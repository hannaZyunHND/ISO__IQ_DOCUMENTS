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CE71C" w14:textId="77777777" w:rsidR="002454B3" w:rsidRDefault="004B5325" w:rsidP="003742F6">
      <w:pPr>
        <w:pStyle w:val="Title"/>
        <w:spacing w:line="480" w:lineRule="auto"/>
      </w:pPr>
      <w:bookmarkStart w:id="0" w:name="bm-04-template-job-description"/>
      <w:r>
        <w:t>BM-04: TEMPLATE JOB DESCRIPTION</w:t>
      </w:r>
    </w:p>
    <w:p w14:paraId="646AF7FC" w14:textId="77777777" w:rsidR="002454B3" w:rsidRDefault="004B5325" w:rsidP="003742F6">
      <w:pPr>
        <w:pStyle w:val="FirstParagraph"/>
        <w:spacing w:before="0" w:after="0" w:line="480" w:lineRule="auto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QT-02-SOP-01-BM-04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76B85E14" w14:textId="77777777" w:rsidR="002454B3" w:rsidRDefault="004B5325" w:rsidP="003742F6">
      <w:pPr>
        <w:spacing w:line="480" w:lineRule="auto"/>
      </w:pPr>
      <w:r>
        <w:pict w14:anchorId="5F0A67A0">
          <v:rect id="_x0000_i1037" style="width:0;height:1.5pt" o:hralign="center" o:hrstd="t" o:hr="t"/>
        </w:pict>
      </w:r>
    </w:p>
    <w:p w14:paraId="19FE15D0" w14:textId="77777777" w:rsidR="002454B3" w:rsidRDefault="004B5325" w:rsidP="003742F6">
      <w:pPr>
        <w:pStyle w:val="Heading2"/>
        <w:spacing w:before="0" w:after="0" w:line="480" w:lineRule="auto"/>
      </w:pPr>
      <w:bookmarkStart w:id="1" w:name="thông-tin-vị-trí"/>
      <w:r>
        <w:t>THÔNG TIN V</w:t>
      </w:r>
      <w:r>
        <w:t>Ị</w:t>
      </w:r>
      <w:r>
        <w:t xml:space="preserve"> TRÍ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157"/>
      </w:tblGrid>
      <w:tr w:rsidR="002454B3" w14:paraId="1291105A" w14:textId="77777777" w:rsidTr="003742F6">
        <w:tc>
          <w:tcPr>
            <w:tcW w:w="0" w:type="auto"/>
          </w:tcPr>
          <w:p w14:paraId="43977972" w14:textId="77777777" w:rsidR="002454B3" w:rsidRDefault="004B5325" w:rsidP="003742F6">
            <w:pPr>
              <w:pStyle w:val="Compact"/>
              <w:spacing w:before="0" w:after="0" w:line="480" w:lineRule="auto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51ADCB0" w14:textId="77777777" w:rsidR="002454B3" w:rsidRDefault="004B5325" w:rsidP="003742F6">
            <w:pPr>
              <w:pStyle w:val="Compact"/>
              <w:spacing w:before="0" w:after="0" w:line="480" w:lineRule="auto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454B3" w14:paraId="6049D67E" w14:textId="77777777" w:rsidTr="003742F6">
        <w:tc>
          <w:tcPr>
            <w:tcW w:w="0" w:type="auto"/>
          </w:tcPr>
          <w:p w14:paraId="622CF9F3" w14:textId="77777777" w:rsidR="002454B3" w:rsidRDefault="004B5325" w:rsidP="003742F6">
            <w:pPr>
              <w:pStyle w:val="Compact"/>
              <w:spacing w:before="0" w:after="0" w:line="480" w:lineRule="auto"/>
            </w:pPr>
            <w:r>
              <w:rPr>
                <w:b/>
                <w:bCs/>
              </w:rPr>
              <w:t>Tên 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</w:t>
            </w:r>
          </w:p>
        </w:tc>
        <w:tc>
          <w:tcPr>
            <w:tcW w:w="0" w:type="auto"/>
          </w:tcPr>
          <w:p w14:paraId="727DD463" w14:textId="77777777" w:rsidR="002454B3" w:rsidRDefault="002454B3" w:rsidP="003742F6">
            <w:pPr>
              <w:pStyle w:val="Compact"/>
              <w:spacing w:before="0" w:after="0" w:line="480" w:lineRule="auto"/>
            </w:pPr>
          </w:p>
        </w:tc>
      </w:tr>
      <w:tr w:rsidR="002454B3" w14:paraId="7A729048" w14:textId="77777777" w:rsidTr="003742F6">
        <w:tc>
          <w:tcPr>
            <w:tcW w:w="0" w:type="auto"/>
          </w:tcPr>
          <w:p w14:paraId="0BB69BC9" w14:textId="77777777" w:rsidR="002454B3" w:rsidRDefault="004B5325" w:rsidP="003742F6">
            <w:pPr>
              <w:pStyle w:val="Compact"/>
              <w:spacing w:before="0" w:after="0" w:line="480" w:lineRule="auto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78312BB" w14:textId="77777777" w:rsidR="002454B3" w:rsidRDefault="002454B3" w:rsidP="003742F6">
            <w:pPr>
              <w:pStyle w:val="Compact"/>
              <w:spacing w:before="0" w:after="0" w:line="480" w:lineRule="auto"/>
            </w:pPr>
          </w:p>
        </w:tc>
      </w:tr>
      <w:tr w:rsidR="002454B3" w14:paraId="20C04E74" w14:textId="77777777" w:rsidTr="003742F6">
        <w:tc>
          <w:tcPr>
            <w:tcW w:w="0" w:type="auto"/>
          </w:tcPr>
          <w:p w14:paraId="18162035" w14:textId="77777777" w:rsidR="002454B3" w:rsidRDefault="004B5325" w:rsidP="003742F6">
            <w:pPr>
              <w:pStyle w:val="Compact"/>
              <w:spacing w:before="0" w:after="0" w:line="480" w:lineRule="auto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3DE4315" w14:textId="77777777" w:rsidR="002454B3" w:rsidRDefault="002454B3" w:rsidP="003742F6">
            <w:pPr>
              <w:pStyle w:val="Compact"/>
              <w:spacing w:before="0" w:after="0" w:line="480" w:lineRule="auto"/>
            </w:pPr>
          </w:p>
        </w:tc>
      </w:tr>
      <w:tr w:rsidR="002454B3" w14:paraId="417F2640" w14:textId="77777777" w:rsidTr="003742F6">
        <w:tc>
          <w:tcPr>
            <w:tcW w:w="0" w:type="auto"/>
          </w:tcPr>
          <w:p w14:paraId="0C8E791B" w14:textId="77777777" w:rsidR="002454B3" w:rsidRDefault="004B5325" w:rsidP="003742F6">
            <w:pPr>
              <w:pStyle w:val="Compact"/>
              <w:spacing w:before="0" w:after="0" w:line="480" w:lineRule="auto"/>
            </w:pPr>
            <w:r>
              <w:rPr>
                <w:b/>
                <w:bCs/>
              </w:rPr>
              <w:t>Báo cáo cho</w:t>
            </w:r>
          </w:p>
        </w:tc>
        <w:tc>
          <w:tcPr>
            <w:tcW w:w="0" w:type="auto"/>
          </w:tcPr>
          <w:p w14:paraId="50C8C6CA" w14:textId="77777777" w:rsidR="002454B3" w:rsidRDefault="002454B3" w:rsidP="003742F6">
            <w:pPr>
              <w:pStyle w:val="Compact"/>
              <w:spacing w:before="0" w:after="0" w:line="480" w:lineRule="auto"/>
            </w:pPr>
          </w:p>
        </w:tc>
      </w:tr>
      <w:tr w:rsidR="002454B3" w14:paraId="3F88A970" w14:textId="77777777" w:rsidTr="003742F6">
        <w:tc>
          <w:tcPr>
            <w:tcW w:w="0" w:type="auto"/>
          </w:tcPr>
          <w:p w14:paraId="45EB2A2F" w14:textId="77777777" w:rsidR="002454B3" w:rsidRDefault="004B5325" w:rsidP="003742F6">
            <w:pPr>
              <w:pStyle w:val="Compact"/>
              <w:spacing w:before="0" w:after="0" w:line="480" w:lineRule="auto"/>
            </w:pPr>
            <w:r>
              <w:rPr>
                <w:b/>
                <w:bCs/>
              </w:rPr>
              <w:t>Ngày đăng tin</w:t>
            </w:r>
          </w:p>
        </w:tc>
        <w:tc>
          <w:tcPr>
            <w:tcW w:w="0" w:type="auto"/>
          </w:tcPr>
          <w:p w14:paraId="69BE2B1B" w14:textId="77777777" w:rsidR="002454B3" w:rsidRDefault="002454B3" w:rsidP="003742F6">
            <w:pPr>
              <w:pStyle w:val="Compact"/>
              <w:spacing w:before="0" w:after="0" w:line="480" w:lineRule="auto"/>
            </w:pPr>
          </w:p>
        </w:tc>
      </w:tr>
      <w:tr w:rsidR="002454B3" w14:paraId="2BA95667" w14:textId="77777777" w:rsidTr="003742F6">
        <w:tc>
          <w:tcPr>
            <w:tcW w:w="0" w:type="auto"/>
          </w:tcPr>
          <w:p w14:paraId="78D90679" w14:textId="77777777" w:rsidR="002454B3" w:rsidRDefault="004B5325" w:rsidP="003742F6">
            <w:pPr>
              <w:pStyle w:val="Compact"/>
              <w:spacing w:before="0" w:after="0" w:line="480" w:lineRule="auto"/>
            </w:pPr>
            <w:r>
              <w:rPr>
                <w:b/>
                <w:bCs/>
              </w:rPr>
              <w:t>Ngày h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8DA5987" w14:textId="77777777" w:rsidR="002454B3" w:rsidRDefault="002454B3" w:rsidP="003742F6">
            <w:pPr>
              <w:pStyle w:val="Compact"/>
              <w:spacing w:before="0" w:after="0" w:line="480" w:lineRule="auto"/>
            </w:pPr>
          </w:p>
        </w:tc>
      </w:tr>
    </w:tbl>
    <w:p w14:paraId="4F87EE9F" w14:textId="77777777" w:rsidR="003742F6" w:rsidRDefault="003742F6" w:rsidP="003742F6">
      <w:pPr>
        <w:pStyle w:val="Abstract"/>
      </w:pPr>
      <w:bookmarkStart w:id="2" w:name="mô-tả-công-việc"/>
      <w:bookmarkEnd w:id="1"/>
    </w:p>
    <w:p w14:paraId="1A647667" w14:textId="4D1C3E1E" w:rsidR="002454B3" w:rsidRDefault="004B5325" w:rsidP="003742F6">
      <w:pPr>
        <w:pStyle w:val="Heading2"/>
        <w:spacing w:before="0" w:after="0" w:line="480" w:lineRule="auto"/>
      </w:pPr>
      <w:r>
        <w:t>MÔ T</w:t>
      </w:r>
      <w:r>
        <w:t>Ả</w:t>
      </w:r>
      <w:r>
        <w:t xml:space="preserve"> CÔNG VI</w:t>
      </w:r>
      <w:r>
        <w:t>Ệ</w:t>
      </w:r>
      <w:r>
        <w:t>C</w:t>
      </w:r>
    </w:p>
    <w:p w14:paraId="1B1EFDC0" w14:textId="77777777" w:rsidR="002454B3" w:rsidRDefault="004B5325" w:rsidP="003742F6">
      <w:pPr>
        <w:pStyle w:val="Heading3"/>
      </w:pPr>
      <w:bookmarkStart w:id="3" w:name="giới-thiệu-về-trường"/>
      <w:r>
        <w:t>Gi</w:t>
      </w:r>
      <w:r>
        <w:t>ớ</w:t>
      </w:r>
      <w:r>
        <w:t>i thi</w:t>
      </w:r>
      <w:r>
        <w:t>ệ</w:t>
      </w:r>
      <w:r>
        <w:t>u v</w:t>
      </w:r>
      <w:r>
        <w:t>ề</w:t>
      </w:r>
      <w:r>
        <w:t xml:space="preserve"> trư</w:t>
      </w:r>
      <w:r>
        <w:t>ờ</w:t>
      </w:r>
      <w:r>
        <w:t>ng:</w:t>
      </w:r>
    </w:p>
    <w:p w14:paraId="0EF9684C" w14:textId="77777777" w:rsidR="002454B3" w:rsidRDefault="004B5325" w:rsidP="003742F6">
      <w:pPr>
        <w:pStyle w:val="FirstParagraph"/>
        <w:spacing w:before="0" w:after="0" w:line="480" w:lineRule="auto"/>
      </w:pPr>
      <w:r>
        <w:t>[Tên trư</w:t>
      </w:r>
      <w:r>
        <w:t>ờ</w:t>
      </w:r>
      <w:r>
        <w:t>ng] là trư</w:t>
      </w:r>
      <w:r>
        <w:t>ờ</w:t>
      </w:r>
      <w:r>
        <w:t>ng qu</w:t>
      </w:r>
      <w:r>
        <w:t>ố</w:t>
      </w:r>
      <w:r>
        <w:t>c t</w:t>
      </w:r>
      <w:r>
        <w:t>ế</w:t>
      </w:r>
      <w:r>
        <w:t xml:space="preserve"> uy tín v</w:t>
      </w:r>
      <w:r>
        <w:t>ớ</w:t>
      </w:r>
      <w:r>
        <w:t>i [X] năm kinh nghi</w:t>
      </w:r>
      <w:r>
        <w:t>ệ</w:t>
      </w:r>
      <w:r>
        <w:t>m trong lĩnh v</w:t>
      </w:r>
      <w:r>
        <w:t>ự</w:t>
      </w:r>
      <w:r>
        <w:t>c giáo d</w:t>
      </w:r>
      <w:r>
        <w:t>ụ</w:t>
      </w:r>
      <w:r>
        <w:t>c. Chúng tôi cam k</w:t>
      </w:r>
      <w:r>
        <w:t>ế</w:t>
      </w:r>
      <w:r>
        <w:t>t cung c</w:t>
      </w:r>
      <w:r>
        <w:t>ấ</w:t>
      </w:r>
      <w:r>
        <w:t>p môi trư</w:t>
      </w:r>
      <w:r>
        <w:t>ờ</w:t>
      </w:r>
      <w:r>
        <w:t>ng h</w:t>
      </w:r>
      <w:r>
        <w:t>ọ</w:t>
      </w:r>
      <w:r>
        <w:t>c t</w:t>
      </w:r>
      <w:r>
        <w:t>ậ</w:t>
      </w:r>
      <w:r>
        <w:t>p ch</w:t>
      </w:r>
      <w:r>
        <w:t>ấ</w:t>
      </w:r>
      <w:r>
        <w:t>t lư</w:t>
      </w:r>
      <w:r>
        <w:t>ợ</w:t>
      </w:r>
      <w:r>
        <w:t>ng cao và cơ h</w:t>
      </w:r>
      <w:r>
        <w:t>ộ</w:t>
      </w:r>
      <w:r>
        <w:t>i phát tri</w:t>
      </w:r>
      <w:r>
        <w:t>ể</w:t>
      </w:r>
      <w:r>
        <w:t>n ngh</w:t>
      </w:r>
      <w:r>
        <w:t>ề</w:t>
      </w:r>
      <w:r>
        <w:t xml:space="preserve"> nghi</w:t>
      </w:r>
      <w:r>
        <w:t>ệ</w:t>
      </w:r>
      <w:r>
        <w:t>p cho nhân viên.</w:t>
      </w:r>
    </w:p>
    <w:p w14:paraId="1122F245" w14:textId="5092A974" w:rsidR="002454B3" w:rsidRDefault="004B5325" w:rsidP="003742F6">
      <w:pPr>
        <w:pStyle w:val="Heading2"/>
        <w:spacing w:before="0" w:after="0" w:line="480" w:lineRule="auto"/>
      </w:pPr>
      <w:bookmarkStart w:id="4" w:name="trách-nhiệm-chính"/>
      <w:bookmarkEnd w:id="2"/>
      <w:bookmarkEnd w:id="3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257BB19E" w14:textId="77777777" w:rsidR="003742F6" w:rsidRPr="003742F6" w:rsidRDefault="003742F6" w:rsidP="003742F6">
      <w:pPr>
        <w:spacing w:line="480" w:lineRule="auto"/>
      </w:pPr>
    </w:p>
    <w:p w14:paraId="04B4FF90" w14:textId="1559B226" w:rsidR="002454B3" w:rsidRDefault="004B5325" w:rsidP="003742F6">
      <w:pPr>
        <w:pStyle w:val="Heading2"/>
        <w:spacing w:before="0" w:after="0" w:line="480" w:lineRule="auto"/>
      </w:pPr>
      <w:bookmarkStart w:id="5" w:name="trách-nhiệm-phụ"/>
      <w:bookmarkEnd w:id="4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>:</w:t>
      </w:r>
    </w:p>
    <w:p w14:paraId="2D1414AD" w14:textId="77777777" w:rsidR="003742F6" w:rsidRPr="003742F6" w:rsidRDefault="003742F6" w:rsidP="003742F6">
      <w:pPr>
        <w:spacing w:line="480" w:lineRule="auto"/>
      </w:pPr>
    </w:p>
    <w:p w14:paraId="5C627C88" w14:textId="2CDA2EEB" w:rsidR="003742F6" w:rsidRPr="003742F6" w:rsidRDefault="004B5325" w:rsidP="003742F6">
      <w:pPr>
        <w:pStyle w:val="Heading2"/>
        <w:spacing w:before="0" w:after="0" w:line="480" w:lineRule="auto"/>
      </w:pPr>
      <w:bookmarkStart w:id="6" w:name="yêu-cầu-ứng-viên"/>
      <w:bookmarkEnd w:id="5"/>
      <w:r>
        <w:lastRenderedPageBreak/>
        <w:t>YÊU C</w:t>
      </w:r>
      <w:r>
        <w:t>Ầ</w:t>
      </w:r>
      <w:r>
        <w:t xml:space="preserve">U </w:t>
      </w:r>
      <w:r>
        <w:t>Ứ</w:t>
      </w:r>
      <w:r>
        <w:t>NG VIÊN</w:t>
      </w:r>
    </w:p>
    <w:p w14:paraId="2A1A32EB" w14:textId="24318C3A" w:rsidR="003742F6" w:rsidRPr="003742F6" w:rsidRDefault="004B5325" w:rsidP="003742F6">
      <w:pPr>
        <w:pStyle w:val="Heading2"/>
        <w:spacing w:before="0" w:after="0" w:line="480" w:lineRule="auto"/>
      </w:pPr>
      <w:bookmarkStart w:id="7" w:name="học-vấn"/>
      <w:bookmarkEnd w:id="6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>:</w:t>
      </w:r>
    </w:p>
    <w:p w14:paraId="50BD619A" w14:textId="16109E6E" w:rsidR="003742F6" w:rsidRPr="003742F6" w:rsidRDefault="004B5325" w:rsidP="003742F6">
      <w:pPr>
        <w:pStyle w:val="Heading2"/>
        <w:spacing w:before="0" w:after="0" w:line="480" w:lineRule="auto"/>
      </w:pPr>
      <w:bookmarkStart w:id="8" w:name="kinh-nghiệm"/>
      <w:bookmarkEnd w:id="7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>:</w:t>
      </w:r>
    </w:p>
    <w:p w14:paraId="5F1C050E" w14:textId="6D317D83" w:rsidR="003742F6" w:rsidRPr="003742F6" w:rsidRDefault="004B5325" w:rsidP="003742F6">
      <w:pPr>
        <w:pStyle w:val="Heading2"/>
        <w:spacing w:before="0" w:after="0" w:line="480" w:lineRule="auto"/>
      </w:pPr>
      <w:bookmarkStart w:id="9" w:name="kỹ-năng-chuyên-môn"/>
      <w:bookmarkEnd w:id="8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>:</w:t>
      </w:r>
    </w:p>
    <w:p w14:paraId="409F9CBC" w14:textId="6DFAD7AF" w:rsidR="003742F6" w:rsidRPr="003742F6" w:rsidRDefault="004B5325" w:rsidP="003742F6">
      <w:pPr>
        <w:pStyle w:val="Heading2"/>
        <w:spacing w:before="0" w:after="0" w:line="480" w:lineRule="auto"/>
      </w:pPr>
      <w:bookmarkStart w:id="10" w:name="kỹ-năng-mềm"/>
      <w:bookmarkEnd w:id="9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</w:t>
      </w:r>
      <w:r>
        <w:t>ề</w:t>
      </w:r>
      <w:r>
        <w:t>m</w:t>
      </w:r>
      <w:proofErr w:type="spellEnd"/>
      <w:r>
        <w:t>:</w:t>
      </w:r>
    </w:p>
    <w:p w14:paraId="05721060" w14:textId="5AEBA872" w:rsidR="003742F6" w:rsidRPr="003742F6" w:rsidRDefault="004B5325" w:rsidP="003742F6">
      <w:pPr>
        <w:pStyle w:val="Heading2"/>
        <w:spacing w:before="0" w:after="0" w:line="480" w:lineRule="auto"/>
      </w:pPr>
      <w:bookmarkStart w:id="11" w:name="ngoại-ngữ"/>
      <w:bookmarkEnd w:id="10"/>
      <w:r>
        <w:t xml:space="preserve"> </w:t>
      </w:r>
      <w:proofErr w:type="spellStart"/>
      <w:r>
        <w:t>Ngo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>:</w:t>
      </w:r>
    </w:p>
    <w:p w14:paraId="6703CBD0" w14:textId="1E06B917" w:rsidR="003742F6" w:rsidRPr="003742F6" w:rsidRDefault="004B5325" w:rsidP="003742F6">
      <w:pPr>
        <w:pStyle w:val="Heading2"/>
        <w:spacing w:before="0" w:after="0" w:line="480" w:lineRule="auto"/>
      </w:pPr>
      <w:bookmarkStart w:id="12" w:name="chứng-chỉ"/>
      <w:bookmarkEnd w:id="11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>:</w:t>
      </w:r>
    </w:p>
    <w:p w14:paraId="28102550" w14:textId="0EA549B0" w:rsidR="003742F6" w:rsidRPr="003742F6" w:rsidRDefault="004B5325" w:rsidP="003742F6">
      <w:pPr>
        <w:pStyle w:val="Heading2"/>
        <w:spacing w:before="0" w:after="0" w:line="480" w:lineRule="auto"/>
      </w:pPr>
      <w:bookmarkStart w:id="13" w:name="yêu-cầu-khác"/>
      <w:bookmarkEnd w:id="12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khác</w:t>
      </w:r>
      <w:proofErr w:type="spellEnd"/>
      <w:r>
        <w:t>:</w:t>
      </w:r>
    </w:p>
    <w:p w14:paraId="6367FEA2" w14:textId="77777777" w:rsidR="002454B3" w:rsidRDefault="004B5325" w:rsidP="003742F6">
      <w:pPr>
        <w:pStyle w:val="Heading2"/>
        <w:spacing w:before="0" w:after="0" w:line="480" w:lineRule="auto"/>
      </w:pPr>
      <w:bookmarkStart w:id="14" w:name="quyền-lợi"/>
      <w:bookmarkEnd w:id="13"/>
      <w:r>
        <w:t>Q</w:t>
      </w:r>
      <w:r>
        <w:t>UY</w:t>
      </w:r>
      <w:r>
        <w:t>Ề</w:t>
      </w:r>
      <w:r>
        <w:t>N L</w:t>
      </w:r>
      <w:r>
        <w:t>Ợ</w:t>
      </w:r>
      <w:r>
        <w:t>I</w:t>
      </w:r>
    </w:p>
    <w:p w14:paraId="27A07C1F" w14:textId="77777777" w:rsidR="002454B3" w:rsidRDefault="004B5325" w:rsidP="003742F6">
      <w:pPr>
        <w:pStyle w:val="Heading3"/>
      </w:pPr>
      <w:bookmarkStart w:id="15" w:name="lương-và-phúc-lợi"/>
      <w:r>
        <w:t>Lương và phúc l</w:t>
      </w:r>
      <w:r>
        <w:t>ợ</w:t>
      </w:r>
      <w:r>
        <w:t>i:</w:t>
      </w:r>
    </w:p>
    <w:p w14:paraId="52C680FC" w14:textId="77777777" w:rsidR="002454B3" w:rsidRDefault="004B5325" w:rsidP="003742F6">
      <w:pPr>
        <w:pStyle w:val="Compact"/>
        <w:numPr>
          <w:ilvl w:val="0"/>
          <w:numId w:val="11"/>
        </w:numPr>
        <w:spacing w:before="0" w:after="0" w:line="480" w:lineRule="auto"/>
      </w:pPr>
      <w:r>
        <w:rPr>
          <w:b/>
          <w:bCs/>
        </w:rPr>
        <w:t>Lương:</w:t>
      </w:r>
      <w:r>
        <w:t xml:space="preserve"> [Khung lương] VNĐ/tháng</w:t>
      </w:r>
    </w:p>
    <w:p w14:paraId="244F2794" w14:textId="77777777" w:rsidR="002454B3" w:rsidRDefault="004B5325" w:rsidP="003742F6">
      <w:pPr>
        <w:pStyle w:val="Compact"/>
        <w:numPr>
          <w:ilvl w:val="0"/>
          <w:numId w:val="11"/>
        </w:numPr>
        <w:spacing w:before="0" w:after="0" w:line="480" w:lineRule="auto"/>
      </w:pPr>
      <w:r>
        <w:rPr>
          <w:b/>
          <w:bCs/>
        </w:rPr>
        <w:t>Thư</w:t>
      </w:r>
      <w:r>
        <w:rPr>
          <w:b/>
          <w:bCs/>
        </w:rPr>
        <w:t>ở</w:t>
      </w:r>
      <w:r>
        <w:rPr>
          <w:b/>
          <w:bCs/>
        </w:rPr>
        <w:t>ng:</w:t>
      </w:r>
      <w:r>
        <w:t xml:space="preserve"> Theo hi</w:t>
      </w:r>
      <w:r>
        <w:t>ệ</w:t>
      </w:r>
      <w:r>
        <w:t>u su</w:t>
      </w:r>
      <w:r>
        <w:t>ấ</w:t>
      </w:r>
      <w:r>
        <w:t>t công vi</w:t>
      </w:r>
      <w:r>
        <w:t>ệ</w:t>
      </w:r>
      <w:r>
        <w:t>c</w:t>
      </w:r>
    </w:p>
    <w:p w14:paraId="0BAE1F0D" w14:textId="77777777" w:rsidR="002454B3" w:rsidRDefault="004B5325" w:rsidP="003742F6">
      <w:pPr>
        <w:pStyle w:val="Compact"/>
        <w:numPr>
          <w:ilvl w:val="0"/>
          <w:numId w:val="11"/>
        </w:numPr>
        <w:spacing w:before="0" w:after="0" w:line="480" w:lineRule="auto"/>
      </w:pPr>
      <w:r>
        <w:rPr>
          <w:b/>
          <w:bCs/>
        </w:rPr>
        <w:t>BHXH,</w:t>
      </w:r>
      <w:r>
        <w:rPr>
          <w:b/>
          <w:bCs/>
        </w:rPr>
        <w:t xml:space="preserve"> BHYT, BHTN: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theo lu</w:t>
      </w:r>
      <w:r>
        <w:t>ậ</w:t>
      </w:r>
      <w:r>
        <w:t>t</w:t>
      </w:r>
    </w:p>
    <w:p w14:paraId="31E9F7BC" w14:textId="77777777" w:rsidR="002454B3" w:rsidRDefault="004B5325" w:rsidP="003742F6">
      <w:pPr>
        <w:pStyle w:val="Compact"/>
        <w:numPr>
          <w:ilvl w:val="0"/>
          <w:numId w:val="11"/>
        </w:numPr>
        <w:spacing w:before="0" w:after="0" w:line="480" w:lineRule="auto"/>
      </w:pPr>
      <w:r>
        <w:rPr>
          <w:b/>
          <w:bCs/>
        </w:rPr>
        <w:t>Ngh</w:t>
      </w:r>
      <w:r>
        <w:rPr>
          <w:b/>
          <w:bCs/>
        </w:rPr>
        <w:t>ỉ</w:t>
      </w:r>
      <w:r>
        <w:rPr>
          <w:b/>
          <w:bCs/>
        </w:rPr>
        <w:t xml:space="preserve"> phép:</w:t>
      </w:r>
      <w:r>
        <w:t xml:space="preserve"> 12 ngày/năm + l</w:t>
      </w:r>
      <w:r>
        <w:t>ễ</w:t>
      </w:r>
      <w:r>
        <w:t xml:space="preserve"> t</w:t>
      </w:r>
      <w:r>
        <w:t>ế</w:t>
      </w:r>
      <w:r>
        <w:t>t</w:t>
      </w:r>
    </w:p>
    <w:p w14:paraId="77D1C21B" w14:textId="77777777" w:rsidR="002454B3" w:rsidRDefault="004B5325" w:rsidP="003742F6">
      <w:pPr>
        <w:pStyle w:val="Compact"/>
        <w:numPr>
          <w:ilvl w:val="0"/>
          <w:numId w:val="11"/>
        </w:numPr>
        <w:spacing w:before="0" w:after="0" w:line="480" w:lineRule="auto"/>
      </w:pPr>
      <w:r>
        <w:rPr>
          <w:b/>
          <w:bCs/>
        </w:rPr>
        <w:t>Thư</w:t>
      </w:r>
      <w:r>
        <w:rPr>
          <w:b/>
          <w:bCs/>
        </w:rPr>
        <w:t>ở</w:t>
      </w:r>
      <w:r>
        <w:rPr>
          <w:b/>
          <w:bCs/>
        </w:rPr>
        <w:t>ng cu</w:t>
      </w:r>
      <w:r>
        <w:rPr>
          <w:b/>
          <w:bCs/>
        </w:rPr>
        <w:t>ố</w:t>
      </w:r>
      <w:r>
        <w:rPr>
          <w:b/>
          <w:bCs/>
        </w:rPr>
        <w:t>i năm:</w:t>
      </w:r>
      <w:r>
        <w:t xml:space="preserve"> Theo k</w:t>
      </w:r>
      <w:r>
        <w:t>ế</w:t>
      </w:r>
      <w:r>
        <w:t>t qu</w:t>
      </w:r>
      <w:r>
        <w:t>ả</w:t>
      </w:r>
      <w:r>
        <w:t xml:space="preserve"> kinh doanh</w:t>
      </w:r>
    </w:p>
    <w:p w14:paraId="31DA7B7A" w14:textId="4E593AA6" w:rsidR="003742F6" w:rsidRPr="003742F6" w:rsidRDefault="004B5325" w:rsidP="003742F6">
      <w:pPr>
        <w:pStyle w:val="Heading2"/>
        <w:spacing w:before="0" w:after="0" w:line="480" w:lineRule="auto"/>
      </w:pPr>
      <w:bookmarkStart w:id="16" w:name="phúc-lợi-đặc-biệt"/>
      <w:bookmarkEnd w:id="14"/>
      <w:bookmarkEnd w:id="15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>:</w:t>
      </w:r>
    </w:p>
    <w:p w14:paraId="467DD4F8" w14:textId="6474C634" w:rsidR="003742F6" w:rsidRDefault="004B5325" w:rsidP="003742F6">
      <w:pPr>
        <w:pStyle w:val="Heading2"/>
        <w:spacing w:before="0" w:after="0" w:line="480" w:lineRule="auto"/>
      </w:pPr>
      <w:bookmarkStart w:id="17" w:name="cơ-hội-phát-triển"/>
      <w:bookmarkEnd w:id="16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>:</w:t>
      </w:r>
    </w:p>
    <w:p w14:paraId="6EE4B3FF" w14:textId="77777777" w:rsidR="003742F6" w:rsidRPr="003742F6" w:rsidRDefault="003742F6" w:rsidP="003742F6"/>
    <w:p w14:paraId="0AE54BCB" w14:textId="77777777" w:rsidR="002454B3" w:rsidRDefault="004B5325" w:rsidP="003742F6">
      <w:pPr>
        <w:pStyle w:val="Heading2"/>
        <w:spacing w:before="0" w:after="0" w:line="480" w:lineRule="auto"/>
      </w:pPr>
      <w:bookmarkStart w:id="18" w:name="môi-trường-làm-việc"/>
      <w:bookmarkEnd w:id="17"/>
      <w:r>
        <w:t>M</w:t>
      </w:r>
      <w:r>
        <w:t>ÔI TRƯ</w:t>
      </w:r>
      <w:r>
        <w:t>Ờ</w:t>
      </w:r>
      <w:r>
        <w:t>NG LÀM VI</w:t>
      </w:r>
      <w:r>
        <w:t>Ệ</w:t>
      </w:r>
      <w:r>
        <w:t>C</w:t>
      </w:r>
    </w:p>
    <w:p w14:paraId="533FABF1" w14:textId="56DA282F" w:rsidR="003742F6" w:rsidRPr="003742F6" w:rsidRDefault="004B5325" w:rsidP="003742F6">
      <w:pPr>
        <w:pStyle w:val="Heading2"/>
        <w:spacing w:before="0" w:after="0" w:line="480" w:lineRule="auto"/>
      </w:pPr>
      <w:bookmarkStart w:id="19" w:name="văn-hóa-công-ty"/>
      <w:bookmarkEnd w:id="18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</w:t>
      </w:r>
    </w:p>
    <w:p w14:paraId="37D0DDB4" w14:textId="30C7CB11" w:rsidR="003742F6" w:rsidRPr="003742F6" w:rsidRDefault="004B5325" w:rsidP="003742F6">
      <w:pPr>
        <w:pStyle w:val="Heading2"/>
        <w:spacing w:before="0" w:after="0" w:line="480" w:lineRule="auto"/>
      </w:pPr>
      <w:bookmarkStart w:id="20" w:name="cơ-sở-vật-chất"/>
      <w:bookmarkEnd w:id="19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>:</w:t>
      </w:r>
    </w:p>
    <w:p w14:paraId="4E18EE0A" w14:textId="62D60A3F" w:rsidR="002454B3" w:rsidRDefault="004B5325" w:rsidP="003742F6">
      <w:pPr>
        <w:pStyle w:val="Heading2"/>
        <w:spacing w:before="0" w:after="0" w:line="480" w:lineRule="auto"/>
      </w:pPr>
      <w:bookmarkStart w:id="21" w:name="đồng-nghiệp"/>
      <w:bookmarkEnd w:id="20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>:</w:t>
      </w:r>
    </w:p>
    <w:p w14:paraId="4853F425" w14:textId="77777777" w:rsidR="003742F6" w:rsidRPr="003742F6" w:rsidRDefault="003742F6" w:rsidP="003742F6">
      <w:pPr>
        <w:spacing w:line="480" w:lineRule="auto"/>
      </w:pPr>
    </w:p>
    <w:p w14:paraId="2D70DD2F" w14:textId="77777777" w:rsidR="002454B3" w:rsidRDefault="004B5325" w:rsidP="003742F6">
      <w:pPr>
        <w:pStyle w:val="Heading2"/>
        <w:spacing w:before="0" w:after="0" w:line="480" w:lineRule="auto"/>
      </w:pPr>
      <w:bookmarkStart w:id="22" w:name="cách-ứng-tuyển"/>
      <w:bookmarkEnd w:id="21"/>
      <w:r>
        <w:lastRenderedPageBreak/>
        <w:t xml:space="preserve">CÁCH </w:t>
      </w:r>
      <w:r>
        <w:t>Ứ</w:t>
      </w:r>
      <w:r>
        <w:t>NG TUY</w:t>
      </w:r>
      <w:r>
        <w:t>Ể</w:t>
      </w:r>
      <w:r>
        <w:t>N</w:t>
      </w:r>
    </w:p>
    <w:p w14:paraId="5DE22EF6" w14:textId="77777777" w:rsidR="002454B3" w:rsidRDefault="004B5325" w:rsidP="003742F6">
      <w:pPr>
        <w:pStyle w:val="Heading3"/>
      </w:pPr>
      <w:bookmarkStart w:id="23" w:name="hồ-sơ-cần-thiết"/>
      <w:r>
        <w:t>H</w:t>
      </w:r>
      <w:r>
        <w:t>ồ</w:t>
      </w:r>
      <w:r>
        <w:t xml:space="preserve"> sơ c</w:t>
      </w:r>
      <w:r>
        <w:t>ầ</w:t>
      </w:r>
      <w:r>
        <w:t>n thi</w:t>
      </w:r>
      <w:r>
        <w:t>ế</w:t>
      </w:r>
      <w:r>
        <w:t>t:</w:t>
      </w:r>
    </w:p>
    <w:p w14:paraId="493079DE" w14:textId="77777777" w:rsidR="002454B3" w:rsidRDefault="004B5325" w:rsidP="003742F6">
      <w:pPr>
        <w:pStyle w:val="Compact"/>
        <w:numPr>
          <w:ilvl w:val="0"/>
          <w:numId w:val="17"/>
        </w:numPr>
        <w:spacing w:before="0" w:after="0" w:line="480" w:lineRule="auto"/>
      </w:pPr>
      <w:r>
        <w:t>CV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>t và ti</w:t>
      </w:r>
      <w:r>
        <w:t>ế</w:t>
      </w:r>
      <w:r>
        <w:t>ng Anh</w:t>
      </w:r>
    </w:p>
    <w:p w14:paraId="63C02611" w14:textId="77777777" w:rsidR="002454B3" w:rsidRDefault="004B5325" w:rsidP="003742F6">
      <w:pPr>
        <w:pStyle w:val="Compact"/>
        <w:numPr>
          <w:ilvl w:val="0"/>
          <w:numId w:val="17"/>
        </w:numPr>
        <w:spacing w:before="0" w:after="0" w:line="480" w:lineRule="auto"/>
      </w:pPr>
      <w:r>
        <w:t>B</w:t>
      </w:r>
      <w:r>
        <w:t>ằ</w:t>
      </w:r>
      <w:r>
        <w:t>ng c</w:t>
      </w:r>
      <w:r>
        <w:t>ấ</w:t>
      </w:r>
      <w:r>
        <w:t>p, ch</w:t>
      </w:r>
      <w:r>
        <w:t>ứ</w:t>
      </w:r>
      <w:r>
        <w:t>ng ch</w:t>
      </w:r>
      <w:r>
        <w:t>ỉ</w:t>
      </w:r>
      <w:r>
        <w:t xml:space="preserve"> (b</w:t>
      </w:r>
      <w:r>
        <w:t>ả</w:t>
      </w:r>
      <w:r>
        <w:t>n sao)</w:t>
      </w:r>
    </w:p>
    <w:p w14:paraId="5D815402" w14:textId="77777777" w:rsidR="002454B3" w:rsidRDefault="004B5325" w:rsidP="003742F6">
      <w:pPr>
        <w:pStyle w:val="Compact"/>
        <w:numPr>
          <w:ilvl w:val="0"/>
          <w:numId w:val="17"/>
        </w:numPr>
        <w:spacing w:before="0" w:after="0" w:line="480" w:lineRule="auto"/>
      </w:pPr>
      <w:r>
        <w:t>Thư gi</w:t>
      </w:r>
      <w:r>
        <w:t>ớ</w:t>
      </w:r>
      <w:r>
        <w:t>i thi</w:t>
      </w:r>
      <w:r>
        <w:t>ệ</w:t>
      </w:r>
      <w:r>
        <w:t>u (n</w:t>
      </w:r>
      <w:r>
        <w:t>ế</w:t>
      </w:r>
      <w:r>
        <w:t>u có)</w:t>
      </w:r>
    </w:p>
    <w:p w14:paraId="4580B7E7" w14:textId="77777777" w:rsidR="002454B3" w:rsidRDefault="004B5325" w:rsidP="003742F6">
      <w:pPr>
        <w:pStyle w:val="Compact"/>
        <w:numPr>
          <w:ilvl w:val="0"/>
          <w:numId w:val="17"/>
        </w:numPr>
        <w:spacing w:before="0" w:after="0" w:line="480" w:lineRule="auto"/>
      </w:pPr>
      <w:r>
        <w:t>Ả</w:t>
      </w:r>
      <w:r>
        <w:t>nh 3x4 (2 t</w:t>
      </w:r>
      <w:r>
        <w:t>ấ</w:t>
      </w:r>
      <w:r>
        <w:t>m)</w:t>
      </w:r>
    </w:p>
    <w:p w14:paraId="761BF753" w14:textId="77777777" w:rsidR="002454B3" w:rsidRDefault="004B5325" w:rsidP="003742F6">
      <w:pPr>
        <w:pStyle w:val="Heading3"/>
      </w:pPr>
      <w:bookmarkStart w:id="24" w:name="cách-nộp-hồ-sơ"/>
      <w:bookmarkEnd w:id="23"/>
      <w:r>
        <w:t>Cách n</w:t>
      </w:r>
      <w:r>
        <w:t>ộ</w:t>
      </w:r>
      <w:r>
        <w:t>p h</w:t>
      </w:r>
      <w:r>
        <w:t>ồ</w:t>
      </w:r>
      <w:r>
        <w:t xml:space="preserve"> sơ:</w:t>
      </w:r>
    </w:p>
    <w:p w14:paraId="29EC2643" w14:textId="77777777" w:rsidR="002454B3" w:rsidRDefault="004B5325" w:rsidP="003742F6">
      <w:pPr>
        <w:pStyle w:val="Compact"/>
        <w:numPr>
          <w:ilvl w:val="0"/>
          <w:numId w:val="18"/>
        </w:numPr>
        <w:spacing w:before="0" w:after="0" w:line="480" w:lineRule="auto"/>
      </w:pPr>
      <w:r>
        <w:rPr>
          <w:b/>
          <w:bCs/>
        </w:rPr>
        <w:t>Email:</w:t>
      </w:r>
      <w:r>
        <w:t xml:space="preserve"> [Email tuy</w:t>
      </w:r>
      <w:r>
        <w:t>ể</w:t>
      </w:r>
      <w:r>
        <w:t>n d</w:t>
      </w:r>
      <w:r>
        <w:t>ụ</w:t>
      </w:r>
      <w:r>
        <w:t>ng]</w:t>
      </w:r>
    </w:p>
    <w:p w14:paraId="63849C99" w14:textId="77777777" w:rsidR="002454B3" w:rsidRDefault="004B5325" w:rsidP="003742F6">
      <w:pPr>
        <w:pStyle w:val="Compact"/>
        <w:numPr>
          <w:ilvl w:val="0"/>
          <w:numId w:val="18"/>
        </w:numPr>
        <w:spacing w:before="0" w:after="0" w:line="480" w:lineRule="auto"/>
      </w:pP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a ch</w:t>
      </w:r>
      <w:r>
        <w:rPr>
          <w:b/>
          <w:bCs/>
        </w:rPr>
        <w:t>ỉ</w:t>
      </w:r>
      <w:r>
        <w:rPr>
          <w:b/>
          <w:bCs/>
        </w:rPr>
        <w:t>:</w:t>
      </w:r>
      <w:r>
        <w:t xml:space="preserve"> [Đ</w:t>
      </w:r>
      <w:r>
        <w:t>ị</w:t>
      </w:r>
      <w:r>
        <w:t>a ch</w:t>
      </w:r>
      <w:r>
        <w:t>ỉ</w:t>
      </w:r>
      <w:r>
        <w:t xml:space="preserve"> trư</w:t>
      </w:r>
      <w:r>
        <w:t>ờ</w:t>
      </w:r>
      <w:r>
        <w:t>ng]</w:t>
      </w:r>
    </w:p>
    <w:p w14:paraId="717885A0" w14:textId="77777777" w:rsidR="002454B3" w:rsidRDefault="004B5325" w:rsidP="003742F6">
      <w:pPr>
        <w:pStyle w:val="Compact"/>
        <w:numPr>
          <w:ilvl w:val="0"/>
          <w:numId w:val="18"/>
        </w:numPr>
        <w:spacing w:before="0" w:after="0" w:line="480" w:lineRule="auto"/>
      </w:pPr>
      <w:r>
        <w:rPr>
          <w:b/>
          <w:bCs/>
        </w:rPr>
        <w:t>Đi</w:t>
      </w:r>
      <w:r>
        <w:rPr>
          <w:b/>
          <w:bCs/>
        </w:rPr>
        <w:t>ệ</w:t>
      </w:r>
      <w:r>
        <w:rPr>
          <w:b/>
          <w:bCs/>
        </w:rPr>
        <w:t>n tho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[S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i]</w:t>
      </w:r>
    </w:p>
    <w:p w14:paraId="37AB487B" w14:textId="77777777" w:rsidR="002454B3" w:rsidRDefault="004B5325" w:rsidP="003742F6">
      <w:pPr>
        <w:pStyle w:val="Compact"/>
        <w:numPr>
          <w:ilvl w:val="0"/>
          <w:numId w:val="18"/>
        </w:numPr>
        <w:spacing w:before="0" w:after="0" w:line="480" w:lineRule="auto"/>
      </w:pPr>
      <w:r>
        <w:rPr>
          <w:b/>
          <w:bCs/>
        </w:rPr>
        <w:t>Website:</w:t>
      </w:r>
      <w:r>
        <w:t xml:space="preserve"> [Website trư</w:t>
      </w:r>
      <w:r>
        <w:t>ờ</w:t>
      </w:r>
      <w:r>
        <w:t>ng]</w:t>
      </w:r>
    </w:p>
    <w:p w14:paraId="41086C2D" w14:textId="77777777" w:rsidR="002454B3" w:rsidRDefault="004B5325" w:rsidP="003742F6">
      <w:pPr>
        <w:pStyle w:val="Heading3"/>
      </w:pPr>
      <w:bookmarkStart w:id="25" w:name="thời-gian-tuyển-dụng"/>
      <w:bookmarkEnd w:id="24"/>
      <w:r>
        <w:t>Th</w:t>
      </w:r>
      <w:r>
        <w:t>ờ</w:t>
      </w:r>
      <w:r>
        <w:t>i gian tuy</w:t>
      </w:r>
      <w:r>
        <w:t>ể</w:t>
      </w:r>
      <w:r>
        <w:t>n d</w:t>
      </w:r>
      <w:r>
        <w:t>ụ</w:t>
      </w:r>
      <w:r>
        <w:t>ng:</w:t>
      </w:r>
    </w:p>
    <w:p w14:paraId="7B2ADDD9" w14:textId="77777777" w:rsidR="002454B3" w:rsidRDefault="004B5325" w:rsidP="003742F6">
      <w:pPr>
        <w:pStyle w:val="Compact"/>
        <w:numPr>
          <w:ilvl w:val="0"/>
          <w:numId w:val="19"/>
        </w:numPr>
        <w:spacing w:before="0" w:after="0" w:line="480" w:lineRule="auto"/>
      </w:pP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 xml:space="preserve"> sơ:</w:t>
      </w:r>
      <w:r>
        <w:t xml:space="preserve"> T</w:t>
      </w:r>
      <w:r>
        <w:t>ừ</w:t>
      </w:r>
      <w:r>
        <w:t xml:space="preserve"> [Ngày] đ</w:t>
      </w:r>
      <w:r>
        <w:t>ế</w:t>
      </w:r>
      <w:r>
        <w:t>n [Ngày]</w:t>
      </w:r>
    </w:p>
    <w:p w14:paraId="368DD66D" w14:textId="77777777" w:rsidR="002454B3" w:rsidRDefault="004B5325" w:rsidP="003742F6">
      <w:pPr>
        <w:pStyle w:val="Compact"/>
        <w:numPr>
          <w:ilvl w:val="0"/>
          <w:numId w:val="19"/>
        </w:numPr>
        <w:spacing w:before="0" w:after="0" w:line="480" w:lineRule="auto"/>
      </w:pPr>
      <w:r>
        <w:rPr>
          <w:b/>
          <w:bCs/>
        </w:rPr>
        <w:t>Ph</w:t>
      </w:r>
      <w:r>
        <w:rPr>
          <w:b/>
          <w:bCs/>
        </w:rPr>
        <w:t>ỏ</w:t>
      </w:r>
      <w:r>
        <w:rPr>
          <w:b/>
          <w:bCs/>
        </w:rPr>
        <w:t>ng v</w:t>
      </w:r>
      <w:r>
        <w:rPr>
          <w:b/>
          <w:bCs/>
        </w:rPr>
        <w:t>ấ</w:t>
      </w:r>
      <w:r>
        <w:rPr>
          <w:b/>
          <w:bCs/>
        </w:rPr>
        <w:t>n:</w:t>
      </w:r>
      <w:r>
        <w:t xml:space="preserve"> [Th</w:t>
      </w:r>
      <w:r>
        <w:t>ờ</w:t>
      </w:r>
      <w:r>
        <w:t>i gian d</w:t>
      </w:r>
      <w:r>
        <w:t>ự</w:t>
      </w:r>
      <w:r>
        <w:t xml:space="preserve"> ki</w:t>
      </w:r>
      <w:r>
        <w:t>ế</w:t>
      </w:r>
      <w:r>
        <w:t>n]</w:t>
      </w:r>
    </w:p>
    <w:p w14:paraId="7A67F287" w14:textId="77777777" w:rsidR="002454B3" w:rsidRDefault="004B5325" w:rsidP="003742F6">
      <w:pPr>
        <w:pStyle w:val="Compact"/>
        <w:numPr>
          <w:ilvl w:val="0"/>
          <w:numId w:val="19"/>
        </w:numPr>
        <w:spacing w:before="0" w:after="0" w:line="480" w:lineRule="auto"/>
      </w:pP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vi</w:t>
      </w:r>
      <w:r>
        <w:rPr>
          <w:b/>
          <w:bCs/>
        </w:rPr>
        <w:t>ệ</w:t>
      </w:r>
      <w:r>
        <w:rPr>
          <w:b/>
          <w:bCs/>
        </w:rPr>
        <w:t>c:</w:t>
      </w:r>
      <w:r>
        <w:t xml:space="preserve"> [Th</w:t>
      </w:r>
      <w:r>
        <w:t>ờ</w:t>
      </w:r>
      <w:r>
        <w:t>i gian d</w:t>
      </w:r>
      <w:r>
        <w:t>ự</w:t>
      </w:r>
      <w:r>
        <w:t xml:space="preserve"> ki</w:t>
      </w:r>
      <w:r>
        <w:t>ế</w:t>
      </w:r>
      <w:r>
        <w:t>n]</w:t>
      </w:r>
    </w:p>
    <w:p w14:paraId="00D02A92" w14:textId="77777777" w:rsidR="002454B3" w:rsidRDefault="004B5325" w:rsidP="003742F6">
      <w:pPr>
        <w:pStyle w:val="Heading2"/>
        <w:spacing w:before="0" w:after="0" w:line="480" w:lineRule="auto"/>
      </w:pPr>
      <w:bookmarkStart w:id="26" w:name="thông-tin-liên-hệ"/>
      <w:bookmarkEnd w:id="22"/>
      <w:bookmarkEnd w:id="25"/>
      <w:r>
        <w:t>THÔNG TIN LIÊN H</w:t>
      </w:r>
      <w:r>
        <w:t>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1157"/>
      </w:tblGrid>
      <w:tr w:rsidR="002454B3" w14:paraId="64FB4B78" w14:textId="77777777" w:rsidTr="003742F6">
        <w:tc>
          <w:tcPr>
            <w:tcW w:w="0" w:type="auto"/>
          </w:tcPr>
          <w:p w14:paraId="4CFDCA87" w14:textId="77777777" w:rsidR="002454B3" w:rsidRDefault="004B5325" w:rsidP="003742F6">
            <w:pPr>
              <w:pStyle w:val="Compact"/>
              <w:spacing w:before="0" w:after="0" w:line="480" w:lineRule="auto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F4F6C52" w14:textId="77777777" w:rsidR="002454B3" w:rsidRDefault="004B5325" w:rsidP="003742F6">
            <w:pPr>
              <w:pStyle w:val="Compact"/>
              <w:spacing w:before="0" w:after="0" w:line="480" w:lineRule="auto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454B3" w14:paraId="184E9B34" w14:textId="77777777" w:rsidTr="003742F6">
        <w:tc>
          <w:tcPr>
            <w:tcW w:w="0" w:type="auto"/>
          </w:tcPr>
          <w:p w14:paraId="178B37F4" w14:textId="77777777" w:rsidR="002454B3" w:rsidRDefault="004B5325" w:rsidP="003742F6">
            <w:pPr>
              <w:pStyle w:val="Compact"/>
              <w:spacing w:before="0" w:after="0" w:line="480" w:lineRule="auto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liên h</w:t>
            </w:r>
            <w:r>
              <w:rPr>
                <w:b/>
                <w:bCs/>
              </w:rPr>
              <w:t>ệ</w:t>
            </w:r>
          </w:p>
        </w:tc>
        <w:tc>
          <w:tcPr>
            <w:tcW w:w="0" w:type="auto"/>
          </w:tcPr>
          <w:p w14:paraId="52EE3AB2" w14:textId="77777777" w:rsidR="002454B3" w:rsidRDefault="002454B3" w:rsidP="003742F6">
            <w:pPr>
              <w:pStyle w:val="Compact"/>
              <w:spacing w:before="0" w:after="0" w:line="480" w:lineRule="auto"/>
            </w:pPr>
          </w:p>
        </w:tc>
      </w:tr>
      <w:tr w:rsidR="002454B3" w14:paraId="6BE9456B" w14:textId="77777777" w:rsidTr="003742F6">
        <w:tc>
          <w:tcPr>
            <w:tcW w:w="0" w:type="auto"/>
          </w:tcPr>
          <w:p w14:paraId="1AA4D9E2" w14:textId="77777777" w:rsidR="002454B3" w:rsidRDefault="004B5325" w:rsidP="003742F6">
            <w:pPr>
              <w:pStyle w:val="Compact"/>
              <w:spacing w:before="0" w:after="0" w:line="480" w:lineRule="auto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41476B39" w14:textId="77777777" w:rsidR="002454B3" w:rsidRDefault="002454B3" w:rsidP="003742F6">
            <w:pPr>
              <w:pStyle w:val="Compact"/>
              <w:spacing w:before="0" w:after="0" w:line="480" w:lineRule="auto"/>
            </w:pPr>
          </w:p>
        </w:tc>
      </w:tr>
      <w:tr w:rsidR="002454B3" w14:paraId="3D5BA25A" w14:textId="77777777" w:rsidTr="003742F6">
        <w:tc>
          <w:tcPr>
            <w:tcW w:w="0" w:type="auto"/>
          </w:tcPr>
          <w:p w14:paraId="6F19004C" w14:textId="77777777" w:rsidR="002454B3" w:rsidRDefault="004B5325" w:rsidP="003742F6">
            <w:pPr>
              <w:pStyle w:val="Compact"/>
              <w:spacing w:before="0" w:after="0" w:line="480" w:lineRule="auto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2D2D4924" w14:textId="77777777" w:rsidR="002454B3" w:rsidRDefault="002454B3" w:rsidP="003742F6">
            <w:pPr>
              <w:pStyle w:val="Compact"/>
              <w:spacing w:before="0" w:after="0" w:line="480" w:lineRule="auto"/>
            </w:pPr>
          </w:p>
        </w:tc>
      </w:tr>
      <w:tr w:rsidR="002454B3" w14:paraId="732C4C6C" w14:textId="77777777" w:rsidTr="003742F6">
        <w:tc>
          <w:tcPr>
            <w:tcW w:w="0" w:type="auto"/>
          </w:tcPr>
          <w:p w14:paraId="7F7019FA" w14:textId="77777777" w:rsidR="002454B3" w:rsidRDefault="004B5325" w:rsidP="003742F6">
            <w:pPr>
              <w:pStyle w:val="Compact"/>
              <w:spacing w:before="0" w:after="0" w:line="480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0AA1905F" w14:textId="77777777" w:rsidR="002454B3" w:rsidRDefault="002454B3" w:rsidP="003742F6">
            <w:pPr>
              <w:pStyle w:val="Compact"/>
              <w:spacing w:before="0" w:after="0" w:line="480" w:lineRule="auto"/>
            </w:pPr>
          </w:p>
        </w:tc>
      </w:tr>
      <w:tr w:rsidR="002454B3" w14:paraId="650B2533" w14:textId="77777777" w:rsidTr="003742F6">
        <w:tc>
          <w:tcPr>
            <w:tcW w:w="0" w:type="auto"/>
          </w:tcPr>
          <w:p w14:paraId="057CC91E" w14:textId="77777777" w:rsidR="002454B3" w:rsidRDefault="004B5325" w:rsidP="003742F6">
            <w:pPr>
              <w:pStyle w:val="Compact"/>
              <w:spacing w:before="0" w:after="0" w:line="480" w:lineRule="auto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1F3C3D5F" w14:textId="77777777" w:rsidR="002454B3" w:rsidRDefault="002454B3" w:rsidP="003742F6">
            <w:pPr>
              <w:pStyle w:val="Compact"/>
              <w:spacing w:before="0" w:after="0" w:line="480" w:lineRule="auto"/>
            </w:pPr>
          </w:p>
        </w:tc>
      </w:tr>
    </w:tbl>
    <w:p w14:paraId="779EFE80" w14:textId="77777777" w:rsidR="002454B3" w:rsidRDefault="004B5325" w:rsidP="003742F6">
      <w:pPr>
        <w:pStyle w:val="Heading2"/>
        <w:spacing w:before="0" w:after="0" w:line="480" w:lineRule="auto"/>
      </w:pPr>
      <w:bookmarkStart w:id="27" w:name="ghi-chú"/>
      <w:bookmarkEnd w:id="26"/>
      <w:r>
        <w:lastRenderedPageBreak/>
        <w:t>GHI CHÚ</w:t>
      </w:r>
    </w:p>
    <w:p w14:paraId="299660B3" w14:textId="77777777" w:rsidR="002454B3" w:rsidRDefault="004B5325" w:rsidP="003742F6">
      <w:pPr>
        <w:pStyle w:val="Compact"/>
        <w:numPr>
          <w:ilvl w:val="0"/>
          <w:numId w:val="20"/>
        </w:numPr>
        <w:spacing w:before="0" w:after="0" w:line="480" w:lineRule="auto"/>
      </w:pPr>
      <w:r>
        <w:t>Ứ</w:t>
      </w:r>
      <w:r>
        <w:t>ng viên đư</w:t>
      </w:r>
      <w:r>
        <w:t>ợ</w:t>
      </w:r>
      <w:r>
        <w:t>c m</w:t>
      </w:r>
      <w:r>
        <w:t>ờ</w:t>
      </w:r>
      <w:r>
        <w:t>i ph</w:t>
      </w:r>
      <w:r>
        <w:t>ỏ</w:t>
      </w:r>
      <w:r>
        <w:t>ng v</w:t>
      </w:r>
      <w:r>
        <w:t>ấ</w:t>
      </w:r>
      <w:r>
        <w:t>n s</w:t>
      </w:r>
      <w:r>
        <w:t>ẽ</w:t>
      </w:r>
      <w:r>
        <w:t xml:space="preserve"> đư</w:t>
      </w:r>
      <w:r>
        <w:t>ợ</w:t>
      </w:r>
      <w:r>
        <w:t>c thông báo qua đi</w:t>
      </w:r>
      <w:r>
        <w:t>ệ</w:t>
      </w:r>
      <w:r>
        <w:t>n tho</w:t>
      </w:r>
      <w:r>
        <w:t>ạ</w:t>
      </w:r>
      <w:r>
        <w:t>i/email</w:t>
      </w:r>
    </w:p>
    <w:p w14:paraId="09087199" w14:textId="77777777" w:rsidR="002454B3" w:rsidRDefault="004B5325" w:rsidP="003742F6">
      <w:pPr>
        <w:pStyle w:val="Compact"/>
        <w:numPr>
          <w:ilvl w:val="0"/>
          <w:numId w:val="20"/>
        </w:numPr>
        <w:spacing w:before="0" w:after="0" w:line="480" w:lineRule="auto"/>
      </w:pPr>
      <w:r>
        <w:t>Thông tin cá nhân s</w:t>
      </w:r>
      <w:r>
        <w:t>ẽ</w:t>
      </w:r>
      <w:r>
        <w:t xml:space="preserve"> đư</w:t>
      </w:r>
      <w:r>
        <w:t>ợ</w:t>
      </w:r>
      <w:r>
        <w:t>c b</w:t>
      </w:r>
      <w:r>
        <w:t>ả</w:t>
      </w:r>
      <w:r>
        <w:t>o m</w:t>
      </w:r>
      <w:r>
        <w:t>ậ</w:t>
      </w:r>
      <w:r>
        <w:t>t tuy</w:t>
      </w:r>
      <w:r>
        <w:t>ệ</w:t>
      </w:r>
      <w:r>
        <w:t>t đ</w:t>
      </w:r>
      <w:r>
        <w:t>ố</w:t>
      </w:r>
      <w:r>
        <w:t>i</w:t>
      </w:r>
    </w:p>
    <w:p w14:paraId="23FAA166" w14:textId="77777777" w:rsidR="002454B3" w:rsidRDefault="004B5325" w:rsidP="003742F6">
      <w:pPr>
        <w:pStyle w:val="Compact"/>
        <w:numPr>
          <w:ilvl w:val="0"/>
          <w:numId w:val="20"/>
        </w:numPr>
        <w:spacing w:before="0" w:after="0" w:line="480" w:lineRule="auto"/>
      </w:pPr>
      <w:r>
        <w:t>Trư</w:t>
      </w:r>
      <w:r>
        <w:t>ờ</w:t>
      </w:r>
      <w:r>
        <w:t>ng ch</w:t>
      </w:r>
      <w:r>
        <w:t>ỉ</w:t>
      </w:r>
      <w:r>
        <w:t xml:space="preserve"> liên h</w:t>
      </w:r>
      <w:r>
        <w:t>ệ</w:t>
      </w:r>
      <w:r>
        <w:t xml:space="preserve"> v</w:t>
      </w:r>
      <w:r>
        <w:t>ớ</w:t>
      </w:r>
      <w:r>
        <w:t xml:space="preserve">i </w:t>
      </w:r>
      <w:r>
        <w:t>ứ</w:t>
      </w:r>
      <w:r>
        <w:t>ng viên phù h</w:t>
      </w:r>
      <w:r>
        <w:t>ợ</w:t>
      </w:r>
      <w:r>
        <w:t>p</w:t>
      </w:r>
    </w:p>
    <w:p w14:paraId="610E7CFA" w14:textId="77777777" w:rsidR="002454B3" w:rsidRDefault="004B5325" w:rsidP="003742F6">
      <w:pPr>
        <w:spacing w:line="480" w:lineRule="auto"/>
      </w:pPr>
      <w:r>
        <w:pict w14:anchorId="2D364496">
          <v:rect id="_x0000_i1038" style="width:0;height:1.5pt" o:hralign="center" o:hrstd="t" o:hr="t"/>
        </w:pict>
      </w:r>
    </w:p>
    <w:p w14:paraId="03DD6222" w14:textId="77777777" w:rsidR="002454B3" w:rsidRDefault="004B5325" w:rsidP="003742F6">
      <w:pPr>
        <w:pStyle w:val="FirstParagraph"/>
        <w:spacing w:before="0" w:after="0" w:line="480" w:lineRule="auto"/>
      </w:pPr>
      <w:r>
        <w:rPr>
          <w:b/>
          <w:bCs/>
        </w:rPr>
        <w:t>Ghi chú:</w:t>
      </w:r>
      <w:r>
        <w:t xml:space="preserve"> </w:t>
      </w:r>
      <w:r>
        <w:t>Template này c</w:t>
      </w:r>
      <w:r>
        <w:t>ầ</w:t>
      </w:r>
      <w:r>
        <w:t>n đư</w:t>
      </w:r>
      <w:r>
        <w:t>ợ</w:t>
      </w:r>
      <w:r>
        <w:t>c đi</w:t>
      </w:r>
      <w:r>
        <w:t>ề</w:t>
      </w:r>
      <w:r>
        <w:t>u ch</w:t>
      </w:r>
      <w:r>
        <w:t>ỉ</w:t>
      </w:r>
      <w:r>
        <w:t>nh phù h</w:t>
      </w:r>
      <w:r>
        <w:t>ợ</w:t>
      </w:r>
      <w:r>
        <w:t>p v</w:t>
      </w:r>
      <w:r>
        <w:t>ớ</w:t>
      </w:r>
      <w:r>
        <w:t>i t</w:t>
      </w:r>
      <w:r>
        <w:t>ừ</w:t>
      </w:r>
      <w:r>
        <w:t>ng v</w:t>
      </w:r>
      <w:r>
        <w:t>ị</w:t>
      </w:r>
      <w:r>
        <w:t xml:space="preserve"> trí c</w:t>
      </w:r>
      <w:r>
        <w:t>ụ</w:t>
      </w:r>
      <w:r>
        <w:t xml:space="preserve"> th</w:t>
      </w:r>
      <w:r>
        <w:t>ể</w:t>
      </w:r>
      <w:r>
        <w:t>.</w:t>
      </w:r>
      <w:bookmarkEnd w:id="0"/>
      <w:bookmarkEnd w:id="27"/>
    </w:p>
    <w:sectPr w:rsidR="002454B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3F4B3" w14:textId="77777777" w:rsidR="004B5325" w:rsidRDefault="004B5325" w:rsidP="003742F6">
      <w:pPr>
        <w:spacing w:line="240" w:lineRule="auto"/>
      </w:pPr>
      <w:r>
        <w:separator/>
      </w:r>
    </w:p>
  </w:endnote>
  <w:endnote w:type="continuationSeparator" w:id="0">
    <w:p w14:paraId="5B7A6E09" w14:textId="77777777" w:rsidR="004B5325" w:rsidRDefault="004B5325" w:rsidP="003742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EC442" w14:textId="77777777" w:rsidR="004B5325" w:rsidRDefault="004B5325" w:rsidP="003742F6">
      <w:pPr>
        <w:spacing w:line="240" w:lineRule="auto"/>
      </w:pPr>
      <w:r>
        <w:separator/>
      </w:r>
    </w:p>
  </w:footnote>
  <w:footnote w:type="continuationSeparator" w:id="0">
    <w:p w14:paraId="3E8B4E41" w14:textId="77777777" w:rsidR="004B5325" w:rsidRDefault="004B5325" w:rsidP="003742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653D8" w14:textId="77777777" w:rsidR="003742F6" w:rsidRPr="00A33244" w:rsidRDefault="003742F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38B3A71" wp14:editId="3F4DEB00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AF62A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CBF560A" w14:textId="77777777" w:rsidR="003742F6" w:rsidRDefault="003742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4262A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26C6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54B3"/>
    <w:rsid w:val="002454B3"/>
    <w:rsid w:val="003742F6"/>
    <w:rsid w:val="004B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DD25D9B"/>
  <w15:docId w15:val="{CBE73CFE-19FC-4965-B5ED-0B433097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42F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42F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742F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742F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742F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742F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742F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742F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2F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2F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742F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742F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42F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742F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2F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742F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2F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742F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2F6"/>
    <w:rPr>
      <w:rFonts w:ascii="Times New Roman" w:hAnsi="Times New Roman"/>
      <w:szCs w:val="22"/>
    </w:rPr>
  </w:style>
  <w:style w:type="character" w:styleId="Emphasis">
    <w:name w:val="Emphasis"/>
    <w:rsid w:val="003742F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742F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742F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742F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742F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4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2026-03-03T16:13:00Z</dcterms:created>
  <dcterms:modified xsi:type="dcterms:W3CDTF">2026-03-03T16:14:00Z</dcterms:modified>
</cp:coreProperties>
</file>