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4A154" w14:textId="77777777" w:rsidR="00ED2E91" w:rsidRDefault="00EC76DC" w:rsidP="00C214A5">
      <w:pPr>
        <w:pStyle w:val="Title"/>
      </w:pPr>
      <w:bookmarkStart w:id="0" w:name="X32355196277ee884b317dfce25f6a88a6c7cafa"/>
      <w:r>
        <w:t>BM-253: CHECKLIST KI</w:t>
      </w:r>
      <w:r>
        <w:t>Ể</w:t>
      </w:r>
      <w:r>
        <w:t>M TRA GI</w:t>
      </w:r>
      <w:r>
        <w:t>Ấ</w:t>
      </w:r>
      <w:r>
        <w:t>Y T</w:t>
      </w:r>
      <w:r>
        <w:t>Ờ</w:t>
      </w:r>
      <w:r>
        <w:t xml:space="preserve"> G</w:t>
      </w:r>
      <w:r>
        <w:t>Ố</w:t>
      </w:r>
      <w:r>
        <w:t>C (15 ĐI</w:t>
      </w:r>
      <w:r>
        <w:t>Ể</w:t>
      </w:r>
      <w:r>
        <w:t>M)</w:t>
      </w:r>
    </w:p>
    <w:p w14:paraId="54BDCBA3" w14:textId="77777777" w:rsidR="00ED2E91" w:rsidRDefault="00EC76D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QT-06-SOP-01-BM-253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03A07EE" w14:textId="77777777" w:rsidR="00ED2E91" w:rsidRDefault="00EC76DC">
      <w:r>
        <w:pict w14:anchorId="713B4E3C">
          <v:rect id="_x0000_i1025" style="width:0;height:1.5pt" o:hralign="center" o:hrstd="t" o:hr="t"/>
        </w:pict>
      </w:r>
    </w:p>
    <w:p w14:paraId="1D4EF587" w14:textId="77777777" w:rsidR="00ED2E91" w:rsidRDefault="00EC76DC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403"/>
      </w:tblGrid>
      <w:tr w:rsidR="00ED2E91" w14:paraId="7697EA6D" w14:textId="77777777" w:rsidTr="00C214A5">
        <w:tc>
          <w:tcPr>
            <w:tcW w:w="0" w:type="auto"/>
          </w:tcPr>
          <w:p w14:paraId="792DFB21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4081EF1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D2E91" w14:paraId="21AE7B99" w14:textId="77777777" w:rsidTr="00C214A5">
        <w:tc>
          <w:tcPr>
            <w:tcW w:w="0" w:type="auto"/>
          </w:tcPr>
          <w:p w14:paraId="3D094093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Mã checklist</w:t>
            </w:r>
          </w:p>
        </w:tc>
        <w:tc>
          <w:tcPr>
            <w:tcW w:w="0" w:type="auto"/>
          </w:tcPr>
          <w:p w14:paraId="26FF0D50" w14:textId="77777777" w:rsidR="00ED2E91" w:rsidRDefault="00EC76DC">
            <w:pPr>
              <w:pStyle w:val="Compact"/>
            </w:pPr>
            <w:r>
              <w:t>QT06-CL02</w:t>
            </w:r>
          </w:p>
        </w:tc>
      </w:tr>
      <w:tr w:rsidR="00ED2E91" w14:paraId="509E9C29" w14:textId="77777777" w:rsidTr="00C214A5">
        <w:tc>
          <w:tcPr>
            <w:tcW w:w="0" w:type="auto"/>
          </w:tcPr>
          <w:p w14:paraId="3DC865A3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0" w:type="auto"/>
          </w:tcPr>
          <w:p w14:paraId="4BEFFBE0" w14:textId="77777777" w:rsidR="00ED2E91" w:rsidRDefault="00ED2E91">
            <w:pPr>
              <w:pStyle w:val="Compact"/>
            </w:pPr>
          </w:p>
        </w:tc>
      </w:tr>
      <w:tr w:rsidR="00ED2E91" w14:paraId="56D65C05" w14:textId="77777777" w:rsidTr="00C214A5">
        <w:tc>
          <w:tcPr>
            <w:tcW w:w="0" w:type="auto"/>
          </w:tcPr>
          <w:p w14:paraId="6FD9BE4A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Mã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0F65FE38" w14:textId="77777777" w:rsidR="00ED2E91" w:rsidRDefault="00ED2E91">
            <w:pPr>
              <w:pStyle w:val="Compact"/>
            </w:pPr>
          </w:p>
        </w:tc>
      </w:tr>
      <w:tr w:rsidR="00ED2E91" w14:paraId="5E979BE9" w14:textId="77777777" w:rsidTr="00C214A5">
        <w:tc>
          <w:tcPr>
            <w:tcW w:w="0" w:type="auto"/>
          </w:tcPr>
          <w:p w14:paraId="78951610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Ngày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0A7C5362" w14:textId="77777777" w:rsidR="00ED2E91" w:rsidRDefault="00ED2E91">
            <w:pPr>
              <w:pStyle w:val="Compact"/>
            </w:pPr>
          </w:p>
        </w:tc>
      </w:tr>
      <w:tr w:rsidR="00ED2E91" w14:paraId="62711E53" w14:textId="77777777" w:rsidTr="00C214A5">
        <w:tc>
          <w:tcPr>
            <w:tcW w:w="0" w:type="auto"/>
          </w:tcPr>
          <w:p w14:paraId="79451428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A232C8D" w14:textId="77777777" w:rsidR="00ED2E91" w:rsidRDefault="00ED2E91">
            <w:pPr>
              <w:pStyle w:val="Compact"/>
            </w:pPr>
          </w:p>
        </w:tc>
      </w:tr>
    </w:tbl>
    <w:p w14:paraId="28A52EB8" w14:textId="77777777" w:rsidR="00ED2E91" w:rsidRDefault="00EC76DC">
      <w:pPr>
        <w:pStyle w:val="Heading2"/>
      </w:pPr>
      <w:bookmarkStart w:id="2" w:name="checklist-kiểm-tra-chi-tiết"/>
      <w:bookmarkEnd w:id="1"/>
      <w:r>
        <w:t>CHECKLIST KI</w:t>
      </w:r>
      <w:r>
        <w:t>Ể</w:t>
      </w:r>
      <w:r>
        <w:t>M TRA CHI TI</w:t>
      </w:r>
      <w:r>
        <w:t>Ế</w:t>
      </w:r>
      <w:r>
        <w:t>T</w:t>
      </w:r>
    </w:p>
    <w:p w14:paraId="63FE1724" w14:textId="77777777" w:rsidR="00ED2E91" w:rsidRDefault="00EC76DC">
      <w:pPr>
        <w:pStyle w:val="Heading3"/>
      </w:pPr>
      <w:bookmarkStart w:id="3" w:name="a.-giấy-khai-sinh"/>
      <w:r>
        <w:t>A. GI</w:t>
      </w:r>
      <w:r>
        <w:t>Ấ</w:t>
      </w:r>
      <w:r>
        <w:t>Y KHAI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756"/>
        <w:gridCol w:w="590"/>
        <w:gridCol w:w="1304"/>
        <w:gridCol w:w="1037"/>
      </w:tblGrid>
      <w:tr w:rsidR="00ED2E91" w14:paraId="36CED755" w14:textId="77777777" w:rsidTr="00C214A5">
        <w:tc>
          <w:tcPr>
            <w:tcW w:w="0" w:type="auto"/>
          </w:tcPr>
          <w:p w14:paraId="25CAB92A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D2E481D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239161CB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B6179E5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58E152B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D2E91" w14:paraId="729A5436" w14:textId="77777777" w:rsidTr="00C214A5">
        <w:tc>
          <w:tcPr>
            <w:tcW w:w="0" w:type="auto"/>
          </w:tcPr>
          <w:p w14:paraId="3827A102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6358AE5A" w14:textId="77777777" w:rsidR="00ED2E91" w:rsidRDefault="00EC76DC">
            <w:pPr>
              <w:pStyle w:val="Compact"/>
            </w:pPr>
            <w:r>
              <w:t>B</w:t>
            </w:r>
            <w:r>
              <w:t>ả</w:t>
            </w:r>
            <w:r>
              <w:t>n g</w:t>
            </w:r>
            <w:r>
              <w:t>ố</w:t>
            </w:r>
            <w:r>
              <w:t>c (Màu h</w:t>
            </w:r>
            <w:r>
              <w:t>ồ</w:t>
            </w:r>
            <w:r>
              <w:t>ng) ho</w:t>
            </w:r>
            <w:r>
              <w:t>ặ</w:t>
            </w:r>
            <w:r>
              <w:t>c B</w:t>
            </w:r>
            <w:r>
              <w:t>ả</w:t>
            </w:r>
            <w:r>
              <w:t>n sao công ch</w:t>
            </w:r>
            <w:r>
              <w:t>ứ</w:t>
            </w:r>
            <w:r>
              <w:t>ng</w:t>
            </w:r>
          </w:p>
        </w:tc>
        <w:tc>
          <w:tcPr>
            <w:tcW w:w="0" w:type="auto"/>
          </w:tcPr>
          <w:p w14:paraId="5C25B0B9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CF996FA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E21D2A1" w14:textId="77777777" w:rsidR="00ED2E91" w:rsidRDefault="00ED2E91">
            <w:pPr>
              <w:pStyle w:val="Compact"/>
            </w:pPr>
          </w:p>
        </w:tc>
      </w:tr>
      <w:tr w:rsidR="00ED2E91" w14:paraId="60424678" w14:textId="77777777" w:rsidTr="00C214A5">
        <w:tc>
          <w:tcPr>
            <w:tcW w:w="0" w:type="auto"/>
          </w:tcPr>
          <w:p w14:paraId="259D80D9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2664C798" w14:textId="77777777" w:rsidR="00ED2E91" w:rsidRDefault="00EC76DC">
            <w:pPr>
              <w:pStyle w:val="Compact"/>
            </w:pPr>
            <w:r>
              <w:t>H</w:t>
            </w:r>
            <w:r>
              <w:t>ọ</w:t>
            </w:r>
            <w:r>
              <w:t xml:space="preserve"> tên kh</w:t>
            </w:r>
            <w:r>
              <w:t>ớ</w:t>
            </w:r>
            <w:r>
              <w:t>p v</w:t>
            </w:r>
            <w:r>
              <w:t>ớ</w:t>
            </w:r>
            <w:r>
              <w:t>i đơn đăng ký</w:t>
            </w:r>
          </w:p>
        </w:tc>
        <w:tc>
          <w:tcPr>
            <w:tcW w:w="0" w:type="auto"/>
          </w:tcPr>
          <w:p w14:paraId="0349E5FE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08F799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40F7684" w14:textId="77777777" w:rsidR="00ED2E91" w:rsidRDefault="00ED2E91">
            <w:pPr>
              <w:pStyle w:val="Compact"/>
            </w:pPr>
          </w:p>
        </w:tc>
      </w:tr>
      <w:tr w:rsidR="00ED2E91" w14:paraId="759B3CE8" w14:textId="77777777" w:rsidTr="00C214A5">
        <w:tc>
          <w:tcPr>
            <w:tcW w:w="0" w:type="auto"/>
          </w:tcPr>
          <w:p w14:paraId="6996635A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96E53E7" w14:textId="77777777" w:rsidR="00ED2E91" w:rsidRDefault="00EC76DC">
            <w:pPr>
              <w:pStyle w:val="Compact"/>
            </w:pPr>
            <w:r>
              <w:t>Ngày sinh kh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2895A773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045BB26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E296882" w14:textId="77777777" w:rsidR="00ED2E91" w:rsidRDefault="00ED2E91">
            <w:pPr>
              <w:pStyle w:val="Compact"/>
            </w:pPr>
          </w:p>
        </w:tc>
      </w:tr>
      <w:tr w:rsidR="00ED2E91" w14:paraId="317F87EC" w14:textId="77777777" w:rsidTr="00C214A5">
        <w:tc>
          <w:tcPr>
            <w:tcW w:w="0" w:type="auto"/>
          </w:tcPr>
          <w:p w14:paraId="5F7C8FE2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48A8B7D4" w14:textId="77777777" w:rsidR="00ED2E91" w:rsidRDefault="00EC76DC">
            <w:pPr>
              <w:pStyle w:val="Compact"/>
            </w:pPr>
            <w:r>
              <w:t>Còn nguyên v</w:t>
            </w:r>
            <w:r>
              <w:t>ẹ</w:t>
            </w:r>
            <w:r>
              <w:t>n (Không rách, Không phai m</w:t>
            </w:r>
            <w:r>
              <w:t>ờ</w:t>
            </w:r>
            <w:r>
              <w:t>)</w:t>
            </w:r>
          </w:p>
        </w:tc>
        <w:tc>
          <w:tcPr>
            <w:tcW w:w="0" w:type="auto"/>
          </w:tcPr>
          <w:p w14:paraId="0BA11AFB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E94D64A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EEDBD2E" w14:textId="77777777" w:rsidR="00ED2E91" w:rsidRDefault="00ED2E91">
            <w:pPr>
              <w:pStyle w:val="Compact"/>
            </w:pPr>
          </w:p>
        </w:tc>
      </w:tr>
    </w:tbl>
    <w:p w14:paraId="048E261B" w14:textId="77777777" w:rsidR="00ED2E91" w:rsidRDefault="00EC76DC">
      <w:pPr>
        <w:pStyle w:val="Heading3"/>
      </w:pPr>
      <w:bookmarkStart w:id="4" w:name="b.-học-bạ-lớp-2"/>
      <w:bookmarkEnd w:id="3"/>
      <w:r>
        <w:t>B. H</w:t>
      </w:r>
      <w:r>
        <w:t>Ọ</w:t>
      </w:r>
      <w:r>
        <w:t>C B</w:t>
      </w:r>
      <w:r>
        <w:t>Ạ</w:t>
      </w:r>
      <w:r>
        <w:t xml:space="preserve"> (L</w:t>
      </w:r>
      <w:r>
        <w:t>Ớ</w:t>
      </w:r>
      <w:r>
        <w:t>P 2+)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776"/>
        <w:gridCol w:w="590"/>
        <w:gridCol w:w="1304"/>
        <w:gridCol w:w="1037"/>
      </w:tblGrid>
      <w:tr w:rsidR="00ED2E91" w14:paraId="3B639DC7" w14:textId="77777777" w:rsidTr="00C214A5">
        <w:tc>
          <w:tcPr>
            <w:tcW w:w="0" w:type="auto"/>
          </w:tcPr>
          <w:p w14:paraId="5C588437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4AD52AD7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ED9536B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2621D7E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9123AB9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D2E91" w14:paraId="1B071783" w14:textId="77777777" w:rsidTr="00C214A5">
        <w:tc>
          <w:tcPr>
            <w:tcW w:w="0" w:type="auto"/>
          </w:tcPr>
          <w:p w14:paraId="77A8BB93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1F30DFE7" w14:textId="77777777" w:rsidR="00ED2E91" w:rsidRDefault="00EC76DC">
            <w:pPr>
              <w:pStyle w:val="Compact"/>
            </w:pPr>
            <w:r>
              <w:t>B</w:t>
            </w:r>
            <w:r>
              <w:t>ả</w:t>
            </w:r>
            <w:r>
              <w:t>n g</w:t>
            </w:r>
            <w:r>
              <w:t>ố</w:t>
            </w:r>
            <w:r>
              <w:t>c (KHÔNG nh</w:t>
            </w:r>
            <w:r>
              <w:t>ậ</w:t>
            </w:r>
            <w:r>
              <w:t>n b</w:t>
            </w:r>
            <w:r>
              <w:t>ả</w:t>
            </w:r>
            <w:r>
              <w:t>n photo!)</w:t>
            </w:r>
          </w:p>
        </w:tc>
        <w:tc>
          <w:tcPr>
            <w:tcW w:w="0" w:type="auto"/>
          </w:tcPr>
          <w:p w14:paraId="310A712B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8A446B3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1393730" w14:textId="77777777" w:rsidR="00ED2E91" w:rsidRDefault="00ED2E91">
            <w:pPr>
              <w:pStyle w:val="Compact"/>
            </w:pPr>
          </w:p>
        </w:tc>
      </w:tr>
      <w:tr w:rsidR="00ED2E91" w14:paraId="737048E7" w14:textId="77777777" w:rsidTr="00C214A5">
        <w:tc>
          <w:tcPr>
            <w:tcW w:w="0" w:type="auto"/>
          </w:tcPr>
          <w:p w14:paraId="7A1DC5B7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63370878" w14:textId="77777777" w:rsidR="00ED2E91" w:rsidRDefault="00EC76DC">
            <w:pPr>
              <w:pStyle w:val="Compact"/>
            </w:pPr>
            <w:r>
              <w:t>Có d</w:t>
            </w:r>
            <w:r>
              <w:t>ấ</w:t>
            </w:r>
            <w:r>
              <w:t>u trư</w:t>
            </w:r>
            <w:r>
              <w:t>ờ</w:t>
            </w:r>
            <w:r>
              <w:t>ng cũ</w:t>
            </w:r>
          </w:p>
        </w:tc>
        <w:tc>
          <w:tcPr>
            <w:tcW w:w="0" w:type="auto"/>
          </w:tcPr>
          <w:p w14:paraId="514CE1B3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7B5E68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0E16F1B" w14:textId="77777777" w:rsidR="00ED2E91" w:rsidRDefault="00ED2E91">
            <w:pPr>
              <w:pStyle w:val="Compact"/>
            </w:pPr>
          </w:p>
        </w:tc>
      </w:tr>
      <w:tr w:rsidR="00ED2E91" w14:paraId="31452958" w14:textId="77777777" w:rsidTr="00C214A5">
        <w:tc>
          <w:tcPr>
            <w:tcW w:w="0" w:type="auto"/>
          </w:tcPr>
          <w:p w14:paraId="35A9CDEA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4E4D578F" w14:textId="77777777" w:rsidR="00ED2E91" w:rsidRDefault="00EC76DC">
            <w:pPr>
              <w:pStyle w:val="Compact"/>
            </w:pPr>
            <w:r>
              <w:t>Đi</w:t>
            </w:r>
            <w:r>
              <w:t>ể</w:t>
            </w:r>
            <w:r>
              <w:t>m s</w:t>
            </w:r>
            <w:r>
              <w:t>ố</w:t>
            </w:r>
            <w:r>
              <w:t xml:space="preserve"> rõ ràng</w:t>
            </w:r>
          </w:p>
        </w:tc>
        <w:tc>
          <w:tcPr>
            <w:tcW w:w="0" w:type="auto"/>
          </w:tcPr>
          <w:p w14:paraId="0824E2B8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A1A5130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EA95596" w14:textId="77777777" w:rsidR="00ED2E91" w:rsidRDefault="00ED2E91">
            <w:pPr>
              <w:pStyle w:val="Compact"/>
            </w:pPr>
          </w:p>
        </w:tc>
      </w:tr>
      <w:tr w:rsidR="00ED2E91" w14:paraId="3B1B34D5" w14:textId="77777777" w:rsidTr="00C214A5">
        <w:tc>
          <w:tcPr>
            <w:tcW w:w="0" w:type="auto"/>
          </w:tcPr>
          <w:p w14:paraId="454FE43E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</w:tcPr>
          <w:p w14:paraId="24F3FF1C" w14:textId="77777777" w:rsidR="00ED2E91" w:rsidRDefault="00EC76DC">
            <w:pPr>
              <w:pStyle w:val="Compact"/>
            </w:pPr>
            <w:r>
              <w:t>X</w:t>
            </w:r>
            <w:r>
              <w:t>ế</w:t>
            </w:r>
            <w:r>
              <w:t>p lo</w:t>
            </w:r>
            <w:r>
              <w:t>ạ</w:t>
            </w:r>
            <w:r>
              <w:t>i HK cu</w:t>
            </w:r>
            <w:r>
              <w:t>ố</w:t>
            </w:r>
            <w:r>
              <w:t>i: Gi</w:t>
            </w:r>
            <w:r>
              <w:t>ỏ</w:t>
            </w:r>
            <w:r>
              <w:t>i/Khá/TB/Y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3F8E8DD1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AE3710D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274EFAA" w14:textId="77777777" w:rsidR="00ED2E91" w:rsidRDefault="00ED2E91">
            <w:pPr>
              <w:pStyle w:val="Compact"/>
            </w:pPr>
          </w:p>
        </w:tc>
      </w:tr>
    </w:tbl>
    <w:p w14:paraId="1DC6B4AF" w14:textId="77777777" w:rsidR="00ED2E91" w:rsidRDefault="00EC76DC">
      <w:pPr>
        <w:pStyle w:val="Heading3"/>
      </w:pPr>
      <w:bookmarkStart w:id="5" w:name="c.-phiếu-sức-khỏe"/>
      <w:bookmarkEnd w:id="4"/>
      <w:r>
        <w:t>C. PHI</w:t>
      </w:r>
      <w:r>
        <w:t>Ế</w:t>
      </w:r>
      <w:r>
        <w:t>U S</w:t>
      </w:r>
      <w:r>
        <w:t>Ứ</w:t>
      </w:r>
      <w:r>
        <w:t>C KH</w:t>
      </w:r>
      <w:r>
        <w:t>Ỏ</w:t>
      </w:r>
      <w:r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953"/>
        <w:gridCol w:w="590"/>
        <w:gridCol w:w="1304"/>
        <w:gridCol w:w="1037"/>
      </w:tblGrid>
      <w:tr w:rsidR="00ED2E91" w14:paraId="1DCE86C1" w14:textId="77777777" w:rsidTr="00C214A5">
        <w:tc>
          <w:tcPr>
            <w:tcW w:w="0" w:type="auto"/>
          </w:tcPr>
          <w:p w14:paraId="6B0E673A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229B0B1E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310638DE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6C0749D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0468E51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D2E91" w14:paraId="54715017" w14:textId="77777777" w:rsidTr="00C214A5">
        <w:tc>
          <w:tcPr>
            <w:tcW w:w="0" w:type="auto"/>
          </w:tcPr>
          <w:p w14:paraId="17145EFA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038C4D87" w14:textId="77777777" w:rsidR="00ED2E91" w:rsidRDefault="00EC76DC">
            <w:pPr>
              <w:pStyle w:val="Compact"/>
            </w:pPr>
            <w:r>
              <w:t>Trong 6 tháng</w:t>
            </w:r>
          </w:p>
        </w:tc>
        <w:tc>
          <w:tcPr>
            <w:tcW w:w="0" w:type="auto"/>
          </w:tcPr>
          <w:p w14:paraId="3886EA11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ACE6698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B429595" w14:textId="77777777" w:rsidR="00ED2E91" w:rsidRDefault="00ED2E91">
            <w:pPr>
              <w:pStyle w:val="Compact"/>
            </w:pPr>
          </w:p>
        </w:tc>
      </w:tr>
      <w:tr w:rsidR="00ED2E91" w14:paraId="5B8EF914" w14:textId="77777777" w:rsidTr="00C214A5">
        <w:tc>
          <w:tcPr>
            <w:tcW w:w="0" w:type="auto"/>
          </w:tcPr>
          <w:p w14:paraId="1A1A6FD4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</w:tcPr>
          <w:p w14:paraId="0340D9F5" w14:textId="77777777" w:rsidR="00ED2E91" w:rsidRDefault="00EC76DC">
            <w:pPr>
              <w:pStyle w:val="Compact"/>
            </w:pPr>
            <w:r>
              <w:t>Có d</w:t>
            </w:r>
            <w:r>
              <w:t>ấ</w:t>
            </w:r>
            <w:r>
              <w:t>u BV/Phòng khám</w:t>
            </w:r>
          </w:p>
        </w:tc>
        <w:tc>
          <w:tcPr>
            <w:tcW w:w="0" w:type="auto"/>
          </w:tcPr>
          <w:p w14:paraId="69F6397C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6082DB5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2CE3333" w14:textId="77777777" w:rsidR="00ED2E91" w:rsidRDefault="00ED2E91">
            <w:pPr>
              <w:pStyle w:val="Compact"/>
            </w:pPr>
          </w:p>
        </w:tc>
      </w:tr>
      <w:tr w:rsidR="00ED2E91" w14:paraId="2D244D65" w14:textId="77777777" w:rsidTr="00C214A5">
        <w:tc>
          <w:tcPr>
            <w:tcW w:w="0" w:type="auto"/>
          </w:tcPr>
          <w:p w14:paraId="16F64E08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</w:tcPr>
          <w:p w14:paraId="021C539D" w14:textId="77777777" w:rsidR="00ED2E91" w:rsidRDefault="00EC76DC">
            <w:pPr>
              <w:pStyle w:val="Compact"/>
            </w:pPr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n: “Đ</w:t>
            </w:r>
            <w:r>
              <w:t>ủ</w:t>
            </w:r>
            <w:r>
              <w:t xml:space="preserve"> s</w:t>
            </w:r>
            <w:r>
              <w:t>ứ</w:t>
            </w:r>
            <w:r>
              <w:t>c kh</w:t>
            </w:r>
            <w:r>
              <w:t>ỏ</w:t>
            </w:r>
            <w:r>
              <w:t>e h</w:t>
            </w:r>
            <w:r>
              <w:t>ọ</w:t>
            </w:r>
            <w:r>
              <w:t>c t</w:t>
            </w:r>
            <w:r>
              <w:t>ậ</w:t>
            </w:r>
            <w:r>
              <w:t>p”</w:t>
            </w:r>
          </w:p>
        </w:tc>
        <w:tc>
          <w:tcPr>
            <w:tcW w:w="0" w:type="auto"/>
          </w:tcPr>
          <w:p w14:paraId="13C0652F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6F689ED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B162F60" w14:textId="77777777" w:rsidR="00ED2E91" w:rsidRDefault="00ED2E91">
            <w:pPr>
              <w:pStyle w:val="Compact"/>
            </w:pPr>
          </w:p>
        </w:tc>
      </w:tr>
      <w:tr w:rsidR="00ED2E91" w14:paraId="6BB33C53" w14:textId="77777777" w:rsidTr="00C214A5">
        <w:tc>
          <w:tcPr>
            <w:tcW w:w="0" w:type="auto"/>
          </w:tcPr>
          <w:p w14:paraId="64B9D529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</w:tcPr>
          <w:p w14:paraId="48336BF2" w14:textId="77777777" w:rsidR="00ED2E91" w:rsidRDefault="00EC76DC">
            <w:pPr>
              <w:pStyle w:val="Compact"/>
            </w:pPr>
            <w:r>
              <w:t>Ghi rõ d</w:t>
            </w:r>
            <w:r>
              <w:t>ị</w:t>
            </w:r>
            <w:r>
              <w:t xml:space="preserve"> </w:t>
            </w:r>
            <w:r>
              <w:t>ứ</w:t>
            </w:r>
            <w:r>
              <w:t>ng, B</w:t>
            </w:r>
            <w:r>
              <w:t>ệ</w:t>
            </w:r>
            <w:r>
              <w:t>nh mãn tính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77C10BE3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3F1EFA9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3840B53" w14:textId="77777777" w:rsidR="00ED2E91" w:rsidRDefault="00ED2E91">
            <w:pPr>
              <w:pStyle w:val="Compact"/>
            </w:pPr>
          </w:p>
        </w:tc>
      </w:tr>
    </w:tbl>
    <w:p w14:paraId="561E3FCD" w14:textId="77777777" w:rsidR="00ED2E91" w:rsidRDefault="00EC76DC">
      <w:pPr>
        <w:pStyle w:val="Heading2"/>
      </w:pPr>
      <w:bookmarkStart w:id="6" w:name="tổng-kết"/>
      <w:bookmarkEnd w:id="2"/>
      <w:bookmarkEnd w:id="5"/>
      <w:r>
        <w:t>T</w:t>
      </w:r>
      <w:r>
        <w:t>Ổ</w:t>
      </w:r>
      <w:r>
        <w:t>NG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1607"/>
      </w:tblGrid>
      <w:tr w:rsidR="00ED2E91" w14:paraId="2CE95499" w14:textId="77777777" w:rsidTr="00C214A5">
        <w:tc>
          <w:tcPr>
            <w:tcW w:w="0" w:type="auto"/>
          </w:tcPr>
          <w:p w14:paraId="61827ADB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5B0062A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D2E91" w14:paraId="6B38A724" w14:textId="77777777" w:rsidTr="00C214A5">
        <w:tc>
          <w:tcPr>
            <w:tcW w:w="0" w:type="auto"/>
          </w:tcPr>
          <w:p w14:paraId="0E5F352C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5878650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/15</w:t>
            </w:r>
          </w:p>
        </w:tc>
      </w:tr>
      <w:tr w:rsidR="00ED2E91" w14:paraId="57BF58B8" w14:textId="77777777" w:rsidTr="00C214A5">
        <w:tc>
          <w:tcPr>
            <w:tcW w:w="0" w:type="auto"/>
          </w:tcPr>
          <w:p w14:paraId="7771087C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</w:p>
        </w:tc>
        <w:tc>
          <w:tcPr>
            <w:tcW w:w="0" w:type="auto"/>
          </w:tcPr>
          <w:p w14:paraId="465F795A" w14:textId="77777777" w:rsidR="00ED2E91" w:rsidRDefault="00EC76D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</w:tr>
      <w:tr w:rsidR="00ED2E91" w14:paraId="724EE0F6" w14:textId="77777777" w:rsidTr="00C214A5">
        <w:tc>
          <w:tcPr>
            <w:tcW w:w="0" w:type="auto"/>
          </w:tcPr>
          <w:p w14:paraId="62BB81AE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</w:tcPr>
          <w:p w14:paraId="4E6ACD32" w14:textId="77777777" w:rsidR="00ED2E91" w:rsidRDefault="00ED2E91">
            <w:pPr>
              <w:pStyle w:val="Compact"/>
            </w:pPr>
          </w:p>
        </w:tc>
      </w:tr>
      <w:tr w:rsidR="00ED2E91" w14:paraId="3354B3AE" w14:textId="77777777" w:rsidTr="00C214A5">
        <w:tc>
          <w:tcPr>
            <w:tcW w:w="0" w:type="auto"/>
          </w:tcPr>
          <w:p w14:paraId="5719297D" w14:textId="77777777" w:rsidR="00ED2E91" w:rsidRDefault="00EC76DC">
            <w:pPr>
              <w:pStyle w:val="Compact"/>
            </w:pPr>
            <w:r>
              <w:rPr>
                <w:b/>
                <w:bCs/>
              </w:rPr>
              <w:t>Ngày h</w:t>
            </w:r>
            <w:r>
              <w:rPr>
                <w:b/>
                <w:bCs/>
              </w:rPr>
              <w:t>ẹ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</w:tcPr>
          <w:p w14:paraId="7B597E71" w14:textId="77777777" w:rsidR="00ED2E91" w:rsidRDefault="00ED2E91">
            <w:pPr>
              <w:pStyle w:val="Compact"/>
            </w:pPr>
          </w:p>
        </w:tc>
      </w:tr>
    </w:tbl>
    <w:p w14:paraId="537DF326" w14:textId="77777777" w:rsidR="00ED2E91" w:rsidRDefault="00EC76DC">
      <w:pPr>
        <w:pStyle w:val="Heading2"/>
      </w:pPr>
      <w:bookmarkStart w:id="7" w:name="xác-nhận"/>
      <w:bookmarkEnd w:id="6"/>
      <w:r>
        <w:t>XÁC NH</w:t>
      </w:r>
      <w:r>
        <w:t>Ậ</w:t>
      </w:r>
      <w:r>
        <w:t>N</w:t>
      </w:r>
    </w:p>
    <w:p w14:paraId="21E5E9F3" w14:textId="77777777" w:rsidR="00ED2E91" w:rsidRDefault="00EC76DC">
      <w:pPr>
        <w:pStyle w:val="Heading3"/>
      </w:pPr>
      <w:bookmarkStart w:id="8" w:name="người-kiểm-tra"/>
      <w:r>
        <w:t>Ngư</w:t>
      </w:r>
      <w:r>
        <w:t>ờ</w:t>
      </w:r>
      <w:r>
        <w:t>i ki</w:t>
      </w:r>
      <w:r>
        <w:t>ể</w:t>
      </w:r>
      <w:r>
        <w:t>m tra:</w:t>
      </w:r>
    </w:p>
    <w:p w14:paraId="0C4CCD65" w14:textId="77777777" w:rsidR="00ED2E91" w:rsidRDefault="00EC76D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970656B" w14:textId="77777777" w:rsidR="00ED2E91" w:rsidRDefault="00EC76DC">
      <w:r>
        <w:pict w14:anchorId="0B354B89">
          <v:rect id="_x0000_i1026" style="width:0;height:1.5pt" o:hralign="center" o:hrstd="t" o:hr="t"/>
        </w:pict>
      </w:r>
    </w:p>
    <w:p w14:paraId="67EFAFE2" w14:textId="77777777" w:rsidR="00ED2E91" w:rsidRDefault="00EC76DC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Checklist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ki</w:t>
      </w:r>
      <w:r>
        <w:t>ể</w:t>
      </w:r>
      <w:r>
        <w:t>m tra chi ti</w:t>
      </w:r>
      <w:r>
        <w:t>ế</w:t>
      </w:r>
      <w:r>
        <w:t>t gi</w:t>
      </w:r>
      <w:r>
        <w:t>ấ</w:t>
      </w:r>
      <w:r>
        <w:t>y t</w:t>
      </w:r>
      <w:r>
        <w:t>ờ</w:t>
      </w:r>
      <w:r>
        <w:t xml:space="preserve"> g</w:t>
      </w:r>
      <w:r>
        <w:t>ố</w:t>
      </w:r>
      <w:r>
        <w:t>c c</w:t>
      </w:r>
      <w:r>
        <w:t>ủ</w:t>
      </w:r>
      <w:r>
        <w:t>a h</w:t>
      </w:r>
      <w:r>
        <w:t>ọ</w:t>
      </w:r>
      <w:r>
        <w:t>c sinh.</w:t>
      </w:r>
      <w:bookmarkEnd w:id="0"/>
      <w:bookmarkEnd w:id="7"/>
      <w:bookmarkEnd w:id="8"/>
    </w:p>
    <w:sectPr w:rsidR="00ED2E9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F2403" w14:textId="77777777" w:rsidR="00EC76DC" w:rsidRDefault="00EC76DC" w:rsidP="00C214A5">
      <w:pPr>
        <w:spacing w:line="240" w:lineRule="auto"/>
      </w:pPr>
      <w:r>
        <w:separator/>
      </w:r>
    </w:p>
  </w:endnote>
  <w:endnote w:type="continuationSeparator" w:id="0">
    <w:p w14:paraId="2AAFA5B4" w14:textId="77777777" w:rsidR="00EC76DC" w:rsidRDefault="00EC76DC" w:rsidP="00C214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95C6B" w14:textId="77777777" w:rsidR="00EC76DC" w:rsidRDefault="00EC76DC" w:rsidP="00C214A5">
      <w:pPr>
        <w:spacing w:line="240" w:lineRule="auto"/>
      </w:pPr>
      <w:r>
        <w:separator/>
      </w:r>
    </w:p>
  </w:footnote>
  <w:footnote w:type="continuationSeparator" w:id="0">
    <w:p w14:paraId="40D375F4" w14:textId="77777777" w:rsidR="00EC76DC" w:rsidRDefault="00EC76DC" w:rsidP="00C214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046E8" w14:textId="77777777" w:rsidR="00C214A5" w:rsidRPr="00A33244" w:rsidRDefault="00C214A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BECDDD1" wp14:editId="090662D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AEC03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24A7E32" w14:textId="77777777" w:rsidR="00C214A5" w:rsidRDefault="00C21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5623B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E91"/>
    <w:rsid w:val="00C214A5"/>
    <w:rsid w:val="00EC76DC"/>
    <w:rsid w:val="00ED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0A882F9"/>
  <w15:docId w15:val="{36C42E8C-FE31-4EA6-A4BA-96FCA0CE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14A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214A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214A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214A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214A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214A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14A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214A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A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A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14A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214A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14A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14A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A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214A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4A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214A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4A5"/>
    <w:rPr>
      <w:rFonts w:ascii="Times New Roman" w:hAnsi="Times New Roman"/>
      <w:szCs w:val="22"/>
    </w:rPr>
  </w:style>
  <w:style w:type="character" w:styleId="Emphasis">
    <w:name w:val="Emphasis"/>
    <w:rsid w:val="00C214A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214A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214A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214A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214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2026-02-09T02:52:00Z</dcterms:created>
  <dcterms:modified xsi:type="dcterms:W3CDTF">2026-02-09T02:52:00Z</dcterms:modified>
</cp:coreProperties>
</file>