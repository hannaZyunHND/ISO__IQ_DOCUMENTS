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67812" w14:textId="77777777" w:rsidR="002D7090" w:rsidRDefault="006972B0" w:rsidP="00AE45AE">
      <w:pPr>
        <w:pStyle w:val="Title"/>
      </w:pPr>
      <w:bookmarkStart w:id="0" w:name="bm-258-danh-sách-lớp-mẫu-công-bố"/>
      <w:r>
        <w:t>BM-258: DANH SÁCH L</w:t>
      </w:r>
      <w:r>
        <w:t>Ớ</w:t>
      </w:r>
      <w:r>
        <w:t>P (M</w:t>
      </w:r>
      <w:r>
        <w:t>Ẫ</w:t>
      </w:r>
      <w:r>
        <w:t>U CÔNG B</w:t>
      </w:r>
      <w:r>
        <w:t>Ố</w:t>
      </w:r>
      <w:r>
        <w:t>)</w:t>
      </w:r>
    </w:p>
    <w:p w14:paraId="042921AF" w14:textId="77777777" w:rsidR="002D7090" w:rsidRDefault="006972B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8FDF391" w14:textId="77777777" w:rsidR="002D7090" w:rsidRDefault="006972B0">
      <w:r>
        <w:pict w14:anchorId="28C22E0C">
          <v:rect id="_x0000_i1025" style="width:0;height:1.5pt" o:hralign="center" o:hrstd="t" o:hr="t"/>
        </w:pict>
      </w:r>
    </w:p>
    <w:p w14:paraId="0175D5F9" w14:textId="77777777" w:rsidR="002D7090" w:rsidRDefault="006972B0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256"/>
      </w:tblGrid>
      <w:tr w:rsidR="002D7090" w14:paraId="1AB681AD" w14:textId="77777777" w:rsidTr="00AE45AE">
        <w:tc>
          <w:tcPr>
            <w:tcW w:w="0" w:type="auto"/>
          </w:tcPr>
          <w:p w14:paraId="209E7233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98FBF9A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D7090" w14:paraId="2BAA78C7" w14:textId="77777777" w:rsidTr="00AE45AE">
        <w:tc>
          <w:tcPr>
            <w:tcW w:w="0" w:type="auto"/>
          </w:tcPr>
          <w:p w14:paraId="66999C57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Mã danh sách</w:t>
            </w:r>
          </w:p>
        </w:tc>
        <w:tc>
          <w:tcPr>
            <w:tcW w:w="0" w:type="auto"/>
          </w:tcPr>
          <w:p w14:paraId="2E0FB549" w14:textId="77777777" w:rsidR="002D7090" w:rsidRDefault="006972B0">
            <w:pPr>
              <w:pStyle w:val="Compact"/>
            </w:pPr>
            <w:r>
              <w:t>QT06-F11</w:t>
            </w:r>
          </w:p>
        </w:tc>
      </w:tr>
      <w:tr w:rsidR="002D7090" w14:paraId="6848221C" w14:textId="77777777" w:rsidTr="00AE45AE">
        <w:tc>
          <w:tcPr>
            <w:tcW w:w="0" w:type="auto"/>
          </w:tcPr>
          <w:p w14:paraId="45E83A2B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90C4F38" w14:textId="77777777" w:rsidR="002D7090" w:rsidRDefault="006972B0">
            <w:pPr>
              <w:pStyle w:val="Compact"/>
            </w:pPr>
            <w:r>
              <w:t>20__-20__</w:t>
            </w:r>
          </w:p>
        </w:tc>
      </w:tr>
      <w:tr w:rsidR="002D7090" w14:paraId="7B673DEC" w14:textId="77777777" w:rsidTr="00AE45AE">
        <w:tc>
          <w:tcPr>
            <w:tcW w:w="0" w:type="auto"/>
          </w:tcPr>
          <w:p w14:paraId="3251754C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Ngày công b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7A0DB860" w14:textId="77777777" w:rsidR="002D7090" w:rsidRDefault="002D7090">
            <w:pPr>
              <w:pStyle w:val="Compact"/>
            </w:pPr>
          </w:p>
        </w:tc>
      </w:tr>
      <w:tr w:rsidR="002D7090" w14:paraId="72723474" w14:textId="77777777" w:rsidTr="00AE45AE">
        <w:tc>
          <w:tcPr>
            <w:tcW w:w="0" w:type="auto"/>
          </w:tcPr>
          <w:p w14:paraId="42BF7B19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6E24B5E" w14:textId="77777777" w:rsidR="002D7090" w:rsidRDefault="002D7090">
            <w:pPr>
              <w:pStyle w:val="Compact"/>
            </w:pPr>
          </w:p>
        </w:tc>
      </w:tr>
    </w:tbl>
    <w:p w14:paraId="22534825" w14:textId="77777777" w:rsidR="002D7090" w:rsidRDefault="006972B0">
      <w:pPr>
        <w:pStyle w:val="Heading2"/>
      </w:pPr>
      <w:bookmarkStart w:id="2" w:name="danh-sách-lớp"/>
      <w:bookmarkEnd w:id="1"/>
      <w:r>
        <w:t>DANH SÁCH L</w:t>
      </w:r>
      <w:r>
        <w:t>Ớ</w:t>
      </w:r>
      <w:r>
        <w:t>P</w:t>
      </w:r>
    </w:p>
    <w:p w14:paraId="70036C9C" w14:textId="77777777" w:rsidR="002D7090" w:rsidRDefault="006972B0">
      <w:pPr>
        <w:pStyle w:val="Heading3"/>
      </w:pPr>
      <w:bookmarkStart w:id="3" w:name="lớp-1a---gvcn-tên-gvcn"/>
      <w:r>
        <w:t>L</w:t>
      </w:r>
      <w:r>
        <w:t>Ớ</w:t>
      </w:r>
      <w:r>
        <w:t>P 1A - GVCN: [Tên GVCN]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943"/>
        <w:gridCol w:w="903"/>
        <w:gridCol w:w="1237"/>
        <w:gridCol w:w="1037"/>
      </w:tblGrid>
      <w:tr w:rsidR="002D7090" w14:paraId="3348CB2D" w14:textId="77777777" w:rsidTr="00AE45AE">
        <w:tc>
          <w:tcPr>
            <w:tcW w:w="0" w:type="auto"/>
          </w:tcPr>
          <w:p w14:paraId="4E6A8D37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8B84A39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01046559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20B0A561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Ngày sinh</w:t>
            </w:r>
          </w:p>
        </w:tc>
        <w:tc>
          <w:tcPr>
            <w:tcW w:w="0" w:type="auto"/>
          </w:tcPr>
          <w:p w14:paraId="33C54DDC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7090" w14:paraId="7BCB3144" w14:textId="77777777" w:rsidTr="00AE45AE">
        <w:tc>
          <w:tcPr>
            <w:tcW w:w="0" w:type="auto"/>
          </w:tcPr>
          <w:p w14:paraId="0AA73BCE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CADFD61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49DE4286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6EAAED63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2E61DF95" w14:textId="77777777" w:rsidR="002D7090" w:rsidRDefault="002D7090">
            <w:pPr>
              <w:pStyle w:val="Compact"/>
            </w:pPr>
          </w:p>
        </w:tc>
      </w:tr>
      <w:tr w:rsidR="002D7090" w14:paraId="64E0FFD1" w14:textId="77777777" w:rsidTr="00AE45AE">
        <w:tc>
          <w:tcPr>
            <w:tcW w:w="0" w:type="auto"/>
          </w:tcPr>
          <w:p w14:paraId="3D2DEB40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5A6BF4F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0905F100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43FB426D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193016A2" w14:textId="77777777" w:rsidR="002D7090" w:rsidRDefault="002D7090">
            <w:pPr>
              <w:pStyle w:val="Compact"/>
            </w:pPr>
          </w:p>
        </w:tc>
      </w:tr>
      <w:tr w:rsidR="002D7090" w14:paraId="575177C4" w14:textId="77777777" w:rsidTr="00AE45AE">
        <w:tc>
          <w:tcPr>
            <w:tcW w:w="0" w:type="auto"/>
          </w:tcPr>
          <w:p w14:paraId="26C2F342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FFAE7E5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779F0984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2B3CF82D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5D09AD7D" w14:textId="77777777" w:rsidR="002D7090" w:rsidRDefault="002D7090">
            <w:pPr>
              <w:pStyle w:val="Compact"/>
            </w:pPr>
          </w:p>
        </w:tc>
      </w:tr>
    </w:tbl>
    <w:p w14:paraId="6B6C6E7F" w14:textId="77777777" w:rsidR="002D7090" w:rsidRDefault="006972B0">
      <w:pPr>
        <w:pStyle w:val="Heading3"/>
      </w:pPr>
      <w:bookmarkStart w:id="4" w:name="lớp-1b---gvcn-tên-gvcn"/>
      <w:bookmarkEnd w:id="3"/>
      <w:r>
        <w:t>L</w:t>
      </w:r>
      <w:r>
        <w:t>Ớ</w:t>
      </w:r>
      <w:r>
        <w:t>P 1B - GVCN: [Tên GVCN]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943"/>
        <w:gridCol w:w="903"/>
        <w:gridCol w:w="1237"/>
        <w:gridCol w:w="1037"/>
      </w:tblGrid>
      <w:tr w:rsidR="002D7090" w14:paraId="416AC1E4" w14:textId="77777777" w:rsidTr="00AE45AE">
        <w:tc>
          <w:tcPr>
            <w:tcW w:w="0" w:type="auto"/>
          </w:tcPr>
          <w:p w14:paraId="39D7E53D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A822C9A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5EF5E8CF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1AF13760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Ngày sinh</w:t>
            </w:r>
          </w:p>
        </w:tc>
        <w:tc>
          <w:tcPr>
            <w:tcW w:w="0" w:type="auto"/>
          </w:tcPr>
          <w:p w14:paraId="32E6201D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7090" w14:paraId="603A71A3" w14:textId="77777777" w:rsidTr="00AE45AE">
        <w:tc>
          <w:tcPr>
            <w:tcW w:w="0" w:type="auto"/>
          </w:tcPr>
          <w:p w14:paraId="379D1B00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21219A4E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21296ADE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4CF599E5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051DB877" w14:textId="77777777" w:rsidR="002D7090" w:rsidRDefault="002D7090">
            <w:pPr>
              <w:pStyle w:val="Compact"/>
            </w:pPr>
          </w:p>
        </w:tc>
      </w:tr>
      <w:tr w:rsidR="002D7090" w14:paraId="22770CC7" w14:textId="77777777" w:rsidTr="00AE45AE">
        <w:tc>
          <w:tcPr>
            <w:tcW w:w="0" w:type="auto"/>
          </w:tcPr>
          <w:p w14:paraId="3D267433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7449748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6D6C54F5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700436DC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6CB97980" w14:textId="77777777" w:rsidR="002D7090" w:rsidRDefault="002D7090">
            <w:pPr>
              <w:pStyle w:val="Compact"/>
            </w:pPr>
          </w:p>
        </w:tc>
      </w:tr>
      <w:tr w:rsidR="002D7090" w14:paraId="7C9A1847" w14:textId="77777777" w:rsidTr="00AE45AE">
        <w:tc>
          <w:tcPr>
            <w:tcW w:w="0" w:type="auto"/>
          </w:tcPr>
          <w:p w14:paraId="4C31E9B6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1DFC688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70D019F5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7A80C1F0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389D10CB" w14:textId="77777777" w:rsidR="002D7090" w:rsidRDefault="002D7090">
            <w:pPr>
              <w:pStyle w:val="Compact"/>
            </w:pPr>
          </w:p>
        </w:tc>
      </w:tr>
    </w:tbl>
    <w:p w14:paraId="3EA26882" w14:textId="77777777" w:rsidR="002D7090" w:rsidRDefault="006972B0">
      <w:pPr>
        <w:pStyle w:val="Heading3"/>
      </w:pPr>
      <w:bookmarkStart w:id="5" w:name="lớp-1c---gvcn-tên-gvcn"/>
      <w:bookmarkEnd w:id="4"/>
      <w:r>
        <w:t>L</w:t>
      </w:r>
      <w:r>
        <w:t>Ớ</w:t>
      </w:r>
      <w:r>
        <w:t>P 1C - GVCN: [Tên GVCN]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943"/>
        <w:gridCol w:w="903"/>
        <w:gridCol w:w="1237"/>
        <w:gridCol w:w="1037"/>
      </w:tblGrid>
      <w:tr w:rsidR="002D7090" w14:paraId="041D1E0E" w14:textId="77777777" w:rsidTr="00AE45AE">
        <w:tc>
          <w:tcPr>
            <w:tcW w:w="0" w:type="auto"/>
          </w:tcPr>
          <w:p w14:paraId="779021DC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F6FDE91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31BA6560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56CFE1B9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Ngày sinh</w:t>
            </w:r>
          </w:p>
        </w:tc>
        <w:tc>
          <w:tcPr>
            <w:tcW w:w="0" w:type="auto"/>
          </w:tcPr>
          <w:p w14:paraId="00136BD9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D7090" w14:paraId="68B7EC37" w14:textId="77777777" w:rsidTr="00AE45AE">
        <w:tc>
          <w:tcPr>
            <w:tcW w:w="0" w:type="auto"/>
          </w:tcPr>
          <w:p w14:paraId="6C16B7BB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E9374B8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39F17AF4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0006C0C1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1E1D64FC" w14:textId="77777777" w:rsidR="002D7090" w:rsidRDefault="002D7090">
            <w:pPr>
              <w:pStyle w:val="Compact"/>
            </w:pPr>
          </w:p>
        </w:tc>
      </w:tr>
      <w:tr w:rsidR="002D7090" w14:paraId="790D71A1" w14:textId="77777777" w:rsidTr="00AE45AE">
        <w:tc>
          <w:tcPr>
            <w:tcW w:w="0" w:type="auto"/>
          </w:tcPr>
          <w:p w14:paraId="72EDEB32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2C64C89D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3170F4CB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556BEDB5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288B0A0E" w14:textId="77777777" w:rsidR="002D7090" w:rsidRDefault="002D7090">
            <w:pPr>
              <w:pStyle w:val="Compact"/>
            </w:pPr>
          </w:p>
        </w:tc>
      </w:tr>
      <w:tr w:rsidR="002D7090" w14:paraId="55BB7202" w14:textId="77777777" w:rsidTr="00AE45AE">
        <w:tc>
          <w:tcPr>
            <w:tcW w:w="0" w:type="auto"/>
          </w:tcPr>
          <w:p w14:paraId="13CD36AF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2B7A187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19BC9C99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73D06A47" w14:textId="77777777" w:rsidR="002D7090" w:rsidRDefault="002D7090">
            <w:pPr>
              <w:pStyle w:val="Compact"/>
            </w:pPr>
          </w:p>
        </w:tc>
        <w:tc>
          <w:tcPr>
            <w:tcW w:w="0" w:type="auto"/>
          </w:tcPr>
          <w:p w14:paraId="1D8A17B0" w14:textId="77777777" w:rsidR="002D7090" w:rsidRDefault="002D7090">
            <w:pPr>
              <w:pStyle w:val="Compact"/>
            </w:pPr>
          </w:p>
        </w:tc>
      </w:tr>
    </w:tbl>
    <w:p w14:paraId="1311A3FA" w14:textId="77777777" w:rsidR="002D7090" w:rsidRDefault="006972B0">
      <w:pPr>
        <w:pStyle w:val="Heading2"/>
      </w:pPr>
      <w:bookmarkStart w:id="6" w:name="thống-kê"/>
      <w:bookmarkEnd w:id="2"/>
      <w:bookmarkEnd w:id="5"/>
      <w:r>
        <w:t>TH</w:t>
      </w:r>
      <w:r>
        <w:t>Ố</w:t>
      </w:r>
      <w:r>
        <w:t>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1127"/>
      </w:tblGrid>
      <w:tr w:rsidR="002D7090" w14:paraId="382E7AF3" w14:textId="77777777" w:rsidTr="00AE45AE">
        <w:tc>
          <w:tcPr>
            <w:tcW w:w="0" w:type="auto"/>
          </w:tcPr>
          <w:p w14:paraId="26CC5ADB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8C63D68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2D7090" w14:paraId="7B535E68" w14:textId="77777777" w:rsidTr="00AE45AE">
        <w:tc>
          <w:tcPr>
            <w:tcW w:w="0" w:type="auto"/>
          </w:tcPr>
          <w:p w14:paraId="6A2F90A5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0" w:type="auto"/>
          </w:tcPr>
          <w:p w14:paraId="3DCCF803" w14:textId="77777777" w:rsidR="002D7090" w:rsidRDefault="002D7090">
            <w:pPr>
              <w:pStyle w:val="Compact"/>
            </w:pPr>
          </w:p>
        </w:tc>
      </w:tr>
      <w:tr w:rsidR="002D7090" w14:paraId="1EE5C27B" w14:textId="77777777" w:rsidTr="00AE45AE">
        <w:tc>
          <w:tcPr>
            <w:tcW w:w="0" w:type="auto"/>
          </w:tcPr>
          <w:p w14:paraId="4859BB62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5768554" w14:textId="77777777" w:rsidR="002D7090" w:rsidRDefault="002D7090">
            <w:pPr>
              <w:pStyle w:val="Compact"/>
            </w:pPr>
          </w:p>
        </w:tc>
      </w:tr>
      <w:tr w:rsidR="002D7090" w14:paraId="4332CD6B" w14:textId="77777777" w:rsidTr="00AE45AE">
        <w:tc>
          <w:tcPr>
            <w:tcW w:w="0" w:type="auto"/>
          </w:tcPr>
          <w:p w14:paraId="6F62AFCA" w14:textId="77777777" w:rsidR="002D7090" w:rsidRDefault="006972B0">
            <w:pPr>
              <w:pStyle w:val="Compact"/>
            </w:pPr>
            <w:r>
              <w:rPr>
                <w:b/>
                <w:bCs/>
              </w:rPr>
              <w:t>Sĩ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trung bình/l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7FEC0AF" w14:textId="77777777" w:rsidR="002D7090" w:rsidRDefault="002D7090">
            <w:pPr>
              <w:pStyle w:val="Compact"/>
            </w:pPr>
          </w:p>
        </w:tc>
      </w:tr>
    </w:tbl>
    <w:p w14:paraId="0EFF6587" w14:textId="77777777" w:rsidR="002D7090" w:rsidRDefault="006972B0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76E6B5D8" w14:textId="77777777" w:rsidR="002D7090" w:rsidRDefault="006972B0">
      <w:pPr>
        <w:pStyle w:val="Heading3"/>
      </w:pPr>
      <w:bookmarkStart w:id="8" w:name="trưởng-bp-hs"/>
      <w:r>
        <w:t>Trư</w:t>
      </w:r>
      <w:r>
        <w:t>ở</w:t>
      </w:r>
      <w:r>
        <w:t>ng BP HS:</w:t>
      </w:r>
    </w:p>
    <w:p w14:paraId="0BDB1C74" w14:textId="77777777" w:rsidR="002D7090" w:rsidRDefault="006972B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FDF40B7" w14:textId="77777777" w:rsidR="002D7090" w:rsidRDefault="006972B0">
      <w:pPr>
        <w:pStyle w:val="Heading3"/>
      </w:pPr>
      <w:bookmarkStart w:id="9" w:name="hiệu-trưởng"/>
      <w:bookmarkEnd w:id="8"/>
      <w:r>
        <w:t>Hi</w:t>
      </w:r>
      <w:r>
        <w:t>ệ</w:t>
      </w:r>
      <w:r>
        <w:t>u trư</w:t>
      </w:r>
      <w:r>
        <w:t>ở</w:t>
      </w:r>
      <w:r>
        <w:t>ng:</w:t>
      </w:r>
    </w:p>
    <w:p w14:paraId="62C29D9F" w14:textId="77777777" w:rsidR="002D7090" w:rsidRDefault="006972B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F25C164" w14:textId="77777777" w:rsidR="002D7090" w:rsidRDefault="006972B0">
      <w:r>
        <w:pict w14:anchorId="3C6D39CF">
          <v:rect id="_x0000_i1026" style="width:0;height:1.5pt" o:hralign="center" o:hrstd="t" o:hr="t"/>
        </w:pict>
      </w:r>
    </w:p>
    <w:p w14:paraId="4678F0FF" w14:textId="77777777" w:rsidR="002D7090" w:rsidRDefault="006972B0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Danh sách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phân l</w:t>
      </w:r>
      <w:r>
        <w:t>ớ</w:t>
      </w:r>
      <w:r>
        <w:t>p cho ph</w:t>
      </w:r>
      <w:r>
        <w:t>ụ</w:t>
      </w:r>
      <w:r>
        <w:t xml:space="preserve"> huynh.</w:t>
      </w:r>
      <w:bookmarkEnd w:id="0"/>
      <w:bookmarkEnd w:id="7"/>
      <w:bookmarkEnd w:id="9"/>
    </w:p>
    <w:sectPr w:rsidR="002D709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FA895" w14:textId="77777777" w:rsidR="006972B0" w:rsidRDefault="006972B0" w:rsidP="00AE45AE">
      <w:pPr>
        <w:spacing w:line="240" w:lineRule="auto"/>
      </w:pPr>
      <w:r>
        <w:separator/>
      </w:r>
    </w:p>
  </w:endnote>
  <w:endnote w:type="continuationSeparator" w:id="0">
    <w:p w14:paraId="1812FBAA" w14:textId="77777777" w:rsidR="006972B0" w:rsidRDefault="006972B0" w:rsidP="00AE4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FAD05" w14:textId="77777777" w:rsidR="006972B0" w:rsidRDefault="006972B0" w:rsidP="00AE45AE">
      <w:pPr>
        <w:spacing w:line="240" w:lineRule="auto"/>
      </w:pPr>
      <w:r>
        <w:separator/>
      </w:r>
    </w:p>
  </w:footnote>
  <w:footnote w:type="continuationSeparator" w:id="0">
    <w:p w14:paraId="03921BEC" w14:textId="77777777" w:rsidR="006972B0" w:rsidRDefault="006972B0" w:rsidP="00AE45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482D" w14:textId="77777777" w:rsidR="00AE45AE" w:rsidRPr="00A33244" w:rsidRDefault="00AE45A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1ECA5BD" wp14:editId="0E9F10C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1EC3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FECAA64" w14:textId="77777777" w:rsidR="00AE45AE" w:rsidRDefault="00AE45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AEDF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090"/>
    <w:rsid w:val="002D7090"/>
    <w:rsid w:val="006972B0"/>
    <w:rsid w:val="00AE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90BC1B"/>
  <w15:docId w15:val="{3F47BFA5-D59E-4274-A761-31495A85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45A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45A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45A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E45A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E45A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E45A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E45A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E45A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A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A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45A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E45A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45A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45A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A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E45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5A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E45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5AE"/>
    <w:rPr>
      <w:rFonts w:ascii="Times New Roman" w:hAnsi="Times New Roman"/>
      <w:szCs w:val="22"/>
    </w:rPr>
  </w:style>
  <w:style w:type="character" w:styleId="Emphasis">
    <w:name w:val="Emphasis"/>
    <w:rsid w:val="00AE45A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E45A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E45A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E45A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E45A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2026-02-09T02:59:00Z</dcterms:created>
  <dcterms:modified xsi:type="dcterms:W3CDTF">2026-02-09T02:59:00Z</dcterms:modified>
</cp:coreProperties>
</file>