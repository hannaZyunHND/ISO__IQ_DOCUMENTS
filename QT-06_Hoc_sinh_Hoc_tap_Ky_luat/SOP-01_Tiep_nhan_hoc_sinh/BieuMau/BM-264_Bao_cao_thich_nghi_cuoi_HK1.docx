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7095F" w14:textId="77777777" w:rsidR="005E162A" w:rsidRDefault="004B6DAA" w:rsidP="00672172">
      <w:pPr>
        <w:pStyle w:val="Title"/>
      </w:pPr>
      <w:bookmarkStart w:id="0" w:name="bm-264-báo-cáo-thích-nghi-cuối-hk1"/>
      <w:r>
        <w:t>BM-264: BÁO CÁO THÍCH NGHI CU</w:t>
      </w:r>
      <w:r>
        <w:t>Ố</w:t>
      </w:r>
      <w:r>
        <w:t>I HK1</w:t>
      </w:r>
    </w:p>
    <w:p w14:paraId="41BF7653" w14:textId="77777777" w:rsidR="005E162A" w:rsidRDefault="004B6DAA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QT-06-SOP-01-BM-264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92B2EE2" w14:textId="77777777" w:rsidR="005E162A" w:rsidRDefault="004B6DAA">
      <w:r>
        <w:pict w14:anchorId="5061E403">
          <v:rect id="_x0000_i1025" style="width:0;height:1.5pt" o:hralign="center" o:hrstd="t" o:hr="t"/>
        </w:pict>
      </w:r>
    </w:p>
    <w:p w14:paraId="38B2810C" w14:textId="77777777" w:rsidR="005E162A" w:rsidRDefault="004B6DAA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416"/>
      </w:tblGrid>
      <w:tr w:rsidR="005E162A" w14:paraId="0A348D04" w14:textId="77777777" w:rsidTr="00672172">
        <w:tc>
          <w:tcPr>
            <w:tcW w:w="0" w:type="auto"/>
          </w:tcPr>
          <w:p w14:paraId="330D873F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90A4638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E162A" w14:paraId="7273FC2A" w14:textId="77777777" w:rsidTr="00672172">
        <w:tc>
          <w:tcPr>
            <w:tcW w:w="0" w:type="auto"/>
          </w:tcPr>
          <w:p w14:paraId="1D128E8C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Mã báo cáo</w:t>
            </w:r>
          </w:p>
        </w:tc>
        <w:tc>
          <w:tcPr>
            <w:tcW w:w="0" w:type="auto"/>
          </w:tcPr>
          <w:p w14:paraId="6BF35E42" w14:textId="77777777" w:rsidR="005E162A" w:rsidRDefault="004B6DAA">
            <w:pPr>
              <w:pStyle w:val="Compact"/>
            </w:pPr>
            <w:r>
              <w:t>QT06-BC01</w:t>
            </w:r>
          </w:p>
        </w:tc>
      </w:tr>
      <w:tr w:rsidR="005E162A" w14:paraId="5D93A873" w14:textId="77777777" w:rsidTr="00672172">
        <w:tc>
          <w:tcPr>
            <w:tcW w:w="0" w:type="auto"/>
          </w:tcPr>
          <w:p w14:paraId="669DD091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F572783" w14:textId="77777777" w:rsidR="005E162A" w:rsidRDefault="005E162A">
            <w:pPr>
              <w:pStyle w:val="Compact"/>
            </w:pPr>
          </w:p>
        </w:tc>
      </w:tr>
      <w:tr w:rsidR="005E162A" w14:paraId="31CBE139" w14:textId="77777777" w:rsidTr="00672172">
        <w:tc>
          <w:tcPr>
            <w:tcW w:w="0" w:type="auto"/>
          </w:tcPr>
          <w:p w14:paraId="04B23825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44209A4A" w14:textId="77777777" w:rsidR="005E162A" w:rsidRDefault="005E162A">
            <w:pPr>
              <w:pStyle w:val="Compact"/>
            </w:pPr>
          </w:p>
        </w:tc>
      </w:tr>
      <w:tr w:rsidR="005E162A" w14:paraId="60CDED3B" w14:textId="77777777" w:rsidTr="00672172">
        <w:tc>
          <w:tcPr>
            <w:tcW w:w="0" w:type="auto"/>
          </w:tcPr>
          <w:p w14:paraId="758C2776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CD2DF51" w14:textId="77777777" w:rsidR="005E162A" w:rsidRDefault="004B6DAA">
            <w:pPr>
              <w:pStyle w:val="Compact"/>
            </w:pPr>
            <w:r>
              <w:t>20__-20__</w:t>
            </w:r>
          </w:p>
        </w:tc>
      </w:tr>
    </w:tbl>
    <w:p w14:paraId="5712E339" w14:textId="77777777" w:rsidR="005E162A" w:rsidRDefault="004B6DAA">
      <w:pPr>
        <w:pStyle w:val="Heading2"/>
      </w:pPr>
      <w:bookmarkStart w:id="2" w:name="báo-cáo-thích-nghi-học-sinh-mới---hk1"/>
      <w:bookmarkEnd w:id="1"/>
      <w:r>
        <w:t>BÁO CÁO THÍCH NGHI H</w:t>
      </w:r>
      <w:r>
        <w:t>Ọ</w:t>
      </w:r>
      <w:r>
        <w:t>C SINH M</w:t>
      </w:r>
      <w:r>
        <w:t>Ớ</w:t>
      </w:r>
      <w:r>
        <w:t>I - HK1</w:t>
      </w:r>
    </w:p>
    <w:p w14:paraId="0AA3E60A" w14:textId="77777777" w:rsidR="005E162A" w:rsidRDefault="004B6DAA">
      <w:pPr>
        <w:pStyle w:val="Heading3"/>
      </w:pPr>
      <w:bookmarkStart w:id="3" w:name="i.-tổng-quan"/>
      <w:r>
        <w:t>I. T</w:t>
      </w:r>
      <w:r>
        <w:t>Ổ</w:t>
      </w:r>
      <w:r>
        <w:t>NG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4"/>
        <w:gridCol w:w="1127"/>
        <w:gridCol w:w="730"/>
      </w:tblGrid>
      <w:tr w:rsidR="005E162A" w14:paraId="34E5A7A8" w14:textId="77777777" w:rsidTr="00672172">
        <w:tc>
          <w:tcPr>
            <w:tcW w:w="0" w:type="auto"/>
          </w:tcPr>
          <w:p w14:paraId="4CBCC96D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188327E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105C1B8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</w:p>
        </w:tc>
      </w:tr>
      <w:tr w:rsidR="005E162A" w14:paraId="736B9230" w14:textId="77777777" w:rsidTr="00672172">
        <w:tc>
          <w:tcPr>
            <w:tcW w:w="0" w:type="auto"/>
          </w:tcPr>
          <w:p w14:paraId="695DA7FA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9021AC1" w14:textId="77777777" w:rsidR="005E162A" w:rsidRDefault="005E162A">
            <w:pPr>
              <w:pStyle w:val="Compact"/>
            </w:pPr>
          </w:p>
        </w:tc>
        <w:tc>
          <w:tcPr>
            <w:tcW w:w="0" w:type="auto"/>
          </w:tcPr>
          <w:p w14:paraId="70C93E65" w14:textId="77777777" w:rsidR="005E162A" w:rsidRDefault="005E162A">
            <w:pPr>
              <w:pStyle w:val="Compact"/>
            </w:pPr>
          </w:p>
        </w:tc>
      </w:tr>
      <w:tr w:rsidR="005E162A" w14:paraId="4934E134" w14:textId="77777777" w:rsidTr="00672172">
        <w:tc>
          <w:tcPr>
            <w:tcW w:w="0" w:type="auto"/>
          </w:tcPr>
          <w:p w14:paraId="00D4320E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Trong đó: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1</w:t>
            </w:r>
          </w:p>
        </w:tc>
        <w:tc>
          <w:tcPr>
            <w:tcW w:w="0" w:type="auto"/>
          </w:tcPr>
          <w:p w14:paraId="6790E4E0" w14:textId="77777777" w:rsidR="005E162A" w:rsidRDefault="005E162A">
            <w:pPr>
              <w:pStyle w:val="Compact"/>
            </w:pPr>
          </w:p>
        </w:tc>
        <w:tc>
          <w:tcPr>
            <w:tcW w:w="0" w:type="auto"/>
          </w:tcPr>
          <w:p w14:paraId="3CA96282" w14:textId="77777777" w:rsidR="005E162A" w:rsidRDefault="005E162A">
            <w:pPr>
              <w:pStyle w:val="Compact"/>
            </w:pPr>
          </w:p>
        </w:tc>
      </w:tr>
      <w:tr w:rsidR="005E162A" w14:paraId="691FAF4F" w14:textId="77777777" w:rsidTr="00672172">
        <w:tc>
          <w:tcPr>
            <w:tcW w:w="0" w:type="auto"/>
          </w:tcPr>
          <w:p w14:paraId="0CB068C7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Trong đó: 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6B04872" w14:textId="77777777" w:rsidR="005E162A" w:rsidRDefault="005E162A">
            <w:pPr>
              <w:pStyle w:val="Compact"/>
            </w:pPr>
          </w:p>
        </w:tc>
        <w:tc>
          <w:tcPr>
            <w:tcW w:w="0" w:type="auto"/>
          </w:tcPr>
          <w:p w14:paraId="13D8396C" w14:textId="77777777" w:rsidR="005E162A" w:rsidRDefault="005E162A">
            <w:pPr>
              <w:pStyle w:val="Compact"/>
            </w:pPr>
          </w:p>
        </w:tc>
      </w:tr>
      <w:tr w:rsidR="005E162A" w14:paraId="32D26585" w14:textId="77777777" w:rsidTr="00672172">
        <w:tc>
          <w:tcPr>
            <w:tcW w:w="0" w:type="auto"/>
          </w:tcPr>
          <w:p w14:paraId="7F956A0C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thích nghi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 (≥16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m)</w:t>
            </w:r>
          </w:p>
        </w:tc>
        <w:tc>
          <w:tcPr>
            <w:tcW w:w="0" w:type="auto"/>
          </w:tcPr>
          <w:p w14:paraId="22125455" w14:textId="77777777" w:rsidR="005E162A" w:rsidRDefault="005E162A">
            <w:pPr>
              <w:pStyle w:val="Compact"/>
            </w:pPr>
          </w:p>
        </w:tc>
        <w:tc>
          <w:tcPr>
            <w:tcW w:w="0" w:type="auto"/>
          </w:tcPr>
          <w:p w14:paraId="343A1207" w14:textId="77777777" w:rsidR="005E162A" w:rsidRDefault="005E162A">
            <w:pPr>
              <w:pStyle w:val="Compact"/>
            </w:pPr>
          </w:p>
        </w:tc>
      </w:tr>
      <w:tr w:rsidR="005E162A" w14:paraId="757F8033" w14:textId="77777777" w:rsidTr="00672172">
        <w:tc>
          <w:tcPr>
            <w:tcW w:w="0" w:type="auto"/>
          </w:tcPr>
          <w:p w14:paraId="4C8D6406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thích nghi TB (10-15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m)</w:t>
            </w:r>
          </w:p>
        </w:tc>
        <w:tc>
          <w:tcPr>
            <w:tcW w:w="0" w:type="auto"/>
          </w:tcPr>
          <w:p w14:paraId="674329AC" w14:textId="77777777" w:rsidR="005E162A" w:rsidRDefault="005E162A">
            <w:pPr>
              <w:pStyle w:val="Compact"/>
            </w:pPr>
          </w:p>
        </w:tc>
        <w:tc>
          <w:tcPr>
            <w:tcW w:w="0" w:type="auto"/>
          </w:tcPr>
          <w:p w14:paraId="16A2901E" w14:textId="77777777" w:rsidR="005E162A" w:rsidRDefault="005E162A">
            <w:pPr>
              <w:pStyle w:val="Compact"/>
            </w:pPr>
          </w:p>
        </w:tc>
      </w:tr>
      <w:tr w:rsidR="005E162A" w14:paraId="04F06344" w14:textId="77777777" w:rsidTr="00672172">
        <w:tc>
          <w:tcPr>
            <w:tcW w:w="0" w:type="auto"/>
          </w:tcPr>
          <w:p w14:paraId="3766124C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thích nghi khó (&lt;10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m)</w:t>
            </w:r>
          </w:p>
        </w:tc>
        <w:tc>
          <w:tcPr>
            <w:tcW w:w="0" w:type="auto"/>
          </w:tcPr>
          <w:p w14:paraId="61D8CB7E" w14:textId="77777777" w:rsidR="005E162A" w:rsidRDefault="005E162A">
            <w:pPr>
              <w:pStyle w:val="Compact"/>
            </w:pPr>
          </w:p>
        </w:tc>
        <w:tc>
          <w:tcPr>
            <w:tcW w:w="0" w:type="auto"/>
          </w:tcPr>
          <w:p w14:paraId="55039177" w14:textId="77777777" w:rsidR="005E162A" w:rsidRDefault="005E162A">
            <w:pPr>
              <w:pStyle w:val="Compact"/>
            </w:pPr>
          </w:p>
        </w:tc>
      </w:tr>
    </w:tbl>
    <w:p w14:paraId="151CE3CC" w14:textId="77777777" w:rsidR="005E162A" w:rsidRDefault="004B6DAA">
      <w:pPr>
        <w:pStyle w:val="Heading3"/>
      </w:pPr>
      <w:bookmarkStart w:id="4" w:name="ii.-xử-lý-hs-khó-thích-nghi"/>
      <w:bookmarkEnd w:id="3"/>
      <w:r>
        <w:t>II. X</w:t>
      </w:r>
      <w:r>
        <w:t>Ử</w:t>
      </w:r>
      <w:r>
        <w:t xml:space="preserve"> LÝ HS KHÓ THÍCH NGHI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1127"/>
      </w:tblGrid>
      <w:tr w:rsidR="005E162A" w14:paraId="152B7AD2" w14:textId="77777777" w:rsidTr="00672172">
        <w:tc>
          <w:tcPr>
            <w:tcW w:w="0" w:type="auto"/>
          </w:tcPr>
          <w:p w14:paraId="105BD683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E412B6B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5E162A" w14:paraId="7EF2217F" w14:textId="77777777" w:rsidTr="00672172">
        <w:tc>
          <w:tcPr>
            <w:tcW w:w="0" w:type="auto"/>
          </w:tcPr>
          <w:p w14:paraId="401380B0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HS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can thi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73CB4D5" w14:textId="77777777" w:rsidR="005E162A" w:rsidRDefault="005E162A">
            <w:pPr>
              <w:pStyle w:val="Compact"/>
            </w:pPr>
          </w:p>
        </w:tc>
      </w:tr>
      <w:tr w:rsidR="005E162A" w14:paraId="469264AE" w14:textId="77777777" w:rsidTr="00672172">
        <w:tc>
          <w:tcPr>
            <w:tcW w:w="0" w:type="auto"/>
          </w:tcPr>
          <w:p w14:paraId="29FC0856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GVCN h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44D8A72E" w14:textId="77777777" w:rsidR="005E162A" w:rsidRDefault="005E162A">
            <w:pPr>
              <w:pStyle w:val="Compact"/>
            </w:pPr>
          </w:p>
        </w:tc>
      </w:tr>
      <w:tr w:rsidR="005E162A" w14:paraId="5E56162C" w14:textId="77777777" w:rsidTr="00672172">
        <w:tc>
          <w:tcPr>
            <w:tcW w:w="0" w:type="auto"/>
          </w:tcPr>
          <w:p w14:paraId="792D404C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Tâm lý can thi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808A2B0" w14:textId="77777777" w:rsidR="005E162A" w:rsidRDefault="005E162A">
            <w:pPr>
              <w:pStyle w:val="Compact"/>
            </w:pPr>
          </w:p>
        </w:tc>
      </w:tr>
      <w:tr w:rsidR="005E162A" w14:paraId="77DE1CF9" w14:textId="77777777" w:rsidTr="00672172">
        <w:tc>
          <w:tcPr>
            <w:tcW w:w="0" w:type="auto"/>
          </w:tcPr>
          <w:p w14:paraId="279D86D4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lastRenderedPageBreak/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p PH</w:t>
            </w:r>
          </w:p>
        </w:tc>
        <w:tc>
          <w:tcPr>
            <w:tcW w:w="0" w:type="auto"/>
          </w:tcPr>
          <w:p w14:paraId="614A3B9F" w14:textId="77777777" w:rsidR="005E162A" w:rsidRDefault="005E162A">
            <w:pPr>
              <w:pStyle w:val="Compact"/>
            </w:pPr>
          </w:p>
        </w:tc>
      </w:tr>
    </w:tbl>
    <w:p w14:paraId="1F0A70F9" w14:textId="77777777" w:rsidR="005E162A" w:rsidRDefault="004B6DAA">
      <w:pPr>
        <w:pStyle w:val="Heading4"/>
      </w:pPr>
      <w:bookmarkStart w:id="5" w:name="kết-quả-can-thiệp"/>
      <w:r>
        <w:t>K</w:t>
      </w:r>
      <w:r>
        <w:t>Ế</w:t>
      </w:r>
      <w:r>
        <w:t>T QU</w:t>
      </w:r>
      <w:r>
        <w:t>Ả</w:t>
      </w:r>
      <w:r>
        <w:t xml:space="preserve"> CAN THI</w:t>
      </w:r>
      <w:r>
        <w:t>Ệ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7"/>
        <w:gridCol w:w="1127"/>
      </w:tblGrid>
      <w:tr w:rsidR="005E162A" w14:paraId="39D63D50" w14:textId="77777777" w:rsidTr="00672172">
        <w:tc>
          <w:tcPr>
            <w:tcW w:w="0" w:type="auto"/>
          </w:tcPr>
          <w:p w14:paraId="6E9CC550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F4A8B7F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5E162A" w14:paraId="7749500A" w14:textId="77777777" w:rsidTr="00672172">
        <w:tc>
          <w:tcPr>
            <w:tcW w:w="0" w:type="auto"/>
          </w:tcPr>
          <w:p w14:paraId="6AFAE60D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Thích nghi t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t sau can thi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6585F35" w14:textId="77777777" w:rsidR="005E162A" w:rsidRDefault="005E162A">
            <w:pPr>
              <w:pStyle w:val="Compact"/>
            </w:pPr>
          </w:p>
        </w:tc>
      </w:tr>
      <w:tr w:rsidR="005E162A" w14:paraId="4326A757" w14:textId="77777777" w:rsidTr="00672172">
        <w:tc>
          <w:tcPr>
            <w:tcW w:w="0" w:type="auto"/>
          </w:tcPr>
          <w:p w14:paraId="52907D07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n khó thích nghi</w:t>
            </w:r>
          </w:p>
        </w:tc>
        <w:tc>
          <w:tcPr>
            <w:tcW w:w="0" w:type="auto"/>
          </w:tcPr>
          <w:p w14:paraId="0C1956E1" w14:textId="77777777" w:rsidR="005E162A" w:rsidRDefault="005E162A">
            <w:pPr>
              <w:pStyle w:val="Compact"/>
            </w:pPr>
          </w:p>
        </w:tc>
      </w:tr>
      <w:tr w:rsidR="005E162A" w14:paraId="1402AC9C" w14:textId="77777777" w:rsidTr="00672172">
        <w:tc>
          <w:tcPr>
            <w:tcW w:w="0" w:type="auto"/>
          </w:tcPr>
          <w:p w14:paraId="3CEE97E3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c/Chuy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2845ACCB" w14:textId="77777777" w:rsidR="005E162A" w:rsidRDefault="005E162A">
            <w:pPr>
              <w:pStyle w:val="Compact"/>
            </w:pPr>
          </w:p>
        </w:tc>
      </w:tr>
    </w:tbl>
    <w:p w14:paraId="45A48D60" w14:textId="77777777" w:rsidR="005E162A" w:rsidRDefault="004B6DAA">
      <w:pPr>
        <w:pStyle w:val="Heading3"/>
      </w:pPr>
      <w:bookmarkStart w:id="6" w:name="iii.-nguyên-nhân-khó-thích-nghi"/>
      <w:bookmarkEnd w:id="4"/>
      <w:bookmarkEnd w:id="5"/>
      <w:r>
        <w:t>III. NGUYÊN NHÂN KHÓ THÍCH NGHI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1127"/>
      </w:tblGrid>
      <w:tr w:rsidR="005E162A" w14:paraId="604C24D7" w14:textId="77777777" w:rsidTr="00672172">
        <w:tc>
          <w:tcPr>
            <w:tcW w:w="0" w:type="auto"/>
          </w:tcPr>
          <w:p w14:paraId="54D07843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Nguyên nhân</w:t>
            </w:r>
          </w:p>
        </w:tc>
        <w:tc>
          <w:tcPr>
            <w:tcW w:w="0" w:type="auto"/>
          </w:tcPr>
          <w:p w14:paraId="5CA27AC1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</w:tr>
      <w:tr w:rsidR="005E162A" w14:paraId="0FC2363F" w14:textId="77777777" w:rsidTr="00672172">
        <w:tc>
          <w:tcPr>
            <w:tcW w:w="0" w:type="auto"/>
          </w:tcPr>
          <w:p w14:paraId="642E2711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Lo l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ng, Nhút nhát</w:t>
            </w:r>
          </w:p>
        </w:tc>
        <w:tc>
          <w:tcPr>
            <w:tcW w:w="0" w:type="auto"/>
          </w:tcPr>
          <w:p w14:paraId="599DA4A5" w14:textId="77777777" w:rsidR="005E162A" w:rsidRDefault="005E162A">
            <w:pPr>
              <w:pStyle w:val="Compact"/>
            </w:pPr>
          </w:p>
        </w:tc>
      </w:tr>
      <w:tr w:rsidR="005E162A" w14:paraId="7A6CB9A3" w14:textId="77777777" w:rsidTr="00672172">
        <w:tc>
          <w:tcPr>
            <w:tcW w:w="0" w:type="auto"/>
          </w:tcPr>
          <w:p w14:paraId="28A7BC5F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Không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5F245CE" w14:textId="77777777" w:rsidR="005E162A" w:rsidRDefault="005E162A">
            <w:pPr>
              <w:pStyle w:val="Compact"/>
            </w:pPr>
          </w:p>
        </w:tc>
      </w:tr>
      <w:tr w:rsidR="005E162A" w14:paraId="4BA84896" w14:textId="77777777" w:rsidTr="00672172">
        <w:tc>
          <w:tcPr>
            <w:tcW w:w="0" w:type="auto"/>
          </w:tcPr>
          <w:p w14:paraId="381A9F32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 phát tri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05A1A1A" w14:textId="77777777" w:rsidR="005E162A" w:rsidRDefault="005E162A">
            <w:pPr>
              <w:pStyle w:val="Compact"/>
            </w:pPr>
          </w:p>
        </w:tc>
      </w:tr>
      <w:tr w:rsidR="005E162A" w14:paraId="20647CDF" w14:textId="77777777" w:rsidTr="00672172">
        <w:tc>
          <w:tcPr>
            <w:tcW w:w="0" w:type="auto"/>
          </w:tcPr>
          <w:p w14:paraId="11F58720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Xung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34D87EE" w14:textId="77777777" w:rsidR="005E162A" w:rsidRDefault="005E162A">
            <w:pPr>
              <w:pStyle w:val="Compact"/>
            </w:pPr>
          </w:p>
        </w:tc>
      </w:tr>
      <w:tr w:rsidR="005E162A" w14:paraId="153A1E3A" w14:textId="77777777" w:rsidTr="00672172">
        <w:tc>
          <w:tcPr>
            <w:tcW w:w="0" w:type="auto"/>
          </w:tcPr>
          <w:p w14:paraId="4A172E75" w14:textId="77777777" w:rsidR="005E162A" w:rsidRDefault="004B6DAA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0" w:type="auto"/>
          </w:tcPr>
          <w:p w14:paraId="765E283A" w14:textId="77777777" w:rsidR="005E162A" w:rsidRDefault="005E162A">
            <w:pPr>
              <w:pStyle w:val="Compact"/>
            </w:pPr>
          </w:p>
        </w:tc>
      </w:tr>
    </w:tbl>
    <w:p w14:paraId="71A652EF" w14:textId="77777777" w:rsidR="005E162A" w:rsidRDefault="004B6DAA">
      <w:pPr>
        <w:pStyle w:val="Heading3"/>
      </w:pPr>
      <w:bookmarkStart w:id="7" w:name="iv.-bài-học-kinh-nghiệm"/>
      <w:bookmarkEnd w:id="6"/>
      <w:r>
        <w:t>IV. BÀI H</w:t>
      </w:r>
      <w:r>
        <w:t>Ọ</w:t>
      </w:r>
      <w:r>
        <w:t>C KINH NGHI</w:t>
      </w:r>
      <w:r>
        <w:t>Ệ</w:t>
      </w:r>
      <w:r>
        <w:t>M</w:t>
      </w:r>
    </w:p>
    <w:p w14:paraId="14C8A00D" w14:textId="77777777" w:rsidR="005E162A" w:rsidRDefault="004B6DAA">
      <w:pPr>
        <w:pStyle w:val="Heading4"/>
      </w:pPr>
      <w:bookmarkStart w:id="8" w:name="điểm-làm-tốt"/>
      <w:r>
        <w:t>ĐI</w:t>
      </w:r>
      <w:r>
        <w:t>Ể</w:t>
      </w:r>
      <w:r>
        <w:t>M LÀM T</w:t>
      </w:r>
      <w:r>
        <w:t>Ố</w:t>
      </w:r>
      <w:r>
        <w:t>T</w:t>
      </w:r>
    </w:p>
    <w:p w14:paraId="6FB0C4B2" w14:textId="77777777" w:rsidR="005E162A" w:rsidRDefault="004B6DAA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</w:t>
      </w:r>
      <w:r>
        <w:t>_________________________________________________ _________________________________________________</w:t>
      </w:r>
    </w:p>
    <w:p w14:paraId="6B76E6C9" w14:textId="77777777" w:rsidR="005E162A" w:rsidRDefault="004B6DAA">
      <w:pPr>
        <w:pStyle w:val="Heading4"/>
      </w:pPr>
      <w:bookmarkStart w:id="9" w:name="điểm-cần-cải-thiện"/>
      <w:bookmarkEnd w:id="8"/>
      <w:r>
        <w:t>ĐI</w:t>
      </w:r>
      <w:r>
        <w:t>Ể</w:t>
      </w:r>
      <w:r>
        <w:t>M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</w:t>
      </w:r>
    </w:p>
    <w:p w14:paraId="4B808C41" w14:textId="77777777" w:rsidR="005E162A" w:rsidRDefault="004B6DAA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_________________________________________________ _________________________________________________</w:t>
      </w:r>
    </w:p>
    <w:p w14:paraId="1D916E5C" w14:textId="77777777" w:rsidR="005E162A" w:rsidRDefault="004B6DAA">
      <w:pPr>
        <w:pStyle w:val="Heading4"/>
      </w:pPr>
      <w:bookmarkStart w:id="10" w:name="đề-xuất-cho-năm-sau"/>
      <w:bookmarkEnd w:id="9"/>
      <w:r>
        <w:t>Đ</w:t>
      </w:r>
      <w:r>
        <w:t>Ề</w:t>
      </w:r>
      <w:r>
        <w:t xml:space="preserve"> XU</w:t>
      </w:r>
      <w:r>
        <w:t>Ấ</w:t>
      </w:r>
      <w:r>
        <w:t>T CHO NĂM SAU</w:t>
      </w:r>
    </w:p>
    <w:p w14:paraId="6F43839B" w14:textId="77777777" w:rsidR="005E162A" w:rsidRDefault="004B6DAA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</w:t>
      </w:r>
      <w:r>
        <w:rPr>
          <w:b/>
          <w:bCs/>
        </w:rPr>
        <w:t>g:</w:t>
      </w:r>
      <w:r>
        <w:t xml:space="preserve"> _________________________________________________ _________________________________________________</w:t>
      </w:r>
    </w:p>
    <w:p w14:paraId="0C1CB664" w14:textId="77777777" w:rsidR="005E162A" w:rsidRDefault="004B6DAA">
      <w:pPr>
        <w:pStyle w:val="Heading2"/>
      </w:pPr>
      <w:bookmarkStart w:id="11" w:name="xác-nhận"/>
      <w:bookmarkEnd w:id="2"/>
      <w:bookmarkEnd w:id="7"/>
      <w:bookmarkEnd w:id="10"/>
      <w:r>
        <w:lastRenderedPageBreak/>
        <w:t>XÁC NH</w:t>
      </w:r>
      <w:r>
        <w:t>Ậ</w:t>
      </w:r>
      <w:r>
        <w:t>N</w:t>
      </w:r>
    </w:p>
    <w:p w14:paraId="448DCF27" w14:textId="77777777" w:rsidR="005E162A" w:rsidRDefault="004B6DAA">
      <w:pPr>
        <w:pStyle w:val="Heading3"/>
      </w:pPr>
      <w:bookmarkStart w:id="12" w:name="gvcn"/>
      <w:r>
        <w:t>GVCN:</w:t>
      </w:r>
    </w:p>
    <w:p w14:paraId="0F50E72F" w14:textId="77777777" w:rsidR="005E162A" w:rsidRDefault="004B6DA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DC1ABA6" w14:textId="77777777" w:rsidR="005E162A" w:rsidRDefault="004B6DAA">
      <w:pPr>
        <w:pStyle w:val="Heading3"/>
      </w:pPr>
      <w:bookmarkStart w:id="13" w:name="trưởng-bp-hs"/>
      <w:bookmarkEnd w:id="12"/>
      <w:r>
        <w:t>Trư</w:t>
      </w:r>
      <w:r>
        <w:t>ở</w:t>
      </w:r>
      <w:r>
        <w:t>ng BP HS:</w:t>
      </w:r>
    </w:p>
    <w:p w14:paraId="79E2D445" w14:textId="77777777" w:rsidR="005E162A" w:rsidRDefault="004B6DA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DF65A86" w14:textId="77777777" w:rsidR="005E162A" w:rsidRDefault="004B6DAA">
      <w:r>
        <w:pict w14:anchorId="567533CF">
          <v:rect id="_x0000_i1026" style="width:0;height:1.5pt" o:hralign="center" o:hrstd="t" o:hr="t"/>
        </w:pict>
      </w:r>
    </w:p>
    <w:p w14:paraId="3EFB791B" w14:textId="77777777" w:rsidR="005E162A" w:rsidRDefault="004B6DAA">
      <w:pPr>
        <w:pStyle w:val="FirstParagraph"/>
      </w:pPr>
      <w:r>
        <w:rPr>
          <w:b/>
          <w:bCs/>
        </w:rPr>
        <w:t>Ghi chú:</w:t>
      </w:r>
      <w:r>
        <w:t xml:space="preserve"> Báo cáo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thích nghi c</w:t>
      </w:r>
      <w:r>
        <w:t>ủ</w:t>
      </w:r>
      <w:r>
        <w:t>a h</w:t>
      </w:r>
      <w:r>
        <w:t>ọ</w:t>
      </w:r>
      <w:r>
        <w:t>c sinh m</w:t>
      </w:r>
      <w:r>
        <w:t>ớ</w:t>
      </w:r>
      <w:r>
        <w:t>i cu</w:t>
      </w:r>
      <w:r>
        <w:t>ố</w:t>
      </w:r>
      <w:r>
        <w:t>i HK1.</w:t>
      </w:r>
      <w:bookmarkEnd w:id="0"/>
      <w:bookmarkEnd w:id="11"/>
      <w:bookmarkEnd w:id="13"/>
    </w:p>
    <w:sectPr w:rsidR="005E162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7993E" w14:textId="77777777" w:rsidR="004B6DAA" w:rsidRDefault="004B6DAA" w:rsidP="00672172">
      <w:pPr>
        <w:spacing w:line="240" w:lineRule="auto"/>
      </w:pPr>
      <w:r>
        <w:separator/>
      </w:r>
    </w:p>
  </w:endnote>
  <w:endnote w:type="continuationSeparator" w:id="0">
    <w:p w14:paraId="551A02C2" w14:textId="77777777" w:rsidR="004B6DAA" w:rsidRDefault="004B6DAA" w:rsidP="00672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404F5" w14:textId="77777777" w:rsidR="004B6DAA" w:rsidRDefault="004B6DAA" w:rsidP="00672172">
      <w:pPr>
        <w:spacing w:line="240" w:lineRule="auto"/>
      </w:pPr>
      <w:r>
        <w:separator/>
      </w:r>
    </w:p>
  </w:footnote>
  <w:footnote w:type="continuationSeparator" w:id="0">
    <w:p w14:paraId="6A3A2084" w14:textId="77777777" w:rsidR="004B6DAA" w:rsidRDefault="004B6DAA" w:rsidP="006721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021C3" w14:textId="77777777" w:rsidR="00672172" w:rsidRPr="00A33244" w:rsidRDefault="0067217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CEBF082" wp14:editId="42768DA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F5AA2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F67D5BA" w14:textId="77777777" w:rsidR="00672172" w:rsidRDefault="006721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47AD0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162A"/>
    <w:rsid w:val="004B6DAA"/>
    <w:rsid w:val="005E162A"/>
    <w:rsid w:val="0067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FD5A2F"/>
  <w15:docId w15:val="{C4BF94D1-F30E-490B-8D4D-748D45A8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217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217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217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217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7217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7217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7217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7217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17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17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7217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7217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7217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7217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17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7217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7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7217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72"/>
    <w:rPr>
      <w:rFonts w:ascii="Times New Roman" w:hAnsi="Times New Roman"/>
      <w:szCs w:val="22"/>
    </w:rPr>
  </w:style>
  <w:style w:type="character" w:styleId="Emphasis">
    <w:name w:val="Emphasis"/>
    <w:rsid w:val="0067217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7217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7217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7217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67217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2026-02-09T03:32:00Z</dcterms:created>
  <dcterms:modified xsi:type="dcterms:W3CDTF">2026-02-09T03:32:00Z</dcterms:modified>
</cp:coreProperties>
</file>