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16938" w14:textId="77777777" w:rsidR="000A21CB" w:rsidRDefault="00AF052E" w:rsidP="007F0589">
      <w:pPr>
        <w:pStyle w:val="Title"/>
      </w:pPr>
      <w:bookmarkStart w:id="0" w:name="bm-252-sổ-theo-dõi-đăng-ký-excel"/>
      <w:r>
        <w:t>BM-252: S</w:t>
      </w:r>
      <w:r>
        <w:t>Ổ</w:t>
      </w:r>
      <w:r>
        <w:t xml:space="preserve"> THEO DÕI ĐĂNG KÝ (EXCEL)</w:t>
      </w:r>
    </w:p>
    <w:p w14:paraId="272E6907" w14:textId="77777777" w:rsidR="000A21CB" w:rsidRDefault="00AF052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A8009A9" w14:textId="77777777" w:rsidR="000A21CB" w:rsidRDefault="00AF052E">
      <w:r>
        <w:pict w14:anchorId="30C95146">
          <v:rect id="_x0000_i1025" style="width:0;height:1.5pt" o:hralign="center" o:hrstd="t" o:hr="t"/>
        </w:pict>
      </w:r>
    </w:p>
    <w:p w14:paraId="5CFF633F" w14:textId="77777777" w:rsidR="000A21CB" w:rsidRDefault="00AF052E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256"/>
      </w:tblGrid>
      <w:tr w:rsidR="000A21CB" w14:paraId="1C3EAE39" w14:textId="77777777" w:rsidTr="007F0589">
        <w:tc>
          <w:tcPr>
            <w:tcW w:w="0" w:type="auto"/>
          </w:tcPr>
          <w:p w14:paraId="4C8F5355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17CCFDA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A21CB" w14:paraId="4E8BD137" w14:textId="77777777" w:rsidTr="007F0589">
        <w:tc>
          <w:tcPr>
            <w:tcW w:w="0" w:type="auto"/>
          </w:tcPr>
          <w:p w14:paraId="2BAE73E2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ổ</w:t>
            </w:r>
          </w:p>
        </w:tc>
        <w:tc>
          <w:tcPr>
            <w:tcW w:w="0" w:type="auto"/>
          </w:tcPr>
          <w:p w14:paraId="5EA08143" w14:textId="77777777" w:rsidR="000A21CB" w:rsidRDefault="00AF052E">
            <w:pPr>
              <w:pStyle w:val="Compact"/>
            </w:pPr>
            <w:r>
              <w:t>QT06-S03</w:t>
            </w:r>
          </w:p>
        </w:tc>
      </w:tr>
      <w:tr w:rsidR="000A21CB" w14:paraId="3088FCE4" w14:textId="77777777" w:rsidTr="007F0589">
        <w:tc>
          <w:tcPr>
            <w:tcW w:w="0" w:type="auto"/>
          </w:tcPr>
          <w:p w14:paraId="64E5F7B5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55CB497" w14:textId="77777777" w:rsidR="000A21CB" w:rsidRDefault="00AF052E">
            <w:pPr>
              <w:pStyle w:val="Compact"/>
            </w:pPr>
            <w:r>
              <w:t>20__-20__</w:t>
            </w:r>
          </w:p>
        </w:tc>
      </w:tr>
      <w:tr w:rsidR="000A21CB" w14:paraId="4CACE6CB" w14:textId="77777777" w:rsidTr="007F0589">
        <w:tc>
          <w:tcPr>
            <w:tcW w:w="0" w:type="auto"/>
          </w:tcPr>
          <w:p w14:paraId="125A9038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375B8292" w14:textId="77777777" w:rsidR="000A21CB" w:rsidRDefault="000A21CB">
            <w:pPr>
              <w:pStyle w:val="Compact"/>
            </w:pPr>
          </w:p>
        </w:tc>
      </w:tr>
    </w:tbl>
    <w:p w14:paraId="201EC5BA" w14:textId="77777777" w:rsidR="000A21CB" w:rsidRDefault="00AF052E">
      <w:pPr>
        <w:pStyle w:val="Heading2"/>
      </w:pPr>
      <w:bookmarkStart w:id="2" w:name="danh-sách-đăng-ký"/>
      <w:bookmarkEnd w:id="1"/>
      <w:r>
        <w:t>DANH SÁCH ĐĂNG KÝ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A21CB" w14:paraId="41F8552A" w14:textId="77777777" w:rsidTr="007F0589">
        <w:tc>
          <w:tcPr>
            <w:tcW w:w="1131" w:type="dxa"/>
          </w:tcPr>
          <w:p w14:paraId="57942B17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6A45E5DF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1131" w:type="dxa"/>
          </w:tcPr>
          <w:p w14:paraId="16909805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131" w:type="dxa"/>
          </w:tcPr>
          <w:p w14:paraId="4424C2E5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đăng ký</w:t>
            </w:r>
          </w:p>
        </w:tc>
        <w:tc>
          <w:tcPr>
            <w:tcW w:w="1131" w:type="dxa"/>
          </w:tcPr>
          <w:p w14:paraId="5155A52E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Ngày đăng ký</w:t>
            </w:r>
          </w:p>
        </w:tc>
        <w:tc>
          <w:tcPr>
            <w:tcW w:w="1131" w:type="dxa"/>
          </w:tcPr>
          <w:p w14:paraId="5DAEB551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1131" w:type="dxa"/>
          </w:tcPr>
          <w:p w14:paraId="126EDBF1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A21CB" w14:paraId="6B15E824" w14:textId="77777777" w:rsidTr="007F0589">
        <w:tc>
          <w:tcPr>
            <w:tcW w:w="1131" w:type="dxa"/>
          </w:tcPr>
          <w:p w14:paraId="6EE7F0F7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131" w:type="dxa"/>
          </w:tcPr>
          <w:p w14:paraId="53142339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46982656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560388E8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60A81A0D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2BFC4289" w14:textId="77777777" w:rsidR="000A21CB" w:rsidRDefault="00AF052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ờ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Duy</w:t>
            </w:r>
            <w:r>
              <w:t>ệ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1131" w:type="dxa"/>
          </w:tcPr>
          <w:p w14:paraId="07914522" w14:textId="77777777" w:rsidR="000A21CB" w:rsidRDefault="000A21CB">
            <w:pPr>
              <w:pStyle w:val="Compact"/>
            </w:pPr>
          </w:p>
        </w:tc>
      </w:tr>
      <w:tr w:rsidR="000A21CB" w14:paraId="04B1D162" w14:textId="77777777" w:rsidTr="007F0589">
        <w:tc>
          <w:tcPr>
            <w:tcW w:w="1131" w:type="dxa"/>
          </w:tcPr>
          <w:p w14:paraId="42778F29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131" w:type="dxa"/>
          </w:tcPr>
          <w:p w14:paraId="7FBBE8E3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66E25A3A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14AC5663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327ADC59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2E6407A4" w14:textId="77777777" w:rsidR="000A21CB" w:rsidRDefault="00AF052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ờ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Duy</w:t>
            </w:r>
            <w:r>
              <w:t>ệ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1131" w:type="dxa"/>
          </w:tcPr>
          <w:p w14:paraId="4E85F917" w14:textId="77777777" w:rsidR="000A21CB" w:rsidRDefault="000A21CB">
            <w:pPr>
              <w:pStyle w:val="Compact"/>
            </w:pPr>
          </w:p>
        </w:tc>
      </w:tr>
      <w:tr w:rsidR="000A21CB" w14:paraId="2553256A" w14:textId="77777777" w:rsidTr="007F0589">
        <w:tc>
          <w:tcPr>
            <w:tcW w:w="1131" w:type="dxa"/>
          </w:tcPr>
          <w:p w14:paraId="34BA50E7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131" w:type="dxa"/>
          </w:tcPr>
          <w:p w14:paraId="6ABE7F83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292EBD60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0123DE3A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5810FC15" w14:textId="77777777" w:rsidR="000A21CB" w:rsidRDefault="000A21CB">
            <w:pPr>
              <w:pStyle w:val="Compact"/>
            </w:pPr>
          </w:p>
        </w:tc>
        <w:tc>
          <w:tcPr>
            <w:tcW w:w="1131" w:type="dxa"/>
          </w:tcPr>
          <w:p w14:paraId="1EA3A77F" w14:textId="77777777" w:rsidR="000A21CB" w:rsidRDefault="00AF052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t>ờ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Duy</w:t>
            </w:r>
            <w:r>
              <w:t>ệ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1131" w:type="dxa"/>
          </w:tcPr>
          <w:p w14:paraId="075D675E" w14:textId="77777777" w:rsidR="000A21CB" w:rsidRDefault="000A21CB">
            <w:pPr>
              <w:pStyle w:val="Compact"/>
            </w:pPr>
          </w:p>
        </w:tc>
      </w:tr>
    </w:tbl>
    <w:p w14:paraId="01CF2A0E" w14:textId="77777777" w:rsidR="000A21CB" w:rsidRDefault="00AF052E">
      <w:pPr>
        <w:pStyle w:val="Heading2"/>
      </w:pPr>
      <w:bookmarkStart w:id="3" w:name="thống-kê"/>
      <w:bookmarkEnd w:id="2"/>
      <w:r>
        <w:t>TH</w:t>
      </w:r>
      <w:r>
        <w:t>Ố</w:t>
      </w:r>
      <w:r>
        <w:t>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127"/>
        <w:gridCol w:w="730"/>
      </w:tblGrid>
      <w:tr w:rsidR="000A21CB" w14:paraId="05243B69" w14:textId="77777777" w:rsidTr="007F0589">
        <w:tc>
          <w:tcPr>
            <w:tcW w:w="0" w:type="auto"/>
          </w:tcPr>
          <w:p w14:paraId="038D06B3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446A991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5E3F469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</w:p>
        </w:tc>
      </w:tr>
      <w:tr w:rsidR="000A21CB" w14:paraId="41AC0585" w14:textId="77777777" w:rsidTr="007F0589">
        <w:tc>
          <w:tcPr>
            <w:tcW w:w="0" w:type="auto"/>
          </w:tcPr>
          <w:p w14:paraId="5A07E7C3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đăng ký</w:t>
            </w:r>
          </w:p>
        </w:tc>
        <w:tc>
          <w:tcPr>
            <w:tcW w:w="0" w:type="auto"/>
          </w:tcPr>
          <w:p w14:paraId="7C52FBA7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168D3161" w14:textId="77777777" w:rsidR="000A21CB" w:rsidRDefault="000A21CB">
            <w:pPr>
              <w:pStyle w:val="Compact"/>
            </w:pPr>
          </w:p>
        </w:tc>
      </w:tr>
      <w:tr w:rsidR="000A21CB" w14:paraId="3CE4A14F" w14:textId="77777777" w:rsidTr="007F0589">
        <w:tc>
          <w:tcPr>
            <w:tcW w:w="0" w:type="auto"/>
          </w:tcPr>
          <w:p w14:paraId="7F5C8A64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lastRenderedPageBreak/>
              <w:t>Đã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C361EAF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6343D8E4" w14:textId="77777777" w:rsidR="000A21CB" w:rsidRDefault="000A21CB">
            <w:pPr>
              <w:pStyle w:val="Compact"/>
            </w:pPr>
          </w:p>
        </w:tc>
      </w:tr>
      <w:tr w:rsidR="000A21CB" w14:paraId="612246BE" w14:textId="77777777" w:rsidTr="007F0589">
        <w:tc>
          <w:tcPr>
            <w:tcW w:w="0" w:type="auto"/>
          </w:tcPr>
          <w:p w14:paraId="2A0D1E8E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459F2AB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19BF7618" w14:textId="77777777" w:rsidR="000A21CB" w:rsidRDefault="000A21CB">
            <w:pPr>
              <w:pStyle w:val="Compact"/>
            </w:pPr>
          </w:p>
        </w:tc>
      </w:tr>
      <w:tr w:rsidR="000A21CB" w14:paraId="18D926D9" w14:textId="77777777" w:rsidTr="007F0589">
        <w:tc>
          <w:tcPr>
            <w:tcW w:w="0" w:type="auto"/>
          </w:tcPr>
          <w:p w14:paraId="7B00C08F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66E83079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74987BFA" w14:textId="77777777" w:rsidR="000A21CB" w:rsidRDefault="000A21CB">
            <w:pPr>
              <w:pStyle w:val="Compact"/>
            </w:pPr>
          </w:p>
        </w:tc>
      </w:tr>
    </w:tbl>
    <w:p w14:paraId="5DB42494" w14:textId="77777777" w:rsidR="000A21CB" w:rsidRDefault="00AF052E">
      <w:pPr>
        <w:pStyle w:val="Heading2"/>
      </w:pPr>
      <w:bookmarkStart w:id="4" w:name="phân-loại-theo-lớp"/>
      <w:bookmarkEnd w:id="3"/>
      <w:r>
        <w:t>PHÂN LO</w:t>
      </w:r>
      <w:r>
        <w:t>Ạ</w:t>
      </w:r>
      <w:r>
        <w:t>I THEO L</w:t>
      </w:r>
      <w:r>
        <w:t>Ớ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2007"/>
        <w:gridCol w:w="1760"/>
        <w:gridCol w:w="1037"/>
      </w:tblGrid>
      <w:tr w:rsidR="000A21CB" w14:paraId="6BBB666A" w14:textId="77777777" w:rsidTr="007F0589">
        <w:tc>
          <w:tcPr>
            <w:tcW w:w="0" w:type="auto"/>
          </w:tcPr>
          <w:p w14:paraId="62EC221F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7E5EFBB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đăng ký</w:t>
            </w:r>
          </w:p>
        </w:tc>
        <w:tc>
          <w:tcPr>
            <w:tcW w:w="0" w:type="auto"/>
          </w:tcPr>
          <w:p w14:paraId="6B2AA50F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E0B1F44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A21CB" w14:paraId="1166381C" w14:textId="77777777" w:rsidTr="007F0589">
        <w:tc>
          <w:tcPr>
            <w:tcW w:w="0" w:type="auto"/>
          </w:tcPr>
          <w:p w14:paraId="0F54F43C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MN 3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92A61DC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79F91A5F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6475AC77" w14:textId="77777777" w:rsidR="000A21CB" w:rsidRDefault="000A21CB">
            <w:pPr>
              <w:pStyle w:val="Compact"/>
            </w:pPr>
          </w:p>
        </w:tc>
      </w:tr>
      <w:tr w:rsidR="000A21CB" w14:paraId="0E508665" w14:textId="77777777" w:rsidTr="007F0589">
        <w:tc>
          <w:tcPr>
            <w:tcW w:w="0" w:type="auto"/>
          </w:tcPr>
          <w:p w14:paraId="19834CB6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MN 4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D22A0FB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1486A63C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0CA4189A" w14:textId="77777777" w:rsidR="000A21CB" w:rsidRDefault="000A21CB">
            <w:pPr>
              <w:pStyle w:val="Compact"/>
            </w:pPr>
          </w:p>
        </w:tc>
      </w:tr>
      <w:tr w:rsidR="000A21CB" w14:paraId="10038A4B" w14:textId="77777777" w:rsidTr="007F0589">
        <w:tc>
          <w:tcPr>
            <w:tcW w:w="0" w:type="auto"/>
          </w:tcPr>
          <w:p w14:paraId="424077E1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MN 5 tu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E43CC81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4A093B91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5F3F072F" w14:textId="77777777" w:rsidR="000A21CB" w:rsidRDefault="000A21CB">
            <w:pPr>
              <w:pStyle w:val="Compact"/>
            </w:pPr>
          </w:p>
        </w:tc>
      </w:tr>
      <w:tr w:rsidR="000A21CB" w14:paraId="2CA8D199" w14:textId="77777777" w:rsidTr="007F0589">
        <w:tc>
          <w:tcPr>
            <w:tcW w:w="0" w:type="auto"/>
          </w:tcPr>
          <w:p w14:paraId="72DD0827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1</w:t>
            </w:r>
          </w:p>
        </w:tc>
        <w:tc>
          <w:tcPr>
            <w:tcW w:w="0" w:type="auto"/>
          </w:tcPr>
          <w:p w14:paraId="248EC71E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1479829F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1494D47F" w14:textId="77777777" w:rsidR="000A21CB" w:rsidRDefault="000A21CB">
            <w:pPr>
              <w:pStyle w:val="Compact"/>
            </w:pPr>
          </w:p>
        </w:tc>
      </w:tr>
      <w:tr w:rsidR="000A21CB" w14:paraId="1BE15EFA" w14:textId="77777777" w:rsidTr="007F0589">
        <w:tc>
          <w:tcPr>
            <w:tcW w:w="0" w:type="auto"/>
          </w:tcPr>
          <w:p w14:paraId="637D9CAB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2-5</w:t>
            </w:r>
          </w:p>
        </w:tc>
        <w:tc>
          <w:tcPr>
            <w:tcW w:w="0" w:type="auto"/>
          </w:tcPr>
          <w:p w14:paraId="64F02DE7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6D1DD254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2C1AD16F" w14:textId="77777777" w:rsidR="000A21CB" w:rsidRDefault="000A21CB">
            <w:pPr>
              <w:pStyle w:val="Compact"/>
            </w:pPr>
          </w:p>
        </w:tc>
      </w:tr>
      <w:tr w:rsidR="000A21CB" w14:paraId="647D9D9C" w14:textId="77777777" w:rsidTr="007F0589">
        <w:tc>
          <w:tcPr>
            <w:tcW w:w="0" w:type="auto"/>
          </w:tcPr>
          <w:p w14:paraId="30055385" w14:textId="77777777" w:rsidR="000A21CB" w:rsidRDefault="00AF052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6-9</w:t>
            </w:r>
          </w:p>
        </w:tc>
        <w:tc>
          <w:tcPr>
            <w:tcW w:w="0" w:type="auto"/>
          </w:tcPr>
          <w:p w14:paraId="5761DFB8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60D07DD8" w14:textId="77777777" w:rsidR="000A21CB" w:rsidRDefault="000A21CB">
            <w:pPr>
              <w:pStyle w:val="Compact"/>
            </w:pPr>
          </w:p>
        </w:tc>
        <w:tc>
          <w:tcPr>
            <w:tcW w:w="0" w:type="auto"/>
          </w:tcPr>
          <w:p w14:paraId="3978A5CE" w14:textId="77777777" w:rsidR="000A21CB" w:rsidRDefault="000A21CB">
            <w:pPr>
              <w:pStyle w:val="Compact"/>
            </w:pPr>
          </w:p>
        </w:tc>
      </w:tr>
    </w:tbl>
    <w:p w14:paraId="42145857" w14:textId="77777777" w:rsidR="000A21CB" w:rsidRDefault="00AF052E">
      <w:pPr>
        <w:pStyle w:val="Heading2"/>
      </w:pPr>
      <w:bookmarkStart w:id="5" w:name="xác-nhận"/>
      <w:bookmarkEnd w:id="4"/>
      <w:r>
        <w:t>XÁC NH</w:t>
      </w:r>
      <w:r>
        <w:t>Ậ</w:t>
      </w:r>
      <w:r>
        <w:t>N</w:t>
      </w:r>
    </w:p>
    <w:p w14:paraId="218DE650" w14:textId="77777777" w:rsidR="000A21CB" w:rsidRDefault="00AF052E">
      <w:pPr>
        <w:pStyle w:val="Heading3"/>
      </w:pPr>
      <w:bookmarkStart w:id="6" w:name="người-quản-lý"/>
      <w:r>
        <w:t>Ngư</w:t>
      </w:r>
      <w:r>
        <w:t>ờ</w:t>
      </w:r>
      <w:r>
        <w:t>i qu</w:t>
      </w:r>
      <w:r>
        <w:t>ả</w:t>
      </w:r>
      <w:r>
        <w:t>n lý:</w:t>
      </w:r>
    </w:p>
    <w:p w14:paraId="5BC94355" w14:textId="77777777" w:rsidR="000A21CB" w:rsidRDefault="00AF052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328FD87" w14:textId="77777777" w:rsidR="000A21CB" w:rsidRDefault="00AF052E">
      <w:r>
        <w:pict w14:anchorId="363FBAFB">
          <v:rect id="_x0000_i1026" style="width:0;height:1.5pt" o:hralign="center" o:hrstd="t" o:hr="t"/>
        </w:pict>
      </w:r>
    </w:p>
    <w:p w14:paraId="6693023A" w14:textId="77777777" w:rsidR="000A21CB" w:rsidRDefault="00AF052E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S</w:t>
      </w:r>
      <w:r>
        <w:t>ổ</w:t>
      </w:r>
      <w:r>
        <w:t xml:space="preserve">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theo dõi vi</w:t>
      </w:r>
      <w:r>
        <w:t>ệ</w:t>
      </w:r>
      <w:r>
        <w:t>c đăng ký nh</w:t>
      </w:r>
      <w:r>
        <w:t>ậ</w:t>
      </w:r>
      <w:r>
        <w:t>p h</w:t>
      </w:r>
      <w:r>
        <w:t>ọ</w:t>
      </w:r>
      <w:r>
        <w:t>c c</w:t>
      </w:r>
      <w:r>
        <w:t>ủ</w:t>
      </w:r>
      <w:r>
        <w:t>a h</w:t>
      </w:r>
      <w:r>
        <w:t>ọ</w:t>
      </w:r>
      <w:r>
        <w:t>c sinh.</w:t>
      </w:r>
      <w:bookmarkEnd w:id="0"/>
      <w:bookmarkEnd w:id="5"/>
      <w:bookmarkEnd w:id="6"/>
    </w:p>
    <w:sectPr w:rsidR="000A21C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31249" w14:textId="77777777" w:rsidR="00AF052E" w:rsidRDefault="00AF052E" w:rsidP="007F0589">
      <w:pPr>
        <w:spacing w:line="240" w:lineRule="auto"/>
      </w:pPr>
      <w:r>
        <w:separator/>
      </w:r>
    </w:p>
  </w:endnote>
  <w:endnote w:type="continuationSeparator" w:id="0">
    <w:p w14:paraId="388C2954" w14:textId="77777777" w:rsidR="00AF052E" w:rsidRDefault="00AF052E" w:rsidP="007F05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2E086" w14:textId="77777777" w:rsidR="00AF052E" w:rsidRDefault="00AF052E" w:rsidP="007F0589">
      <w:pPr>
        <w:spacing w:line="240" w:lineRule="auto"/>
      </w:pPr>
      <w:r>
        <w:separator/>
      </w:r>
    </w:p>
  </w:footnote>
  <w:footnote w:type="continuationSeparator" w:id="0">
    <w:p w14:paraId="1E43521C" w14:textId="77777777" w:rsidR="00AF052E" w:rsidRDefault="00AF052E" w:rsidP="007F05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C0EAA" w14:textId="77777777" w:rsidR="007F0589" w:rsidRPr="00A33244" w:rsidRDefault="007F058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6BB841F" wp14:editId="52C8768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C4575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8798D11" w14:textId="77777777" w:rsidR="007F0589" w:rsidRDefault="007F05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4E19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1CB"/>
    <w:rsid w:val="000A21CB"/>
    <w:rsid w:val="007F0589"/>
    <w:rsid w:val="00A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2C4D9B"/>
  <w15:docId w15:val="{54E3FA4C-7843-4AA7-A1EF-B943FDBC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058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058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058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058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F058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F058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F058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F058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8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8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F058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F058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058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058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8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F05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58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F05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589"/>
    <w:rPr>
      <w:rFonts w:ascii="Times New Roman" w:hAnsi="Times New Roman"/>
      <w:szCs w:val="22"/>
    </w:rPr>
  </w:style>
  <w:style w:type="character" w:styleId="Emphasis">
    <w:name w:val="Emphasis"/>
    <w:rsid w:val="007F058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F058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F058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F058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F05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2026-02-09T02:52:00Z</dcterms:created>
  <dcterms:modified xsi:type="dcterms:W3CDTF">2026-02-09T02:52:00Z</dcterms:modified>
</cp:coreProperties>
</file>