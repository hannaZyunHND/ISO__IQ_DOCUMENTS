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31076" w14:textId="77777777" w:rsidR="00270B2B" w:rsidRDefault="00E13610" w:rsidP="001D0BB3">
      <w:pPr>
        <w:pStyle w:val="Title"/>
      </w:pPr>
      <w:bookmarkStart w:id="0" w:name="bm-251-checklist-kiểm-tra-giấy-tờ"/>
      <w:r>
        <w:t>BM-251: CHECKLIST KI</w:t>
      </w:r>
      <w:r>
        <w:t>Ể</w:t>
      </w:r>
      <w:r>
        <w:t>M TRA GI</w:t>
      </w:r>
      <w:r>
        <w:t>Ấ</w:t>
      </w:r>
      <w:r>
        <w:t>Y T</w:t>
      </w:r>
      <w:r>
        <w:t>Ờ</w:t>
      </w:r>
    </w:p>
    <w:p w14:paraId="470B5A21" w14:textId="77777777" w:rsidR="00270B2B" w:rsidRDefault="00E13610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QT-06-SOP-01-BM-251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98D86F9" w14:textId="77777777" w:rsidR="00270B2B" w:rsidRDefault="00E13610">
      <w:r>
        <w:pict w14:anchorId="192C4142">
          <v:rect id="_x0000_i1025" style="width:0;height:1.5pt" o:hralign="center" o:hrstd="t" o:hr="t"/>
        </w:pict>
      </w:r>
    </w:p>
    <w:p w14:paraId="657FAFE8" w14:textId="77777777" w:rsidR="00270B2B" w:rsidRDefault="00E13610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1403"/>
      </w:tblGrid>
      <w:tr w:rsidR="00270B2B" w14:paraId="179EF7F2" w14:textId="77777777" w:rsidTr="001D0BB3">
        <w:tc>
          <w:tcPr>
            <w:tcW w:w="0" w:type="auto"/>
          </w:tcPr>
          <w:p w14:paraId="6E8C52FC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858897B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70B2B" w14:paraId="4670F4D2" w14:textId="77777777" w:rsidTr="001D0BB3">
        <w:tc>
          <w:tcPr>
            <w:tcW w:w="0" w:type="auto"/>
          </w:tcPr>
          <w:p w14:paraId="489AC499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Mã checklist</w:t>
            </w:r>
          </w:p>
        </w:tc>
        <w:tc>
          <w:tcPr>
            <w:tcW w:w="0" w:type="auto"/>
          </w:tcPr>
          <w:p w14:paraId="7474F892" w14:textId="77777777" w:rsidR="00270B2B" w:rsidRDefault="00E13610">
            <w:pPr>
              <w:pStyle w:val="Compact"/>
            </w:pPr>
            <w:r>
              <w:t>QT06-CL01</w:t>
            </w:r>
          </w:p>
        </w:tc>
      </w:tr>
      <w:tr w:rsidR="00270B2B" w14:paraId="0C9E0E00" w14:textId="77777777" w:rsidTr="001D0BB3">
        <w:tc>
          <w:tcPr>
            <w:tcW w:w="0" w:type="auto"/>
          </w:tcPr>
          <w:p w14:paraId="766CF8D3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0" w:type="auto"/>
          </w:tcPr>
          <w:p w14:paraId="4D929D01" w14:textId="77777777" w:rsidR="00270B2B" w:rsidRDefault="00270B2B">
            <w:pPr>
              <w:pStyle w:val="Compact"/>
            </w:pPr>
          </w:p>
        </w:tc>
      </w:tr>
      <w:tr w:rsidR="00270B2B" w14:paraId="65641697" w14:textId="77777777" w:rsidTr="001D0BB3">
        <w:tc>
          <w:tcPr>
            <w:tcW w:w="0" w:type="auto"/>
          </w:tcPr>
          <w:p w14:paraId="268BD94A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Mã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5E1BA3B4" w14:textId="77777777" w:rsidR="00270B2B" w:rsidRDefault="00270B2B">
            <w:pPr>
              <w:pStyle w:val="Compact"/>
            </w:pPr>
          </w:p>
        </w:tc>
      </w:tr>
      <w:tr w:rsidR="00270B2B" w14:paraId="4BF03835" w14:textId="77777777" w:rsidTr="001D0BB3">
        <w:tc>
          <w:tcPr>
            <w:tcW w:w="0" w:type="auto"/>
          </w:tcPr>
          <w:p w14:paraId="4BC395C4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Ngày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29556429" w14:textId="77777777" w:rsidR="00270B2B" w:rsidRDefault="00270B2B">
            <w:pPr>
              <w:pStyle w:val="Compact"/>
            </w:pPr>
          </w:p>
        </w:tc>
      </w:tr>
      <w:tr w:rsidR="00270B2B" w14:paraId="03EED17F" w14:textId="77777777" w:rsidTr="001D0BB3">
        <w:tc>
          <w:tcPr>
            <w:tcW w:w="0" w:type="auto"/>
          </w:tcPr>
          <w:p w14:paraId="59A935C0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4B7FE130" w14:textId="77777777" w:rsidR="00270B2B" w:rsidRDefault="00270B2B">
            <w:pPr>
              <w:pStyle w:val="Compact"/>
            </w:pPr>
          </w:p>
        </w:tc>
      </w:tr>
    </w:tbl>
    <w:p w14:paraId="7BE7AD8E" w14:textId="77777777" w:rsidR="00270B2B" w:rsidRDefault="00E13610">
      <w:pPr>
        <w:pStyle w:val="Heading2"/>
      </w:pPr>
      <w:bookmarkStart w:id="2" w:name="checklist-kiểm-tra"/>
      <w:bookmarkEnd w:id="1"/>
      <w:r>
        <w:t>CHECKLIST KI</w:t>
      </w:r>
      <w:r>
        <w:t>Ể</w:t>
      </w:r>
      <w:r>
        <w:t>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432"/>
        <w:gridCol w:w="1369"/>
        <w:gridCol w:w="510"/>
        <w:gridCol w:w="1037"/>
      </w:tblGrid>
      <w:tr w:rsidR="00270B2B" w14:paraId="1C16DFF8" w14:textId="77777777" w:rsidTr="001D0BB3">
        <w:tc>
          <w:tcPr>
            <w:tcW w:w="0" w:type="auto"/>
          </w:tcPr>
          <w:p w14:paraId="01FA182D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727E25ED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t</w:t>
            </w:r>
            <w:r>
              <w:rPr>
                <w:b/>
                <w:bCs/>
              </w:rPr>
              <w:t>ờ</w:t>
            </w:r>
          </w:p>
        </w:tc>
        <w:tc>
          <w:tcPr>
            <w:tcW w:w="0" w:type="auto"/>
          </w:tcPr>
          <w:p w14:paraId="6C81DC0D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CE3BF4E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Có</w:t>
            </w:r>
          </w:p>
        </w:tc>
        <w:tc>
          <w:tcPr>
            <w:tcW w:w="0" w:type="auto"/>
          </w:tcPr>
          <w:p w14:paraId="582EF26B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70B2B" w14:paraId="62C3CDB6" w14:textId="77777777" w:rsidTr="001D0BB3">
        <w:tc>
          <w:tcPr>
            <w:tcW w:w="0" w:type="auto"/>
          </w:tcPr>
          <w:p w14:paraId="349AF28E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3757F3AC" w14:textId="77777777" w:rsidR="00270B2B" w:rsidRDefault="00E13610">
            <w:pPr>
              <w:pStyle w:val="Compact"/>
            </w:pPr>
            <w:r>
              <w:t>Gi</w:t>
            </w:r>
            <w:r>
              <w:t>ấ</w:t>
            </w:r>
            <w:r>
              <w:t>y khai sinh (B</w:t>
            </w:r>
            <w:r>
              <w:t>ả</w:t>
            </w:r>
            <w:r>
              <w:t>n sao công ch</w:t>
            </w:r>
            <w:r>
              <w:t>ứ</w:t>
            </w:r>
            <w:r>
              <w:t>ng)</w:t>
            </w:r>
          </w:p>
        </w:tc>
        <w:tc>
          <w:tcPr>
            <w:tcW w:w="0" w:type="auto"/>
          </w:tcPr>
          <w:p w14:paraId="442BEF44" w14:textId="77777777" w:rsidR="00270B2B" w:rsidRDefault="00E1361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6486DF1D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52A4C74" w14:textId="77777777" w:rsidR="00270B2B" w:rsidRDefault="00270B2B">
            <w:pPr>
              <w:pStyle w:val="Compact"/>
            </w:pPr>
          </w:p>
        </w:tc>
      </w:tr>
      <w:tr w:rsidR="00270B2B" w14:paraId="3A01A47D" w14:textId="77777777" w:rsidTr="001D0BB3">
        <w:tc>
          <w:tcPr>
            <w:tcW w:w="0" w:type="auto"/>
          </w:tcPr>
          <w:p w14:paraId="0CB7BB94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7FA3C4EC" w14:textId="77777777" w:rsidR="00270B2B" w:rsidRDefault="00E13610">
            <w:pPr>
              <w:pStyle w:val="Compact"/>
            </w:pPr>
            <w:r>
              <w:t>H</w:t>
            </w:r>
            <w:r>
              <w:t>ọ</w:t>
            </w:r>
            <w:r>
              <w:t>c b</w:t>
            </w:r>
            <w:r>
              <w:t>ạ</w:t>
            </w:r>
            <w:r>
              <w:t xml:space="preserve"> (B</w:t>
            </w:r>
            <w:r>
              <w:t>ả</w:t>
            </w:r>
            <w:r>
              <w:t>n g</w:t>
            </w:r>
            <w:r>
              <w:t>ố</w:t>
            </w:r>
            <w:r>
              <w:t>c - N</w:t>
            </w:r>
            <w:r>
              <w:t>ế</w:t>
            </w:r>
            <w:r>
              <w:t>u l</w:t>
            </w:r>
            <w:r>
              <w:t>ớ</w:t>
            </w:r>
            <w:r>
              <w:t>p 2+)</w:t>
            </w:r>
          </w:p>
        </w:tc>
        <w:tc>
          <w:tcPr>
            <w:tcW w:w="0" w:type="auto"/>
          </w:tcPr>
          <w:p w14:paraId="48C69FB9" w14:textId="77777777" w:rsidR="00270B2B" w:rsidRDefault="00E1361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06EA5E24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82A4E10" w14:textId="77777777" w:rsidR="00270B2B" w:rsidRDefault="00270B2B">
            <w:pPr>
              <w:pStyle w:val="Compact"/>
            </w:pPr>
          </w:p>
        </w:tc>
      </w:tr>
      <w:tr w:rsidR="00270B2B" w14:paraId="28B40428" w14:textId="77777777" w:rsidTr="001D0BB3">
        <w:tc>
          <w:tcPr>
            <w:tcW w:w="0" w:type="auto"/>
          </w:tcPr>
          <w:p w14:paraId="6C101FBB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419E3E59" w14:textId="77777777" w:rsidR="00270B2B" w:rsidRDefault="00E13610">
            <w:pPr>
              <w:pStyle w:val="Compact"/>
            </w:pPr>
            <w:r>
              <w:t>Gi</w:t>
            </w:r>
            <w:r>
              <w:t>ấ</w:t>
            </w:r>
            <w:r>
              <w:t>y ch</w:t>
            </w:r>
            <w:r>
              <w:t>ứ</w:t>
            </w:r>
            <w:r>
              <w:t>ng nh</w:t>
            </w:r>
            <w:r>
              <w:t>ậ</w:t>
            </w:r>
            <w:r>
              <w:t>n hoàn thành (MN, TH)</w:t>
            </w:r>
          </w:p>
        </w:tc>
        <w:tc>
          <w:tcPr>
            <w:tcW w:w="0" w:type="auto"/>
          </w:tcPr>
          <w:p w14:paraId="6ECAA815" w14:textId="77777777" w:rsidR="00270B2B" w:rsidRDefault="00E13610">
            <w:pPr>
              <w:pStyle w:val="Compact"/>
            </w:pPr>
            <w:r>
              <w:t>N</w:t>
            </w:r>
            <w:r>
              <w:t>ế</w:t>
            </w:r>
            <w:r>
              <w:t>u có</w:t>
            </w:r>
          </w:p>
        </w:tc>
        <w:tc>
          <w:tcPr>
            <w:tcW w:w="0" w:type="auto"/>
          </w:tcPr>
          <w:p w14:paraId="6F9F1FF8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69A4E20" w14:textId="77777777" w:rsidR="00270B2B" w:rsidRDefault="00270B2B">
            <w:pPr>
              <w:pStyle w:val="Compact"/>
            </w:pPr>
          </w:p>
        </w:tc>
      </w:tr>
      <w:tr w:rsidR="00270B2B" w14:paraId="1FF158C9" w14:textId="77777777" w:rsidTr="001D0BB3">
        <w:tc>
          <w:tcPr>
            <w:tcW w:w="0" w:type="auto"/>
          </w:tcPr>
          <w:p w14:paraId="1D1046E7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147CD3A1" w14:textId="77777777" w:rsidR="00270B2B" w:rsidRDefault="00E13610">
            <w:pPr>
              <w:pStyle w:val="Compact"/>
            </w:pPr>
            <w:r>
              <w:t>Phi</w:t>
            </w:r>
            <w:r>
              <w:t>ế</w:t>
            </w:r>
            <w:r>
              <w:t>u s</w:t>
            </w:r>
            <w:r>
              <w:t>ứ</w:t>
            </w:r>
            <w:r>
              <w:t>c kh</w:t>
            </w:r>
            <w:r>
              <w:t>ỏ</w:t>
            </w:r>
            <w:r>
              <w:t>e (Trong 6 tháng)</w:t>
            </w:r>
          </w:p>
        </w:tc>
        <w:tc>
          <w:tcPr>
            <w:tcW w:w="0" w:type="auto"/>
          </w:tcPr>
          <w:p w14:paraId="13CF7473" w14:textId="77777777" w:rsidR="00270B2B" w:rsidRDefault="00E1361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18B312A8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8DF7752" w14:textId="77777777" w:rsidR="00270B2B" w:rsidRDefault="00270B2B">
            <w:pPr>
              <w:pStyle w:val="Compact"/>
            </w:pPr>
          </w:p>
        </w:tc>
      </w:tr>
      <w:tr w:rsidR="00270B2B" w14:paraId="5C9A89EB" w14:textId="77777777" w:rsidTr="001D0BB3">
        <w:tc>
          <w:tcPr>
            <w:tcW w:w="0" w:type="auto"/>
          </w:tcPr>
          <w:p w14:paraId="08E7E240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42DF72D0" w14:textId="77777777" w:rsidR="00270B2B" w:rsidRDefault="00E13610">
            <w:pPr>
              <w:pStyle w:val="Compact"/>
            </w:pPr>
            <w:r>
              <w:t>Ả</w:t>
            </w:r>
            <w:r>
              <w:t xml:space="preserve">nh 3×4 (6 </w:t>
            </w:r>
            <w:r>
              <w:t>ả</w:t>
            </w:r>
            <w:r>
              <w:t>nh)</w:t>
            </w:r>
          </w:p>
        </w:tc>
        <w:tc>
          <w:tcPr>
            <w:tcW w:w="0" w:type="auto"/>
          </w:tcPr>
          <w:p w14:paraId="11446CEF" w14:textId="77777777" w:rsidR="00270B2B" w:rsidRDefault="00E13610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0913B85C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494695A" w14:textId="77777777" w:rsidR="00270B2B" w:rsidRDefault="00270B2B">
            <w:pPr>
              <w:pStyle w:val="Compact"/>
            </w:pPr>
          </w:p>
        </w:tc>
      </w:tr>
      <w:tr w:rsidR="00270B2B" w14:paraId="65058647" w14:textId="77777777" w:rsidTr="001D0BB3">
        <w:tc>
          <w:tcPr>
            <w:tcW w:w="0" w:type="auto"/>
          </w:tcPr>
          <w:p w14:paraId="2FA9EF9D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255A1B73" w14:textId="77777777" w:rsidR="00270B2B" w:rsidRDefault="00E13610">
            <w:pPr>
              <w:pStyle w:val="Compact"/>
            </w:pPr>
            <w:r>
              <w:t>Gi</w:t>
            </w:r>
            <w:r>
              <w:t>ấ</w:t>
            </w:r>
            <w:r>
              <w:t>y xác nh</w:t>
            </w:r>
            <w:r>
              <w:t>ậ</w:t>
            </w:r>
            <w:r>
              <w:t>n chuy</w:t>
            </w:r>
            <w:r>
              <w:t>ể</w:t>
            </w:r>
            <w:r>
              <w:t>n trư</w:t>
            </w:r>
            <w:r>
              <w:t>ờ</w:t>
            </w:r>
            <w:r>
              <w:t>ng (N</w:t>
            </w:r>
            <w:r>
              <w:t>ế</w:t>
            </w:r>
            <w:r>
              <w:t>u chuy</w:t>
            </w:r>
            <w:r>
              <w:t>ể</w:t>
            </w:r>
            <w:r>
              <w:t>n)</w:t>
            </w:r>
          </w:p>
        </w:tc>
        <w:tc>
          <w:tcPr>
            <w:tcW w:w="0" w:type="auto"/>
          </w:tcPr>
          <w:p w14:paraId="0CDBD436" w14:textId="77777777" w:rsidR="00270B2B" w:rsidRDefault="00E13610">
            <w:pPr>
              <w:pStyle w:val="Compact"/>
            </w:pPr>
            <w:r>
              <w:t>N</w:t>
            </w:r>
            <w:r>
              <w:t>ế</w:t>
            </w:r>
            <w:r>
              <w:t>u chuy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14:paraId="6868CF64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7E91CE0" w14:textId="77777777" w:rsidR="00270B2B" w:rsidRDefault="00270B2B">
            <w:pPr>
              <w:pStyle w:val="Compact"/>
            </w:pPr>
          </w:p>
        </w:tc>
      </w:tr>
    </w:tbl>
    <w:p w14:paraId="1FFD47E2" w14:textId="77777777" w:rsidR="00270B2B" w:rsidRDefault="00E13610">
      <w:pPr>
        <w:pStyle w:val="Heading2"/>
      </w:pPr>
      <w:bookmarkStart w:id="3" w:name="kiểm-tra-chất-lượng"/>
      <w:bookmarkEnd w:id="2"/>
      <w:r>
        <w:t>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197"/>
        <w:gridCol w:w="590"/>
        <w:gridCol w:w="1304"/>
        <w:gridCol w:w="1037"/>
      </w:tblGrid>
      <w:tr w:rsidR="00270B2B" w14:paraId="71FF4F2F" w14:textId="77777777" w:rsidTr="001D0BB3">
        <w:tc>
          <w:tcPr>
            <w:tcW w:w="0" w:type="auto"/>
          </w:tcPr>
          <w:p w14:paraId="52BB66C4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7A6259D9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2A1DC235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2B04624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4F7FB994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70B2B" w14:paraId="78E0B86C" w14:textId="77777777" w:rsidTr="001D0BB3">
        <w:tc>
          <w:tcPr>
            <w:tcW w:w="0" w:type="auto"/>
          </w:tcPr>
          <w:p w14:paraId="6A8DB7E8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59D5269B" w14:textId="77777777" w:rsidR="00270B2B" w:rsidRDefault="00E13610">
            <w:pPr>
              <w:pStyle w:val="Compact"/>
            </w:pPr>
            <w:r>
              <w:t>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còn h</w:t>
            </w:r>
            <w:r>
              <w:t>ạ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6136F4A7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4549D89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D2C55B5" w14:textId="77777777" w:rsidR="00270B2B" w:rsidRDefault="00270B2B">
            <w:pPr>
              <w:pStyle w:val="Compact"/>
            </w:pPr>
          </w:p>
        </w:tc>
      </w:tr>
      <w:tr w:rsidR="00270B2B" w14:paraId="2CA74965" w14:textId="77777777" w:rsidTr="001D0BB3">
        <w:tc>
          <w:tcPr>
            <w:tcW w:w="0" w:type="auto"/>
          </w:tcPr>
          <w:p w14:paraId="601005DD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</w:tcPr>
          <w:p w14:paraId="61BDC839" w14:textId="77777777" w:rsidR="00270B2B" w:rsidRDefault="00E13610">
            <w:pPr>
              <w:pStyle w:val="Compact"/>
            </w:pPr>
            <w:r>
              <w:t>Ả</w:t>
            </w:r>
            <w:r>
              <w:t>nh đ</w:t>
            </w:r>
            <w:r>
              <w:t>ủ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và ch</w:t>
            </w:r>
            <w:r>
              <w:t>ấ</w:t>
            </w:r>
            <w:r>
              <w:t>t lư</w:t>
            </w:r>
            <w:r>
              <w:t>ợ</w:t>
            </w:r>
            <w:r>
              <w:t>ng</w:t>
            </w:r>
          </w:p>
        </w:tc>
        <w:tc>
          <w:tcPr>
            <w:tcW w:w="0" w:type="auto"/>
          </w:tcPr>
          <w:p w14:paraId="48B723D9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4E72050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1CF66CB" w14:textId="77777777" w:rsidR="00270B2B" w:rsidRDefault="00270B2B">
            <w:pPr>
              <w:pStyle w:val="Compact"/>
            </w:pPr>
          </w:p>
        </w:tc>
      </w:tr>
      <w:tr w:rsidR="00270B2B" w14:paraId="0DFBFCE4" w14:textId="77777777" w:rsidTr="001D0BB3">
        <w:tc>
          <w:tcPr>
            <w:tcW w:w="0" w:type="auto"/>
          </w:tcPr>
          <w:p w14:paraId="28B784C1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236CAA85" w14:textId="77777777" w:rsidR="00270B2B" w:rsidRDefault="00E13610">
            <w:pPr>
              <w:pStyle w:val="Compact"/>
            </w:pPr>
            <w:r>
              <w:t>Form đi</w:t>
            </w:r>
            <w:r>
              <w:t>ề</w:t>
            </w:r>
            <w:r>
              <w:t>n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</w:t>
            </w:r>
          </w:p>
        </w:tc>
        <w:tc>
          <w:tcPr>
            <w:tcW w:w="0" w:type="auto"/>
          </w:tcPr>
          <w:p w14:paraId="1AD671F5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FDE7BFA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546F39A" w14:textId="77777777" w:rsidR="00270B2B" w:rsidRDefault="00270B2B">
            <w:pPr>
              <w:pStyle w:val="Compact"/>
            </w:pPr>
          </w:p>
        </w:tc>
      </w:tr>
      <w:tr w:rsidR="00270B2B" w14:paraId="3EDC404D" w14:textId="77777777" w:rsidTr="001D0BB3">
        <w:tc>
          <w:tcPr>
            <w:tcW w:w="0" w:type="auto"/>
          </w:tcPr>
          <w:p w14:paraId="1721752C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7998D141" w14:textId="77777777" w:rsidR="00270B2B" w:rsidRDefault="00E13610">
            <w:pPr>
              <w:pStyle w:val="Compact"/>
            </w:pPr>
            <w:r>
              <w:t>Thông tin kh</w:t>
            </w:r>
            <w:r>
              <w:t>ớ</w:t>
            </w:r>
            <w:r>
              <w:t>p v</w:t>
            </w:r>
            <w:r>
              <w:t>ớ</w:t>
            </w:r>
            <w:r>
              <w:t>i gi</w:t>
            </w:r>
            <w:r>
              <w:t>ấ</w:t>
            </w:r>
            <w:r>
              <w:t>y t</w:t>
            </w:r>
            <w:r>
              <w:t>ờ</w:t>
            </w:r>
          </w:p>
        </w:tc>
        <w:tc>
          <w:tcPr>
            <w:tcW w:w="0" w:type="auto"/>
          </w:tcPr>
          <w:p w14:paraId="76A09442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964ACAE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64136B2" w14:textId="77777777" w:rsidR="00270B2B" w:rsidRDefault="00270B2B">
            <w:pPr>
              <w:pStyle w:val="Compact"/>
            </w:pPr>
          </w:p>
        </w:tc>
      </w:tr>
    </w:tbl>
    <w:p w14:paraId="229BAAB5" w14:textId="77777777" w:rsidR="00270B2B" w:rsidRDefault="00E13610">
      <w:pPr>
        <w:pStyle w:val="Heading2"/>
      </w:pPr>
      <w:bookmarkStart w:id="4" w:name="kết-luận"/>
      <w:bookmarkEnd w:id="3"/>
      <w:r>
        <w:t>K</w:t>
      </w:r>
      <w:r>
        <w:t>Ế</w:t>
      </w:r>
      <w:r>
        <w:t>T LU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1607"/>
      </w:tblGrid>
      <w:tr w:rsidR="00270B2B" w14:paraId="0F0EC152" w14:textId="77777777" w:rsidTr="001D0BB3">
        <w:tc>
          <w:tcPr>
            <w:tcW w:w="0" w:type="auto"/>
          </w:tcPr>
          <w:p w14:paraId="48F0A856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376C920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70B2B" w14:paraId="18A415C5" w14:textId="77777777" w:rsidTr="001D0BB3">
        <w:tc>
          <w:tcPr>
            <w:tcW w:w="0" w:type="auto"/>
          </w:tcPr>
          <w:p w14:paraId="441B2175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ủ</w:t>
            </w:r>
          </w:p>
        </w:tc>
        <w:tc>
          <w:tcPr>
            <w:tcW w:w="0" w:type="auto"/>
          </w:tcPr>
          <w:p w14:paraId="5FDF67F5" w14:textId="77777777" w:rsidR="00270B2B" w:rsidRDefault="00E13610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</w:t>
            </w:r>
          </w:p>
        </w:tc>
      </w:tr>
      <w:tr w:rsidR="00270B2B" w14:paraId="164E4CFB" w14:textId="77777777" w:rsidTr="001D0BB3">
        <w:tc>
          <w:tcPr>
            <w:tcW w:w="0" w:type="auto"/>
          </w:tcPr>
          <w:p w14:paraId="69E3F264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</w:tcPr>
          <w:p w14:paraId="68D6DFA3" w14:textId="77777777" w:rsidR="00270B2B" w:rsidRDefault="00270B2B">
            <w:pPr>
              <w:pStyle w:val="Compact"/>
            </w:pPr>
          </w:p>
        </w:tc>
      </w:tr>
      <w:tr w:rsidR="00270B2B" w14:paraId="21B9D5C9" w14:textId="77777777" w:rsidTr="001D0BB3">
        <w:tc>
          <w:tcPr>
            <w:tcW w:w="0" w:type="auto"/>
          </w:tcPr>
          <w:p w14:paraId="54EBE7B7" w14:textId="77777777" w:rsidR="00270B2B" w:rsidRDefault="00E13610">
            <w:pPr>
              <w:pStyle w:val="Compact"/>
            </w:pPr>
            <w:r>
              <w:rPr>
                <w:b/>
                <w:bCs/>
              </w:rPr>
              <w:t>Ngày h</w:t>
            </w:r>
            <w:r>
              <w:rPr>
                <w:b/>
                <w:bCs/>
              </w:rPr>
              <w:t>ẹ</w:t>
            </w:r>
            <w:r>
              <w:rPr>
                <w:b/>
                <w:bCs/>
              </w:rPr>
              <w:t>n b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</w:tcPr>
          <w:p w14:paraId="79252999" w14:textId="77777777" w:rsidR="00270B2B" w:rsidRDefault="00270B2B">
            <w:pPr>
              <w:pStyle w:val="Compact"/>
            </w:pPr>
          </w:p>
        </w:tc>
      </w:tr>
    </w:tbl>
    <w:p w14:paraId="714B3597" w14:textId="77777777" w:rsidR="00270B2B" w:rsidRDefault="00E13610">
      <w:pPr>
        <w:pStyle w:val="Heading2"/>
      </w:pPr>
      <w:bookmarkStart w:id="5" w:name="xác-nhận"/>
      <w:bookmarkEnd w:id="4"/>
      <w:r>
        <w:t>XÁC NH</w:t>
      </w:r>
      <w:r>
        <w:t>Ậ</w:t>
      </w:r>
      <w:r>
        <w:t>N</w:t>
      </w:r>
    </w:p>
    <w:p w14:paraId="6D53DD2F" w14:textId="77777777" w:rsidR="00270B2B" w:rsidRDefault="00E13610">
      <w:pPr>
        <w:pStyle w:val="Heading3"/>
      </w:pPr>
      <w:bookmarkStart w:id="6" w:name="người-kiểm-tra"/>
      <w:r>
        <w:t>Ngư</w:t>
      </w:r>
      <w:r>
        <w:t>ờ</w:t>
      </w:r>
      <w:r>
        <w:t>i ki</w:t>
      </w:r>
      <w:r>
        <w:t>ể</w:t>
      </w:r>
      <w:r>
        <w:t>m tra:</w:t>
      </w:r>
    </w:p>
    <w:p w14:paraId="455953AD" w14:textId="77777777" w:rsidR="00270B2B" w:rsidRDefault="00E13610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EEBFA94" w14:textId="77777777" w:rsidR="00270B2B" w:rsidRDefault="00E13610">
      <w:r>
        <w:pict w14:anchorId="51D042EA">
          <v:rect id="_x0000_i1026" style="width:0;height:1.5pt" o:hralign="center" o:hrstd="t" o:hr="t"/>
        </w:pict>
      </w:r>
    </w:p>
    <w:p w14:paraId="0DF8B45E" w14:textId="77777777" w:rsidR="00270B2B" w:rsidRDefault="00E13610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Checklist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ki</w:t>
      </w:r>
      <w:r>
        <w:t>ể</w:t>
      </w:r>
      <w:r>
        <w:t>m tra h</w:t>
      </w:r>
      <w:r>
        <w:t>ồ</w:t>
      </w:r>
      <w:r>
        <w:t xml:space="preserve"> sơ đăng ký nh</w:t>
      </w:r>
      <w:r>
        <w:t>ậ</w:t>
      </w:r>
      <w:r>
        <w:t>p h</w:t>
      </w:r>
      <w:r>
        <w:t>ọ</w:t>
      </w:r>
      <w:r>
        <w:t>c c</w:t>
      </w:r>
      <w:r>
        <w:t>ủ</w:t>
      </w:r>
      <w:r>
        <w:t>a h</w:t>
      </w:r>
      <w:r>
        <w:t>ọ</w:t>
      </w:r>
      <w:r>
        <w:t>c sinh.</w:t>
      </w:r>
      <w:bookmarkEnd w:id="0"/>
      <w:bookmarkEnd w:id="5"/>
      <w:bookmarkEnd w:id="6"/>
    </w:p>
    <w:sectPr w:rsidR="00270B2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9BA28" w14:textId="77777777" w:rsidR="00E13610" w:rsidRDefault="00E13610" w:rsidP="001D0BB3">
      <w:pPr>
        <w:spacing w:line="240" w:lineRule="auto"/>
      </w:pPr>
      <w:r>
        <w:separator/>
      </w:r>
    </w:p>
  </w:endnote>
  <w:endnote w:type="continuationSeparator" w:id="0">
    <w:p w14:paraId="64EB2B7C" w14:textId="77777777" w:rsidR="00E13610" w:rsidRDefault="00E13610" w:rsidP="001D0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D28D0" w14:textId="77777777" w:rsidR="00E13610" w:rsidRDefault="00E13610" w:rsidP="001D0BB3">
      <w:pPr>
        <w:spacing w:line="240" w:lineRule="auto"/>
      </w:pPr>
      <w:r>
        <w:separator/>
      </w:r>
    </w:p>
  </w:footnote>
  <w:footnote w:type="continuationSeparator" w:id="0">
    <w:p w14:paraId="59CB4D8B" w14:textId="77777777" w:rsidR="00E13610" w:rsidRDefault="00E13610" w:rsidP="001D0B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320F6" w14:textId="77777777" w:rsidR="001D0BB3" w:rsidRPr="00A33244" w:rsidRDefault="001D0BB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EF4630C" wp14:editId="2088897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0CB2B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FCFBB9B" w14:textId="77777777" w:rsidR="001D0BB3" w:rsidRDefault="001D0B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F8ABF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0B2B"/>
    <w:rsid w:val="001D0BB3"/>
    <w:rsid w:val="00270B2B"/>
    <w:rsid w:val="00E1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2A934D9"/>
  <w15:docId w15:val="{A53A3310-8EFB-4000-8640-3F3AB4209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0BB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D0BB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D0BB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D0BB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D0BB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D0BB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D0BB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D0BB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BB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B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0BB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D0BB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0BB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D0BB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BB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D0BB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BB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D0BB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BB3"/>
    <w:rPr>
      <w:rFonts w:ascii="Times New Roman" w:hAnsi="Times New Roman"/>
      <w:szCs w:val="22"/>
    </w:rPr>
  </w:style>
  <w:style w:type="character" w:styleId="Emphasis">
    <w:name w:val="Emphasis"/>
    <w:rsid w:val="001D0BB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D0BB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D0BB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D0BB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D0BB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2026-02-09T02:42:00Z</dcterms:created>
  <dcterms:modified xsi:type="dcterms:W3CDTF">2026-02-09T02:42:00Z</dcterms:modified>
</cp:coreProperties>
</file>