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4088" w14:textId="77777777" w:rsidR="00FE03A5" w:rsidRDefault="0097367D" w:rsidP="00AB1A20">
      <w:pPr>
        <w:pStyle w:val="Title"/>
      </w:pPr>
      <w:bookmarkStart w:id="0" w:name="bm-257-biên-bản-phân-lớp-bgh-ký"/>
      <w:r>
        <w:t>BM-257: BIÊN B</w:t>
      </w:r>
      <w:r>
        <w:t>Ả</w:t>
      </w:r>
      <w:r>
        <w:t>N PHÂN L</w:t>
      </w:r>
      <w:r>
        <w:t>Ớ</w:t>
      </w:r>
      <w:r>
        <w:t>P (BGH KÝ)</w:t>
      </w:r>
    </w:p>
    <w:p w14:paraId="1B048D28" w14:textId="77777777" w:rsidR="00FE03A5" w:rsidRDefault="0097367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8A7F2A7" w14:textId="77777777" w:rsidR="00FE03A5" w:rsidRDefault="0097367D">
      <w:r>
        <w:pict w14:anchorId="039F96E7">
          <v:rect id="_x0000_i1025" style="width:0;height:1.5pt" o:hralign="center" o:hrstd="t" o:hr="t"/>
        </w:pict>
      </w:r>
    </w:p>
    <w:p w14:paraId="7E14B034" w14:textId="77777777" w:rsidR="00FE03A5" w:rsidRDefault="0097367D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256"/>
      </w:tblGrid>
      <w:tr w:rsidR="00FE03A5" w14:paraId="0651A8EB" w14:textId="77777777" w:rsidTr="00AB1A20">
        <w:tc>
          <w:tcPr>
            <w:tcW w:w="0" w:type="auto"/>
          </w:tcPr>
          <w:p w14:paraId="7AB8BC4A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C1C5766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E03A5" w14:paraId="7668204C" w14:textId="77777777" w:rsidTr="00AB1A20">
        <w:tc>
          <w:tcPr>
            <w:tcW w:w="0" w:type="auto"/>
          </w:tcPr>
          <w:p w14:paraId="05C9F01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Mã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F0BE54A" w14:textId="77777777" w:rsidR="00FE03A5" w:rsidRDefault="0097367D">
            <w:pPr>
              <w:pStyle w:val="Compact"/>
            </w:pPr>
            <w:r>
              <w:t>QT06-F10</w:t>
            </w:r>
          </w:p>
        </w:tc>
      </w:tr>
      <w:tr w:rsidR="00FE03A5" w14:paraId="3962583B" w14:textId="77777777" w:rsidTr="00AB1A20">
        <w:tc>
          <w:tcPr>
            <w:tcW w:w="0" w:type="auto"/>
          </w:tcPr>
          <w:p w14:paraId="13ABEA57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549C048" w14:textId="77777777" w:rsidR="00FE03A5" w:rsidRDefault="0097367D">
            <w:pPr>
              <w:pStyle w:val="Compact"/>
            </w:pPr>
            <w:r>
              <w:t>20__-20__</w:t>
            </w:r>
          </w:p>
        </w:tc>
      </w:tr>
      <w:tr w:rsidR="00FE03A5" w14:paraId="2C9837BF" w14:textId="77777777" w:rsidTr="00AB1A20">
        <w:tc>
          <w:tcPr>
            <w:tcW w:w="0" w:type="auto"/>
          </w:tcPr>
          <w:p w14:paraId="0CDFB39E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CFA6240" w14:textId="77777777" w:rsidR="00FE03A5" w:rsidRDefault="00FE03A5">
            <w:pPr>
              <w:pStyle w:val="Compact"/>
            </w:pPr>
          </w:p>
        </w:tc>
      </w:tr>
      <w:tr w:rsidR="00FE03A5" w14:paraId="51B58DCA" w14:textId="77777777" w:rsidTr="00AB1A20">
        <w:tc>
          <w:tcPr>
            <w:tcW w:w="0" w:type="auto"/>
          </w:tcPr>
          <w:p w14:paraId="669F7606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E7FA3A4" w14:textId="77777777" w:rsidR="00FE03A5" w:rsidRDefault="00FE03A5">
            <w:pPr>
              <w:pStyle w:val="Compact"/>
            </w:pPr>
          </w:p>
        </w:tc>
      </w:tr>
    </w:tbl>
    <w:p w14:paraId="3D0D559A" w14:textId="77777777" w:rsidR="00FE03A5" w:rsidRDefault="0097367D">
      <w:pPr>
        <w:pStyle w:val="Heading2"/>
      </w:pPr>
      <w:bookmarkStart w:id="2" w:name="thành-phần-họp"/>
      <w:bookmarkEnd w:id="1"/>
      <w:r>
        <w:t>THÀNH PH</w:t>
      </w:r>
      <w:r>
        <w:t>Ầ</w:t>
      </w:r>
      <w:r>
        <w:t>N H</w:t>
      </w:r>
      <w:r>
        <w:t>Ọ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903"/>
        <w:gridCol w:w="981"/>
      </w:tblGrid>
      <w:tr w:rsidR="00FE03A5" w14:paraId="6A5AD264" w14:textId="77777777" w:rsidTr="00AB1A20">
        <w:tc>
          <w:tcPr>
            <w:tcW w:w="0" w:type="auto"/>
          </w:tcPr>
          <w:p w14:paraId="4399B8E8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B576C7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63E8859D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</w:tr>
      <w:tr w:rsidR="00FE03A5" w14:paraId="5A9DC4B7" w14:textId="77777777" w:rsidTr="00AB1A20">
        <w:tc>
          <w:tcPr>
            <w:tcW w:w="0" w:type="auto"/>
          </w:tcPr>
          <w:p w14:paraId="394637EC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5DC1A4C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77E9ACF9" w14:textId="77777777" w:rsidR="00FE03A5" w:rsidRDefault="00FE03A5">
            <w:pPr>
              <w:pStyle w:val="Compact"/>
            </w:pPr>
          </w:p>
        </w:tc>
      </w:tr>
      <w:tr w:rsidR="00FE03A5" w14:paraId="1ED386C3" w14:textId="77777777" w:rsidTr="00AB1A20">
        <w:tc>
          <w:tcPr>
            <w:tcW w:w="0" w:type="auto"/>
          </w:tcPr>
          <w:p w14:paraId="71908ED9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Thư ký</w:t>
            </w:r>
          </w:p>
        </w:tc>
        <w:tc>
          <w:tcPr>
            <w:tcW w:w="0" w:type="auto"/>
          </w:tcPr>
          <w:p w14:paraId="51C50A06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0F1E774D" w14:textId="77777777" w:rsidR="00FE03A5" w:rsidRDefault="00FE03A5">
            <w:pPr>
              <w:pStyle w:val="Compact"/>
            </w:pPr>
          </w:p>
        </w:tc>
      </w:tr>
      <w:tr w:rsidR="00FE03A5" w14:paraId="62509910" w14:textId="77777777" w:rsidTr="00AB1A20">
        <w:tc>
          <w:tcPr>
            <w:tcW w:w="0" w:type="auto"/>
          </w:tcPr>
          <w:p w14:paraId="33E5ACC0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0D210749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47214493" w14:textId="77777777" w:rsidR="00FE03A5" w:rsidRDefault="00FE03A5">
            <w:pPr>
              <w:pStyle w:val="Compact"/>
            </w:pPr>
          </w:p>
        </w:tc>
      </w:tr>
      <w:tr w:rsidR="00FE03A5" w14:paraId="38F50022" w14:textId="77777777" w:rsidTr="00AB1A20">
        <w:tc>
          <w:tcPr>
            <w:tcW w:w="0" w:type="auto"/>
          </w:tcPr>
          <w:p w14:paraId="490CD699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0C9198FB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48A69027" w14:textId="77777777" w:rsidR="00FE03A5" w:rsidRDefault="00FE03A5">
            <w:pPr>
              <w:pStyle w:val="Compact"/>
            </w:pPr>
          </w:p>
        </w:tc>
      </w:tr>
    </w:tbl>
    <w:p w14:paraId="2A12FBA2" w14:textId="77777777" w:rsidR="00FE03A5" w:rsidRDefault="0097367D">
      <w:pPr>
        <w:pStyle w:val="Heading2"/>
      </w:pPr>
      <w:bookmarkStart w:id="3" w:name="nội-dung-họp"/>
      <w:bookmarkEnd w:id="2"/>
      <w:r>
        <w:t>N</w:t>
      </w:r>
      <w:r>
        <w:t>Ộ</w:t>
      </w:r>
      <w:r>
        <w:t>I DUNG H</w:t>
      </w:r>
      <w:r>
        <w:t>Ọ</w:t>
      </w:r>
      <w:r>
        <w:t>P</w:t>
      </w:r>
    </w:p>
    <w:p w14:paraId="354C432E" w14:textId="77777777" w:rsidR="00FE03A5" w:rsidRDefault="0097367D">
      <w:pPr>
        <w:pStyle w:val="Heading3"/>
      </w:pPr>
      <w:bookmarkStart w:id="4" w:name="tổng-quan"/>
      <w:r>
        <w:t>1.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1157"/>
      </w:tblGrid>
      <w:tr w:rsidR="00FE03A5" w14:paraId="5307C032" w14:textId="77777777" w:rsidTr="00AB1A20">
        <w:tc>
          <w:tcPr>
            <w:tcW w:w="0" w:type="auto"/>
          </w:tcPr>
          <w:p w14:paraId="49BA0092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FB4B81A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E03A5" w14:paraId="77B8B0A0" w14:textId="77777777" w:rsidTr="00AB1A20">
        <w:tc>
          <w:tcPr>
            <w:tcW w:w="0" w:type="auto"/>
          </w:tcPr>
          <w:p w14:paraId="6B6516A7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022F25E" w14:textId="77777777" w:rsidR="00FE03A5" w:rsidRDefault="00FE03A5">
            <w:pPr>
              <w:pStyle w:val="Compact"/>
            </w:pPr>
          </w:p>
        </w:tc>
      </w:tr>
      <w:tr w:rsidR="00FE03A5" w14:paraId="0216F55C" w14:textId="77777777" w:rsidTr="00AB1A20">
        <w:tc>
          <w:tcPr>
            <w:tcW w:w="0" w:type="auto"/>
          </w:tcPr>
          <w:p w14:paraId="035CD7F9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phân</w:t>
            </w:r>
          </w:p>
        </w:tc>
        <w:tc>
          <w:tcPr>
            <w:tcW w:w="0" w:type="auto"/>
          </w:tcPr>
          <w:p w14:paraId="1BD62A06" w14:textId="77777777" w:rsidR="00FE03A5" w:rsidRDefault="00FE03A5">
            <w:pPr>
              <w:pStyle w:val="Compact"/>
            </w:pPr>
          </w:p>
        </w:tc>
      </w:tr>
      <w:tr w:rsidR="00FE03A5" w14:paraId="12F25270" w14:textId="77777777" w:rsidTr="00AB1A20">
        <w:tc>
          <w:tcPr>
            <w:tcW w:w="0" w:type="auto"/>
          </w:tcPr>
          <w:p w14:paraId="45CF8158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Sĩ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trung bình/l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4A1EC48" w14:textId="77777777" w:rsidR="00FE03A5" w:rsidRDefault="00FE03A5">
            <w:pPr>
              <w:pStyle w:val="Compact"/>
            </w:pPr>
          </w:p>
        </w:tc>
      </w:tr>
    </w:tbl>
    <w:p w14:paraId="755142B7" w14:textId="77777777" w:rsidR="00FE03A5" w:rsidRDefault="0097367D">
      <w:pPr>
        <w:pStyle w:val="Heading3"/>
      </w:pPr>
      <w:bookmarkStart w:id="5" w:name="nguyên-tắc-phân-lớp"/>
      <w:bookmarkEnd w:id="4"/>
      <w:r>
        <w:lastRenderedPageBreak/>
        <w:t>2. NGUYÊN T</w:t>
      </w:r>
      <w:r>
        <w:t>Ắ</w:t>
      </w:r>
      <w:r>
        <w:t>C PHÂN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743"/>
      </w:tblGrid>
      <w:tr w:rsidR="00FE03A5" w14:paraId="547C0118" w14:textId="77777777" w:rsidTr="00AB1A20">
        <w:tc>
          <w:tcPr>
            <w:tcW w:w="0" w:type="auto"/>
          </w:tcPr>
          <w:p w14:paraId="497950E1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E209EE1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</w:tr>
      <w:tr w:rsidR="00FE03A5" w14:paraId="77DC7B3D" w14:textId="77777777" w:rsidTr="00AB1A20">
        <w:tc>
          <w:tcPr>
            <w:tcW w:w="0" w:type="auto"/>
          </w:tcPr>
          <w:p w14:paraId="3442CA0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Cân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14CBC32" w14:textId="77777777" w:rsidR="00FE03A5" w:rsidRDefault="009736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FE03A5" w14:paraId="46007566" w14:textId="77777777" w:rsidTr="00AB1A20">
        <w:tc>
          <w:tcPr>
            <w:tcW w:w="0" w:type="auto"/>
          </w:tcPr>
          <w:p w14:paraId="6070D263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Cân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gi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tính</w:t>
            </w:r>
          </w:p>
        </w:tc>
        <w:tc>
          <w:tcPr>
            <w:tcW w:w="0" w:type="auto"/>
          </w:tcPr>
          <w:p w14:paraId="634415AD" w14:textId="77777777" w:rsidR="00FE03A5" w:rsidRDefault="009736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FE03A5" w14:paraId="16CE1726" w14:textId="77777777" w:rsidTr="00AB1A20">
        <w:tc>
          <w:tcPr>
            <w:tcW w:w="0" w:type="auto"/>
          </w:tcPr>
          <w:p w14:paraId="1AA4A4F2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Tách anh/ch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</w:t>
            </w:r>
          </w:p>
        </w:tc>
        <w:tc>
          <w:tcPr>
            <w:tcW w:w="0" w:type="auto"/>
          </w:tcPr>
          <w:p w14:paraId="3958980E" w14:textId="77777777" w:rsidR="00FE03A5" w:rsidRDefault="009736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FE03A5" w14:paraId="706184C5" w14:textId="77777777" w:rsidTr="00AB1A20">
        <w:tc>
          <w:tcPr>
            <w:tcW w:w="0" w:type="auto"/>
          </w:tcPr>
          <w:p w14:paraId="7B5AB9E9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tính cách</w:t>
            </w:r>
          </w:p>
        </w:tc>
        <w:tc>
          <w:tcPr>
            <w:tcW w:w="0" w:type="auto"/>
          </w:tcPr>
          <w:p w14:paraId="629B06D2" w14:textId="77777777" w:rsidR="00FE03A5" w:rsidRDefault="009736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FE03A5" w14:paraId="27DCF0D1" w14:textId="77777777" w:rsidTr="00AB1A20">
        <w:tc>
          <w:tcPr>
            <w:tcW w:w="0" w:type="auto"/>
          </w:tcPr>
          <w:p w14:paraId="682F7BA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Sĩ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nhau</w:t>
            </w:r>
          </w:p>
        </w:tc>
        <w:tc>
          <w:tcPr>
            <w:tcW w:w="0" w:type="auto"/>
          </w:tcPr>
          <w:p w14:paraId="00A72902" w14:textId="77777777" w:rsidR="00FE03A5" w:rsidRDefault="0097367D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</w:tbl>
    <w:p w14:paraId="620F5984" w14:textId="77777777" w:rsidR="00FE03A5" w:rsidRDefault="0097367D">
      <w:pPr>
        <w:pStyle w:val="Heading3"/>
      </w:pPr>
      <w:bookmarkStart w:id="6" w:name="kết-quả-phân-lớp"/>
      <w:bookmarkEnd w:id="5"/>
      <w:r>
        <w:t>3. K</w:t>
      </w:r>
      <w:r>
        <w:t>Ế</w:t>
      </w:r>
      <w:r>
        <w:t>T QU</w:t>
      </w:r>
      <w:r>
        <w:t>Ả</w:t>
      </w:r>
      <w:r>
        <w:t xml:space="preserve"> PHÂN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690"/>
        <w:gridCol w:w="710"/>
        <w:gridCol w:w="534"/>
        <w:gridCol w:w="1143"/>
        <w:gridCol w:w="923"/>
      </w:tblGrid>
      <w:tr w:rsidR="00FE03A5" w14:paraId="402C3F90" w14:textId="77777777" w:rsidTr="00AB1A20">
        <w:tc>
          <w:tcPr>
            <w:tcW w:w="0" w:type="auto"/>
          </w:tcPr>
          <w:p w14:paraId="01EA0F43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B582129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Sĩ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4EFCCEA1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Nam</w:t>
            </w:r>
          </w:p>
        </w:tc>
        <w:tc>
          <w:tcPr>
            <w:tcW w:w="0" w:type="auto"/>
          </w:tcPr>
          <w:p w14:paraId="538FD1D1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ữ</w:t>
            </w:r>
          </w:p>
        </w:tc>
        <w:tc>
          <w:tcPr>
            <w:tcW w:w="0" w:type="auto"/>
          </w:tcPr>
          <w:p w14:paraId="4F711997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0" w:type="auto"/>
          </w:tcPr>
          <w:p w14:paraId="40EF877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</w:tr>
      <w:tr w:rsidR="00FE03A5" w14:paraId="7E2B4458" w14:textId="77777777" w:rsidTr="00AB1A20">
        <w:tc>
          <w:tcPr>
            <w:tcW w:w="0" w:type="auto"/>
          </w:tcPr>
          <w:p w14:paraId="7C8F49A8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1A</w:t>
            </w:r>
          </w:p>
        </w:tc>
        <w:tc>
          <w:tcPr>
            <w:tcW w:w="0" w:type="auto"/>
          </w:tcPr>
          <w:p w14:paraId="2009A3C6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CDCB294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9BBB4D4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114F36C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3BCB37DF" w14:textId="77777777" w:rsidR="00FE03A5" w:rsidRDefault="00FE03A5">
            <w:pPr>
              <w:pStyle w:val="Compact"/>
            </w:pPr>
          </w:p>
        </w:tc>
      </w:tr>
      <w:tr w:rsidR="00FE03A5" w14:paraId="0BA9BD7E" w14:textId="77777777" w:rsidTr="00AB1A20">
        <w:tc>
          <w:tcPr>
            <w:tcW w:w="0" w:type="auto"/>
          </w:tcPr>
          <w:p w14:paraId="5CE9D81B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1B</w:t>
            </w:r>
          </w:p>
        </w:tc>
        <w:tc>
          <w:tcPr>
            <w:tcW w:w="0" w:type="auto"/>
          </w:tcPr>
          <w:p w14:paraId="121472A1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357E56C4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4AD37398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D06789E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6C4E1C8A" w14:textId="77777777" w:rsidR="00FE03A5" w:rsidRDefault="00FE03A5">
            <w:pPr>
              <w:pStyle w:val="Compact"/>
            </w:pPr>
          </w:p>
        </w:tc>
      </w:tr>
      <w:tr w:rsidR="00FE03A5" w14:paraId="3DD61160" w14:textId="77777777" w:rsidTr="00AB1A20">
        <w:tc>
          <w:tcPr>
            <w:tcW w:w="0" w:type="auto"/>
          </w:tcPr>
          <w:p w14:paraId="09D738DC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1C</w:t>
            </w:r>
          </w:p>
        </w:tc>
        <w:tc>
          <w:tcPr>
            <w:tcW w:w="0" w:type="auto"/>
          </w:tcPr>
          <w:p w14:paraId="20ACF83C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6BBE4FF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114CE441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4DDD4E61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3E14C4FE" w14:textId="77777777" w:rsidR="00FE03A5" w:rsidRDefault="00FE03A5">
            <w:pPr>
              <w:pStyle w:val="Compact"/>
            </w:pPr>
          </w:p>
        </w:tc>
      </w:tr>
    </w:tbl>
    <w:p w14:paraId="58656631" w14:textId="77777777" w:rsidR="00FE03A5" w:rsidRDefault="0097367D">
      <w:pPr>
        <w:pStyle w:val="Heading3"/>
      </w:pPr>
      <w:bookmarkStart w:id="7" w:name="trường-hợp-đặc-biệt"/>
      <w:bookmarkEnd w:id="6"/>
      <w:r>
        <w:t>4.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1223"/>
        <w:gridCol w:w="810"/>
        <w:gridCol w:w="1037"/>
      </w:tblGrid>
      <w:tr w:rsidR="00FE03A5" w14:paraId="337CEED2" w14:textId="77777777" w:rsidTr="00AB1A20">
        <w:tc>
          <w:tcPr>
            <w:tcW w:w="0" w:type="auto"/>
          </w:tcPr>
          <w:p w14:paraId="450E493B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501C37B2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phân</w:t>
            </w:r>
          </w:p>
        </w:tc>
        <w:tc>
          <w:tcPr>
            <w:tcW w:w="0" w:type="auto"/>
          </w:tcPr>
          <w:p w14:paraId="65918AA4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1B80B3C3" w14:textId="77777777" w:rsidR="00FE03A5" w:rsidRDefault="0097367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E03A5" w14:paraId="44CF049B" w14:textId="77777777" w:rsidTr="00AB1A20">
        <w:tc>
          <w:tcPr>
            <w:tcW w:w="0" w:type="auto"/>
          </w:tcPr>
          <w:p w14:paraId="5AE2C3DB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48809308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07957805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0C2A10B1" w14:textId="77777777" w:rsidR="00FE03A5" w:rsidRDefault="00FE03A5">
            <w:pPr>
              <w:pStyle w:val="Compact"/>
            </w:pPr>
          </w:p>
        </w:tc>
      </w:tr>
      <w:tr w:rsidR="00FE03A5" w14:paraId="44E81DD7" w14:textId="77777777" w:rsidTr="00AB1A20">
        <w:tc>
          <w:tcPr>
            <w:tcW w:w="0" w:type="auto"/>
          </w:tcPr>
          <w:p w14:paraId="54F091E3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2C199AAA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6D4F467E" w14:textId="77777777" w:rsidR="00FE03A5" w:rsidRDefault="00FE03A5">
            <w:pPr>
              <w:pStyle w:val="Compact"/>
            </w:pPr>
          </w:p>
        </w:tc>
        <w:tc>
          <w:tcPr>
            <w:tcW w:w="0" w:type="auto"/>
          </w:tcPr>
          <w:p w14:paraId="15504EB4" w14:textId="77777777" w:rsidR="00FE03A5" w:rsidRDefault="00FE03A5">
            <w:pPr>
              <w:pStyle w:val="Compact"/>
            </w:pPr>
          </w:p>
        </w:tc>
      </w:tr>
    </w:tbl>
    <w:p w14:paraId="17CDA1C4" w14:textId="77777777" w:rsidR="00FE03A5" w:rsidRDefault="0097367D">
      <w:pPr>
        <w:pStyle w:val="Heading2"/>
      </w:pPr>
      <w:bookmarkStart w:id="8" w:name="quyết-định"/>
      <w:bookmarkEnd w:id="3"/>
      <w:bookmarkEnd w:id="7"/>
      <w:r>
        <w:t>QUY</w:t>
      </w:r>
      <w:r>
        <w:t>Ế</w:t>
      </w:r>
      <w:r>
        <w:t>T Đ</w:t>
      </w:r>
      <w:r>
        <w:t>Ị</w:t>
      </w:r>
      <w:r>
        <w:t>NH</w:t>
      </w:r>
    </w:p>
    <w:p w14:paraId="46C39BD1" w14:textId="77777777" w:rsidR="00FE03A5" w:rsidRDefault="0097367D">
      <w:pPr>
        <w:pStyle w:val="FirstParagraph"/>
      </w:pPr>
      <w:r>
        <w:t>H</w:t>
      </w:r>
      <w:r>
        <w:t>ộ</w:t>
      </w:r>
      <w:r>
        <w:t>i đ</w:t>
      </w:r>
      <w:r>
        <w:t>ồ</w:t>
      </w:r>
      <w:r>
        <w:t>ng quy</w:t>
      </w:r>
      <w:r>
        <w:t>ế</w:t>
      </w:r>
      <w:r>
        <w:t>t đ</w:t>
      </w:r>
      <w:r>
        <w:t>ị</w:t>
      </w:r>
      <w:r>
        <w:t>nh:</w:t>
      </w:r>
    </w:p>
    <w:p w14:paraId="593D82EE" w14:textId="77777777" w:rsidR="00FE03A5" w:rsidRDefault="0097367D">
      <w:pPr>
        <w:pStyle w:val="Compact"/>
        <w:numPr>
          <w:ilvl w:val="0"/>
          <w:numId w:val="2"/>
        </w:numPr>
      </w:pPr>
      <w:r>
        <w:t>Phê duy</w:t>
      </w:r>
      <w:r>
        <w:t>ệ</w:t>
      </w:r>
      <w:r>
        <w:t>t danh sách phân l</w:t>
      </w:r>
      <w:r>
        <w:t>ớ</w:t>
      </w:r>
      <w:r>
        <w:t>p như trên</w:t>
      </w:r>
    </w:p>
    <w:p w14:paraId="27D4D4C8" w14:textId="77777777" w:rsidR="00FE03A5" w:rsidRDefault="0097367D">
      <w:pPr>
        <w:pStyle w:val="Compact"/>
        <w:numPr>
          <w:ilvl w:val="0"/>
          <w:numId w:val="2"/>
        </w:numPr>
      </w:pPr>
      <w:r>
        <w:t>Giao cho GVCN th</w:t>
      </w:r>
      <w:r>
        <w:t>ự</w:t>
      </w:r>
      <w:r>
        <w:t>c hi</w:t>
      </w:r>
      <w:r>
        <w:t>ệ</w:t>
      </w:r>
      <w:r>
        <w:t>n</w:t>
      </w:r>
    </w:p>
    <w:p w14:paraId="2AF3BAD9" w14:textId="77777777" w:rsidR="00FE03A5" w:rsidRDefault="0097367D">
      <w:pPr>
        <w:pStyle w:val="Compact"/>
        <w:numPr>
          <w:ilvl w:val="0"/>
          <w:numId w:val="2"/>
        </w:numPr>
      </w:pPr>
      <w:r>
        <w:t>Công b</w:t>
      </w:r>
      <w:r>
        <w:t>ố</w:t>
      </w:r>
      <w:r>
        <w:t xml:space="preserve"> cho PH trư</w:t>
      </w:r>
      <w:r>
        <w:t>ớ</w:t>
      </w:r>
      <w:r>
        <w:t>c khai gi</w:t>
      </w:r>
      <w:r>
        <w:t>ả</w:t>
      </w:r>
      <w:r>
        <w:t>ng 1 tu</w:t>
      </w:r>
      <w:r>
        <w:t>ầ</w:t>
      </w:r>
      <w:r>
        <w:t>n</w:t>
      </w:r>
    </w:p>
    <w:p w14:paraId="6353E787" w14:textId="77777777" w:rsidR="00FE03A5" w:rsidRDefault="0097367D">
      <w:pPr>
        <w:pStyle w:val="Heading2"/>
      </w:pPr>
      <w:bookmarkStart w:id="9" w:name="xác-nhận"/>
      <w:bookmarkEnd w:id="8"/>
      <w:r>
        <w:lastRenderedPageBreak/>
        <w:t>XÁC NH</w:t>
      </w:r>
      <w:r>
        <w:t>Ậ</w:t>
      </w:r>
      <w:r>
        <w:t>N</w:t>
      </w:r>
    </w:p>
    <w:p w14:paraId="24E617F0" w14:textId="77777777" w:rsidR="00FE03A5" w:rsidRDefault="0097367D">
      <w:pPr>
        <w:pStyle w:val="Heading3"/>
      </w:pPr>
      <w:bookmarkStart w:id="10" w:name="chủ-tọa-bgh"/>
      <w:r>
        <w:t>Ch</w:t>
      </w:r>
      <w:r>
        <w:t>ủ</w:t>
      </w:r>
      <w:r>
        <w:t xml:space="preserve"> t</w:t>
      </w:r>
      <w:r>
        <w:t>ọ</w:t>
      </w:r>
      <w:r>
        <w:t>a (BGH):</w:t>
      </w:r>
    </w:p>
    <w:p w14:paraId="2A310943" w14:textId="77777777" w:rsidR="00FE03A5" w:rsidRDefault="0097367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63D1639" w14:textId="77777777" w:rsidR="00FE03A5" w:rsidRDefault="0097367D">
      <w:pPr>
        <w:pStyle w:val="Heading3"/>
      </w:pPr>
      <w:bookmarkStart w:id="11" w:name="thư-ký"/>
      <w:bookmarkEnd w:id="10"/>
      <w:r>
        <w:t>Thư ký:</w:t>
      </w:r>
    </w:p>
    <w:p w14:paraId="608A5C1A" w14:textId="77777777" w:rsidR="00FE03A5" w:rsidRDefault="0097367D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6FC31A7" w14:textId="77777777" w:rsidR="00FE03A5" w:rsidRDefault="0097367D">
      <w:r>
        <w:pict w14:anchorId="1C6CBD43">
          <v:rect id="_x0000_i1026" style="width:0;height:1.5pt" o:hralign="center" o:hrstd="t" o:hr="t"/>
        </w:pict>
      </w:r>
    </w:p>
    <w:p w14:paraId="0409B634" w14:textId="77777777" w:rsidR="00FE03A5" w:rsidRDefault="0097367D">
      <w:pPr>
        <w:pStyle w:val="FirstParagraph"/>
      </w:pPr>
      <w:r>
        <w:rPr>
          <w:b/>
          <w:bCs/>
        </w:rPr>
        <w:t>Ghi chú:</w:t>
      </w:r>
      <w:r>
        <w:t xml:space="preserve"> Biên b</w:t>
      </w:r>
      <w:r>
        <w:t>ả</w:t>
      </w:r>
      <w:r>
        <w:t>n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ghi nh</w:t>
      </w:r>
      <w:r>
        <w:t>ậ</w:t>
      </w:r>
      <w:r>
        <w:t>n quy</w:t>
      </w:r>
      <w:r>
        <w:t>ế</w:t>
      </w:r>
      <w:r>
        <w:t>t đ</w:t>
      </w:r>
      <w:r>
        <w:t>ị</w:t>
      </w:r>
      <w:r>
        <w:t>nh phân l</w:t>
      </w:r>
      <w:r>
        <w:t>ớ</w:t>
      </w:r>
      <w:r>
        <w:t>p c</w:t>
      </w:r>
      <w:r>
        <w:t>ủ</w:t>
      </w:r>
      <w:r>
        <w:t>a BGH.</w:t>
      </w:r>
      <w:bookmarkEnd w:id="0"/>
      <w:bookmarkEnd w:id="9"/>
      <w:bookmarkEnd w:id="11"/>
    </w:p>
    <w:sectPr w:rsidR="00FE03A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06C25" w14:textId="77777777" w:rsidR="0097367D" w:rsidRDefault="0097367D" w:rsidP="00AB1A20">
      <w:pPr>
        <w:spacing w:line="240" w:lineRule="auto"/>
      </w:pPr>
      <w:r>
        <w:separator/>
      </w:r>
    </w:p>
  </w:endnote>
  <w:endnote w:type="continuationSeparator" w:id="0">
    <w:p w14:paraId="60E94EA0" w14:textId="77777777" w:rsidR="0097367D" w:rsidRDefault="0097367D" w:rsidP="00AB1A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2B260" w14:textId="77777777" w:rsidR="0097367D" w:rsidRDefault="0097367D" w:rsidP="00AB1A20">
      <w:pPr>
        <w:spacing w:line="240" w:lineRule="auto"/>
      </w:pPr>
      <w:r>
        <w:separator/>
      </w:r>
    </w:p>
  </w:footnote>
  <w:footnote w:type="continuationSeparator" w:id="0">
    <w:p w14:paraId="4C0BCF25" w14:textId="77777777" w:rsidR="0097367D" w:rsidRDefault="0097367D" w:rsidP="00AB1A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44296" w14:textId="77777777" w:rsidR="00AB1A20" w:rsidRPr="00A33244" w:rsidRDefault="00AB1A2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5B5FF0" wp14:editId="2D7C662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34EE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83AAEE6" w14:textId="77777777" w:rsidR="00AB1A20" w:rsidRDefault="00AB1A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58DE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FC52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3A5"/>
    <w:rsid w:val="0097367D"/>
    <w:rsid w:val="00AB1A20"/>
    <w:rsid w:val="00FE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2BDAA2"/>
  <w15:docId w15:val="{EFF3312B-9F8D-4808-BD41-DD4E4450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A2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1A2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1A2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1A2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B1A2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B1A2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B1A2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B1A2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2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2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1A2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B1A2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1A2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1A2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2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B1A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A2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B1A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A20"/>
    <w:rPr>
      <w:rFonts w:ascii="Times New Roman" w:hAnsi="Times New Roman"/>
      <w:szCs w:val="22"/>
    </w:rPr>
  </w:style>
  <w:style w:type="character" w:styleId="Emphasis">
    <w:name w:val="Emphasis"/>
    <w:rsid w:val="00AB1A2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B1A2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B1A2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B1A2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B1A2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2026-02-09T02:58:00Z</dcterms:created>
  <dcterms:modified xsi:type="dcterms:W3CDTF">2026-02-09T02:58:00Z</dcterms:modified>
</cp:coreProperties>
</file>