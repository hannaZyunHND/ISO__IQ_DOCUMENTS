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BFF17" w14:textId="77777777" w:rsidR="00531190" w:rsidRDefault="001B40F5" w:rsidP="004E28B2">
      <w:pPr>
        <w:pStyle w:val="Title"/>
      </w:pPr>
      <w:bookmarkStart w:id="0" w:name="bm-263-phiếu-đánh-giá-thích-nghi-tuần-3"/>
      <w:r>
        <w:t>BM-263: PHI</w:t>
      </w:r>
      <w:r>
        <w:t>Ế</w:t>
      </w:r>
      <w:r>
        <w:t>U ĐÁNH GIÁ THÍCH NGHI (TU</w:t>
      </w:r>
      <w:r>
        <w:t>Ầ</w:t>
      </w:r>
      <w:r>
        <w:t>N 3)</w:t>
      </w:r>
    </w:p>
    <w:p w14:paraId="6285E36E" w14:textId="77777777" w:rsidR="00531190" w:rsidRDefault="001B40F5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QT-06-SOP-01-BM-263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4572D724" w14:textId="77777777" w:rsidR="00531190" w:rsidRDefault="001B40F5">
      <w:r>
        <w:pict w14:anchorId="3E1563AD">
          <v:rect id="_x0000_i1025" style="width:0;height:1.5pt" o:hralign="center" o:hrstd="t" o:hr="t"/>
        </w:pict>
      </w:r>
    </w:p>
    <w:p w14:paraId="61B4544C" w14:textId="77777777" w:rsidR="00531190" w:rsidRDefault="001B40F5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7"/>
        <w:gridCol w:w="1403"/>
      </w:tblGrid>
      <w:tr w:rsidR="00531190" w14:paraId="4E4815FB" w14:textId="77777777" w:rsidTr="004E28B2">
        <w:tc>
          <w:tcPr>
            <w:tcW w:w="0" w:type="auto"/>
          </w:tcPr>
          <w:p w14:paraId="5E12C7B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1859F9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31190" w14:paraId="2B81749D" w14:textId="77777777" w:rsidTr="004E28B2">
        <w:tc>
          <w:tcPr>
            <w:tcW w:w="0" w:type="auto"/>
          </w:tcPr>
          <w:p w14:paraId="3E802BE1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Mã phi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56202D94" w14:textId="77777777" w:rsidR="00531190" w:rsidRDefault="001B40F5">
            <w:pPr>
              <w:pStyle w:val="Compact"/>
            </w:pPr>
            <w:r>
              <w:t>QT06-CL06</w:t>
            </w:r>
          </w:p>
        </w:tc>
      </w:tr>
      <w:tr w:rsidR="00531190" w14:paraId="1785DCC5" w14:textId="77777777" w:rsidTr="004E28B2">
        <w:tc>
          <w:tcPr>
            <w:tcW w:w="0" w:type="auto"/>
          </w:tcPr>
          <w:p w14:paraId="20636974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 xml:space="preserve"> tên HS</w:t>
            </w:r>
          </w:p>
        </w:tc>
        <w:tc>
          <w:tcPr>
            <w:tcW w:w="0" w:type="auto"/>
          </w:tcPr>
          <w:p w14:paraId="20D14662" w14:textId="77777777" w:rsidR="00531190" w:rsidRDefault="00531190">
            <w:pPr>
              <w:pStyle w:val="Compact"/>
            </w:pPr>
          </w:p>
        </w:tc>
      </w:tr>
      <w:tr w:rsidR="00531190" w14:paraId="1D1ED0A0" w14:textId="77777777" w:rsidTr="004E28B2">
        <w:tc>
          <w:tcPr>
            <w:tcW w:w="0" w:type="auto"/>
          </w:tcPr>
          <w:p w14:paraId="057329C4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E160086" w14:textId="77777777" w:rsidR="00531190" w:rsidRDefault="00531190">
            <w:pPr>
              <w:pStyle w:val="Compact"/>
            </w:pPr>
          </w:p>
        </w:tc>
      </w:tr>
      <w:tr w:rsidR="00531190" w14:paraId="41CDCB4B" w14:textId="77777777" w:rsidTr="004E28B2">
        <w:tc>
          <w:tcPr>
            <w:tcW w:w="0" w:type="auto"/>
          </w:tcPr>
          <w:p w14:paraId="4236499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Ngày đánh giá</w:t>
            </w:r>
          </w:p>
        </w:tc>
        <w:tc>
          <w:tcPr>
            <w:tcW w:w="0" w:type="auto"/>
          </w:tcPr>
          <w:p w14:paraId="37B1F9ED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/</w:t>
            </w:r>
            <w:r>
              <w:t>/20__</w:t>
            </w:r>
          </w:p>
        </w:tc>
      </w:tr>
    </w:tbl>
    <w:p w14:paraId="0EFCE00E" w14:textId="77777777" w:rsidR="00531190" w:rsidRDefault="001B40F5">
      <w:pPr>
        <w:pStyle w:val="Heading2"/>
      </w:pPr>
      <w:bookmarkStart w:id="2" w:name="phiếu-đánh-giá-thích-nghi-tuần-3"/>
      <w:bookmarkEnd w:id="1"/>
      <w:r>
        <w:t>PHI</w:t>
      </w:r>
      <w:r>
        <w:t>Ế</w:t>
      </w:r>
      <w:r>
        <w:t>U ĐÁNH GIÁ THÍCH NGHI (TU</w:t>
      </w:r>
      <w:r>
        <w:t>Ầ</w:t>
      </w:r>
      <w:r>
        <w:t>N 3)</w:t>
      </w:r>
    </w:p>
    <w:p w14:paraId="162C2A77" w14:textId="77777777" w:rsidR="00531190" w:rsidRDefault="001B40F5">
      <w:pPr>
        <w:pStyle w:val="Heading3"/>
      </w:pPr>
      <w:bookmarkStart w:id="3" w:name="tiêu-chí-10-tiêu-chí"/>
      <w:r>
        <w:t>TIÊU CHÍ (10 tiêu chí)</w:t>
      </w:r>
    </w:p>
    <w:p w14:paraId="3765E59B" w14:textId="77777777" w:rsidR="00531190" w:rsidRDefault="001B40F5">
      <w:pPr>
        <w:pStyle w:val="Heading4"/>
      </w:pPr>
      <w:bookmarkStart w:id="4" w:name="điểm-danh"/>
      <w:r>
        <w:t>1. ĐI</w:t>
      </w:r>
      <w:r>
        <w:t>Ể</w:t>
      </w:r>
      <w:r>
        <w:t>M DANH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8"/>
        <w:gridCol w:w="876"/>
        <w:gridCol w:w="1224"/>
      </w:tblGrid>
      <w:tr w:rsidR="00531190" w14:paraId="43ABA4F0" w14:textId="77777777" w:rsidTr="004E28B2">
        <w:tc>
          <w:tcPr>
            <w:tcW w:w="0" w:type="auto"/>
          </w:tcPr>
          <w:p w14:paraId="5B2644FF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631D4BC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0BB11E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64B39C1" w14:textId="77777777" w:rsidTr="004E28B2">
        <w:tc>
          <w:tcPr>
            <w:tcW w:w="0" w:type="auto"/>
          </w:tcPr>
          <w:p w14:paraId="2AE35DFC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ế</w:t>
            </w:r>
            <w:r>
              <w:t>n đ</w:t>
            </w:r>
            <w:r>
              <w:t>ề</w:t>
            </w:r>
            <w:r>
              <w:t>u (≥4 ngày/tu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6F995B5E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95328A5" w14:textId="77777777" w:rsidR="00531190" w:rsidRDefault="00531190">
            <w:pPr>
              <w:pStyle w:val="Compact"/>
            </w:pPr>
          </w:p>
        </w:tc>
      </w:tr>
      <w:tr w:rsidR="00531190" w14:paraId="2426D873" w14:textId="77777777" w:rsidTr="004E28B2">
        <w:tc>
          <w:tcPr>
            <w:tcW w:w="0" w:type="auto"/>
          </w:tcPr>
          <w:p w14:paraId="7EF36598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ế</w:t>
            </w:r>
            <w:r>
              <w:t>n 2-3 ngày/tu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5A8D792B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06E57B1" w14:textId="77777777" w:rsidR="00531190" w:rsidRDefault="00531190">
            <w:pPr>
              <w:pStyle w:val="Compact"/>
            </w:pPr>
          </w:p>
        </w:tc>
      </w:tr>
      <w:tr w:rsidR="00531190" w14:paraId="4C05D8F6" w14:textId="77777777" w:rsidTr="004E28B2">
        <w:tc>
          <w:tcPr>
            <w:tcW w:w="0" w:type="auto"/>
          </w:tcPr>
          <w:p w14:paraId="014A81A2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Đ</w:t>
            </w:r>
            <w:r>
              <w:t>ế</w:t>
            </w:r>
            <w:r>
              <w:t>n &lt;2 ngày/tu</w:t>
            </w:r>
            <w:r>
              <w:t>ầ</w:t>
            </w:r>
            <w:r>
              <w:t>n</w:t>
            </w:r>
          </w:p>
        </w:tc>
        <w:tc>
          <w:tcPr>
            <w:tcW w:w="0" w:type="auto"/>
          </w:tcPr>
          <w:p w14:paraId="225BD844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8847193" w14:textId="77777777" w:rsidR="00531190" w:rsidRDefault="00531190">
            <w:pPr>
              <w:pStyle w:val="Compact"/>
            </w:pPr>
          </w:p>
        </w:tc>
      </w:tr>
    </w:tbl>
    <w:p w14:paraId="176136ED" w14:textId="77777777" w:rsidR="00531190" w:rsidRDefault="001B40F5">
      <w:pPr>
        <w:pStyle w:val="Heading4"/>
      </w:pPr>
      <w:bookmarkStart w:id="5" w:name="tâm-trạng"/>
      <w:bookmarkEnd w:id="4"/>
      <w:r>
        <w:t>2. TÂM TR</w:t>
      </w:r>
      <w:r>
        <w:t>Ạ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876"/>
        <w:gridCol w:w="1224"/>
      </w:tblGrid>
      <w:tr w:rsidR="00531190" w14:paraId="7480D2F9" w14:textId="77777777" w:rsidTr="004E28B2">
        <w:tc>
          <w:tcPr>
            <w:tcW w:w="0" w:type="auto"/>
          </w:tcPr>
          <w:p w14:paraId="0784E89C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0DC593B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057D485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8AAAC3B" w14:textId="77777777" w:rsidTr="004E28B2">
        <w:tc>
          <w:tcPr>
            <w:tcW w:w="0" w:type="auto"/>
          </w:tcPr>
          <w:p w14:paraId="0D2A8096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Vui v</w:t>
            </w:r>
            <w:r>
              <w:t>ẻ</w:t>
            </w:r>
            <w:r>
              <w:t>, Không khóc</w:t>
            </w:r>
          </w:p>
        </w:tc>
        <w:tc>
          <w:tcPr>
            <w:tcW w:w="0" w:type="auto"/>
          </w:tcPr>
          <w:p w14:paraId="3293C426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9D8AE7C" w14:textId="77777777" w:rsidR="00531190" w:rsidRDefault="00531190">
            <w:pPr>
              <w:pStyle w:val="Compact"/>
            </w:pPr>
          </w:p>
        </w:tc>
      </w:tr>
      <w:tr w:rsidR="00531190" w14:paraId="6B6EB355" w14:textId="77777777" w:rsidTr="004E28B2">
        <w:tc>
          <w:tcPr>
            <w:tcW w:w="0" w:type="auto"/>
          </w:tcPr>
          <w:p w14:paraId="069E1D77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ỉ</w:t>
            </w:r>
            <w:r>
              <w:t>nh tho</w:t>
            </w:r>
            <w:r>
              <w:t>ả</w:t>
            </w:r>
            <w:r>
              <w:t>ng bu</w:t>
            </w:r>
            <w:r>
              <w:t>ồ</w:t>
            </w:r>
            <w:r>
              <w:t>n</w:t>
            </w:r>
          </w:p>
        </w:tc>
        <w:tc>
          <w:tcPr>
            <w:tcW w:w="0" w:type="auto"/>
          </w:tcPr>
          <w:p w14:paraId="7ADD2363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0A37FE8" w14:textId="77777777" w:rsidR="00531190" w:rsidRDefault="00531190">
            <w:pPr>
              <w:pStyle w:val="Compact"/>
            </w:pPr>
          </w:p>
        </w:tc>
      </w:tr>
      <w:tr w:rsidR="00531190" w14:paraId="19C579E5" w14:textId="77777777" w:rsidTr="004E28B2">
        <w:tc>
          <w:tcPr>
            <w:tcW w:w="0" w:type="auto"/>
          </w:tcPr>
          <w:p w14:paraId="10E2ABBC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Thư</w:t>
            </w:r>
            <w:r>
              <w:t>ờ</w:t>
            </w:r>
            <w:r>
              <w:t>ng xuyên khóc</w:t>
            </w:r>
          </w:p>
        </w:tc>
        <w:tc>
          <w:tcPr>
            <w:tcW w:w="0" w:type="auto"/>
          </w:tcPr>
          <w:p w14:paraId="62E2F57B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7F053A4" w14:textId="77777777" w:rsidR="00531190" w:rsidRDefault="00531190">
            <w:pPr>
              <w:pStyle w:val="Compact"/>
            </w:pPr>
          </w:p>
        </w:tc>
      </w:tr>
    </w:tbl>
    <w:p w14:paraId="47E20C53" w14:textId="77777777" w:rsidR="00531190" w:rsidRDefault="001B40F5">
      <w:pPr>
        <w:pStyle w:val="Heading4"/>
      </w:pPr>
      <w:bookmarkStart w:id="6" w:name="kết-bạn"/>
      <w:bookmarkEnd w:id="5"/>
      <w:r>
        <w:lastRenderedPageBreak/>
        <w:t>3. K</w:t>
      </w:r>
      <w:r>
        <w:t>Ế</w:t>
      </w:r>
      <w:r>
        <w:t>T B</w:t>
      </w:r>
      <w:r>
        <w:t>Ạ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5"/>
        <w:gridCol w:w="876"/>
        <w:gridCol w:w="1224"/>
      </w:tblGrid>
      <w:tr w:rsidR="00531190" w14:paraId="40966B42" w14:textId="77777777" w:rsidTr="004E28B2">
        <w:tc>
          <w:tcPr>
            <w:tcW w:w="0" w:type="auto"/>
          </w:tcPr>
          <w:p w14:paraId="45FFA69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7BA6D1E8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49CFB66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08406C26" w14:textId="77777777" w:rsidTr="004E28B2">
        <w:tc>
          <w:tcPr>
            <w:tcW w:w="0" w:type="auto"/>
          </w:tcPr>
          <w:p w14:paraId="659D9FE3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≥2 b</w:t>
            </w:r>
            <w:r>
              <w:t>ạ</w:t>
            </w:r>
            <w:r>
              <w:t>n thân</w:t>
            </w:r>
          </w:p>
        </w:tc>
        <w:tc>
          <w:tcPr>
            <w:tcW w:w="0" w:type="auto"/>
          </w:tcPr>
          <w:p w14:paraId="6B0BAA4B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990EF7D" w14:textId="77777777" w:rsidR="00531190" w:rsidRDefault="00531190">
            <w:pPr>
              <w:pStyle w:val="Compact"/>
            </w:pPr>
          </w:p>
        </w:tc>
      </w:tr>
      <w:tr w:rsidR="00531190" w14:paraId="4786EA23" w14:textId="77777777" w:rsidTr="004E28B2">
        <w:tc>
          <w:tcPr>
            <w:tcW w:w="0" w:type="auto"/>
          </w:tcPr>
          <w:p w14:paraId="2A81AA33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1 b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4B6B2970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9218F64" w14:textId="77777777" w:rsidR="00531190" w:rsidRDefault="00531190">
            <w:pPr>
              <w:pStyle w:val="Compact"/>
            </w:pPr>
          </w:p>
        </w:tc>
      </w:tr>
      <w:tr w:rsidR="00531190" w14:paraId="67A10229" w14:textId="77777777" w:rsidTr="004E28B2">
        <w:tc>
          <w:tcPr>
            <w:tcW w:w="0" w:type="auto"/>
          </w:tcPr>
          <w:p w14:paraId="1DD10F64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có b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8483E86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6939AA9" w14:textId="77777777" w:rsidR="00531190" w:rsidRDefault="00531190">
            <w:pPr>
              <w:pStyle w:val="Compact"/>
            </w:pPr>
          </w:p>
        </w:tc>
      </w:tr>
    </w:tbl>
    <w:p w14:paraId="26DCC4A6" w14:textId="77777777" w:rsidR="00531190" w:rsidRDefault="001B40F5">
      <w:pPr>
        <w:pStyle w:val="Heading4"/>
      </w:pPr>
      <w:bookmarkStart w:id="7" w:name="tham-gia-hoạt-động"/>
      <w:bookmarkEnd w:id="6"/>
      <w:r>
        <w:t>4. THAM GIA HO</w:t>
      </w:r>
      <w:r>
        <w:t>Ạ</w:t>
      </w:r>
      <w:r>
        <w:t>T Đ</w:t>
      </w:r>
      <w:r>
        <w:t>Ộ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3"/>
        <w:gridCol w:w="876"/>
        <w:gridCol w:w="1224"/>
      </w:tblGrid>
      <w:tr w:rsidR="00531190" w14:paraId="5C4087DA" w14:textId="77777777" w:rsidTr="004E28B2">
        <w:tc>
          <w:tcPr>
            <w:tcW w:w="0" w:type="auto"/>
          </w:tcPr>
          <w:p w14:paraId="7E70E16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B842919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28298783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9C84C84" w14:textId="77777777" w:rsidTr="004E28B2">
        <w:tc>
          <w:tcPr>
            <w:tcW w:w="0" w:type="auto"/>
          </w:tcPr>
          <w:p w14:paraId="32A8992D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Tích c</w:t>
            </w:r>
            <w:r>
              <w:t>ự</w:t>
            </w:r>
            <w:r>
              <w:t>c tham gia</w:t>
            </w:r>
          </w:p>
        </w:tc>
        <w:tc>
          <w:tcPr>
            <w:tcW w:w="0" w:type="auto"/>
          </w:tcPr>
          <w:p w14:paraId="09092B2B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FC9BF9A" w14:textId="77777777" w:rsidR="00531190" w:rsidRDefault="00531190">
            <w:pPr>
              <w:pStyle w:val="Compact"/>
            </w:pPr>
          </w:p>
        </w:tc>
      </w:tr>
      <w:tr w:rsidR="00531190" w14:paraId="412F2DC3" w14:textId="77777777" w:rsidTr="004E28B2">
        <w:tc>
          <w:tcPr>
            <w:tcW w:w="0" w:type="auto"/>
          </w:tcPr>
          <w:p w14:paraId="542C2810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ỉ</w:t>
            </w:r>
            <w:r>
              <w:t>nh tho</w:t>
            </w:r>
            <w:r>
              <w:t>ả</w:t>
            </w:r>
            <w:r>
              <w:t>ng tham gia</w:t>
            </w:r>
          </w:p>
        </w:tc>
        <w:tc>
          <w:tcPr>
            <w:tcW w:w="0" w:type="auto"/>
          </w:tcPr>
          <w:p w14:paraId="3D09CBEC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BE0FBF8" w14:textId="77777777" w:rsidR="00531190" w:rsidRDefault="00531190">
            <w:pPr>
              <w:pStyle w:val="Compact"/>
            </w:pPr>
          </w:p>
        </w:tc>
      </w:tr>
      <w:tr w:rsidR="00531190" w14:paraId="4961005C" w14:textId="77777777" w:rsidTr="004E28B2">
        <w:tc>
          <w:tcPr>
            <w:tcW w:w="0" w:type="auto"/>
          </w:tcPr>
          <w:p w14:paraId="49FB756B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tham gia</w:t>
            </w:r>
          </w:p>
        </w:tc>
        <w:tc>
          <w:tcPr>
            <w:tcW w:w="0" w:type="auto"/>
          </w:tcPr>
          <w:p w14:paraId="4ED47312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74F5447" w14:textId="77777777" w:rsidR="00531190" w:rsidRDefault="00531190">
            <w:pPr>
              <w:pStyle w:val="Compact"/>
            </w:pPr>
          </w:p>
        </w:tc>
      </w:tr>
    </w:tbl>
    <w:p w14:paraId="295797B9" w14:textId="77777777" w:rsidR="00531190" w:rsidRDefault="001B40F5">
      <w:pPr>
        <w:pStyle w:val="Heading4"/>
      </w:pPr>
      <w:bookmarkStart w:id="8" w:name="ăn-uống"/>
      <w:bookmarkEnd w:id="7"/>
      <w:r>
        <w:t>5. ĂN U</w:t>
      </w:r>
      <w:r>
        <w:t>Ố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876"/>
        <w:gridCol w:w="1224"/>
      </w:tblGrid>
      <w:tr w:rsidR="00531190" w14:paraId="78AEFE92" w14:textId="77777777" w:rsidTr="004E28B2">
        <w:tc>
          <w:tcPr>
            <w:tcW w:w="0" w:type="auto"/>
          </w:tcPr>
          <w:p w14:paraId="206466E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6CD8051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4C084AF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17549C92" w14:textId="77777777" w:rsidTr="004E28B2">
        <w:tc>
          <w:tcPr>
            <w:tcW w:w="0" w:type="auto"/>
          </w:tcPr>
          <w:p w14:paraId="6C690E70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u</w:t>
            </w:r>
            <w:r>
              <w:t>ố</w:t>
            </w:r>
            <w:r>
              <w:t>ng bình thư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155BD201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E9438D1" w14:textId="77777777" w:rsidR="00531190" w:rsidRDefault="00531190">
            <w:pPr>
              <w:pStyle w:val="Compact"/>
            </w:pPr>
          </w:p>
        </w:tc>
      </w:tr>
      <w:tr w:rsidR="00531190" w14:paraId="0066D543" w14:textId="77777777" w:rsidTr="004E28B2">
        <w:tc>
          <w:tcPr>
            <w:tcW w:w="0" w:type="auto"/>
          </w:tcPr>
          <w:p w14:paraId="24073D38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ít, Nhưng không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</w:t>
            </w:r>
          </w:p>
        </w:tc>
        <w:tc>
          <w:tcPr>
            <w:tcW w:w="0" w:type="auto"/>
          </w:tcPr>
          <w:p w14:paraId="44C45F51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C897553" w14:textId="77777777" w:rsidR="00531190" w:rsidRDefault="00531190">
            <w:pPr>
              <w:pStyle w:val="Compact"/>
            </w:pPr>
          </w:p>
        </w:tc>
      </w:tr>
      <w:tr w:rsidR="00531190" w14:paraId="0CE6D8D9" w14:textId="77777777" w:rsidTr="004E28B2">
        <w:tc>
          <w:tcPr>
            <w:tcW w:w="0" w:type="auto"/>
          </w:tcPr>
          <w:p w14:paraId="0410123B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ăn</w:t>
            </w:r>
          </w:p>
        </w:tc>
        <w:tc>
          <w:tcPr>
            <w:tcW w:w="0" w:type="auto"/>
          </w:tcPr>
          <w:p w14:paraId="77981F53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21F69CB7" w14:textId="77777777" w:rsidR="00531190" w:rsidRDefault="00531190">
            <w:pPr>
              <w:pStyle w:val="Compact"/>
            </w:pPr>
          </w:p>
        </w:tc>
      </w:tr>
    </w:tbl>
    <w:p w14:paraId="0F19B16F" w14:textId="77777777" w:rsidR="00531190" w:rsidRDefault="001B40F5">
      <w:pPr>
        <w:pStyle w:val="Heading4"/>
      </w:pPr>
      <w:bookmarkStart w:id="9" w:name="ngủ-trưa"/>
      <w:bookmarkEnd w:id="8"/>
      <w:r>
        <w:t>6. NG</w:t>
      </w:r>
      <w:r>
        <w:t>Ủ</w:t>
      </w:r>
      <w:r>
        <w:t xml:space="preserve"> TRƯA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876"/>
        <w:gridCol w:w="1224"/>
      </w:tblGrid>
      <w:tr w:rsidR="00531190" w14:paraId="4709A6BB" w14:textId="77777777" w:rsidTr="004E28B2">
        <w:tc>
          <w:tcPr>
            <w:tcW w:w="0" w:type="auto"/>
          </w:tcPr>
          <w:p w14:paraId="67B8B66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43B8243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A01182F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63DDC513" w14:textId="77777777" w:rsidTr="004E28B2">
        <w:tc>
          <w:tcPr>
            <w:tcW w:w="0" w:type="auto"/>
          </w:tcPr>
          <w:p w14:paraId="584E1DBD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t>ủ</w:t>
            </w:r>
            <w:r>
              <w:t xml:space="preserve"> ngon</w:t>
            </w:r>
          </w:p>
        </w:tc>
        <w:tc>
          <w:tcPr>
            <w:tcW w:w="0" w:type="auto"/>
          </w:tcPr>
          <w:p w14:paraId="47D7B247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8DF26BC" w14:textId="77777777" w:rsidR="00531190" w:rsidRDefault="00531190">
            <w:pPr>
              <w:pStyle w:val="Compact"/>
            </w:pPr>
          </w:p>
        </w:tc>
      </w:tr>
      <w:tr w:rsidR="00531190" w14:paraId="125F7B1B" w14:textId="77777777" w:rsidTr="004E28B2">
        <w:tc>
          <w:tcPr>
            <w:tcW w:w="0" w:type="auto"/>
          </w:tcPr>
          <w:p w14:paraId="4DDE4E61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t>ủ</w:t>
            </w:r>
            <w:r>
              <w:t xml:space="preserve"> lâu m</w:t>
            </w:r>
            <w:r>
              <w:t>ớ</w:t>
            </w:r>
            <w:r>
              <w:t>i chìm</w:t>
            </w:r>
          </w:p>
        </w:tc>
        <w:tc>
          <w:tcPr>
            <w:tcW w:w="0" w:type="auto"/>
          </w:tcPr>
          <w:p w14:paraId="6471CF54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D2BBF86" w14:textId="77777777" w:rsidR="00531190" w:rsidRDefault="00531190">
            <w:pPr>
              <w:pStyle w:val="Compact"/>
            </w:pPr>
          </w:p>
        </w:tc>
      </w:tr>
      <w:tr w:rsidR="00531190" w14:paraId="4A63A938" w14:textId="77777777" w:rsidTr="004E28B2">
        <w:tc>
          <w:tcPr>
            <w:tcW w:w="0" w:type="auto"/>
          </w:tcPr>
          <w:p w14:paraId="7402855C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ng</w:t>
            </w:r>
            <w:r>
              <w:t>ủ</w:t>
            </w:r>
          </w:p>
        </w:tc>
        <w:tc>
          <w:tcPr>
            <w:tcW w:w="0" w:type="auto"/>
          </w:tcPr>
          <w:p w14:paraId="1FC3105C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9576FAB" w14:textId="77777777" w:rsidR="00531190" w:rsidRDefault="00531190">
            <w:pPr>
              <w:pStyle w:val="Compact"/>
            </w:pPr>
          </w:p>
        </w:tc>
      </w:tr>
    </w:tbl>
    <w:p w14:paraId="6C5FA8BA" w14:textId="77777777" w:rsidR="00531190" w:rsidRDefault="001B40F5">
      <w:pPr>
        <w:pStyle w:val="Heading4"/>
      </w:pPr>
      <w:bookmarkStart w:id="10" w:name="học-tập"/>
      <w:bookmarkEnd w:id="9"/>
      <w:r>
        <w:t>7. H</w:t>
      </w:r>
      <w:r>
        <w:t>Ọ</w:t>
      </w:r>
      <w:r>
        <w:t>C T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9"/>
        <w:gridCol w:w="876"/>
        <w:gridCol w:w="1224"/>
      </w:tblGrid>
      <w:tr w:rsidR="00531190" w14:paraId="64EEB25F" w14:textId="77777777" w:rsidTr="004E28B2">
        <w:tc>
          <w:tcPr>
            <w:tcW w:w="0" w:type="auto"/>
          </w:tcPr>
          <w:p w14:paraId="2CD8CA2D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3D0FBB0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3545286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F117A06" w14:textId="77777777" w:rsidTr="004E28B2">
        <w:tc>
          <w:tcPr>
            <w:tcW w:w="0" w:type="auto"/>
          </w:tcPr>
          <w:p w14:paraId="343DE298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Làm bài, Tham gia</w:t>
            </w:r>
          </w:p>
        </w:tc>
        <w:tc>
          <w:tcPr>
            <w:tcW w:w="0" w:type="auto"/>
          </w:tcPr>
          <w:p w14:paraId="452AB344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22C0D93" w14:textId="77777777" w:rsidR="00531190" w:rsidRDefault="00531190">
            <w:pPr>
              <w:pStyle w:val="Compact"/>
            </w:pPr>
          </w:p>
        </w:tc>
      </w:tr>
      <w:tr w:rsidR="00531190" w14:paraId="47586CA6" w14:textId="77777777" w:rsidTr="004E28B2">
        <w:tc>
          <w:tcPr>
            <w:tcW w:w="0" w:type="auto"/>
          </w:tcPr>
          <w:p w14:paraId="1C8305CF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Làm 1 s</w:t>
            </w:r>
            <w:r>
              <w:t>ố</w:t>
            </w:r>
            <w:r>
              <w:t xml:space="preserve"> bài</w:t>
            </w:r>
          </w:p>
        </w:tc>
        <w:tc>
          <w:tcPr>
            <w:tcW w:w="0" w:type="auto"/>
          </w:tcPr>
          <w:p w14:paraId="69829091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50F0F79F" w14:textId="77777777" w:rsidR="00531190" w:rsidRDefault="00531190">
            <w:pPr>
              <w:pStyle w:val="Compact"/>
            </w:pPr>
          </w:p>
        </w:tc>
      </w:tr>
      <w:tr w:rsidR="00531190" w14:paraId="27C51880" w14:textId="77777777" w:rsidTr="004E28B2">
        <w:tc>
          <w:tcPr>
            <w:tcW w:w="0" w:type="auto"/>
          </w:tcPr>
          <w:p w14:paraId="264CE6A3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làm bài</w:t>
            </w:r>
          </w:p>
        </w:tc>
        <w:tc>
          <w:tcPr>
            <w:tcW w:w="0" w:type="auto"/>
          </w:tcPr>
          <w:p w14:paraId="6F38B5E2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DA6818E" w14:textId="77777777" w:rsidR="00531190" w:rsidRDefault="00531190">
            <w:pPr>
              <w:pStyle w:val="Compact"/>
            </w:pPr>
          </w:p>
        </w:tc>
      </w:tr>
    </w:tbl>
    <w:p w14:paraId="4F49C057" w14:textId="77777777" w:rsidR="00531190" w:rsidRDefault="001B40F5">
      <w:pPr>
        <w:pStyle w:val="Heading4"/>
      </w:pPr>
      <w:bookmarkStart w:id="11" w:name="tương-tác-gvcn"/>
      <w:bookmarkEnd w:id="10"/>
      <w:r>
        <w:t>8. TƯƠNG TÁC GVCN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6"/>
        <w:gridCol w:w="876"/>
        <w:gridCol w:w="1224"/>
      </w:tblGrid>
      <w:tr w:rsidR="00531190" w14:paraId="664D56B9" w14:textId="77777777" w:rsidTr="004E28B2">
        <w:tc>
          <w:tcPr>
            <w:tcW w:w="0" w:type="auto"/>
          </w:tcPr>
          <w:p w14:paraId="5B649B4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DA5CC2F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1C96F54D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6CF52323" w14:textId="77777777" w:rsidTr="004E28B2">
        <w:tc>
          <w:tcPr>
            <w:tcW w:w="0" w:type="auto"/>
          </w:tcPr>
          <w:p w14:paraId="4004E98C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ự</w:t>
            </w:r>
            <w:r>
              <w:t xml:space="preserve"> nhiên, Thân thi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78080BF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7D7CD8B" w14:textId="77777777" w:rsidR="00531190" w:rsidRDefault="00531190">
            <w:pPr>
              <w:pStyle w:val="Compact"/>
            </w:pPr>
          </w:p>
        </w:tc>
      </w:tr>
      <w:tr w:rsidR="00531190" w14:paraId="466ABD07" w14:textId="77777777" w:rsidTr="004E28B2">
        <w:tc>
          <w:tcPr>
            <w:tcW w:w="0" w:type="auto"/>
          </w:tcPr>
          <w:p w14:paraId="1351E729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Ng</w:t>
            </w:r>
            <w:r>
              <w:t>ạ</w:t>
            </w:r>
            <w:r>
              <w:t>i ngùng, Nhưng không tránh</w:t>
            </w:r>
          </w:p>
        </w:tc>
        <w:tc>
          <w:tcPr>
            <w:tcW w:w="0" w:type="auto"/>
          </w:tcPr>
          <w:p w14:paraId="481DC3AB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38E864AB" w14:textId="77777777" w:rsidR="00531190" w:rsidRDefault="00531190">
            <w:pPr>
              <w:pStyle w:val="Compact"/>
            </w:pPr>
          </w:p>
        </w:tc>
      </w:tr>
      <w:tr w:rsidR="00531190" w14:paraId="06264D25" w14:textId="77777777" w:rsidTr="004E28B2">
        <w:tc>
          <w:tcPr>
            <w:tcW w:w="0" w:type="auto"/>
          </w:tcPr>
          <w:p w14:paraId="07E28545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Tránh, S</w:t>
            </w:r>
            <w:r>
              <w:t>ợ</w:t>
            </w:r>
          </w:p>
        </w:tc>
        <w:tc>
          <w:tcPr>
            <w:tcW w:w="0" w:type="auto"/>
          </w:tcPr>
          <w:p w14:paraId="181F65BC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78EA395" w14:textId="77777777" w:rsidR="00531190" w:rsidRDefault="00531190">
            <w:pPr>
              <w:pStyle w:val="Compact"/>
            </w:pPr>
          </w:p>
        </w:tc>
      </w:tr>
    </w:tbl>
    <w:p w14:paraId="066A38E5" w14:textId="77777777" w:rsidR="00531190" w:rsidRDefault="001B40F5">
      <w:pPr>
        <w:pStyle w:val="Heading4"/>
      </w:pPr>
      <w:bookmarkStart w:id="12" w:name="hành-vi"/>
      <w:bookmarkEnd w:id="11"/>
      <w:r>
        <w:t>9. HÀNH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0"/>
        <w:gridCol w:w="876"/>
        <w:gridCol w:w="1224"/>
      </w:tblGrid>
      <w:tr w:rsidR="00531190" w14:paraId="6A967259" w14:textId="77777777" w:rsidTr="004E28B2">
        <w:tc>
          <w:tcPr>
            <w:tcW w:w="0" w:type="auto"/>
          </w:tcPr>
          <w:p w14:paraId="3415625D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336B53F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3780FDD4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870E297" w14:textId="77777777" w:rsidTr="004E28B2">
        <w:tc>
          <w:tcPr>
            <w:tcW w:w="0" w:type="auto"/>
          </w:tcPr>
          <w:p w14:paraId="28ADB359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Tuân th</w:t>
            </w:r>
            <w:r>
              <w:t>ủ</w:t>
            </w:r>
            <w:r>
              <w:t xml:space="preserve"> quy t</w:t>
            </w:r>
            <w:r>
              <w:t>ắ</w:t>
            </w:r>
            <w:r>
              <w:t>c</w:t>
            </w:r>
          </w:p>
        </w:tc>
        <w:tc>
          <w:tcPr>
            <w:tcW w:w="0" w:type="auto"/>
          </w:tcPr>
          <w:p w14:paraId="2AC63034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103410B0" w14:textId="77777777" w:rsidR="00531190" w:rsidRDefault="00531190">
            <w:pPr>
              <w:pStyle w:val="Compact"/>
            </w:pPr>
          </w:p>
        </w:tc>
      </w:tr>
      <w:tr w:rsidR="00531190" w14:paraId="69545D40" w14:textId="77777777" w:rsidTr="004E28B2">
        <w:tc>
          <w:tcPr>
            <w:tcW w:w="0" w:type="auto"/>
          </w:tcPr>
          <w:p w14:paraId="5DB18C9A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</w:t>
            </w:r>
            <w:r>
              <w:t>ỉ</w:t>
            </w:r>
            <w:r>
              <w:t>nh tho</w:t>
            </w:r>
            <w:r>
              <w:t>ả</w:t>
            </w:r>
            <w:r>
              <w:t>ng vi ph</w:t>
            </w:r>
            <w:r>
              <w:t>ạ</w:t>
            </w:r>
            <w:r>
              <w:t>m nh</w:t>
            </w:r>
            <w:r>
              <w:t>ỏ</w:t>
            </w:r>
          </w:p>
        </w:tc>
        <w:tc>
          <w:tcPr>
            <w:tcW w:w="0" w:type="auto"/>
          </w:tcPr>
          <w:p w14:paraId="7F6BD04D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6230A70" w14:textId="77777777" w:rsidR="00531190" w:rsidRDefault="00531190">
            <w:pPr>
              <w:pStyle w:val="Compact"/>
            </w:pPr>
          </w:p>
        </w:tc>
      </w:tr>
      <w:tr w:rsidR="00531190" w14:paraId="0D6831AF" w14:textId="77777777" w:rsidTr="004E28B2">
        <w:tc>
          <w:tcPr>
            <w:tcW w:w="0" w:type="auto"/>
          </w:tcPr>
          <w:p w14:paraId="648A5609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Thư</w:t>
            </w:r>
            <w:r>
              <w:t>ờ</w:t>
            </w:r>
            <w:r>
              <w:t>ng xuyên vi ph</w:t>
            </w:r>
            <w:r>
              <w:t>ạ</w:t>
            </w:r>
            <w:r>
              <w:t>m</w:t>
            </w:r>
          </w:p>
        </w:tc>
        <w:tc>
          <w:tcPr>
            <w:tcW w:w="0" w:type="auto"/>
          </w:tcPr>
          <w:p w14:paraId="2A1385CA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A006D26" w14:textId="77777777" w:rsidR="00531190" w:rsidRDefault="00531190">
            <w:pPr>
              <w:pStyle w:val="Compact"/>
            </w:pPr>
          </w:p>
        </w:tc>
      </w:tr>
    </w:tbl>
    <w:p w14:paraId="7146C91C" w14:textId="77777777" w:rsidR="00531190" w:rsidRDefault="001B40F5">
      <w:pPr>
        <w:pStyle w:val="Heading4"/>
      </w:pPr>
      <w:bookmarkStart w:id="13" w:name="ý-muốn-đến-trường"/>
      <w:bookmarkEnd w:id="12"/>
      <w:r>
        <w:t>10. Ý MU</w:t>
      </w:r>
      <w:r>
        <w:t>Ố</w:t>
      </w:r>
      <w:r>
        <w:t>N Đ</w:t>
      </w:r>
      <w:r>
        <w:t>Ế</w:t>
      </w:r>
      <w:r>
        <w:t>N TRƯ</w:t>
      </w:r>
      <w:r>
        <w:t>Ờ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50"/>
        <w:gridCol w:w="876"/>
        <w:gridCol w:w="1224"/>
      </w:tblGrid>
      <w:tr w:rsidR="00531190" w14:paraId="329CF15F" w14:textId="77777777" w:rsidTr="004E28B2">
        <w:tc>
          <w:tcPr>
            <w:tcW w:w="0" w:type="auto"/>
          </w:tcPr>
          <w:p w14:paraId="439E1C66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3B45E2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98DDE7B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360AEC1E" w14:textId="77777777" w:rsidTr="004E28B2">
        <w:tc>
          <w:tcPr>
            <w:tcW w:w="0" w:type="auto"/>
          </w:tcPr>
          <w:p w14:paraId="49E49770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Mu</w:t>
            </w:r>
            <w:r>
              <w:t>ố</w:t>
            </w:r>
            <w:r>
              <w:t>n đ</w:t>
            </w:r>
            <w:r>
              <w:t>ế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19279EE" w14:textId="77777777" w:rsidR="00531190" w:rsidRDefault="001B40F5">
            <w:pPr>
              <w:pStyle w:val="Compact"/>
            </w:pPr>
            <w:r>
              <w:t>2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B5C7BEC" w14:textId="77777777" w:rsidR="00531190" w:rsidRDefault="00531190">
            <w:pPr>
              <w:pStyle w:val="Compact"/>
            </w:pPr>
          </w:p>
        </w:tc>
      </w:tr>
      <w:tr w:rsidR="00531190" w14:paraId="705DF303" w14:textId="77777777" w:rsidTr="004E28B2">
        <w:tc>
          <w:tcPr>
            <w:tcW w:w="0" w:type="auto"/>
          </w:tcPr>
          <w:p w14:paraId="5C111D81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Không mu</w:t>
            </w:r>
            <w:r>
              <w:t>ố</w:t>
            </w:r>
            <w:r>
              <w:t>n, Nhưng không khóc</w:t>
            </w:r>
          </w:p>
        </w:tc>
        <w:tc>
          <w:tcPr>
            <w:tcW w:w="0" w:type="auto"/>
          </w:tcPr>
          <w:p w14:paraId="17A5B934" w14:textId="77777777" w:rsidR="00531190" w:rsidRDefault="001B40F5">
            <w:pPr>
              <w:pStyle w:val="Compact"/>
            </w:pPr>
            <w:r>
              <w:t>1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4BBEC37A" w14:textId="77777777" w:rsidR="00531190" w:rsidRDefault="00531190">
            <w:pPr>
              <w:pStyle w:val="Compact"/>
            </w:pPr>
          </w:p>
        </w:tc>
      </w:tr>
      <w:tr w:rsidR="00531190" w14:paraId="1E673BEA" w14:textId="77777777" w:rsidTr="004E28B2">
        <w:tc>
          <w:tcPr>
            <w:tcW w:w="0" w:type="auto"/>
          </w:tcPr>
          <w:p w14:paraId="5F40B62B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đ</w:t>
            </w:r>
            <w:r>
              <w:t>ế</w:t>
            </w:r>
            <w:r>
              <w:t>n trư</w:t>
            </w:r>
            <w:r>
              <w:t>ờ</w:t>
            </w:r>
            <w:r>
              <w:t>ng (Khóc, Xin ngh</w:t>
            </w:r>
            <w:r>
              <w:t>ỉ</w:t>
            </w:r>
            <w:r>
              <w:t>)</w:t>
            </w:r>
          </w:p>
        </w:tc>
        <w:tc>
          <w:tcPr>
            <w:tcW w:w="0" w:type="auto"/>
          </w:tcPr>
          <w:p w14:paraId="50998808" w14:textId="77777777" w:rsidR="00531190" w:rsidRDefault="001B40F5">
            <w:pPr>
              <w:pStyle w:val="Compact"/>
            </w:pPr>
            <w:r>
              <w:t>0 đi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2D0470C7" w14:textId="77777777" w:rsidR="00531190" w:rsidRDefault="00531190">
            <w:pPr>
              <w:pStyle w:val="Compact"/>
            </w:pPr>
          </w:p>
        </w:tc>
      </w:tr>
    </w:tbl>
    <w:p w14:paraId="79724DA1" w14:textId="77777777" w:rsidR="00531190" w:rsidRDefault="001B40F5">
      <w:pPr>
        <w:pStyle w:val="Heading2"/>
      </w:pPr>
      <w:bookmarkStart w:id="14" w:name="tổng-kết"/>
      <w:bookmarkEnd w:id="2"/>
      <w:bookmarkEnd w:id="3"/>
      <w:bookmarkEnd w:id="13"/>
      <w:r>
        <w:lastRenderedPageBreak/>
        <w:t>T</w:t>
      </w:r>
      <w:r>
        <w:t>Ổ</w:t>
      </w:r>
      <w:r>
        <w:t>NG K</w:t>
      </w:r>
      <w:r>
        <w:t>Ế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7"/>
        <w:gridCol w:w="1157"/>
      </w:tblGrid>
      <w:tr w:rsidR="00531190" w14:paraId="2BE153A9" w14:textId="77777777" w:rsidTr="004E28B2">
        <w:tc>
          <w:tcPr>
            <w:tcW w:w="0" w:type="auto"/>
          </w:tcPr>
          <w:p w14:paraId="31192096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C03E127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531190" w14:paraId="33259CA1" w14:textId="77777777" w:rsidTr="004E28B2">
        <w:tc>
          <w:tcPr>
            <w:tcW w:w="0" w:type="auto"/>
          </w:tcPr>
          <w:p w14:paraId="7E534099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5AE2355A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/20</w:t>
            </w:r>
          </w:p>
        </w:tc>
      </w:tr>
    </w:tbl>
    <w:p w14:paraId="44F6ABA6" w14:textId="77777777" w:rsidR="00531190" w:rsidRDefault="001B40F5">
      <w:pPr>
        <w:pStyle w:val="Heading2"/>
      </w:pPr>
      <w:bookmarkStart w:id="15" w:name="đánh-giá"/>
      <w:bookmarkEnd w:id="14"/>
      <w:r>
        <w:t>ĐÁNH GIÁ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4931"/>
        <w:gridCol w:w="1224"/>
      </w:tblGrid>
      <w:tr w:rsidR="00531190" w14:paraId="55B9A079" w14:textId="77777777" w:rsidTr="004E28B2">
        <w:tc>
          <w:tcPr>
            <w:tcW w:w="0" w:type="auto"/>
          </w:tcPr>
          <w:p w14:paraId="4623CD01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67C8710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525659A3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Đánh d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u</w:t>
            </w:r>
          </w:p>
        </w:tc>
      </w:tr>
      <w:tr w:rsidR="00531190" w14:paraId="2A77FAE6" w14:textId="77777777" w:rsidTr="004E28B2">
        <w:tc>
          <w:tcPr>
            <w:tcW w:w="0" w:type="auto"/>
          </w:tcPr>
          <w:p w14:paraId="4D4E2F21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16-20</w:t>
            </w:r>
          </w:p>
        </w:tc>
        <w:tc>
          <w:tcPr>
            <w:tcW w:w="0" w:type="auto"/>
          </w:tcPr>
          <w:p w14:paraId="4B72D16A" w14:textId="77777777" w:rsidR="00531190" w:rsidRDefault="001B40F5">
            <w:pPr>
              <w:pStyle w:val="Compact"/>
            </w:pPr>
            <w:r>
              <w:t>THÍCH NGHI T</w:t>
            </w:r>
            <w:r>
              <w:t>Ố</w:t>
            </w:r>
            <w:r>
              <w:t xml:space="preserve">T </w:t>
            </w:r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</w:tcPr>
          <w:p w14:paraId="0ED8B3D7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31190" w14:paraId="03B8AF61" w14:textId="77777777" w:rsidTr="004E28B2">
        <w:tc>
          <w:tcPr>
            <w:tcW w:w="0" w:type="auto"/>
          </w:tcPr>
          <w:p w14:paraId="57E12172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10-15</w:t>
            </w:r>
          </w:p>
        </w:tc>
        <w:tc>
          <w:tcPr>
            <w:tcW w:w="0" w:type="auto"/>
          </w:tcPr>
          <w:p w14:paraId="72CCEEB9" w14:textId="77777777" w:rsidR="00531190" w:rsidRDefault="001B40F5">
            <w:pPr>
              <w:pStyle w:val="Compact"/>
            </w:pPr>
            <w:r>
              <w:t>THÍCH NGHI TRUNG BÌNH (C</w:t>
            </w:r>
            <w:r>
              <w:t>ầ</w:t>
            </w:r>
            <w:r>
              <w:t>n theo dõi)</w:t>
            </w:r>
          </w:p>
        </w:tc>
        <w:tc>
          <w:tcPr>
            <w:tcW w:w="0" w:type="auto"/>
          </w:tcPr>
          <w:p w14:paraId="3AEF2705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531190" w14:paraId="4FDD870F" w14:textId="77777777" w:rsidTr="004E28B2">
        <w:tc>
          <w:tcPr>
            <w:tcW w:w="0" w:type="auto"/>
          </w:tcPr>
          <w:p w14:paraId="5F2CD76E" w14:textId="77777777" w:rsidR="00531190" w:rsidRDefault="001B40F5">
            <w:pPr>
              <w:pStyle w:val="Compact"/>
            </w:pPr>
            <w:r>
              <w:rPr>
                <w:b/>
                <w:bCs/>
              </w:rPr>
              <w:t>0-9</w:t>
            </w:r>
          </w:p>
        </w:tc>
        <w:tc>
          <w:tcPr>
            <w:tcW w:w="0" w:type="auto"/>
          </w:tcPr>
          <w:p w14:paraId="565183D5" w14:textId="77777777" w:rsidR="00531190" w:rsidRDefault="001B40F5">
            <w:pPr>
              <w:pStyle w:val="Compact"/>
            </w:pPr>
            <w:r>
              <w:t>THÍCH NGHI KHÓ (C</w:t>
            </w:r>
            <w:r>
              <w:t>ầ</w:t>
            </w:r>
            <w:r>
              <w:t>n can thi</w:t>
            </w:r>
            <w:r>
              <w:t>ệ</w:t>
            </w:r>
            <w:r>
              <w:t>p đ</w:t>
            </w:r>
            <w:r>
              <w:t>ặ</w:t>
            </w:r>
            <w:r>
              <w:t>c bi</w:t>
            </w:r>
            <w:r>
              <w:t>ệ</w:t>
            </w:r>
            <w:r>
              <w:t xml:space="preserve">t) </w:t>
            </w:r>
            <w:r>
              <w:rPr>
                <w:rFonts w:ascii="Segoe UI Emoji" w:hAnsi="Segoe UI Emoji" w:cs="Segoe UI Emoji"/>
              </w:rPr>
              <w:t>⚠</w:t>
            </w:r>
            <w:r>
              <w:t>️</w:t>
            </w:r>
          </w:p>
        </w:tc>
        <w:tc>
          <w:tcPr>
            <w:tcW w:w="0" w:type="auto"/>
          </w:tcPr>
          <w:p w14:paraId="103B594D" w14:textId="77777777" w:rsidR="00531190" w:rsidRDefault="001B40F5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0932B1C" w14:textId="77777777" w:rsidR="00531190" w:rsidRDefault="001B40F5">
      <w:pPr>
        <w:pStyle w:val="Heading2"/>
      </w:pPr>
      <w:bookmarkStart w:id="16" w:name="nhận-xét-của-gvcn"/>
      <w:bookmarkEnd w:id="15"/>
      <w:r>
        <w:t>NH</w:t>
      </w:r>
      <w:r>
        <w:t>Ậ</w:t>
      </w:r>
      <w:r>
        <w:t>N XÉT C</w:t>
      </w:r>
      <w:r>
        <w:t>Ủ</w:t>
      </w:r>
      <w:r>
        <w:t>A GVCN</w:t>
      </w:r>
    </w:p>
    <w:p w14:paraId="28E990CA" w14:textId="77777777" w:rsidR="00531190" w:rsidRDefault="001B40F5">
      <w:pPr>
        <w:pStyle w:val="FirstParagraph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dung:</w:t>
      </w:r>
      <w:r>
        <w:t xml:space="preserve"> _________________________________________________ </w:t>
      </w:r>
      <w:r>
        <w:t>_________________________________________________</w:t>
      </w:r>
    </w:p>
    <w:p w14:paraId="23645107" w14:textId="77777777" w:rsidR="00531190" w:rsidRDefault="001B40F5">
      <w:pPr>
        <w:pStyle w:val="Heading2"/>
      </w:pPr>
      <w:bookmarkStart w:id="17" w:name="xác-nhận"/>
      <w:bookmarkEnd w:id="16"/>
      <w:r>
        <w:t>XÁC NH</w:t>
      </w:r>
      <w:r>
        <w:t>Ậ</w:t>
      </w:r>
      <w:r>
        <w:t>N</w:t>
      </w:r>
    </w:p>
    <w:p w14:paraId="5A854EFF" w14:textId="77777777" w:rsidR="00531190" w:rsidRDefault="001B40F5">
      <w:pPr>
        <w:pStyle w:val="Heading3"/>
      </w:pPr>
      <w:bookmarkStart w:id="18" w:name="gvcn"/>
      <w:r>
        <w:t>GVCN:</w:t>
      </w:r>
    </w:p>
    <w:p w14:paraId="47347FD7" w14:textId="77777777" w:rsidR="00531190" w:rsidRDefault="001B40F5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4192C2E" w14:textId="77777777" w:rsidR="00531190" w:rsidRDefault="001B40F5">
      <w:r>
        <w:pict w14:anchorId="559DAC9A">
          <v:rect id="_x0000_i1026" style="width:0;height:1.5pt" o:hralign="center" o:hrstd="t" o:hr="t"/>
        </w:pict>
      </w:r>
    </w:p>
    <w:p w14:paraId="14C0A8B8" w14:textId="77777777" w:rsidR="00531190" w:rsidRDefault="001B40F5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Phi</w:t>
      </w:r>
      <w:r>
        <w:t>ế</w:t>
      </w:r>
      <w:r>
        <w:t>u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đánh giá thích nghi c</w:t>
      </w:r>
      <w:r>
        <w:t>ủ</w:t>
      </w:r>
      <w:r>
        <w:t>a h</w:t>
      </w:r>
      <w:r>
        <w:t>ọ</w:t>
      </w:r>
      <w:r>
        <w:t>c sinh sau 3 tu</w:t>
      </w:r>
      <w:r>
        <w:t>ầ</w:t>
      </w:r>
      <w:r>
        <w:t>n.</w:t>
      </w:r>
      <w:bookmarkEnd w:id="0"/>
      <w:bookmarkEnd w:id="17"/>
      <w:bookmarkEnd w:id="18"/>
    </w:p>
    <w:sectPr w:rsidR="0053119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D814" w14:textId="77777777" w:rsidR="001B40F5" w:rsidRDefault="001B40F5" w:rsidP="004E28B2">
      <w:pPr>
        <w:spacing w:line="240" w:lineRule="auto"/>
      </w:pPr>
      <w:r>
        <w:separator/>
      </w:r>
    </w:p>
  </w:endnote>
  <w:endnote w:type="continuationSeparator" w:id="0">
    <w:p w14:paraId="08B90405" w14:textId="77777777" w:rsidR="001B40F5" w:rsidRDefault="001B40F5" w:rsidP="004E28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7E769" w14:textId="77777777" w:rsidR="001B40F5" w:rsidRDefault="001B40F5" w:rsidP="004E28B2">
      <w:pPr>
        <w:spacing w:line="240" w:lineRule="auto"/>
      </w:pPr>
      <w:r>
        <w:separator/>
      </w:r>
    </w:p>
  </w:footnote>
  <w:footnote w:type="continuationSeparator" w:id="0">
    <w:p w14:paraId="2012C343" w14:textId="77777777" w:rsidR="001B40F5" w:rsidRDefault="001B40F5" w:rsidP="004E28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EC1F8" w14:textId="77777777" w:rsidR="004E28B2" w:rsidRPr="00A33244" w:rsidRDefault="004E28B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2D44499" wp14:editId="0458850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7B03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054C1FD" w14:textId="77777777" w:rsidR="004E28B2" w:rsidRDefault="004E28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EA40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190"/>
    <w:rsid w:val="001B40F5"/>
    <w:rsid w:val="004E28B2"/>
    <w:rsid w:val="0053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3531CFE"/>
  <w15:docId w15:val="{739D5E00-A8DD-4718-8F6A-A9CC14BED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28B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E28B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E28B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E28B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E28B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28B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28B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E28B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8B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8B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E28B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E28B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28B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E28B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8B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E28B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28B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E28B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28B2"/>
    <w:rPr>
      <w:rFonts w:ascii="Times New Roman" w:hAnsi="Times New Roman"/>
      <w:szCs w:val="22"/>
    </w:rPr>
  </w:style>
  <w:style w:type="character" w:styleId="Emphasis">
    <w:name w:val="Emphasis"/>
    <w:rsid w:val="004E28B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E28B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E28B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E28B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E28B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2026-02-09T03:13:00Z</dcterms:created>
  <dcterms:modified xsi:type="dcterms:W3CDTF">2026-02-09T03:14:00Z</dcterms:modified>
</cp:coreProperties>
</file>