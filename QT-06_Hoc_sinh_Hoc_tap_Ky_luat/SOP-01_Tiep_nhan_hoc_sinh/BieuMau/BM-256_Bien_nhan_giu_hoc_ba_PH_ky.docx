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2CC0A2" w14:textId="77777777" w:rsidR="00FA3EBB" w:rsidRDefault="00CA3D63" w:rsidP="004E149C">
      <w:pPr>
        <w:pStyle w:val="Title"/>
      </w:pPr>
      <w:bookmarkStart w:id="0" w:name="bm-256-biên-nhận-giữ-học-bạ-ph-ký"/>
      <w:r>
        <w:t>BM-256: BIÊN NH</w:t>
      </w:r>
      <w:r>
        <w:t>Ậ</w:t>
      </w:r>
      <w:r>
        <w:t>N GI</w:t>
      </w:r>
      <w:r>
        <w:t>Ữ</w:t>
      </w:r>
      <w:r>
        <w:t xml:space="preserve"> H</w:t>
      </w:r>
      <w:r>
        <w:t>Ọ</w:t>
      </w:r>
      <w:r>
        <w:t>C B</w:t>
      </w:r>
      <w:r>
        <w:t>Ạ</w:t>
      </w:r>
      <w:r>
        <w:t xml:space="preserve"> (PH KÝ)</w:t>
      </w:r>
    </w:p>
    <w:p w14:paraId="1DE6C2F2" w14:textId="77777777" w:rsidR="00FA3EBB" w:rsidRDefault="00CA3D63">
      <w:pPr>
        <w:pStyle w:val="FirstParagraph"/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u:</w:t>
      </w:r>
      <w:r>
        <w:t xml:space="preserve"> QT-06-SOP-01-BM-256 </w:t>
      </w: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n:</w:t>
      </w:r>
      <w:r>
        <w:t xml:space="preserve"> 1.0 </w:t>
      </w:r>
      <w:r>
        <w:rPr>
          <w:b/>
          <w:bCs/>
        </w:rPr>
        <w:t>Ngày ban hành:</w:t>
      </w:r>
      <w:r>
        <w:t xml:space="preserve"> [Ngày] </w:t>
      </w: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c:</w:t>
      </w:r>
      <w:r>
        <w:t xml:space="preserve"> [Ngày]</w:t>
      </w:r>
    </w:p>
    <w:p w14:paraId="38D18B51" w14:textId="77777777" w:rsidR="00FA3EBB" w:rsidRDefault="00CA3D63">
      <w:r>
        <w:pict w14:anchorId="03452437">
          <v:rect id="_x0000_i1025" style="width:0;height:1.5pt" o:hralign="center" o:hrstd="t" o:hr="t"/>
        </w:pict>
      </w:r>
    </w:p>
    <w:p w14:paraId="59DA6E41" w14:textId="77777777" w:rsidR="00FA3EBB" w:rsidRDefault="00CA3D63">
      <w:pPr>
        <w:pStyle w:val="Heading2"/>
      </w:pPr>
      <w:bookmarkStart w:id="1" w:name="thông-tin"/>
      <w:r>
        <w:t>THÔNG TIN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4"/>
        <w:gridCol w:w="1230"/>
      </w:tblGrid>
      <w:tr w:rsidR="00FA3EBB" w14:paraId="7BD43302" w14:textId="77777777" w:rsidTr="004E149C">
        <w:tc>
          <w:tcPr>
            <w:tcW w:w="0" w:type="auto"/>
          </w:tcPr>
          <w:p w14:paraId="2BC4868F" w14:textId="77777777" w:rsidR="00FA3EBB" w:rsidRDefault="00CA3D63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2D6AF8B6" w14:textId="77777777" w:rsidR="00FA3EBB" w:rsidRDefault="00CA3D63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FA3EBB" w14:paraId="4E4C0E01" w14:textId="77777777" w:rsidTr="004E149C">
        <w:tc>
          <w:tcPr>
            <w:tcW w:w="0" w:type="auto"/>
          </w:tcPr>
          <w:p w14:paraId="16B5CC37" w14:textId="77777777" w:rsidR="00FA3EBB" w:rsidRDefault="00CA3D63">
            <w:pPr>
              <w:pStyle w:val="Compact"/>
            </w:pPr>
            <w:r>
              <w:rPr>
                <w:b/>
                <w:bCs/>
              </w:rPr>
              <w:t>Mã biên nh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57681074" w14:textId="77777777" w:rsidR="00FA3EBB" w:rsidRDefault="00CA3D63">
            <w:pPr>
              <w:pStyle w:val="Compact"/>
            </w:pPr>
            <w:r>
              <w:t>QT06-F09</w:t>
            </w:r>
          </w:p>
        </w:tc>
      </w:tr>
      <w:tr w:rsidR="00FA3EBB" w14:paraId="43F304FA" w14:textId="77777777" w:rsidTr="004E149C">
        <w:tc>
          <w:tcPr>
            <w:tcW w:w="0" w:type="auto"/>
          </w:tcPr>
          <w:p w14:paraId="56C20A5D" w14:textId="77777777" w:rsidR="00FA3EBB" w:rsidRDefault="00CA3D63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 xml:space="preserve"> tên HS</w:t>
            </w:r>
          </w:p>
        </w:tc>
        <w:tc>
          <w:tcPr>
            <w:tcW w:w="0" w:type="auto"/>
          </w:tcPr>
          <w:p w14:paraId="6D146EFE" w14:textId="77777777" w:rsidR="00FA3EBB" w:rsidRDefault="00FA3EBB">
            <w:pPr>
              <w:pStyle w:val="Compact"/>
            </w:pPr>
          </w:p>
        </w:tc>
      </w:tr>
      <w:tr w:rsidR="00FA3EBB" w14:paraId="41D9D1D2" w14:textId="77777777" w:rsidTr="004E149C">
        <w:tc>
          <w:tcPr>
            <w:tcW w:w="0" w:type="auto"/>
          </w:tcPr>
          <w:p w14:paraId="5D12CAA7" w14:textId="77777777" w:rsidR="00FA3EBB" w:rsidRDefault="00CA3D63">
            <w:pPr>
              <w:pStyle w:val="Compact"/>
            </w:pPr>
            <w:r>
              <w:rPr>
                <w:b/>
                <w:bCs/>
              </w:rPr>
              <w:t>Mã HS</w:t>
            </w:r>
          </w:p>
        </w:tc>
        <w:tc>
          <w:tcPr>
            <w:tcW w:w="0" w:type="auto"/>
          </w:tcPr>
          <w:p w14:paraId="34F54EB9" w14:textId="77777777" w:rsidR="00FA3EBB" w:rsidRDefault="00FA3EBB">
            <w:pPr>
              <w:pStyle w:val="Compact"/>
            </w:pPr>
          </w:p>
        </w:tc>
      </w:tr>
      <w:tr w:rsidR="00FA3EBB" w14:paraId="03FB09FB" w14:textId="77777777" w:rsidTr="004E149C">
        <w:tc>
          <w:tcPr>
            <w:tcW w:w="0" w:type="auto"/>
          </w:tcPr>
          <w:p w14:paraId="5C532B1F" w14:textId="77777777" w:rsidR="00FA3EBB" w:rsidRDefault="00CA3D63">
            <w:pPr>
              <w:pStyle w:val="Compact"/>
            </w:pPr>
            <w:r>
              <w:rPr>
                <w:b/>
                <w:bCs/>
              </w:rPr>
              <w:t>Ngày l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p</w:t>
            </w:r>
          </w:p>
        </w:tc>
        <w:tc>
          <w:tcPr>
            <w:tcW w:w="0" w:type="auto"/>
          </w:tcPr>
          <w:p w14:paraId="7DAA2930" w14:textId="77777777" w:rsidR="00FA3EBB" w:rsidRDefault="00FA3EBB">
            <w:pPr>
              <w:pStyle w:val="Compact"/>
            </w:pPr>
          </w:p>
        </w:tc>
      </w:tr>
    </w:tbl>
    <w:p w14:paraId="50BA9941" w14:textId="77777777" w:rsidR="00FA3EBB" w:rsidRDefault="00CA3D63">
      <w:pPr>
        <w:pStyle w:val="Heading2"/>
      </w:pPr>
      <w:bookmarkStart w:id="2" w:name="biên-nhận-giữ-học-bạ"/>
      <w:bookmarkEnd w:id="1"/>
      <w:r>
        <w:t>BIÊN NH</w:t>
      </w:r>
      <w:r>
        <w:t>Ậ</w:t>
      </w:r>
      <w:r>
        <w:t>N GI</w:t>
      </w:r>
      <w:r>
        <w:t>Ữ</w:t>
      </w:r>
      <w:r>
        <w:t xml:space="preserve"> H</w:t>
      </w:r>
      <w:r>
        <w:t>Ọ</w:t>
      </w:r>
      <w:r>
        <w:t>C B</w:t>
      </w:r>
      <w:r>
        <w:t>Ạ</w:t>
      </w:r>
    </w:p>
    <w:p w14:paraId="21963FDC" w14:textId="77777777" w:rsidR="00FA3EBB" w:rsidRDefault="00CA3D63">
      <w:pPr>
        <w:pStyle w:val="FirstParagraph"/>
      </w:pPr>
      <w:r>
        <w:t xml:space="preserve">Hôm nay, Ngày </w:t>
      </w:r>
      <w:r>
        <w:rPr>
          <w:b/>
          <w:bCs/>
        </w:rPr>
        <w:t>/</w:t>
      </w:r>
      <w:r>
        <w:t>/20__</w:t>
      </w:r>
    </w:p>
    <w:p w14:paraId="1C1CAE52" w14:textId="77777777" w:rsidR="00FA3EBB" w:rsidRDefault="00CA3D63">
      <w:pPr>
        <w:pStyle w:val="BodyText"/>
      </w:pPr>
      <w:r>
        <w:t>Trư</w:t>
      </w:r>
      <w:r>
        <w:t>ờ</w:t>
      </w:r>
      <w:r>
        <w:t xml:space="preserve">ng </w:t>
      </w:r>
      <w:r>
        <w:rPr>
          <w:b/>
          <w:bCs/>
        </w:rPr>
        <w:t>[Tên trư</w:t>
      </w:r>
      <w:r>
        <w:rPr>
          <w:b/>
          <w:bCs/>
        </w:rPr>
        <w:t>ờ</w:t>
      </w:r>
      <w:r>
        <w:rPr>
          <w:b/>
          <w:bCs/>
        </w:rPr>
        <w:t>ng]</w:t>
      </w:r>
      <w:r>
        <w:t xml:space="preserve"> nh</w:t>
      </w:r>
      <w:r>
        <w:t>ậ</w:t>
      </w:r>
      <w:r>
        <w:t>n gi</w:t>
      </w:r>
      <w:r>
        <w:t>ữ</w:t>
      </w:r>
      <w:r>
        <w:t xml:space="preserve"> H</w:t>
      </w:r>
      <w:r>
        <w:t>ọ</w:t>
      </w:r>
      <w:r>
        <w:t>c b</w:t>
      </w:r>
      <w:r>
        <w:t>ạ</w:t>
      </w:r>
      <w:r>
        <w:t xml:space="preserve"> c</w:t>
      </w:r>
      <w:r>
        <w:t>ủ</w:t>
      </w:r>
      <w:r>
        <w:t>a em: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7"/>
        <w:gridCol w:w="1157"/>
      </w:tblGrid>
      <w:tr w:rsidR="00FA3EBB" w14:paraId="550B29F8" w14:textId="77777777" w:rsidTr="004E149C">
        <w:tc>
          <w:tcPr>
            <w:tcW w:w="0" w:type="auto"/>
          </w:tcPr>
          <w:p w14:paraId="135839A3" w14:textId="77777777" w:rsidR="00FA3EBB" w:rsidRDefault="00CA3D63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3AA7DE62" w14:textId="77777777" w:rsidR="00FA3EBB" w:rsidRDefault="00CA3D63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FA3EBB" w14:paraId="31D59202" w14:textId="77777777" w:rsidTr="004E149C">
        <w:tc>
          <w:tcPr>
            <w:tcW w:w="0" w:type="auto"/>
          </w:tcPr>
          <w:p w14:paraId="2855FD2A" w14:textId="77777777" w:rsidR="00FA3EBB" w:rsidRDefault="00CA3D63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 xml:space="preserve"> tên</w:t>
            </w:r>
          </w:p>
        </w:tc>
        <w:tc>
          <w:tcPr>
            <w:tcW w:w="0" w:type="auto"/>
          </w:tcPr>
          <w:p w14:paraId="05DE0795" w14:textId="77777777" w:rsidR="00FA3EBB" w:rsidRDefault="00FA3EBB">
            <w:pPr>
              <w:pStyle w:val="Compact"/>
            </w:pPr>
          </w:p>
        </w:tc>
      </w:tr>
      <w:tr w:rsidR="00FA3EBB" w14:paraId="2940AF02" w14:textId="77777777" w:rsidTr="004E149C">
        <w:tc>
          <w:tcPr>
            <w:tcW w:w="0" w:type="auto"/>
          </w:tcPr>
          <w:p w14:paraId="694F1703" w14:textId="77777777" w:rsidR="00FA3EBB" w:rsidRDefault="00CA3D63">
            <w:pPr>
              <w:pStyle w:val="Compact"/>
            </w:pPr>
            <w:r>
              <w:rPr>
                <w:b/>
                <w:bCs/>
              </w:rPr>
              <w:t>Ngày sinh</w:t>
            </w:r>
          </w:p>
        </w:tc>
        <w:tc>
          <w:tcPr>
            <w:tcW w:w="0" w:type="auto"/>
          </w:tcPr>
          <w:p w14:paraId="1A32C873" w14:textId="77777777" w:rsidR="00FA3EBB" w:rsidRDefault="00FA3EBB">
            <w:pPr>
              <w:pStyle w:val="Compact"/>
            </w:pPr>
          </w:p>
        </w:tc>
      </w:tr>
      <w:tr w:rsidR="00FA3EBB" w14:paraId="66AD4825" w14:textId="77777777" w:rsidTr="004E149C">
        <w:tc>
          <w:tcPr>
            <w:tcW w:w="0" w:type="auto"/>
          </w:tcPr>
          <w:p w14:paraId="3186A14A" w14:textId="77777777" w:rsidR="00FA3EBB" w:rsidRDefault="00CA3D63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c b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 xml:space="preserve"> s</w:t>
            </w:r>
            <w:r>
              <w:rPr>
                <w:b/>
                <w:bCs/>
              </w:rPr>
              <w:t>ố</w:t>
            </w:r>
          </w:p>
        </w:tc>
        <w:tc>
          <w:tcPr>
            <w:tcW w:w="0" w:type="auto"/>
          </w:tcPr>
          <w:p w14:paraId="14E66B41" w14:textId="77777777" w:rsidR="00FA3EBB" w:rsidRDefault="00FA3EBB">
            <w:pPr>
              <w:pStyle w:val="Compact"/>
            </w:pPr>
          </w:p>
        </w:tc>
      </w:tr>
      <w:tr w:rsidR="00FA3EBB" w14:paraId="777D8E8E" w14:textId="77777777" w:rsidTr="004E149C">
        <w:tc>
          <w:tcPr>
            <w:tcW w:w="0" w:type="auto"/>
          </w:tcPr>
          <w:p w14:paraId="20B5A1BD" w14:textId="77777777" w:rsidR="00FA3EBB" w:rsidRDefault="00CA3D63">
            <w:pPr>
              <w:pStyle w:val="Compact"/>
            </w:pPr>
            <w:r>
              <w:rPr>
                <w:b/>
                <w:bCs/>
              </w:rPr>
              <w:t>C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p</w:t>
            </w:r>
          </w:p>
        </w:tc>
        <w:tc>
          <w:tcPr>
            <w:tcW w:w="0" w:type="auto"/>
          </w:tcPr>
          <w:p w14:paraId="730A9185" w14:textId="77777777" w:rsidR="00FA3EBB" w:rsidRDefault="00FA3EBB">
            <w:pPr>
              <w:pStyle w:val="Compact"/>
            </w:pPr>
          </w:p>
        </w:tc>
      </w:tr>
      <w:tr w:rsidR="00FA3EBB" w14:paraId="59BDADC5" w14:textId="77777777" w:rsidTr="004E149C">
        <w:tc>
          <w:tcPr>
            <w:tcW w:w="0" w:type="auto"/>
          </w:tcPr>
          <w:p w14:paraId="26D2C583" w14:textId="77777777" w:rsidR="00FA3EBB" w:rsidRDefault="00CA3D63">
            <w:pPr>
              <w:pStyle w:val="Compact"/>
            </w:pPr>
            <w:r>
              <w:rPr>
                <w:b/>
                <w:bCs/>
              </w:rPr>
              <w:t>Do trư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7EF00A07" w14:textId="77777777" w:rsidR="00FA3EBB" w:rsidRDefault="00FA3EBB">
            <w:pPr>
              <w:pStyle w:val="Compact"/>
            </w:pPr>
          </w:p>
        </w:tc>
      </w:tr>
    </w:tbl>
    <w:p w14:paraId="5CC048E3" w14:textId="77777777" w:rsidR="00FA3EBB" w:rsidRDefault="00CA3D63">
      <w:pPr>
        <w:pStyle w:val="Heading2"/>
      </w:pPr>
      <w:bookmarkStart w:id="3" w:name="cam-kết"/>
      <w:bookmarkEnd w:id="2"/>
      <w:r>
        <w:t>CAM K</w:t>
      </w:r>
      <w:r>
        <w:t>Ế</w:t>
      </w:r>
      <w:r>
        <w:t>T</w:t>
      </w:r>
    </w:p>
    <w:p w14:paraId="57B92300" w14:textId="77777777" w:rsidR="00FA3EBB" w:rsidRDefault="00CA3D63">
      <w:pPr>
        <w:pStyle w:val="FirstParagraph"/>
      </w:pPr>
      <w:r>
        <w:t>Trư</w:t>
      </w:r>
      <w:r>
        <w:t>ờ</w:t>
      </w:r>
      <w:r>
        <w:t>ng cam k</w:t>
      </w:r>
      <w:r>
        <w:t>ế</w:t>
      </w:r>
      <w:r>
        <w:t>t:</w:t>
      </w:r>
    </w:p>
    <w:p w14:paraId="74809E79" w14:textId="77777777" w:rsidR="00FA3EBB" w:rsidRDefault="00CA3D63">
      <w:pPr>
        <w:pStyle w:val="Compact"/>
        <w:numPr>
          <w:ilvl w:val="0"/>
          <w:numId w:val="2"/>
        </w:numPr>
      </w:pPr>
      <w:r>
        <w:t>Trư</w:t>
      </w:r>
      <w:r>
        <w:t>ờ</w:t>
      </w:r>
      <w:r>
        <w:t>ng s</w:t>
      </w:r>
      <w:r>
        <w:t>ẽ</w:t>
      </w:r>
      <w:r>
        <w:t xml:space="preserve"> b</w:t>
      </w:r>
      <w:r>
        <w:t>ả</w:t>
      </w:r>
      <w:r>
        <w:t>o qu</w:t>
      </w:r>
      <w:r>
        <w:t>ả</w:t>
      </w:r>
      <w:r>
        <w:t>n H</w:t>
      </w:r>
      <w:r>
        <w:t>ọ</w:t>
      </w:r>
      <w:r>
        <w:t>c b</w:t>
      </w:r>
      <w:r>
        <w:t>ạ</w:t>
      </w:r>
      <w:r>
        <w:t xml:space="preserve"> c</w:t>
      </w:r>
      <w:r>
        <w:t>ẩ</w:t>
      </w:r>
      <w:r>
        <w:t>n th</w:t>
      </w:r>
      <w:r>
        <w:t>ậ</w:t>
      </w:r>
      <w:r>
        <w:t>n</w:t>
      </w:r>
    </w:p>
    <w:p w14:paraId="054C823E" w14:textId="77777777" w:rsidR="00FA3EBB" w:rsidRDefault="00CA3D63">
      <w:pPr>
        <w:pStyle w:val="Compact"/>
        <w:numPr>
          <w:ilvl w:val="0"/>
          <w:numId w:val="2"/>
        </w:numPr>
      </w:pPr>
      <w:r>
        <w:t>Trư</w:t>
      </w:r>
      <w:r>
        <w:t>ờ</w:t>
      </w:r>
      <w:r>
        <w:t>ng s</w:t>
      </w:r>
      <w:r>
        <w:t>ẽ</w:t>
      </w:r>
      <w:r>
        <w:t xml:space="preserve"> tr</w:t>
      </w:r>
      <w:r>
        <w:t>ả</w:t>
      </w:r>
      <w:r>
        <w:t xml:space="preserve"> H</w:t>
      </w:r>
      <w:r>
        <w:t>ọ</w:t>
      </w:r>
      <w:r>
        <w:t>c b</w:t>
      </w:r>
      <w:r>
        <w:t>ạ</w:t>
      </w:r>
      <w:r>
        <w:t xml:space="preserve"> khi:</w:t>
      </w:r>
    </w:p>
    <w:p w14:paraId="632D48C8" w14:textId="77777777" w:rsidR="00FA3EBB" w:rsidRDefault="00CA3D63">
      <w:pPr>
        <w:pStyle w:val="Compact"/>
        <w:numPr>
          <w:ilvl w:val="1"/>
          <w:numId w:val="3"/>
        </w:numPr>
      </w:pPr>
      <w:r>
        <w:lastRenderedPageBreak/>
        <w:t>Em t</w:t>
      </w:r>
      <w:r>
        <w:t>ố</w:t>
      </w:r>
      <w:r>
        <w:t>t nghi</w:t>
      </w:r>
      <w:r>
        <w:t>ệ</w:t>
      </w:r>
      <w:r>
        <w:t>p</w:t>
      </w:r>
    </w:p>
    <w:p w14:paraId="5B4E0CB4" w14:textId="77777777" w:rsidR="00FA3EBB" w:rsidRDefault="00CA3D63">
      <w:pPr>
        <w:pStyle w:val="Compact"/>
        <w:numPr>
          <w:ilvl w:val="1"/>
          <w:numId w:val="3"/>
        </w:numPr>
      </w:pPr>
      <w:r>
        <w:t>Em chuy</w:t>
      </w:r>
      <w:r>
        <w:t>ể</w:t>
      </w:r>
      <w:r>
        <w:t>n trư</w:t>
      </w:r>
      <w:r>
        <w:t>ờ</w:t>
      </w:r>
      <w:r>
        <w:t>ng</w:t>
      </w:r>
    </w:p>
    <w:p w14:paraId="5C4A2C62" w14:textId="77777777" w:rsidR="00FA3EBB" w:rsidRDefault="00CA3D63">
      <w:pPr>
        <w:pStyle w:val="Compact"/>
        <w:numPr>
          <w:ilvl w:val="1"/>
          <w:numId w:val="3"/>
        </w:numPr>
      </w:pPr>
      <w:r>
        <w:t>PH yêu c</w:t>
      </w:r>
      <w:r>
        <w:t>ầ</w:t>
      </w:r>
      <w:r>
        <w:t>u (Có lý do chính đáng)</w:t>
      </w:r>
    </w:p>
    <w:p w14:paraId="24958106" w14:textId="77777777" w:rsidR="00FA3EBB" w:rsidRDefault="00CA3D63">
      <w:pPr>
        <w:pStyle w:val="Heading2"/>
      </w:pPr>
      <w:bookmarkStart w:id="4" w:name="xác-nhận"/>
      <w:bookmarkEnd w:id="3"/>
      <w:r>
        <w:t>XÁC NH</w:t>
      </w:r>
      <w:r>
        <w:t>Ậ</w:t>
      </w:r>
      <w:r>
        <w:t>N</w:t>
      </w:r>
    </w:p>
    <w:p w14:paraId="1683795B" w14:textId="77777777" w:rsidR="00FA3EBB" w:rsidRDefault="00CA3D63">
      <w:pPr>
        <w:pStyle w:val="Heading3"/>
      </w:pPr>
      <w:bookmarkStart w:id="5" w:name="phụ-huynh"/>
      <w:r>
        <w:t>Ph</w:t>
      </w:r>
      <w:r>
        <w:t>ụ</w:t>
      </w:r>
      <w:r>
        <w:t xml:space="preserve"> huynh:</w:t>
      </w:r>
    </w:p>
    <w:p w14:paraId="4CD3580C" w14:textId="77777777" w:rsidR="00FA3EBB" w:rsidRDefault="00CA3D63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62E5A2D8" w14:textId="77777777" w:rsidR="00FA3EBB" w:rsidRDefault="00CA3D63">
      <w:pPr>
        <w:pStyle w:val="Heading3"/>
      </w:pPr>
      <w:bookmarkStart w:id="6" w:name="trường-nv"/>
      <w:bookmarkEnd w:id="5"/>
      <w:r>
        <w:t>Trư</w:t>
      </w:r>
      <w:r>
        <w:t>ờ</w:t>
      </w:r>
      <w:r>
        <w:t>ng (NV):</w:t>
      </w:r>
    </w:p>
    <w:p w14:paraId="1EA5142F" w14:textId="77777777" w:rsidR="00FA3EBB" w:rsidRDefault="00CA3D63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3E040F23" w14:textId="77777777" w:rsidR="00FA3EBB" w:rsidRDefault="00CA3D63">
      <w:r>
        <w:pict w14:anchorId="0E8B126C">
          <v:rect id="_x0000_i1026" style="width:0;height:1.5pt" o:hralign="center" o:hrstd="t" o:hr="t"/>
        </w:pict>
      </w:r>
    </w:p>
    <w:p w14:paraId="3CC5972B" w14:textId="77777777" w:rsidR="00FA3EBB" w:rsidRDefault="00CA3D63">
      <w:pPr>
        <w:pStyle w:val="FirstParagraph"/>
      </w:pPr>
      <w:r>
        <w:rPr>
          <w:b/>
          <w:bCs/>
        </w:rPr>
        <w:t>Ghi chú:</w:t>
      </w:r>
      <w:r>
        <w:t xml:space="preserve"> Biên nh</w:t>
      </w:r>
      <w:r>
        <w:t>ậ</w:t>
      </w:r>
      <w:r>
        <w:t>n này đư</w:t>
      </w:r>
      <w:r>
        <w:t>ợ</w:t>
      </w:r>
      <w:r>
        <w:t>c s</w:t>
      </w:r>
      <w:r>
        <w:t>ử</w:t>
      </w:r>
      <w:r>
        <w:t xml:space="preserve"> d</w:t>
      </w:r>
      <w:r>
        <w:t>ụ</w:t>
      </w:r>
      <w:r>
        <w:t>ng khi trư</w:t>
      </w:r>
      <w:r>
        <w:t>ờ</w:t>
      </w:r>
      <w:r>
        <w:t>ng gi</w:t>
      </w:r>
      <w:r>
        <w:t>ữ</w:t>
      </w:r>
      <w:r>
        <w:t xml:space="preserve"> h</w:t>
      </w:r>
      <w:r>
        <w:t>ọ</w:t>
      </w:r>
      <w:r>
        <w:t>c b</w:t>
      </w:r>
      <w:r>
        <w:t>ạ</w:t>
      </w:r>
      <w:r>
        <w:t xml:space="preserve"> g</w:t>
      </w:r>
      <w:r>
        <w:t>ố</w:t>
      </w:r>
      <w:r>
        <w:t>c c</w:t>
      </w:r>
      <w:r>
        <w:t>ủ</w:t>
      </w:r>
      <w:r>
        <w:t>a h</w:t>
      </w:r>
      <w:r>
        <w:t>ọ</w:t>
      </w:r>
      <w:r>
        <w:t>c sinh.</w:t>
      </w:r>
      <w:bookmarkEnd w:id="0"/>
      <w:bookmarkEnd w:id="4"/>
      <w:bookmarkEnd w:id="6"/>
    </w:p>
    <w:sectPr w:rsidR="00FA3EBB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4C3712" w14:textId="77777777" w:rsidR="00CA3D63" w:rsidRDefault="00CA3D63" w:rsidP="004E149C">
      <w:pPr>
        <w:spacing w:line="240" w:lineRule="auto"/>
      </w:pPr>
      <w:r>
        <w:separator/>
      </w:r>
    </w:p>
  </w:endnote>
  <w:endnote w:type="continuationSeparator" w:id="0">
    <w:p w14:paraId="05143FD7" w14:textId="77777777" w:rsidR="00CA3D63" w:rsidRDefault="00CA3D63" w:rsidP="004E149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991FBE" w14:textId="77777777" w:rsidR="00CA3D63" w:rsidRDefault="00CA3D63" w:rsidP="004E149C">
      <w:pPr>
        <w:spacing w:line="240" w:lineRule="auto"/>
      </w:pPr>
      <w:r>
        <w:separator/>
      </w:r>
    </w:p>
  </w:footnote>
  <w:footnote w:type="continuationSeparator" w:id="0">
    <w:p w14:paraId="6DCF4D13" w14:textId="77777777" w:rsidR="00CA3D63" w:rsidRDefault="00CA3D63" w:rsidP="004E149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AA0A97" w14:textId="77777777" w:rsidR="004E149C" w:rsidRPr="00A33244" w:rsidRDefault="004E149C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286527A3" wp14:editId="4BAE5774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140C65C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1589DBE4" w14:textId="77777777" w:rsidR="004E149C" w:rsidRDefault="004E149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C6A2E08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564E4B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A3EBB"/>
    <w:rsid w:val="004E149C"/>
    <w:rsid w:val="00CA3D63"/>
    <w:rsid w:val="00FA3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44E3DCD3"/>
  <w15:docId w15:val="{D51DCA05-63DB-4290-82A5-2C15FE05F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E149C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E149C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E149C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4E149C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4E149C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4E149C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4E149C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4E149C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149C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149C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4E149C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4E149C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E149C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E149C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149C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4E149C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149C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4E149C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149C"/>
    <w:rPr>
      <w:rFonts w:ascii="Times New Roman" w:hAnsi="Times New Roman"/>
      <w:szCs w:val="22"/>
    </w:rPr>
  </w:style>
  <w:style w:type="character" w:styleId="Emphasis">
    <w:name w:val="Emphasis"/>
    <w:rsid w:val="004E149C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4E149C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4E149C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4E149C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4E149C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2</Pages>
  <Words>105</Words>
  <Characters>605</Characters>
  <Application>Microsoft Office Word</Application>
  <DocSecurity>0</DocSecurity>
  <Lines>5</Lines>
  <Paragraphs>1</Paragraphs>
  <ScaleCrop>false</ScaleCrop>
  <Company/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2026-02-09T02:58:00Z</dcterms:created>
  <dcterms:modified xsi:type="dcterms:W3CDTF">2026-02-09T02:58:00Z</dcterms:modified>
</cp:coreProperties>
</file>