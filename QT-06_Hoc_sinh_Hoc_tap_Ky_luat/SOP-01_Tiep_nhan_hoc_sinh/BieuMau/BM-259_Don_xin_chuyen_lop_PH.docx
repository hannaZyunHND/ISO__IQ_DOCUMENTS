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DD495" w14:textId="77777777" w:rsidR="00096899" w:rsidRDefault="003E21DD" w:rsidP="00DC2AA1">
      <w:pPr>
        <w:pStyle w:val="Title"/>
      </w:pPr>
      <w:bookmarkStart w:id="0" w:name="bm-259-đơn-xin-chuyển-lớp-ph"/>
      <w:r>
        <w:t>BM-259: ĐƠN XIN CHUY</w:t>
      </w:r>
      <w:r>
        <w:t>Ể</w:t>
      </w:r>
      <w:r>
        <w:t>N L</w:t>
      </w:r>
      <w:r>
        <w:t>Ớ</w:t>
      </w:r>
      <w:r>
        <w:t>P (PH)</w:t>
      </w:r>
    </w:p>
    <w:p w14:paraId="1F013425" w14:textId="77777777" w:rsidR="00096899" w:rsidRDefault="003E21DD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QT-06-SOP-01-BM-259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0C3A2505" w14:textId="77777777" w:rsidR="00096899" w:rsidRDefault="003E21DD">
      <w:r>
        <w:pict w14:anchorId="692E8236">
          <v:rect id="_x0000_i1025" style="width:0;height:1.5pt" o:hralign="center" o:hrstd="t" o:hr="t"/>
        </w:pict>
      </w:r>
    </w:p>
    <w:p w14:paraId="2DAADF6C" w14:textId="77777777" w:rsidR="00096899" w:rsidRDefault="003E21DD">
      <w:pPr>
        <w:pStyle w:val="Heading2"/>
      </w:pPr>
      <w:bookmarkStart w:id="1" w:name="thông-tin"/>
      <w:r>
        <w:t>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230"/>
      </w:tblGrid>
      <w:tr w:rsidR="00096899" w14:paraId="144EEBE3" w14:textId="77777777" w:rsidTr="00DC2AA1">
        <w:tc>
          <w:tcPr>
            <w:tcW w:w="0" w:type="auto"/>
          </w:tcPr>
          <w:p w14:paraId="0F4A0B54" w14:textId="77777777" w:rsidR="00096899" w:rsidRDefault="003E21D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6A147DF" w14:textId="77777777" w:rsidR="00096899" w:rsidRDefault="003E21D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96899" w14:paraId="19B27988" w14:textId="77777777" w:rsidTr="00DC2AA1">
        <w:tc>
          <w:tcPr>
            <w:tcW w:w="0" w:type="auto"/>
          </w:tcPr>
          <w:p w14:paraId="32BC2DF2" w14:textId="77777777" w:rsidR="00096899" w:rsidRDefault="003E21DD">
            <w:pPr>
              <w:pStyle w:val="Compact"/>
            </w:pPr>
            <w:r>
              <w:rPr>
                <w:b/>
                <w:bCs/>
              </w:rPr>
              <w:t>Mã đơn</w:t>
            </w:r>
          </w:p>
        </w:tc>
        <w:tc>
          <w:tcPr>
            <w:tcW w:w="0" w:type="auto"/>
          </w:tcPr>
          <w:p w14:paraId="783B6584" w14:textId="77777777" w:rsidR="00096899" w:rsidRDefault="003E21DD">
            <w:pPr>
              <w:pStyle w:val="Compact"/>
            </w:pPr>
            <w:r>
              <w:t>QT06-F12</w:t>
            </w:r>
          </w:p>
        </w:tc>
      </w:tr>
      <w:tr w:rsidR="00096899" w14:paraId="11C66A8C" w14:textId="77777777" w:rsidTr="00DC2AA1">
        <w:tc>
          <w:tcPr>
            <w:tcW w:w="0" w:type="auto"/>
          </w:tcPr>
          <w:p w14:paraId="6EED248E" w14:textId="77777777" w:rsidR="00096899" w:rsidRDefault="003E21DD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 HS</w:t>
            </w:r>
          </w:p>
        </w:tc>
        <w:tc>
          <w:tcPr>
            <w:tcW w:w="0" w:type="auto"/>
          </w:tcPr>
          <w:p w14:paraId="1AA046BC" w14:textId="77777777" w:rsidR="00096899" w:rsidRDefault="00096899">
            <w:pPr>
              <w:pStyle w:val="Compact"/>
            </w:pPr>
          </w:p>
        </w:tc>
      </w:tr>
      <w:tr w:rsidR="00096899" w14:paraId="7079BE54" w14:textId="77777777" w:rsidTr="00DC2AA1">
        <w:tc>
          <w:tcPr>
            <w:tcW w:w="0" w:type="auto"/>
          </w:tcPr>
          <w:p w14:paraId="03F244F2" w14:textId="77777777" w:rsidR="00096899" w:rsidRDefault="003E21DD">
            <w:pPr>
              <w:pStyle w:val="Compact"/>
            </w:pPr>
            <w:r>
              <w:rPr>
                <w:b/>
                <w:bCs/>
              </w:rPr>
              <w:t>Mã HS</w:t>
            </w:r>
          </w:p>
        </w:tc>
        <w:tc>
          <w:tcPr>
            <w:tcW w:w="0" w:type="auto"/>
          </w:tcPr>
          <w:p w14:paraId="004BA15B" w14:textId="77777777" w:rsidR="00096899" w:rsidRDefault="00096899">
            <w:pPr>
              <w:pStyle w:val="Compact"/>
            </w:pPr>
          </w:p>
        </w:tc>
      </w:tr>
      <w:tr w:rsidR="00096899" w14:paraId="588A82EF" w14:textId="77777777" w:rsidTr="00DC2AA1">
        <w:tc>
          <w:tcPr>
            <w:tcW w:w="0" w:type="auto"/>
          </w:tcPr>
          <w:p w14:paraId="0987850C" w14:textId="77777777" w:rsidR="00096899" w:rsidRDefault="003E21DD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2F07C7D8" w14:textId="77777777" w:rsidR="00096899" w:rsidRDefault="00096899">
            <w:pPr>
              <w:pStyle w:val="Compact"/>
            </w:pPr>
          </w:p>
        </w:tc>
      </w:tr>
      <w:tr w:rsidR="00096899" w14:paraId="2516F322" w14:textId="77777777" w:rsidTr="00DC2AA1">
        <w:tc>
          <w:tcPr>
            <w:tcW w:w="0" w:type="auto"/>
          </w:tcPr>
          <w:p w14:paraId="54CDE004" w14:textId="77777777" w:rsidR="00096899" w:rsidRDefault="003E21DD">
            <w:pPr>
              <w:pStyle w:val="Compact"/>
            </w:pPr>
            <w:r>
              <w:rPr>
                <w:b/>
                <w:bCs/>
              </w:rPr>
              <w:t>Ngày vi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đơn</w:t>
            </w:r>
          </w:p>
        </w:tc>
        <w:tc>
          <w:tcPr>
            <w:tcW w:w="0" w:type="auto"/>
          </w:tcPr>
          <w:p w14:paraId="7917E772" w14:textId="77777777" w:rsidR="00096899" w:rsidRDefault="00096899">
            <w:pPr>
              <w:pStyle w:val="Compact"/>
            </w:pPr>
          </w:p>
        </w:tc>
      </w:tr>
    </w:tbl>
    <w:p w14:paraId="7C7A166C" w14:textId="77777777" w:rsidR="00096899" w:rsidRDefault="003E21DD">
      <w:pPr>
        <w:pStyle w:val="Heading2"/>
      </w:pPr>
      <w:bookmarkStart w:id="2" w:name="nội-dung-đơn"/>
      <w:bookmarkEnd w:id="1"/>
      <w:r>
        <w:t>N</w:t>
      </w:r>
      <w:r>
        <w:t>Ộ</w:t>
      </w:r>
      <w:r>
        <w:t>I DUNG ĐƠN</w:t>
      </w:r>
    </w:p>
    <w:p w14:paraId="72BB1A7A" w14:textId="77777777" w:rsidR="00096899" w:rsidRDefault="003E21DD">
      <w:pPr>
        <w:pStyle w:val="FirstParagraph"/>
      </w:pPr>
      <w:r>
        <w:t>Kính g</w:t>
      </w:r>
      <w:r>
        <w:t>ử</w:t>
      </w:r>
      <w:r>
        <w:t xml:space="preserve">i: </w:t>
      </w:r>
      <w:r>
        <w:rPr>
          <w:b/>
          <w:bCs/>
        </w:rPr>
        <w:t>Ban Giám hi</w:t>
      </w:r>
      <w:r>
        <w:rPr>
          <w:b/>
          <w:bCs/>
        </w:rPr>
        <w:t>ệ</w:t>
      </w:r>
      <w:r>
        <w:rPr>
          <w:b/>
          <w:bCs/>
        </w:rPr>
        <w:t>u Trư</w:t>
      </w:r>
      <w:r>
        <w:rPr>
          <w:b/>
          <w:bCs/>
        </w:rPr>
        <w:t>ờ</w:t>
      </w:r>
      <w:r>
        <w:rPr>
          <w:b/>
          <w:bCs/>
        </w:rPr>
        <w:t>ng [Tên trư</w:t>
      </w:r>
      <w:r>
        <w:rPr>
          <w:b/>
          <w:bCs/>
        </w:rPr>
        <w:t>ờ</w:t>
      </w:r>
      <w:r>
        <w:rPr>
          <w:b/>
          <w:bCs/>
        </w:rPr>
        <w:t>ng]</w:t>
      </w:r>
    </w:p>
    <w:p w14:paraId="0EF3B43B" w14:textId="77777777" w:rsidR="00096899" w:rsidRDefault="003E21DD">
      <w:pPr>
        <w:pStyle w:val="BodyText"/>
      </w:pPr>
      <w:r>
        <w:t xml:space="preserve">Tôi là: </w:t>
      </w:r>
      <w:r>
        <w:rPr>
          <w:b/>
          <w:bCs/>
        </w:rPr>
        <w:t>_________________</w:t>
      </w:r>
    </w:p>
    <w:p w14:paraId="3656034A" w14:textId="77777777" w:rsidR="00096899" w:rsidRDefault="003E21DD">
      <w:pPr>
        <w:pStyle w:val="BodyText"/>
      </w:pPr>
      <w:r>
        <w:t>Là PH c</w:t>
      </w:r>
      <w:r>
        <w:t>ủ</w:t>
      </w:r>
      <w:r>
        <w:t xml:space="preserve">a em: </w:t>
      </w:r>
      <w:r>
        <w:rPr>
          <w:b/>
          <w:bCs/>
        </w:rPr>
        <w:t>_________________</w:t>
      </w:r>
    </w:p>
    <w:p w14:paraId="1CC90F24" w14:textId="77777777" w:rsidR="00096899" w:rsidRDefault="003E21DD">
      <w:pPr>
        <w:pStyle w:val="BodyText"/>
      </w:pPr>
      <w:r>
        <w:t xml:space="preserve">Mã HS: </w:t>
      </w:r>
      <w:r>
        <w:rPr>
          <w:b/>
          <w:bCs/>
        </w:rPr>
        <w:t>_________________</w:t>
      </w:r>
    </w:p>
    <w:p w14:paraId="6856A913" w14:textId="77777777" w:rsidR="00096899" w:rsidRDefault="003E21DD">
      <w:pPr>
        <w:pStyle w:val="BodyText"/>
      </w:pPr>
      <w:r>
        <w:t>L</w:t>
      </w:r>
      <w:r>
        <w:t>ớ</w:t>
      </w:r>
      <w:r>
        <w:t>p hi</w:t>
      </w:r>
      <w:r>
        <w:t>ệ</w:t>
      </w:r>
      <w:r>
        <w:t>n t</w:t>
      </w:r>
      <w:r>
        <w:t>ạ</w:t>
      </w:r>
      <w:r>
        <w:t xml:space="preserve">i: </w:t>
      </w:r>
      <w:r>
        <w:rPr>
          <w:b/>
          <w:bCs/>
        </w:rPr>
        <w:t>_________________</w:t>
      </w:r>
    </w:p>
    <w:p w14:paraId="5FA1254D" w14:textId="77777777" w:rsidR="00096899" w:rsidRDefault="003E21DD">
      <w:pPr>
        <w:pStyle w:val="Heading2"/>
      </w:pPr>
      <w:bookmarkStart w:id="3" w:name="lý-do-xin-chuyển-lớp"/>
      <w:bookmarkEnd w:id="2"/>
      <w:r>
        <w:t>LÝ DO XIN CHUY</w:t>
      </w:r>
      <w:r>
        <w:t>Ể</w:t>
      </w:r>
      <w:r>
        <w:t>N L</w:t>
      </w:r>
      <w:r>
        <w:t>Ớ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3"/>
        <w:gridCol w:w="1743"/>
      </w:tblGrid>
      <w:tr w:rsidR="00096899" w14:paraId="5D6DD703" w14:textId="77777777" w:rsidTr="00DC2AA1">
        <w:tc>
          <w:tcPr>
            <w:tcW w:w="0" w:type="auto"/>
          </w:tcPr>
          <w:p w14:paraId="4420EE4A" w14:textId="77777777" w:rsidR="00096899" w:rsidRDefault="003E21DD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  <w:tc>
          <w:tcPr>
            <w:tcW w:w="0" w:type="auto"/>
          </w:tcPr>
          <w:p w14:paraId="3E625544" w14:textId="77777777" w:rsidR="00096899" w:rsidRDefault="003E21D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96899" w14:paraId="293A95C2" w14:textId="77777777" w:rsidTr="00DC2AA1">
        <w:tc>
          <w:tcPr>
            <w:tcW w:w="0" w:type="auto"/>
          </w:tcPr>
          <w:p w14:paraId="59DE689A" w14:textId="77777777" w:rsidR="00096899" w:rsidRDefault="003E21DD">
            <w:pPr>
              <w:pStyle w:val="Compact"/>
            </w:pPr>
            <w:r>
              <w:rPr>
                <w:b/>
                <w:bCs/>
              </w:rPr>
              <w:t>Anh/ch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em cùng 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45FC5F8" w14:textId="77777777" w:rsidR="00096899" w:rsidRDefault="003E21D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</w:tr>
      <w:tr w:rsidR="00096899" w14:paraId="01F14E81" w14:textId="77777777" w:rsidTr="00DC2AA1">
        <w:tc>
          <w:tcPr>
            <w:tcW w:w="0" w:type="auto"/>
          </w:tcPr>
          <w:p w14:paraId="47900513" w14:textId="77777777" w:rsidR="00096899" w:rsidRDefault="003E21DD">
            <w:pPr>
              <w:pStyle w:val="Compact"/>
            </w:pPr>
            <w:r>
              <w:rPr>
                <w:b/>
                <w:bCs/>
              </w:rPr>
              <w:t>Mu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b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thân</w:t>
            </w:r>
          </w:p>
        </w:tc>
        <w:tc>
          <w:tcPr>
            <w:tcW w:w="0" w:type="auto"/>
          </w:tcPr>
          <w:p w14:paraId="7B1F7C52" w14:textId="77777777" w:rsidR="00096899" w:rsidRDefault="003E21D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</w:tr>
      <w:tr w:rsidR="00096899" w14:paraId="57E3862D" w14:textId="77777777" w:rsidTr="00DC2AA1">
        <w:tc>
          <w:tcPr>
            <w:tcW w:w="0" w:type="auto"/>
          </w:tcPr>
          <w:p w14:paraId="215D4FF4" w14:textId="77777777" w:rsidR="00096899" w:rsidRDefault="003E21DD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ý do khác</w:t>
            </w:r>
          </w:p>
        </w:tc>
        <w:tc>
          <w:tcPr>
            <w:tcW w:w="0" w:type="auto"/>
          </w:tcPr>
          <w:p w14:paraId="13D11A1D" w14:textId="77777777" w:rsidR="00096899" w:rsidRDefault="003E21D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</w:tr>
    </w:tbl>
    <w:p w14:paraId="4E9F5CAA" w14:textId="77777777" w:rsidR="00096899" w:rsidRDefault="003E21DD">
      <w:pPr>
        <w:pStyle w:val="BodyText"/>
      </w:pPr>
      <w:r>
        <w:rPr>
          <w:b/>
          <w:bCs/>
        </w:rPr>
        <w:lastRenderedPageBreak/>
        <w:t>Mô t</w:t>
      </w:r>
      <w:r>
        <w:rPr>
          <w:b/>
          <w:bCs/>
        </w:rPr>
        <w:t>ả</w:t>
      </w:r>
      <w:r>
        <w:rPr>
          <w:b/>
          <w:bCs/>
        </w:rPr>
        <w:t xml:space="preserve"> chi ti</w:t>
      </w:r>
      <w:r>
        <w:rPr>
          <w:b/>
          <w:bCs/>
        </w:rPr>
        <w:t>ế</w:t>
      </w:r>
      <w:r>
        <w:rPr>
          <w:b/>
          <w:bCs/>
        </w:rPr>
        <w:t>t:</w:t>
      </w:r>
      <w:r>
        <w:t xml:space="preserve"> _________________________________________________ _________________________________________________ _________________________________________________</w:t>
      </w:r>
    </w:p>
    <w:p w14:paraId="52B2CA50" w14:textId="77777777" w:rsidR="00096899" w:rsidRDefault="003E21DD">
      <w:pPr>
        <w:pStyle w:val="Heading2"/>
      </w:pPr>
      <w:bookmarkStart w:id="4" w:name="lớp-mong-muốn"/>
      <w:bookmarkEnd w:id="3"/>
      <w:r>
        <w:t>L</w:t>
      </w:r>
      <w:r>
        <w:t>Ớ</w:t>
      </w:r>
      <w:r>
        <w:t>P MONG MU</w:t>
      </w:r>
      <w:r>
        <w:t>Ố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1157"/>
      </w:tblGrid>
      <w:tr w:rsidR="00096899" w14:paraId="08164E96" w14:textId="77777777" w:rsidTr="00DC2AA1">
        <w:tc>
          <w:tcPr>
            <w:tcW w:w="0" w:type="auto"/>
          </w:tcPr>
          <w:p w14:paraId="30082FC3" w14:textId="77777777" w:rsidR="00096899" w:rsidRDefault="003E21DD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51D175E" w14:textId="77777777" w:rsidR="00096899" w:rsidRDefault="003E21D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96899" w14:paraId="32086447" w14:textId="77777777" w:rsidTr="00DC2AA1">
        <w:tc>
          <w:tcPr>
            <w:tcW w:w="0" w:type="auto"/>
          </w:tcPr>
          <w:p w14:paraId="5AD1975F" w14:textId="77777777" w:rsidR="00096899" w:rsidRDefault="003E21DD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mong mu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5A91145" w14:textId="77777777" w:rsidR="00096899" w:rsidRDefault="00096899">
            <w:pPr>
              <w:pStyle w:val="Compact"/>
            </w:pPr>
          </w:p>
        </w:tc>
      </w:tr>
      <w:tr w:rsidR="00096899" w14:paraId="3842F25E" w14:textId="77777777" w:rsidTr="00DC2AA1">
        <w:tc>
          <w:tcPr>
            <w:tcW w:w="0" w:type="auto"/>
          </w:tcPr>
          <w:p w14:paraId="06FBB3F7" w14:textId="77777777" w:rsidR="00096899" w:rsidRDefault="003E21DD">
            <w:pPr>
              <w:pStyle w:val="Compact"/>
            </w:pPr>
            <w:r>
              <w:rPr>
                <w:b/>
                <w:bCs/>
              </w:rPr>
              <w:t>Lý do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 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này</w:t>
            </w:r>
          </w:p>
        </w:tc>
        <w:tc>
          <w:tcPr>
            <w:tcW w:w="0" w:type="auto"/>
          </w:tcPr>
          <w:p w14:paraId="0133B8BE" w14:textId="77777777" w:rsidR="00096899" w:rsidRDefault="00096899">
            <w:pPr>
              <w:pStyle w:val="Compact"/>
            </w:pPr>
          </w:p>
        </w:tc>
      </w:tr>
    </w:tbl>
    <w:p w14:paraId="7B58D377" w14:textId="77777777" w:rsidR="00096899" w:rsidRDefault="003E21DD">
      <w:pPr>
        <w:pStyle w:val="Heading2"/>
      </w:pPr>
      <w:bookmarkStart w:id="5" w:name="cam-kết"/>
      <w:bookmarkEnd w:id="4"/>
      <w:r>
        <w:t>CAM K</w:t>
      </w:r>
      <w:r>
        <w:t>Ế</w:t>
      </w:r>
      <w:r>
        <w:t>T</w:t>
      </w:r>
    </w:p>
    <w:p w14:paraId="19B5874D" w14:textId="77777777" w:rsidR="00096899" w:rsidRDefault="003E21DD">
      <w:pPr>
        <w:pStyle w:val="FirstParagraph"/>
      </w:pPr>
      <w:r>
        <w:t>Tôi cam k</w:t>
      </w:r>
      <w:r>
        <w:t>ế</w:t>
      </w:r>
      <w:r>
        <w:t>t:</w:t>
      </w:r>
    </w:p>
    <w:p w14:paraId="64144D3E" w14:textId="77777777" w:rsidR="00096899" w:rsidRDefault="003E21DD">
      <w:pPr>
        <w:pStyle w:val="Compact"/>
        <w:numPr>
          <w:ilvl w:val="0"/>
          <w:numId w:val="2"/>
        </w:numPr>
      </w:pPr>
      <w:r>
        <w:t>Thông tin trên là chính xác</w:t>
      </w:r>
    </w:p>
    <w:p w14:paraId="79E42D2B" w14:textId="77777777" w:rsidR="00096899" w:rsidRDefault="003E21DD">
      <w:pPr>
        <w:pStyle w:val="Compact"/>
        <w:numPr>
          <w:ilvl w:val="0"/>
          <w:numId w:val="2"/>
        </w:numPr>
      </w:pPr>
      <w:r>
        <w:t>S</w:t>
      </w:r>
      <w:r>
        <w:t>ẽ</w:t>
      </w:r>
      <w:r>
        <w:t xml:space="preserve"> h</w:t>
      </w:r>
      <w:r>
        <w:t>ợ</w:t>
      </w:r>
      <w:r>
        <w:t>p tác v</w:t>
      </w:r>
      <w:r>
        <w:t>ớ</w:t>
      </w:r>
      <w:r>
        <w:t>i trư</w:t>
      </w:r>
      <w:r>
        <w:t>ờ</w:t>
      </w:r>
      <w:r>
        <w:t>ng trong quá trình x</w:t>
      </w:r>
      <w:r>
        <w:t>ử</w:t>
      </w:r>
      <w:r>
        <w:t xml:space="preserve"> lý</w:t>
      </w:r>
    </w:p>
    <w:p w14:paraId="41A5CF2B" w14:textId="77777777" w:rsidR="00096899" w:rsidRDefault="003E21DD">
      <w:pPr>
        <w:pStyle w:val="Compact"/>
        <w:numPr>
          <w:ilvl w:val="0"/>
          <w:numId w:val="2"/>
        </w:numPr>
      </w:pPr>
      <w:r>
        <w:t>Ch</w:t>
      </w:r>
      <w:r>
        <w:t>ấ</w:t>
      </w:r>
      <w:r>
        <w:t>p nh</w:t>
      </w:r>
      <w:r>
        <w:t>ậ</w:t>
      </w:r>
      <w:r>
        <w:t>n quy</w:t>
      </w:r>
      <w:r>
        <w:t>ế</w:t>
      </w:r>
      <w:r>
        <w:t>t đ</w:t>
      </w:r>
      <w:r>
        <w:t>ị</w:t>
      </w:r>
      <w:r>
        <w:t>nh cu</w:t>
      </w:r>
      <w:r>
        <w:t>ố</w:t>
      </w:r>
      <w:r>
        <w:t>i cùng c</w:t>
      </w:r>
      <w:r>
        <w:t>ủ</w:t>
      </w:r>
      <w:r>
        <w:t>a trư</w:t>
      </w:r>
      <w:r>
        <w:t>ờ</w:t>
      </w:r>
      <w:r>
        <w:t>ng</w:t>
      </w:r>
    </w:p>
    <w:p w14:paraId="11098AE7" w14:textId="77777777" w:rsidR="00096899" w:rsidRDefault="003E21DD">
      <w:pPr>
        <w:pStyle w:val="Heading2"/>
      </w:pPr>
      <w:bookmarkStart w:id="6" w:name="xác-nhận"/>
      <w:bookmarkEnd w:id="5"/>
      <w:r>
        <w:t>XÁC NH</w:t>
      </w:r>
      <w:r>
        <w:t>Ậ</w:t>
      </w:r>
      <w:r>
        <w:t>N</w:t>
      </w:r>
    </w:p>
    <w:p w14:paraId="36227112" w14:textId="77777777" w:rsidR="00096899" w:rsidRDefault="003E21DD">
      <w:pPr>
        <w:pStyle w:val="Heading3"/>
      </w:pPr>
      <w:bookmarkStart w:id="7" w:name="phụ-huynh"/>
      <w:r>
        <w:t>Ph</w:t>
      </w:r>
      <w:r>
        <w:t>ụ</w:t>
      </w:r>
      <w:r>
        <w:t xml:space="preserve"> huynh:</w:t>
      </w:r>
    </w:p>
    <w:p w14:paraId="62589F5F" w14:textId="77777777" w:rsidR="00096899" w:rsidRDefault="003E21D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7CE6E590" w14:textId="77777777" w:rsidR="00096899" w:rsidRDefault="003E21DD">
      <w:pPr>
        <w:pStyle w:val="Heading3"/>
      </w:pPr>
      <w:bookmarkStart w:id="8" w:name="nhân-viên-tiếp-nhận"/>
      <w:bookmarkEnd w:id="7"/>
      <w:r>
        <w:t>Nhân viên ti</w:t>
      </w:r>
      <w:r>
        <w:t>ế</w:t>
      </w:r>
      <w:r>
        <w:t>p nh</w:t>
      </w:r>
      <w:r>
        <w:t>ậ</w:t>
      </w:r>
      <w:r>
        <w:t>n:</w:t>
      </w:r>
    </w:p>
    <w:p w14:paraId="4101AE4A" w14:textId="77777777" w:rsidR="00096899" w:rsidRDefault="003E21D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788812CA" w14:textId="77777777" w:rsidR="00096899" w:rsidRDefault="003E21DD">
      <w:r>
        <w:pict w14:anchorId="38462F47">
          <v:rect id="_x0000_i1026" style="width:0;height:1.5pt" o:hralign="center" o:hrstd="t" o:hr="t"/>
        </w:pict>
      </w:r>
    </w:p>
    <w:p w14:paraId="1745BB48" w14:textId="77777777" w:rsidR="00096899" w:rsidRDefault="003E21DD">
      <w:pPr>
        <w:pStyle w:val="FirstParagraph"/>
      </w:pPr>
      <w:r>
        <w:rPr>
          <w:b/>
          <w:bCs/>
        </w:rPr>
        <w:t>Ghi chú:</w:t>
      </w:r>
      <w:r>
        <w:t xml:space="preserve"> Đơn này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khi ph</w:t>
      </w:r>
      <w:r>
        <w:t>ụ</w:t>
      </w:r>
      <w:r>
        <w:t xml:space="preserve"> huynh mu</w:t>
      </w:r>
      <w:r>
        <w:t>ố</w:t>
      </w:r>
      <w:r>
        <w:t>n xin chuy</w:t>
      </w:r>
      <w:r>
        <w:t>ể</w:t>
      </w:r>
      <w:r>
        <w:t>n l</w:t>
      </w:r>
      <w:r>
        <w:t>ớ</w:t>
      </w:r>
      <w:r>
        <w:t>p cho con.</w:t>
      </w:r>
      <w:bookmarkEnd w:id="0"/>
      <w:bookmarkEnd w:id="6"/>
      <w:bookmarkEnd w:id="8"/>
    </w:p>
    <w:sectPr w:rsidR="0009689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A9EB6" w14:textId="77777777" w:rsidR="003E21DD" w:rsidRDefault="003E21DD" w:rsidP="00DC2AA1">
      <w:pPr>
        <w:spacing w:line="240" w:lineRule="auto"/>
      </w:pPr>
      <w:r>
        <w:separator/>
      </w:r>
    </w:p>
  </w:endnote>
  <w:endnote w:type="continuationSeparator" w:id="0">
    <w:p w14:paraId="2E967A44" w14:textId="77777777" w:rsidR="003E21DD" w:rsidRDefault="003E21DD" w:rsidP="00DC2A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09105" w14:textId="77777777" w:rsidR="003E21DD" w:rsidRDefault="003E21DD" w:rsidP="00DC2AA1">
      <w:pPr>
        <w:spacing w:line="240" w:lineRule="auto"/>
      </w:pPr>
      <w:r>
        <w:separator/>
      </w:r>
    </w:p>
  </w:footnote>
  <w:footnote w:type="continuationSeparator" w:id="0">
    <w:p w14:paraId="7F5BAD04" w14:textId="77777777" w:rsidR="003E21DD" w:rsidRDefault="003E21DD" w:rsidP="00DC2A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2F53B" w14:textId="77777777" w:rsidR="00DC2AA1" w:rsidRPr="00A33244" w:rsidRDefault="00DC2AA1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506AB28" wp14:editId="3BE0E56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4DCB7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EDAFC7B" w14:textId="77777777" w:rsidR="00DC2AA1" w:rsidRDefault="00DC2A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6F603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4603D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6899"/>
    <w:rsid w:val="00096899"/>
    <w:rsid w:val="003E21DD"/>
    <w:rsid w:val="00DC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054252A"/>
  <w15:docId w15:val="{E543DE63-1B28-427D-9B91-E4789B04A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2AA1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C2AA1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C2AA1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C2AA1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C2AA1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DC2AA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C2AA1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DC2AA1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AA1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AA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C2AA1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C2AA1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2AA1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C2AA1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AA1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DC2AA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AA1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DC2AA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AA1"/>
    <w:rPr>
      <w:rFonts w:ascii="Times New Roman" w:hAnsi="Times New Roman"/>
      <w:szCs w:val="22"/>
    </w:rPr>
  </w:style>
  <w:style w:type="character" w:styleId="Emphasis">
    <w:name w:val="Emphasis"/>
    <w:rsid w:val="00DC2AA1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DC2AA1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DC2AA1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DC2AA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DC2A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2026-02-09T02:59:00Z</dcterms:created>
  <dcterms:modified xsi:type="dcterms:W3CDTF">2026-02-09T02:59:00Z</dcterms:modified>
</cp:coreProperties>
</file>