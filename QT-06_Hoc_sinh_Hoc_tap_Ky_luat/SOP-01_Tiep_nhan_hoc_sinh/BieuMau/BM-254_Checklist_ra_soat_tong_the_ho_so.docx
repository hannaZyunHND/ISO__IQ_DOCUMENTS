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8F5BB" w14:textId="77777777" w:rsidR="00B67192" w:rsidRDefault="00FB72CA" w:rsidP="003345B2">
      <w:pPr>
        <w:pStyle w:val="Title"/>
      </w:pPr>
      <w:bookmarkStart w:id="0" w:name="bm-254-checklist-rà-soát-tổng-thể-hồ-sơ"/>
      <w:r>
        <w:t>BM-254: CHECKLIST RÀ SOÁT T</w:t>
      </w:r>
      <w:r>
        <w:t>Ổ</w:t>
      </w:r>
      <w:r>
        <w:t>NG TH</w:t>
      </w:r>
      <w:r>
        <w:t>Ể</w:t>
      </w:r>
      <w:r>
        <w:t xml:space="preserve"> H</w:t>
      </w:r>
      <w:r>
        <w:t>Ồ</w:t>
      </w:r>
      <w:r>
        <w:t xml:space="preserve"> SƠ</w:t>
      </w:r>
    </w:p>
    <w:p w14:paraId="0947B731" w14:textId="77777777" w:rsidR="00B67192" w:rsidRDefault="00FB72CA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QT-06-SOP-01-BM-254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F4B8561" w14:textId="77777777" w:rsidR="00B67192" w:rsidRDefault="00FB72CA">
      <w:r>
        <w:pict w14:anchorId="613A266D">
          <v:rect id="_x0000_i1025" style="width:0;height:1.5pt" o:hralign="center" o:hrstd="t" o:hr="t"/>
        </w:pict>
      </w:r>
    </w:p>
    <w:p w14:paraId="2F48A505" w14:textId="77777777" w:rsidR="00B67192" w:rsidRDefault="00FB72CA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403"/>
      </w:tblGrid>
      <w:tr w:rsidR="00B67192" w14:paraId="54D9673C" w14:textId="77777777" w:rsidTr="003345B2">
        <w:tc>
          <w:tcPr>
            <w:tcW w:w="0" w:type="auto"/>
          </w:tcPr>
          <w:p w14:paraId="10EF6EEF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C7F908E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67192" w14:paraId="3755FF27" w14:textId="77777777" w:rsidTr="003345B2">
        <w:tc>
          <w:tcPr>
            <w:tcW w:w="0" w:type="auto"/>
          </w:tcPr>
          <w:p w14:paraId="335A45DC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Mã checklist</w:t>
            </w:r>
          </w:p>
        </w:tc>
        <w:tc>
          <w:tcPr>
            <w:tcW w:w="0" w:type="auto"/>
          </w:tcPr>
          <w:p w14:paraId="2936D354" w14:textId="77777777" w:rsidR="00B67192" w:rsidRDefault="00FB72CA">
            <w:pPr>
              <w:pStyle w:val="Compact"/>
            </w:pPr>
            <w:r>
              <w:t>QT06-CL04</w:t>
            </w:r>
          </w:p>
        </w:tc>
      </w:tr>
      <w:tr w:rsidR="00B67192" w14:paraId="07D2970A" w14:textId="77777777" w:rsidTr="003345B2">
        <w:tc>
          <w:tcPr>
            <w:tcW w:w="0" w:type="auto"/>
          </w:tcPr>
          <w:p w14:paraId="792A5980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0" w:type="auto"/>
          </w:tcPr>
          <w:p w14:paraId="68B877A3" w14:textId="77777777" w:rsidR="00B67192" w:rsidRDefault="00B67192">
            <w:pPr>
              <w:pStyle w:val="Compact"/>
            </w:pPr>
          </w:p>
        </w:tc>
      </w:tr>
      <w:tr w:rsidR="00B67192" w14:paraId="67E66EA5" w14:textId="77777777" w:rsidTr="003345B2">
        <w:tc>
          <w:tcPr>
            <w:tcW w:w="0" w:type="auto"/>
          </w:tcPr>
          <w:p w14:paraId="34F9008C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Mã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4F96D140" w14:textId="77777777" w:rsidR="00B67192" w:rsidRDefault="00B67192">
            <w:pPr>
              <w:pStyle w:val="Compact"/>
            </w:pPr>
          </w:p>
        </w:tc>
      </w:tr>
      <w:tr w:rsidR="00B67192" w14:paraId="510546DC" w14:textId="77777777" w:rsidTr="003345B2">
        <w:tc>
          <w:tcPr>
            <w:tcW w:w="0" w:type="auto"/>
          </w:tcPr>
          <w:p w14:paraId="0E2FAD73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61DD1C5" w14:textId="77777777" w:rsidR="00B67192" w:rsidRDefault="00B67192">
            <w:pPr>
              <w:pStyle w:val="Compact"/>
            </w:pPr>
          </w:p>
        </w:tc>
      </w:tr>
      <w:tr w:rsidR="00B67192" w14:paraId="74A1CAA0" w14:textId="77777777" w:rsidTr="003345B2">
        <w:tc>
          <w:tcPr>
            <w:tcW w:w="0" w:type="auto"/>
          </w:tcPr>
          <w:p w14:paraId="527C4D06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Ngày rà soát</w:t>
            </w:r>
          </w:p>
        </w:tc>
        <w:tc>
          <w:tcPr>
            <w:tcW w:w="0" w:type="auto"/>
          </w:tcPr>
          <w:p w14:paraId="05A3B6A0" w14:textId="77777777" w:rsidR="00B67192" w:rsidRDefault="00B67192">
            <w:pPr>
              <w:pStyle w:val="Compact"/>
            </w:pPr>
          </w:p>
        </w:tc>
      </w:tr>
      <w:tr w:rsidR="00B67192" w14:paraId="617752EA" w14:textId="77777777" w:rsidTr="003345B2">
        <w:tc>
          <w:tcPr>
            <w:tcW w:w="0" w:type="auto"/>
          </w:tcPr>
          <w:p w14:paraId="7DE7464C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rà soát</w:t>
            </w:r>
          </w:p>
        </w:tc>
        <w:tc>
          <w:tcPr>
            <w:tcW w:w="0" w:type="auto"/>
          </w:tcPr>
          <w:p w14:paraId="2C80BA49" w14:textId="77777777" w:rsidR="00B67192" w:rsidRDefault="00B67192">
            <w:pPr>
              <w:pStyle w:val="Compact"/>
            </w:pPr>
          </w:p>
        </w:tc>
      </w:tr>
    </w:tbl>
    <w:p w14:paraId="39B4D764" w14:textId="77777777" w:rsidR="00B67192" w:rsidRDefault="00FB72CA">
      <w:pPr>
        <w:pStyle w:val="Heading2"/>
      </w:pPr>
      <w:bookmarkStart w:id="2" w:name="checklist-rà-soát"/>
      <w:bookmarkEnd w:id="1"/>
      <w:r>
        <w:t>CHECKLIST RÀ SOÁT</w:t>
      </w:r>
    </w:p>
    <w:p w14:paraId="69B7DEE2" w14:textId="77777777" w:rsidR="00B67192" w:rsidRDefault="00FB72CA">
      <w:pPr>
        <w:pStyle w:val="Heading3"/>
      </w:pPr>
      <w:bookmarkStart w:id="3" w:name="phần-a-giấy-tờ-tủ-hồ-sơ"/>
      <w:r>
        <w:t>PH</w:t>
      </w:r>
      <w:r>
        <w:t>Ầ</w:t>
      </w:r>
      <w:r>
        <w:t>N A: GI</w:t>
      </w:r>
      <w:r>
        <w:t>Ấ</w:t>
      </w:r>
      <w:r>
        <w:t>Y T</w:t>
      </w:r>
      <w:r>
        <w:t>Ờ</w:t>
      </w:r>
      <w:r>
        <w:t xml:space="preserve"> (T</w:t>
      </w:r>
      <w:r>
        <w:t>Ủ</w:t>
      </w:r>
      <w:r>
        <w:t xml:space="preserve"> H</w:t>
      </w:r>
      <w:r>
        <w:t>Ồ</w:t>
      </w:r>
      <w:r>
        <w:t xml:space="preserve"> SƠ)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476"/>
        <w:gridCol w:w="590"/>
        <w:gridCol w:w="1304"/>
        <w:gridCol w:w="1037"/>
      </w:tblGrid>
      <w:tr w:rsidR="00B67192" w14:paraId="324C5FC2" w14:textId="77777777" w:rsidTr="003345B2">
        <w:tc>
          <w:tcPr>
            <w:tcW w:w="0" w:type="auto"/>
          </w:tcPr>
          <w:p w14:paraId="4DEE6FD9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4F45B950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40E317F7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31B39C4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68408A5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67192" w14:paraId="7501B8CA" w14:textId="77777777" w:rsidTr="003345B2">
        <w:tc>
          <w:tcPr>
            <w:tcW w:w="0" w:type="auto"/>
          </w:tcPr>
          <w:p w14:paraId="370269B2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729DB1CB" w14:textId="77777777" w:rsidR="00B67192" w:rsidRDefault="00FB72CA">
            <w:pPr>
              <w:pStyle w:val="Compact"/>
            </w:pPr>
            <w:r>
              <w:t>Bìa h</w:t>
            </w:r>
            <w:r>
              <w:t>ồ</w:t>
            </w:r>
            <w:r>
              <w:t xml:space="preserve"> sơ đã làm, Ghi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</w:t>
            </w:r>
          </w:p>
        </w:tc>
        <w:tc>
          <w:tcPr>
            <w:tcW w:w="0" w:type="auto"/>
          </w:tcPr>
          <w:p w14:paraId="26BABAAC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498311F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DA16DE5" w14:textId="77777777" w:rsidR="00B67192" w:rsidRDefault="00B67192">
            <w:pPr>
              <w:pStyle w:val="Compact"/>
            </w:pPr>
          </w:p>
        </w:tc>
      </w:tr>
      <w:tr w:rsidR="00B67192" w14:paraId="224515DC" w14:textId="77777777" w:rsidTr="003345B2">
        <w:tc>
          <w:tcPr>
            <w:tcW w:w="0" w:type="auto"/>
          </w:tcPr>
          <w:p w14:paraId="5E1B0BFA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4EA7538E" w14:textId="77777777" w:rsidR="00B67192" w:rsidRDefault="00FB72CA">
            <w:pPr>
              <w:pStyle w:val="Compact"/>
            </w:pPr>
            <w:r>
              <w:t>15 lo</w:t>
            </w:r>
            <w:r>
              <w:t>ạ</w:t>
            </w:r>
            <w:r>
              <w:t>i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đã đ</w:t>
            </w:r>
            <w:r>
              <w:t>ủ</w:t>
            </w:r>
            <w:r>
              <w:t xml:space="preserve"> và S</w:t>
            </w:r>
            <w:r>
              <w:t>ắ</w:t>
            </w:r>
            <w:r>
              <w:t>p x</w:t>
            </w:r>
            <w:r>
              <w:t>ế</w:t>
            </w:r>
            <w:r>
              <w:t>p đúng 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  <w:tc>
          <w:tcPr>
            <w:tcW w:w="0" w:type="auto"/>
          </w:tcPr>
          <w:p w14:paraId="043D5158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F665FE1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5791C72" w14:textId="77777777" w:rsidR="00B67192" w:rsidRDefault="00B67192">
            <w:pPr>
              <w:pStyle w:val="Compact"/>
            </w:pPr>
          </w:p>
        </w:tc>
      </w:tr>
      <w:tr w:rsidR="00B67192" w14:paraId="01A6767A" w14:textId="77777777" w:rsidTr="003345B2">
        <w:tc>
          <w:tcPr>
            <w:tcW w:w="0" w:type="auto"/>
          </w:tcPr>
          <w:p w14:paraId="4F646799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59E727C8" w14:textId="77777777" w:rsidR="00B67192" w:rsidRDefault="00FB72CA">
            <w:pPr>
              <w:pStyle w:val="Compact"/>
            </w:pPr>
            <w:r>
              <w:t>Đã đóng d</w:t>
            </w:r>
            <w:r>
              <w:t>ấ</w:t>
            </w:r>
            <w:r>
              <w:t>u “Đã ki</w:t>
            </w:r>
            <w:r>
              <w:t>ể</w:t>
            </w:r>
            <w:r>
              <w:t>m tra”</w:t>
            </w:r>
          </w:p>
        </w:tc>
        <w:tc>
          <w:tcPr>
            <w:tcW w:w="0" w:type="auto"/>
          </w:tcPr>
          <w:p w14:paraId="13EDFD46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C1A2333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1C51AEC" w14:textId="77777777" w:rsidR="00B67192" w:rsidRDefault="00B67192">
            <w:pPr>
              <w:pStyle w:val="Compact"/>
            </w:pPr>
          </w:p>
        </w:tc>
      </w:tr>
      <w:tr w:rsidR="00B67192" w14:paraId="2838F8E5" w14:textId="77777777" w:rsidTr="003345B2">
        <w:tc>
          <w:tcPr>
            <w:tcW w:w="0" w:type="auto"/>
          </w:tcPr>
          <w:p w14:paraId="6A1BD646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48F835DB" w14:textId="77777777" w:rsidR="00B67192" w:rsidRDefault="00FB72CA">
            <w:pPr>
              <w:pStyle w:val="Compact"/>
            </w:pPr>
            <w:r>
              <w:t>Đã x</w:t>
            </w:r>
            <w:r>
              <w:t>ế</w:t>
            </w:r>
            <w:r>
              <w:t>p vào t</w:t>
            </w:r>
            <w:r>
              <w:t>ủ</w:t>
            </w:r>
            <w:r>
              <w:t xml:space="preserve"> đúng v</w:t>
            </w:r>
            <w:r>
              <w:t>ị</w:t>
            </w:r>
            <w:r>
              <w:t xml:space="preserve"> trí</w:t>
            </w:r>
          </w:p>
        </w:tc>
        <w:tc>
          <w:tcPr>
            <w:tcW w:w="0" w:type="auto"/>
          </w:tcPr>
          <w:p w14:paraId="7536F802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8D562AE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379417" w14:textId="77777777" w:rsidR="00B67192" w:rsidRDefault="00B67192">
            <w:pPr>
              <w:pStyle w:val="Compact"/>
            </w:pPr>
          </w:p>
        </w:tc>
      </w:tr>
    </w:tbl>
    <w:p w14:paraId="2CB1280F" w14:textId="77777777" w:rsidR="00B67192" w:rsidRDefault="00FB72CA">
      <w:pPr>
        <w:pStyle w:val="Heading3"/>
      </w:pPr>
      <w:bookmarkStart w:id="4" w:name="phần-b-hồ-sơ-số-phần-mềm"/>
      <w:bookmarkEnd w:id="3"/>
      <w:r>
        <w:t>PH</w:t>
      </w:r>
      <w:r>
        <w:t>Ầ</w:t>
      </w:r>
      <w:r>
        <w:t>N B: H</w:t>
      </w:r>
      <w:r>
        <w:t>Ồ</w:t>
      </w:r>
      <w:r>
        <w:t xml:space="preserve"> SƠ S</w:t>
      </w:r>
      <w:r>
        <w:t>Ố</w:t>
      </w:r>
      <w:r>
        <w:t xml:space="preserve"> (PH</w:t>
      </w:r>
      <w:r>
        <w:t>Ầ</w:t>
      </w:r>
      <w:r>
        <w:t>N M</w:t>
      </w:r>
      <w:r>
        <w:t>Ề</w:t>
      </w:r>
      <w:r>
        <w:t>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209"/>
        <w:gridCol w:w="590"/>
        <w:gridCol w:w="1304"/>
        <w:gridCol w:w="1037"/>
      </w:tblGrid>
      <w:tr w:rsidR="00B67192" w14:paraId="2D92DC6C" w14:textId="77777777" w:rsidTr="003345B2">
        <w:tc>
          <w:tcPr>
            <w:tcW w:w="0" w:type="auto"/>
          </w:tcPr>
          <w:p w14:paraId="235A8A23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3722D84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2E4901C3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1D56364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252CD18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67192" w14:paraId="38C7EA37" w14:textId="77777777" w:rsidTr="003345B2">
        <w:tc>
          <w:tcPr>
            <w:tcW w:w="0" w:type="auto"/>
          </w:tcPr>
          <w:p w14:paraId="761EF8BE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1D39853D" w14:textId="77777777" w:rsidR="00B67192" w:rsidRDefault="00FB72CA">
            <w:pPr>
              <w:pStyle w:val="Compact"/>
            </w:pPr>
            <w:r>
              <w:t>Đã t</w:t>
            </w:r>
            <w:r>
              <w:t>ạ</w:t>
            </w:r>
            <w:r>
              <w:t>o tài kho</w:t>
            </w:r>
            <w:r>
              <w:t>ả</w:t>
            </w:r>
            <w:r>
              <w:t>n HS trên 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</w:p>
        </w:tc>
        <w:tc>
          <w:tcPr>
            <w:tcW w:w="0" w:type="auto"/>
          </w:tcPr>
          <w:p w14:paraId="42B94482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88616C7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B24AB2F" w14:textId="77777777" w:rsidR="00B67192" w:rsidRDefault="00B67192">
            <w:pPr>
              <w:pStyle w:val="Compact"/>
            </w:pPr>
          </w:p>
        </w:tc>
      </w:tr>
      <w:tr w:rsidR="00B67192" w14:paraId="524E1531" w14:textId="77777777" w:rsidTr="003345B2">
        <w:tc>
          <w:tcPr>
            <w:tcW w:w="0" w:type="auto"/>
          </w:tcPr>
          <w:p w14:paraId="68710609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5301811A" w14:textId="77777777" w:rsidR="00B67192" w:rsidRDefault="00FB72CA">
            <w:pPr>
              <w:pStyle w:val="Compact"/>
            </w:pPr>
            <w:r>
              <w:t>Thông tin cơ b</w:t>
            </w:r>
            <w:r>
              <w:t>ả</w:t>
            </w:r>
            <w:r>
              <w:t>n đã nh</w:t>
            </w:r>
            <w:r>
              <w:t>ậ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7BC2A99E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5F2172B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36FC7BA" w14:textId="77777777" w:rsidR="00B67192" w:rsidRDefault="00B67192">
            <w:pPr>
              <w:pStyle w:val="Compact"/>
            </w:pPr>
          </w:p>
        </w:tc>
      </w:tr>
      <w:tr w:rsidR="00B67192" w14:paraId="41BBE919" w14:textId="77777777" w:rsidTr="003345B2">
        <w:tc>
          <w:tcPr>
            <w:tcW w:w="0" w:type="auto"/>
          </w:tcPr>
          <w:p w14:paraId="188FE4DA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</w:tcPr>
          <w:p w14:paraId="634B2FD2" w14:textId="77777777" w:rsidR="00B67192" w:rsidRDefault="00FB72CA">
            <w:pPr>
              <w:pStyle w:val="Compact"/>
            </w:pPr>
            <w:r>
              <w:t>Ả</w:t>
            </w:r>
            <w:r>
              <w:t>nh đã upload</w:t>
            </w:r>
          </w:p>
        </w:tc>
        <w:tc>
          <w:tcPr>
            <w:tcW w:w="0" w:type="auto"/>
          </w:tcPr>
          <w:p w14:paraId="56768712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C289A14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CABB141" w14:textId="77777777" w:rsidR="00B67192" w:rsidRDefault="00B67192">
            <w:pPr>
              <w:pStyle w:val="Compact"/>
            </w:pPr>
          </w:p>
        </w:tc>
      </w:tr>
      <w:tr w:rsidR="00B67192" w14:paraId="30180106" w14:textId="77777777" w:rsidTr="003345B2">
        <w:tc>
          <w:tcPr>
            <w:tcW w:w="0" w:type="auto"/>
          </w:tcPr>
          <w:p w14:paraId="60EA3FCB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159E352D" w14:textId="77777777" w:rsidR="00B67192" w:rsidRDefault="00FB72CA">
            <w:pPr>
              <w:pStyle w:val="Compact"/>
            </w:pPr>
            <w:r>
              <w:t>Đã phân l</w:t>
            </w:r>
            <w:r>
              <w:t>ớ</w:t>
            </w:r>
            <w:r>
              <w:t>p (L</w:t>
            </w:r>
            <w:r>
              <w:t>ớ</w:t>
            </w:r>
            <w:r>
              <w:t>p X, GVCN Y)</w:t>
            </w:r>
          </w:p>
        </w:tc>
        <w:tc>
          <w:tcPr>
            <w:tcW w:w="0" w:type="auto"/>
          </w:tcPr>
          <w:p w14:paraId="716ABE6F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718A648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7AFD8AB" w14:textId="77777777" w:rsidR="00B67192" w:rsidRDefault="00B67192">
            <w:pPr>
              <w:pStyle w:val="Compact"/>
            </w:pPr>
          </w:p>
        </w:tc>
      </w:tr>
      <w:tr w:rsidR="00B67192" w14:paraId="32DA6851" w14:textId="77777777" w:rsidTr="003345B2">
        <w:tc>
          <w:tcPr>
            <w:tcW w:w="0" w:type="auto"/>
          </w:tcPr>
          <w:p w14:paraId="23EC020C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3017490C" w14:textId="77777777" w:rsidR="00B67192" w:rsidRDefault="00FB72CA">
            <w:pPr>
              <w:pStyle w:val="Compact"/>
            </w:pPr>
            <w:r>
              <w:t>PH đã có tài kho</w:t>
            </w:r>
            <w:r>
              <w:t>ả</w:t>
            </w:r>
            <w:r>
              <w:t>n xem đi</w:t>
            </w:r>
            <w:r>
              <w:t>ể</w:t>
            </w:r>
            <w:r>
              <w:t>m (App/Web)</w:t>
            </w:r>
          </w:p>
        </w:tc>
        <w:tc>
          <w:tcPr>
            <w:tcW w:w="0" w:type="auto"/>
          </w:tcPr>
          <w:p w14:paraId="085A1E2A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443EBB5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CB625F1" w14:textId="77777777" w:rsidR="00B67192" w:rsidRDefault="00B67192">
            <w:pPr>
              <w:pStyle w:val="Compact"/>
            </w:pPr>
          </w:p>
        </w:tc>
      </w:tr>
    </w:tbl>
    <w:p w14:paraId="7FE0B620" w14:textId="77777777" w:rsidR="00B67192" w:rsidRDefault="00FB72CA">
      <w:pPr>
        <w:pStyle w:val="Heading3"/>
      </w:pPr>
      <w:bookmarkStart w:id="5" w:name="phần-c-thực-thể"/>
      <w:bookmarkEnd w:id="4"/>
      <w:r>
        <w:t>PH</w:t>
      </w:r>
      <w:r>
        <w:t>Ầ</w:t>
      </w:r>
      <w:r>
        <w:t>N C: TH</w:t>
      </w:r>
      <w:r>
        <w:t>Ự</w:t>
      </w:r>
      <w:r>
        <w:t>C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822"/>
        <w:gridCol w:w="590"/>
        <w:gridCol w:w="1304"/>
        <w:gridCol w:w="1037"/>
      </w:tblGrid>
      <w:tr w:rsidR="00B67192" w14:paraId="5701ECAF" w14:textId="77777777" w:rsidTr="003345B2">
        <w:tc>
          <w:tcPr>
            <w:tcW w:w="0" w:type="auto"/>
          </w:tcPr>
          <w:p w14:paraId="6AB7ED7F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2D1F155A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C82ECF9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5C9C6AD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8D7B9DC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67192" w14:paraId="6AEA3BD0" w14:textId="77777777" w:rsidTr="003345B2">
        <w:tc>
          <w:tcPr>
            <w:tcW w:w="0" w:type="auto"/>
          </w:tcPr>
          <w:p w14:paraId="7FE1E583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182EE108" w14:textId="77777777" w:rsidR="00B67192" w:rsidRDefault="00FB72CA">
            <w:pPr>
              <w:pStyle w:val="Compact"/>
            </w:pPr>
            <w:r>
              <w:t>Th</w:t>
            </w:r>
            <w:r>
              <w:t>ẻ</w:t>
            </w:r>
            <w:r>
              <w:t xml:space="preserve"> HS đã in</w:t>
            </w:r>
          </w:p>
        </w:tc>
        <w:tc>
          <w:tcPr>
            <w:tcW w:w="0" w:type="auto"/>
          </w:tcPr>
          <w:p w14:paraId="597BAEEB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8F2645B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600E1FC" w14:textId="77777777" w:rsidR="00B67192" w:rsidRDefault="00B67192">
            <w:pPr>
              <w:pStyle w:val="Compact"/>
            </w:pPr>
          </w:p>
        </w:tc>
      </w:tr>
      <w:tr w:rsidR="00B67192" w14:paraId="20518F6B" w14:textId="77777777" w:rsidTr="003345B2">
        <w:tc>
          <w:tcPr>
            <w:tcW w:w="0" w:type="auto"/>
          </w:tcPr>
          <w:p w14:paraId="37058E67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6B34D85C" w14:textId="77777777" w:rsidR="00B67192" w:rsidRDefault="00FB72CA">
            <w:pPr>
              <w:pStyle w:val="Compact"/>
            </w:pPr>
            <w:r>
              <w:t>S</w:t>
            </w:r>
            <w:r>
              <w:t>ổ</w:t>
            </w:r>
            <w:r>
              <w:t xml:space="preserve"> liên l</w:t>
            </w:r>
            <w:r>
              <w:t>ạ</w:t>
            </w:r>
            <w:r>
              <w:t>c đã chu</w:t>
            </w:r>
            <w:r>
              <w:t>ẩ</w:t>
            </w:r>
            <w:r>
              <w:t>n b</w:t>
            </w:r>
            <w:r>
              <w:t>ị</w:t>
            </w:r>
          </w:p>
        </w:tc>
        <w:tc>
          <w:tcPr>
            <w:tcW w:w="0" w:type="auto"/>
          </w:tcPr>
          <w:p w14:paraId="655D448B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61B83E7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8A014FA" w14:textId="77777777" w:rsidR="00B67192" w:rsidRDefault="00B67192">
            <w:pPr>
              <w:pStyle w:val="Compact"/>
            </w:pPr>
          </w:p>
        </w:tc>
      </w:tr>
      <w:tr w:rsidR="00B67192" w14:paraId="61B86E5A" w14:textId="77777777" w:rsidTr="003345B2">
        <w:tc>
          <w:tcPr>
            <w:tcW w:w="0" w:type="auto"/>
          </w:tcPr>
          <w:p w14:paraId="73F7B21E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00791639" w14:textId="77777777" w:rsidR="00B67192" w:rsidRDefault="00FB72CA">
            <w:pPr>
              <w:pStyle w:val="Compact"/>
            </w:pPr>
            <w:r>
              <w:t>Đ</w:t>
            </w:r>
            <w:r>
              <w:t>ồ</w:t>
            </w:r>
            <w:r>
              <w:t>ng ph</w:t>
            </w:r>
            <w:r>
              <w:t>ụ</w:t>
            </w:r>
            <w:r>
              <w:t>c đã đ</w:t>
            </w:r>
            <w:r>
              <w:t>ặ</w:t>
            </w:r>
            <w:r>
              <w:t>t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40563CC8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766A7B6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83CDB5E" w14:textId="77777777" w:rsidR="00B67192" w:rsidRDefault="00B67192">
            <w:pPr>
              <w:pStyle w:val="Compact"/>
            </w:pPr>
          </w:p>
        </w:tc>
      </w:tr>
      <w:tr w:rsidR="00B67192" w14:paraId="7AC3ACF0" w14:textId="77777777" w:rsidTr="003345B2">
        <w:tc>
          <w:tcPr>
            <w:tcW w:w="0" w:type="auto"/>
          </w:tcPr>
          <w:p w14:paraId="7B6E5E4A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</w:tcPr>
          <w:p w14:paraId="542436CA" w14:textId="77777777" w:rsidR="00B67192" w:rsidRDefault="00FB72CA">
            <w:pPr>
              <w:pStyle w:val="Compact"/>
            </w:pPr>
            <w:r>
              <w:t>Túi v</w:t>
            </w:r>
            <w:r>
              <w:t>ả</w:t>
            </w:r>
            <w:r>
              <w:t>i/Balo đã chu</w:t>
            </w:r>
            <w:r>
              <w:t>ẩ</w:t>
            </w:r>
            <w:r>
              <w:t>n b</w:t>
            </w:r>
            <w:r>
              <w:t>ị</w:t>
            </w:r>
          </w:p>
        </w:tc>
        <w:tc>
          <w:tcPr>
            <w:tcW w:w="0" w:type="auto"/>
          </w:tcPr>
          <w:p w14:paraId="0C56D19B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9B3E233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4F9B5E4" w14:textId="77777777" w:rsidR="00B67192" w:rsidRDefault="00B67192">
            <w:pPr>
              <w:pStyle w:val="Compact"/>
            </w:pPr>
          </w:p>
        </w:tc>
      </w:tr>
    </w:tbl>
    <w:p w14:paraId="3FCE6D79" w14:textId="77777777" w:rsidR="00B67192" w:rsidRDefault="00FB72CA">
      <w:pPr>
        <w:pStyle w:val="Heading2"/>
      </w:pPr>
      <w:bookmarkStart w:id="6" w:name="tổng-kết"/>
      <w:bookmarkEnd w:id="2"/>
      <w:bookmarkEnd w:id="5"/>
      <w:r>
        <w:t>T</w:t>
      </w:r>
      <w:r>
        <w:t>Ổ</w:t>
      </w:r>
      <w:r>
        <w:t>NG K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2187"/>
      </w:tblGrid>
      <w:tr w:rsidR="00B67192" w14:paraId="263ADCB0" w14:textId="77777777" w:rsidTr="003345B2">
        <w:tc>
          <w:tcPr>
            <w:tcW w:w="0" w:type="auto"/>
          </w:tcPr>
          <w:p w14:paraId="6D4A7F37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DFF4D07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67192" w14:paraId="52E2E137" w14:textId="77777777" w:rsidTr="003345B2">
        <w:tc>
          <w:tcPr>
            <w:tcW w:w="0" w:type="auto"/>
          </w:tcPr>
          <w:p w14:paraId="3B3108EE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33066C1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/13</w:t>
            </w:r>
          </w:p>
        </w:tc>
      </w:tr>
      <w:tr w:rsidR="00B67192" w14:paraId="14117342" w14:textId="77777777" w:rsidTr="003345B2">
        <w:tc>
          <w:tcPr>
            <w:tcW w:w="0" w:type="auto"/>
          </w:tcPr>
          <w:p w14:paraId="64E6D26B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 hoàn thi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623521A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100%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ủ</w:t>
            </w:r>
          </w:p>
        </w:tc>
      </w:tr>
      <w:tr w:rsidR="00B67192" w14:paraId="374CD67D" w14:textId="77777777" w:rsidTr="003345B2">
        <w:tc>
          <w:tcPr>
            <w:tcW w:w="0" w:type="auto"/>
          </w:tcPr>
          <w:p w14:paraId="7C7F6D36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HS s</w:t>
            </w:r>
            <w:r>
              <w:rPr>
                <w:b/>
                <w:bCs/>
              </w:rPr>
              <w:t>ẵ</w:t>
            </w:r>
            <w:r>
              <w:rPr>
                <w:b/>
                <w:bCs/>
              </w:rPr>
              <w:t>n sàng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F8DA056" w14:textId="77777777" w:rsidR="00B67192" w:rsidRDefault="00FB72C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</w:tr>
      <w:tr w:rsidR="00B67192" w14:paraId="0979632C" w14:textId="77777777" w:rsidTr="003345B2">
        <w:tc>
          <w:tcPr>
            <w:tcW w:w="0" w:type="auto"/>
          </w:tcPr>
          <w:p w14:paraId="19CD4BAF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</w:tcPr>
          <w:p w14:paraId="73DD3CFB" w14:textId="77777777" w:rsidR="00B67192" w:rsidRDefault="00B67192">
            <w:pPr>
              <w:pStyle w:val="Compact"/>
            </w:pPr>
          </w:p>
        </w:tc>
      </w:tr>
      <w:tr w:rsidR="00B67192" w14:paraId="4EBCA1B4" w14:textId="77777777" w:rsidTr="003345B2">
        <w:tc>
          <w:tcPr>
            <w:tcW w:w="0" w:type="auto"/>
          </w:tcPr>
          <w:p w14:paraId="10DE3760" w14:textId="77777777" w:rsidR="00B67192" w:rsidRDefault="00FB72CA">
            <w:pPr>
              <w:pStyle w:val="Compact"/>
            </w:pPr>
            <w:r>
              <w:rPr>
                <w:b/>
                <w:bCs/>
              </w:rPr>
              <w:t>Ngày hoàn thi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7FF0DAE" w14:textId="77777777" w:rsidR="00B67192" w:rsidRDefault="00B67192">
            <w:pPr>
              <w:pStyle w:val="Compact"/>
            </w:pPr>
          </w:p>
        </w:tc>
      </w:tr>
    </w:tbl>
    <w:p w14:paraId="359459E5" w14:textId="77777777" w:rsidR="00B67192" w:rsidRDefault="00FB72CA">
      <w:pPr>
        <w:pStyle w:val="Heading2"/>
      </w:pPr>
      <w:bookmarkStart w:id="7" w:name="xác-nhận"/>
      <w:bookmarkEnd w:id="6"/>
      <w:r>
        <w:t>XÁC NH</w:t>
      </w:r>
      <w:r>
        <w:t>Ậ</w:t>
      </w:r>
      <w:r>
        <w:t>N</w:t>
      </w:r>
    </w:p>
    <w:p w14:paraId="1749886D" w14:textId="77777777" w:rsidR="00B67192" w:rsidRDefault="00FB72CA">
      <w:pPr>
        <w:pStyle w:val="Heading3"/>
      </w:pPr>
      <w:bookmarkStart w:id="8" w:name="người-rà-soát"/>
      <w:r>
        <w:t>Ngư</w:t>
      </w:r>
      <w:r>
        <w:t>ờ</w:t>
      </w:r>
      <w:r>
        <w:t>i rà soát:</w:t>
      </w:r>
    </w:p>
    <w:p w14:paraId="7B037617" w14:textId="77777777" w:rsidR="00B67192" w:rsidRDefault="00FB72C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ED64EE9" w14:textId="77777777" w:rsidR="00B67192" w:rsidRDefault="00FB72CA">
      <w:r>
        <w:pict w14:anchorId="0EE10BD4">
          <v:rect id="_x0000_i1026" style="width:0;height:1.5pt" o:hralign="center" o:hrstd="t" o:hr="t"/>
        </w:pict>
      </w:r>
    </w:p>
    <w:p w14:paraId="0E9E128B" w14:textId="77777777" w:rsidR="00B67192" w:rsidRDefault="00FB72CA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Checklist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rà soát t</w:t>
      </w:r>
      <w:r>
        <w:t>ổ</w:t>
      </w:r>
      <w:r>
        <w:t>ng th</w:t>
      </w:r>
      <w:r>
        <w:t>ể</w:t>
      </w:r>
      <w:r>
        <w:t xml:space="preserve"> h</w:t>
      </w:r>
      <w:r>
        <w:t>ồ</w:t>
      </w:r>
      <w:r>
        <w:t xml:space="preserve"> sơ h</w:t>
      </w:r>
      <w:r>
        <w:t>ọ</w:t>
      </w:r>
      <w:r>
        <w:t>c sinh trư</w:t>
      </w:r>
      <w:r>
        <w:t>ớ</w:t>
      </w:r>
      <w:r>
        <w:t>c khai gi</w:t>
      </w:r>
      <w:r>
        <w:t>ả</w:t>
      </w:r>
      <w:r>
        <w:t>ng.</w:t>
      </w:r>
      <w:bookmarkEnd w:id="0"/>
      <w:bookmarkEnd w:id="7"/>
      <w:bookmarkEnd w:id="8"/>
    </w:p>
    <w:sectPr w:rsidR="00B6719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84601" w14:textId="77777777" w:rsidR="00FB72CA" w:rsidRDefault="00FB72CA" w:rsidP="003345B2">
      <w:pPr>
        <w:spacing w:line="240" w:lineRule="auto"/>
      </w:pPr>
      <w:r>
        <w:separator/>
      </w:r>
    </w:p>
  </w:endnote>
  <w:endnote w:type="continuationSeparator" w:id="0">
    <w:p w14:paraId="07769ABB" w14:textId="77777777" w:rsidR="00FB72CA" w:rsidRDefault="00FB72CA" w:rsidP="00334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076BE" w14:textId="77777777" w:rsidR="00FB72CA" w:rsidRDefault="00FB72CA" w:rsidP="003345B2">
      <w:pPr>
        <w:spacing w:line="240" w:lineRule="auto"/>
      </w:pPr>
      <w:r>
        <w:separator/>
      </w:r>
    </w:p>
  </w:footnote>
  <w:footnote w:type="continuationSeparator" w:id="0">
    <w:p w14:paraId="6DF1BD12" w14:textId="77777777" w:rsidR="00FB72CA" w:rsidRDefault="00FB72CA" w:rsidP="003345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9180E" w14:textId="77777777" w:rsidR="003345B2" w:rsidRPr="00A33244" w:rsidRDefault="003345B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12CA035" wp14:editId="580B0A4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E2205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5CD5F90" w14:textId="77777777" w:rsidR="003345B2" w:rsidRDefault="003345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C44C5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192"/>
    <w:rsid w:val="003345B2"/>
    <w:rsid w:val="00B67192"/>
    <w:rsid w:val="00FB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AF6A4D2"/>
  <w15:docId w15:val="{A3F5CFAC-8F0E-4609-98D9-3A99966A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45B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45B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45B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45B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345B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345B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345B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345B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5B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5B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45B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345B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45B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345B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5B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345B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5B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345B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5B2"/>
    <w:rPr>
      <w:rFonts w:ascii="Times New Roman" w:hAnsi="Times New Roman"/>
      <w:szCs w:val="22"/>
    </w:rPr>
  </w:style>
  <w:style w:type="character" w:styleId="Emphasis">
    <w:name w:val="Emphasis"/>
    <w:rsid w:val="003345B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345B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345B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345B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345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2026-02-09T02:55:00Z</dcterms:created>
  <dcterms:modified xsi:type="dcterms:W3CDTF">2026-02-09T02:55:00Z</dcterms:modified>
</cp:coreProperties>
</file>