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468F6" w14:textId="77777777" w:rsidR="00400D1D" w:rsidRDefault="001A6576" w:rsidP="00DF540A">
      <w:pPr>
        <w:pStyle w:val="Title"/>
      </w:pPr>
      <w:bookmarkStart w:id="0" w:name="bm-261-biên-nhận-nhận-thẻ-hs-ph-ký"/>
      <w:r>
        <w:t>BM-261: BIÊN NH</w:t>
      </w:r>
      <w:r>
        <w:t>Ậ</w:t>
      </w:r>
      <w:r>
        <w:t>N NH</w:t>
      </w:r>
      <w:r>
        <w:t>Ậ</w:t>
      </w:r>
      <w:r>
        <w:t>N TH</w:t>
      </w:r>
      <w:r>
        <w:t>Ẻ</w:t>
      </w:r>
      <w:r>
        <w:t xml:space="preserve"> HS (PH KÝ)</w:t>
      </w:r>
    </w:p>
    <w:p w14:paraId="330B5C5E" w14:textId="77777777" w:rsidR="00400D1D" w:rsidRDefault="001A6576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QT-06-SOP-01-BM-261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5E34210" w14:textId="77777777" w:rsidR="00400D1D" w:rsidRDefault="001A6576">
      <w:r>
        <w:pict w14:anchorId="7E95972B">
          <v:rect id="_x0000_i1025" style="width:0;height:1.5pt" o:hralign="center" o:hrstd="t" o:hr="t"/>
        </w:pict>
      </w:r>
    </w:p>
    <w:p w14:paraId="0A6A3755" w14:textId="77777777" w:rsidR="00400D1D" w:rsidRDefault="001A6576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30"/>
      </w:tblGrid>
      <w:tr w:rsidR="00400D1D" w14:paraId="79B21D93" w14:textId="77777777" w:rsidTr="00DF540A">
        <w:tc>
          <w:tcPr>
            <w:tcW w:w="0" w:type="auto"/>
          </w:tcPr>
          <w:p w14:paraId="27D9715A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BDE4962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00D1D" w14:paraId="1F4A14C5" w14:textId="77777777" w:rsidTr="00DF540A">
        <w:tc>
          <w:tcPr>
            <w:tcW w:w="0" w:type="auto"/>
          </w:tcPr>
          <w:p w14:paraId="41257C99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Mã biên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629DE82" w14:textId="77777777" w:rsidR="00400D1D" w:rsidRDefault="001A6576">
            <w:pPr>
              <w:pStyle w:val="Compact"/>
            </w:pPr>
            <w:r>
              <w:t>QT06-F14</w:t>
            </w:r>
          </w:p>
        </w:tc>
      </w:tr>
      <w:tr w:rsidR="00400D1D" w14:paraId="6506E07B" w14:textId="77777777" w:rsidTr="00DF540A">
        <w:tc>
          <w:tcPr>
            <w:tcW w:w="0" w:type="auto"/>
          </w:tcPr>
          <w:p w14:paraId="780B807C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6C4D1AB7" w14:textId="77777777" w:rsidR="00400D1D" w:rsidRDefault="00400D1D">
            <w:pPr>
              <w:pStyle w:val="Compact"/>
            </w:pPr>
          </w:p>
        </w:tc>
      </w:tr>
      <w:tr w:rsidR="00400D1D" w14:paraId="28F33BC7" w14:textId="77777777" w:rsidTr="00DF540A">
        <w:tc>
          <w:tcPr>
            <w:tcW w:w="0" w:type="auto"/>
          </w:tcPr>
          <w:p w14:paraId="53DEAE37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20CE6486" w14:textId="77777777" w:rsidR="00400D1D" w:rsidRDefault="00400D1D">
            <w:pPr>
              <w:pStyle w:val="Compact"/>
            </w:pPr>
          </w:p>
        </w:tc>
      </w:tr>
      <w:tr w:rsidR="00400D1D" w14:paraId="15B03DF4" w14:textId="77777777" w:rsidTr="00DF540A">
        <w:tc>
          <w:tcPr>
            <w:tcW w:w="0" w:type="auto"/>
          </w:tcPr>
          <w:p w14:paraId="164905A1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A69BE25" w14:textId="77777777" w:rsidR="00400D1D" w:rsidRDefault="00400D1D">
            <w:pPr>
              <w:pStyle w:val="Compact"/>
            </w:pPr>
          </w:p>
        </w:tc>
      </w:tr>
      <w:tr w:rsidR="00400D1D" w14:paraId="176E0956" w14:textId="77777777" w:rsidTr="00DF540A">
        <w:tc>
          <w:tcPr>
            <w:tcW w:w="0" w:type="auto"/>
          </w:tcPr>
          <w:p w14:paraId="25456912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Ngày phát</w:t>
            </w:r>
          </w:p>
        </w:tc>
        <w:tc>
          <w:tcPr>
            <w:tcW w:w="0" w:type="auto"/>
          </w:tcPr>
          <w:p w14:paraId="72DCB08D" w14:textId="77777777" w:rsidR="00400D1D" w:rsidRDefault="00400D1D">
            <w:pPr>
              <w:pStyle w:val="Compact"/>
            </w:pPr>
          </w:p>
        </w:tc>
      </w:tr>
    </w:tbl>
    <w:p w14:paraId="7368E24F" w14:textId="77777777" w:rsidR="00400D1D" w:rsidRDefault="001A6576">
      <w:pPr>
        <w:pStyle w:val="Heading2"/>
      </w:pPr>
      <w:bookmarkStart w:id="2" w:name="biên-nhận-nhận-thẻ-học-sinh"/>
      <w:bookmarkEnd w:id="1"/>
      <w:r>
        <w:t>BIÊN NH</w:t>
      </w:r>
      <w:r>
        <w:t>Ậ</w:t>
      </w:r>
      <w:r>
        <w:t>N NH</w:t>
      </w:r>
      <w:r>
        <w:t>Ậ</w:t>
      </w:r>
      <w:r>
        <w:t>N TH</w:t>
      </w:r>
      <w:r>
        <w:t>Ẻ</w:t>
      </w:r>
      <w:r>
        <w:t xml:space="preserve"> H</w:t>
      </w:r>
      <w:r>
        <w:t>Ọ</w:t>
      </w:r>
      <w:r>
        <w:t>C SINH</w:t>
      </w:r>
    </w:p>
    <w:p w14:paraId="19BEE823" w14:textId="77777777" w:rsidR="00400D1D" w:rsidRDefault="001A6576">
      <w:pPr>
        <w:pStyle w:val="FirstParagraph"/>
      </w:pPr>
      <w:r>
        <w:t xml:space="preserve">Hôm nay, Ngày </w:t>
      </w:r>
      <w:r>
        <w:rPr>
          <w:b/>
          <w:bCs/>
        </w:rPr>
        <w:t>/</w:t>
      </w:r>
      <w:r>
        <w:t>/20__</w:t>
      </w:r>
    </w:p>
    <w:p w14:paraId="4BDC4EDF" w14:textId="77777777" w:rsidR="00400D1D" w:rsidRDefault="001A6576">
      <w:pPr>
        <w:pStyle w:val="BodyText"/>
      </w:pPr>
      <w:r>
        <w:t>Trư</w:t>
      </w:r>
      <w:r>
        <w:t>ờ</w:t>
      </w:r>
      <w:r>
        <w:t xml:space="preserve">ng </w:t>
      </w:r>
      <w:r>
        <w:rPr>
          <w:b/>
          <w:bCs/>
        </w:rPr>
        <w:t>[Tên trư</w:t>
      </w:r>
      <w:r>
        <w:rPr>
          <w:b/>
          <w:bCs/>
        </w:rPr>
        <w:t>ờ</w:t>
      </w:r>
      <w:r>
        <w:rPr>
          <w:b/>
          <w:bCs/>
        </w:rPr>
        <w:t>ng]</w:t>
      </w:r>
      <w:r>
        <w:t xml:space="preserve"> phát th</w:t>
      </w:r>
      <w:r>
        <w:t>ẻ</w:t>
      </w:r>
      <w:r>
        <w:t xml:space="preserve"> h</w:t>
      </w:r>
      <w:r>
        <w:t>ọ</w:t>
      </w:r>
      <w:r>
        <w:t>c sinh cho 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1157"/>
      </w:tblGrid>
      <w:tr w:rsidR="00400D1D" w14:paraId="2F9A1E86" w14:textId="77777777" w:rsidTr="00DF540A">
        <w:tc>
          <w:tcPr>
            <w:tcW w:w="0" w:type="auto"/>
          </w:tcPr>
          <w:p w14:paraId="5DCA97C7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02D942B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00D1D" w14:paraId="7D70B1A8" w14:textId="77777777" w:rsidTr="00DF540A">
        <w:tc>
          <w:tcPr>
            <w:tcW w:w="0" w:type="auto"/>
          </w:tcPr>
          <w:p w14:paraId="4691B98B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5F87F28B" w14:textId="77777777" w:rsidR="00400D1D" w:rsidRDefault="00400D1D">
            <w:pPr>
              <w:pStyle w:val="Compact"/>
            </w:pPr>
          </w:p>
        </w:tc>
      </w:tr>
      <w:tr w:rsidR="00400D1D" w14:paraId="320749D1" w14:textId="77777777" w:rsidTr="00DF540A">
        <w:tc>
          <w:tcPr>
            <w:tcW w:w="0" w:type="auto"/>
          </w:tcPr>
          <w:p w14:paraId="675C8133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62D57571" w14:textId="77777777" w:rsidR="00400D1D" w:rsidRDefault="00400D1D">
            <w:pPr>
              <w:pStyle w:val="Compact"/>
            </w:pPr>
          </w:p>
        </w:tc>
      </w:tr>
      <w:tr w:rsidR="00400D1D" w14:paraId="15AB7CDA" w14:textId="77777777" w:rsidTr="00DF540A">
        <w:tc>
          <w:tcPr>
            <w:tcW w:w="0" w:type="auto"/>
          </w:tcPr>
          <w:p w14:paraId="5CA7A1A1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5F07B00" w14:textId="77777777" w:rsidR="00400D1D" w:rsidRDefault="00400D1D">
            <w:pPr>
              <w:pStyle w:val="Compact"/>
            </w:pPr>
          </w:p>
        </w:tc>
      </w:tr>
      <w:tr w:rsidR="00400D1D" w14:paraId="12F1BF6F" w14:textId="77777777" w:rsidTr="00DF540A">
        <w:tc>
          <w:tcPr>
            <w:tcW w:w="0" w:type="auto"/>
          </w:tcPr>
          <w:p w14:paraId="6EE18678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CF08A2D" w14:textId="77777777" w:rsidR="00400D1D" w:rsidRDefault="00400D1D">
            <w:pPr>
              <w:pStyle w:val="Compact"/>
            </w:pPr>
          </w:p>
        </w:tc>
      </w:tr>
    </w:tbl>
    <w:p w14:paraId="5F49CC0E" w14:textId="77777777" w:rsidR="00400D1D" w:rsidRDefault="001A6576">
      <w:pPr>
        <w:pStyle w:val="Heading2"/>
      </w:pPr>
      <w:bookmarkStart w:id="3" w:name="quy-định-sử-dụng-thẻ"/>
      <w:bookmarkEnd w:id="2"/>
      <w:r>
        <w:t>QUY Đ</w:t>
      </w:r>
      <w:r>
        <w:t>Ị</w:t>
      </w:r>
      <w:r>
        <w:t>NH S</w:t>
      </w:r>
      <w:r>
        <w:t>Ử</w:t>
      </w:r>
      <w:r>
        <w:t xml:space="preserve"> D</w:t>
      </w:r>
      <w:r>
        <w:t>Ụ</w:t>
      </w:r>
      <w:r>
        <w:t>NG TH</w:t>
      </w:r>
      <w:r>
        <w:t>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6"/>
        <w:gridCol w:w="1037"/>
      </w:tblGrid>
      <w:tr w:rsidR="00400D1D" w14:paraId="079183B8" w14:textId="77777777" w:rsidTr="00DF540A">
        <w:tc>
          <w:tcPr>
            <w:tcW w:w="0" w:type="auto"/>
          </w:tcPr>
          <w:p w14:paraId="2D2620E9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Quy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2AC94CBC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00D1D" w14:paraId="4E828C09" w14:textId="77777777" w:rsidTr="00DF540A">
        <w:tc>
          <w:tcPr>
            <w:tcW w:w="0" w:type="auto"/>
          </w:tcPr>
          <w:p w14:paraId="7476DEE4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Luôn mang th</w:t>
            </w:r>
            <w:r>
              <w:rPr>
                <w:b/>
                <w:bCs/>
              </w:rPr>
              <w:t>ẻ</w:t>
            </w:r>
            <w:r>
              <w:rPr>
                <w:b/>
                <w:bCs/>
              </w:rPr>
              <w:t xml:space="preserve"> khi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F51C1C0" w14:textId="77777777" w:rsidR="00400D1D" w:rsidRDefault="00400D1D">
            <w:pPr>
              <w:pStyle w:val="Compact"/>
            </w:pPr>
          </w:p>
        </w:tc>
      </w:tr>
      <w:tr w:rsidR="00400D1D" w14:paraId="2D5ADF29" w14:textId="77777777" w:rsidTr="00DF540A">
        <w:tc>
          <w:tcPr>
            <w:tcW w:w="0" w:type="auto"/>
          </w:tcPr>
          <w:p w14:paraId="01431256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th</w:t>
            </w:r>
            <w:r>
              <w:rPr>
                <w:b/>
                <w:bCs/>
              </w:rPr>
              <w:t>ẻ</w:t>
            </w:r>
            <w:r>
              <w:rPr>
                <w:b/>
                <w:bCs/>
              </w:rPr>
              <w:t xml:space="preserve"> → Báo ngay, Làm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50K</w:t>
            </w:r>
          </w:p>
        </w:tc>
        <w:tc>
          <w:tcPr>
            <w:tcW w:w="0" w:type="auto"/>
          </w:tcPr>
          <w:p w14:paraId="05231149" w14:textId="77777777" w:rsidR="00400D1D" w:rsidRDefault="00400D1D">
            <w:pPr>
              <w:pStyle w:val="Compact"/>
            </w:pPr>
          </w:p>
        </w:tc>
      </w:tr>
      <w:tr w:rsidR="00400D1D" w14:paraId="6A124C86" w14:textId="77777777" w:rsidTr="00DF540A">
        <w:tc>
          <w:tcPr>
            <w:tcW w:w="0" w:type="auto"/>
          </w:tcPr>
          <w:p w14:paraId="122FEB5E" w14:textId="77777777" w:rsidR="00400D1D" w:rsidRDefault="001A6576">
            <w:pPr>
              <w:pStyle w:val="Compact"/>
            </w:pPr>
            <w:r>
              <w:rPr>
                <w:b/>
                <w:bCs/>
              </w:rPr>
              <w:lastRenderedPageBreak/>
              <w:t>Không cho mư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3652391" w14:textId="77777777" w:rsidR="00400D1D" w:rsidRDefault="00400D1D">
            <w:pPr>
              <w:pStyle w:val="Compact"/>
            </w:pPr>
          </w:p>
        </w:tc>
      </w:tr>
    </w:tbl>
    <w:p w14:paraId="5B0EA6EA" w14:textId="77777777" w:rsidR="00400D1D" w:rsidRDefault="001A6576">
      <w:pPr>
        <w:pStyle w:val="Heading2"/>
      </w:pPr>
      <w:bookmarkStart w:id="4" w:name="xác-nhận"/>
      <w:bookmarkEnd w:id="3"/>
      <w:r>
        <w:t>XÁC NH</w:t>
      </w:r>
      <w:r>
        <w:t>Ậ</w:t>
      </w:r>
      <w:r>
        <w:t>N</w:t>
      </w:r>
    </w:p>
    <w:p w14:paraId="5C2650F9" w14:textId="77777777" w:rsidR="00400D1D" w:rsidRDefault="001A6576">
      <w:pPr>
        <w:pStyle w:val="Heading3"/>
      </w:pPr>
      <w:bookmarkStart w:id="5" w:name="phụ-huynh"/>
      <w:r>
        <w:t>Ph</w:t>
      </w:r>
      <w:r>
        <w:t>ụ</w:t>
      </w:r>
      <w:r>
        <w:t xml:space="preserve"> huynh:</w:t>
      </w:r>
    </w:p>
    <w:p w14:paraId="44FD44DC" w14:textId="77777777" w:rsidR="00400D1D" w:rsidRDefault="001A657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347950C" w14:textId="77777777" w:rsidR="00400D1D" w:rsidRDefault="001A6576">
      <w:pPr>
        <w:pStyle w:val="Heading3"/>
      </w:pPr>
      <w:bookmarkStart w:id="6" w:name="nhân-viên-phát"/>
      <w:bookmarkEnd w:id="5"/>
      <w:r>
        <w:t>Nhân viên phát:</w:t>
      </w:r>
    </w:p>
    <w:p w14:paraId="2C2DC121" w14:textId="77777777" w:rsidR="00400D1D" w:rsidRDefault="001A6576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256EBAC" w14:textId="77777777" w:rsidR="00400D1D" w:rsidRDefault="001A6576">
      <w:r>
        <w:pict w14:anchorId="4BD54F72">
          <v:rect id="_x0000_i1026" style="width:0;height:1.5pt" o:hralign="center" o:hrstd="t" o:hr="t"/>
        </w:pict>
      </w:r>
    </w:p>
    <w:p w14:paraId="0B9C19C7" w14:textId="77777777" w:rsidR="00400D1D" w:rsidRDefault="001A6576">
      <w:pPr>
        <w:pStyle w:val="FirstParagraph"/>
      </w:pPr>
      <w:r>
        <w:rPr>
          <w:b/>
          <w:bCs/>
        </w:rPr>
        <w:t>Ghi chú:</w:t>
      </w:r>
      <w:r>
        <w:t xml:space="preserve"> Biên nh</w:t>
      </w:r>
      <w:r>
        <w:t>ậ</w:t>
      </w:r>
      <w:r>
        <w:t>n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khi phát th</w:t>
      </w:r>
      <w:r>
        <w:t>ẻ</w:t>
      </w:r>
      <w:r>
        <w:t xml:space="preserve"> h</w:t>
      </w:r>
      <w:r>
        <w:t>ọ</w:t>
      </w:r>
      <w:r>
        <w:t>c sinh cho ph</w:t>
      </w:r>
      <w:r>
        <w:t>ụ</w:t>
      </w:r>
      <w:r>
        <w:t xml:space="preserve"> huynh.</w:t>
      </w:r>
      <w:bookmarkEnd w:id="0"/>
      <w:bookmarkEnd w:id="4"/>
      <w:bookmarkEnd w:id="6"/>
    </w:p>
    <w:sectPr w:rsidR="00400D1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D12B3" w14:textId="77777777" w:rsidR="001A6576" w:rsidRDefault="001A6576" w:rsidP="00DF540A">
      <w:pPr>
        <w:spacing w:line="240" w:lineRule="auto"/>
      </w:pPr>
      <w:r>
        <w:separator/>
      </w:r>
    </w:p>
  </w:endnote>
  <w:endnote w:type="continuationSeparator" w:id="0">
    <w:p w14:paraId="0E1DDCD8" w14:textId="77777777" w:rsidR="001A6576" w:rsidRDefault="001A6576" w:rsidP="00DF54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87E5E" w14:textId="77777777" w:rsidR="001A6576" w:rsidRDefault="001A6576" w:rsidP="00DF540A">
      <w:pPr>
        <w:spacing w:line="240" w:lineRule="auto"/>
      </w:pPr>
      <w:r>
        <w:separator/>
      </w:r>
    </w:p>
  </w:footnote>
  <w:footnote w:type="continuationSeparator" w:id="0">
    <w:p w14:paraId="3C3E7A75" w14:textId="77777777" w:rsidR="001A6576" w:rsidRDefault="001A6576" w:rsidP="00DF54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42A71" w14:textId="77777777" w:rsidR="00DF540A" w:rsidRPr="00A33244" w:rsidRDefault="00DF540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C3D0067" wp14:editId="1B45309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AEAE8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FAD1E5A" w14:textId="77777777" w:rsidR="00DF540A" w:rsidRDefault="00DF54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DC8AD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D1D"/>
    <w:rsid w:val="001A6576"/>
    <w:rsid w:val="00400D1D"/>
    <w:rsid w:val="00D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18DF74"/>
  <w15:docId w15:val="{4D1B1283-8486-4B32-80B8-8053CA3DF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540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540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540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F540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540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F540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F540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F540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40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40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F540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F540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540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540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40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F54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40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F54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40A"/>
    <w:rPr>
      <w:rFonts w:ascii="Times New Roman" w:hAnsi="Times New Roman"/>
      <w:szCs w:val="22"/>
    </w:rPr>
  </w:style>
  <w:style w:type="character" w:styleId="Emphasis">
    <w:name w:val="Emphasis"/>
    <w:rsid w:val="00DF540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F540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F540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F540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F540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2026-02-09T03:00:00Z</dcterms:created>
  <dcterms:modified xsi:type="dcterms:W3CDTF">2026-02-09T03:00:00Z</dcterms:modified>
</cp:coreProperties>
</file>