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E1CB4" w14:textId="77777777" w:rsidR="00647AC0" w:rsidRDefault="00AF0F57" w:rsidP="00A529D3">
      <w:pPr>
        <w:pStyle w:val="Title"/>
      </w:pPr>
      <w:bookmarkStart w:id="0" w:name="Xa666ffe41884fe4acced1fa2b7d8725d75c1cb5"/>
      <w:r>
        <w:t>BM-262: PHI</w:t>
      </w:r>
      <w:r>
        <w:t>Ế</w:t>
      </w:r>
      <w:r>
        <w:t>U QUAN SÁT THÍCH NGHI HÀNG NGÀY</w:t>
      </w:r>
    </w:p>
    <w:p w14:paraId="45B01C01" w14:textId="77777777" w:rsidR="00647AC0" w:rsidRDefault="00AF0F5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QT-06-SOP-01-BM-262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02F1A86" w14:textId="77777777" w:rsidR="00647AC0" w:rsidRDefault="00AF0F57">
      <w:r>
        <w:pict w14:anchorId="645D8773">
          <v:rect id="_x0000_i1025" style="width:0;height:1.5pt" o:hralign="center" o:hrstd="t" o:hr="t"/>
        </w:pict>
      </w:r>
    </w:p>
    <w:p w14:paraId="7A193715" w14:textId="77777777" w:rsidR="00647AC0" w:rsidRDefault="00AF0F57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403"/>
      </w:tblGrid>
      <w:tr w:rsidR="00647AC0" w14:paraId="35DCA5F1" w14:textId="77777777" w:rsidTr="00A529D3">
        <w:tc>
          <w:tcPr>
            <w:tcW w:w="0" w:type="auto"/>
          </w:tcPr>
          <w:p w14:paraId="34630782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623C8D6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47AC0" w14:paraId="7EA04756" w14:textId="77777777" w:rsidTr="00A529D3">
        <w:tc>
          <w:tcPr>
            <w:tcW w:w="0" w:type="auto"/>
          </w:tcPr>
          <w:p w14:paraId="6CD6CD1D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Mã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787C514" w14:textId="77777777" w:rsidR="00647AC0" w:rsidRDefault="00AF0F57">
            <w:pPr>
              <w:pStyle w:val="Compact"/>
            </w:pPr>
            <w:r>
              <w:t>QT06-CL05</w:t>
            </w:r>
          </w:p>
        </w:tc>
      </w:tr>
      <w:tr w:rsidR="00647AC0" w14:paraId="6029C7C9" w14:textId="77777777" w:rsidTr="00A529D3">
        <w:tc>
          <w:tcPr>
            <w:tcW w:w="0" w:type="auto"/>
          </w:tcPr>
          <w:p w14:paraId="65DD9B7C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01A2DDF6" w14:textId="77777777" w:rsidR="00647AC0" w:rsidRDefault="00647AC0">
            <w:pPr>
              <w:pStyle w:val="Compact"/>
            </w:pPr>
          </w:p>
        </w:tc>
      </w:tr>
      <w:tr w:rsidR="00647AC0" w14:paraId="7D178829" w14:textId="77777777" w:rsidTr="00A529D3">
        <w:tc>
          <w:tcPr>
            <w:tcW w:w="0" w:type="auto"/>
          </w:tcPr>
          <w:p w14:paraId="3DE2444F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C636B49" w14:textId="77777777" w:rsidR="00647AC0" w:rsidRDefault="00647AC0">
            <w:pPr>
              <w:pStyle w:val="Compact"/>
            </w:pPr>
          </w:p>
        </w:tc>
      </w:tr>
      <w:tr w:rsidR="00647AC0" w14:paraId="75BB8070" w14:textId="77777777" w:rsidTr="00A529D3">
        <w:tc>
          <w:tcPr>
            <w:tcW w:w="0" w:type="auto"/>
          </w:tcPr>
          <w:p w14:paraId="0ACF9963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593C349E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/</w:t>
            </w:r>
            <w:r>
              <w:t>/20__</w:t>
            </w:r>
          </w:p>
        </w:tc>
      </w:tr>
    </w:tbl>
    <w:p w14:paraId="353B503C" w14:textId="77777777" w:rsidR="00647AC0" w:rsidRDefault="00AF0F57">
      <w:pPr>
        <w:pStyle w:val="Heading2"/>
      </w:pPr>
      <w:bookmarkStart w:id="2" w:name="phiếu-quan-sát-thích-nghi-hàng-ngày"/>
      <w:bookmarkEnd w:id="1"/>
      <w:r>
        <w:t>PHI</w:t>
      </w:r>
      <w:r>
        <w:t>Ế</w:t>
      </w:r>
      <w:r>
        <w:t>U QUAN SÁT THÍCH NGHI HÀNG NGÀY</w:t>
      </w:r>
    </w:p>
    <w:p w14:paraId="3F81D7E7" w14:textId="77777777" w:rsidR="00647AC0" w:rsidRDefault="00AF0F57">
      <w:pPr>
        <w:pStyle w:val="Heading3"/>
      </w:pPr>
      <w:bookmarkStart w:id="3" w:name="điểm-danh"/>
      <w:r>
        <w:t>1. ĐI</w:t>
      </w:r>
      <w:r>
        <w:t>Ể</w:t>
      </w:r>
      <w:r>
        <w:t>M DANH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1224"/>
      </w:tblGrid>
      <w:tr w:rsidR="00647AC0" w14:paraId="6B6D4F46" w14:textId="77777777" w:rsidTr="00A529D3">
        <w:tc>
          <w:tcPr>
            <w:tcW w:w="0" w:type="auto"/>
          </w:tcPr>
          <w:p w14:paraId="7344850B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B0E5D1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33B286AC" w14:textId="77777777" w:rsidTr="00A529D3">
        <w:tc>
          <w:tcPr>
            <w:tcW w:w="0" w:type="auto"/>
          </w:tcPr>
          <w:p w14:paraId="5B873427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ế</w:t>
            </w:r>
            <w:r>
              <w:t>n đúng gi</w:t>
            </w:r>
            <w:r>
              <w:t>ờ</w:t>
            </w:r>
          </w:p>
        </w:tc>
        <w:tc>
          <w:tcPr>
            <w:tcW w:w="0" w:type="auto"/>
          </w:tcPr>
          <w:p w14:paraId="6CE8A298" w14:textId="77777777" w:rsidR="00647AC0" w:rsidRDefault="00647AC0">
            <w:pPr>
              <w:pStyle w:val="Compact"/>
            </w:pPr>
          </w:p>
        </w:tc>
      </w:tr>
      <w:tr w:rsidR="00647AC0" w14:paraId="45EBBE1A" w14:textId="77777777" w:rsidTr="00A529D3">
        <w:tc>
          <w:tcPr>
            <w:tcW w:w="0" w:type="auto"/>
          </w:tcPr>
          <w:p w14:paraId="62E54C39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Mu</w:t>
            </w:r>
            <w:r>
              <w:t>ộ</w:t>
            </w:r>
            <w:r>
              <w:t>n (&lt;15 phút)</w:t>
            </w:r>
          </w:p>
        </w:tc>
        <w:tc>
          <w:tcPr>
            <w:tcW w:w="0" w:type="auto"/>
          </w:tcPr>
          <w:p w14:paraId="11AA1B73" w14:textId="77777777" w:rsidR="00647AC0" w:rsidRDefault="00647AC0">
            <w:pPr>
              <w:pStyle w:val="Compact"/>
            </w:pPr>
          </w:p>
        </w:tc>
      </w:tr>
      <w:tr w:rsidR="00647AC0" w14:paraId="35651A8A" w14:textId="77777777" w:rsidTr="00A529D3">
        <w:tc>
          <w:tcPr>
            <w:tcW w:w="0" w:type="auto"/>
          </w:tcPr>
          <w:p w14:paraId="7FE8D58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Mu</w:t>
            </w:r>
            <w:r>
              <w:t>ộ</w:t>
            </w:r>
            <w:r>
              <w:t>n (&gt;15 phút)</w:t>
            </w:r>
          </w:p>
        </w:tc>
        <w:tc>
          <w:tcPr>
            <w:tcW w:w="0" w:type="auto"/>
          </w:tcPr>
          <w:p w14:paraId="22551721" w14:textId="77777777" w:rsidR="00647AC0" w:rsidRDefault="00647AC0">
            <w:pPr>
              <w:pStyle w:val="Compact"/>
            </w:pPr>
          </w:p>
        </w:tc>
      </w:tr>
      <w:tr w:rsidR="00647AC0" w14:paraId="3B553C7D" w14:textId="77777777" w:rsidTr="00A529D3">
        <w:tc>
          <w:tcPr>
            <w:tcW w:w="0" w:type="auto"/>
          </w:tcPr>
          <w:p w14:paraId="02B7F9E7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</w:t>
            </w:r>
            <w:r>
              <w:t>ỉ</w:t>
            </w:r>
          </w:p>
        </w:tc>
        <w:tc>
          <w:tcPr>
            <w:tcW w:w="0" w:type="auto"/>
          </w:tcPr>
          <w:p w14:paraId="66FAB742" w14:textId="77777777" w:rsidR="00647AC0" w:rsidRDefault="00647AC0">
            <w:pPr>
              <w:pStyle w:val="Compact"/>
            </w:pPr>
          </w:p>
        </w:tc>
      </w:tr>
    </w:tbl>
    <w:p w14:paraId="4FFE6C43" w14:textId="77777777" w:rsidR="00647AC0" w:rsidRDefault="00AF0F57">
      <w:pPr>
        <w:pStyle w:val="Heading3"/>
      </w:pPr>
      <w:bookmarkStart w:id="4" w:name="tình-trạng-khi-đến"/>
      <w:bookmarkEnd w:id="3"/>
      <w:r>
        <w:t>2. TÌNH TR</w:t>
      </w:r>
      <w:r>
        <w:t>Ạ</w:t>
      </w:r>
      <w:r>
        <w:t>NG KHI Đ</w:t>
      </w:r>
      <w:r>
        <w:t>Ế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224"/>
      </w:tblGrid>
      <w:tr w:rsidR="00647AC0" w14:paraId="2EB12FA8" w14:textId="77777777" w:rsidTr="00A529D3">
        <w:tc>
          <w:tcPr>
            <w:tcW w:w="0" w:type="auto"/>
          </w:tcPr>
          <w:p w14:paraId="6E8C32E9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389F60E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5DD8DE33" w14:textId="77777777" w:rsidTr="00A529D3">
        <w:tc>
          <w:tcPr>
            <w:tcW w:w="0" w:type="auto"/>
          </w:tcPr>
          <w:p w14:paraId="5E7E1F30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Vui v</w:t>
            </w:r>
            <w:r>
              <w:t>ẻ</w:t>
            </w:r>
          </w:p>
        </w:tc>
        <w:tc>
          <w:tcPr>
            <w:tcW w:w="0" w:type="auto"/>
          </w:tcPr>
          <w:p w14:paraId="277F6881" w14:textId="77777777" w:rsidR="00647AC0" w:rsidRDefault="00647AC0">
            <w:pPr>
              <w:pStyle w:val="Compact"/>
            </w:pPr>
          </w:p>
        </w:tc>
      </w:tr>
      <w:tr w:rsidR="00647AC0" w14:paraId="3C083AD0" w14:textId="77777777" w:rsidTr="00A529D3">
        <w:tc>
          <w:tcPr>
            <w:tcW w:w="0" w:type="auto"/>
          </w:tcPr>
          <w:p w14:paraId="63D1335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Bình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BABE1F4" w14:textId="77777777" w:rsidR="00647AC0" w:rsidRDefault="00647AC0">
            <w:pPr>
              <w:pStyle w:val="Compact"/>
            </w:pPr>
          </w:p>
        </w:tc>
      </w:tr>
      <w:tr w:rsidR="00647AC0" w14:paraId="70BE5734" w14:textId="77777777" w:rsidTr="00A529D3">
        <w:tc>
          <w:tcPr>
            <w:tcW w:w="0" w:type="auto"/>
          </w:tcPr>
          <w:p w14:paraId="22C50A11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Bu</w:t>
            </w:r>
            <w:r>
              <w:t>ồ</w:t>
            </w:r>
            <w:r>
              <w:t>n</w:t>
            </w:r>
          </w:p>
        </w:tc>
        <w:tc>
          <w:tcPr>
            <w:tcW w:w="0" w:type="auto"/>
          </w:tcPr>
          <w:p w14:paraId="7C1FF31B" w14:textId="77777777" w:rsidR="00647AC0" w:rsidRDefault="00647AC0">
            <w:pPr>
              <w:pStyle w:val="Compact"/>
            </w:pPr>
          </w:p>
        </w:tc>
      </w:tr>
      <w:tr w:rsidR="00647AC0" w14:paraId="713307C6" w14:textId="77777777" w:rsidTr="00A529D3">
        <w:tc>
          <w:tcPr>
            <w:tcW w:w="0" w:type="auto"/>
          </w:tcPr>
          <w:p w14:paraId="51246498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Khóc</w:t>
            </w:r>
          </w:p>
        </w:tc>
        <w:tc>
          <w:tcPr>
            <w:tcW w:w="0" w:type="auto"/>
          </w:tcPr>
          <w:p w14:paraId="7C33FB0C" w14:textId="77777777" w:rsidR="00647AC0" w:rsidRDefault="00647AC0">
            <w:pPr>
              <w:pStyle w:val="Compact"/>
            </w:pPr>
          </w:p>
        </w:tc>
      </w:tr>
    </w:tbl>
    <w:p w14:paraId="4DBE200E" w14:textId="77777777" w:rsidR="00647AC0" w:rsidRDefault="00AF0F57">
      <w:pPr>
        <w:pStyle w:val="Heading3"/>
      </w:pPr>
      <w:bookmarkStart w:id="5" w:name="tương-tác-với-gvcn"/>
      <w:bookmarkEnd w:id="4"/>
      <w:r>
        <w:lastRenderedPageBreak/>
        <w:t>3. TƯƠNG TÁC V</w:t>
      </w:r>
      <w:r>
        <w:t>Ớ</w:t>
      </w:r>
      <w:r>
        <w:t>I GVCN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224"/>
      </w:tblGrid>
      <w:tr w:rsidR="00647AC0" w14:paraId="7572CAB3" w14:textId="77777777" w:rsidTr="00A529D3">
        <w:tc>
          <w:tcPr>
            <w:tcW w:w="0" w:type="auto"/>
          </w:tcPr>
          <w:p w14:paraId="11E08CEF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E8B6A1D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2E9467AA" w14:textId="77777777" w:rsidTr="00A529D3">
        <w:tc>
          <w:tcPr>
            <w:tcW w:w="0" w:type="auto"/>
          </w:tcPr>
          <w:p w14:paraId="4FD73215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Chào cô</w:t>
            </w:r>
          </w:p>
        </w:tc>
        <w:tc>
          <w:tcPr>
            <w:tcW w:w="0" w:type="auto"/>
          </w:tcPr>
          <w:p w14:paraId="0DA92F9E" w14:textId="77777777" w:rsidR="00647AC0" w:rsidRDefault="00647AC0">
            <w:pPr>
              <w:pStyle w:val="Compact"/>
            </w:pPr>
          </w:p>
        </w:tc>
      </w:tr>
      <w:tr w:rsidR="00647AC0" w14:paraId="21A36DED" w14:textId="77777777" w:rsidTr="00A529D3">
        <w:tc>
          <w:tcPr>
            <w:tcW w:w="0" w:type="auto"/>
          </w:tcPr>
          <w:p w14:paraId="0E599F21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chào</w:t>
            </w:r>
          </w:p>
        </w:tc>
        <w:tc>
          <w:tcPr>
            <w:tcW w:w="0" w:type="auto"/>
          </w:tcPr>
          <w:p w14:paraId="1F3A7B93" w14:textId="77777777" w:rsidR="00647AC0" w:rsidRDefault="00647AC0">
            <w:pPr>
              <w:pStyle w:val="Compact"/>
            </w:pPr>
          </w:p>
        </w:tc>
      </w:tr>
      <w:tr w:rsidR="00647AC0" w14:paraId="2BA1FFF2" w14:textId="77777777" w:rsidTr="00A529D3">
        <w:tc>
          <w:tcPr>
            <w:tcW w:w="0" w:type="auto"/>
          </w:tcPr>
          <w:p w14:paraId="15BCE76E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ạ</w:t>
            </w:r>
            <w:r>
              <w:t>y l</w:t>
            </w:r>
            <w:r>
              <w:t>ạ</w:t>
            </w:r>
            <w:r>
              <w:t>i ôm cô</w:t>
            </w:r>
          </w:p>
        </w:tc>
        <w:tc>
          <w:tcPr>
            <w:tcW w:w="0" w:type="auto"/>
          </w:tcPr>
          <w:p w14:paraId="0B0721A2" w14:textId="77777777" w:rsidR="00647AC0" w:rsidRDefault="00647AC0">
            <w:pPr>
              <w:pStyle w:val="Compact"/>
            </w:pPr>
          </w:p>
        </w:tc>
      </w:tr>
      <w:tr w:rsidR="00647AC0" w14:paraId="7F14B78E" w14:textId="77777777" w:rsidTr="00A529D3">
        <w:tc>
          <w:tcPr>
            <w:tcW w:w="0" w:type="auto"/>
          </w:tcPr>
          <w:p w14:paraId="00E4B452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Tránh cô</w:t>
            </w:r>
          </w:p>
        </w:tc>
        <w:tc>
          <w:tcPr>
            <w:tcW w:w="0" w:type="auto"/>
          </w:tcPr>
          <w:p w14:paraId="60E65340" w14:textId="77777777" w:rsidR="00647AC0" w:rsidRDefault="00647AC0">
            <w:pPr>
              <w:pStyle w:val="Compact"/>
            </w:pPr>
          </w:p>
        </w:tc>
      </w:tr>
    </w:tbl>
    <w:p w14:paraId="58D2D12C" w14:textId="77777777" w:rsidR="00647AC0" w:rsidRDefault="00AF0F57">
      <w:pPr>
        <w:pStyle w:val="Heading3"/>
      </w:pPr>
      <w:bookmarkStart w:id="6" w:name="tương-tác-với-bạn"/>
      <w:bookmarkEnd w:id="5"/>
      <w:r>
        <w:t>4. TƯƠNG TÁC V</w:t>
      </w:r>
      <w:r>
        <w:t>Ớ</w:t>
      </w:r>
      <w:r>
        <w:t>I B</w:t>
      </w:r>
      <w:r>
        <w:t>Ạ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1224"/>
      </w:tblGrid>
      <w:tr w:rsidR="00647AC0" w14:paraId="26796A5F" w14:textId="77777777" w:rsidTr="00A529D3">
        <w:tc>
          <w:tcPr>
            <w:tcW w:w="0" w:type="auto"/>
          </w:tcPr>
          <w:p w14:paraId="2AAF784D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8A6EA5B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59948E88" w14:textId="77777777" w:rsidTr="00A529D3">
        <w:tc>
          <w:tcPr>
            <w:tcW w:w="0" w:type="auto"/>
          </w:tcPr>
          <w:p w14:paraId="1AF272A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Chơi v</w:t>
            </w:r>
            <w:r>
              <w:t>ớ</w:t>
            </w:r>
            <w:r>
              <w:t>i b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6225A76B" w14:textId="77777777" w:rsidR="00647AC0" w:rsidRDefault="00647AC0">
            <w:pPr>
              <w:pStyle w:val="Compact"/>
            </w:pPr>
          </w:p>
        </w:tc>
      </w:tr>
      <w:tr w:rsidR="00647AC0" w14:paraId="1E13A263" w14:textId="77777777" w:rsidTr="00A529D3">
        <w:tc>
          <w:tcPr>
            <w:tcW w:w="0" w:type="auto"/>
          </w:tcPr>
          <w:p w14:paraId="332CEF5E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Chơi 1 mình</w:t>
            </w:r>
          </w:p>
        </w:tc>
        <w:tc>
          <w:tcPr>
            <w:tcW w:w="0" w:type="auto"/>
          </w:tcPr>
          <w:p w14:paraId="5DE7BB91" w14:textId="77777777" w:rsidR="00647AC0" w:rsidRDefault="00647AC0">
            <w:pPr>
              <w:pStyle w:val="Compact"/>
            </w:pPr>
          </w:p>
        </w:tc>
      </w:tr>
      <w:tr w:rsidR="00647AC0" w14:paraId="0FEB00CC" w14:textId="77777777" w:rsidTr="00A529D3">
        <w:tc>
          <w:tcPr>
            <w:tcW w:w="0" w:type="auto"/>
          </w:tcPr>
          <w:p w14:paraId="72497B57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chơi (Ng</w:t>
            </w:r>
            <w:r>
              <w:t>ồ</w:t>
            </w:r>
            <w:r>
              <w:t>i im)</w:t>
            </w:r>
          </w:p>
        </w:tc>
        <w:tc>
          <w:tcPr>
            <w:tcW w:w="0" w:type="auto"/>
          </w:tcPr>
          <w:p w14:paraId="080DAE79" w14:textId="77777777" w:rsidR="00647AC0" w:rsidRDefault="00647AC0">
            <w:pPr>
              <w:pStyle w:val="Compact"/>
            </w:pPr>
          </w:p>
        </w:tc>
      </w:tr>
      <w:tr w:rsidR="00647AC0" w14:paraId="12DBAFFA" w14:textId="77777777" w:rsidTr="00A529D3">
        <w:tc>
          <w:tcPr>
            <w:tcW w:w="0" w:type="auto"/>
          </w:tcPr>
          <w:p w14:paraId="458A455C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Quan sát b</w:t>
            </w:r>
            <w:r>
              <w:t>ạ</w:t>
            </w:r>
            <w:r>
              <w:t>n chơi (Chưa dám tham gia)</w:t>
            </w:r>
          </w:p>
        </w:tc>
        <w:tc>
          <w:tcPr>
            <w:tcW w:w="0" w:type="auto"/>
          </w:tcPr>
          <w:p w14:paraId="6493BD8D" w14:textId="77777777" w:rsidR="00647AC0" w:rsidRDefault="00647AC0">
            <w:pPr>
              <w:pStyle w:val="Compact"/>
            </w:pPr>
          </w:p>
        </w:tc>
      </w:tr>
    </w:tbl>
    <w:p w14:paraId="10FAD6ED" w14:textId="77777777" w:rsidR="00647AC0" w:rsidRDefault="00AF0F57">
      <w:pPr>
        <w:pStyle w:val="Heading3"/>
      </w:pPr>
      <w:bookmarkStart w:id="7" w:name="tham-gia-học-tập"/>
      <w:bookmarkEnd w:id="6"/>
      <w:r>
        <w:t>5. THAM GIA H</w:t>
      </w:r>
      <w:r>
        <w:t>Ọ</w:t>
      </w:r>
      <w:r>
        <w:t>C T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224"/>
      </w:tblGrid>
      <w:tr w:rsidR="00647AC0" w14:paraId="0C8D7370" w14:textId="77777777" w:rsidTr="00A529D3">
        <w:tc>
          <w:tcPr>
            <w:tcW w:w="0" w:type="auto"/>
          </w:tcPr>
          <w:p w14:paraId="0213F20E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239C027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22C2F5ED" w14:textId="77777777" w:rsidTr="00A529D3">
        <w:tc>
          <w:tcPr>
            <w:tcW w:w="0" w:type="auto"/>
          </w:tcPr>
          <w:p w14:paraId="29923CF2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Tích c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6A38DEA9" w14:textId="77777777" w:rsidR="00647AC0" w:rsidRDefault="00647AC0">
            <w:pPr>
              <w:pStyle w:val="Compact"/>
            </w:pPr>
          </w:p>
        </w:tc>
      </w:tr>
      <w:tr w:rsidR="00647AC0" w14:paraId="1A7B49A8" w14:textId="77777777" w:rsidTr="00A529D3">
        <w:tc>
          <w:tcPr>
            <w:tcW w:w="0" w:type="auto"/>
          </w:tcPr>
          <w:p w14:paraId="2C615A98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Bình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DDD365D" w14:textId="77777777" w:rsidR="00647AC0" w:rsidRDefault="00647AC0">
            <w:pPr>
              <w:pStyle w:val="Compact"/>
            </w:pPr>
          </w:p>
        </w:tc>
      </w:tr>
      <w:tr w:rsidR="00647AC0" w14:paraId="052DF09F" w14:textId="77777777" w:rsidTr="00A529D3">
        <w:tc>
          <w:tcPr>
            <w:tcW w:w="0" w:type="auto"/>
          </w:tcPr>
          <w:p w14:paraId="06C56A88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ụ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5E94953B" w14:textId="77777777" w:rsidR="00647AC0" w:rsidRDefault="00647AC0">
            <w:pPr>
              <w:pStyle w:val="Compact"/>
            </w:pPr>
          </w:p>
        </w:tc>
      </w:tr>
      <w:tr w:rsidR="00647AC0" w14:paraId="0BC5E917" w14:textId="77777777" w:rsidTr="00A529D3">
        <w:tc>
          <w:tcPr>
            <w:tcW w:w="0" w:type="auto"/>
          </w:tcPr>
          <w:p w14:paraId="4E74C4B9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70ABD98D" w14:textId="77777777" w:rsidR="00647AC0" w:rsidRDefault="00647AC0">
            <w:pPr>
              <w:pStyle w:val="Compact"/>
            </w:pPr>
          </w:p>
        </w:tc>
      </w:tr>
    </w:tbl>
    <w:p w14:paraId="428BDC5D" w14:textId="77777777" w:rsidR="00647AC0" w:rsidRDefault="00AF0F57">
      <w:pPr>
        <w:pStyle w:val="Heading3"/>
      </w:pPr>
      <w:bookmarkStart w:id="8" w:name="ăn-uống"/>
      <w:bookmarkEnd w:id="7"/>
      <w:r>
        <w:t>6. ĂN U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224"/>
      </w:tblGrid>
      <w:tr w:rsidR="00647AC0" w14:paraId="06AEE936" w14:textId="77777777" w:rsidTr="00A529D3">
        <w:tc>
          <w:tcPr>
            <w:tcW w:w="0" w:type="auto"/>
          </w:tcPr>
          <w:p w14:paraId="0A91C0CB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49DD988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5DE78B30" w14:textId="77777777" w:rsidTr="00A529D3">
        <w:tc>
          <w:tcPr>
            <w:tcW w:w="0" w:type="auto"/>
          </w:tcPr>
          <w:p w14:paraId="7F3575EF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Ăn h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40FA504E" w14:textId="77777777" w:rsidR="00647AC0" w:rsidRDefault="00647AC0">
            <w:pPr>
              <w:pStyle w:val="Compact"/>
            </w:pPr>
          </w:p>
        </w:tc>
      </w:tr>
      <w:tr w:rsidR="00647AC0" w14:paraId="379EBDED" w14:textId="77777777" w:rsidTr="00A529D3">
        <w:tc>
          <w:tcPr>
            <w:tcW w:w="0" w:type="auto"/>
          </w:tcPr>
          <w:p w14:paraId="16D39BE3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Ăn 1/2</w:t>
            </w:r>
          </w:p>
        </w:tc>
        <w:tc>
          <w:tcPr>
            <w:tcW w:w="0" w:type="auto"/>
          </w:tcPr>
          <w:p w14:paraId="4F101913" w14:textId="77777777" w:rsidR="00647AC0" w:rsidRDefault="00647AC0">
            <w:pPr>
              <w:pStyle w:val="Compact"/>
            </w:pPr>
          </w:p>
        </w:tc>
      </w:tr>
      <w:tr w:rsidR="00647AC0" w14:paraId="51E087BF" w14:textId="77777777" w:rsidTr="00A529D3">
        <w:tc>
          <w:tcPr>
            <w:tcW w:w="0" w:type="auto"/>
          </w:tcPr>
          <w:p w14:paraId="5FE906A3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Ăn ít (&lt;1/2)</w:t>
            </w:r>
          </w:p>
        </w:tc>
        <w:tc>
          <w:tcPr>
            <w:tcW w:w="0" w:type="auto"/>
          </w:tcPr>
          <w:p w14:paraId="09B07761" w14:textId="77777777" w:rsidR="00647AC0" w:rsidRDefault="00647AC0">
            <w:pPr>
              <w:pStyle w:val="Compact"/>
            </w:pPr>
          </w:p>
        </w:tc>
      </w:tr>
      <w:tr w:rsidR="00647AC0" w14:paraId="4EB69591" w14:textId="77777777" w:rsidTr="00A529D3">
        <w:tc>
          <w:tcPr>
            <w:tcW w:w="0" w:type="auto"/>
          </w:tcPr>
          <w:p w14:paraId="2DC49D7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lastRenderedPageBreak/>
              <w:t>☐</w:t>
            </w:r>
            <w:r>
              <w:t xml:space="preserve"> Không ăn</w:t>
            </w:r>
          </w:p>
        </w:tc>
        <w:tc>
          <w:tcPr>
            <w:tcW w:w="0" w:type="auto"/>
          </w:tcPr>
          <w:p w14:paraId="6ADA2B28" w14:textId="77777777" w:rsidR="00647AC0" w:rsidRDefault="00647AC0">
            <w:pPr>
              <w:pStyle w:val="Compact"/>
            </w:pPr>
          </w:p>
        </w:tc>
      </w:tr>
    </w:tbl>
    <w:p w14:paraId="4D94B537" w14:textId="77777777" w:rsidR="00647AC0" w:rsidRDefault="00AF0F57">
      <w:pPr>
        <w:pStyle w:val="Heading3"/>
      </w:pPr>
      <w:bookmarkStart w:id="9" w:name="ngủ-trưa-nếu-có"/>
      <w:bookmarkEnd w:id="8"/>
      <w:r>
        <w:t>7. NG</w:t>
      </w:r>
      <w:r>
        <w:t>Ủ</w:t>
      </w:r>
      <w:r>
        <w:t xml:space="preserve"> TRƯA (N</w:t>
      </w:r>
      <w:r>
        <w:t>Ế</w:t>
      </w:r>
      <w:r>
        <w:t>U CÓ)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1224"/>
      </w:tblGrid>
      <w:tr w:rsidR="00647AC0" w14:paraId="467EA65E" w14:textId="77777777" w:rsidTr="00A529D3">
        <w:tc>
          <w:tcPr>
            <w:tcW w:w="0" w:type="auto"/>
          </w:tcPr>
          <w:p w14:paraId="5CF8DB24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1FBDDF3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24150185" w14:textId="77777777" w:rsidTr="00A529D3">
        <w:tc>
          <w:tcPr>
            <w:tcW w:w="0" w:type="auto"/>
          </w:tcPr>
          <w:p w14:paraId="03C13DFE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</w:t>
            </w:r>
            <w:r>
              <w:t>ủ</w:t>
            </w:r>
            <w:r>
              <w:t xml:space="preserve"> ngon</w:t>
            </w:r>
          </w:p>
        </w:tc>
        <w:tc>
          <w:tcPr>
            <w:tcW w:w="0" w:type="auto"/>
          </w:tcPr>
          <w:p w14:paraId="2773E495" w14:textId="77777777" w:rsidR="00647AC0" w:rsidRDefault="00647AC0">
            <w:pPr>
              <w:pStyle w:val="Compact"/>
            </w:pPr>
          </w:p>
        </w:tc>
      </w:tr>
      <w:tr w:rsidR="00647AC0" w14:paraId="1FBE243B" w14:textId="77777777" w:rsidTr="00A529D3">
        <w:tc>
          <w:tcPr>
            <w:tcW w:w="0" w:type="auto"/>
          </w:tcPr>
          <w:p w14:paraId="54E8198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</w:t>
            </w:r>
            <w:r>
              <w:t>ủ</w:t>
            </w:r>
            <w:r>
              <w:t xml:space="preserve"> lâu m</w:t>
            </w:r>
            <w:r>
              <w:t>ớ</w:t>
            </w:r>
            <w:r>
              <w:t>i chìm</w:t>
            </w:r>
          </w:p>
        </w:tc>
        <w:tc>
          <w:tcPr>
            <w:tcW w:w="0" w:type="auto"/>
          </w:tcPr>
          <w:p w14:paraId="6728B53F" w14:textId="77777777" w:rsidR="00647AC0" w:rsidRDefault="00647AC0">
            <w:pPr>
              <w:pStyle w:val="Compact"/>
            </w:pPr>
          </w:p>
        </w:tc>
      </w:tr>
      <w:tr w:rsidR="00647AC0" w14:paraId="06D5388B" w14:textId="77777777" w:rsidTr="00A529D3">
        <w:tc>
          <w:tcPr>
            <w:tcW w:w="0" w:type="auto"/>
          </w:tcPr>
          <w:p w14:paraId="5C80A5F4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ng</w:t>
            </w:r>
            <w:r>
              <w:t>ủ</w:t>
            </w:r>
            <w:r>
              <w:t xml:space="preserve"> (Khóc, Lo l</w:t>
            </w:r>
            <w:r>
              <w:t>ắ</w:t>
            </w:r>
            <w:r>
              <w:t>ng)</w:t>
            </w:r>
          </w:p>
        </w:tc>
        <w:tc>
          <w:tcPr>
            <w:tcW w:w="0" w:type="auto"/>
          </w:tcPr>
          <w:p w14:paraId="4E6B5629" w14:textId="77777777" w:rsidR="00647AC0" w:rsidRDefault="00647AC0">
            <w:pPr>
              <w:pStyle w:val="Compact"/>
            </w:pPr>
          </w:p>
        </w:tc>
      </w:tr>
    </w:tbl>
    <w:p w14:paraId="3CE6D136" w14:textId="77777777" w:rsidR="00647AC0" w:rsidRDefault="00AF0F57">
      <w:pPr>
        <w:pStyle w:val="Heading3"/>
      </w:pPr>
      <w:bookmarkStart w:id="10" w:name="tâm-trạng-chung"/>
      <w:bookmarkEnd w:id="9"/>
      <w:r>
        <w:t>8. TÂM TR</w:t>
      </w:r>
      <w:r>
        <w:t>Ạ</w:t>
      </w:r>
      <w:r>
        <w:t>NG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1224"/>
      </w:tblGrid>
      <w:tr w:rsidR="00647AC0" w14:paraId="222B6B85" w14:textId="77777777" w:rsidTr="00A529D3">
        <w:tc>
          <w:tcPr>
            <w:tcW w:w="0" w:type="auto"/>
          </w:tcPr>
          <w:p w14:paraId="7DF4DE9A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60CBFEB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647AC0" w14:paraId="45BE5935" w14:textId="77777777" w:rsidTr="00A529D3">
        <w:tc>
          <w:tcPr>
            <w:tcW w:w="0" w:type="auto"/>
          </w:tcPr>
          <w:p w14:paraId="76C89C4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Vui v</w:t>
            </w:r>
            <w:r>
              <w:t>ẻ</w:t>
            </w:r>
            <w:r>
              <w:t xml:space="preserve"> c</w:t>
            </w:r>
            <w:r>
              <w:t>ả</w:t>
            </w:r>
            <w:r>
              <w:t xml:space="preserve"> ngày</w:t>
            </w:r>
          </w:p>
        </w:tc>
        <w:tc>
          <w:tcPr>
            <w:tcW w:w="0" w:type="auto"/>
          </w:tcPr>
          <w:p w14:paraId="0920ADF6" w14:textId="77777777" w:rsidR="00647AC0" w:rsidRDefault="00647AC0">
            <w:pPr>
              <w:pStyle w:val="Compact"/>
            </w:pPr>
          </w:p>
        </w:tc>
      </w:tr>
      <w:tr w:rsidR="00647AC0" w14:paraId="76707FCD" w14:textId="77777777" w:rsidTr="00A529D3">
        <w:tc>
          <w:tcPr>
            <w:tcW w:w="0" w:type="auto"/>
          </w:tcPr>
          <w:p w14:paraId="327131DA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Vui v</w:t>
            </w:r>
            <w:r>
              <w:t>ẻ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B924BBE" w14:textId="77777777" w:rsidR="00647AC0" w:rsidRDefault="00647AC0">
            <w:pPr>
              <w:pStyle w:val="Compact"/>
            </w:pPr>
          </w:p>
        </w:tc>
      </w:tr>
      <w:tr w:rsidR="00647AC0" w14:paraId="12A71BEC" w14:textId="77777777" w:rsidTr="00A529D3">
        <w:tc>
          <w:tcPr>
            <w:tcW w:w="0" w:type="auto"/>
          </w:tcPr>
          <w:p w14:paraId="54E3DC20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Bu</w:t>
            </w:r>
            <w:r>
              <w:t>ồ</w:t>
            </w:r>
            <w:r>
              <w:t>n, Nhưng không khóc</w:t>
            </w:r>
          </w:p>
        </w:tc>
        <w:tc>
          <w:tcPr>
            <w:tcW w:w="0" w:type="auto"/>
          </w:tcPr>
          <w:p w14:paraId="44808CD2" w14:textId="77777777" w:rsidR="00647AC0" w:rsidRDefault="00647AC0">
            <w:pPr>
              <w:pStyle w:val="Compact"/>
            </w:pPr>
          </w:p>
        </w:tc>
      </w:tr>
      <w:tr w:rsidR="00647AC0" w14:paraId="3F3DC8F9" w14:textId="77777777" w:rsidTr="00A529D3">
        <w:tc>
          <w:tcPr>
            <w:tcW w:w="0" w:type="auto"/>
          </w:tcPr>
          <w:p w14:paraId="2FE6F916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Khóc (__ l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4AEE9E5A" w14:textId="77777777" w:rsidR="00647AC0" w:rsidRDefault="00647AC0">
            <w:pPr>
              <w:pStyle w:val="Compact"/>
            </w:pPr>
          </w:p>
        </w:tc>
      </w:tr>
    </w:tbl>
    <w:p w14:paraId="4053CFF9" w14:textId="77777777" w:rsidR="00647AC0" w:rsidRDefault="00AF0F57">
      <w:pPr>
        <w:pStyle w:val="Heading3"/>
      </w:pPr>
      <w:bookmarkStart w:id="11" w:name="sự-cố-đặc-biệt"/>
      <w:bookmarkEnd w:id="10"/>
      <w:r>
        <w:t>9.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037"/>
      </w:tblGrid>
      <w:tr w:rsidR="00647AC0" w14:paraId="128200CD" w14:textId="77777777" w:rsidTr="00A529D3">
        <w:tc>
          <w:tcPr>
            <w:tcW w:w="0" w:type="auto"/>
          </w:tcPr>
          <w:p w14:paraId="6A5E634A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213F3EF" w14:textId="77777777" w:rsidR="00647AC0" w:rsidRDefault="00AF0F5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47AC0" w14:paraId="78D90CE0" w14:textId="77777777" w:rsidTr="00A529D3">
        <w:tc>
          <w:tcPr>
            <w:tcW w:w="0" w:type="auto"/>
          </w:tcPr>
          <w:p w14:paraId="20657E4F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</w:t>
            </w:r>
          </w:p>
        </w:tc>
        <w:tc>
          <w:tcPr>
            <w:tcW w:w="0" w:type="auto"/>
          </w:tcPr>
          <w:p w14:paraId="70AB5B43" w14:textId="77777777" w:rsidR="00647AC0" w:rsidRDefault="00647AC0">
            <w:pPr>
              <w:pStyle w:val="Compact"/>
            </w:pPr>
          </w:p>
        </w:tc>
      </w:tr>
      <w:tr w:rsidR="00647AC0" w14:paraId="0F1F14B4" w14:textId="77777777" w:rsidTr="00A529D3">
        <w:tc>
          <w:tcPr>
            <w:tcW w:w="0" w:type="auto"/>
          </w:tcPr>
          <w:p w14:paraId="39CFF12D" w14:textId="77777777" w:rsidR="00647AC0" w:rsidRDefault="00AF0F5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</w:t>
            </w:r>
          </w:p>
        </w:tc>
        <w:tc>
          <w:tcPr>
            <w:tcW w:w="0" w:type="auto"/>
          </w:tcPr>
          <w:p w14:paraId="7964124D" w14:textId="77777777" w:rsidR="00647AC0" w:rsidRDefault="00647AC0">
            <w:pPr>
              <w:pStyle w:val="Compact"/>
            </w:pPr>
          </w:p>
        </w:tc>
      </w:tr>
    </w:tbl>
    <w:p w14:paraId="3669F344" w14:textId="77777777" w:rsidR="00647AC0" w:rsidRDefault="00AF0F57">
      <w:pPr>
        <w:pStyle w:val="Heading3"/>
      </w:pPr>
      <w:bookmarkStart w:id="12" w:name="ghi-chú"/>
      <w:bookmarkEnd w:id="11"/>
      <w:r>
        <w:t>10. GHI CHÚ</w:t>
      </w:r>
    </w:p>
    <w:p w14:paraId="19A6422F" w14:textId="77777777" w:rsidR="00647AC0" w:rsidRDefault="00AF0F57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_________________________________________________ _________________________________________________</w:t>
      </w:r>
    </w:p>
    <w:p w14:paraId="1A45CDAF" w14:textId="77777777" w:rsidR="00647AC0" w:rsidRDefault="00AF0F57">
      <w:pPr>
        <w:pStyle w:val="Heading2"/>
      </w:pPr>
      <w:bookmarkStart w:id="13" w:name="xác-nhận"/>
      <w:bookmarkEnd w:id="2"/>
      <w:bookmarkEnd w:id="12"/>
      <w:r>
        <w:t>XÁC NH</w:t>
      </w:r>
      <w:r>
        <w:t>Ậ</w:t>
      </w:r>
      <w:r>
        <w:t>N</w:t>
      </w:r>
    </w:p>
    <w:p w14:paraId="02F0666E" w14:textId="77777777" w:rsidR="00647AC0" w:rsidRDefault="00AF0F57">
      <w:pPr>
        <w:pStyle w:val="Heading3"/>
      </w:pPr>
      <w:bookmarkStart w:id="14" w:name="gvcn"/>
      <w:r>
        <w:t>GVCN:</w:t>
      </w:r>
    </w:p>
    <w:p w14:paraId="5B9631BF" w14:textId="77777777" w:rsidR="00647AC0" w:rsidRDefault="00AF0F5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BFF578A" w14:textId="77777777" w:rsidR="00647AC0" w:rsidRDefault="00AF0F57">
      <w:r>
        <w:pict w14:anchorId="73224614">
          <v:rect id="_x0000_i1026" style="width:0;height:1.5pt" o:hralign="center" o:hrstd="t" o:hr="t"/>
        </w:pict>
      </w:r>
    </w:p>
    <w:p w14:paraId="7DCE09DE" w14:textId="77777777" w:rsidR="00647AC0" w:rsidRDefault="00AF0F57">
      <w:pPr>
        <w:pStyle w:val="FirstParagraph"/>
      </w:pPr>
      <w:r>
        <w:rPr>
          <w:b/>
          <w:bCs/>
        </w:rPr>
        <w:lastRenderedPageBreak/>
        <w:t>Ghi chú:</w:t>
      </w:r>
      <w:r>
        <w:t xml:space="preserve"> </w:t>
      </w:r>
      <w:r>
        <w:t>Phi</w:t>
      </w:r>
      <w:r>
        <w:t>ế</w:t>
      </w:r>
      <w:r>
        <w:t>u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quan sát thích nghi c</w:t>
      </w:r>
      <w:r>
        <w:t>ủ</w:t>
      </w:r>
      <w:r>
        <w:t>a h</w:t>
      </w:r>
      <w:r>
        <w:t>ọ</w:t>
      </w:r>
      <w:r>
        <w:t>c sinh hàng ngày.</w:t>
      </w:r>
      <w:bookmarkEnd w:id="0"/>
      <w:bookmarkEnd w:id="13"/>
      <w:bookmarkEnd w:id="14"/>
    </w:p>
    <w:sectPr w:rsidR="00647AC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BA2B5" w14:textId="77777777" w:rsidR="00AF0F57" w:rsidRDefault="00AF0F57" w:rsidP="00A529D3">
      <w:pPr>
        <w:spacing w:line="240" w:lineRule="auto"/>
      </w:pPr>
      <w:r>
        <w:separator/>
      </w:r>
    </w:p>
  </w:endnote>
  <w:endnote w:type="continuationSeparator" w:id="0">
    <w:p w14:paraId="065E6015" w14:textId="77777777" w:rsidR="00AF0F57" w:rsidRDefault="00AF0F57" w:rsidP="00A529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4E64F" w14:textId="77777777" w:rsidR="00AF0F57" w:rsidRDefault="00AF0F57" w:rsidP="00A529D3">
      <w:pPr>
        <w:spacing w:line="240" w:lineRule="auto"/>
      </w:pPr>
      <w:r>
        <w:separator/>
      </w:r>
    </w:p>
  </w:footnote>
  <w:footnote w:type="continuationSeparator" w:id="0">
    <w:p w14:paraId="44FC43E2" w14:textId="77777777" w:rsidR="00AF0F57" w:rsidRDefault="00AF0F57" w:rsidP="00A529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BA542" w14:textId="77777777" w:rsidR="00A529D3" w:rsidRPr="00A33244" w:rsidRDefault="00A529D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14FB736" wp14:editId="0A344B3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340A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9ABFE8C" w14:textId="77777777" w:rsidR="00A529D3" w:rsidRDefault="00A52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DEE72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AC0"/>
    <w:rsid w:val="00647AC0"/>
    <w:rsid w:val="00A529D3"/>
    <w:rsid w:val="00AF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1DA069"/>
  <w15:docId w15:val="{2B2E3C7C-07EF-41EE-8264-5D0446FD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29D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29D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529D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29D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529D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529D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529D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529D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D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529D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29D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9D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29D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D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52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9D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52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9D3"/>
    <w:rPr>
      <w:rFonts w:ascii="Times New Roman" w:hAnsi="Times New Roman"/>
      <w:szCs w:val="22"/>
    </w:rPr>
  </w:style>
  <w:style w:type="character" w:styleId="Emphasis">
    <w:name w:val="Emphasis"/>
    <w:rsid w:val="00A529D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529D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529D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529D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529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2026-02-09T03:13:00Z</dcterms:created>
  <dcterms:modified xsi:type="dcterms:W3CDTF">2026-02-09T03:13:00Z</dcterms:modified>
</cp:coreProperties>
</file>