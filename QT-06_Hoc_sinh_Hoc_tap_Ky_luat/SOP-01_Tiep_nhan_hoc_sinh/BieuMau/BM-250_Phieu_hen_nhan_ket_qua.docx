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68BEF" w14:textId="77777777" w:rsidR="00633EF6" w:rsidRDefault="007A1246" w:rsidP="00E918B4">
      <w:pPr>
        <w:pStyle w:val="Title"/>
      </w:pPr>
      <w:bookmarkStart w:id="0" w:name="bm-250-phiếu-hẹn-nhận-kết-quả"/>
      <w:r>
        <w:t>BM-250: PHI</w:t>
      </w:r>
      <w:r>
        <w:t>Ế</w:t>
      </w:r>
      <w:r>
        <w:t>U H</w:t>
      </w:r>
      <w:r>
        <w:t>Ẹ</w:t>
      </w:r>
      <w:r>
        <w:t>N (NH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)</w:t>
      </w:r>
    </w:p>
    <w:p w14:paraId="24D310F0" w14:textId="77777777" w:rsidR="00633EF6" w:rsidRDefault="007A124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03D9B1B" w14:textId="77777777" w:rsidR="00633EF6" w:rsidRDefault="007A1246">
      <w:r>
        <w:pict w14:anchorId="438D4FD3">
          <v:rect id="_x0000_i1025" style="width:0;height:1.5pt" o:hralign="center" o:hrstd="t" o:hr="t"/>
        </w:pict>
      </w:r>
    </w:p>
    <w:p w14:paraId="6674456E" w14:textId="77777777" w:rsidR="00633EF6" w:rsidRDefault="007A1246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230"/>
      </w:tblGrid>
      <w:tr w:rsidR="00633EF6" w14:paraId="2F2C2043" w14:textId="77777777" w:rsidTr="00E918B4">
        <w:tc>
          <w:tcPr>
            <w:tcW w:w="0" w:type="auto"/>
          </w:tcPr>
          <w:p w14:paraId="15987903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56718B9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33EF6" w14:paraId="6C592F0D" w14:textId="77777777" w:rsidTr="00E918B4">
        <w:tc>
          <w:tcPr>
            <w:tcW w:w="0" w:type="auto"/>
          </w:tcPr>
          <w:p w14:paraId="4ADE86E0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Mã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5E925BA" w14:textId="77777777" w:rsidR="00633EF6" w:rsidRDefault="007A1246">
            <w:pPr>
              <w:pStyle w:val="Compact"/>
            </w:pPr>
            <w:r>
              <w:t>QT06-F08</w:t>
            </w:r>
          </w:p>
        </w:tc>
      </w:tr>
      <w:tr w:rsidR="00633EF6" w14:paraId="4A138439" w14:textId="77777777" w:rsidTr="00E918B4">
        <w:tc>
          <w:tcPr>
            <w:tcW w:w="0" w:type="auto"/>
          </w:tcPr>
          <w:p w14:paraId="346F07CD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Mã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228B038A" w14:textId="77777777" w:rsidR="00633EF6" w:rsidRDefault="00633EF6">
            <w:pPr>
              <w:pStyle w:val="Compact"/>
            </w:pPr>
          </w:p>
        </w:tc>
      </w:tr>
      <w:tr w:rsidR="00633EF6" w14:paraId="36910614" w14:textId="77777777" w:rsidTr="00E918B4">
        <w:tc>
          <w:tcPr>
            <w:tcW w:w="0" w:type="auto"/>
          </w:tcPr>
          <w:p w14:paraId="69C4564C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2C2F886A" w14:textId="77777777" w:rsidR="00633EF6" w:rsidRDefault="00633EF6">
            <w:pPr>
              <w:pStyle w:val="Compact"/>
            </w:pPr>
          </w:p>
        </w:tc>
      </w:tr>
      <w:tr w:rsidR="00633EF6" w14:paraId="3854E77F" w14:textId="77777777" w:rsidTr="00E918B4">
        <w:tc>
          <w:tcPr>
            <w:tcW w:w="0" w:type="auto"/>
          </w:tcPr>
          <w:p w14:paraId="74A2F040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Ngày đăng ký</w:t>
            </w:r>
          </w:p>
        </w:tc>
        <w:tc>
          <w:tcPr>
            <w:tcW w:w="0" w:type="auto"/>
          </w:tcPr>
          <w:p w14:paraId="29E7AFED" w14:textId="77777777" w:rsidR="00633EF6" w:rsidRDefault="00633EF6">
            <w:pPr>
              <w:pStyle w:val="Compact"/>
            </w:pPr>
          </w:p>
        </w:tc>
      </w:tr>
    </w:tbl>
    <w:p w14:paraId="2C41C928" w14:textId="77777777" w:rsidR="00633EF6" w:rsidRDefault="007A1246">
      <w:pPr>
        <w:pStyle w:val="Heading2"/>
      </w:pPr>
      <w:bookmarkStart w:id="2" w:name="thông-báo"/>
      <w:bookmarkEnd w:id="1"/>
      <w:r>
        <w:t>THÔNG BÁO</w:t>
      </w:r>
    </w:p>
    <w:p w14:paraId="72CECB16" w14:textId="77777777" w:rsidR="00633EF6" w:rsidRDefault="007A1246">
      <w:pPr>
        <w:pStyle w:val="FirstParagraph"/>
      </w:pPr>
      <w:r>
        <w:t>Kính g</w:t>
      </w:r>
      <w:r>
        <w:t>ử</w:t>
      </w:r>
      <w:r>
        <w:t>i Quý Ph</w:t>
      </w:r>
      <w:r>
        <w:t>ụ</w:t>
      </w:r>
      <w:r>
        <w:t xml:space="preserve"> huynh,</w:t>
      </w:r>
    </w:p>
    <w:p w14:paraId="0251F6BE" w14:textId="77777777" w:rsidR="00633EF6" w:rsidRDefault="007A1246">
      <w:pPr>
        <w:pStyle w:val="BodyText"/>
      </w:pPr>
      <w:r>
        <w:t>Trư</w:t>
      </w:r>
      <w:r>
        <w:t>ờ</w:t>
      </w:r>
      <w:r>
        <w:t>ng đã nh</w:t>
      </w:r>
      <w:r>
        <w:t>ậ</w:t>
      </w:r>
      <w:r>
        <w:t>n h</w:t>
      </w:r>
      <w:r>
        <w:t>ồ</w:t>
      </w:r>
      <w:r>
        <w:t xml:space="preserve"> sơ đăng ký nh</w:t>
      </w:r>
      <w:r>
        <w:t>ậ</w:t>
      </w:r>
      <w:r>
        <w:t>p h</w:t>
      </w:r>
      <w:r>
        <w:t>ọ</w:t>
      </w:r>
      <w:r>
        <w:t>c c</w:t>
      </w:r>
      <w:r>
        <w:t>ủ</w:t>
      </w:r>
      <w:r>
        <w:t xml:space="preserve">a em </w:t>
      </w:r>
      <w:r>
        <w:rPr>
          <w:b/>
          <w:bCs/>
        </w:rPr>
        <w:t>_________________</w:t>
      </w:r>
    </w:p>
    <w:p w14:paraId="1D73924B" w14:textId="77777777" w:rsidR="00633EF6" w:rsidRDefault="007A1246">
      <w:pPr>
        <w:pStyle w:val="BodyText"/>
      </w:pPr>
      <w:r>
        <w:rPr>
          <w:b/>
          <w:bCs/>
        </w:rPr>
        <w:t>Mã h</w:t>
      </w:r>
      <w:r>
        <w:rPr>
          <w:b/>
          <w:bCs/>
        </w:rPr>
        <w:t>ồ</w:t>
      </w:r>
      <w:r>
        <w:rPr>
          <w:b/>
          <w:bCs/>
        </w:rPr>
        <w:t xml:space="preserve"> sơ:</w:t>
      </w:r>
      <w:r>
        <w:t xml:space="preserve"> _________________</w:t>
      </w:r>
    </w:p>
    <w:p w14:paraId="75C014B9" w14:textId="77777777" w:rsidR="00633EF6" w:rsidRDefault="007A1246">
      <w:pPr>
        <w:pStyle w:val="Heading2"/>
      </w:pPr>
      <w:bookmarkStart w:id="3" w:name="thời-gian-xử-lý"/>
      <w:bookmarkEnd w:id="2"/>
      <w:r>
        <w:t>TH</w:t>
      </w:r>
      <w:r>
        <w:t>Ờ</w:t>
      </w:r>
      <w:r>
        <w:t>I GIAN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1743"/>
      </w:tblGrid>
      <w:tr w:rsidR="00633EF6" w14:paraId="282A5C02" w14:textId="77777777" w:rsidTr="00E918B4">
        <w:tc>
          <w:tcPr>
            <w:tcW w:w="0" w:type="auto"/>
          </w:tcPr>
          <w:p w14:paraId="64E7E701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F95FD7C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33EF6" w14:paraId="7D28862F" w14:textId="77777777" w:rsidTr="00E918B4">
        <w:tc>
          <w:tcPr>
            <w:tcW w:w="0" w:type="auto"/>
          </w:tcPr>
          <w:p w14:paraId="7C188A05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xét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473E517" w14:textId="77777777" w:rsidR="00633EF6" w:rsidRDefault="007A1246">
            <w:pPr>
              <w:pStyle w:val="Compact"/>
            </w:pPr>
            <w:r>
              <w:t>3 ngày làm vi</w:t>
            </w:r>
            <w:r>
              <w:t>ệ</w:t>
            </w:r>
            <w:r>
              <w:t>c</w:t>
            </w:r>
          </w:p>
        </w:tc>
      </w:tr>
      <w:tr w:rsidR="00633EF6" w14:paraId="7DC815A6" w14:textId="77777777" w:rsidTr="00E918B4">
        <w:tc>
          <w:tcPr>
            <w:tcW w:w="0" w:type="auto"/>
          </w:tcPr>
          <w:p w14:paraId="16B0A952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Ngày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125C662A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/</w:t>
            </w:r>
            <w:r>
              <w:t>/20__</w:t>
            </w:r>
          </w:p>
        </w:tc>
      </w:tr>
      <w:tr w:rsidR="00633EF6" w14:paraId="6C788358" w14:textId="77777777" w:rsidTr="00E918B4">
        <w:tc>
          <w:tcPr>
            <w:tcW w:w="0" w:type="auto"/>
          </w:tcPr>
          <w:p w14:paraId="7FF36A93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Ngày h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84C918C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/</w:t>
            </w:r>
            <w:r>
              <w:t>/20__</w:t>
            </w:r>
          </w:p>
        </w:tc>
      </w:tr>
      <w:tr w:rsidR="00633EF6" w14:paraId="2CF3808F" w14:textId="77777777" w:rsidTr="00E918B4">
        <w:tc>
          <w:tcPr>
            <w:tcW w:w="0" w:type="auto"/>
          </w:tcPr>
          <w:p w14:paraId="6653BEDA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5CDA303" w14:textId="77777777" w:rsidR="00633EF6" w:rsidRDefault="007A1246">
            <w:pPr>
              <w:pStyle w:val="Compact"/>
            </w:pPr>
            <w:r>
              <w:t>8h00 - 17h00</w:t>
            </w:r>
          </w:p>
        </w:tc>
      </w:tr>
    </w:tbl>
    <w:p w14:paraId="1497B8F5" w14:textId="77777777" w:rsidR="00633EF6" w:rsidRDefault="007A1246">
      <w:pPr>
        <w:pStyle w:val="Heading2"/>
      </w:pPr>
      <w:bookmarkStart w:id="4" w:name="hướng-dẫn"/>
      <w:bookmarkEnd w:id="3"/>
      <w:r>
        <w:t>HƯ</w:t>
      </w:r>
      <w:r>
        <w:t>Ớ</w:t>
      </w:r>
      <w:r>
        <w:t>NG D</w:t>
      </w:r>
      <w:r>
        <w:t>Ẫ</w:t>
      </w:r>
      <w:r>
        <w:t>N</w:t>
      </w:r>
    </w:p>
    <w:p w14:paraId="1B9F3BAA" w14:textId="77777777" w:rsidR="00633EF6" w:rsidRDefault="007A1246">
      <w:pPr>
        <w:pStyle w:val="Compact"/>
        <w:numPr>
          <w:ilvl w:val="0"/>
          <w:numId w:val="2"/>
        </w:numPr>
      </w:pPr>
      <w:r>
        <w:rPr>
          <w:b/>
          <w:bCs/>
        </w:rPr>
        <w:t>Quý PH vui lòng đ</w:t>
      </w:r>
      <w:r>
        <w:rPr>
          <w:b/>
          <w:bCs/>
        </w:rPr>
        <w:t>ế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 vào ngày h</w:t>
      </w:r>
      <w:r>
        <w:rPr>
          <w:b/>
          <w:bCs/>
        </w:rPr>
        <w:t>ẹ</w:t>
      </w:r>
      <w:r>
        <w:rPr>
          <w:b/>
          <w:bCs/>
        </w:rPr>
        <w:t>n đ</w:t>
      </w:r>
      <w:r>
        <w:rPr>
          <w:b/>
          <w:bCs/>
        </w:rPr>
        <w:t>ể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p w14:paraId="46C0A620" w14:textId="77777777" w:rsidR="00633EF6" w:rsidRDefault="007A1246">
      <w:pPr>
        <w:pStyle w:val="Compact"/>
        <w:numPr>
          <w:ilvl w:val="0"/>
          <w:numId w:val="2"/>
        </w:numPr>
      </w:pPr>
      <w:r>
        <w:rPr>
          <w:b/>
          <w:bCs/>
        </w:rPr>
        <w:t>Mang theo:</w:t>
      </w:r>
      <w:r>
        <w:t xml:space="preserve"> CMND/CCCD (Đ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u)</w:t>
      </w:r>
    </w:p>
    <w:p w14:paraId="67B1EA65" w14:textId="77777777" w:rsidR="00633EF6" w:rsidRDefault="007A1246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N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S</w:t>
      </w:r>
      <w:r>
        <w:t>ẽ</w:t>
      </w:r>
      <w:r>
        <w:t xml:space="preserve"> hư</w:t>
      </w:r>
      <w:r>
        <w:t>ớ</w:t>
      </w:r>
      <w:r>
        <w:t>ng d</w:t>
      </w:r>
      <w:r>
        <w:t>ẫ</w:t>
      </w:r>
      <w:r>
        <w:t>n các bư</w:t>
      </w:r>
      <w:r>
        <w:t>ớ</w:t>
      </w:r>
      <w:r>
        <w:t>c ti</w:t>
      </w:r>
      <w:r>
        <w:t>ế</w:t>
      </w:r>
      <w:r>
        <w:t>p theo</w:t>
      </w:r>
    </w:p>
    <w:p w14:paraId="2F7A1D8D" w14:textId="77777777" w:rsidR="00633EF6" w:rsidRDefault="007A1246">
      <w:pPr>
        <w:pStyle w:val="Compact"/>
        <w:numPr>
          <w:ilvl w:val="0"/>
          <w:numId w:val="2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chưa đ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S</w:t>
      </w:r>
      <w:r>
        <w:t>ẽ</w:t>
      </w:r>
      <w:r>
        <w:t xml:space="preserve"> gi</w:t>
      </w:r>
      <w:r>
        <w:t>ả</w:t>
      </w:r>
      <w:r>
        <w:t>i thích lý do và hư</w:t>
      </w:r>
      <w:r>
        <w:t>ớ</w:t>
      </w:r>
      <w:r>
        <w:t>ng d</w:t>
      </w:r>
      <w:r>
        <w:t>ẫ</w:t>
      </w:r>
      <w:r>
        <w:t>n</w:t>
      </w:r>
    </w:p>
    <w:p w14:paraId="7ACC8389" w14:textId="77777777" w:rsidR="00633EF6" w:rsidRDefault="007A1246">
      <w:pPr>
        <w:pStyle w:val="Heading2"/>
      </w:pPr>
      <w:bookmarkStart w:id="5" w:name="liên-hệ"/>
      <w:bookmarkEnd w:id="4"/>
      <w:r>
        <w:t>LIÊN H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4216"/>
      </w:tblGrid>
      <w:tr w:rsidR="00633EF6" w14:paraId="0574FE5E" w14:textId="77777777" w:rsidTr="00E918B4">
        <w:tc>
          <w:tcPr>
            <w:tcW w:w="0" w:type="auto"/>
          </w:tcPr>
          <w:p w14:paraId="12DF0C65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1EB2848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</w:tr>
      <w:tr w:rsidR="00633EF6" w14:paraId="5A788418" w14:textId="77777777" w:rsidTr="00E918B4">
        <w:tc>
          <w:tcPr>
            <w:tcW w:w="0" w:type="auto"/>
          </w:tcPr>
          <w:p w14:paraId="744F1611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Phòng Tuy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sinh</w:t>
            </w:r>
          </w:p>
        </w:tc>
        <w:tc>
          <w:tcPr>
            <w:tcW w:w="0" w:type="auto"/>
          </w:tcPr>
          <w:p w14:paraId="190E73AD" w14:textId="77777777" w:rsidR="00633EF6" w:rsidRDefault="00633EF6">
            <w:pPr>
              <w:pStyle w:val="Compact"/>
            </w:pPr>
          </w:p>
        </w:tc>
      </w:tr>
      <w:tr w:rsidR="00633EF6" w14:paraId="2B216616" w14:textId="77777777" w:rsidTr="00E918B4">
        <w:tc>
          <w:tcPr>
            <w:tcW w:w="0" w:type="auto"/>
          </w:tcPr>
          <w:p w14:paraId="5C707B29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SĐT</w:t>
            </w:r>
          </w:p>
        </w:tc>
        <w:tc>
          <w:tcPr>
            <w:tcW w:w="0" w:type="auto"/>
          </w:tcPr>
          <w:p w14:paraId="6231CA0E" w14:textId="77777777" w:rsidR="00633EF6" w:rsidRDefault="00633EF6">
            <w:pPr>
              <w:pStyle w:val="Compact"/>
            </w:pPr>
          </w:p>
        </w:tc>
      </w:tr>
      <w:tr w:rsidR="00633EF6" w14:paraId="46C7CAAA" w14:textId="77777777" w:rsidTr="00E918B4">
        <w:tc>
          <w:tcPr>
            <w:tcW w:w="0" w:type="auto"/>
          </w:tcPr>
          <w:p w14:paraId="3B561C28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7182ECEA" w14:textId="77777777" w:rsidR="00633EF6" w:rsidRDefault="00633EF6">
            <w:pPr>
              <w:pStyle w:val="Compact"/>
            </w:pPr>
          </w:p>
        </w:tc>
      </w:tr>
      <w:tr w:rsidR="00633EF6" w14:paraId="7A0C30A6" w14:textId="77777777" w:rsidTr="00E918B4">
        <w:tc>
          <w:tcPr>
            <w:tcW w:w="0" w:type="auto"/>
          </w:tcPr>
          <w:p w14:paraId="79B6A6C2" w14:textId="77777777" w:rsidR="00633EF6" w:rsidRDefault="007A1246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làm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F2859DC" w14:textId="77777777" w:rsidR="00633EF6" w:rsidRDefault="007A1246">
            <w:pPr>
              <w:pStyle w:val="Compact"/>
            </w:pPr>
            <w:r>
              <w:t>8h00 - 17h00 (T2-T6), 8h00 - 12h00 (T7)</w:t>
            </w:r>
          </w:p>
        </w:tc>
      </w:tr>
    </w:tbl>
    <w:p w14:paraId="40B34784" w14:textId="77777777" w:rsidR="00633EF6" w:rsidRDefault="007A1246">
      <w:pPr>
        <w:pStyle w:val="Heading2"/>
      </w:pPr>
      <w:bookmarkStart w:id="6" w:name="xác-nhận"/>
      <w:bookmarkEnd w:id="5"/>
      <w:r>
        <w:t>XÁC NH</w:t>
      </w:r>
      <w:r>
        <w:t>Ậ</w:t>
      </w:r>
      <w:r>
        <w:t>N</w:t>
      </w:r>
    </w:p>
    <w:p w14:paraId="38CB6C7E" w14:textId="77777777" w:rsidR="00633EF6" w:rsidRDefault="007A1246">
      <w:pPr>
        <w:pStyle w:val="Heading3"/>
      </w:pPr>
      <w:bookmarkStart w:id="7" w:name="nhân-viên-tiếp-nhận"/>
      <w:r>
        <w:t>Nhân viên ti</w:t>
      </w:r>
      <w:r>
        <w:t>ế</w:t>
      </w:r>
      <w:r>
        <w:t>p nh</w:t>
      </w:r>
      <w:r>
        <w:t>ậ</w:t>
      </w:r>
      <w:r>
        <w:t>n:</w:t>
      </w:r>
    </w:p>
    <w:p w14:paraId="6F0DF9EF" w14:textId="77777777" w:rsidR="00633EF6" w:rsidRDefault="007A124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63A2FB4" w14:textId="77777777" w:rsidR="00633EF6" w:rsidRDefault="007A1246">
      <w:r>
        <w:pict w14:anchorId="1F3C1F35">
          <v:rect id="_x0000_i1026" style="width:0;height:1.5pt" o:hralign="center" o:hrstd="t" o:hr="t"/>
        </w:pict>
      </w:r>
    </w:p>
    <w:p w14:paraId="0144B2D5" w14:textId="77777777" w:rsidR="00633EF6" w:rsidRDefault="007A1246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Phi</w:t>
      </w:r>
      <w:r>
        <w:t>ế</w:t>
      </w:r>
      <w:r>
        <w:t>u này đư</w:t>
      </w:r>
      <w:r>
        <w:t>ợ</w:t>
      </w:r>
      <w:r>
        <w:t>c phát cho ph</w:t>
      </w:r>
      <w:r>
        <w:t>ụ</w:t>
      </w:r>
      <w:r>
        <w:t xml:space="preserve"> huynh sau khi n</w:t>
      </w:r>
      <w:r>
        <w:t>ộ</w:t>
      </w:r>
      <w:r>
        <w:t>p h</w:t>
      </w:r>
      <w:r>
        <w:t>ồ</w:t>
      </w:r>
      <w:r>
        <w:t xml:space="preserve"> sơ đăng ký nh</w:t>
      </w:r>
      <w:r>
        <w:t>ậ</w:t>
      </w:r>
      <w:r>
        <w:t>p h</w:t>
      </w:r>
      <w:r>
        <w:t>ọ</w:t>
      </w:r>
      <w:r>
        <w:t>c.</w:t>
      </w:r>
      <w:bookmarkEnd w:id="0"/>
      <w:bookmarkEnd w:id="6"/>
      <w:bookmarkEnd w:id="7"/>
    </w:p>
    <w:sectPr w:rsidR="00633EF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287D1" w14:textId="77777777" w:rsidR="007A1246" w:rsidRDefault="007A1246" w:rsidP="00E918B4">
      <w:pPr>
        <w:spacing w:line="240" w:lineRule="auto"/>
      </w:pPr>
      <w:r>
        <w:separator/>
      </w:r>
    </w:p>
  </w:endnote>
  <w:endnote w:type="continuationSeparator" w:id="0">
    <w:p w14:paraId="7245CFBD" w14:textId="77777777" w:rsidR="007A1246" w:rsidRDefault="007A1246" w:rsidP="00E918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9A46B" w14:textId="77777777" w:rsidR="007A1246" w:rsidRDefault="007A1246" w:rsidP="00E918B4">
      <w:pPr>
        <w:spacing w:line="240" w:lineRule="auto"/>
      </w:pPr>
      <w:r>
        <w:separator/>
      </w:r>
    </w:p>
  </w:footnote>
  <w:footnote w:type="continuationSeparator" w:id="0">
    <w:p w14:paraId="7AD39AA1" w14:textId="77777777" w:rsidR="007A1246" w:rsidRDefault="007A1246" w:rsidP="00E918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C78A7" w14:textId="77777777" w:rsidR="00E918B4" w:rsidRPr="00A33244" w:rsidRDefault="00E918B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15D8C5D" wp14:editId="6CDEA2A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1B28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2907F55" w14:textId="77777777" w:rsidR="00E918B4" w:rsidRDefault="00E918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8525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43E7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EF6"/>
    <w:rsid w:val="00633EF6"/>
    <w:rsid w:val="007A1246"/>
    <w:rsid w:val="00E9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CCAEF4"/>
  <w15:docId w15:val="{F563C69E-B43F-40B6-A0A7-C2515BC5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18B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18B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18B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918B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918B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918B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918B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918B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B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B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918B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918B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8B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18B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B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918B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8B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918B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8B4"/>
    <w:rPr>
      <w:rFonts w:ascii="Times New Roman" w:hAnsi="Times New Roman"/>
      <w:szCs w:val="22"/>
    </w:rPr>
  </w:style>
  <w:style w:type="character" w:styleId="Emphasis">
    <w:name w:val="Emphasis"/>
    <w:rsid w:val="00E918B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918B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918B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918B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918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2026-02-09T02:42:00Z</dcterms:created>
  <dcterms:modified xsi:type="dcterms:W3CDTF">2026-02-09T02:42:00Z</dcterms:modified>
</cp:coreProperties>
</file>