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6E4B7" w14:textId="77777777" w:rsidR="002653E0" w:rsidRDefault="0037758A" w:rsidP="0003469A">
      <w:pPr>
        <w:pStyle w:val="Title"/>
      </w:pPr>
      <w:bookmarkStart w:id="0" w:name="bm-334-sổ-tài-sản-clb"/>
      <w:r>
        <w:t>BM-334: S</w:t>
      </w:r>
      <w:r>
        <w:t>ổ</w:t>
      </w:r>
      <w:r>
        <w:t xml:space="preserve"> tài s</w:t>
      </w:r>
      <w:r>
        <w:t>ả</w:t>
      </w:r>
      <w:r>
        <w:t>n CLB</w:t>
      </w:r>
    </w:p>
    <w:p w14:paraId="03511467" w14:textId="77777777" w:rsidR="002653E0" w:rsidRDefault="0037758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88877AD" w14:textId="77777777" w:rsidR="002653E0" w:rsidRDefault="0037758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QT-06-SOP-05-BM-16</w:t>
      </w:r>
    </w:p>
    <w:p w14:paraId="066413E7" w14:textId="77777777" w:rsidR="002653E0" w:rsidRDefault="0037758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S</w:t>
      </w:r>
      <w:r>
        <w:t>ổ</w:t>
      </w:r>
      <w:r>
        <w:t xml:space="preserve"> tài s</w:t>
      </w:r>
      <w:r>
        <w:t>ả</w:t>
      </w:r>
      <w:r>
        <w:t>n CLB</w:t>
      </w:r>
    </w:p>
    <w:p w14:paraId="485C2630" w14:textId="77777777" w:rsidR="002653E0" w:rsidRDefault="0037758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231CBCB" w14:textId="77777777" w:rsidR="002653E0" w:rsidRDefault="0037758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B63E1BF" w14:textId="77777777" w:rsidR="002653E0" w:rsidRDefault="0037758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1D81C4C" w14:textId="77777777" w:rsidR="002653E0" w:rsidRDefault="0037758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3AC28D7D" w14:textId="77777777" w:rsidR="002653E0" w:rsidRDefault="0037758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4BAD43E" w14:textId="77777777" w:rsidR="002653E0" w:rsidRDefault="0037758A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qu</w:t>
      </w:r>
      <w:r>
        <w:t>ả</w:t>
      </w:r>
      <w:r>
        <w:t>n lý tài s</w:t>
      </w:r>
      <w:r>
        <w:t>ả</w:t>
      </w:r>
      <w:r>
        <w:t>n c</w:t>
      </w:r>
      <w:r>
        <w:t>ủ</w:t>
      </w:r>
      <w:r>
        <w:t>a CLB.</w:t>
      </w:r>
    </w:p>
    <w:p w14:paraId="1E6D3494" w14:textId="77777777" w:rsidR="002653E0" w:rsidRDefault="0037758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E86D460" w14:textId="77777777" w:rsidR="002653E0" w:rsidRDefault="0037758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 CLB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STT | Tên TS | Mã s</w:t>
      </w:r>
      <w:r>
        <w:rPr>
          <w:rStyle w:val="VerbatimChar"/>
        </w:rPr>
        <w:t>ố</w:t>
      </w:r>
      <w:r>
        <w:rPr>
          <w:rStyle w:val="VerbatimChar"/>
        </w:rPr>
        <w:t xml:space="preserve"> | Ngày mua | Giá    | Tình tr</w:t>
      </w:r>
      <w:r>
        <w:rPr>
          <w:rStyle w:val="VerbatimChar"/>
        </w:rPr>
        <w:t>ạ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--</w:t>
      </w:r>
      <w:r>
        <w:rPr>
          <w:rStyle w:val="VerbatimChar"/>
        </w:rPr>
        <w:t>--|--------|-------|----------|--------|------------</w:t>
      </w:r>
      <w:r>
        <w:br/>
      </w:r>
      <w:r>
        <w:rPr>
          <w:rStyle w:val="VerbatimChar"/>
        </w:rPr>
        <w:t xml:space="preserve">  1 | Laptop | LT-01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2 | Laptop | LT-02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3 | Laptop | LT-03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4 | Laptop | LT-04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5 | Laptop | </w:t>
      </w:r>
      <w:r>
        <w:rPr>
          <w:rStyle w:val="VerbatimChar"/>
        </w:rPr>
        <w:t>LT-05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6 | Laptop | LT-06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7 | Laptop | LT-07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8 | Laptop | LT-08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9 | Laptop | LT-09 | 05/09/24 | 15M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10 | Laptop | LT-10 | 05/09/24 | 15</w:t>
      </w:r>
      <w:r>
        <w:rPr>
          <w:rStyle w:val="VerbatimChar"/>
        </w:rPr>
        <w:t>M    | H</w:t>
      </w:r>
      <w:r>
        <w:rPr>
          <w:rStyle w:val="VerbatimChar"/>
        </w:rPr>
        <w:t>ỏ</w:t>
      </w:r>
      <w:r>
        <w:rPr>
          <w:rStyle w:val="VerbatimChar"/>
        </w:rPr>
        <w:t>ng bàn phím</w:t>
      </w:r>
      <w:r>
        <w:br/>
      </w:r>
      <w:r>
        <w:rPr>
          <w:rStyle w:val="VerbatimChar"/>
        </w:rPr>
        <w:t xml:space="preserve"> 11 | Robot  | RB-01 | 10/09/24 | 3M 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lastRenderedPageBreak/>
        <w:t xml:space="preserve"> 12 | Robot  | RB-02 | 10/09/24 | 3M 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13 | Robot  | RB-03 | 10/09/24 | 3M 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14 | Robot  | RB-04 | 10/09/24 | 3M 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15 | Robot  | RB-05 | 10/09/24 | 3M    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----|--------|-------|----------|--------|------------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GIÁ TR</w:t>
      </w:r>
      <w:r>
        <w:rPr>
          <w:rStyle w:val="VerbatimChar"/>
        </w:rPr>
        <w:t>Ị</w:t>
      </w:r>
      <w:r>
        <w:rPr>
          <w:rStyle w:val="VerbatimChar"/>
        </w:rPr>
        <w:t>: 180,000,000đ</w:t>
      </w:r>
      <w:r>
        <w:br/>
      </w:r>
      <w:r>
        <w:br/>
      </w:r>
      <w:r>
        <w:rPr>
          <w:rStyle w:val="VerbatimChar"/>
        </w:rPr>
        <w:t>GHI CHÚ:</w:t>
      </w:r>
      <w:r>
        <w:br/>
      </w:r>
      <w:r>
        <w:rPr>
          <w:rStyle w:val="VerbatimChar"/>
        </w:rPr>
        <w:t>• LT-10: C</w:t>
      </w:r>
      <w:r>
        <w:rPr>
          <w:rStyle w:val="VerbatimChar"/>
        </w:rPr>
        <w:t>ầ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>a bàn phím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u có nhãn dán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kê m</w:t>
      </w:r>
      <w:r>
        <w:rPr>
          <w:rStyle w:val="VerbatimChar"/>
        </w:rPr>
        <w:t>ỗ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1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GV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58E5312" w14:textId="77777777" w:rsidR="002653E0" w:rsidRDefault="0037758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015BE77" w14:textId="77777777" w:rsidR="002653E0" w:rsidRDefault="0037758A">
      <w:pPr>
        <w:pStyle w:val="Compact"/>
        <w:numPr>
          <w:ilvl w:val="0"/>
          <w:numId w:val="3"/>
        </w:numPr>
      </w:pPr>
      <w:r>
        <w:t>Ghi chép m</w:t>
      </w:r>
      <w:r>
        <w:t>ọ</w:t>
      </w:r>
      <w:r>
        <w:t>i tài s</w:t>
      </w:r>
      <w:r>
        <w:t>ả</w:t>
      </w:r>
      <w:r>
        <w:t>n</w:t>
      </w:r>
    </w:p>
    <w:p w14:paraId="0D38CED9" w14:textId="77777777" w:rsidR="002653E0" w:rsidRDefault="0037758A">
      <w:pPr>
        <w:pStyle w:val="Compact"/>
        <w:numPr>
          <w:ilvl w:val="0"/>
          <w:numId w:val="3"/>
        </w:numPr>
      </w:pPr>
      <w:r>
        <w:t>Đánh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</w:p>
    <w:p w14:paraId="576418CC" w14:textId="77777777" w:rsidR="002653E0" w:rsidRDefault="0037758A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tình tr</w:t>
      </w:r>
      <w:r>
        <w:t>ạ</w:t>
      </w:r>
      <w:r>
        <w:t>ng</w:t>
      </w:r>
    </w:p>
    <w:p w14:paraId="36182C44" w14:textId="77777777" w:rsidR="002653E0" w:rsidRDefault="0037758A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kê đ</w:t>
      </w:r>
      <w:r>
        <w:t>ị</w:t>
      </w:r>
      <w:r>
        <w:t>nh k</w:t>
      </w:r>
      <w:r>
        <w:t>ỳ</w:t>
      </w:r>
    </w:p>
    <w:p w14:paraId="58670498" w14:textId="77777777" w:rsidR="002653E0" w:rsidRDefault="0037758A">
      <w:pPr>
        <w:pStyle w:val="Heading2"/>
      </w:pPr>
      <w:bookmarkStart w:id="5" w:name="lưu-ý"/>
      <w:bookmarkEnd w:id="4"/>
      <w:r>
        <w:t>Lưu ý</w:t>
      </w:r>
    </w:p>
    <w:p w14:paraId="03281789" w14:textId="77777777" w:rsidR="002653E0" w:rsidRDefault="0037758A">
      <w:pPr>
        <w:pStyle w:val="Compact"/>
        <w:numPr>
          <w:ilvl w:val="0"/>
          <w:numId w:val="4"/>
        </w:numPr>
      </w:pPr>
      <w:r>
        <w:t>Ghi chép đ</w:t>
      </w:r>
      <w:r>
        <w:t>ầ</w:t>
      </w:r>
      <w:r>
        <w:t>y đ</w:t>
      </w:r>
      <w:r>
        <w:t>ủ</w:t>
      </w:r>
    </w:p>
    <w:p w14:paraId="341B8DDB" w14:textId="77777777" w:rsidR="002653E0" w:rsidRDefault="0037758A">
      <w:pPr>
        <w:pStyle w:val="Compact"/>
        <w:numPr>
          <w:ilvl w:val="0"/>
          <w:numId w:val="4"/>
        </w:numPr>
      </w:pPr>
      <w:r>
        <w:t>Đánh s</w:t>
      </w:r>
      <w:r>
        <w:t>ố</w:t>
      </w:r>
      <w:r>
        <w:t xml:space="preserve"> rõ ràng</w:t>
      </w:r>
    </w:p>
    <w:p w14:paraId="201DCF0C" w14:textId="77777777" w:rsidR="002653E0" w:rsidRDefault="0037758A">
      <w:pPr>
        <w:pStyle w:val="Compact"/>
        <w:numPr>
          <w:ilvl w:val="0"/>
          <w:numId w:val="4"/>
        </w:numPr>
      </w:pPr>
      <w:r>
        <w:t>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</w:t>
      </w:r>
    </w:p>
    <w:p w14:paraId="329CCA97" w14:textId="77777777" w:rsidR="002653E0" w:rsidRDefault="0037758A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qu</w:t>
      </w:r>
      <w:r>
        <w:t>ả</w:t>
      </w:r>
      <w:r>
        <w:t>n c</w:t>
      </w:r>
      <w:r>
        <w:t>ẩ</w:t>
      </w:r>
      <w:r>
        <w:t>n th</w:t>
      </w:r>
      <w:r>
        <w:t>ậ</w:t>
      </w:r>
      <w:r>
        <w:t>n</w:t>
      </w:r>
      <w:bookmarkEnd w:id="0"/>
      <w:bookmarkEnd w:id="5"/>
    </w:p>
    <w:sectPr w:rsidR="002653E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C59C9" w14:textId="77777777" w:rsidR="0037758A" w:rsidRDefault="0037758A" w:rsidP="0003469A">
      <w:pPr>
        <w:spacing w:line="240" w:lineRule="auto"/>
      </w:pPr>
      <w:r>
        <w:separator/>
      </w:r>
    </w:p>
  </w:endnote>
  <w:endnote w:type="continuationSeparator" w:id="0">
    <w:p w14:paraId="00D85F0D" w14:textId="77777777" w:rsidR="0037758A" w:rsidRDefault="0037758A" w:rsidP="00034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B57D9" w14:textId="77777777" w:rsidR="0037758A" w:rsidRDefault="0037758A" w:rsidP="0003469A">
      <w:pPr>
        <w:spacing w:line="240" w:lineRule="auto"/>
      </w:pPr>
      <w:r>
        <w:separator/>
      </w:r>
    </w:p>
  </w:footnote>
  <w:footnote w:type="continuationSeparator" w:id="0">
    <w:p w14:paraId="4B32A02F" w14:textId="77777777" w:rsidR="0037758A" w:rsidRDefault="0037758A" w:rsidP="000346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F7A6C" w14:textId="77777777" w:rsidR="0003469A" w:rsidRPr="00A33244" w:rsidRDefault="0003469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FC856E0" wp14:editId="43B9C0D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D3831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8592EEF" w14:textId="77777777" w:rsidR="0003469A" w:rsidRDefault="00034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ADCFC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1433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96D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3E0"/>
    <w:rsid w:val="0003469A"/>
    <w:rsid w:val="002653E0"/>
    <w:rsid w:val="0037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C0143C"/>
  <w15:docId w15:val="{4AD621F0-5149-4255-BE58-ACD84943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69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469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469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469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3469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346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3469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3469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9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9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469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3469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469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469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9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346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9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346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9A"/>
    <w:rPr>
      <w:rFonts w:ascii="Times New Roman" w:hAnsi="Times New Roman"/>
      <w:szCs w:val="22"/>
    </w:rPr>
  </w:style>
  <w:style w:type="character" w:styleId="Emphasis">
    <w:name w:val="Emphasis"/>
    <w:rsid w:val="0003469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3469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3469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3469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2026-02-10T03:36:00Z</dcterms:created>
  <dcterms:modified xsi:type="dcterms:W3CDTF">2026-02-10T03:36:00Z</dcterms:modified>
</cp:coreProperties>
</file>