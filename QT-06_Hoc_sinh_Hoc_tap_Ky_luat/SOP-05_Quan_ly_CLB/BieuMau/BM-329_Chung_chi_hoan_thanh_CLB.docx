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CBDE" w14:textId="77777777" w:rsidR="006860AA" w:rsidRDefault="00CC6CCA" w:rsidP="006809E7">
      <w:pPr>
        <w:pStyle w:val="Title"/>
      </w:pPr>
      <w:bookmarkStart w:id="0" w:name="bm-329-chứng-chỉ-hoàn-thành-clb"/>
      <w:r>
        <w:t>BM-329: Ch</w:t>
      </w:r>
      <w:r>
        <w:t>ứ</w:t>
      </w:r>
      <w:r>
        <w:t>ng ch</w:t>
      </w:r>
      <w:r>
        <w:t>ỉ</w:t>
      </w:r>
      <w:r>
        <w:t xml:space="preserve"> hoàn thành CLB</w:t>
      </w:r>
    </w:p>
    <w:p w14:paraId="2913B58D" w14:textId="77777777" w:rsidR="006860AA" w:rsidRDefault="00CC6CC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428BB03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QT-06-SOP-05-BM-11</w:t>
      </w:r>
    </w:p>
    <w:p w14:paraId="599B5C4C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Ch</w:t>
      </w:r>
      <w:r>
        <w:t>ứ</w:t>
      </w:r>
      <w:r>
        <w:t>ng ch</w:t>
      </w:r>
      <w:r>
        <w:t>ỉ</w:t>
      </w:r>
      <w:r>
        <w:t xml:space="preserve"> hoàn thành CLB</w:t>
      </w:r>
    </w:p>
    <w:p w14:paraId="3830B357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F5CE161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693F18BB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4A4BD9D" w14:textId="77777777" w:rsidR="006860AA" w:rsidRDefault="00CC6CC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2F0AF74B" w14:textId="77777777" w:rsidR="006860AA" w:rsidRDefault="00CC6CC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2BDC81E" w14:textId="77777777" w:rsidR="006860AA" w:rsidRDefault="00CC6CCA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c</w:t>
      </w:r>
      <w:r>
        <w:t>ấ</w:t>
      </w:r>
      <w:r>
        <w:t>p ch</w:t>
      </w:r>
      <w:r>
        <w:t>ứ</w:t>
      </w:r>
      <w:r>
        <w:t>ng ch</w:t>
      </w:r>
      <w:r>
        <w:t>ỉ</w:t>
      </w:r>
      <w:r>
        <w:t xml:space="preserve"> cho thành viên hoàn thành CLB.</w:t>
      </w:r>
    </w:p>
    <w:p w14:paraId="55B318DD" w14:textId="77777777" w:rsidR="006860AA" w:rsidRDefault="00CC6CC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2CDBAB0" w14:textId="77777777" w:rsidR="006860AA" w:rsidRDefault="00CC6CC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[LOGO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HOÀN THÀNH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xin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Đã hoàn thành khóa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 xml:space="preserve">        CLB ROBOTICS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09/2024 - 05/2025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95% (Xu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lastRenderedPageBreak/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: 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ọ</w:t>
      </w:r>
      <w:r>
        <w:rPr>
          <w:rStyle w:val="VerbatimChar"/>
        </w:rPr>
        <w:t>c: L</w:t>
      </w:r>
      <w:r>
        <w:rPr>
          <w:rStyle w:val="VerbatimChar"/>
        </w:rPr>
        <w:t>ậ</w:t>
      </w:r>
      <w:r>
        <w:rPr>
          <w:rStyle w:val="VerbatimChar"/>
        </w:rPr>
        <w:t>p trình Scratch, Python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- Làm: 3 d</w:t>
      </w:r>
      <w:r>
        <w:rPr>
          <w:rStyle w:val="VerbatimChar"/>
        </w:rPr>
        <w:t>ự</w:t>
      </w:r>
      <w:r>
        <w:rPr>
          <w:rStyle w:val="VerbatimChar"/>
        </w:rPr>
        <w:t xml:space="preserve"> án robot</w:t>
      </w:r>
      <w:r>
        <w:br/>
      </w:r>
      <w:r>
        <w:rPr>
          <w:rStyle w:val="VerbatimChar"/>
        </w:rPr>
        <w:t xml:space="preserve">  - Thi: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ể</w:t>
      </w:r>
      <w:r>
        <w:rPr>
          <w:rStyle w:val="VerbatimChar"/>
        </w:rPr>
        <w:t xml:space="preserve"> làm tài li</w:t>
      </w:r>
      <w:r>
        <w:rPr>
          <w:rStyle w:val="VerbatimChar"/>
        </w:rPr>
        <w:t>ệ</w:t>
      </w:r>
      <w:r>
        <w:rPr>
          <w:rStyle w:val="VerbatimChar"/>
        </w:rPr>
        <w:t>u.</w:t>
      </w:r>
      <w:r>
        <w:br/>
      </w:r>
      <w:r>
        <w:br/>
      </w:r>
      <w:r>
        <w:rPr>
          <w:rStyle w:val="VerbatimChar"/>
        </w:rPr>
        <w:t xml:space="preserve">       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ký: __________</w:t>
      </w:r>
      <w:r>
        <w:br/>
      </w:r>
      <w:r>
        <w:rPr>
          <w:rStyle w:val="VerbatimChar"/>
        </w:rPr>
        <w:t xml:space="preserve">        HT ký: __________</w:t>
      </w:r>
      <w:r>
        <w:br/>
      </w:r>
      <w:r>
        <w:rPr>
          <w:rStyle w:val="VerbatimChar"/>
        </w:rPr>
        <w:t xml:space="preserve">        [Đóng d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</w:t>
      </w:r>
    </w:p>
    <w:p w14:paraId="397FDB10" w14:textId="77777777" w:rsidR="006860AA" w:rsidRDefault="00CC6CC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903C894" w14:textId="77777777" w:rsidR="006860AA" w:rsidRDefault="00CC6CCA">
      <w:pPr>
        <w:pStyle w:val="Compact"/>
        <w:numPr>
          <w:ilvl w:val="0"/>
          <w:numId w:val="3"/>
        </w:numPr>
      </w:pPr>
      <w:r>
        <w:t>C</w:t>
      </w:r>
      <w:r>
        <w:t>ấ</w:t>
      </w:r>
      <w:r>
        <w:t>p cho TV đ</w:t>
      </w:r>
      <w:r>
        <w:t>ạ</w:t>
      </w:r>
      <w:r>
        <w:t>t yêu c</w:t>
      </w:r>
      <w:r>
        <w:t>ầ</w:t>
      </w:r>
      <w:r>
        <w:t>u</w:t>
      </w:r>
    </w:p>
    <w:p w14:paraId="2132D8D1" w14:textId="77777777" w:rsidR="006860AA" w:rsidRDefault="00CC6CCA">
      <w:pPr>
        <w:pStyle w:val="Compact"/>
        <w:numPr>
          <w:ilvl w:val="0"/>
          <w:numId w:val="3"/>
        </w:numPr>
      </w:pPr>
      <w:r>
        <w:t>Ghi rõ thành tích</w:t>
      </w:r>
    </w:p>
    <w:p w14:paraId="36B497ED" w14:textId="77777777" w:rsidR="006860AA" w:rsidRDefault="00CC6CCA">
      <w:pPr>
        <w:pStyle w:val="Compact"/>
        <w:numPr>
          <w:ilvl w:val="0"/>
          <w:numId w:val="3"/>
        </w:numPr>
      </w:pPr>
      <w:r>
        <w:t>HT và GV ký</w:t>
      </w:r>
    </w:p>
    <w:p w14:paraId="49353C4F" w14:textId="77777777" w:rsidR="006860AA" w:rsidRDefault="00CC6CCA">
      <w:pPr>
        <w:pStyle w:val="Compact"/>
        <w:numPr>
          <w:ilvl w:val="0"/>
          <w:numId w:val="3"/>
        </w:numPr>
      </w:pPr>
      <w:r>
        <w:t>Đóng d</w:t>
      </w:r>
      <w:r>
        <w:t>ấ</w:t>
      </w:r>
      <w:r>
        <w:t>u trư</w:t>
      </w:r>
      <w:r>
        <w:t>ờ</w:t>
      </w:r>
      <w:r>
        <w:t>ng</w:t>
      </w:r>
    </w:p>
    <w:p w14:paraId="1A577B0B" w14:textId="77777777" w:rsidR="006860AA" w:rsidRDefault="00CC6CCA">
      <w:pPr>
        <w:pStyle w:val="Heading2"/>
      </w:pPr>
      <w:bookmarkStart w:id="5" w:name="lưu-ý"/>
      <w:bookmarkEnd w:id="4"/>
      <w:r>
        <w:t>Lưu ý</w:t>
      </w:r>
    </w:p>
    <w:p w14:paraId="29180E65" w14:textId="77777777" w:rsidR="006860AA" w:rsidRDefault="00CC6CCA">
      <w:pPr>
        <w:pStyle w:val="Compact"/>
        <w:numPr>
          <w:ilvl w:val="0"/>
          <w:numId w:val="4"/>
        </w:numPr>
      </w:pPr>
      <w:r>
        <w:t>Thành tích chính xác</w:t>
      </w:r>
    </w:p>
    <w:p w14:paraId="1AECF16A" w14:textId="77777777" w:rsidR="006860AA" w:rsidRDefault="00CC6CCA">
      <w:pPr>
        <w:pStyle w:val="Compact"/>
        <w:numPr>
          <w:ilvl w:val="0"/>
          <w:numId w:val="4"/>
        </w:numPr>
      </w:pPr>
      <w:r>
        <w:t>Ký xác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0EF6363E" w14:textId="77777777" w:rsidR="006860AA" w:rsidRDefault="00CC6CCA">
      <w:pPr>
        <w:pStyle w:val="Compact"/>
        <w:numPr>
          <w:ilvl w:val="0"/>
          <w:numId w:val="4"/>
        </w:numPr>
      </w:pPr>
      <w:r>
        <w:t>Thi</w:t>
      </w:r>
      <w:r>
        <w:t>ế</w:t>
      </w:r>
      <w:r>
        <w:t>t k</w:t>
      </w:r>
      <w:r>
        <w:t>ế</w:t>
      </w:r>
      <w:r>
        <w:t xml:space="preserve"> đ</w:t>
      </w:r>
      <w:r>
        <w:t>ẹ</w:t>
      </w:r>
      <w:r>
        <w:t>p</w:t>
      </w:r>
    </w:p>
    <w:p w14:paraId="168BADFC" w14:textId="77777777" w:rsidR="006860AA" w:rsidRDefault="00CC6CCA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6860A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B7052" w14:textId="77777777" w:rsidR="00CC6CCA" w:rsidRDefault="00CC6CCA" w:rsidP="006809E7">
      <w:pPr>
        <w:spacing w:line="240" w:lineRule="auto"/>
      </w:pPr>
      <w:r>
        <w:separator/>
      </w:r>
    </w:p>
  </w:endnote>
  <w:endnote w:type="continuationSeparator" w:id="0">
    <w:p w14:paraId="3F9F4A4E" w14:textId="77777777" w:rsidR="00CC6CCA" w:rsidRDefault="00CC6CCA" w:rsidP="00680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AFB02" w14:textId="77777777" w:rsidR="00CC6CCA" w:rsidRDefault="00CC6CCA" w:rsidP="006809E7">
      <w:pPr>
        <w:spacing w:line="240" w:lineRule="auto"/>
      </w:pPr>
      <w:r>
        <w:separator/>
      </w:r>
    </w:p>
  </w:footnote>
  <w:footnote w:type="continuationSeparator" w:id="0">
    <w:p w14:paraId="247343F7" w14:textId="77777777" w:rsidR="00CC6CCA" w:rsidRDefault="00CC6CCA" w:rsidP="006809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021C" w14:textId="77777777" w:rsidR="006809E7" w:rsidRPr="00A33244" w:rsidRDefault="006809E7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B87DE4A" wp14:editId="466788D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CBEAE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61A2AC2" w14:textId="77777777" w:rsidR="006809E7" w:rsidRDefault="00680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5C47D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74FA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2AC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60AA"/>
    <w:rsid w:val="006809E7"/>
    <w:rsid w:val="006860AA"/>
    <w:rsid w:val="00C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A14EA2"/>
  <w15:docId w15:val="{DDDDDC6A-2670-43B4-863C-C7621A68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809E7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09E7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09E7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809E7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809E7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809E7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809E7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809E7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9E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9E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809E7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809E7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09E7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09E7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9E7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809E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9E7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809E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9E7"/>
    <w:rPr>
      <w:rFonts w:ascii="Times New Roman" w:hAnsi="Times New Roman"/>
      <w:szCs w:val="22"/>
    </w:rPr>
  </w:style>
  <w:style w:type="character" w:styleId="Emphasis">
    <w:name w:val="Emphasis"/>
    <w:rsid w:val="006809E7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809E7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809E7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809E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2026-02-10T03:35:00Z</dcterms:created>
  <dcterms:modified xsi:type="dcterms:W3CDTF">2026-02-10T03:35:00Z</dcterms:modified>
</cp:coreProperties>
</file>