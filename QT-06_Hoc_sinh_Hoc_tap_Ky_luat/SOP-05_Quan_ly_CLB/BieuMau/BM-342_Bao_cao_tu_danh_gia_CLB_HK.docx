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FA72E" w14:textId="77777777" w:rsidR="00B34D5A" w:rsidRDefault="009849B4" w:rsidP="006B2B79">
      <w:pPr>
        <w:pStyle w:val="Title"/>
      </w:pPr>
      <w:bookmarkStart w:id="0" w:name="bm-342-báo-cáo-tự-đánh-giá-clb-hk"/>
      <w:r>
        <w:t>BM-342: Báo cáo t</w:t>
      </w:r>
      <w:r>
        <w:t>ự</w:t>
      </w:r>
      <w:r>
        <w:t xml:space="preserve"> đánh giá CLB HK</w:t>
      </w:r>
    </w:p>
    <w:p w14:paraId="74DD5DC9" w14:textId="77777777" w:rsidR="00B34D5A" w:rsidRDefault="009849B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B63CC32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QT-06-SOP-05-BM-24</w:t>
      </w:r>
    </w:p>
    <w:p w14:paraId="6E9D94D2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</w:t>
      </w:r>
      <w:r>
        <w:t>ự</w:t>
      </w:r>
      <w:r>
        <w:t xml:space="preserve"> đánh giá CLB HK</w:t>
      </w:r>
    </w:p>
    <w:p w14:paraId="2E632377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C546AB7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D8ECA31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9EFA03B" w14:textId="77777777" w:rsidR="00B34D5A" w:rsidRDefault="009849B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SOP-05.5</w:t>
      </w:r>
    </w:p>
    <w:p w14:paraId="68E2B685" w14:textId="77777777" w:rsidR="00B34D5A" w:rsidRDefault="009849B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C810A45" w14:textId="77777777" w:rsidR="00B34D5A" w:rsidRDefault="009849B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 t</w:t>
      </w:r>
      <w:r>
        <w:t>ự</w:t>
      </w:r>
      <w:r>
        <w:t xml:space="preserve"> đánh giá CLB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.</w:t>
      </w:r>
    </w:p>
    <w:p w14:paraId="5D73DFDE" w14:textId="77777777" w:rsidR="00B34D5A" w:rsidRDefault="009849B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1602994" w14:textId="77777777" w:rsidR="00B34D5A" w:rsidRDefault="009849B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T</w:t>
      </w:r>
      <w:r>
        <w:rPr>
          <w:rStyle w:val="VerbatimChar"/>
        </w:rPr>
        <w:t>Ự</w:t>
      </w:r>
      <w:r>
        <w:rPr>
          <w:rStyle w:val="VerbatimChar"/>
        </w:rPr>
        <w:t xml:space="preserve"> ĐÁNH GIÁ CLB - HK1</w:t>
      </w:r>
      <w:r>
        <w:br/>
      </w:r>
      <w:r>
        <w:rPr>
          <w:rStyle w:val="VerbatimChar"/>
        </w:rPr>
        <w:t xml:space="preserve">     CLB: ROBOTICS  GV: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(15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48/50 (96%) → 9/10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85%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14/15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II.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(25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TV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tiêu: 90% →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TV hài lòng: 88%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25/25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III. THÀNH TÍCH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 xml:space="preserve">u: Chưa có (HK1) </w:t>
      </w:r>
      <w:r>
        <w:rPr>
          <w:rStyle w:val="VerbatimChar"/>
        </w:rPr>
        <w:t>→ 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lastRenderedPageBreak/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Sinh nh</w:t>
      </w:r>
      <w:r>
        <w:rPr>
          <w:rStyle w:val="VerbatimChar"/>
        </w:rPr>
        <w:t>ậ</w:t>
      </w:r>
      <w:r>
        <w:rPr>
          <w:rStyle w:val="VerbatimChar"/>
        </w:rPr>
        <w:t>t CLB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10/20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IV. TÀI CHÍNH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Không vư</w:t>
      </w:r>
      <w:r>
        <w:rPr>
          <w:rStyle w:val="VerbatimChar"/>
        </w:rPr>
        <w:t>ợ</w:t>
      </w:r>
      <w:r>
        <w:rPr>
          <w:rStyle w:val="VerbatimChar"/>
        </w:rPr>
        <w:t>t: Chi 20M/25M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Minh b</w:t>
      </w:r>
      <w:r>
        <w:rPr>
          <w:rStyle w:val="VerbatimChar"/>
        </w:rPr>
        <w:t>ạ</w:t>
      </w:r>
      <w:r>
        <w:rPr>
          <w:rStyle w:val="VerbatimChar"/>
        </w:rPr>
        <w:t>ch: Công khai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V. QU</w:t>
      </w:r>
      <w:r>
        <w:rPr>
          <w:rStyle w:val="VerbatimChar"/>
        </w:rPr>
        <w:t>Ả</w:t>
      </w:r>
      <w:r>
        <w:rPr>
          <w:rStyle w:val="VerbatimChar"/>
        </w:rPr>
        <w:t>N LÝ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p đúng l</w:t>
      </w:r>
      <w:r>
        <w:rPr>
          <w:rStyle w:val="VerbatimChar"/>
        </w:rPr>
        <w:t>ị</w:t>
      </w:r>
      <w:r>
        <w:rPr>
          <w:rStyle w:val="VerbatimChar"/>
        </w:rPr>
        <w:t>ch: 95%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ồ</w:t>
      </w:r>
      <w:r>
        <w:rPr>
          <w:rStyle w:val="VerbatimChar"/>
        </w:rPr>
        <w:t xml:space="preserve"> s</w:t>
      </w:r>
      <w:r>
        <w:rPr>
          <w:rStyle w:val="VerbatimChar"/>
        </w:rPr>
        <w:t>ơ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GV t</w:t>
      </w:r>
      <w:r>
        <w:rPr>
          <w:rStyle w:val="VerbatimChar"/>
        </w:rPr>
        <w:t>ậ</w:t>
      </w:r>
      <w:r>
        <w:rPr>
          <w:rStyle w:val="VerbatimChar"/>
        </w:rPr>
        <w:t>n tâm (TV đánh giá 4.5/5)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VI. TÁC Đ</w:t>
      </w:r>
      <w:r>
        <w:rPr>
          <w:rStyle w:val="VerbatimChar"/>
        </w:rPr>
        <w:t>Ộ</w:t>
      </w:r>
      <w:r>
        <w:rPr>
          <w:rStyle w:val="VerbatimChar"/>
        </w:rPr>
        <w:t>NG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ng: Trung bình → 3/5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Uy tín ngoài: Chưa có → 0/5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3/10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HK1: 82/100 đi</w:t>
      </w:r>
      <w:r>
        <w:rPr>
          <w:rStyle w:val="VerbatimChar"/>
        </w:rPr>
        <w:t>ể</w:t>
      </w:r>
      <w:r>
        <w:rPr>
          <w:rStyle w:val="VerbatimChar"/>
        </w:rPr>
        <w:t>m →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TV hài lòng cao</w:t>
      </w:r>
      <w:r>
        <w:br/>
      </w:r>
      <w:r>
        <w:rPr>
          <w:rStyle w:val="VerbatimChar"/>
        </w:rPr>
        <w:t>• Tài chính minh b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>• GV t</w:t>
      </w:r>
      <w:r>
        <w:rPr>
          <w:rStyle w:val="VerbatimChar"/>
        </w:rPr>
        <w:t>ậ</w:t>
      </w:r>
      <w:r>
        <w:rPr>
          <w:rStyle w:val="VerbatimChar"/>
        </w:rPr>
        <w:t>n tâm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Chưa có thành tích thi đ</w:t>
      </w:r>
      <w:r>
        <w:rPr>
          <w:rStyle w:val="VerbatimChar"/>
        </w:rPr>
        <w:t>ấ</w:t>
      </w:r>
      <w:r>
        <w:rPr>
          <w:rStyle w:val="VerbatimChar"/>
        </w:rPr>
        <w:t>u (S</w:t>
      </w:r>
      <w:r>
        <w:rPr>
          <w:rStyle w:val="VerbatimChar"/>
        </w:rPr>
        <w:t>ẽ</w:t>
      </w:r>
      <w:r>
        <w:rPr>
          <w:rStyle w:val="VerbatimChar"/>
        </w:rPr>
        <w:t xml:space="preserve"> thi HK2!)</w:t>
      </w:r>
      <w:r>
        <w:br/>
      </w:r>
      <w:r>
        <w:rPr>
          <w:rStyle w:val="VerbatimChar"/>
        </w:rPr>
        <w:t>• Tác đ</w:t>
      </w:r>
      <w:r>
        <w:rPr>
          <w:rStyle w:val="VerbatimChar"/>
        </w:rPr>
        <w:t>ộ</w:t>
      </w:r>
      <w:r>
        <w:rPr>
          <w:rStyle w:val="VerbatimChar"/>
        </w:rPr>
        <w:t>ng còn h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ế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HK2:</w:t>
      </w:r>
      <w:r>
        <w:br/>
      </w:r>
      <w:r>
        <w:rPr>
          <w:rStyle w:val="VerbatimChar"/>
        </w:rPr>
        <w:t>• Tham gia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</w:t>
      </w:r>
      <w:r>
        <w:br/>
      </w:r>
      <w:r>
        <w:rPr>
          <w:rStyle w:val="VerbatimChar"/>
        </w:rPr>
        <w:lastRenderedPageBreak/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</w:t>
      </w:r>
      <w:r>
        <w:rPr>
          <w:rStyle w:val="VerbatimChar"/>
        </w:rPr>
        <w:t>ộ</w:t>
      </w:r>
      <w:r>
        <w:rPr>
          <w:rStyle w:val="VerbatimChar"/>
        </w:rPr>
        <w:t>i thi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(M</w:t>
      </w:r>
      <w:r>
        <w:rPr>
          <w:rStyle w:val="VerbatimChar"/>
        </w:rPr>
        <w:t>ờ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khác)</w:t>
      </w:r>
      <w:r>
        <w:br/>
      </w:r>
      <w:r>
        <w:br/>
      </w:r>
      <w:r>
        <w:rPr>
          <w:rStyle w:val="VerbatimChar"/>
        </w:rPr>
        <w:t>GV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127FC1E" w14:textId="77777777" w:rsidR="00B34D5A" w:rsidRDefault="009849B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5FFCD36" w14:textId="77777777" w:rsidR="00B34D5A" w:rsidRDefault="009849B4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cu</w:t>
      </w:r>
      <w:r>
        <w:t>ố</w:t>
      </w:r>
      <w:r>
        <w:t>i m</w:t>
      </w:r>
      <w:r>
        <w:t>ỗ</w:t>
      </w:r>
      <w:r>
        <w:t>i h</w:t>
      </w:r>
      <w:r>
        <w:t>ọ</w:t>
      </w:r>
      <w:r>
        <w:t>c k</w:t>
      </w:r>
      <w:r>
        <w:t>ỳ</w:t>
      </w:r>
    </w:p>
    <w:p w14:paraId="117060F2" w14:textId="77777777" w:rsidR="00B34D5A" w:rsidRDefault="009849B4">
      <w:pPr>
        <w:pStyle w:val="Compact"/>
        <w:numPr>
          <w:ilvl w:val="0"/>
          <w:numId w:val="3"/>
        </w:numPr>
      </w:pPr>
      <w:r>
        <w:t>Đánh giá khách quan</w:t>
      </w:r>
    </w:p>
    <w:p w14:paraId="1F43CC9A" w14:textId="77777777" w:rsidR="00B34D5A" w:rsidRDefault="009849B4">
      <w:pPr>
        <w:pStyle w:val="Compact"/>
        <w:numPr>
          <w:ilvl w:val="0"/>
          <w:numId w:val="3"/>
        </w:numPr>
      </w:pPr>
      <w:r>
        <w:t>Rút kinh nghi</w:t>
      </w:r>
      <w:r>
        <w:t>ệ</w:t>
      </w:r>
      <w:r>
        <w:t>m</w:t>
      </w:r>
    </w:p>
    <w:p w14:paraId="070CFBA0" w14:textId="77777777" w:rsidR="00B34D5A" w:rsidRDefault="009849B4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BP</w:t>
      </w:r>
      <w:r>
        <w:t xml:space="preserve"> HS</w:t>
      </w:r>
    </w:p>
    <w:p w14:paraId="181DEE23" w14:textId="77777777" w:rsidR="00B34D5A" w:rsidRDefault="009849B4">
      <w:pPr>
        <w:pStyle w:val="Heading2"/>
      </w:pPr>
      <w:bookmarkStart w:id="5" w:name="lưu-ý"/>
      <w:bookmarkEnd w:id="4"/>
      <w:r>
        <w:t>Lưu ý</w:t>
      </w:r>
    </w:p>
    <w:p w14:paraId="4F45735B" w14:textId="77777777" w:rsidR="00B34D5A" w:rsidRDefault="009849B4">
      <w:pPr>
        <w:pStyle w:val="Compact"/>
        <w:numPr>
          <w:ilvl w:val="0"/>
          <w:numId w:val="4"/>
        </w:numPr>
      </w:pPr>
      <w:r>
        <w:t>Đánh giá chính xác</w:t>
      </w:r>
    </w:p>
    <w:p w14:paraId="36673E34" w14:textId="77777777" w:rsidR="00B34D5A" w:rsidRDefault="009849B4">
      <w:pPr>
        <w:pStyle w:val="Compact"/>
        <w:numPr>
          <w:ilvl w:val="0"/>
          <w:numId w:val="4"/>
        </w:numPr>
      </w:pPr>
      <w:r>
        <w:t>Rút kinh nghi</w:t>
      </w:r>
      <w:r>
        <w:t>ệ</w:t>
      </w:r>
      <w:r>
        <w:t>m</w:t>
      </w:r>
    </w:p>
    <w:p w14:paraId="31CA2A0E" w14:textId="77777777" w:rsidR="00B34D5A" w:rsidRDefault="009849B4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 xml:space="preserve"> thi</w:t>
      </w:r>
    </w:p>
    <w:p w14:paraId="33BC3AC5" w14:textId="77777777" w:rsidR="00B34D5A" w:rsidRDefault="009849B4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B34D5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810F5" w14:textId="77777777" w:rsidR="009849B4" w:rsidRDefault="009849B4" w:rsidP="006B2B79">
      <w:pPr>
        <w:spacing w:line="240" w:lineRule="auto"/>
      </w:pPr>
      <w:r>
        <w:separator/>
      </w:r>
    </w:p>
  </w:endnote>
  <w:endnote w:type="continuationSeparator" w:id="0">
    <w:p w14:paraId="1D57F215" w14:textId="77777777" w:rsidR="009849B4" w:rsidRDefault="009849B4" w:rsidP="006B2B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B2A97" w14:textId="77777777" w:rsidR="009849B4" w:rsidRDefault="009849B4" w:rsidP="006B2B79">
      <w:pPr>
        <w:spacing w:line="240" w:lineRule="auto"/>
      </w:pPr>
      <w:r>
        <w:separator/>
      </w:r>
    </w:p>
  </w:footnote>
  <w:footnote w:type="continuationSeparator" w:id="0">
    <w:p w14:paraId="66802695" w14:textId="77777777" w:rsidR="009849B4" w:rsidRDefault="009849B4" w:rsidP="006B2B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9D341" w14:textId="77777777" w:rsidR="006B2B79" w:rsidRPr="00A33244" w:rsidRDefault="006B2B7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CDA2D11" wp14:editId="58FFD7D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A4E7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83C9E40" w14:textId="77777777" w:rsidR="006B2B79" w:rsidRDefault="006B2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45ED7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B87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30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D5A"/>
    <w:rsid w:val="006B2B79"/>
    <w:rsid w:val="009849B4"/>
    <w:rsid w:val="00B3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F4576E"/>
  <w15:docId w15:val="{48F13D7D-F1C7-4982-B6A6-209EFC69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2B7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B2B7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B2B7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B2B7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B2B7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B2B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B2B7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B2B7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7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7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2B7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B2B7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2B7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2B7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7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B2B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B7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B2B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B79"/>
    <w:rPr>
      <w:rFonts w:ascii="Times New Roman" w:hAnsi="Times New Roman"/>
      <w:szCs w:val="22"/>
    </w:rPr>
  </w:style>
  <w:style w:type="character" w:styleId="Emphasis">
    <w:name w:val="Emphasis"/>
    <w:rsid w:val="006B2B7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B2B7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B2B7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B2B7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2026-02-10T03:42:00Z</dcterms:modified>
</cp:coreProperties>
</file>