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DC637" w14:textId="77777777" w:rsidR="00044ECB" w:rsidRDefault="00C254D8" w:rsidP="00951BF3">
      <w:pPr>
        <w:pStyle w:val="Title"/>
      </w:pPr>
      <w:bookmarkStart w:id="0" w:name="sop-06.1-xây-dựng-thư-viện-số"/>
      <w:r>
        <w:t>SOP-06.1: XÂY DỰNG THƯ VIỆN SỐ</w:t>
      </w:r>
    </w:p>
    <w:p w14:paraId="25AA243E" w14:textId="77777777" w:rsidR="00044ECB" w:rsidRDefault="00C254D8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541"/>
      </w:tblGrid>
      <w:tr w:rsidR="00044ECB" w14:paraId="46289B06" w14:textId="77777777" w:rsidTr="00951BF3">
        <w:tc>
          <w:tcPr>
            <w:tcW w:w="0" w:type="auto"/>
          </w:tcPr>
          <w:p w14:paraId="0B3D2675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0" w:type="auto"/>
          </w:tcPr>
          <w:p w14:paraId="43F9185E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Nội dung</w:t>
            </w:r>
          </w:p>
        </w:tc>
      </w:tr>
      <w:tr w:rsidR="00044ECB" w14:paraId="0F2AF877" w14:textId="77777777" w:rsidTr="00951BF3">
        <w:tc>
          <w:tcPr>
            <w:tcW w:w="0" w:type="auto"/>
          </w:tcPr>
          <w:p w14:paraId="1ED01CF5" w14:textId="77777777" w:rsidR="00044ECB" w:rsidRDefault="00C254D8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30F3AC6F" w14:textId="77777777" w:rsidR="00044ECB" w:rsidRDefault="00C254D8">
            <w:pPr>
              <w:pStyle w:val="Compact"/>
            </w:pPr>
            <w:r>
              <w:t>SOP-06.1</w:t>
            </w:r>
          </w:p>
        </w:tc>
      </w:tr>
      <w:tr w:rsidR="00044ECB" w14:paraId="43B4254E" w14:textId="77777777" w:rsidTr="00951BF3">
        <w:tc>
          <w:tcPr>
            <w:tcW w:w="0" w:type="auto"/>
          </w:tcPr>
          <w:p w14:paraId="7E8AB469" w14:textId="77777777" w:rsidR="00044ECB" w:rsidRDefault="00C254D8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2A380F6A" w14:textId="77777777" w:rsidR="00044ECB" w:rsidRDefault="00C254D8">
            <w:pPr>
              <w:pStyle w:val="Compact"/>
            </w:pPr>
            <w:r>
              <w:t>Xây dựng thư viện số</w:t>
            </w:r>
          </w:p>
        </w:tc>
      </w:tr>
      <w:tr w:rsidR="00044ECB" w14:paraId="6618B53E" w14:textId="77777777" w:rsidTr="00951BF3">
        <w:tc>
          <w:tcPr>
            <w:tcW w:w="0" w:type="auto"/>
          </w:tcPr>
          <w:p w14:paraId="71080C55" w14:textId="77777777" w:rsidR="00044ECB" w:rsidRDefault="00C254D8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5CCE0167" w14:textId="77777777" w:rsidR="00044ECB" w:rsidRDefault="00C254D8">
            <w:pPr>
              <w:pStyle w:val="Compact"/>
            </w:pPr>
            <w:r>
              <w:t>SOP-06: Thư viện số</w:t>
            </w:r>
          </w:p>
        </w:tc>
      </w:tr>
      <w:tr w:rsidR="00044ECB" w14:paraId="4A90B371" w14:textId="77777777" w:rsidTr="00951BF3">
        <w:tc>
          <w:tcPr>
            <w:tcW w:w="0" w:type="auto"/>
          </w:tcPr>
          <w:p w14:paraId="5CEDE9C8" w14:textId="77777777" w:rsidR="00044ECB" w:rsidRDefault="00C254D8">
            <w:pPr>
              <w:pStyle w:val="Compact"/>
            </w:pPr>
            <w:r>
              <w:t>Phiên bản</w:t>
            </w:r>
          </w:p>
        </w:tc>
        <w:tc>
          <w:tcPr>
            <w:tcW w:w="0" w:type="auto"/>
          </w:tcPr>
          <w:p w14:paraId="2E2E8AD4" w14:textId="77777777" w:rsidR="00044ECB" w:rsidRDefault="00C254D8">
            <w:pPr>
              <w:pStyle w:val="Compact"/>
            </w:pPr>
            <w:r>
              <w:t>1.0</w:t>
            </w:r>
          </w:p>
        </w:tc>
      </w:tr>
      <w:tr w:rsidR="00044ECB" w14:paraId="4BD10395" w14:textId="77777777" w:rsidTr="00951BF3">
        <w:tc>
          <w:tcPr>
            <w:tcW w:w="0" w:type="auto"/>
          </w:tcPr>
          <w:p w14:paraId="2C40DA62" w14:textId="77777777" w:rsidR="00044ECB" w:rsidRDefault="00C254D8">
            <w:pPr>
              <w:pStyle w:val="Compact"/>
            </w:pPr>
            <w:r>
              <w:t>Tần suất</w:t>
            </w:r>
          </w:p>
        </w:tc>
        <w:tc>
          <w:tcPr>
            <w:tcW w:w="0" w:type="auto"/>
          </w:tcPr>
          <w:p w14:paraId="4F069D65" w14:textId="77777777" w:rsidR="00044ECB" w:rsidRDefault="00C254D8">
            <w:pPr>
              <w:pStyle w:val="Compact"/>
            </w:pPr>
            <w:r>
              <w:t>1 lần (Xây dựng ban đầu) + Mở rộng liên tục</w:t>
            </w:r>
          </w:p>
        </w:tc>
      </w:tr>
    </w:tbl>
    <w:p w14:paraId="2C834771" w14:textId="77777777" w:rsidR="00044ECB" w:rsidRDefault="00C254D8">
      <w:pPr>
        <w:pStyle w:val="Heading2"/>
      </w:pPr>
      <w:bookmarkStart w:id="2" w:name="mục-đích"/>
      <w:bookmarkEnd w:id="1"/>
      <w:r>
        <w:t>2. MỤC ĐÍCH</w:t>
      </w:r>
    </w:p>
    <w:p w14:paraId="43588B7F" w14:textId="77777777" w:rsidR="00044ECB" w:rsidRDefault="00C254D8">
      <w:pPr>
        <w:pStyle w:val="Compact"/>
        <w:numPr>
          <w:ilvl w:val="0"/>
          <w:numId w:val="2"/>
        </w:numPr>
      </w:pPr>
      <w:r>
        <w:rPr>
          <w:b/>
          <w:bCs/>
        </w:rPr>
        <w:t>Truy cập 24/7</w:t>
      </w:r>
      <w:r>
        <w:t>: GV, HS, PH truy cập học liệu mọi lúc, Mọi nơi</w:t>
      </w:r>
    </w:p>
    <w:p w14:paraId="36EC71FC" w14:textId="77777777" w:rsidR="00044ECB" w:rsidRDefault="00C254D8">
      <w:pPr>
        <w:pStyle w:val="Compact"/>
        <w:numPr>
          <w:ilvl w:val="0"/>
          <w:numId w:val="2"/>
        </w:numPr>
      </w:pPr>
      <w:r>
        <w:rPr>
          <w:b/>
          <w:bCs/>
        </w:rPr>
        <w:t>Tập trung hóa</w:t>
      </w:r>
      <w:r>
        <w:t>: Tất cả học liệu ở 1 chỗ, Dễ quản lý</w:t>
      </w:r>
    </w:p>
    <w:p w14:paraId="27DDAB23" w14:textId="77777777" w:rsidR="00044ECB" w:rsidRDefault="00C254D8">
      <w:pPr>
        <w:pStyle w:val="Compact"/>
        <w:numPr>
          <w:ilvl w:val="0"/>
          <w:numId w:val="2"/>
        </w:numPr>
      </w:pPr>
      <w:r>
        <w:rPr>
          <w:b/>
          <w:bCs/>
        </w:rPr>
        <w:t>Chia sẻ dễ dàng</w:t>
      </w:r>
      <w:r>
        <w:t>: Upload 1 lần, Tất cả dùng được</w:t>
      </w:r>
    </w:p>
    <w:p w14:paraId="7DFB2857" w14:textId="77777777" w:rsidR="00044ECB" w:rsidRDefault="00C254D8">
      <w:pPr>
        <w:pStyle w:val="Compact"/>
        <w:numPr>
          <w:ilvl w:val="0"/>
          <w:numId w:val="2"/>
        </w:numPr>
      </w:pPr>
      <w:r>
        <w:rPr>
          <w:b/>
          <w:bCs/>
        </w:rPr>
        <w:t>Tiết kiệm</w:t>
      </w:r>
      <w:r>
        <w:t>: Không in ấn, Không mất giấy tờ</w:t>
      </w:r>
    </w:p>
    <w:p w14:paraId="27478E83" w14:textId="77777777" w:rsidR="00044ECB" w:rsidRDefault="00C254D8">
      <w:pPr>
        <w:pStyle w:val="Compact"/>
        <w:numPr>
          <w:ilvl w:val="0"/>
          <w:numId w:val="2"/>
        </w:numPr>
      </w:pPr>
      <w:r>
        <w:rPr>
          <w:b/>
          <w:bCs/>
        </w:rPr>
        <w:t>Hiện đại</w:t>
      </w:r>
      <w:r>
        <w:t>: Trường học thế kỷ 21 phải có Thư viện số!</w:t>
      </w:r>
    </w:p>
    <w:p w14:paraId="7F3309A2" w14:textId="77777777" w:rsidR="00044ECB" w:rsidRDefault="00C254D8">
      <w:pPr>
        <w:pStyle w:val="Heading2"/>
      </w:pPr>
      <w:bookmarkStart w:id="3" w:name="phạm-vi-áp-dụng"/>
      <w:bookmarkEnd w:id="2"/>
      <w:r>
        <w:t>3. PHẠM VI ÁP DỤNG</w:t>
      </w:r>
    </w:p>
    <w:p w14:paraId="64058815" w14:textId="77777777" w:rsidR="00044ECB" w:rsidRDefault="00C254D8">
      <w:pPr>
        <w:pStyle w:val="FirstParagraph"/>
      </w:pPr>
      <w:r>
        <w:t>Toàn trường (Mầm non - Tiểu học - THCS)</w:t>
      </w:r>
    </w:p>
    <w:p w14:paraId="43426DC3" w14:textId="77777777" w:rsidR="00044ECB" w:rsidRDefault="00C254D8">
      <w:pPr>
        <w:pStyle w:val="Heading2"/>
      </w:pPr>
      <w:bookmarkStart w:id="4" w:name="mô-hình-thư-viện-số"/>
      <w:bookmarkEnd w:id="3"/>
      <w:r>
        <w:t>4. MÔ HÌNH THƯ VIỆN SỐ</w:t>
      </w:r>
    </w:p>
    <w:p w14:paraId="6679AD66" w14:textId="77777777" w:rsidR="00044ECB" w:rsidRDefault="00C254D8">
      <w:pPr>
        <w:pStyle w:val="Heading3"/>
      </w:pPr>
      <w:bookmarkStart w:id="5" w:name="thư-viện-số-là-gì"/>
      <w:r>
        <w:t>4.1. Thư viện số là gì?</w:t>
      </w:r>
    </w:p>
    <w:p w14:paraId="64FE20E8" w14:textId="77777777" w:rsidR="00044ECB" w:rsidRDefault="00C254D8">
      <w:pPr>
        <w:pStyle w:val="FirstParagraph"/>
      </w:pPr>
      <w:r>
        <w:rPr>
          <w:b/>
          <w:bCs/>
        </w:rPr>
        <w:t>Định nghĩa:</w:t>
      </w:r>
      <w:r>
        <w:t xml:space="preserve"> Hệ thống lưu trữ và Quản lý tài nguyên số (Sách điện tử, Video, Slide, Giáo án…) Truy cập qua Internet</w:t>
      </w:r>
    </w:p>
    <w:p w14:paraId="044151FB" w14:textId="77777777" w:rsidR="00044ECB" w:rsidRDefault="00C254D8">
      <w:pPr>
        <w:pStyle w:val="BodyText"/>
      </w:pPr>
      <w:r>
        <w:rPr>
          <w:b/>
          <w:bCs/>
        </w:rPr>
        <w:t>Thành phần:</w:t>
      </w:r>
    </w:p>
    <w:p w14:paraId="58F2BAA9" w14:textId="77777777" w:rsidR="00044ECB" w:rsidRDefault="00C254D8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THƯ VIỆN SỐ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lastRenderedPageBreak/>
        <w:t>│ 1. NỀN TẢNG (Platform)                  │</w:t>
      </w:r>
      <w:r>
        <w:br/>
      </w:r>
      <w:r>
        <w:rPr>
          <w:rStyle w:val="VerbatimChar"/>
        </w:rPr>
        <w:t>│    • Google Drive / Moodle / Website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2. NỘI DUNG (Content)                   │</w:t>
      </w:r>
      <w:r>
        <w:br/>
      </w:r>
      <w:r>
        <w:rPr>
          <w:rStyle w:val="VerbatimChar"/>
        </w:rPr>
        <w:t>│    • Giáo án, Video, Sách, Game...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3. NGƯỜI DÙNG (Users)                   │</w:t>
      </w:r>
      <w:r>
        <w:br/>
      </w:r>
      <w:r>
        <w:rPr>
          <w:rStyle w:val="VerbatimChar"/>
        </w:rPr>
        <w:t>│    • GV, HS, PH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4. QUY TRÌNH (Processes)                │</w:t>
      </w:r>
      <w:r>
        <w:br/>
      </w:r>
      <w:r>
        <w:rPr>
          <w:rStyle w:val="VerbatimChar"/>
        </w:rPr>
        <w:t>│    • Upload, Tìm kiếm, Tải về...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</w:p>
    <w:p w14:paraId="72EFD33D" w14:textId="77777777" w:rsidR="00044ECB" w:rsidRDefault="00C254D8">
      <w:pPr>
        <w:pStyle w:val="Heading3"/>
      </w:pPr>
      <w:bookmarkStart w:id="6" w:name="lựa-chọn-nền-tảng"/>
      <w:bookmarkEnd w:id="5"/>
      <w:r>
        <w:t>4.2. Lựa chọn nền tảng</w:t>
      </w:r>
    </w:p>
    <w:p w14:paraId="7587AFF0" w14:textId="77777777" w:rsidR="00044ECB" w:rsidRDefault="00C254D8">
      <w:pPr>
        <w:pStyle w:val="FirstParagraph"/>
      </w:pPr>
      <w:r>
        <w:rPr>
          <w:b/>
          <w:bCs/>
        </w:rPr>
        <w:t>So sánh 5 lựa chọn: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44ECB" w14:paraId="194B2647" w14:textId="77777777" w:rsidTr="00951BF3">
        <w:tc>
          <w:tcPr>
            <w:tcW w:w="1584" w:type="dxa"/>
          </w:tcPr>
          <w:p w14:paraId="71756FDD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Nền tảng</w:t>
            </w:r>
          </w:p>
        </w:tc>
        <w:tc>
          <w:tcPr>
            <w:tcW w:w="1584" w:type="dxa"/>
          </w:tcPr>
          <w:p w14:paraId="41515DDB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Ưu điểm</w:t>
            </w:r>
          </w:p>
        </w:tc>
        <w:tc>
          <w:tcPr>
            <w:tcW w:w="1584" w:type="dxa"/>
          </w:tcPr>
          <w:p w14:paraId="698A7C0A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Nhược điểm</w:t>
            </w:r>
          </w:p>
        </w:tc>
        <w:tc>
          <w:tcPr>
            <w:tcW w:w="1584" w:type="dxa"/>
          </w:tcPr>
          <w:p w14:paraId="00C5718A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Giá</w:t>
            </w:r>
          </w:p>
        </w:tc>
        <w:tc>
          <w:tcPr>
            <w:tcW w:w="1584" w:type="dxa"/>
          </w:tcPr>
          <w:p w14:paraId="31A16FCF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Phù hợp</w:t>
            </w:r>
          </w:p>
        </w:tc>
      </w:tr>
      <w:tr w:rsidR="00044ECB" w14:paraId="63427936" w14:textId="77777777" w:rsidTr="00951BF3">
        <w:tc>
          <w:tcPr>
            <w:tcW w:w="1584" w:type="dxa"/>
          </w:tcPr>
          <w:p w14:paraId="73083B1C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Google Drive</w:t>
            </w:r>
          </w:p>
        </w:tc>
        <w:tc>
          <w:tcPr>
            <w:tcW w:w="1584" w:type="dxa"/>
          </w:tcPr>
          <w:p w14:paraId="1DD0840B" w14:textId="77777777" w:rsidR="00044ECB" w:rsidRDefault="00C254D8">
            <w:pPr>
              <w:pStyle w:val="Compact"/>
            </w:pPr>
            <w:r>
              <w:t>• Dễ dùng• Phổ biến• Tích hợp Google Classroom• Backup tự động</w:t>
            </w:r>
          </w:p>
        </w:tc>
        <w:tc>
          <w:tcPr>
            <w:tcW w:w="1584" w:type="dxa"/>
          </w:tcPr>
          <w:p w14:paraId="63665437" w14:textId="77777777" w:rsidR="00044ECB" w:rsidRDefault="00C254D8">
            <w:pPr>
              <w:pStyle w:val="Compact"/>
            </w:pPr>
            <w:r>
              <w:t>• Tìm kiếm kém• Phân quyền phức tạp hơi khó• Giới hạn dung lượng</w:t>
            </w:r>
          </w:p>
        </w:tc>
        <w:tc>
          <w:tcPr>
            <w:tcW w:w="1584" w:type="dxa"/>
          </w:tcPr>
          <w:p w14:paraId="67B9A0FD" w14:textId="77777777" w:rsidR="00044ECB" w:rsidRDefault="00C254D8">
            <w:pPr>
              <w:pStyle w:val="Compact"/>
            </w:pPr>
            <w:r>
              <w:t>Free (15GB)$2/tháng (100GB)$10/tháng (2TB)</w:t>
            </w:r>
          </w:p>
        </w:tc>
        <w:tc>
          <w:tcPr>
            <w:tcW w:w="1584" w:type="dxa"/>
          </w:tcPr>
          <w:p w14:paraId="5761F009" w14:textId="77777777" w:rsidR="00044ECB" w:rsidRDefault="00C254D8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  <w:r>
              <w:t xml:space="preserve"> Trường nhỏ-TB</w:t>
            </w:r>
          </w:p>
        </w:tc>
      </w:tr>
      <w:tr w:rsidR="00044ECB" w14:paraId="7050A349" w14:textId="77777777" w:rsidTr="00951BF3">
        <w:tc>
          <w:tcPr>
            <w:tcW w:w="1584" w:type="dxa"/>
          </w:tcPr>
          <w:p w14:paraId="0830F4B2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Microsoft OneDrive</w:t>
            </w:r>
          </w:p>
        </w:tc>
        <w:tc>
          <w:tcPr>
            <w:tcW w:w="1584" w:type="dxa"/>
          </w:tcPr>
          <w:p w14:paraId="59280F9A" w14:textId="77777777" w:rsidR="00044ECB" w:rsidRDefault="00C254D8">
            <w:pPr>
              <w:pStyle w:val="Compact"/>
            </w:pPr>
            <w:r>
              <w:t>• Tích hợp Office• Dễ dùng</w:t>
            </w:r>
          </w:p>
        </w:tc>
        <w:tc>
          <w:tcPr>
            <w:tcW w:w="1584" w:type="dxa"/>
          </w:tcPr>
          <w:p w14:paraId="70EB76F6" w14:textId="77777777" w:rsidR="00044ECB" w:rsidRDefault="00C254D8">
            <w:pPr>
              <w:pStyle w:val="Compact"/>
            </w:pPr>
            <w:r>
              <w:t>• Tương tự Google Drive</w:t>
            </w:r>
          </w:p>
        </w:tc>
        <w:tc>
          <w:tcPr>
            <w:tcW w:w="1584" w:type="dxa"/>
          </w:tcPr>
          <w:p w14:paraId="143FAA6A" w14:textId="77777777" w:rsidR="00044ECB" w:rsidRDefault="00C254D8">
            <w:pPr>
              <w:pStyle w:val="Compact"/>
            </w:pPr>
            <w:r>
              <w:t>$7/tháng (1TB)</w:t>
            </w:r>
          </w:p>
        </w:tc>
        <w:tc>
          <w:tcPr>
            <w:tcW w:w="1584" w:type="dxa"/>
          </w:tcPr>
          <w:p w14:paraId="69795F79" w14:textId="77777777" w:rsidR="00044ECB" w:rsidRDefault="00C254D8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  <w:r>
              <w:t xml:space="preserve"> Nếu dùng Office 365</w:t>
            </w:r>
          </w:p>
        </w:tc>
      </w:tr>
      <w:tr w:rsidR="00044ECB" w14:paraId="25CB8CC2" w14:textId="77777777" w:rsidTr="00951BF3">
        <w:tc>
          <w:tcPr>
            <w:tcW w:w="1584" w:type="dxa"/>
          </w:tcPr>
          <w:p w14:paraId="60950ACC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Notion</w:t>
            </w:r>
          </w:p>
        </w:tc>
        <w:tc>
          <w:tcPr>
            <w:tcW w:w="1584" w:type="dxa"/>
          </w:tcPr>
          <w:p w14:paraId="50CC27DF" w14:textId="77777777" w:rsidR="00044ECB" w:rsidRDefault="00C254D8">
            <w:pPr>
              <w:pStyle w:val="Compact"/>
            </w:pPr>
            <w:r>
              <w:t>• Giao diện đẹp• Linh hoạt• Có Database</w:t>
            </w:r>
          </w:p>
        </w:tc>
        <w:tc>
          <w:tcPr>
            <w:tcW w:w="1584" w:type="dxa"/>
          </w:tcPr>
          <w:p w14:paraId="43228834" w14:textId="77777777" w:rsidR="00044ECB" w:rsidRDefault="00C254D8">
            <w:pPr>
              <w:pStyle w:val="Compact"/>
            </w:pPr>
            <w:r>
              <w:t>• Học hơi khó• Chậm khi nhiều file</w:t>
            </w:r>
          </w:p>
        </w:tc>
        <w:tc>
          <w:tcPr>
            <w:tcW w:w="1584" w:type="dxa"/>
          </w:tcPr>
          <w:p w14:paraId="1ED005D7" w14:textId="77777777" w:rsidR="00044ECB" w:rsidRDefault="00C254D8">
            <w:pPr>
              <w:pStyle w:val="Compact"/>
            </w:pPr>
            <w:r>
              <w:t>Free (Cá nhân)$8/user/tháng</w:t>
            </w:r>
          </w:p>
        </w:tc>
        <w:tc>
          <w:tcPr>
            <w:tcW w:w="1584" w:type="dxa"/>
          </w:tcPr>
          <w:p w14:paraId="2D7CBF81" w14:textId="77777777" w:rsidR="00044ECB" w:rsidRDefault="00C254D8">
            <w:pPr>
              <w:pStyle w:val="Compact"/>
            </w:pPr>
            <w:r>
              <w:rPr>
                <w:rFonts w:ascii="Segoe UI Emoji" w:hAnsi="Segoe UI Emoji" w:cs="Segoe UI Emoji"/>
              </w:rPr>
              <w:t>⭐⭐⭐</w:t>
            </w:r>
            <w:r>
              <w:t xml:space="preserve"> Trường nhỏ, Sáng tạo</w:t>
            </w:r>
          </w:p>
        </w:tc>
      </w:tr>
      <w:tr w:rsidR="00044ECB" w14:paraId="2A40F8A2" w14:textId="77777777" w:rsidTr="00951BF3">
        <w:tc>
          <w:tcPr>
            <w:tcW w:w="1584" w:type="dxa"/>
          </w:tcPr>
          <w:p w14:paraId="0CE3C09A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Moodle</w:t>
            </w:r>
          </w:p>
        </w:tc>
        <w:tc>
          <w:tcPr>
            <w:tcW w:w="1584" w:type="dxa"/>
          </w:tcPr>
          <w:p w14:paraId="18608A6C" w14:textId="77777777" w:rsidR="00044ECB" w:rsidRDefault="00C254D8">
            <w:pPr>
              <w:pStyle w:val="Compact"/>
            </w:pPr>
            <w:r>
              <w:t>• Chuyên cho GD• LMS mạnh• Free 100%</w:t>
            </w:r>
          </w:p>
        </w:tc>
        <w:tc>
          <w:tcPr>
            <w:tcW w:w="1584" w:type="dxa"/>
          </w:tcPr>
          <w:p w14:paraId="4AAB06BC" w14:textId="77777777" w:rsidR="00044ECB" w:rsidRDefault="00C254D8">
            <w:pPr>
              <w:pStyle w:val="Compact"/>
            </w:pPr>
            <w:r>
              <w:t>• Cài đặt khó• Cần server riêng• Giao diện lỗi thời</w:t>
            </w:r>
          </w:p>
        </w:tc>
        <w:tc>
          <w:tcPr>
            <w:tcW w:w="1584" w:type="dxa"/>
          </w:tcPr>
          <w:p w14:paraId="1E2E284D" w14:textId="77777777" w:rsidR="00044ECB" w:rsidRDefault="00C254D8">
            <w:pPr>
              <w:pStyle w:val="Compact"/>
            </w:pPr>
            <w:r>
              <w:t>Free (Self-host)Chi phí server: $50-</w:t>
            </w:r>
            <w:r>
              <w:lastRenderedPageBreak/>
              <w:t>200/tháng</w:t>
            </w:r>
          </w:p>
        </w:tc>
        <w:tc>
          <w:tcPr>
            <w:tcW w:w="1584" w:type="dxa"/>
          </w:tcPr>
          <w:p w14:paraId="6BCCC8D1" w14:textId="77777777" w:rsidR="00044ECB" w:rsidRDefault="00C254D8">
            <w:pPr>
              <w:pStyle w:val="Compact"/>
            </w:pPr>
            <w:r>
              <w:rPr>
                <w:rFonts w:ascii="Segoe UI Emoji" w:hAnsi="Segoe UI Emoji" w:cs="Segoe UI Emoji"/>
              </w:rPr>
              <w:lastRenderedPageBreak/>
              <w:t>⭐⭐⭐⭐</w:t>
            </w:r>
            <w:r>
              <w:t xml:space="preserve"> Trường lớn, Kỹ thuật</w:t>
            </w:r>
          </w:p>
        </w:tc>
      </w:tr>
      <w:tr w:rsidR="00044ECB" w14:paraId="0152854A" w14:textId="77777777" w:rsidTr="00951BF3">
        <w:tc>
          <w:tcPr>
            <w:tcW w:w="1584" w:type="dxa"/>
          </w:tcPr>
          <w:p w14:paraId="198F1853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Website riêng</w:t>
            </w:r>
          </w:p>
        </w:tc>
        <w:tc>
          <w:tcPr>
            <w:tcW w:w="1584" w:type="dxa"/>
          </w:tcPr>
          <w:p w14:paraId="21A4E7D8" w14:textId="77777777" w:rsidR="00044ECB" w:rsidRDefault="00C254D8">
            <w:pPr>
              <w:pStyle w:val="Compact"/>
            </w:pPr>
            <w:r>
              <w:t>• Tùy biến 100%• Chuyên nghiệp• Thương hiệu</w:t>
            </w:r>
          </w:p>
        </w:tc>
        <w:tc>
          <w:tcPr>
            <w:tcW w:w="1584" w:type="dxa"/>
          </w:tcPr>
          <w:p w14:paraId="4E5F0C14" w14:textId="77777777" w:rsidR="00044ECB" w:rsidRDefault="00C254D8">
            <w:pPr>
              <w:pStyle w:val="Compact"/>
            </w:pPr>
            <w:r>
              <w:t>• Đắt (Dev $5K-20K)• Cần bảo trì</w:t>
            </w:r>
          </w:p>
        </w:tc>
        <w:tc>
          <w:tcPr>
            <w:tcW w:w="1584" w:type="dxa"/>
          </w:tcPr>
          <w:p w14:paraId="2F5F4777" w14:textId="77777777" w:rsidR="00044ECB" w:rsidRDefault="00C254D8">
            <w:pPr>
              <w:pStyle w:val="Compact"/>
            </w:pPr>
            <w:r>
              <w:t>Dev: $5000-20000Bảo trì: $200-500/tháng</w:t>
            </w:r>
          </w:p>
        </w:tc>
        <w:tc>
          <w:tcPr>
            <w:tcW w:w="1584" w:type="dxa"/>
          </w:tcPr>
          <w:p w14:paraId="75455ECB" w14:textId="77777777" w:rsidR="00044ECB" w:rsidRDefault="00C254D8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⭐⭐⭐⭐⭐</w:t>
            </w:r>
            <w:r>
              <w:t xml:space="preserve"> Trường lớn, Ngân sách cao</w:t>
            </w:r>
          </w:p>
        </w:tc>
      </w:tr>
    </w:tbl>
    <w:p w14:paraId="55D01EF4" w14:textId="77777777" w:rsidR="00044ECB" w:rsidRDefault="00C254D8">
      <w:pPr>
        <w:pStyle w:val="BodyText"/>
      </w:pPr>
      <w:r>
        <w:rPr>
          <w:b/>
          <w:bCs/>
        </w:rPr>
        <w:t>Lộ trình gợi ý:</w:t>
      </w:r>
    </w:p>
    <w:p w14:paraId="2C4063E4" w14:textId="77777777" w:rsidR="00044ECB" w:rsidRDefault="00C254D8">
      <w:pPr>
        <w:pStyle w:val="SourceCode"/>
      </w:pPr>
      <w:r>
        <w:rPr>
          <w:rStyle w:val="VerbatimChar"/>
        </w:rPr>
        <w:t>NĂM 1-2: Google Drive</w:t>
      </w:r>
      <w:r>
        <w:br/>
      </w:r>
      <w:r>
        <w:rPr>
          <w:rStyle w:val="VerbatimChar"/>
        </w:rPr>
        <w:t xml:space="preserve">   ↓ (Khi có ≥ 500 HL, 50GB dữ liệu)</w:t>
      </w:r>
      <w:r>
        <w:br/>
      </w:r>
      <w:r>
        <w:rPr>
          <w:rStyle w:val="VerbatimChar"/>
        </w:rPr>
        <w:t>NĂM 3: Moodle (Tự host)</w:t>
      </w:r>
      <w:r>
        <w:br/>
      </w:r>
      <w:r>
        <w:rPr>
          <w:rStyle w:val="VerbatimChar"/>
        </w:rPr>
        <w:t xml:space="preserve">   ↓ (Khi có ≥ 2000 HL, Ngân sách ổn định)</w:t>
      </w:r>
      <w:r>
        <w:br/>
      </w:r>
      <w:r>
        <w:rPr>
          <w:rStyle w:val="VerbatimChar"/>
        </w:rPr>
        <w:t>NĂM 5+: Website riêng (Chuyên nghiệp)</w:t>
      </w:r>
    </w:p>
    <w:p w14:paraId="3D44DA53" w14:textId="77777777" w:rsidR="00044ECB" w:rsidRDefault="00C254D8">
      <w:pPr>
        <w:pStyle w:val="FirstParagraph"/>
      </w:pPr>
      <w:r>
        <w:rPr>
          <w:b/>
          <w:bCs/>
        </w:rPr>
        <w:t>Quyết định của trường:</w:t>
      </w:r>
      <w:r>
        <w:t xml:space="preserve"> __________________ (Chọn 1)</w:t>
      </w:r>
    </w:p>
    <w:p w14:paraId="15787A59" w14:textId="77777777" w:rsidR="00044ECB" w:rsidRDefault="00C254D8">
      <w:pPr>
        <w:pStyle w:val="Heading2"/>
      </w:pPr>
      <w:bookmarkStart w:id="7" w:name="Xd72b48bb6c8d58b0500ed36629b525179239050"/>
      <w:bookmarkEnd w:id="4"/>
      <w:bookmarkEnd w:id="6"/>
      <w:r>
        <w:t>5. QUY TRÌNH XÂY DỰNG (Với Google Drive - Ví dụ)</w:t>
      </w:r>
    </w:p>
    <w:p w14:paraId="49FA53CA" w14:textId="77777777" w:rsidR="00044ECB" w:rsidRDefault="00C254D8">
      <w:pPr>
        <w:pStyle w:val="Heading3"/>
      </w:pPr>
      <w:bookmarkStart w:id="8" w:name="lập-dự-án-tháng-6"/>
      <w:r>
        <w:t>5.1. Lập dự án (Tháng 6)</w:t>
      </w:r>
    </w:p>
    <w:p w14:paraId="236D53B6" w14:textId="77777777" w:rsidR="00044ECB" w:rsidRDefault="00C254D8">
      <w:pPr>
        <w:pStyle w:val="FirstParagraph"/>
      </w:pPr>
      <w:r>
        <w:rPr>
          <w:b/>
          <w:bCs/>
        </w:rPr>
        <w:t>Bước 1: BGH ra Quyết định thành lập Ban chỉ đạo Thư viện số</w:t>
      </w:r>
    </w:p>
    <w:p w14:paraId="3431331A" w14:textId="77777777" w:rsidR="00044ECB" w:rsidRDefault="00C254D8">
      <w:pPr>
        <w:pStyle w:val="BodyText"/>
      </w:pPr>
      <w:r>
        <w:rPr>
          <w:b/>
          <w:bCs/>
        </w:rPr>
        <w:t>Thành phần: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970"/>
        <w:gridCol w:w="2916"/>
      </w:tblGrid>
      <w:tr w:rsidR="00044ECB" w14:paraId="04BCDEF0" w14:textId="77777777" w:rsidTr="00951BF3">
        <w:tc>
          <w:tcPr>
            <w:tcW w:w="0" w:type="auto"/>
          </w:tcPr>
          <w:p w14:paraId="5E8238F2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44CF8736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Người</w:t>
            </w:r>
          </w:p>
        </w:tc>
        <w:tc>
          <w:tcPr>
            <w:tcW w:w="0" w:type="auto"/>
          </w:tcPr>
          <w:p w14:paraId="688300A6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Trách nhiệm</w:t>
            </w:r>
          </w:p>
        </w:tc>
      </w:tr>
      <w:tr w:rsidR="00044ECB" w14:paraId="72EA3C27" w14:textId="77777777" w:rsidTr="00951BF3">
        <w:tc>
          <w:tcPr>
            <w:tcW w:w="0" w:type="auto"/>
          </w:tcPr>
          <w:p w14:paraId="5CC14F9D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Trưởng ban</w:t>
            </w:r>
          </w:p>
        </w:tc>
        <w:tc>
          <w:tcPr>
            <w:tcW w:w="0" w:type="auto"/>
          </w:tcPr>
          <w:p w14:paraId="7F181D3D" w14:textId="77777777" w:rsidR="00044ECB" w:rsidRDefault="00C254D8">
            <w:pPr>
              <w:pStyle w:val="Compact"/>
            </w:pPr>
            <w:r>
              <w:t>Phó HT Học thuật</w:t>
            </w:r>
          </w:p>
        </w:tc>
        <w:tc>
          <w:tcPr>
            <w:tcW w:w="0" w:type="auto"/>
          </w:tcPr>
          <w:p w14:paraId="5B2699E1" w14:textId="77777777" w:rsidR="00044ECB" w:rsidRDefault="00C254D8">
            <w:pPr>
              <w:pStyle w:val="Compact"/>
            </w:pPr>
            <w:r>
              <w:t>Tổng điều hành, Quyết định</w:t>
            </w:r>
          </w:p>
        </w:tc>
      </w:tr>
      <w:tr w:rsidR="00044ECB" w14:paraId="75027793" w14:textId="77777777" w:rsidTr="00951BF3">
        <w:tc>
          <w:tcPr>
            <w:tcW w:w="0" w:type="auto"/>
          </w:tcPr>
          <w:p w14:paraId="1F12A832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Phó ban</w:t>
            </w:r>
          </w:p>
        </w:tc>
        <w:tc>
          <w:tcPr>
            <w:tcW w:w="0" w:type="auto"/>
          </w:tcPr>
          <w:p w14:paraId="29CB3BBD" w14:textId="77777777" w:rsidR="00044ECB" w:rsidRDefault="00C254D8">
            <w:pPr>
              <w:pStyle w:val="Compact"/>
            </w:pPr>
            <w:r>
              <w:t>Trưởng IT</w:t>
            </w:r>
          </w:p>
        </w:tc>
        <w:tc>
          <w:tcPr>
            <w:tcW w:w="0" w:type="auto"/>
          </w:tcPr>
          <w:p w14:paraId="74BF96A0" w14:textId="77777777" w:rsidR="00044ECB" w:rsidRDefault="00C254D8">
            <w:pPr>
              <w:pStyle w:val="Compact"/>
            </w:pPr>
            <w:r>
              <w:t>Kỹ thuật, Hạ tầng</w:t>
            </w:r>
          </w:p>
        </w:tc>
      </w:tr>
      <w:tr w:rsidR="00044ECB" w14:paraId="698F878C" w14:textId="77777777" w:rsidTr="00951BF3">
        <w:tc>
          <w:tcPr>
            <w:tcW w:w="0" w:type="auto"/>
          </w:tcPr>
          <w:p w14:paraId="7AB2418D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Thủ thư</w:t>
            </w:r>
          </w:p>
        </w:tc>
        <w:tc>
          <w:tcPr>
            <w:tcW w:w="0" w:type="auto"/>
          </w:tcPr>
          <w:p w14:paraId="2389C7DE" w14:textId="77777777" w:rsidR="00044ECB" w:rsidRDefault="00C254D8">
            <w:pPr>
              <w:pStyle w:val="Compact"/>
            </w:pPr>
            <w:r>
              <w:t>Thủ thư</w:t>
            </w:r>
          </w:p>
        </w:tc>
        <w:tc>
          <w:tcPr>
            <w:tcW w:w="0" w:type="auto"/>
          </w:tcPr>
          <w:p w14:paraId="77C55D0C" w14:textId="77777777" w:rsidR="00044ECB" w:rsidRDefault="00C254D8">
            <w:pPr>
              <w:pStyle w:val="Compact"/>
            </w:pPr>
            <w:r>
              <w:t>Nội dung, Phân loại</w:t>
            </w:r>
          </w:p>
        </w:tc>
      </w:tr>
      <w:tr w:rsidR="00044ECB" w14:paraId="363D0742" w14:textId="77777777" w:rsidTr="00951BF3">
        <w:tc>
          <w:tcPr>
            <w:tcW w:w="0" w:type="auto"/>
          </w:tcPr>
          <w:p w14:paraId="424FFF2B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0" w:type="auto"/>
          </w:tcPr>
          <w:p w14:paraId="11FCF163" w14:textId="77777777" w:rsidR="00044ECB" w:rsidRDefault="00C254D8">
            <w:pPr>
              <w:pStyle w:val="Compact"/>
            </w:pPr>
            <w:r>
              <w:t>3-5 GV đại diện</w:t>
            </w:r>
          </w:p>
        </w:tc>
        <w:tc>
          <w:tcPr>
            <w:tcW w:w="0" w:type="auto"/>
          </w:tcPr>
          <w:p w14:paraId="2FC5117F" w14:textId="77777777" w:rsidR="00044ECB" w:rsidRDefault="00C254D8">
            <w:pPr>
              <w:pStyle w:val="Compact"/>
            </w:pPr>
            <w:r>
              <w:t>Góp ý, Đại diện GV</w:t>
            </w:r>
          </w:p>
        </w:tc>
      </w:tr>
    </w:tbl>
    <w:p w14:paraId="5E4C4BD0" w14:textId="77777777" w:rsidR="00044ECB" w:rsidRDefault="00C254D8">
      <w:pPr>
        <w:pStyle w:val="BodyText"/>
      </w:pPr>
      <w:r>
        <w:rPr>
          <w:b/>
          <w:bCs/>
        </w:rPr>
        <w:t>Bước 2: Họp kick-off (2 giờ)</w:t>
      </w:r>
    </w:p>
    <w:p w14:paraId="3005466D" w14:textId="77777777" w:rsidR="00044ECB" w:rsidRDefault="00C254D8">
      <w:pPr>
        <w:pStyle w:val="BodyText"/>
      </w:pPr>
      <w:r>
        <w:rPr>
          <w:b/>
          <w:bCs/>
        </w:rPr>
        <w:t>Nội dung:</w:t>
      </w:r>
      <w:r>
        <w:t xml:space="preserve"> - Tầm nhìn: “Thư viện số phục vụ 1000 GV-HS-PH” - Mục tiêu: “Ra mắt tháng 9, ≥ 200 tài liệu” - Ngân sách: 20-50 triệu - Timeline: 3 tháng (T6-T8) - Phân công nhiệm vụ</w:t>
      </w:r>
    </w:p>
    <w:p w14:paraId="556B9199" w14:textId="77777777" w:rsidR="00044ECB" w:rsidRDefault="00C254D8">
      <w:pPr>
        <w:pStyle w:val="BodyText"/>
      </w:pPr>
      <w:r>
        <w:rPr>
          <w:b/>
          <w:bCs/>
        </w:rPr>
        <w:t>Bước 3: Lập Kế hoạch dự án (QT05-D12)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44ECB" w14:paraId="3CA36A37" w14:textId="77777777" w:rsidTr="00951BF3">
        <w:tc>
          <w:tcPr>
            <w:tcW w:w="1980" w:type="dxa"/>
          </w:tcPr>
          <w:p w14:paraId="1ABD77CC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lastRenderedPageBreak/>
              <w:t>Tuần</w:t>
            </w:r>
          </w:p>
        </w:tc>
        <w:tc>
          <w:tcPr>
            <w:tcW w:w="1980" w:type="dxa"/>
          </w:tcPr>
          <w:p w14:paraId="71A97F15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1980" w:type="dxa"/>
          </w:tcPr>
          <w:p w14:paraId="0E7D4EC1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Trách nhiệm</w:t>
            </w:r>
          </w:p>
        </w:tc>
        <w:tc>
          <w:tcPr>
            <w:tcW w:w="1980" w:type="dxa"/>
          </w:tcPr>
          <w:p w14:paraId="7842FAFB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Sản phẩm</w:t>
            </w:r>
          </w:p>
        </w:tc>
      </w:tr>
      <w:tr w:rsidR="00044ECB" w14:paraId="68754DB8" w14:textId="77777777" w:rsidTr="00951BF3">
        <w:tc>
          <w:tcPr>
            <w:tcW w:w="1980" w:type="dxa"/>
          </w:tcPr>
          <w:p w14:paraId="642EA3B5" w14:textId="77777777" w:rsidR="00044ECB" w:rsidRDefault="00C254D8">
            <w:pPr>
              <w:pStyle w:val="Compact"/>
            </w:pPr>
            <w:r>
              <w:t>T1</w:t>
            </w:r>
          </w:p>
        </w:tc>
        <w:tc>
          <w:tcPr>
            <w:tcW w:w="1980" w:type="dxa"/>
          </w:tcPr>
          <w:p w14:paraId="6C4B4DE3" w14:textId="77777777" w:rsidR="00044ECB" w:rsidRDefault="00C254D8">
            <w:pPr>
              <w:pStyle w:val="Compact"/>
            </w:pPr>
            <w:r>
              <w:t>Chọn nền tảng, Thiết kế cấu trúc</w:t>
            </w:r>
          </w:p>
        </w:tc>
        <w:tc>
          <w:tcPr>
            <w:tcW w:w="1980" w:type="dxa"/>
          </w:tcPr>
          <w:p w14:paraId="1FF7F654" w14:textId="77777777" w:rsidR="00044ECB" w:rsidRDefault="00C254D8">
            <w:pPr>
              <w:pStyle w:val="Compact"/>
            </w:pPr>
            <w:r>
              <w:t>Ban chỉ đạo</w:t>
            </w:r>
          </w:p>
        </w:tc>
        <w:tc>
          <w:tcPr>
            <w:tcW w:w="1980" w:type="dxa"/>
          </w:tcPr>
          <w:p w14:paraId="06B1A78C" w14:textId="77777777" w:rsidR="00044ECB" w:rsidRDefault="00C254D8">
            <w:pPr>
              <w:pStyle w:val="Compact"/>
            </w:pPr>
            <w:r>
              <w:t>Quyết định nền tảng, Sơ đồ thư mục</w:t>
            </w:r>
          </w:p>
        </w:tc>
      </w:tr>
      <w:tr w:rsidR="00044ECB" w14:paraId="54B122E7" w14:textId="77777777" w:rsidTr="00951BF3">
        <w:tc>
          <w:tcPr>
            <w:tcW w:w="1980" w:type="dxa"/>
          </w:tcPr>
          <w:p w14:paraId="77337DF5" w14:textId="77777777" w:rsidR="00044ECB" w:rsidRDefault="00C254D8">
            <w:pPr>
              <w:pStyle w:val="Compact"/>
            </w:pPr>
            <w:r>
              <w:t>T2-3</w:t>
            </w:r>
          </w:p>
        </w:tc>
        <w:tc>
          <w:tcPr>
            <w:tcW w:w="1980" w:type="dxa"/>
          </w:tcPr>
          <w:p w14:paraId="0D741259" w14:textId="77777777" w:rsidR="00044ECB" w:rsidRDefault="00C254D8">
            <w:pPr>
              <w:pStyle w:val="Compact"/>
            </w:pPr>
            <w:r>
              <w:t>Thiết lập kỹ thuật</w:t>
            </w:r>
          </w:p>
        </w:tc>
        <w:tc>
          <w:tcPr>
            <w:tcW w:w="1980" w:type="dxa"/>
          </w:tcPr>
          <w:p w14:paraId="38F09B00" w14:textId="77777777" w:rsidR="00044ECB" w:rsidRDefault="00C254D8">
            <w:pPr>
              <w:pStyle w:val="Compact"/>
            </w:pPr>
            <w:r>
              <w:t>IT</w:t>
            </w:r>
          </w:p>
        </w:tc>
        <w:tc>
          <w:tcPr>
            <w:tcW w:w="1980" w:type="dxa"/>
          </w:tcPr>
          <w:p w14:paraId="01773176" w14:textId="77777777" w:rsidR="00044ECB" w:rsidRDefault="00C254D8">
            <w:pPr>
              <w:pStyle w:val="Compact"/>
            </w:pPr>
            <w:r>
              <w:t>Tài khoản, Phân quyền, Test</w:t>
            </w:r>
          </w:p>
        </w:tc>
      </w:tr>
      <w:tr w:rsidR="00044ECB" w14:paraId="7045F62D" w14:textId="77777777" w:rsidTr="00951BF3">
        <w:tc>
          <w:tcPr>
            <w:tcW w:w="1980" w:type="dxa"/>
          </w:tcPr>
          <w:p w14:paraId="2A94EA1D" w14:textId="77777777" w:rsidR="00044ECB" w:rsidRDefault="00C254D8">
            <w:pPr>
              <w:pStyle w:val="Compact"/>
            </w:pPr>
            <w:r>
              <w:t>T4-7</w:t>
            </w:r>
          </w:p>
        </w:tc>
        <w:tc>
          <w:tcPr>
            <w:tcW w:w="1980" w:type="dxa"/>
          </w:tcPr>
          <w:p w14:paraId="2DE61295" w14:textId="77777777" w:rsidR="00044ECB" w:rsidRDefault="00C254D8">
            <w:pPr>
              <w:pStyle w:val="Compact"/>
            </w:pPr>
            <w:r>
              <w:t>Thu thập nội dung</w:t>
            </w:r>
          </w:p>
        </w:tc>
        <w:tc>
          <w:tcPr>
            <w:tcW w:w="1980" w:type="dxa"/>
          </w:tcPr>
          <w:p w14:paraId="6E63B2DF" w14:textId="77777777" w:rsidR="00044ECB" w:rsidRDefault="00C254D8">
            <w:pPr>
              <w:pStyle w:val="Compact"/>
            </w:pPr>
            <w:r>
              <w:t>Thủ thư + GV</w:t>
            </w:r>
          </w:p>
        </w:tc>
        <w:tc>
          <w:tcPr>
            <w:tcW w:w="1980" w:type="dxa"/>
          </w:tcPr>
          <w:p w14:paraId="01D1FF90" w14:textId="77777777" w:rsidR="00044ECB" w:rsidRDefault="00C254D8">
            <w:pPr>
              <w:pStyle w:val="Compact"/>
            </w:pPr>
            <w:r>
              <w:t>≥ 200 tài liệu</w:t>
            </w:r>
          </w:p>
        </w:tc>
      </w:tr>
      <w:tr w:rsidR="00044ECB" w14:paraId="7A56E23E" w14:textId="77777777" w:rsidTr="00951BF3">
        <w:tc>
          <w:tcPr>
            <w:tcW w:w="1980" w:type="dxa"/>
          </w:tcPr>
          <w:p w14:paraId="47020566" w14:textId="77777777" w:rsidR="00044ECB" w:rsidRDefault="00C254D8">
            <w:pPr>
              <w:pStyle w:val="Compact"/>
            </w:pPr>
            <w:r>
              <w:t>T8</w:t>
            </w:r>
          </w:p>
        </w:tc>
        <w:tc>
          <w:tcPr>
            <w:tcW w:w="1980" w:type="dxa"/>
          </w:tcPr>
          <w:p w14:paraId="3395FDEF" w14:textId="77777777" w:rsidR="00044ECB" w:rsidRDefault="00C254D8">
            <w:pPr>
              <w:pStyle w:val="Compact"/>
            </w:pPr>
            <w:r>
              <w:t>Đào tạo GV</w:t>
            </w:r>
          </w:p>
        </w:tc>
        <w:tc>
          <w:tcPr>
            <w:tcW w:w="1980" w:type="dxa"/>
          </w:tcPr>
          <w:p w14:paraId="1C3B9889" w14:textId="77777777" w:rsidR="00044ECB" w:rsidRDefault="00C254D8">
            <w:pPr>
              <w:pStyle w:val="Compact"/>
            </w:pPr>
            <w:r>
              <w:t>IT + Thủ thư</w:t>
            </w:r>
          </w:p>
        </w:tc>
        <w:tc>
          <w:tcPr>
            <w:tcW w:w="1980" w:type="dxa"/>
          </w:tcPr>
          <w:p w14:paraId="35578A06" w14:textId="77777777" w:rsidR="00044ECB" w:rsidRDefault="00C254D8">
            <w:pPr>
              <w:pStyle w:val="Compact"/>
            </w:pPr>
            <w:r>
              <w:t>Workshop 2 giờ</w:t>
            </w:r>
          </w:p>
        </w:tc>
      </w:tr>
      <w:tr w:rsidR="00044ECB" w14:paraId="1CF26273" w14:textId="77777777" w:rsidTr="00951BF3">
        <w:tc>
          <w:tcPr>
            <w:tcW w:w="1980" w:type="dxa"/>
          </w:tcPr>
          <w:p w14:paraId="72324B19" w14:textId="77777777" w:rsidR="00044ECB" w:rsidRDefault="00C254D8">
            <w:pPr>
              <w:pStyle w:val="Compact"/>
            </w:pPr>
            <w:r>
              <w:t>T9</w:t>
            </w:r>
          </w:p>
        </w:tc>
        <w:tc>
          <w:tcPr>
            <w:tcW w:w="1980" w:type="dxa"/>
          </w:tcPr>
          <w:p w14:paraId="0E77F18D" w14:textId="77777777" w:rsidR="00044ECB" w:rsidRDefault="00C254D8">
            <w:pPr>
              <w:pStyle w:val="Compact"/>
            </w:pPr>
            <w:r>
              <w:t>Pilot test</w:t>
            </w:r>
          </w:p>
        </w:tc>
        <w:tc>
          <w:tcPr>
            <w:tcW w:w="1980" w:type="dxa"/>
          </w:tcPr>
          <w:p w14:paraId="2A7A5E41" w14:textId="77777777" w:rsidR="00044ECB" w:rsidRDefault="00C254D8">
            <w:pPr>
              <w:pStyle w:val="Compact"/>
            </w:pPr>
            <w:r>
              <w:t>10 GV tự nguyện</w:t>
            </w:r>
          </w:p>
        </w:tc>
        <w:tc>
          <w:tcPr>
            <w:tcW w:w="1980" w:type="dxa"/>
          </w:tcPr>
          <w:p w14:paraId="337EA7A6" w14:textId="77777777" w:rsidR="00044ECB" w:rsidRDefault="00C254D8">
            <w:pPr>
              <w:pStyle w:val="Compact"/>
            </w:pPr>
            <w:r>
              <w:t>Phản hồi, Sửa lỗi</w:t>
            </w:r>
          </w:p>
        </w:tc>
      </w:tr>
      <w:tr w:rsidR="00044ECB" w14:paraId="21CF5BA1" w14:textId="77777777" w:rsidTr="00951BF3">
        <w:tc>
          <w:tcPr>
            <w:tcW w:w="1980" w:type="dxa"/>
          </w:tcPr>
          <w:p w14:paraId="19B792C6" w14:textId="77777777" w:rsidR="00044ECB" w:rsidRDefault="00C254D8">
            <w:pPr>
              <w:pStyle w:val="Compact"/>
            </w:pPr>
            <w:r>
              <w:t>T10</w:t>
            </w:r>
          </w:p>
        </w:tc>
        <w:tc>
          <w:tcPr>
            <w:tcW w:w="1980" w:type="dxa"/>
          </w:tcPr>
          <w:p w14:paraId="328663DD" w14:textId="77777777" w:rsidR="00044ECB" w:rsidRDefault="00C254D8">
            <w:pPr>
              <w:pStyle w:val="Compact"/>
            </w:pPr>
            <w:r>
              <w:t>Ra mắt chính thức</w:t>
            </w:r>
          </w:p>
        </w:tc>
        <w:tc>
          <w:tcPr>
            <w:tcW w:w="1980" w:type="dxa"/>
          </w:tcPr>
          <w:p w14:paraId="68B1D605" w14:textId="77777777" w:rsidR="00044ECB" w:rsidRDefault="00C254D8">
            <w:pPr>
              <w:pStyle w:val="Compact"/>
            </w:pPr>
            <w:r>
              <w:t>Ban chỉ đạo</w:t>
            </w:r>
          </w:p>
        </w:tc>
        <w:tc>
          <w:tcPr>
            <w:tcW w:w="1980" w:type="dxa"/>
          </w:tcPr>
          <w:p w14:paraId="096C7BA0" w14:textId="77777777" w:rsidR="00044ECB" w:rsidRDefault="00C254D8">
            <w:pPr>
              <w:pStyle w:val="Compact"/>
            </w:pPr>
            <w:r>
              <w:t>Thông báo toàn trường</w:t>
            </w:r>
          </w:p>
        </w:tc>
      </w:tr>
      <w:tr w:rsidR="00044ECB" w14:paraId="4FD341A9" w14:textId="77777777" w:rsidTr="00951BF3">
        <w:tc>
          <w:tcPr>
            <w:tcW w:w="1980" w:type="dxa"/>
          </w:tcPr>
          <w:p w14:paraId="2AFAF34D" w14:textId="77777777" w:rsidR="00044ECB" w:rsidRDefault="00C254D8">
            <w:pPr>
              <w:pStyle w:val="Compact"/>
            </w:pPr>
            <w:r>
              <w:t>T11-12</w:t>
            </w:r>
          </w:p>
        </w:tc>
        <w:tc>
          <w:tcPr>
            <w:tcW w:w="1980" w:type="dxa"/>
          </w:tcPr>
          <w:p w14:paraId="78549335" w14:textId="77777777" w:rsidR="00044ECB" w:rsidRDefault="00C254D8">
            <w:pPr>
              <w:pStyle w:val="Compact"/>
            </w:pPr>
            <w:r>
              <w:t>Hỗ trợ, Thu thập phản hồi</w:t>
            </w:r>
          </w:p>
        </w:tc>
        <w:tc>
          <w:tcPr>
            <w:tcW w:w="1980" w:type="dxa"/>
          </w:tcPr>
          <w:p w14:paraId="5FA047F8" w14:textId="77777777" w:rsidR="00044ECB" w:rsidRDefault="00C254D8">
            <w:pPr>
              <w:pStyle w:val="Compact"/>
            </w:pPr>
            <w:r>
              <w:t>Thủ thư + IT</w:t>
            </w:r>
          </w:p>
        </w:tc>
        <w:tc>
          <w:tcPr>
            <w:tcW w:w="1980" w:type="dxa"/>
          </w:tcPr>
          <w:p w14:paraId="22F5EEB4" w14:textId="77777777" w:rsidR="00044ECB" w:rsidRDefault="00C254D8">
            <w:pPr>
              <w:pStyle w:val="Compact"/>
            </w:pPr>
            <w:r>
              <w:t>Sửa lỗi, Cải tiến</w:t>
            </w:r>
          </w:p>
        </w:tc>
      </w:tr>
    </w:tbl>
    <w:p w14:paraId="768ADB2A" w14:textId="77777777" w:rsidR="00044ECB" w:rsidRDefault="00C254D8">
      <w:pPr>
        <w:pStyle w:val="Heading3"/>
      </w:pPr>
      <w:bookmarkStart w:id="9" w:name="thiết-kế-cấu-trúc-tuần-1"/>
      <w:bookmarkEnd w:id="8"/>
      <w:r>
        <w:t>5.2. Thiết kế cấu trúc (Tuần 1)</w:t>
      </w:r>
    </w:p>
    <w:p w14:paraId="4806D43E" w14:textId="77777777" w:rsidR="00044ECB" w:rsidRDefault="00C254D8">
      <w:pPr>
        <w:pStyle w:val="FirstParagraph"/>
      </w:pPr>
      <w:r>
        <w:rPr>
          <w:b/>
          <w:bCs/>
        </w:rPr>
        <w:t>Bước 4: Thiết kế cấu trúc thư mục</w:t>
      </w:r>
    </w:p>
    <w:p w14:paraId="49091D46" w14:textId="77777777" w:rsidR="00044ECB" w:rsidRDefault="00C254D8">
      <w:pPr>
        <w:pStyle w:val="BodyText"/>
      </w:pPr>
      <w:r>
        <w:rPr>
          <w:b/>
          <w:bCs/>
        </w:rPr>
        <w:t>Nguyên tắc:</w:t>
      </w:r>
      <w:r>
        <w:t xml:space="preserve"> - Logic: Dễ tìm - Không quá sâu: Tối đa 4 cấp - Rõ ràng: Tên thư mục dễ hiểu</w:t>
      </w:r>
    </w:p>
    <w:p w14:paraId="7DB4DC98" w14:textId="77777777" w:rsidR="00044ECB" w:rsidRDefault="00C254D8">
      <w:pPr>
        <w:pStyle w:val="BodyText"/>
      </w:pPr>
      <w:r>
        <w:rPr>
          <w:b/>
          <w:bCs/>
        </w:rPr>
        <w:t>Cấu trúc đề xuất (Google Drive):</w:t>
      </w:r>
    </w:p>
    <w:p w14:paraId="1E7FAF14" w14:textId="77777777" w:rsidR="00044ECB" w:rsidRDefault="00C254D8">
      <w:pPr>
        <w:pStyle w:val="SourceCode"/>
      </w:pPr>
      <w:r>
        <w:rPr>
          <w:rStyle w:val="VerbatimChar"/>
        </w:rPr>
        <w:t>📁 THƯ VIỆN SỐ IQ SCHOOL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├─📁 01_GIÁO ÁN</w:t>
      </w:r>
      <w:r>
        <w:br/>
      </w:r>
      <w:r>
        <w:rPr>
          <w:rStyle w:val="VerbatimChar"/>
        </w:rPr>
        <w:t>│  ├─📁 Man_non</w:t>
      </w:r>
      <w:r>
        <w:br/>
      </w:r>
      <w:r>
        <w:rPr>
          <w:rStyle w:val="VerbatimChar"/>
        </w:rPr>
        <w:t>│  │  ├─📁 3_tuoi</w:t>
      </w:r>
      <w:r>
        <w:br/>
      </w:r>
      <w:r>
        <w:rPr>
          <w:rStyle w:val="VerbatimChar"/>
        </w:rPr>
        <w:t>│  │  ├─📁 4_tuoi</w:t>
      </w:r>
      <w:r>
        <w:br/>
      </w:r>
      <w:r>
        <w:rPr>
          <w:rStyle w:val="VerbatimChar"/>
        </w:rPr>
        <w:t>│  │  └─📁 5_tuoi</w:t>
      </w:r>
      <w:r>
        <w:br/>
      </w:r>
      <w:r>
        <w:rPr>
          <w:rStyle w:val="VerbatimChar"/>
        </w:rPr>
        <w:t>│  ├─📁 Tieu_hoc</w:t>
      </w:r>
      <w:r>
        <w:br/>
      </w:r>
      <w:r>
        <w:rPr>
          <w:rStyle w:val="VerbatimChar"/>
        </w:rPr>
        <w:t>│  │  ├─📁 Lop_1</w:t>
      </w:r>
      <w:r>
        <w:br/>
      </w:r>
      <w:r>
        <w:rPr>
          <w:rStyle w:val="VerbatimChar"/>
        </w:rPr>
        <w:t>│  │  │  ├─📁 Toan</w:t>
      </w:r>
      <w:r>
        <w:br/>
      </w:r>
      <w:r>
        <w:rPr>
          <w:rStyle w:val="VerbatimChar"/>
        </w:rPr>
        <w:t>│  │  │  ├─📁 Tieng_Viet</w:t>
      </w:r>
      <w:r>
        <w:br/>
      </w:r>
      <w:r>
        <w:rPr>
          <w:rStyle w:val="VerbatimChar"/>
        </w:rPr>
        <w:lastRenderedPageBreak/>
        <w:t>│  │  │  └─📁 Khac</w:t>
      </w:r>
      <w:r>
        <w:br/>
      </w:r>
      <w:r>
        <w:rPr>
          <w:rStyle w:val="VerbatimChar"/>
        </w:rPr>
        <w:t>│  │  ├─📁 Lop_2-5 (Tương tự)</w:t>
      </w:r>
      <w:r>
        <w:br/>
      </w:r>
      <w:r>
        <w:rPr>
          <w:rStyle w:val="VerbatimChar"/>
        </w:rPr>
        <w:t>│  └─📁 THCS</w:t>
      </w:r>
      <w:r>
        <w:br/>
      </w:r>
      <w:r>
        <w:rPr>
          <w:rStyle w:val="VerbatimChar"/>
        </w:rPr>
        <w:t>│     ├─📁 Lop_6-9 (Tương tự)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├─📁 02_HỌC LIỆU</w:t>
      </w:r>
      <w:r>
        <w:br/>
      </w:r>
      <w:r>
        <w:rPr>
          <w:rStyle w:val="VerbatimChar"/>
        </w:rPr>
        <w:t>│  ├─📁 Video</w:t>
      </w:r>
      <w:r>
        <w:br/>
      </w:r>
      <w:r>
        <w:rPr>
          <w:rStyle w:val="VerbatimChar"/>
        </w:rPr>
        <w:t>│  │  ├─📁 Toan</w:t>
      </w:r>
      <w:r>
        <w:br/>
      </w:r>
      <w:r>
        <w:rPr>
          <w:rStyle w:val="VerbatimChar"/>
        </w:rPr>
        <w:t>│  │  ├─📁 Tieng_Viet</w:t>
      </w:r>
      <w:r>
        <w:br/>
      </w:r>
      <w:r>
        <w:rPr>
          <w:rStyle w:val="VerbatimChar"/>
        </w:rPr>
        <w:t>│  │  └─📁 Khac</w:t>
      </w:r>
      <w:r>
        <w:br/>
      </w:r>
      <w:r>
        <w:rPr>
          <w:rStyle w:val="VerbatimChar"/>
        </w:rPr>
        <w:t>│  ├─📁 Slide</w:t>
      </w:r>
      <w:r>
        <w:br/>
      </w:r>
      <w:r>
        <w:rPr>
          <w:rStyle w:val="VerbatimChar"/>
        </w:rPr>
        <w:t>│  ├─📁 Worksheet</w:t>
      </w:r>
      <w:r>
        <w:br/>
      </w:r>
      <w:r>
        <w:rPr>
          <w:rStyle w:val="VerbatimChar"/>
        </w:rPr>
        <w:t>│  ├─📁 Game_tuong_tac (Link Kahoot, Quizizz...)</w:t>
      </w:r>
      <w:r>
        <w:br/>
      </w:r>
      <w:r>
        <w:rPr>
          <w:rStyle w:val="VerbatimChar"/>
        </w:rPr>
        <w:t>│  └─📁 Audio (Podcast, Nhạc...)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├─📁 03_SÁCH ĐIỆN TỬ</w:t>
      </w:r>
      <w:r>
        <w:br/>
      </w:r>
      <w:r>
        <w:rPr>
          <w:rStyle w:val="VerbatimChar"/>
        </w:rPr>
        <w:t>│  ├─📁 SGK_SGV (Sách giáo khoa, Sách GV)</w:t>
      </w:r>
      <w:r>
        <w:br/>
      </w:r>
      <w:r>
        <w:rPr>
          <w:rStyle w:val="VerbatimChar"/>
        </w:rPr>
        <w:t>│  ├─📁 Sach_tham_khao</w:t>
      </w:r>
      <w:r>
        <w:br/>
      </w:r>
      <w:r>
        <w:rPr>
          <w:rStyle w:val="VerbatimChar"/>
        </w:rPr>
        <w:t>│  ├─📁 Truyen_thieu_nhi</w:t>
      </w:r>
      <w:r>
        <w:br/>
      </w:r>
      <w:r>
        <w:rPr>
          <w:rStyle w:val="VerbatimChar"/>
        </w:rPr>
        <w:t>│  └─📁 Sach_danh_cho_GV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├─📁 04_LESSON STUDY</w:t>
      </w:r>
      <w:r>
        <w:br/>
      </w:r>
      <w:r>
        <w:rPr>
          <w:rStyle w:val="VerbatimChar"/>
        </w:rPr>
        <w:t>│  ├─📁 2024_HK1_Toan_Phep_nhan</w:t>
      </w:r>
      <w:r>
        <w:br/>
      </w:r>
      <w:r>
        <w:rPr>
          <w:rStyle w:val="VerbatimChar"/>
        </w:rPr>
        <w:t>│  └─📁 2024_HK2_... (Mỗi LS 1 thư mục)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├─📁 05_TÀI LIỆU GIÁO VIÊN</w:t>
      </w:r>
      <w:r>
        <w:br/>
      </w:r>
      <w:r>
        <w:rPr>
          <w:rStyle w:val="VerbatimChar"/>
        </w:rPr>
        <w:t>│  ├─📁 Dao_tao_GV (Slide khóa đào tạo)</w:t>
      </w:r>
      <w:r>
        <w:br/>
      </w:r>
      <w:r>
        <w:rPr>
          <w:rStyle w:val="VerbatimChar"/>
        </w:rPr>
        <w:t>│  ├─📁 Tai_lieu_chuyen_mon</w:t>
      </w:r>
      <w:r>
        <w:br/>
      </w:r>
      <w:r>
        <w:rPr>
          <w:rStyle w:val="VerbatimChar"/>
        </w:rPr>
        <w:t>│  └─📁 Mau_bieu_mau (Template)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lastRenderedPageBreak/>
        <w:t>├─📁 06_TÀI LIỆU PHỤ HUYNH</w:t>
      </w:r>
      <w:r>
        <w:br/>
      </w:r>
      <w:r>
        <w:rPr>
          <w:rStyle w:val="VerbatimChar"/>
        </w:rPr>
        <w:t>│  ├─📁 Huong_dan_ho_tro_con_hoc</w:t>
      </w:r>
      <w:r>
        <w:br/>
      </w:r>
      <w:r>
        <w:rPr>
          <w:rStyle w:val="VerbatimChar"/>
        </w:rPr>
        <w:t>│  ├─📁 Tai_lieu_giao_duc_gia_dinh</w:t>
      </w:r>
      <w:r>
        <w:br/>
      </w:r>
      <w:r>
        <w:rPr>
          <w:rStyle w:val="VerbatimChar"/>
        </w:rPr>
        <w:t>│  └─📁 Thong_bao_nha_truong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└─📁 07_QUẢN TRỊ (Chỉ BGH, Thủ thư xem)</w:t>
      </w:r>
      <w:r>
        <w:br/>
      </w:r>
      <w:r>
        <w:rPr>
          <w:rStyle w:val="VerbatimChar"/>
        </w:rPr>
        <w:t xml:space="preserve">   ├─📁 Bao_cao</w:t>
      </w:r>
      <w:r>
        <w:br/>
      </w:r>
      <w:r>
        <w:rPr>
          <w:rStyle w:val="VerbatimChar"/>
        </w:rPr>
        <w:t xml:space="preserve">   ├─📁 Thong_ke</w:t>
      </w:r>
      <w:r>
        <w:br/>
      </w:r>
      <w:r>
        <w:rPr>
          <w:rStyle w:val="VerbatimChar"/>
        </w:rPr>
        <w:t xml:space="preserve">   └─📁 Bien_ban</w:t>
      </w:r>
    </w:p>
    <w:p w14:paraId="236C4F7C" w14:textId="77777777" w:rsidR="00044ECB" w:rsidRDefault="00C254D8">
      <w:pPr>
        <w:pStyle w:val="FirstParagraph"/>
      </w:pPr>
      <w:r>
        <w:rPr>
          <w:b/>
          <w:bCs/>
        </w:rPr>
        <w:t>Bước 5: Thiết kế quy tắc đặt tên file</w:t>
      </w:r>
    </w:p>
    <w:p w14:paraId="0D320AE3" w14:textId="77777777" w:rsidR="00044ECB" w:rsidRDefault="00C254D8">
      <w:pPr>
        <w:pStyle w:val="BodyText"/>
      </w:pPr>
      <w:r>
        <w:rPr>
          <w:b/>
          <w:bCs/>
        </w:rPr>
        <w:t>Format chuẩn:</w:t>
      </w:r>
      <w:r>
        <w:t xml:space="preserve"> </w:t>
      </w:r>
      <w:r>
        <w:rPr>
          <w:rStyle w:val="VerbatimChar"/>
        </w:rPr>
        <w:t>[Cap]_[Mon]_[Chu_de]_[Loai]_[Tac_gia]_[Nam].[Duoi]</w:t>
      </w:r>
    </w:p>
    <w:p w14:paraId="53D85AD7" w14:textId="77777777" w:rsidR="00044ECB" w:rsidRDefault="00C254D8">
      <w:pPr>
        <w:pStyle w:val="BodyText"/>
      </w:pPr>
      <w:r>
        <w:rPr>
          <w:b/>
          <w:bCs/>
        </w:rPr>
        <w:t>Ví dụ:</w:t>
      </w:r>
      <w:r>
        <w:t xml:space="preserve"> - </w:t>
      </w:r>
      <w:r>
        <w:rPr>
          <w:rStyle w:val="VerbatimChar"/>
        </w:rPr>
        <w:t>TH_Toan_L3_Phep_nhan_Video_KhanAcademy_2024.mp4</w:t>
      </w:r>
      <w:r>
        <w:t xml:space="preserve"> - </w:t>
      </w:r>
      <w:r>
        <w:rPr>
          <w:rStyle w:val="VerbatimChar"/>
        </w:rPr>
        <w:t>THCS_Vat_ly_L8_Dong_dien_Slide_NguyenVanA_2024.pptx</w:t>
      </w:r>
    </w:p>
    <w:p w14:paraId="2E21C2AC" w14:textId="77777777" w:rsidR="00044ECB" w:rsidRDefault="00C254D8">
      <w:pPr>
        <w:pStyle w:val="BodyText"/>
      </w:pPr>
      <w:r>
        <w:rPr>
          <w:b/>
          <w:bCs/>
        </w:rPr>
        <w:t>Bước 6: Thiết kế metadata (Thông tin file)</w:t>
      </w:r>
    </w:p>
    <w:p w14:paraId="60360EC8" w14:textId="77777777" w:rsidR="00044ECB" w:rsidRDefault="00C254D8">
      <w:pPr>
        <w:pStyle w:val="BodyText"/>
      </w:pPr>
      <w:r>
        <w:t>Mỗi file cần có: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4464"/>
      </w:tblGrid>
      <w:tr w:rsidR="00044ECB" w14:paraId="164D5800" w14:textId="77777777" w:rsidTr="00951BF3">
        <w:tc>
          <w:tcPr>
            <w:tcW w:w="0" w:type="auto"/>
          </w:tcPr>
          <w:p w14:paraId="14E207BE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Metadata</w:t>
            </w:r>
          </w:p>
        </w:tc>
        <w:tc>
          <w:tcPr>
            <w:tcW w:w="0" w:type="auto"/>
          </w:tcPr>
          <w:p w14:paraId="3E4FCBE1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Ví dụ</w:t>
            </w:r>
          </w:p>
        </w:tc>
      </w:tr>
      <w:tr w:rsidR="00044ECB" w14:paraId="4D227290" w14:textId="77777777" w:rsidTr="00951BF3">
        <w:tc>
          <w:tcPr>
            <w:tcW w:w="0" w:type="auto"/>
          </w:tcPr>
          <w:p w14:paraId="3035A2A3" w14:textId="77777777" w:rsidR="00044ECB" w:rsidRDefault="00C254D8">
            <w:pPr>
              <w:pStyle w:val="Compact"/>
            </w:pPr>
            <w:r>
              <w:t>Tiêu đề</w:t>
            </w:r>
          </w:p>
        </w:tc>
        <w:tc>
          <w:tcPr>
            <w:tcW w:w="0" w:type="auto"/>
          </w:tcPr>
          <w:p w14:paraId="14AD0841" w14:textId="77777777" w:rsidR="00044ECB" w:rsidRDefault="00C254D8">
            <w:pPr>
              <w:pStyle w:val="Compact"/>
            </w:pPr>
            <w:r>
              <w:t>“Video: Phép nhân 2 chữ số”</w:t>
            </w:r>
          </w:p>
        </w:tc>
      </w:tr>
      <w:tr w:rsidR="00044ECB" w14:paraId="10C275FE" w14:textId="77777777" w:rsidTr="00951BF3">
        <w:tc>
          <w:tcPr>
            <w:tcW w:w="0" w:type="auto"/>
          </w:tcPr>
          <w:p w14:paraId="3D91ED0F" w14:textId="77777777" w:rsidR="00044ECB" w:rsidRDefault="00C254D8">
            <w:pPr>
              <w:pStyle w:val="Compact"/>
            </w:pPr>
            <w:r>
              <w:t>Mô tả</w:t>
            </w:r>
          </w:p>
        </w:tc>
        <w:tc>
          <w:tcPr>
            <w:tcW w:w="0" w:type="auto"/>
          </w:tcPr>
          <w:p w14:paraId="22401DC3" w14:textId="77777777" w:rsidR="00044ECB" w:rsidRDefault="00C254D8">
            <w:pPr>
              <w:pStyle w:val="Compact"/>
            </w:pPr>
            <w:r>
              <w:t>“Video 5 phút giải thích cách nhân 23 × 45”</w:t>
            </w:r>
          </w:p>
        </w:tc>
      </w:tr>
      <w:tr w:rsidR="00044ECB" w14:paraId="3112A002" w14:textId="77777777" w:rsidTr="00951BF3">
        <w:tc>
          <w:tcPr>
            <w:tcW w:w="0" w:type="auto"/>
          </w:tcPr>
          <w:p w14:paraId="0F3554F0" w14:textId="77777777" w:rsidR="00044ECB" w:rsidRDefault="00C254D8">
            <w:pPr>
              <w:pStyle w:val="Compact"/>
            </w:pPr>
            <w:r>
              <w:t>Loại</w:t>
            </w:r>
          </w:p>
        </w:tc>
        <w:tc>
          <w:tcPr>
            <w:tcW w:w="0" w:type="auto"/>
          </w:tcPr>
          <w:p w14:paraId="0C082F7E" w14:textId="77777777" w:rsidR="00044ECB" w:rsidRDefault="00C254D8">
            <w:pPr>
              <w:pStyle w:val="Compact"/>
            </w:pPr>
            <w:r>
              <w:t>Video</w:t>
            </w:r>
          </w:p>
        </w:tc>
      </w:tr>
      <w:tr w:rsidR="00044ECB" w14:paraId="20F20E8C" w14:textId="77777777" w:rsidTr="00951BF3">
        <w:tc>
          <w:tcPr>
            <w:tcW w:w="0" w:type="auto"/>
          </w:tcPr>
          <w:p w14:paraId="32913F26" w14:textId="77777777" w:rsidR="00044ECB" w:rsidRDefault="00C254D8">
            <w:pPr>
              <w:pStyle w:val="Compact"/>
            </w:pPr>
            <w:r>
              <w:t>Môn</w:t>
            </w:r>
          </w:p>
        </w:tc>
        <w:tc>
          <w:tcPr>
            <w:tcW w:w="0" w:type="auto"/>
          </w:tcPr>
          <w:p w14:paraId="09306728" w14:textId="77777777" w:rsidR="00044ECB" w:rsidRDefault="00C254D8">
            <w:pPr>
              <w:pStyle w:val="Compact"/>
            </w:pPr>
            <w:r>
              <w:t>Toán</w:t>
            </w:r>
          </w:p>
        </w:tc>
      </w:tr>
      <w:tr w:rsidR="00044ECB" w14:paraId="25AEE582" w14:textId="77777777" w:rsidTr="00951BF3">
        <w:tc>
          <w:tcPr>
            <w:tcW w:w="0" w:type="auto"/>
          </w:tcPr>
          <w:p w14:paraId="0124E05D" w14:textId="77777777" w:rsidR="00044ECB" w:rsidRDefault="00C254D8">
            <w:pPr>
              <w:pStyle w:val="Compact"/>
            </w:pPr>
            <w:r>
              <w:t>Cấp</w:t>
            </w:r>
          </w:p>
        </w:tc>
        <w:tc>
          <w:tcPr>
            <w:tcW w:w="0" w:type="auto"/>
          </w:tcPr>
          <w:p w14:paraId="7EBFF88B" w14:textId="77777777" w:rsidR="00044ECB" w:rsidRDefault="00C254D8">
            <w:pPr>
              <w:pStyle w:val="Compact"/>
            </w:pPr>
            <w:r>
              <w:t>Tiểu học - Lớp 3</w:t>
            </w:r>
          </w:p>
        </w:tc>
      </w:tr>
      <w:tr w:rsidR="00044ECB" w14:paraId="3F10BCAF" w14:textId="77777777" w:rsidTr="00951BF3">
        <w:tc>
          <w:tcPr>
            <w:tcW w:w="0" w:type="auto"/>
          </w:tcPr>
          <w:p w14:paraId="41A778BB" w14:textId="77777777" w:rsidR="00044ECB" w:rsidRDefault="00C254D8">
            <w:pPr>
              <w:pStyle w:val="Compact"/>
            </w:pPr>
            <w:r>
              <w:t>Chủ đề/Tag</w:t>
            </w:r>
          </w:p>
        </w:tc>
        <w:tc>
          <w:tcPr>
            <w:tcW w:w="0" w:type="auto"/>
          </w:tcPr>
          <w:p w14:paraId="50CF62DE" w14:textId="77777777" w:rsidR="00044ECB" w:rsidRDefault="00C254D8">
            <w:pPr>
              <w:pStyle w:val="Compact"/>
            </w:pPr>
            <w:r>
              <w:t>#Toán #Lớp3 #Phepnhan #Video</w:t>
            </w:r>
          </w:p>
        </w:tc>
      </w:tr>
      <w:tr w:rsidR="00044ECB" w14:paraId="455B0966" w14:textId="77777777" w:rsidTr="00951BF3">
        <w:tc>
          <w:tcPr>
            <w:tcW w:w="0" w:type="auto"/>
          </w:tcPr>
          <w:p w14:paraId="00235DD8" w14:textId="77777777" w:rsidR="00044ECB" w:rsidRDefault="00C254D8">
            <w:pPr>
              <w:pStyle w:val="Compact"/>
            </w:pPr>
            <w:r>
              <w:t>Tác giả</w:t>
            </w:r>
          </w:p>
        </w:tc>
        <w:tc>
          <w:tcPr>
            <w:tcW w:w="0" w:type="auto"/>
          </w:tcPr>
          <w:p w14:paraId="67D3D9E5" w14:textId="77777777" w:rsidR="00044ECB" w:rsidRDefault="00C254D8">
            <w:pPr>
              <w:pStyle w:val="Compact"/>
            </w:pPr>
            <w:r>
              <w:t>Khan Academy</w:t>
            </w:r>
          </w:p>
        </w:tc>
      </w:tr>
      <w:tr w:rsidR="00044ECB" w14:paraId="00A5101D" w14:textId="77777777" w:rsidTr="00951BF3">
        <w:tc>
          <w:tcPr>
            <w:tcW w:w="0" w:type="auto"/>
          </w:tcPr>
          <w:p w14:paraId="508462CC" w14:textId="77777777" w:rsidR="00044ECB" w:rsidRDefault="00C254D8">
            <w:pPr>
              <w:pStyle w:val="Compact"/>
            </w:pPr>
            <w:r>
              <w:t>Người upload</w:t>
            </w:r>
          </w:p>
        </w:tc>
        <w:tc>
          <w:tcPr>
            <w:tcW w:w="0" w:type="auto"/>
          </w:tcPr>
          <w:p w14:paraId="01CF16A9" w14:textId="77777777" w:rsidR="00044ECB" w:rsidRDefault="00C254D8">
            <w:pPr>
              <w:pStyle w:val="Compact"/>
            </w:pPr>
            <w:r>
              <w:t>Nguyễn Văn A</w:t>
            </w:r>
          </w:p>
        </w:tc>
      </w:tr>
      <w:tr w:rsidR="00044ECB" w14:paraId="2F2AC933" w14:textId="77777777" w:rsidTr="00951BF3">
        <w:tc>
          <w:tcPr>
            <w:tcW w:w="0" w:type="auto"/>
          </w:tcPr>
          <w:p w14:paraId="5767DD49" w14:textId="77777777" w:rsidR="00044ECB" w:rsidRDefault="00C254D8">
            <w:pPr>
              <w:pStyle w:val="Compact"/>
            </w:pPr>
            <w:r>
              <w:t>Ngày upload</w:t>
            </w:r>
          </w:p>
        </w:tc>
        <w:tc>
          <w:tcPr>
            <w:tcW w:w="0" w:type="auto"/>
          </w:tcPr>
          <w:p w14:paraId="46A1258F" w14:textId="77777777" w:rsidR="00044ECB" w:rsidRDefault="00C254D8">
            <w:pPr>
              <w:pStyle w:val="Compact"/>
            </w:pPr>
            <w:r>
              <w:t>15/11/2024</w:t>
            </w:r>
          </w:p>
        </w:tc>
      </w:tr>
      <w:tr w:rsidR="00044ECB" w14:paraId="3B2743F4" w14:textId="77777777" w:rsidTr="00951BF3">
        <w:tc>
          <w:tcPr>
            <w:tcW w:w="0" w:type="auto"/>
          </w:tcPr>
          <w:p w14:paraId="177572BC" w14:textId="77777777" w:rsidR="00044ECB" w:rsidRDefault="00C254D8">
            <w:pPr>
              <w:pStyle w:val="Compact"/>
            </w:pPr>
            <w:r>
              <w:t>Bản quyền</w:t>
            </w:r>
          </w:p>
        </w:tc>
        <w:tc>
          <w:tcPr>
            <w:tcW w:w="0" w:type="auto"/>
          </w:tcPr>
          <w:p w14:paraId="0FBF5B89" w14:textId="77777777" w:rsidR="00044ECB" w:rsidRDefault="00C254D8">
            <w:pPr>
              <w:pStyle w:val="Compact"/>
            </w:pPr>
            <w:r>
              <w:t>CC BY-NC-SA</w:t>
            </w:r>
          </w:p>
        </w:tc>
      </w:tr>
      <w:tr w:rsidR="00044ECB" w14:paraId="40D595E0" w14:textId="77777777" w:rsidTr="00951BF3">
        <w:tc>
          <w:tcPr>
            <w:tcW w:w="0" w:type="auto"/>
          </w:tcPr>
          <w:p w14:paraId="6C66AF6B" w14:textId="77777777" w:rsidR="00044ECB" w:rsidRDefault="00C254D8">
            <w:pPr>
              <w:pStyle w:val="Compact"/>
            </w:pPr>
            <w:r>
              <w:lastRenderedPageBreak/>
              <w:t>Link gốc</w:t>
            </w:r>
          </w:p>
        </w:tc>
        <w:tc>
          <w:tcPr>
            <w:tcW w:w="0" w:type="auto"/>
          </w:tcPr>
          <w:p w14:paraId="3A649C86" w14:textId="77777777" w:rsidR="00044ECB" w:rsidRDefault="00C254D8">
            <w:pPr>
              <w:pStyle w:val="Compact"/>
            </w:pPr>
            <w:r>
              <w:t>https://…</w:t>
            </w:r>
          </w:p>
        </w:tc>
      </w:tr>
      <w:tr w:rsidR="00044ECB" w14:paraId="4634BBA0" w14:textId="77777777" w:rsidTr="00951BF3">
        <w:tc>
          <w:tcPr>
            <w:tcW w:w="0" w:type="auto"/>
          </w:tcPr>
          <w:p w14:paraId="5CE37A01" w14:textId="77777777" w:rsidR="00044ECB" w:rsidRDefault="00C254D8">
            <w:pPr>
              <w:pStyle w:val="Compact"/>
            </w:pPr>
            <w:r>
              <w:t>Lượt xem</w:t>
            </w:r>
          </w:p>
        </w:tc>
        <w:tc>
          <w:tcPr>
            <w:tcW w:w="0" w:type="auto"/>
          </w:tcPr>
          <w:p w14:paraId="1DCC6B15" w14:textId="77777777" w:rsidR="00044ECB" w:rsidRDefault="00C254D8">
            <w:pPr>
              <w:pStyle w:val="Compact"/>
            </w:pPr>
            <w:r>
              <w:t>125</w:t>
            </w:r>
          </w:p>
        </w:tc>
      </w:tr>
      <w:tr w:rsidR="00044ECB" w14:paraId="024DA5A9" w14:textId="77777777" w:rsidTr="00951BF3">
        <w:tc>
          <w:tcPr>
            <w:tcW w:w="0" w:type="auto"/>
          </w:tcPr>
          <w:p w14:paraId="700ECF66" w14:textId="77777777" w:rsidR="00044ECB" w:rsidRDefault="00C254D8">
            <w:pPr>
              <w:pStyle w:val="Compact"/>
            </w:pPr>
            <w:r>
              <w:t>Đánh giá</w:t>
            </w:r>
          </w:p>
        </w:tc>
        <w:tc>
          <w:tcPr>
            <w:tcW w:w="0" w:type="auto"/>
          </w:tcPr>
          <w:p w14:paraId="033779F0" w14:textId="77777777" w:rsidR="00044ECB" w:rsidRDefault="00C254D8">
            <w:pPr>
              <w:pStyle w:val="Compact"/>
            </w:pPr>
            <w:r>
              <w:rPr>
                <w:rFonts w:ascii="Segoe UI Emoji" w:hAnsi="Segoe UI Emoji" w:cs="Segoe UI Emoji"/>
              </w:rPr>
              <w:t>⭐⭐⭐⭐</w:t>
            </w:r>
            <w:r>
              <w:t xml:space="preserve"> (4.2/5 - 15 đánh giá)</w:t>
            </w:r>
          </w:p>
        </w:tc>
      </w:tr>
    </w:tbl>
    <w:p w14:paraId="77D90415" w14:textId="77777777" w:rsidR="00044ECB" w:rsidRDefault="00C254D8">
      <w:pPr>
        <w:pStyle w:val="Heading3"/>
      </w:pPr>
      <w:bookmarkStart w:id="10" w:name="thiết-lập-kỹ-thuật-tuần-2-3"/>
      <w:bookmarkEnd w:id="9"/>
      <w:r>
        <w:t>5.3. Thiết lập kỹ thuật (Tuần 2-3)</w:t>
      </w:r>
    </w:p>
    <w:p w14:paraId="5B7E999A" w14:textId="77777777" w:rsidR="00044ECB" w:rsidRDefault="00C254D8">
      <w:pPr>
        <w:pStyle w:val="FirstParagraph"/>
      </w:pPr>
      <w:r>
        <w:rPr>
          <w:b/>
          <w:bCs/>
        </w:rPr>
        <w:t>A. Google Drive (Ví dụ)</w:t>
      </w:r>
    </w:p>
    <w:p w14:paraId="22D78496" w14:textId="77777777" w:rsidR="00044ECB" w:rsidRDefault="00C254D8">
      <w:pPr>
        <w:pStyle w:val="BodyText"/>
      </w:pPr>
      <w:r>
        <w:rPr>
          <w:b/>
          <w:bCs/>
        </w:rPr>
        <w:t>Bước 7: Tạo tài khoản Google Workspace for Education</w:t>
      </w:r>
    </w:p>
    <w:p w14:paraId="41062796" w14:textId="77777777" w:rsidR="00044ECB" w:rsidRDefault="00C254D8">
      <w:pPr>
        <w:pStyle w:val="Compact"/>
        <w:numPr>
          <w:ilvl w:val="0"/>
          <w:numId w:val="3"/>
        </w:numPr>
      </w:pPr>
      <w:r>
        <w:t>Đăng ký tại: workspace.google.com/education</w:t>
      </w:r>
    </w:p>
    <w:p w14:paraId="24298F11" w14:textId="77777777" w:rsidR="00044ECB" w:rsidRDefault="00C254D8">
      <w:pPr>
        <w:pStyle w:val="Compact"/>
        <w:numPr>
          <w:ilvl w:val="0"/>
          <w:numId w:val="3"/>
        </w:numPr>
      </w:pPr>
      <w:r>
        <w:t>Miễn phí cho trường học!</w:t>
      </w:r>
    </w:p>
    <w:p w14:paraId="69625664" w14:textId="77777777" w:rsidR="00044ECB" w:rsidRDefault="00C254D8">
      <w:pPr>
        <w:pStyle w:val="Compact"/>
        <w:numPr>
          <w:ilvl w:val="0"/>
          <w:numId w:val="3"/>
        </w:numPr>
      </w:pPr>
      <w:r>
        <w:t>Dung lượng: Unlimited (Không giới hạn!)</w:t>
      </w:r>
    </w:p>
    <w:p w14:paraId="7C9924A6" w14:textId="77777777" w:rsidR="00044ECB" w:rsidRDefault="00C254D8">
      <w:pPr>
        <w:pStyle w:val="FirstParagraph"/>
      </w:pPr>
      <w:r>
        <w:rPr>
          <w:b/>
          <w:bCs/>
        </w:rPr>
        <w:t>Bước 8: Tạo Shared Drive (Ổ đĩa chia sẻ)</w:t>
      </w:r>
    </w:p>
    <w:p w14:paraId="1A1FEAD8" w14:textId="77777777" w:rsidR="00044ECB" w:rsidRDefault="00C254D8">
      <w:pPr>
        <w:pStyle w:val="BodyText"/>
      </w:pPr>
      <w:r>
        <w:t>Tên: “THƯ VIỆN SỐ IQ SCHOOL”</w:t>
      </w:r>
    </w:p>
    <w:p w14:paraId="558121BB" w14:textId="77777777" w:rsidR="00044ECB" w:rsidRDefault="00C254D8">
      <w:pPr>
        <w:pStyle w:val="BodyText"/>
      </w:pPr>
      <w:r>
        <w:rPr>
          <w:b/>
          <w:bCs/>
        </w:rPr>
        <w:t>Bước 9: Thiết lập phân quyền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2429"/>
        <w:gridCol w:w="4162"/>
      </w:tblGrid>
      <w:tr w:rsidR="00044ECB" w14:paraId="4896C12A" w14:textId="77777777" w:rsidTr="00951BF3">
        <w:tc>
          <w:tcPr>
            <w:tcW w:w="0" w:type="auto"/>
          </w:tcPr>
          <w:p w14:paraId="55F7E4CA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Đối tượng</w:t>
            </w:r>
          </w:p>
        </w:tc>
        <w:tc>
          <w:tcPr>
            <w:tcW w:w="0" w:type="auto"/>
          </w:tcPr>
          <w:p w14:paraId="2210FBC4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Quyền</w:t>
            </w:r>
          </w:p>
        </w:tc>
        <w:tc>
          <w:tcPr>
            <w:tcW w:w="0" w:type="auto"/>
          </w:tcPr>
          <w:p w14:paraId="009754A4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</w:tr>
      <w:tr w:rsidR="00044ECB" w14:paraId="4508F3B1" w14:textId="77777777" w:rsidTr="00951BF3">
        <w:tc>
          <w:tcPr>
            <w:tcW w:w="0" w:type="auto"/>
          </w:tcPr>
          <w:p w14:paraId="5A7D3AD4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Thủ thư</w:t>
            </w:r>
          </w:p>
        </w:tc>
        <w:tc>
          <w:tcPr>
            <w:tcW w:w="0" w:type="auto"/>
          </w:tcPr>
          <w:p w14:paraId="1146C2C4" w14:textId="77777777" w:rsidR="00044ECB" w:rsidRDefault="00C254D8">
            <w:pPr>
              <w:pStyle w:val="Compact"/>
            </w:pPr>
            <w:r>
              <w:t>Manager (Toàn quyền)</w:t>
            </w:r>
          </w:p>
        </w:tc>
        <w:tc>
          <w:tcPr>
            <w:tcW w:w="0" w:type="auto"/>
          </w:tcPr>
          <w:p w14:paraId="62AA9452" w14:textId="77777777" w:rsidR="00044ECB" w:rsidRDefault="00C254D8">
            <w:pPr>
              <w:pStyle w:val="Compact"/>
            </w:pPr>
            <w:r>
              <w:t>Quản lý, Upload, Xóa</w:t>
            </w:r>
          </w:p>
        </w:tc>
      </w:tr>
      <w:tr w:rsidR="00044ECB" w14:paraId="1992A2A0" w14:textId="77777777" w:rsidTr="00951BF3">
        <w:tc>
          <w:tcPr>
            <w:tcW w:w="0" w:type="auto"/>
          </w:tcPr>
          <w:p w14:paraId="0379A858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6D3BDFAE" w14:textId="77777777" w:rsidR="00044ECB" w:rsidRDefault="00C254D8">
            <w:pPr>
              <w:pStyle w:val="Compact"/>
            </w:pPr>
            <w:r>
              <w:t>Manager</w:t>
            </w:r>
          </w:p>
        </w:tc>
        <w:tc>
          <w:tcPr>
            <w:tcW w:w="0" w:type="auto"/>
          </w:tcPr>
          <w:p w14:paraId="2D00FA64" w14:textId="77777777" w:rsidR="00044ECB" w:rsidRDefault="00C254D8">
            <w:pPr>
              <w:pStyle w:val="Compact"/>
            </w:pPr>
            <w:r>
              <w:t>Kỹ thuật, Backup</w:t>
            </w:r>
          </w:p>
        </w:tc>
      </w:tr>
      <w:tr w:rsidR="00044ECB" w14:paraId="3B1AA580" w14:textId="77777777" w:rsidTr="00951BF3">
        <w:tc>
          <w:tcPr>
            <w:tcW w:w="0" w:type="auto"/>
          </w:tcPr>
          <w:p w14:paraId="297594DD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Tổ trưởng</w:t>
            </w:r>
          </w:p>
        </w:tc>
        <w:tc>
          <w:tcPr>
            <w:tcW w:w="0" w:type="auto"/>
          </w:tcPr>
          <w:p w14:paraId="1EDCB9BB" w14:textId="77777777" w:rsidR="00044ECB" w:rsidRDefault="00C254D8">
            <w:pPr>
              <w:pStyle w:val="Compact"/>
            </w:pPr>
            <w:r>
              <w:t>Content Manager</w:t>
            </w:r>
          </w:p>
        </w:tc>
        <w:tc>
          <w:tcPr>
            <w:tcW w:w="0" w:type="auto"/>
          </w:tcPr>
          <w:p w14:paraId="14CDED70" w14:textId="77777777" w:rsidR="00044ECB" w:rsidRDefault="00C254D8">
            <w:pPr>
              <w:pStyle w:val="Compact"/>
            </w:pPr>
            <w:r>
              <w:t>Upload, Sửa (Thư mục tổ mình)</w:t>
            </w:r>
          </w:p>
        </w:tc>
      </w:tr>
      <w:tr w:rsidR="00044ECB" w14:paraId="6243626D" w14:textId="77777777" w:rsidTr="00951BF3">
        <w:tc>
          <w:tcPr>
            <w:tcW w:w="0" w:type="auto"/>
          </w:tcPr>
          <w:p w14:paraId="084BE1BE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621FD903" w14:textId="77777777" w:rsidR="00044ECB" w:rsidRDefault="00C254D8">
            <w:pPr>
              <w:pStyle w:val="Compact"/>
            </w:pPr>
            <w:r>
              <w:t>Contributor</w:t>
            </w:r>
          </w:p>
        </w:tc>
        <w:tc>
          <w:tcPr>
            <w:tcW w:w="0" w:type="auto"/>
          </w:tcPr>
          <w:p w14:paraId="7AD5419F" w14:textId="77777777" w:rsidR="00044ECB" w:rsidRDefault="00C254D8">
            <w:pPr>
              <w:pStyle w:val="Compact"/>
            </w:pPr>
            <w:r>
              <w:t>Xem, Upload (Không xóa)</w:t>
            </w:r>
          </w:p>
        </w:tc>
      </w:tr>
      <w:tr w:rsidR="00044ECB" w14:paraId="3BA003F8" w14:textId="77777777" w:rsidTr="00951BF3">
        <w:tc>
          <w:tcPr>
            <w:tcW w:w="0" w:type="auto"/>
          </w:tcPr>
          <w:p w14:paraId="4E23DE91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HS</w:t>
            </w:r>
          </w:p>
        </w:tc>
        <w:tc>
          <w:tcPr>
            <w:tcW w:w="0" w:type="auto"/>
          </w:tcPr>
          <w:p w14:paraId="511E3AE4" w14:textId="77777777" w:rsidR="00044ECB" w:rsidRDefault="00C254D8">
            <w:pPr>
              <w:pStyle w:val="Compact"/>
            </w:pPr>
            <w:r>
              <w:t>Viewer</w:t>
            </w:r>
          </w:p>
        </w:tc>
        <w:tc>
          <w:tcPr>
            <w:tcW w:w="0" w:type="auto"/>
          </w:tcPr>
          <w:p w14:paraId="0FC60AFB" w14:textId="77777777" w:rsidR="00044ECB" w:rsidRDefault="00C254D8">
            <w:pPr>
              <w:pStyle w:val="Compact"/>
            </w:pPr>
            <w:r>
              <w:t>Chỉ xem (Không tải về - Tùy chính sách)</w:t>
            </w:r>
          </w:p>
        </w:tc>
      </w:tr>
      <w:tr w:rsidR="00044ECB" w14:paraId="254DBFE9" w14:textId="77777777" w:rsidTr="00951BF3">
        <w:tc>
          <w:tcPr>
            <w:tcW w:w="0" w:type="auto"/>
          </w:tcPr>
          <w:p w14:paraId="04C51132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PH</w:t>
            </w:r>
          </w:p>
        </w:tc>
        <w:tc>
          <w:tcPr>
            <w:tcW w:w="0" w:type="auto"/>
          </w:tcPr>
          <w:p w14:paraId="17316550" w14:textId="77777777" w:rsidR="00044ECB" w:rsidRDefault="00C254D8">
            <w:pPr>
              <w:pStyle w:val="Compact"/>
            </w:pPr>
            <w:r>
              <w:t>Viewer</w:t>
            </w:r>
          </w:p>
        </w:tc>
        <w:tc>
          <w:tcPr>
            <w:tcW w:w="0" w:type="auto"/>
          </w:tcPr>
          <w:p w14:paraId="5D085FBD" w14:textId="77777777" w:rsidR="00044ECB" w:rsidRDefault="00C254D8">
            <w:pPr>
              <w:pStyle w:val="Compact"/>
            </w:pPr>
            <w:r>
              <w:t>Xem thư mục “Tài liệu PH”</w:t>
            </w:r>
          </w:p>
        </w:tc>
      </w:tr>
    </w:tbl>
    <w:p w14:paraId="32C816DA" w14:textId="77777777" w:rsidR="00044ECB" w:rsidRDefault="00C254D8">
      <w:pPr>
        <w:pStyle w:val="BodyText"/>
      </w:pPr>
      <w:r>
        <w:rPr>
          <w:b/>
          <w:bCs/>
        </w:rPr>
        <w:t>Bước 10: Cài đặt Google Drive Desktop (Trên máy GV)</w:t>
      </w:r>
    </w:p>
    <w:p w14:paraId="41216E6E" w14:textId="77777777" w:rsidR="00044ECB" w:rsidRDefault="00C254D8">
      <w:pPr>
        <w:pStyle w:val="Compact"/>
        <w:numPr>
          <w:ilvl w:val="0"/>
          <w:numId w:val="4"/>
        </w:numPr>
      </w:pPr>
      <w:r>
        <w:t>Tải: google.com/drive/download</w:t>
      </w:r>
    </w:p>
    <w:p w14:paraId="3A964582" w14:textId="77777777" w:rsidR="00044ECB" w:rsidRDefault="00C254D8">
      <w:pPr>
        <w:pStyle w:val="Compact"/>
        <w:numPr>
          <w:ilvl w:val="0"/>
          <w:numId w:val="4"/>
        </w:numPr>
      </w:pPr>
      <w:r>
        <w:t>Cài đặt</w:t>
      </w:r>
    </w:p>
    <w:p w14:paraId="31F55402" w14:textId="77777777" w:rsidR="00044ECB" w:rsidRDefault="00C254D8">
      <w:pPr>
        <w:pStyle w:val="Compact"/>
        <w:numPr>
          <w:ilvl w:val="0"/>
          <w:numId w:val="4"/>
        </w:numPr>
      </w:pPr>
      <w:r>
        <w:t>Đăng nhập</w:t>
      </w:r>
    </w:p>
    <w:p w14:paraId="2BA4AB04" w14:textId="77777777" w:rsidR="00044ECB" w:rsidRDefault="00C254D8">
      <w:pPr>
        <w:pStyle w:val="Compact"/>
        <w:numPr>
          <w:ilvl w:val="0"/>
          <w:numId w:val="4"/>
        </w:numPr>
      </w:pPr>
      <w:r>
        <w:t>→ Thư viện xuất hiện như ổ đĩa (VD: G:)</w:t>
      </w:r>
    </w:p>
    <w:p w14:paraId="67418D92" w14:textId="77777777" w:rsidR="00044ECB" w:rsidRDefault="00C254D8">
      <w:pPr>
        <w:pStyle w:val="Compact"/>
        <w:numPr>
          <w:ilvl w:val="0"/>
          <w:numId w:val="4"/>
        </w:numPr>
      </w:pPr>
      <w:r>
        <w:lastRenderedPageBreak/>
        <w:t>→ GV kéo thả file như USB!</w:t>
      </w:r>
    </w:p>
    <w:p w14:paraId="58E10110" w14:textId="77777777" w:rsidR="00044ECB" w:rsidRDefault="00C254D8">
      <w:pPr>
        <w:pStyle w:val="FirstParagraph"/>
      </w:pPr>
      <w:r>
        <w:rPr>
          <w:b/>
          <w:bCs/>
        </w:rPr>
        <w:t>B. Website riêng (Nếu chọn - Phức tạp hơn)</w:t>
      </w:r>
    </w:p>
    <w:p w14:paraId="4AF2B9A6" w14:textId="77777777" w:rsidR="00044ECB" w:rsidRDefault="00C254D8">
      <w:pPr>
        <w:pStyle w:val="BodyText"/>
      </w:pPr>
      <w:r>
        <w:rPr>
          <w:b/>
          <w:bCs/>
        </w:rPr>
        <w:t>Bước 11: Thuê công ty làm website</w:t>
      </w:r>
    </w:p>
    <w:p w14:paraId="5CC8F24A" w14:textId="77777777" w:rsidR="00044ECB" w:rsidRDefault="00C254D8">
      <w:pPr>
        <w:pStyle w:val="BodyText"/>
      </w:pPr>
      <w:r>
        <w:rPr>
          <w:b/>
          <w:bCs/>
        </w:rPr>
        <w:t>Yêu cầu kỹ thuật:</w:t>
      </w:r>
      <w:r>
        <w:t xml:space="preserve"> - Responsive (Xem được trên điện thoại) - Tìm kiếm nhanh (Elasticsearch) - Phân quyền chi tiết (RBAC) - Thống kê truy cập (Google Analytics) - Bảo mật (HTTPS, Backup)</w:t>
      </w:r>
    </w:p>
    <w:p w14:paraId="2403EAAF" w14:textId="77777777" w:rsidR="00044ECB" w:rsidRDefault="00C254D8">
      <w:pPr>
        <w:pStyle w:val="BodyText"/>
      </w:pPr>
      <w:r>
        <w:rPr>
          <w:b/>
          <w:bCs/>
        </w:rPr>
        <w:t>Chi phí:</w:t>
      </w:r>
      <w:r>
        <w:t xml:space="preserve"> - Thiết kế + Dev: $5,000-15,000 - Bảo trì: $200-500/tháng - Hosting: $50-200/tháng</w:t>
      </w:r>
    </w:p>
    <w:p w14:paraId="454F0155" w14:textId="77777777" w:rsidR="00044ECB" w:rsidRDefault="00C254D8">
      <w:pPr>
        <w:pStyle w:val="BodyText"/>
      </w:pPr>
      <w:r>
        <w:rPr>
          <w:b/>
          <w:bCs/>
        </w:rPr>
        <w:t>Thời gian:</w:t>
      </w:r>
      <w:r>
        <w:t xml:space="preserve"> 3-6 tháng</w:t>
      </w:r>
    </w:p>
    <w:p w14:paraId="02F2F7D8" w14:textId="77777777" w:rsidR="00044ECB" w:rsidRDefault="00C254D8">
      <w:pPr>
        <w:pStyle w:val="Heading3"/>
      </w:pPr>
      <w:bookmarkStart w:id="11" w:name="thu-thập-nội-dung-ban-đầu-tuần-4-7"/>
      <w:bookmarkEnd w:id="10"/>
      <w:r>
        <w:t>5.4. Thu thập nội dung ban đầu (Tuần 4-7)</w:t>
      </w:r>
    </w:p>
    <w:p w14:paraId="3E1AC467" w14:textId="77777777" w:rsidR="00044ECB" w:rsidRDefault="00C254D8">
      <w:pPr>
        <w:pStyle w:val="FirstParagraph"/>
      </w:pPr>
      <w:r>
        <w:rPr>
          <w:b/>
          <w:bCs/>
        </w:rPr>
        <w:t>Bước 12: Kêu gọi GV đóng góp (Email toàn trường)</w:t>
      </w:r>
    </w:p>
    <w:p w14:paraId="23ED8055" w14:textId="77777777" w:rsidR="00044ECB" w:rsidRDefault="00C254D8">
      <w:pPr>
        <w:pStyle w:val="BodyText"/>
      </w:pPr>
      <w:r>
        <w:t>Mẫu email:</w:t>
      </w:r>
    </w:p>
    <w:p w14:paraId="69611059" w14:textId="77777777" w:rsidR="00044ECB" w:rsidRDefault="00C254D8">
      <w:pPr>
        <w:pStyle w:val="SourceCode"/>
      </w:pPr>
      <w:r>
        <w:rPr>
          <w:rStyle w:val="VerbatimChar"/>
        </w:rPr>
        <w:t>XÂY DỰNG THƯ VIỆN SỐ - KÊU GỌI ĐÓNG GÓP</w:t>
      </w:r>
      <w:r>
        <w:br/>
      </w:r>
      <w:r>
        <w:br/>
      </w:r>
      <w:r>
        <w:rPr>
          <w:rStyle w:val="VerbatimChar"/>
        </w:rPr>
        <w:t>Kính gửi Quý Thầy/Cô,</w:t>
      </w:r>
      <w:r>
        <w:br/>
      </w:r>
      <w:r>
        <w:br/>
      </w:r>
      <w:r>
        <w:rPr>
          <w:rStyle w:val="VerbatimChar"/>
        </w:rPr>
        <w:t>Nhà trường đang xây dựng THƯ VIỆN SỐ để phục vụ GV, HS, PH.</w:t>
      </w:r>
      <w:r>
        <w:br/>
      </w:r>
      <w:r>
        <w:br/>
      </w:r>
      <w:r>
        <w:rPr>
          <w:rStyle w:val="VerbatimChar"/>
        </w:rPr>
        <w:t>KÊU GỌI mọi người đóng góp:</w:t>
      </w:r>
      <w:r>
        <w:br/>
      </w:r>
      <w:r>
        <w:rPr>
          <w:rStyle w:val="VerbatimChar"/>
        </w:rPr>
        <w:t>• Giáo án hay</w:t>
      </w:r>
      <w:r>
        <w:br/>
      </w:r>
      <w:r>
        <w:rPr>
          <w:rStyle w:val="VerbatimChar"/>
        </w:rPr>
        <w:t>• Slide bài giảng</w:t>
      </w:r>
      <w:r>
        <w:br/>
      </w:r>
      <w:r>
        <w:rPr>
          <w:rStyle w:val="VerbatimChar"/>
        </w:rPr>
        <w:t>• Video tự quay</w:t>
      </w:r>
      <w:r>
        <w:br/>
      </w:r>
      <w:r>
        <w:rPr>
          <w:rStyle w:val="VerbatimChar"/>
        </w:rPr>
        <w:t>• Worksheet</w:t>
      </w:r>
      <w:r>
        <w:br/>
      </w:r>
      <w:r>
        <w:rPr>
          <w:rStyle w:val="VerbatimChar"/>
        </w:rPr>
        <w:t>• Bất kỳ tài liệu hữu ích nào!</w:t>
      </w:r>
      <w:r>
        <w:br/>
      </w:r>
      <w:r>
        <w:br/>
      </w:r>
      <w:r>
        <w:rPr>
          <w:rStyle w:val="VerbatimChar"/>
        </w:rPr>
        <w:t>CÁCH ĐÓNG GÓP:</w:t>
      </w:r>
      <w:r>
        <w:br/>
      </w:r>
      <w:r>
        <w:rPr>
          <w:rStyle w:val="VerbatimChar"/>
        </w:rPr>
        <w:t>1. Upload lên: [Link Google Drive]</w:t>
      </w:r>
      <w:r>
        <w:br/>
      </w:r>
      <w:r>
        <w:rPr>
          <w:rStyle w:val="VerbatimChar"/>
        </w:rPr>
        <w:t>2. Hoặc: Gửi USB cho Thủ thư</w:t>
      </w:r>
      <w:r>
        <w:br/>
      </w:r>
      <w:r>
        <w:br/>
      </w:r>
      <w:r>
        <w:rPr>
          <w:rStyle w:val="VerbatimChar"/>
        </w:rPr>
        <w:t>QUYỀN LỢI:</w:t>
      </w:r>
      <w:r>
        <w:br/>
      </w:r>
      <w:r>
        <w:rPr>
          <w:rStyle w:val="VerbatimChar"/>
        </w:rPr>
        <w:lastRenderedPageBreak/>
        <w:t>• Được ghi nhận tác giả</w:t>
      </w:r>
      <w:r>
        <w:br/>
      </w:r>
      <w:r>
        <w:rPr>
          <w:rStyle w:val="VerbatimChar"/>
        </w:rPr>
        <w:t>• Được khen thưởng (500K/10 tài liệu chất lượng)</w:t>
      </w:r>
      <w:r>
        <w:br/>
      </w:r>
      <w:r>
        <w:rPr>
          <w:rStyle w:val="VerbatimChar"/>
        </w:rPr>
        <w:t>• Được chia sẻ, Nhiều người dùng</w:t>
      </w:r>
      <w:r>
        <w:br/>
      </w:r>
      <w:r>
        <w:br/>
      </w:r>
      <w:r>
        <w:rPr>
          <w:rStyle w:val="VerbatimChar"/>
        </w:rPr>
        <w:t>HẠN: 31/7/2024</w:t>
      </w:r>
      <w:r>
        <w:br/>
      </w:r>
      <w:r>
        <w:br/>
      </w:r>
      <w:r>
        <w:rPr>
          <w:rStyle w:val="VerbatimChar"/>
        </w:rPr>
        <w:t>MỤC TIÊU: ≥ 200 tài liệu!</w:t>
      </w:r>
      <w:r>
        <w:br/>
      </w:r>
      <w:r>
        <w:br/>
      </w:r>
      <w:r>
        <w:rPr>
          <w:rStyle w:val="VerbatimChar"/>
        </w:rPr>
        <w:t>Trân trọng,</w:t>
      </w:r>
      <w:r>
        <w:br/>
      </w:r>
      <w:r>
        <w:rPr>
          <w:rStyle w:val="VerbatimChar"/>
        </w:rPr>
        <w:t>Ban chỉ đạo Thư viện số</w:t>
      </w:r>
    </w:p>
    <w:p w14:paraId="4BBD0D82" w14:textId="77777777" w:rsidR="00044ECB" w:rsidRDefault="00C254D8">
      <w:pPr>
        <w:pStyle w:val="FirstParagraph"/>
      </w:pPr>
      <w:r>
        <w:rPr>
          <w:b/>
          <w:bCs/>
        </w:rPr>
        <w:t>Bước 13: GV upload tài liệu</w:t>
      </w:r>
    </w:p>
    <w:p w14:paraId="2EBC12A3" w14:textId="77777777" w:rsidR="00044ECB" w:rsidRDefault="00C254D8">
      <w:pPr>
        <w:pStyle w:val="BodyText"/>
      </w:pPr>
      <w:r>
        <w:rPr>
          <w:b/>
          <w:bCs/>
        </w:rPr>
        <w:t>Bước 14: Thủ thư kiểm duyệt (Quality Control)</w:t>
      </w:r>
    </w:p>
    <w:p w14:paraId="0023CBF7" w14:textId="77777777" w:rsidR="00044ECB" w:rsidRDefault="00C254D8">
      <w:pPr>
        <w:pStyle w:val="BodyText"/>
      </w:pPr>
      <w:r>
        <w:rPr>
          <w:b/>
          <w:bCs/>
        </w:rPr>
        <w:t>Checklist kiểm duyệt (QT05-CL19):</w:t>
      </w:r>
      <w:r>
        <w:t xml:space="preserve"> - [ ] Chất lượng tốt? (Rõ nét, Không lỗi…) - [ ] Bản quyền hợp pháp? - [ ] Phù hợp lứa tuổi? - [ ] Nội dung chính xác? - [ ] Đặt tên đúng format?</w:t>
      </w:r>
    </w:p>
    <w:p w14:paraId="7854608C" w14:textId="77777777" w:rsidR="00044ECB" w:rsidRDefault="00C254D8">
      <w:pPr>
        <w:pStyle w:val="BodyText"/>
      </w:pPr>
      <w:r>
        <w:rPr>
          <w:b/>
          <w:bCs/>
        </w:rPr>
        <w:t>Quyết định:</w:t>
      </w:r>
      <w:r>
        <w:t xml:space="preserve"> - ✅ Đạt → Duyệt, Chuyển vào thư mục chính thức - ⚠️ Cần sửa → Góp ý, GV sửa lại - ❌ Không đạt → Từ chối, Giải thích lý do</w:t>
      </w:r>
    </w:p>
    <w:p w14:paraId="5808E64D" w14:textId="77777777" w:rsidR="00044ECB" w:rsidRDefault="00C254D8">
      <w:pPr>
        <w:pStyle w:val="BodyText"/>
      </w:pPr>
      <w:r>
        <w:rPr>
          <w:b/>
          <w:bCs/>
        </w:rPr>
        <w:t>Bước 15: Thủ thư phân loại, Gắn tag</w:t>
      </w:r>
    </w:p>
    <w:p w14:paraId="6878018B" w14:textId="77777777" w:rsidR="00044ECB" w:rsidRDefault="00C254D8">
      <w:pPr>
        <w:pStyle w:val="Compact"/>
        <w:numPr>
          <w:ilvl w:val="0"/>
          <w:numId w:val="5"/>
        </w:numPr>
      </w:pPr>
      <w:r>
        <w:t>Di chuyển vào đúng thư mục (Môn, Cấp, Loại)</w:t>
      </w:r>
    </w:p>
    <w:p w14:paraId="5EE02F13" w14:textId="77777777" w:rsidR="00044ECB" w:rsidRDefault="00C254D8">
      <w:pPr>
        <w:pStyle w:val="Compact"/>
        <w:numPr>
          <w:ilvl w:val="0"/>
          <w:numId w:val="5"/>
        </w:numPr>
      </w:pPr>
      <w:r>
        <w:t>Đổi tên nếu chưa chuẩn</w:t>
      </w:r>
    </w:p>
    <w:p w14:paraId="597AD639" w14:textId="77777777" w:rsidR="00044ECB" w:rsidRDefault="00C254D8">
      <w:pPr>
        <w:pStyle w:val="Compact"/>
        <w:numPr>
          <w:ilvl w:val="0"/>
          <w:numId w:val="5"/>
        </w:numPr>
      </w:pPr>
      <w:r>
        <w:t>Điền metadata (Mô tả, Tag…)</w:t>
      </w:r>
    </w:p>
    <w:p w14:paraId="58793F3E" w14:textId="77777777" w:rsidR="00044ECB" w:rsidRDefault="00C254D8">
      <w:pPr>
        <w:pStyle w:val="FirstParagraph"/>
      </w:pPr>
      <w:r>
        <w:rPr>
          <w:b/>
          <w:bCs/>
        </w:rPr>
        <w:t>Mục tiêu Tuần 7:</w:t>
      </w:r>
      <w:r>
        <w:t xml:space="preserve"> Có ≥ 200 tài liệu chất lượng!</w:t>
      </w:r>
    </w:p>
    <w:p w14:paraId="3E7C1500" w14:textId="77777777" w:rsidR="00044ECB" w:rsidRDefault="00C254D8">
      <w:pPr>
        <w:pStyle w:val="Heading3"/>
      </w:pPr>
      <w:bookmarkStart w:id="12" w:name="đào-tạo-người-dùng-tuần-8"/>
      <w:bookmarkEnd w:id="11"/>
      <w:r>
        <w:t>5.5. Đào tạo người dùng (Tuần 8)</w:t>
      </w:r>
    </w:p>
    <w:p w14:paraId="393E74EC" w14:textId="77777777" w:rsidR="00044ECB" w:rsidRDefault="00C254D8">
      <w:pPr>
        <w:pStyle w:val="FirstParagraph"/>
      </w:pPr>
      <w:r>
        <w:rPr>
          <w:b/>
          <w:bCs/>
        </w:rPr>
        <w:t>Bước 16: Tổ chức Workshop “Cách sử dụng Thư viện số” (2 giờ)</w:t>
      </w:r>
    </w:p>
    <w:p w14:paraId="2C1845FF" w14:textId="77777777" w:rsidR="00044ECB" w:rsidRDefault="00C254D8">
      <w:pPr>
        <w:pStyle w:val="BodyText"/>
      </w:pPr>
      <w:r>
        <w:rPr>
          <w:b/>
          <w:bCs/>
        </w:rPr>
        <w:t>Đối tượng:</w:t>
      </w:r>
      <w:r>
        <w:t xml:space="preserve"> Tất cả GV (100 người)</w:t>
      </w:r>
    </w:p>
    <w:p w14:paraId="3A420D52" w14:textId="77777777" w:rsidR="00044ECB" w:rsidRDefault="00C254D8">
      <w:pPr>
        <w:pStyle w:val="BodyText"/>
      </w:pPr>
      <w:r>
        <w:rPr>
          <w:b/>
          <w:bCs/>
        </w:rPr>
        <w:t>Chương trình: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44ECB" w14:paraId="31076B0A" w14:textId="77777777" w:rsidTr="00951BF3">
        <w:tc>
          <w:tcPr>
            <w:tcW w:w="2640" w:type="dxa"/>
          </w:tcPr>
          <w:p w14:paraId="1305D9C9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lastRenderedPageBreak/>
              <w:t>Nội dung</w:t>
            </w:r>
          </w:p>
        </w:tc>
        <w:tc>
          <w:tcPr>
            <w:tcW w:w="2640" w:type="dxa"/>
          </w:tcPr>
          <w:p w14:paraId="6280A313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Thời gian</w:t>
            </w:r>
          </w:p>
        </w:tc>
        <w:tc>
          <w:tcPr>
            <w:tcW w:w="2640" w:type="dxa"/>
          </w:tcPr>
          <w:p w14:paraId="7BFCEC6F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Người dẫn</w:t>
            </w:r>
          </w:p>
        </w:tc>
      </w:tr>
      <w:tr w:rsidR="00044ECB" w14:paraId="3445EAF1" w14:textId="77777777" w:rsidTr="00951BF3">
        <w:tc>
          <w:tcPr>
            <w:tcW w:w="2640" w:type="dxa"/>
          </w:tcPr>
          <w:p w14:paraId="04A23D45" w14:textId="77777777" w:rsidR="00044ECB" w:rsidRDefault="00C254D8">
            <w:pPr>
              <w:pStyle w:val="Compact"/>
            </w:pPr>
            <w:r>
              <w:t>Giới thiệu Thư viện số</w:t>
            </w:r>
          </w:p>
        </w:tc>
        <w:tc>
          <w:tcPr>
            <w:tcW w:w="2640" w:type="dxa"/>
          </w:tcPr>
          <w:p w14:paraId="5F15435A" w14:textId="77777777" w:rsidR="00044ECB" w:rsidRDefault="00C254D8">
            <w:pPr>
              <w:pStyle w:val="Compact"/>
            </w:pPr>
            <w:r>
              <w:t>10 phút</w:t>
            </w:r>
          </w:p>
        </w:tc>
        <w:tc>
          <w:tcPr>
            <w:tcW w:w="2640" w:type="dxa"/>
          </w:tcPr>
          <w:p w14:paraId="4DC5B1E1" w14:textId="77777777" w:rsidR="00044ECB" w:rsidRDefault="00C254D8">
            <w:pPr>
              <w:pStyle w:val="Compact"/>
            </w:pPr>
            <w:r>
              <w:t>Phó HT</w:t>
            </w:r>
          </w:p>
        </w:tc>
      </w:tr>
      <w:tr w:rsidR="00044ECB" w14:paraId="2C1D213A" w14:textId="77777777" w:rsidTr="00951BF3">
        <w:tc>
          <w:tcPr>
            <w:tcW w:w="2640" w:type="dxa"/>
          </w:tcPr>
          <w:p w14:paraId="7952F018" w14:textId="77777777" w:rsidR="00044ECB" w:rsidRDefault="00C254D8">
            <w:pPr>
              <w:pStyle w:val="Compact"/>
            </w:pPr>
            <w:r>
              <w:t>Lợi ích: Tiết kiệm thời gian, Dễ truy cập…</w:t>
            </w:r>
          </w:p>
        </w:tc>
        <w:tc>
          <w:tcPr>
            <w:tcW w:w="2640" w:type="dxa"/>
          </w:tcPr>
          <w:p w14:paraId="7DD1D308" w14:textId="77777777" w:rsidR="00044ECB" w:rsidRDefault="00C254D8">
            <w:pPr>
              <w:pStyle w:val="Compact"/>
            </w:pPr>
            <w:r>
              <w:t>10 phút</w:t>
            </w:r>
          </w:p>
        </w:tc>
        <w:tc>
          <w:tcPr>
            <w:tcW w:w="2640" w:type="dxa"/>
          </w:tcPr>
          <w:p w14:paraId="7599E618" w14:textId="77777777" w:rsidR="00044ECB" w:rsidRDefault="00C254D8">
            <w:pPr>
              <w:pStyle w:val="Compact"/>
            </w:pPr>
            <w:r>
              <w:t>Thủ thư</w:t>
            </w:r>
          </w:p>
        </w:tc>
      </w:tr>
      <w:tr w:rsidR="00044ECB" w14:paraId="5DDC2945" w14:textId="77777777" w:rsidTr="00951BF3">
        <w:tc>
          <w:tcPr>
            <w:tcW w:w="2640" w:type="dxa"/>
          </w:tcPr>
          <w:p w14:paraId="7490874F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DEMO: Cách truy cập</w:t>
            </w:r>
          </w:p>
        </w:tc>
        <w:tc>
          <w:tcPr>
            <w:tcW w:w="2640" w:type="dxa"/>
          </w:tcPr>
          <w:p w14:paraId="67A3C859" w14:textId="77777777" w:rsidR="00044ECB" w:rsidRDefault="00C254D8">
            <w:pPr>
              <w:pStyle w:val="Compact"/>
            </w:pPr>
            <w:r>
              <w:t>20 phút</w:t>
            </w:r>
          </w:p>
        </w:tc>
        <w:tc>
          <w:tcPr>
            <w:tcW w:w="2640" w:type="dxa"/>
          </w:tcPr>
          <w:p w14:paraId="1149F8D8" w14:textId="77777777" w:rsidR="00044ECB" w:rsidRDefault="00C254D8">
            <w:pPr>
              <w:pStyle w:val="Compact"/>
            </w:pPr>
            <w:r>
              <w:t>IT</w:t>
            </w:r>
          </w:p>
        </w:tc>
      </w:tr>
      <w:tr w:rsidR="00044ECB" w14:paraId="018B58F4" w14:textId="77777777" w:rsidTr="00951BF3">
        <w:tc>
          <w:tcPr>
            <w:tcW w:w="2640" w:type="dxa"/>
          </w:tcPr>
          <w:p w14:paraId="62281BC0" w14:textId="77777777" w:rsidR="00044ECB" w:rsidRDefault="00C254D8">
            <w:pPr>
              <w:pStyle w:val="Compact"/>
            </w:pPr>
            <w:r>
              <w:t>• Đăng nhập• Duyệt thư mục• Tìm kiếm• Xem/Tải file</w:t>
            </w:r>
          </w:p>
        </w:tc>
        <w:tc>
          <w:tcPr>
            <w:tcW w:w="2640" w:type="dxa"/>
          </w:tcPr>
          <w:p w14:paraId="37BD6CDE" w14:textId="77777777" w:rsidR="00044ECB" w:rsidRDefault="00044ECB">
            <w:pPr>
              <w:pStyle w:val="Compact"/>
            </w:pPr>
          </w:p>
        </w:tc>
        <w:tc>
          <w:tcPr>
            <w:tcW w:w="2640" w:type="dxa"/>
          </w:tcPr>
          <w:p w14:paraId="79064B80" w14:textId="77777777" w:rsidR="00044ECB" w:rsidRDefault="00044ECB">
            <w:pPr>
              <w:pStyle w:val="Compact"/>
            </w:pPr>
          </w:p>
        </w:tc>
      </w:tr>
      <w:tr w:rsidR="00044ECB" w14:paraId="4913AE0F" w14:textId="77777777" w:rsidTr="00951BF3">
        <w:tc>
          <w:tcPr>
            <w:tcW w:w="2640" w:type="dxa"/>
          </w:tcPr>
          <w:p w14:paraId="59E02809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DEMO: Cách upload</w:t>
            </w:r>
          </w:p>
        </w:tc>
        <w:tc>
          <w:tcPr>
            <w:tcW w:w="2640" w:type="dxa"/>
          </w:tcPr>
          <w:p w14:paraId="076CBF3C" w14:textId="77777777" w:rsidR="00044ECB" w:rsidRDefault="00C254D8">
            <w:pPr>
              <w:pStyle w:val="Compact"/>
            </w:pPr>
            <w:r>
              <w:t>20 phút</w:t>
            </w:r>
          </w:p>
        </w:tc>
        <w:tc>
          <w:tcPr>
            <w:tcW w:w="2640" w:type="dxa"/>
          </w:tcPr>
          <w:p w14:paraId="71F11731" w14:textId="77777777" w:rsidR="00044ECB" w:rsidRDefault="00C254D8">
            <w:pPr>
              <w:pStyle w:val="Compact"/>
            </w:pPr>
            <w:r>
              <w:t>Thủ thư</w:t>
            </w:r>
          </w:p>
        </w:tc>
      </w:tr>
      <w:tr w:rsidR="00044ECB" w14:paraId="7CE3A35C" w14:textId="77777777" w:rsidTr="00951BF3">
        <w:tc>
          <w:tcPr>
            <w:tcW w:w="2640" w:type="dxa"/>
          </w:tcPr>
          <w:p w14:paraId="130947A6" w14:textId="77777777" w:rsidR="00044ECB" w:rsidRDefault="00C254D8">
            <w:pPr>
              <w:pStyle w:val="Compact"/>
            </w:pPr>
            <w:r>
              <w:t>• Chọn file• Đặt tên đúng• Chọn thư mục• Điền metadata</w:t>
            </w:r>
          </w:p>
        </w:tc>
        <w:tc>
          <w:tcPr>
            <w:tcW w:w="2640" w:type="dxa"/>
          </w:tcPr>
          <w:p w14:paraId="660E68BE" w14:textId="77777777" w:rsidR="00044ECB" w:rsidRDefault="00044ECB">
            <w:pPr>
              <w:pStyle w:val="Compact"/>
            </w:pPr>
          </w:p>
        </w:tc>
        <w:tc>
          <w:tcPr>
            <w:tcW w:w="2640" w:type="dxa"/>
          </w:tcPr>
          <w:p w14:paraId="51D53F21" w14:textId="77777777" w:rsidR="00044ECB" w:rsidRDefault="00044ECB">
            <w:pPr>
              <w:pStyle w:val="Compact"/>
            </w:pPr>
          </w:p>
        </w:tc>
      </w:tr>
      <w:tr w:rsidR="00044ECB" w14:paraId="4E330836" w14:textId="77777777" w:rsidTr="00951BF3">
        <w:tc>
          <w:tcPr>
            <w:tcW w:w="2640" w:type="dxa"/>
          </w:tcPr>
          <w:p w14:paraId="43FF0079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THỰC HÀNH</w:t>
            </w:r>
          </w:p>
        </w:tc>
        <w:tc>
          <w:tcPr>
            <w:tcW w:w="2640" w:type="dxa"/>
          </w:tcPr>
          <w:p w14:paraId="28C20C22" w14:textId="77777777" w:rsidR="00044ECB" w:rsidRDefault="00C254D8">
            <w:pPr>
              <w:pStyle w:val="Compact"/>
            </w:pPr>
            <w:r>
              <w:t>40 phút</w:t>
            </w:r>
          </w:p>
        </w:tc>
        <w:tc>
          <w:tcPr>
            <w:tcW w:w="2640" w:type="dxa"/>
          </w:tcPr>
          <w:p w14:paraId="37583697" w14:textId="77777777" w:rsidR="00044ECB" w:rsidRDefault="00C254D8">
            <w:pPr>
              <w:pStyle w:val="Compact"/>
            </w:pPr>
            <w:r>
              <w:t>IT + Thủ thư</w:t>
            </w:r>
          </w:p>
        </w:tc>
      </w:tr>
      <w:tr w:rsidR="00044ECB" w14:paraId="740200D6" w14:textId="77777777" w:rsidTr="00951BF3">
        <w:tc>
          <w:tcPr>
            <w:tcW w:w="2640" w:type="dxa"/>
          </w:tcPr>
          <w:p w14:paraId="16CED2CA" w14:textId="77777777" w:rsidR="00044ECB" w:rsidRDefault="00C254D8">
            <w:pPr>
              <w:pStyle w:val="Compact"/>
            </w:pPr>
            <w:r>
              <w:t>• GV tự tìm 1 tài liệu• GV tự upload 1 tài liệu</w:t>
            </w:r>
          </w:p>
        </w:tc>
        <w:tc>
          <w:tcPr>
            <w:tcW w:w="2640" w:type="dxa"/>
          </w:tcPr>
          <w:p w14:paraId="17795AB0" w14:textId="77777777" w:rsidR="00044ECB" w:rsidRDefault="00044ECB">
            <w:pPr>
              <w:pStyle w:val="Compact"/>
            </w:pPr>
          </w:p>
        </w:tc>
        <w:tc>
          <w:tcPr>
            <w:tcW w:w="2640" w:type="dxa"/>
          </w:tcPr>
          <w:p w14:paraId="2598DA78" w14:textId="77777777" w:rsidR="00044ECB" w:rsidRDefault="00044ECB">
            <w:pPr>
              <w:pStyle w:val="Compact"/>
            </w:pPr>
          </w:p>
        </w:tc>
      </w:tr>
      <w:tr w:rsidR="00044ECB" w14:paraId="499CD4A1" w14:textId="77777777" w:rsidTr="00951BF3">
        <w:tc>
          <w:tcPr>
            <w:tcW w:w="2640" w:type="dxa"/>
          </w:tcPr>
          <w:p w14:paraId="0BE70A61" w14:textId="77777777" w:rsidR="00044ECB" w:rsidRDefault="00C254D8">
            <w:pPr>
              <w:pStyle w:val="Compact"/>
            </w:pPr>
            <w:r>
              <w:t>Q&amp;A</w:t>
            </w:r>
          </w:p>
        </w:tc>
        <w:tc>
          <w:tcPr>
            <w:tcW w:w="2640" w:type="dxa"/>
          </w:tcPr>
          <w:p w14:paraId="3985EFCC" w14:textId="77777777" w:rsidR="00044ECB" w:rsidRDefault="00C254D8">
            <w:pPr>
              <w:pStyle w:val="Compact"/>
            </w:pPr>
            <w:r>
              <w:t>20 phút</w:t>
            </w:r>
          </w:p>
        </w:tc>
        <w:tc>
          <w:tcPr>
            <w:tcW w:w="2640" w:type="dxa"/>
          </w:tcPr>
          <w:p w14:paraId="624D46AA" w14:textId="77777777" w:rsidR="00044ECB" w:rsidRDefault="00C254D8">
            <w:pPr>
              <w:pStyle w:val="Compact"/>
            </w:pPr>
            <w:r>
              <w:t>Tất cả</w:t>
            </w:r>
          </w:p>
        </w:tc>
      </w:tr>
    </w:tbl>
    <w:p w14:paraId="2095FB68" w14:textId="77777777" w:rsidR="00044ECB" w:rsidRDefault="00C254D8">
      <w:pPr>
        <w:pStyle w:val="BodyText"/>
      </w:pPr>
      <w:r>
        <w:rPr>
          <w:b/>
          <w:bCs/>
        </w:rPr>
        <w:t>Bước 17: Phát Tài liệu hướng dẫn</w:t>
      </w:r>
    </w:p>
    <w:p w14:paraId="34DA933B" w14:textId="77777777" w:rsidR="00044ECB" w:rsidRDefault="00C254D8">
      <w:pPr>
        <w:pStyle w:val="Compact"/>
        <w:numPr>
          <w:ilvl w:val="0"/>
          <w:numId w:val="6"/>
        </w:numPr>
      </w:pPr>
      <w:r>
        <w:rPr>
          <w:b/>
          <w:bCs/>
        </w:rPr>
        <w:t>Sổ tay Thư viện số</w:t>
      </w:r>
      <w:r>
        <w:t xml:space="preserve"> (10 trang - QT05-H01)</w:t>
      </w:r>
    </w:p>
    <w:p w14:paraId="404F1F17" w14:textId="77777777" w:rsidR="00044ECB" w:rsidRDefault="00C254D8">
      <w:pPr>
        <w:pStyle w:val="Compact"/>
        <w:numPr>
          <w:ilvl w:val="0"/>
          <w:numId w:val="6"/>
        </w:numPr>
      </w:pPr>
      <w:r>
        <w:rPr>
          <w:b/>
          <w:bCs/>
        </w:rPr>
        <w:t>Video hướng dẫn</w:t>
      </w:r>
      <w:r>
        <w:t xml:space="preserve"> (5 phút - Quay sẵn)</w:t>
      </w:r>
    </w:p>
    <w:p w14:paraId="36689B55" w14:textId="77777777" w:rsidR="00044ECB" w:rsidRDefault="00C254D8">
      <w:pPr>
        <w:pStyle w:val="Compact"/>
        <w:numPr>
          <w:ilvl w:val="0"/>
          <w:numId w:val="6"/>
        </w:numPr>
      </w:pPr>
      <w:r>
        <w:rPr>
          <w:b/>
          <w:bCs/>
        </w:rPr>
        <w:t>Infographic</w:t>
      </w:r>
      <w:r>
        <w:t xml:space="preserve"> (1 trang A4 - Các bước cơ bản)</w:t>
      </w:r>
    </w:p>
    <w:p w14:paraId="661BEDE2" w14:textId="77777777" w:rsidR="00044ECB" w:rsidRDefault="00C254D8">
      <w:pPr>
        <w:pStyle w:val="Heading3"/>
      </w:pPr>
      <w:bookmarkStart w:id="13" w:name="pilot-test-tuần-9"/>
      <w:bookmarkEnd w:id="12"/>
      <w:r>
        <w:t>5.6. Pilot test (Tuần 9)</w:t>
      </w:r>
    </w:p>
    <w:p w14:paraId="5881E76B" w14:textId="77777777" w:rsidR="00044ECB" w:rsidRDefault="00C254D8">
      <w:pPr>
        <w:pStyle w:val="FirstParagraph"/>
      </w:pPr>
      <w:r>
        <w:rPr>
          <w:b/>
          <w:bCs/>
        </w:rPr>
        <w:t>Bước 18: Mời 10 GV tự nguyện test trước</w:t>
      </w:r>
    </w:p>
    <w:p w14:paraId="0A97D86E" w14:textId="77777777" w:rsidR="00044ECB" w:rsidRDefault="00C254D8">
      <w:pPr>
        <w:pStyle w:val="BodyText"/>
      </w:pPr>
      <w:r>
        <w:rPr>
          <w:b/>
          <w:bCs/>
        </w:rPr>
        <w:t>Yêu cầu:</w:t>
      </w:r>
      <w:r>
        <w:t xml:space="preserve"> - Dùng thử Thư viện 1 tuần - Tìm kiếm, Tải về, Upload - Báo lỗi (Nếu có) - Góp ý cải tiến</w:t>
      </w:r>
    </w:p>
    <w:p w14:paraId="7E569E4B" w14:textId="77777777" w:rsidR="00044ECB" w:rsidRDefault="00C254D8">
      <w:pPr>
        <w:pStyle w:val="BodyText"/>
      </w:pPr>
      <w:r>
        <w:rPr>
          <w:b/>
          <w:bCs/>
        </w:rPr>
        <w:t>Bước 19: Thu thập phản hồi (Form QT05-F29)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2936"/>
        <w:gridCol w:w="222"/>
      </w:tblGrid>
      <w:tr w:rsidR="00044ECB" w14:paraId="1FCA6E1F" w14:textId="77777777" w:rsidTr="00951BF3">
        <w:tc>
          <w:tcPr>
            <w:tcW w:w="0" w:type="auto"/>
          </w:tcPr>
          <w:p w14:paraId="5C039523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Câu hỏi</w:t>
            </w:r>
          </w:p>
        </w:tc>
        <w:tc>
          <w:tcPr>
            <w:tcW w:w="0" w:type="auto"/>
          </w:tcPr>
          <w:p w14:paraId="107D3D27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2F9FC80D" w14:textId="77777777" w:rsidR="00044ECB" w:rsidRDefault="00044ECB">
            <w:pPr>
              <w:pStyle w:val="Compact"/>
            </w:pPr>
          </w:p>
        </w:tc>
      </w:tr>
      <w:tr w:rsidR="00044ECB" w14:paraId="297B0EAE" w14:textId="77777777" w:rsidTr="00951BF3">
        <w:tc>
          <w:tcPr>
            <w:tcW w:w="0" w:type="auto"/>
          </w:tcPr>
          <w:p w14:paraId="33EF551C" w14:textId="77777777" w:rsidR="00044ECB" w:rsidRDefault="00C254D8">
            <w:pPr>
              <w:pStyle w:val="Compact"/>
            </w:pPr>
            <w:r>
              <w:t>Giao diện có dễ dùng không?</w:t>
            </w:r>
          </w:p>
        </w:tc>
        <w:tc>
          <w:tcPr>
            <w:tcW w:w="0" w:type="auto"/>
          </w:tcPr>
          <w:p w14:paraId="7FA0CF56" w14:textId="77777777" w:rsidR="00044ECB" w:rsidRDefault="00C254D8">
            <w:pPr>
              <w:pStyle w:val="Compact"/>
            </w:pPr>
            <w:r>
              <w:t>1 2 3 4 5</w:t>
            </w:r>
          </w:p>
        </w:tc>
        <w:tc>
          <w:tcPr>
            <w:tcW w:w="0" w:type="auto"/>
          </w:tcPr>
          <w:p w14:paraId="573F10F9" w14:textId="77777777" w:rsidR="00044ECB" w:rsidRDefault="00044ECB">
            <w:pPr>
              <w:pStyle w:val="Compact"/>
            </w:pPr>
          </w:p>
        </w:tc>
      </w:tr>
      <w:tr w:rsidR="00044ECB" w14:paraId="12D6EEFC" w14:textId="77777777" w:rsidTr="00951BF3">
        <w:tc>
          <w:tcPr>
            <w:tcW w:w="0" w:type="auto"/>
          </w:tcPr>
          <w:p w14:paraId="70EEE41A" w14:textId="77777777" w:rsidR="00044ECB" w:rsidRDefault="00C254D8">
            <w:pPr>
              <w:pStyle w:val="Compact"/>
            </w:pPr>
            <w:r>
              <w:lastRenderedPageBreak/>
              <w:t>Tìm kiếm có nhanh không?</w:t>
            </w:r>
          </w:p>
        </w:tc>
        <w:tc>
          <w:tcPr>
            <w:tcW w:w="0" w:type="auto"/>
          </w:tcPr>
          <w:p w14:paraId="17B1B0CF" w14:textId="77777777" w:rsidR="00044ECB" w:rsidRDefault="00C254D8">
            <w:pPr>
              <w:pStyle w:val="Compact"/>
            </w:pPr>
            <w:r>
              <w:t>1 2 3 4 5</w:t>
            </w:r>
          </w:p>
        </w:tc>
        <w:tc>
          <w:tcPr>
            <w:tcW w:w="0" w:type="auto"/>
          </w:tcPr>
          <w:p w14:paraId="16D8B651" w14:textId="77777777" w:rsidR="00044ECB" w:rsidRDefault="00044ECB">
            <w:pPr>
              <w:pStyle w:val="Compact"/>
            </w:pPr>
          </w:p>
        </w:tc>
      </w:tr>
      <w:tr w:rsidR="00044ECB" w14:paraId="2B18BA23" w14:textId="77777777" w:rsidTr="00951BF3">
        <w:tc>
          <w:tcPr>
            <w:tcW w:w="0" w:type="auto"/>
          </w:tcPr>
          <w:p w14:paraId="5A9AFDCE" w14:textId="77777777" w:rsidR="00044ECB" w:rsidRDefault="00C254D8">
            <w:pPr>
              <w:pStyle w:val="Compact"/>
            </w:pPr>
            <w:r>
              <w:t>Chất lượng tài liệu?</w:t>
            </w:r>
          </w:p>
        </w:tc>
        <w:tc>
          <w:tcPr>
            <w:tcW w:w="0" w:type="auto"/>
          </w:tcPr>
          <w:p w14:paraId="0707B3E3" w14:textId="77777777" w:rsidR="00044ECB" w:rsidRDefault="00C254D8">
            <w:pPr>
              <w:pStyle w:val="Compact"/>
            </w:pPr>
            <w:r>
              <w:t>1 2 3 4 5</w:t>
            </w:r>
          </w:p>
        </w:tc>
        <w:tc>
          <w:tcPr>
            <w:tcW w:w="0" w:type="auto"/>
          </w:tcPr>
          <w:p w14:paraId="4D8CBC18" w14:textId="77777777" w:rsidR="00044ECB" w:rsidRDefault="00044ECB">
            <w:pPr>
              <w:pStyle w:val="Compact"/>
            </w:pPr>
          </w:p>
        </w:tc>
      </w:tr>
      <w:tr w:rsidR="00044ECB" w14:paraId="3E87877D" w14:textId="77777777" w:rsidTr="00951BF3">
        <w:tc>
          <w:tcPr>
            <w:tcW w:w="0" w:type="auto"/>
          </w:tcPr>
          <w:p w14:paraId="6EA9AD40" w14:textId="77777777" w:rsidR="00044ECB" w:rsidRDefault="00C254D8">
            <w:pPr>
              <w:pStyle w:val="Compact"/>
            </w:pPr>
            <w:r>
              <w:t>Có gặp lỗi kỹ thuật không?</w:t>
            </w:r>
          </w:p>
        </w:tc>
        <w:tc>
          <w:tcPr>
            <w:tcW w:w="0" w:type="auto"/>
          </w:tcPr>
          <w:p w14:paraId="7E685699" w14:textId="77777777" w:rsidR="00044ECB" w:rsidRDefault="00C254D8">
            <w:pPr>
              <w:pStyle w:val="Compact"/>
            </w:pPr>
            <w:r>
              <w:t>Có / Không (Nếu có: Mô tả)</w:t>
            </w:r>
          </w:p>
        </w:tc>
        <w:tc>
          <w:tcPr>
            <w:tcW w:w="0" w:type="auto"/>
          </w:tcPr>
          <w:p w14:paraId="03CF3095" w14:textId="77777777" w:rsidR="00044ECB" w:rsidRDefault="00044ECB">
            <w:pPr>
              <w:pStyle w:val="Compact"/>
            </w:pPr>
          </w:p>
        </w:tc>
      </w:tr>
      <w:tr w:rsidR="00044ECB" w14:paraId="74218B56" w14:textId="77777777" w:rsidTr="00951BF3">
        <w:tc>
          <w:tcPr>
            <w:tcW w:w="0" w:type="auto"/>
          </w:tcPr>
          <w:p w14:paraId="7065AB90" w14:textId="77777777" w:rsidR="00044ECB" w:rsidRDefault="00C254D8">
            <w:pPr>
              <w:pStyle w:val="Compact"/>
            </w:pPr>
            <w:r>
              <w:t>Gợi ý cải tiến:</w:t>
            </w:r>
          </w:p>
        </w:tc>
        <w:tc>
          <w:tcPr>
            <w:tcW w:w="0" w:type="auto"/>
          </w:tcPr>
          <w:p w14:paraId="07739566" w14:textId="77777777" w:rsidR="00044ECB" w:rsidRDefault="00C254D8">
            <w:pPr>
              <w:pStyle w:val="Compact"/>
            </w:pPr>
            <w:r>
              <w:t>[Ô trống]</w:t>
            </w:r>
          </w:p>
        </w:tc>
        <w:tc>
          <w:tcPr>
            <w:tcW w:w="0" w:type="auto"/>
          </w:tcPr>
          <w:p w14:paraId="783714B0" w14:textId="77777777" w:rsidR="00044ECB" w:rsidRDefault="00044ECB">
            <w:pPr>
              <w:pStyle w:val="Compact"/>
            </w:pPr>
          </w:p>
        </w:tc>
      </w:tr>
    </w:tbl>
    <w:p w14:paraId="45EB558F" w14:textId="77777777" w:rsidR="00044ECB" w:rsidRDefault="00C254D8">
      <w:pPr>
        <w:pStyle w:val="BodyText"/>
      </w:pPr>
      <w:r>
        <w:rPr>
          <w:b/>
          <w:bCs/>
        </w:rPr>
        <w:t>Bước 20: Phân tích phản hồi, Sửa lỗi</w:t>
      </w:r>
    </w:p>
    <w:p w14:paraId="703E1767" w14:textId="77777777" w:rsidR="00044ECB" w:rsidRDefault="00C254D8">
      <w:pPr>
        <w:pStyle w:val="Compact"/>
        <w:numPr>
          <w:ilvl w:val="0"/>
          <w:numId w:val="7"/>
        </w:numPr>
      </w:pPr>
      <w:r>
        <w:t>Lỗi kỹ thuật → IT sửa</w:t>
      </w:r>
    </w:p>
    <w:p w14:paraId="1914BD10" w14:textId="77777777" w:rsidR="00044ECB" w:rsidRDefault="00C254D8">
      <w:pPr>
        <w:pStyle w:val="Compact"/>
        <w:numPr>
          <w:ilvl w:val="0"/>
          <w:numId w:val="7"/>
        </w:numPr>
      </w:pPr>
      <w:r>
        <w:t>Khó dùng → Đơn giản hóa</w:t>
      </w:r>
    </w:p>
    <w:p w14:paraId="4BA5BEFE" w14:textId="77777777" w:rsidR="00044ECB" w:rsidRDefault="00C254D8">
      <w:pPr>
        <w:pStyle w:val="Compact"/>
        <w:numPr>
          <w:ilvl w:val="0"/>
          <w:numId w:val="7"/>
        </w:numPr>
      </w:pPr>
      <w:r>
        <w:t>Thiếu tài liệu → Thu thập thêm</w:t>
      </w:r>
    </w:p>
    <w:p w14:paraId="309CE83F" w14:textId="77777777" w:rsidR="00044ECB" w:rsidRDefault="00C254D8">
      <w:pPr>
        <w:pStyle w:val="Heading3"/>
      </w:pPr>
      <w:bookmarkStart w:id="14" w:name="ra-mắt-chính-thức-tuần-10---đầu-năm-học"/>
      <w:bookmarkEnd w:id="13"/>
      <w:r>
        <w:t>5.7. Ra mắt chính thức (Tuần 10 - Đầu năm học)</w:t>
      </w:r>
    </w:p>
    <w:p w14:paraId="0E8687CA" w14:textId="77777777" w:rsidR="00044ECB" w:rsidRDefault="00C254D8">
      <w:pPr>
        <w:pStyle w:val="FirstParagraph"/>
      </w:pPr>
      <w:r>
        <w:rPr>
          <w:b/>
          <w:bCs/>
        </w:rPr>
        <w:t>Bước 21: Ngày ra mắt (Trong buổi họp GV đầu năm)</w:t>
      </w:r>
    </w:p>
    <w:p w14:paraId="5A140E1F" w14:textId="77777777" w:rsidR="00044ECB" w:rsidRDefault="00C254D8">
      <w:pPr>
        <w:pStyle w:val="BodyText"/>
      </w:pPr>
      <w:r>
        <w:rPr>
          <w:b/>
          <w:bCs/>
        </w:rPr>
        <w:t>Chương trình (30 phút):</w:t>
      </w:r>
    </w:p>
    <w:p w14:paraId="4E6EAEE0" w14:textId="77777777" w:rsidR="00044ECB" w:rsidRDefault="00C254D8">
      <w:pPr>
        <w:numPr>
          <w:ilvl w:val="0"/>
          <w:numId w:val="8"/>
        </w:numPr>
      </w:pPr>
      <w:r>
        <w:rPr>
          <w:b/>
          <w:bCs/>
        </w:rPr>
        <w:t>BGH phát biểu</w:t>
      </w:r>
      <w:r>
        <w:t xml:space="preserve"> (5 phút) “Thư viện số là bước tiến lớn của nhà trường…”</w:t>
      </w:r>
    </w:p>
    <w:p w14:paraId="0737ABA2" w14:textId="77777777" w:rsidR="00044ECB" w:rsidRDefault="00C254D8">
      <w:pPr>
        <w:numPr>
          <w:ilvl w:val="0"/>
          <w:numId w:val="8"/>
        </w:numPr>
      </w:pPr>
      <w:r>
        <w:rPr>
          <w:b/>
          <w:bCs/>
        </w:rPr>
        <w:t>Video giới thiệu</w:t>
      </w:r>
      <w:r>
        <w:t xml:space="preserve"> (3 phút) Clip ngắn: “Cách dùng Thư viện số trong 3 phút”</w:t>
      </w:r>
    </w:p>
    <w:p w14:paraId="7DC01AAC" w14:textId="77777777" w:rsidR="00044ECB" w:rsidRDefault="00C254D8">
      <w:pPr>
        <w:numPr>
          <w:ilvl w:val="0"/>
          <w:numId w:val="8"/>
        </w:numPr>
      </w:pPr>
      <w:r>
        <w:rPr>
          <w:b/>
          <w:bCs/>
        </w:rPr>
        <w:t>Demo trực tiếp</w:t>
      </w:r>
      <w:r>
        <w:t xml:space="preserve"> (10 phút) IT + Thủ thư demo trên màn hình lớn</w:t>
      </w:r>
    </w:p>
    <w:p w14:paraId="4DCC3ADC" w14:textId="77777777" w:rsidR="00044ECB" w:rsidRDefault="00C254D8">
      <w:pPr>
        <w:numPr>
          <w:ilvl w:val="0"/>
          <w:numId w:val="8"/>
        </w:numPr>
      </w:pPr>
      <w:r>
        <w:rPr>
          <w:b/>
          <w:bCs/>
        </w:rPr>
        <w:t>Phát quà</w:t>
      </w:r>
      <w:r>
        <w:t xml:space="preserve"> (5 phút) 10 GV đóng góp nhiều nhất → Giấy khen + Quà</w:t>
      </w:r>
    </w:p>
    <w:p w14:paraId="2EFAE5DC" w14:textId="77777777" w:rsidR="00044ECB" w:rsidRDefault="00C254D8">
      <w:pPr>
        <w:numPr>
          <w:ilvl w:val="0"/>
          <w:numId w:val="8"/>
        </w:numPr>
      </w:pPr>
      <w:r>
        <w:rPr>
          <w:b/>
          <w:bCs/>
        </w:rPr>
        <w:t>Thông báo chính thức</w:t>
      </w:r>
      <w:r>
        <w:t xml:space="preserve"> (2 phút) “Từ hôm nay, Thư viện số chính thức hoạt động!”</w:t>
      </w:r>
    </w:p>
    <w:p w14:paraId="6A50FDE3" w14:textId="77777777" w:rsidR="00044ECB" w:rsidRDefault="00C254D8">
      <w:pPr>
        <w:pStyle w:val="FirstParagraph"/>
      </w:pPr>
      <w:r>
        <w:rPr>
          <w:b/>
          <w:bCs/>
        </w:rPr>
        <w:t>Bước 22: Gửi Email hướng dẫn toàn trường</w:t>
      </w:r>
    </w:p>
    <w:p w14:paraId="4028ECEB" w14:textId="77777777" w:rsidR="00044ECB" w:rsidRDefault="00C254D8">
      <w:pPr>
        <w:pStyle w:val="BodyText"/>
      </w:pPr>
      <w:r>
        <w:rPr>
          <w:b/>
          <w:bCs/>
        </w:rPr>
        <w:t>Kèm:</w:t>
      </w:r>
      <w:r>
        <w:t xml:space="preserve"> - Link Thư viện - Tài khoản/Mật khẩu - Video hướng dẫn - Sổ tay</w:t>
      </w:r>
    </w:p>
    <w:p w14:paraId="7D15CC15" w14:textId="77777777" w:rsidR="00044ECB" w:rsidRDefault="00C254D8">
      <w:pPr>
        <w:pStyle w:val="Heading2"/>
      </w:pPr>
      <w:bookmarkStart w:id="15" w:name="lưu-đồ-quy-trình"/>
      <w:bookmarkEnd w:id="7"/>
      <w:bookmarkEnd w:id="14"/>
      <w:r>
        <w:t>6. LƯU ĐỒ QUY TRÌNH</w:t>
      </w:r>
    </w:p>
    <w:p w14:paraId="563C77B9" w14:textId="77777777" w:rsidR="00821A1F" w:rsidRPr="00821A1F" w:rsidRDefault="00821A1F" w:rsidP="00821A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21A1F">
        <w:rPr>
          <w:rFonts w:eastAsia="Times New Roman" w:cs="Times New Roman"/>
          <w:b/>
          <w:bCs/>
          <w:sz w:val="27"/>
          <w:szCs w:val="27"/>
        </w:rPr>
        <w:t>A. Khởi động dự án</w:t>
      </w:r>
    </w:p>
    <w:p w14:paraId="68C9DC6E" w14:textId="77777777" w:rsidR="00821A1F" w:rsidRPr="00821A1F" w:rsidRDefault="00821A1F" w:rsidP="00821A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Bước 1.</w:t>
      </w:r>
      <w:r w:rsidRPr="00821A1F">
        <w:rPr>
          <w:rFonts w:eastAsia="Times New Roman" w:cs="Times New Roman"/>
          <w:szCs w:val="24"/>
        </w:rPr>
        <w:t xml:space="preserve"> Tháng 6 – BGH ra quyết định thành lập Ban chỉ đạo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2.</w:t>
      </w:r>
      <w:r w:rsidRPr="00821A1F">
        <w:rPr>
          <w:rFonts w:eastAsia="Times New Roman" w:cs="Times New Roman"/>
          <w:szCs w:val="24"/>
        </w:rPr>
        <w:t xml:space="preserve"> Thành phần: Phó HT + IT + Thủ thư + 3–5 GV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3.</w:t>
      </w:r>
      <w:r w:rsidRPr="00821A1F">
        <w:rPr>
          <w:rFonts w:eastAsia="Times New Roman" w:cs="Times New Roman"/>
          <w:szCs w:val="24"/>
        </w:rPr>
        <w:t xml:space="preserve"> Họp kick-off 2 giờ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4.</w:t>
      </w:r>
      <w:r w:rsidRPr="00821A1F">
        <w:rPr>
          <w:rFonts w:eastAsia="Times New Roman" w:cs="Times New Roman"/>
          <w:szCs w:val="24"/>
        </w:rPr>
        <w:t xml:space="preserve"> Thống nhất: Tầm nhìn – Mục tiêu – Ngân sách – Timeline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5.</w:t>
      </w:r>
      <w:r w:rsidRPr="00821A1F">
        <w:rPr>
          <w:rFonts w:eastAsia="Times New Roman" w:cs="Times New Roman"/>
          <w:szCs w:val="24"/>
        </w:rPr>
        <w:t xml:space="preserve"> Lập kế hoạch dự án 12 tuần</w:t>
      </w:r>
    </w:p>
    <w:p w14:paraId="231A5B34" w14:textId="77777777" w:rsidR="00821A1F" w:rsidRPr="00821A1F" w:rsidRDefault="00821A1F" w:rsidP="00821A1F">
      <w:pPr>
        <w:spacing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szCs w:val="24"/>
        </w:rPr>
        <w:pict w14:anchorId="54207EAA">
          <v:rect id="_x0000_i1026" style="width:0;height:1.5pt" o:hralign="center" o:hrstd="t" o:hr="t" fillcolor="#a0a0a0" stroked="f"/>
        </w:pict>
      </w:r>
    </w:p>
    <w:p w14:paraId="45299B4E" w14:textId="77777777" w:rsidR="00821A1F" w:rsidRPr="00821A1F" w:rsidRDefault="00821A1F" w:rsidP="00821A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21A1F">
        <w:rPr>
          <w:rFonts w:eastAsia="Times New Roman" w:cs="Times New Roman"/>
          <w:b/>
          <w:bCs/>
          <w:sz w:val="27"/>
          <w:szCs w:val="27"/>
        </w:rPr>
        <w:lastRenderedPageBreak/>
        <w:t>B. Tuần 1 – Lựa chọn nền tảng</w:t>
      </w:r>
    </w:p>
    <w:p w14:paraId="6837C8C3" w14:textId="77777777" w:rsidR="00821A1F" w:rsidRPr="00821A1F" w:rsidRDefault="00821A1F" w:rsidP="00821A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Bước 6.</w:t>
      </w:r>
      <w:r w:rsidRPr="00821A1F">
        <w:rPr>
          <w:rFonts w:eastAsia="Times New Roman" w:cs="Times New Roman"/>
          <w:szCs w:val="24"/>
        </w:rPr>
        <w:t xml:space="preserve"> So sánh nền tảng: Google Drive / Moodle / Website</w:t>
      </w:r>
    </w:p>
    <w:p w14:paraId="3F1DE158" w14:textId="77777777" w:rsidR="00821A1F" w:rsidRPr="00821A1F" w:rsidRDefault="00821A1F" w:rsidP="00821A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Trường nhỏ–TB</w:t>
      </w:r>
      <w:r w:rsidRPr="00821A1F">
        <w:rPr>
          <w:rFonts w:eastAsia="Times New Roman" w:cs="Times New Roman"/>
          <w:szCs w:val="24"/>
        </w:rPr>
        <w:t xml:space="preserve"> → Chọn Google Drive</w:t>
      </w:r>
    </w:p>
    <w:p w14:paraId="785AB426" w14:textId="77777777" w:rsidR="00821A1F" w:rsidRPr="00821A1F" w:rsidRDefault="00821A1F" w:rsidP="00821A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Trường lớn, có IT</w:t>
      </w:r>
      <w:r w:rsidRPr="00821A1F">
        <w:rPr>
          <w:rFonts w:eastAsia="Times New Roman" w:cs="Times New Roman"/>
          <w:szCs w:val="24"/>
        </w:rPr>
        <w:t xml:space="preserve"> → Chọn Moodle</w:t>
      </w:r>
    </w:p>
    <w:p w14:paraId="4ABE0513" w14:textId="77777777" w:rsidR="00821A1F" w:rsidRPr="00821A1F" w:rsidRDefault="00821A1F" w:rsidP="00821A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Trường lớn, ngân sách cao</w:t>
      </w:r>
      <w:r w:rsidRPr="00821A1F">
        <w:rPr>
          <w:rFonts w:eastAsia="Times New Roman" w:cs="Times New Roman"/>
          <w:szCs w:val="24"/>
        </w:rPr>
        <w:t xml:space="preserve"> → Website riêng</w:t>
      </w:r>
    </w:p>
    <w:p w14:paraId="76D579B3" w14:textId="77777777" w:rsidR="00821A1F" w:rsidRPr="00821A1F" w:rsidRDefault="00821A1F" w:rsidP="00821A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Bước 7.</w:t>
      </w:r>
      <w:r w:rsidRPr="00821A1F">
        <w:rPr>
          <w:rFonts w:eastAsia="Times New Roman" w:cs="Times New Roman"/>
          <w:szCs w:val="24"/>
        </w:rPr>
        <w:t xml:space="preserve"> Thiết kế cấu trúc thư mục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8.</w:t>
      </w:r>
      <w:r w:rsidRPr="00821A1F">
        <w:rPr>
          <w:rFonts w:eastAsia="Times New Roman" w:cs="Times New Roman"/>
          <w:szCs w:val="24"/>
        </w:rPr>
        <w:t xml:space="preserve"> Nguyên tắc: Logic – Không quá sâu – Dễ tìm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9.</w:t>
      </w:r>
      <w:r w:rsidRPr="00821A1F">
        <w:rPr>
          <w:rFonts w:eastAsia="Times New Roman" w:cs="Times New Roman"/>
          <w:szCs w:val="24"/>
        </w:rPr>
        <w:t xml:space="preserve"> Vẽ sơ đồ 7 thư mục chính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10.</w:t>
      </w:r>
      <w:r w:rsidRPr="00821A1F">
        <w:rPr>
          <w:rFonts w:eastAsia="Times New Roman" w:cs="Times New Roman"/>
          <w:szCs w:val="24"/>
        </w:rPr>
        <w:t xml:space="preserve"> Thiết kế quy tắc đặt tên file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11.</w:t>
      </w:r>
      <w:r w:rsidRPr="00821A1F">
        <w:rPr>
          <w:rFonts w:eastAsia="Times New Roman" w:cs="Times New Roman"/>
          <w:szCs w:val="24"/>
        </w:rPr>
        <w:t xml:space="preserve"> Format chuẩn: </w:t>
      </w:r>
      <w:r w:rsidRPr="00821A1F">
        <w:rPr>
          <w:rFonts w:ascii="Courier New" w:eastAsia="Times New Roman" w:hAnsi="Courier New" w:cs="Courier New"/>
          <w:sz w:val="20"/>
          <w:szCs w:val="20"/>
        </w:rPr>
        <w:t>Cap_Mon_ChuDe_Loai_TacGia_Nam</w:t>
      </w:r>
    </w:p>
    <w:p w14:paraId="76AAB306" w14:textId="77777777" w:rsidR="00821A1F" w:rsidRPr="00821A1F" w:rsidRDefault="00821A1F" w:rsidP="00821A1F">
      <w:pPr>
        <w:spacing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szCs w:val="24"/>
        </w:rPr>
        <w:pict w14:anchorId="7DA81553">
          <v:rect id="_x0000_i1027" style="width:0;height:1.5pt" o:hralign="center" o:hrstd="t" o:hr="t" fillcolor="#a0a0a0" stroked="f"/>
        </w:pict>
      </w:r>
    </w:p>
    <w:p w14:paraId="0DA2D5B5" w14:textId="77777777" w:rsidR="00821A1F" w:rsidRPr="00821A1F" w:rsidRDefault="00821A1F" w:rsidP="00821A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21A1F">
        <w:rPr>
          <w:rFonts w:eastAsia="Times New Roman" w:cs="Times New Roman"/>
          <w:b/>
          <w:bCs/>
          <w:sz w:val="27"/>
          <w:szCs w:val="27"/>
        </w:rPr>
        <w:t>C. Tuần 2–3 – Thiết lập kỹ thuật</w:t>
      </w:r>
    </w:p>
    <w:p w14:paraId="3AED4337" w14:textId="77777777" w:rsidR="00821A1F" w:rsidRPr="00821A1F" w:rsidRDefault="00821A1F" w:rsidP="00821A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Bước 12.</w:t>
      </w:r>
      <w:r w:rsidRPr="00821A1F">
        <w:rPr>
          <w:rFonts w:eastAsia="Times New Roman" w:cs="Times New Roman"/>
          <w:szCs w:val="24"/>
        </w:rPr>
        <w:t xml:space="preserve"> Tạo tài khoản Google Workspace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13.</w:t>
      </w:r>
      <w:r w:rsidRPr="00821A1F">
        <w:rPr>
          <w:rFonts w:eastAsia="Times New Roman" w:cs="Times New Roman"/>
          <w:szCs w:val="24"/>
        </w:rPr>
        <w:t xml:space="preserve"> Tạo Shared Drive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14.</w:t>
      </w:r>
      <w:r w:rsidRPr="00821A1F">
        <w:rPr>
          <w:rFonts w:eastAsia="Times New Roman" w:cs="Times New Roman"/>
          <w:szCs w:val="24"/>
        </w:rPr>
        <w:t xml:space="preserve"> Phân quyền:</w:t>
      </w:r>
    </w:p>
    <w:p w14:paraId="3B38733E" w14:textId="77777777" w:rsidR="00821A1F" w:rsidRPr="00821A1F" w:rsidRDefault="00821A1F" w:rsidP="00821A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szCs w:val="24"/>
        </w:rPr>
        <w:t>Thủ thư: Manager</w:t>
      </w:r>
    </w:p>
    <w:p w14:paraId="7FA9D854" w14:textId="77777777" w:rsidR="00821A1F" w:rsidRPr="00821A1F" w:rsidRDefault="00821A1F" w:rsidP="00821A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szCs w:val="24"/>
        </w:rPr>
        <w:t>GV: Contributor</w:t>
      </w:r>
    </w:p>
    <w:p w14:paraId="31DD014F" w14:textId="77777777" w:rsidR="00821A1F" w:rsidRPr="00821A1F" w:rsidRDefault="00821A1F" w:rsidP="00821A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szCs w:val="24"/>
        </w:rPr>
        <w:t>HS: Viewer</w:t>
      </w:r>
    </w:p>
    <w:p w14:paraId="0687F1AB" w14:textId="77777777" w:rsidR="00821A1F" w:rsidRPr="00821A1F" w:rsidRDefault="00821A1F" w:rsidP="00821A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Bước 15.</w:t>
      </w:r>
      <w:r w:rsidRPr="00821A1F">
        <w:rPr>
          <w:rFonts w:eastAsia="Times New Roman" w:cs="Times New Roman"/>
          <w:szCs w:val="24"/>
        </w:rPr>
        <w:t xml:space="preserve"> Cài Google Drive Desktop cho GV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16.</w:t>
      </w:r>
      <w:r w:rsidRPr="00821A1F">
        <w:rPr>
          <w:rFonts w:eastAsia="Times New Roman" w:cs="Times New Roman"/>
          <w:szCs w:val="24"/>
        </w:rPr>
        <w:t xml:space="preserve"> Test hệ thống: Upload – Tìm – Tải</w:t>
      </w:r>
    </w:p>
    <w:p w14:paraId="284EE8EA" w14:textId="77777777" w:rsidR="00821A1F" w:rsidRPr="00821A1F" w:rsidRDefault="00821A1F" w:rsidP="00821A1F">
      <w:pPr>
        <w:spacing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szCs w:val="24"/>
        </w:rPr>
        <w:pict w14:anchorId="34470943">
          <v:rect id="_x0000_i1028" style="width:0;height:1.5pt" o:hralign="center" o:hrstd="t" o:hr="t" fillcolor="#a0a0a0" stroked="f"/>
        </w:pict>
      </w:r>
    </w:p>
    <w:p w14:paraId="764A30E5" w14:textId="77777777" w:rsidR="00821A1F" w:rsidRPr="00821A1F" w:rsidRDefault="00821A1F" w:rsidP="00821A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21A1F">
        <w:rPr>
          <w:rFonts w:eastAsia="Times New Roman" w:cs="Times New Roman"/>
          <w:b/>
          <w:bCs/>
          <w:sz w:val="27"/>
          <w:szCs w:val="27"/>
        </w:rPr>
        <w:t>D. Tuần 4–7 – Thu thập nội dung</w:t>
      </w:r>
    </w:p>
    <w:p w14:paraId="1742C3DF" w14:textId="77777777" w:rsidR="00821A1F" w:rsidRPr="00821A1F" w:rsidRDefault="00821A1F" w:rsidP="00821A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Bước 17.</w:t>
      </w:r>
      <w:r w:rsidRPr="00821A1F">
        <w:rPr>
          <w:rFonts w:eastAsia="Times New Roman" w:cs="Times New Roman"/>
          <w:szCs w:val="24"/>
        </w:rPr>
        <w:t xml:space="preserve"> Gửi email kêu gọi GV đóng góp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18.</w:t>
      </w:r>
      <w:r w:rsidRPr="00821A1F">
        <w:rPr>
          <w:rFonts w:eastAsia="Times New Roman" w:cs="Times New Roman"/>
          <w:szCs w:val="24"/>
        </w:rPr>
        <w:t xml:space="preserve"> GV upload giáo án, học liệu hiện có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19.</w:t>
      </w:r>
      <w:r w:rsidRPr="00821A1F">
        <w:rPr>
          <w:rFonts w:eastAsia="Times New Roman" w:cs="Times New Roman"/>
          <w:szCs w:val="24"/>
        </w:rPr>
        <w:t xml:space="preserve"> Thủ thư kiểm duyệt theo Checklist QC</w:t>
      </w:r>
    </w:p>
    <w:p w14:paraId="7760ED18" w14:textId="77777777" w:rsidR="00821A1F" w:rsidRPr="00821A1F" w:rsidRDefault="00821A1F" w:rsidP="00821A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Không đạt</w:t>
      </w:r>
      <w:r w:rsidRPr="00821A1F">
        <w:rPr>
          <w:rFonts w:eastAsia="Times New Roman" w:cs="Times New Roman"/>
          <w:szCs w:val="24"/>
        </w:rPr>
        <w:t xml:space="preserve"> → Từ chối hoặc góp ý sửa</w:t>
      </w:r>
    </w:p>
    <w:p w14:paraId="5C749C91" w14:textId="77777777" w:rsidR="00821A1F" w:rsidRPr="00821A1F" w:rsidRDefault="00821A1F" w:rsidP="00821A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Đạt</w:t>
      </w:r>
      <w:r w:rsidRPr="00821A1F">
        <w:rPr>
          <w:rFonts w:eastAsia="Times New Roman" w:cs="Times New Roman"/>
          <w:szCs w:val="24"/>
        </w:rPr>
        <w:t xml:space="preserve"> → Duyệt, phân loại, gắn tag</w:t>
      </w:r>
    </w:p>
    <w:p w14:paraId="00A7416B" w14:textId="77777777" w:rsidR="00821A1F" w:rsidRPr="00821A1F" w:rsidRDefault="00821A1F" w:rsidP="00821A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Bước 20.</w:t>
      </w:r>
      <w:r w:rsidRPr="00821A1F">
        <w:rPr>
          <w:rFonts w:eastAsia="Times New Roman" w:cs="Times New Roman"/>
          <w:szCs w:val="24"/>
        </w:rPr>
        <w:t xml:space="preserve"> Mục tiêu đến hết tuần 7: ≥ 200 tài liệu</w:t>
      </w:r>
    </w:p>
    <w:p w14:paraId="2B855813" w14:textId="77777777" w:rsidR="00821A1F" w:rsidRPr="00821A1F" w:rsidRDefault="00821A1F" w:rsidP="00821A1F">
      <w:pPr>
        <w:spacing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szCs w:val="24"/>
        </w:rPr>
        <w:pict w14:anchorId="243B2FC6">
          <v:rect id="_x0000_i1029" style="width:0;height:1.5pt" o:hralign="center" o:hrstd="t" o:hr="t" fillcolor="#a0a0a0" stroked="f"/>
        </w:pict>
      </w:r>
    </w:p>
    <w:p w14:paraId="35909F34" w14:textId="77777777" w:rsidR="00821A1F" w:rsidRPr="00821A1F" w:rsidRDefault="00821A1F" w:rsidP="00821A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21A1F">
        <w:rPr>
          <w:rFonts w:eastAsia="Times New Roman" w:cs="Times New Roman"/>
          <w:b/>
          <w:bCs/>
          <w:sz w:val="27"/>
          <w:szCs w:val="27"/>
        </w:rPr>
        <w:t>E. Tuần 8 – Đào tạo giáo viên</w:t>
      </w:r>
    </w:p>
    <w:p w14:paraId="08386C1E" w14:textId="77777777" w:rsidR="00821A1F" w:rsidRPr="00821A1F" w:rsidRDefault="00821A1F" w:rsidP="00821A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lastRenderedPageBreak/>
        <w:t>Bước 21.</w:t>
      </w:r>
      <w:r w:rsidRPr="00821A1F">
        <w:rPr>
          <w:rFonts w:eastAsia="Times New Roman" w:cs="Times New Roman"/>
          <w:szCs w:val="24"/>
        </w:rPr>
        <w:t xml:space="preserve"> Tổ chức workshop 2 giờ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22.</w:t>
      </w:r>
      <w:r w:rsidRPr="00821A1F">
        <w:rPr>
          <w:rFonts w:eastAsia="Times New Roman" w:cs="Times New Roman"/>
          <w:szCs w:val="24"/>
        </w:rPr>
        <w:t xml:space="preserve"> Nội dung: Giới thiệu – Demo – Thực hành – Q&amp;A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23.</w:t>
      </w:r>
      <w:r w:rsidRPr="00821A1F">
        <w:rPr>
          <w:rFonts w:eastAsia="Times New Roman" w:cs="Times New Roman"/>
          <w:szCs w:val="24"/>
        </w:rPr>
        <w:t xml:space="preserve"> Phát sổ tay hướng dẫn + video hướng dẫn</w:t>
      </w:r>
    </w:p>
    <w:p w14:paraId="77986B00" w14:textId="77777777" w:rsidR="00821A1F" w:rsidRPr="00821A1F" w:rsidRDefault="00821A1F" w:rsidP="00821A1F">
      <w:pPr>
        <w:spacing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szCs w:val="24"/>
        </w:rPr>
        <w:pict w14:anchorId="0DA49001">
          <v:rect id="_x0000_i1030" style="width:0;height:1.5pt" o:hralign="center" o:hrstd="t" o:hr="t" fillcolor="#a0a0a0" stroked="f"/>
        </w:pict>
      </w:r>
    </w:p>
    <w:p w14:paraId="2D4DD05E" w14:textId="77777777" w:rsidR="00821A1F" w:rsidRPr="00821A1F" w:rsidRDefault="00821A1F" w:rsidP="00821A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21A1F">
        <w:rPr>
          <w:rFonts w:eastAsia="Times New Roman" w:cs="Times New Roman"/>
          <w:b/>
          <w:bCs/>
          <w:sz w:val="27"/>
          <w:szCs w:val="27"/>
        </w:rPr>
        <w:t>F. Tuần 9 – Pilot test</w:t>
      </w:r>
    </w:p>
    <w:p w14:paraId="1D3F793F" w14:textId="77777777" w:rsidR="00821A1F" w:rsidRPr="00821A1F" w:rsidRDefault="00821A1F" w:rsidP="00821A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Bước 24.</w:t>
      </w:r>
      <w:r w:rsidRPr="00821A1F">
        <w:rPr>
          <w:rFonts w:eastAsia="Times New Roman" w:cs="Times New Roman"/>
          <w:szCs w:val="24"/>
        </w:rPr>
        <w:t xml:space="preserve"> Chọn 10 GV tự nguyện pilot 1 tuần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25.</w:t>
      </w:r>
      <w:r w:rsidRPr="00821A1F">
        <w:rPr>
          <w:rFonts w:eastAsia="Times New Roman" w:cs="Times New Roman"/>
          <w:szCs w:val="24"/>
        </w:rPr>
        <w:t xml:space="preserve"> Thu thập phản hồi qua Google Form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26.</w:t>
      </w:r>
      <w:r w:rsidRPr="00821A1F">
        <w:rPr>
          <w:rFonts w:eastAsia="Times New Roman" w:cs="Times New Roman"/>
          <w:szCs w:val="24"/>
        </w:rPr>
        <w:t xml:space="preserve"> Phân tích phản hồi, sửa lỗi hệ thống</w:t>
      </w:r>
    </w:p>
    <w:p w14:paraId="271B2A39" w14:textId="77777777" w:rsidR="00821A1F" w:rsidRPr="00821A1F" w:rsidRDefault="00821A1F" w:rsidP="00821A1F">
      <w:pPr>
        <w:spacing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szCs w:val="24"/>
        </w:rPr>
        <w:pict w14:anchorId="7D353E5E">
          <v:rect id="_x0000_i1031" style="width:0;height:1.5pt" o:hralign="center" o:hrstd="t" o:hr="t" fillcolor="#a0a0a0" stroked="f"/>
        </w:pict>
      </w:r>
    </w:p>
    <w:p w14:paraId="582F995C" w14:textId="77777777" w:rsidR="00821A1F" w:rsidRPr="00821A1F" w:rsidRDefault="00821A1F" w:rsidP="00821A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21A1F">
        <w:rPr>
          <w:rFonts w:eastAsia="Times New Roman" w:cs="Times New Roman"/>
          <w:b/>
          <w:bCs/>
          <w:sz w:val="27"/>
          <w:szCs w:val="27"/>
        </w:rPr>
        <w:t>G. Tuần 10 – Ra mắt chính thức</w:t>
      </w:r>
    </w:p>
    <w:p w14:paraId="351B314B" w14:textId="77777777" w:rsidR="00821A1F" w:rsidRPr="00821A1F" w:rsidRDefault="00821A1F" w:rsidP="00821A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Bước 27.</w:t>
      </w:r>
      <w:r w:rsidRPr="00821A1F">
        <w:rPr>
          <w:rFonts w:eastAsia="Times New Roman" w:cs="Times New Roman"/>
          <w:szCs w:val="24"/>
        </w:rPr>
        <w:t xml:space="preserve"> Ra mắt tại họp GV đầu năm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28.</w:t>
      </w:r>
      <w:r w:rsidRPr="00821A1F">
        <w:rPr>
          <w:rFonts w:eastAsia="Times New Roman" w:cs="Times New Roman"/>
          <w:szCs w:val="24"/>
        </w:rPr>
        <w:t xml:space="preserve"> BGH phát biểu + Video giới thiệu + Demo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29.</w:t>
      </w:r>
      <w:r w:rsidRPr="00821A1F">
        <w:rPr>
          <w:rFonts w:eastAsia="Times New Roman" w:cs="Times New Roman"/>
          <w:szCs w:val="24"/>
        </w:rPr>
        <w:t xml:space="preserve"> Trao thưởng GV tích cực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30.</w:t>
      </w:r>
      <w:r w:rsidRPr="00821A1F">
        <w:rPr>
          <w:rFonts w:eastAsia="Times New Roman" w:cs="Times New Roman"/>
          <w:szCs w:val="24"/>
        </w:rPr>
        <w:t xml:space="preserve"> Gửi email toàn trường: Link + Tài khoản + Hướng dẫn</w:t>
      </w:r>
    </w:p>
    <w:p w14:paraId="6F3EE009" w14:textId="77777777" w:rsidR="00821A1F" w:rsidRPr="00821A1F" w:rsidRDefault="00821A1F" w:rsidP="00821A1F">
      <w:pPr>
        <w:spacing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szCs w:val="24"/>
        </w:rPr>
        <w:pict w14:anchorId="7EA68B57">
          <v:rect id="_x0000_i1032" style="width:0;height:1.5pt" o:hralign="center" o:hrstd="t" o:hr="t" fillcolor="#a0a0a0" stroked="f"/>
        </w:pict>
      </w:r>
    </w:p>
    <w:p w14:paraId="5A25B8A5" w14:textId="77777777" w:rsidR="00821A1F" w:rsidRPr="00821A1F" w:rsidRDefault="00821A1F" w:rsidP="00821A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21A1F">
        <w:rPr>
          <w:rFonts w:eastAsia="Times New Roman" w:cs="Times New Roman"/>
          <w:b/>
          <w:bCs/>
          <w:sz w:val="27"/>
          <w:szCs w:val="27"/>
        </w:rPr>
        <w:t>H. Tuần 11–12 – Hỗ trợ &amp; cải tiến</w:t>
      </w:r>
    </w:p>
    <w:p w14:paraId="74298A0C" w14:textId="77777777" w:rsidR="00821A1F" w:rsidRPr="00821A1F" w:rsidRDefault="00821A1F" w:rsidP="00821A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21A1F">
        <w:rPr>
          <w:rFonts w:eastAsia="Times New Roman" w:cs="Times New Roman"/>
          <w:b/>
          <w:bCs/>
          <w:szCs w:val="24"/>
        </w:rPr>
        <w:t>Bước 31.</w:t>
      </w:r>
      <w:r w:rsidRPr="00821A1F">
        <w:rPr>
          <w:rFonts w:eastAsia="Times New Roman" w:cs="Times New Roman"/>
          <w:szCs w:val="24"/>
        </w:rPr>
        <w:t xml:space="preserve"> Hỗ trợ GV sử dụng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32.</w:t>
      </w:r>
      <w:r w:rsidRPr="00821A1F">
        <w:rPr>
          <w:rFonts w:eastAsia="Times New Roman" w:cs="Times New Roman"/>
          <w:szCs w:val="24"/>
        </w:rPr>
        <w:t xml:space="preserve"> Ghi nhận lỗi và đề xuất cải tiến</w:t>
      </w:r>
      <w:r w:rsidRPr="00821A1F">
        <w:rPr>
          <w:rFonts w:eastAsia="Times New Roman" w:cs="Times New Roman"/>
          <w:szCs w:val="24"/>
        </w:rPr>
        <w:br/>
      </w:r>
      <w:r w:rsidRPr="00821A1F">
        <w:rPr>
          <w:rFonts w:eastAsia="Times New Roman" w:cs="Times New Roman"/>
          <w:b/>
          <w:bCs/>
          <w:szCs w:val="24"/>
        </w:rPr>
        <w:t>Bước 33.</w:t>
      </w:r>
      <w:r w:rsidRPr="00821A1F">
        <w:rPr>
          <w:rFonts w:eastAsia="Times New Roman" w:cs="Times New Roman"/>
          <w:szCs w:val="24"/>
        </w:rPr>
        <w:t xml:space="preserve"> Hoàn thiện quy trình vận hành thư viện số</w:t>
      </w:r>
    </w:p>
    <w:p w14:paraId="4843443B" w14:textId="000ED57B" w:rsidR="00044ECB" w:rsidRDefault="00044ECB">
      <w:pPr>
        <w:pStyle w:val="SourceCode"/>
      </w:pPr>
    </w:p>
    <w:p w14:paraId="579D55FC" w14:textId="77777777" w:rsidR="00044ECB" w:rsidRDefault="00C254D8">
      <w:pPr>
        <w:pStyle w:val="Heading2"/>
      </w:pPr>
      <w:bookmarkStart w:id="16" w:name="biểu-mẫu-liên-quan"/>
      <w:bookmarkEnd w:id="15"/>
      <w:r>
        <w:t>7. BIỂU MẪU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487"/>
      </w:tblGrid>
      <w:tr w:rsidR="00044ECB" w14:paraId="2340FC9B" w14:textId="77777777" w:rsidTr="00951BF3">
        <w:tc>
          <w:tcPr>
            <w:tcW w:w="0" w:type="auto"/>
          </w:tcPr>
          <w:p w14:paraId="49F89A7C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614B5D23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044ECB" w14:paraId="6D4FAC92" w14:textId="77777777" w:rsidTr="00951BF3">
        <w:tc>
          <w:tcPr>
            <w:tcW w:w="0" w:type="auto"/>
          </w:tcPr>
          <w:p w14:paraId="0F278793" w14:textId="77777777" w:rsidR="00044ECB" w:rsidRDefault="00C254D8">
            <w:pPr>
              <w:pStyle w:val="Compact"/>
            </w:pPr>
            <w:r>
              <w:t>QT05-D12</w:t>
            </w:r>
          </w:p>
        </w:tc>
        <w:tc>
          <w:tcPr>
            <w:tcW w:w="0" w:type="auto"/>
          </w:tcPr>
          <w:p w14:paraId="7A88CDE4" w14:textId="77777777" w:rsidR="00044ECB" w:rsidRDefault="00C254D8">
            <w:pPr>
              <w:pStyle w:val="Compact"/>
            </w:pPr>
            <w:r>
              <w:t>Kế hoạch dự án Thư viện số (12 tuần)</w:t>
            </w:r>
          </w:p>
        </w:tc>
      </w:tr>
      <w:tr w:rsidR="00044ECB" w14:paraId="29BEB0A3" w14:textId="77777777" w:rsidTr="00951BF3">
        <w:tc>
          <w:tcPr>
            <w:tcW w:w="0" w:type="auto"/>
          </w:tcPr>
          <w:p w14:paraId="249C49E9" w14:textId="77777777" w:rsidR="00044ECB" w:rsidRDefault="00C254D8">
            <w:pPr>
              <w:pStyle w:val="Compact"/>
            </w:pPr>
            <w:r>
              <w:t>QT05-CL19</w:t>
            </w:r>
          </w:p>
        </w:tc>
        <w:tc>
          <w:tcPr>
            <w:tcW w:w="0" w:type="auto"/>
          </w:tcPr>
          <w:p w14:paraId="1ACC46A4" w14:textId="77777777" w:rsidR="00044ECB" w:rsidRDefault="00C254D8">
            <w:pPr>
              <w:pStyle w:val="Compact"/>
            </w:pPr>
            <w:r>
              <w:t>Checklist kiểm duyệt tài liệu</w:t>
            </w:r>
          </w:p>
        </w:tc>
      </w:tr>
      <w:tr w:rsidR="00044ECB" w14:paraId="444D38E9" w14:textId="77777777" w:rsidTr="00951BF3">
        <w:tc>
          <w:tcPr>
            <w:tcW w:w="0" w:type="auto"/>
          </w:tcPr>
          <w:p w14:paraId="138B1364" w14:textId="77777777" w:rsidR="00044ECB" w:rsidRDefault="00C254D8">
            <w:pPr>
              <w:pStyle w:val="Compact"/>
            </w:pPr>
            <w:r>
              <w:t>QT05-F29</w:t>
            </w:r>
          </w:p>
        </w:tc>
        <w:tc>
          <w:tcPr>
            <w:tcW w:w="0" w:type="auto"/>
          </w:tcPr>
          <w:p w14:paraId="5973A351" w14:textId="77777777" w:rsidR="00044ECB" w:rsidRDefault="00C254D8">
            <w:pPr>
              <w:pStyle w:val="Compact"/>
            </w:pPr>
            <w:r>
              <w:t>Form phản hồi Pilot test</w:t>
            </w:r>
          </w:p>
        </w:tc>
      </w:tr>
      <w:tr w:rsidR="00044ECB" w14:paraId="0D0BCD81" w14:textId="77777777" w:rsidTr="00951BF3">
        <w:tc>
          <w:tcPr>
            <w:tcW w:w="0" w:type="auto"/>
          </w:tcPr>
          <w:p w14:paraId="618D1E5B" w14:textId="77777777" w:rsidR="00044ECB" w:rsidRDefault="00C254D8">
            <w:pPr>
              <w:pStyle w:val="Compact"/>
            </w:pPr>
            <w:r>
              <w:t>QT05-H01</w:t>
            </w:r>
          </w:p>
        </w:tc>
        <w:tc>
          <w:tcPr>
            <w:tcW w:w="0" w:type="auto"/>
          </w:tcPr>
          <w:p w14:paraId="7DD26F7B" w14:textId="77777777" w:rsidR="00044ECB" w:rsidRDefault="00C254D8">
            <w:pPr>
              <w:pStyle w:val="Compact"/>
            </w:pPr>
            <w:r>
              <w:t>Sổ tay Thư viện số (Hướng dẫn người dùng)</w:t>
            </w:r>
          </w:p>
        </w:tc>
      </w:tr>
    </w:tbl>
    <w:p w14:paraId="18D77F3E" w14:textId="77777777" w:rsidR="00044ECB" w:rsidRDefault="00C254D8">
      <w:pPr>
        <w:pStyle w:val="Heading2"/>
      </w:pPr>
      <w:bookmarkStart w:id="17" w:name="tiêu-chuẩn-và-chỉ-tiêu"/>
      <w:bookmarkEnd w:id="16"/>
      <w:r>
        <w:lastRenderedPageBreak/>
        <w:t>8. TIÊU CHUẨN VÀ CHỈ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3"/>
        <w:gridCol w:w="1130"/>
      </w:tblGrid>
      <w:tr w:rsidR="00044ECB" w14:paraId="01CAF4A0" w14:textId="77777777" w:rsidTr="00951BF3">
        <w:tc>
          <w:tcPr>
            <w:tcW w:w="0" w:type="auto"/>
          </w:tcPr>
          <w:p w14:paraId="1E393BE7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Chỉ tiêu</w:t>
            </w:r>
          </w:p>
        </w:tc>
        <w:tc>
          <w:tcPr>
            <w:tcW w:w="0" w:type="auto"/>
          </w:tcPr>
          <w:p w14:paraId="14BBC03F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Mục tiêu</w:t>
            </w:r>
          </w:p>
        </w:tc>
      </w:tr>
      <w:tr w:rsidR="00044ECB" w14:paraId="41E36C6C" w14:textId="77777777" w:rsidTr="00951BF3">
        <w:tc>
          <w:tcPr>
            <w:tcW w:w="0" w:type="auto"/>
          </w:tcPr>
          <w:p w14:paraId="62175964" w14:textId="77777777" w:rsidR="00044ECB" w:rsidRDefault="00C254D8">
            <w:pPr>
              <w:pStyle w:val="Compact"/>
            </w:pPr>
            <w:r>
              <w:t>Số tài liệu ban đầu</w:t>
            </w:r>
          </w:p>
        </w:tc>
        <w:tc>
          <w:tcPr>
            <w:tcW w:w="0" w:type="auto"/>
          </w:tcPr>
          <w:p w14:paraId="34CD452C" w14:textId="77777777" w:rsidR="00044ECB" w:rsidRDefault="00C254D8">
            <w:pPr>
              <w:pStyle w:val="Compact"/>
            </w:pPr>
            <w:r>
              <w:t>≥ 200</w:t>
            </w:r>
          </w:p>
        </w:tc>
      </w:tr>
      <w:tr w:rsidR="00044ECB" w14:paraId="3B9AF518" w14:textId="77777777" w:rsidTr="00951BF3">
        <w:tc>
          <w:tcPr>
            <w:tcW w:w="0" w:type="auto"/>
          </w:tcPr>
          <w:p w14:paraId="4CC330FE" w14:textId="77777777" w:rsidR="00044ECB" w:rsidRDefault="00C254D8">
            <w:pPr>
              <w:pStyle w:val="Compact"/>
            </w:pPr>
            <w:r>
              <w:t>% GV biết dùng Thư viện</w:t>
            </w:r>
          </w:p>
        </w:tc>
        <w:tc>
          <w:tcPr>
            <w:tcW w:w="0" w:type="auto"/>
          </w:tcPr>
          <w:p w14:paraId="773B5E3B" w14:textId="77777777" w:rsidR="00044ECB" w:rsidRDefault="00C254D8">
            <w:pPr>
              <w:pStyle w:val="Compact"/>
            </w:pPr>
            <w:r>
              <w:t>100%</w:t>
            </w:r>
          </w:p>
        </w:tc>
      </w:tr>
      <w:tr w:rsidR="00044ECB" w14:paraId="3DFF3A8F" w14:textId="77777777" w:rsidTr="00951BF3">
        <w:tc>
          <w:tcPr>
            <w:tcW w:w="0" w:type="auto"/>
          </w:tcPr>
          <w:p w14:paraId="42B976B4" w14:textId="77777777" w:rsidR="00044ECB" w:rsidRDefault="00C254D8">
            <w:pPr>
              <w:pStyle w:val="Compact"/>
            </w:pPr>
            <w:r>
              <w:t>Uptime (Thời gian hoạt động)</w:t>
            </w:r>
          </w:p>
        </w:tc>
        <w:tc>
          <w:tcPr>
            <w:tcW w:w="0" w:type="auto"/>
          </w:tcPr>
          <w:p w14:paraId="600BC130" w14:textId="77777777" w:rsidR="00044ECB" w:rsidRDefault="00C254D8">
            <w:pPr>
              <w:pStyle w:val="Compact"/>
            </w:pPr>
            <w:r>
              <w:t>≥ 99%</w:t>
            </w:r>
          </w:p>
        </w:tc>
      </w:tr>
      <w:tr w:rsidR="00044ECB" w14:paraId="0EE1EE77" w14:textId="77777777" w:rsidTr="00951BF3">
        <w:tc>
          <w:tcPr>
            <w:tcW w:w="0" w:type="auto"/>
          </w:tcPr>
          <w:p w14:paraId="03765DEA" w14:textId="77777777" w:rsidR="00044ECB" w:rsidRDefault="00C254D8">
            <w:pPr>
              <w:pStyle w:val="Compact"/>
            </w:pPr>
            <w:r>
              <w:t>Tốc độ truy cập</w:t>
            </w:r>
          </w:p>
        </w:tc>
        <w:tc>
          <w:tcPr>
            <w:tcW w:w="0" w:type="auto"/>
          </w:tcPr>
          <w:p w14:paraId="6EFD84F0" w14:textId="77777777" w:rsidR="00044ECB" w:rsidRDefault="00C254D8">
            <w:pPr>
              <w:pStyle w:val="Compact"/>
            </w:pPr>
            <w:r>
              <w:t>≤ 3 giây</w:t>
            </w:r>
          </w:p>
        </w:tc>
      </w:tr>
    </w:tbl>
    <w:p w14:paraId="0C8607B3" w14:textId="77777777" w:rsidR="00044ECB" w:rsidRDefault="00C254D8">
      <w:pPr>
        <w:pStyle w:val="Heading2"/>
      </w:pPr>
      <w:bookmarkStart w:id="18" w:name="trách-nhiệm"/>
      <w:bookmarkEnd w:id="17"/>
      <w:r>
        <w:t>9. TRÁCH NHIỆM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3383"/>
      </w:tblGrid>
      <w:tr w:rsidR="00044ECB" w14:paraId="3ABD3578" w14:textId="77777777" w:rsidTr="00951BF3">
        <w:tc>
          <w:tcPr>
            <w:tcW w:w="0" w:type="auto"/>
          </w:tcPr>
          <w:p w14:paraId="0CE227E9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5B21CCDE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Trách nhiệm</w:t>
            </w:r>
          </w:p>
        </w:tc>
      </w:tr>
      <w:tr w:rsidR="00044ECB" w14:paraId="059F0A76" w14:textId="77777777" w:rsidTr="00951BF3">
        <w:tc>
          <w:tcPr>
            <w:tcW w:w="0" w:type="auto"/>
          </w:tcPr>
          <w:p w14:paraId="07B907C0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Ban chỉ đạo</w:t>
            </w:r>
          </w:p>
        </w:tc>
        <w:tc>
          <w:tcPr>
            <w:tcW w:w="0" w:type="auto"/>
          </w:tcPr>
          <w:p w14:paraId="606B0B58" w14:textId="77777777" w:rsidR="00044ECB" w:rsidRDefault="00C254D8">
            <w:pPr>
              <w:pStyle w:val="Compact"/>
            </w:pPr>
            <w:r>
              <w:t>Tổng điều hành, Quyết định</w:t>
            </w:r>
          </w:p>
        </w:tc>
      </w:tr>
      <w:tr w:rsidR="00044ECB" w14:paraId="7056041A" w14:textId="77777777" w:rsidTr="00951BF3">
        <w:tc>
          <w:tcPr>
            <w:tcW w:w="0" w:type="auto"/>
          </w:tcPr>
          <w:p w14:paraId="4160FC07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40B163FF" w14:textId="77777777" w:rsidR="00044ECB" w:rsidRDefault="00C254D8">
            <w:pPr>
              <w:pStyle w:val="Compact"/>
            </w:pPr>
            <w:r>
              <w:t>Kỹ thuật, Bảo trì, Đào tạo</w:t>
            </w:r>
          </w:p>
        </w:tc>
      </w:tr>
      <w:tr w:rsidR="00044ECB" w14:paraId="0AD977BC" w14:textId="77777777" w:rsidTr="00951BF3">
        <w:tc>
          <w:tcPr>
            <w:tcW w:w="0" w:type="auto"/>
          </w:tcPr>
          <w:p w14:paraId="2EE84AD0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Thủ thư</w:t>
            </w:r>
          </w:p>
        </w:tc>
        <w:tc>
          <w:tcPr>
            <w:tcW w:w="0" w:type="auto"/>
          </w:tcPr>
          <w:p w14:paraId="208AE0A9" w14:textId="77777777" w:rsidR="00044ECB" w:rsidRDefault="00C254D8">
            <w:pPr>
              <w:pStyle w:val="Compact"/>
            </w:pPr>
            <w:r>
              <w:t>Nội dung, Kiểm duyệt, Phân loại</w:t>
            </w:r>
          </w:p>
        </w:tc>
      </w:tr>
      <w:tr w:rsidR="00044ECB" w14:paraId="08A9F395" w14:textId="77777777" w:rsidTr="00951BF3">
        <w:tc>
          <w:tcPr>
            <w:tcW w:w="0" w:type="auto"/>
          </w:tcPr>
          <w:p w14:paraId="53D30D96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62BD065C" w14:textId="77777777" w:rsidR="00044ECB" w:rsidRDefault="00C254D8">
            <w:pPr>
              <w:pStyle w:val="Compact"/>
            </w:pPr>
            <w:r>
              <w:t>Đóng góp tài liệu, Sử dụng</w:t>
            </w:r>
          </w:p>
        </w:tc>
      </w:tr>
    </w:tbl>
    <w:p w14:paraId="7AF24DC7" w14:textId="77777777" w:rsidR="00044ECB" w:rsidRDefault="00C254D8">
      <w:pPr>
        <w:pStyle w:val="Heading2"/>
      </w:pPr>
      <w:bookmarkStart w:id="19" w:name="lưu-ý-quan-trọng"/>
      <w:bookmarkEnd w:id="18"/>
      <w:r>
        <w:t>10. LƯU Ý QUAN TRỌNG</w:t>
      </w:r>
    </w:p>
    <w:p w14:paraId="3C9EC367" w14:textId="77777777" w:rsidR="00044ECB" w:rsidRDefault="00C254D8">
      <w:pPr>
        <w:pStyle w:val="Compact"/>
        <w:numPr>
          <w:ilvl w:val="0"/>
          <w:numId w:val="9"/>
        </w:numPr>
      </w:pPr>
      <w:r>
        <w:t xml:space="preserve">⚠️ </w:t>
      </w:r>
      <w:r>
        <w:rPr>
          <w:b/>
          <w:bCs/>
        </w:rPr>
        <w:t>Nội dung quan trọng hơn công nghệ</w:t>
      </w:r>
      <w:r>
        <w:t>: Nền tảng đẹp nhưng không có tài liệu = Vô dụng!</w:t>
      </w:r>
    </w:p>
    <w:p w14:paraId="31BB26DA" w14:textId="77777777" w:rsidR="00044ECB" w:rsidRDefault="00C254D8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Bắt đầu đơn giản</w:t>
      </w:r>
      <w:r>
        <w:t>: Google Drive đủ cho năm đầu. Đừng làm phức tạp!</w:t>
      </w:r>
    </w:p>
    <w:p w14:paraId="73CE4A44" w14:textId="77777777" w:rsidR="00044ECB" w:rsidRDefault="00C254D8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Đào tạo kỹ</w:t>
      </w:r>
      <w:r>
        <w:t>: GV không biết dùng = Không dùng!</w:t>
      </w:r>
    </w:p>
    <w:p w14:paraId="4C040112" w14:textId="77777777" w:rsidR="00044ECB" w:rsidRDefault="00C254D8">
      <w:pPr>
        <w:pStyle w:val="Compact"/>
        <w:numPr>
          <w:ilvl w:val="0"/>
          <w:numId w:val="9"/>
        </w:numPr>
      </w:pPr>
      <w:r>
        <w:t xml:space="preserve">🔥 </w:t>
      </w:r>
      <w:r>
        <w:rPr>
          <w:b/>
          <w:bCs/>
        </w:rPr>
        <w:t>Khuyến khích đóng góp</w:t>
      </w:r>
      <w:r>
        <w:t>: Khen thưởng GV upload nhiều!</w:t>
      </w:r>
    </w:p>
    <w:p w14:paraId="50A9FECF" w14:textId="77777777" w:rsidR="00044ECB" w:rsidRDefault="00C254D8">
      <w:pPr>
        <w:pStyle w:val="Heading2"/>
      </w:pPr>
      <w:bookmarkStart w:id="20" w:name="phụ-lục"/>
      <w:bookmarkEnd w:id="19"/>
      <w:r>
        <w:t>11. PHỤ LỤC</w:t>
      </w:r>
    </w:p>
    <w:p w14:paraId="24A11AED" w14:textId="77777777" w:rsidR="00044ECB" w:rsidRDefault="00C254D8">
      <w:pPr>
        <w:pStyle w:val="Heading3"/>
      </w:pPr>
      <w:bookmarkStart w:id="21" w:name="ngân-sách-chi-tiết"/>
      <w:r>
        <w:t>11.1. Ngân sách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2036"/>
        <w:gridCol w:w="1736"/>
        <w:gridCol w:w="2116"/>
      </w:tblGrid>
      <w:tr w:rsidR="00044ECB" w14:paraId="269D4EE5" w14:textId="77777777" w:rsidTr="00951BF3">
        <w:tc>
          <w:tcPr>
            <w:tcW w:w="0" w:type="auto"/>
          </w:tcPr>
          <w:p w14:paraId="5392B3C3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Khoản</w:t>
            </w:r>
          </w:p>
        </w:tc>
        <w:tc>
          <w:tcPr>
            <w:tcW w:w="0" w:type="auto"/>
          </w:tcPr>
          <w:p w14:paraId="3E072C7C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Google Drive</w:t>
            </w:r>
          </w:p>
        </w:tc>
        <w:tc>
          <w:tcPr>
            <w:tcW w:w="0" w:type="auto"/>
          </w:tcPr>
          <w:p w14:paraId="3442796C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Moodle</w:t>
            </w:r>
          </w:p>
        </w:tc>
        <w:tc>
          <w:tcPr>
            <w:tcW w:w="0" w:type="auto"/>
          </w:tcPr>
          <w:p w14:paraId="7538FF0B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Website riêng</w:t>
            </w:r>
          </w:p>
        </w:tc>
      </w:tr>
      <w:tr w:rsidR="00044ECB" w14:paraId="33EDB543" w14:textId="77777777" w:rsidTr="00951BF3">
        <w:tc>
          <w:tcPr>
            <w:tcW w:w="0" w:type="auto"/>
          </w:tcPr>
          <w:p w14:paraId="7BE87171" w14:textId="77777777" w:rsidR="00044ECB" w:rsidRDefault="00C254D8">
            <w:pPr>
              <w:pStyle w:val="Compact"/>
            </w:pPr>
            <w:r>
              <w:t>Nền tảng</w:t>
            </w:r>
          </w:p>
        </w:tc>
        <w:tc>
          <w:tcPr>
            <w:tcW w:w="0" w:type="auto"/>
          </w:tcPr>
          <w:p w14:paraId="1F54FC7B" w14:textId="77777777" w:rsidR="00044ECB" w:rsidRDefault="00C254D8">
            <w:pPr>
              <w:pStyle w:val="Compact"/>
            </w:pPr>
            <w:r>
              <w:t>Free-$120/năm</w:t>
            </w:r>
          </w:p>
        </w:tc>
        <w:tc>
          <w:tcPr>
            <w:tcW w:w="0" w:type="auto"/>
          </w:tcPr>
          <w:p w14:paraId="1A66BB0D" w14:textId="77777777" w:rsidR="00044ECB" w:rsidRDefault="00C254D8">
            <w:pPr>
              <w:pStyle w:val="Compact"/>
            </w:pPr>
            <w:r>
              <w:t>Free</w:t>
            </w:r>
          </w:p>
        </w:tc>
        <w:tc>
          <w:tcPr>
            <w:tcW w:w="0" w:type="auto"/>
          </w:tcPr>
          <w:p w14:paraId="72229652" w14:textId="77777777" w:rsidR="00044ECB" w:rsidRDefault="00C254D8">
            <w:pPr>
              <w:pStyle w:val="Compact"/>
            </w:pPr>
            <w:r>
              <w:t>$5000-15000 (Dev)</w:t>
            </w:r>
          </w:p>
        </w:tc>
      </w:tr>
      <w:tr w:rsidR="00044ECB" w14:paraId="4EC423E9" w14:textId="77777777" w:rsidTr="00951BF3">
        <w:tc>
          <w:tcPr>
            <w:tcW w:w="0" w:type="auto"/>
          </w:tcPr>
          <w:p w14:paraId="414F8D5A" w14:textId="77777777" w:rsidR="00044ECB" w:rsidRDefault="00C254D8">
            <w:pPr>
              <w:pStyle w:val="Compact"/>
            </w:pPr>
            <w:r>
              <w:t>Server/Hosting</w:t>
            </w:r>
          </w:p>
        </w:tc>
        <w:tc>
          <w:tcPr>
            <w:tcW w:w="0" w:type="auto"/>
          </w:tcPr>
          <w:p w14:paraId="23EE9083" w14:textId="77777777" w:rsidR="00044ECB" w:rsidRDefault="00C254D8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122AAAC3" w14:textId="77777777" w:rsidR="00044ECB" w:rsidRDefault="00C254D8">
            <w:pPr>
              <w:pStyle w:val="Compact"/>
            </w:pPr>
            <w:r>
              <w:t>$600-2400/năm</w:t>
            </w:r>
          </w:p>
        </w:tc>
        <w:tc>
          <w:tcPr>
            <w:tcW w:w="0" w:type="auto"/>
          </w:tcPr>
          <w:p w14:paraId="09E5C506" w14:textId="77777777" w:rsidR="00044ECB" w:rsidRDefault="00C254D8">
            <w:pPr>
              <w:pStyle w:val="Compact"/>
            </w:pPr>
            <w:r>
              <w:t>$600-2400/năm</w:t>
            </w:r>
          </w:p>
        </w:tc>
      </w:tr>
      <w:tr w:rsidR="00044ECB" w14:paraId="0A874CF6" w14:textId="77777777" w:rsidTr="00951BF3">
        <w:tc>
          <w:tcPr>
            <w:tcW w:w="0" w:type="auto"/>
          </w:tcPr>
          <w:p w14:paraId="55A28C57" w14:textId="77777777" w:rsidR="00044ECB" w:rsidRDefault="00C254D8">
            <w:pPr>
              <w:pStyle w:val="Compact"/>
            </w:pPr>
            <w:r>
              <w:lastRenderedPageBreak/>
              <w:t>Tên miền</w:t>
            </w:r>
          </w:p>
        </w:tc>
        <w:tc>
          <w:tcPr>
            <w:tcW w:w="0" w:type="auto"/>
          </w:tcPr>
          <w:p w14:paraId="57EED89F" w14:textId="77777777" w:rsidR="00044ECB" w:rsidRDefault="00C254D8">
            <w:pPr>
              <w:pStyle w:val="Compact"/>
            </w:pPr>
            <w:r>
              <w:t>$15/năm</w:t>
            </w:r>
          </w:p>
        </w:tc>
        <w:tc>
          <w:tcPr>
            <w:tcW w:w="0" w:type="auto"/>
          </w:tcPr>
          <w:p w14:paraId="00F91EA3" w14:textId="77777777" w:rsidR="00044ECB" w:rsidRDefault="00C254D8">
            <w:pPr>
              <w:pStyle w:val="Compact"/>
            </w:pPr>
            <w:r>
              <w:t>$15/năm</w:t>
            </w:r>
          </w:p>
        </w:tc>
        <w:tc>
          <w:tcPr>
            <w:tcW w:w="0" w:type="auto"/>
          </w:tcPr>
          <w:p w14:paraId="701902A4" w14:textId="77777777" w:rsidR="00044ECB" w:rsidRDefault="00C254D8">
            <w:pPr>
              <w:pStyle w:val="Compact"/>
            </w:pPr>
            <w:r>
              <w:t>$15/năm</w:t>
            </w:r>
          </w:p>
        </w:tc>
      </w:tr>
      <w:tr w:rsidR="00044ECB" w14:paraId="000A862B" w14:textId="77777777" w:rsidTr="00951BF3">
        <w:tc>
          <w:tcPr>
            <w:tcW w:w="0" w:type="auto"/>
          </w:tcPr>
          <w:p w14:paraId="03A0304B" w14:textId="77777777" w:rsidR="00044ECB" w:rsidRDefault="00C254D8">
            <w:pPr>
              <w:pStyle w:val="Compact"/>
            </w:pPr>
            <w:r>
              <w:t>Đào tạo</w:t>
            </w:r>
          </w:p>
        </w:tc>
        <w:tc>
          <w:tcPr>
            <w:tcW w:w="0" w:type="auto"/>
          </w:tcPr>
          <w:p w14:paraId="33696631" w14:textId="77777777" w:rsidR="00044ECB" w:rsidRDefault="00C254D8">
            <w:pPr>
              <w:pStyle w:val="Compact"/>
            </w:pPr>
            <w:r>
              <w:t>$2000 (Workshop)</w:t>
            </w:r>
          </w:p>
        </w:tc>
        <w:tc>
          <w:tcPr>
            <w:tcW w:w="0" w:type="auto"/>
          </w:tcPr>
          <w:p w14:paraId="6D824170" w14:textId="77777777" w:rsidR="00044ECB" w:rsidRDefault="00C254D8">
            <w:pPr>
              <w:pStyle w:val="Compact"/>
            </w:pPr>
            <w:r>
              <w:t>$3000</w:t>
            </w:r>
          </w:p>
        </w:tc>
        <w:tc>
          <w:tcPr>
            <w:tcW w:w="0" w:type="auto"/>
          </w:tcPr>
          <w:p w14:paraId="39154526" w14:textId="77777777" w:rsidR="00044ECB" w:rsidRDefault="00C254D8">
            <w:pPr>
              <w:pStyle w:val="Compact"/>
            </w:pPr>
            <w:r>
              <w:t>$5000</w:t>
            </w:r>
          </w:p>
        </w:tc>
      </w:tr>
      <w:tr w:rsidR="00044ECB" w14:paraId="1D9705EE" w14:textId="77777777" w:rsidTr="00951BF3">
        <w:tc>
          <w:tcPr>
            <w:tcW w:w="0" w:type="auto"/>
          </w:tcPr>
          <w:p w14:paraId="2EC9DE6A" w14:textId="77777777" w:rsidR="00044ECB" w:rsidRDefault="00C254D8">
            <w:pPr>
              <w:pStyle w:val="Compact"/>
            </w:pPr>
            <w:r>
              <w:t>Khen thưởng GV</w:t>
            </w:r>
          </w:p>
        </w:tc>
        <w:tc>
          <w:tcPr>
            <w:tcW w:w="0" w:type="auto"/>
          </w:tcPr>
          <w:p w14:paraId="1166443B" w14:textId="77777777" w:rsidR="00044ECB" w:rsidRDefault="00C254D8">
            <w:pPr>
              <w:pStyle w:val="Compact"/>
            </w:pPr>
            <w:r>
              <w:t>$2000</w:t>
            </w:r>
          </w:p>
        </w:tc>
        <w:tc>
          <w:tcPr>
            <w:tcW w:w="0" w:type="auto"/>
          </w:tcPr>
          <w:p w14:paraId="1B5443A2" w14:textId="77777777" w:rsidR="00044ECB" w:rsidRDefault="00C254D8">
            <w:pPr>
              <w:pStyle w:val="Compact"/>
            </w:pPr>
            <w:r>
              <w:t>$2000</w:t>
            </w:r>
          </w:p>
        </w:tc>
        <w:tc>
          <w:tcPr>
            <w:tcW w:w="0" w:type="auto"/>
          </w:tcPr>
          <w:p w14:paraId="0AB35A2C" w14:textId="77777777" w:rsidR="00044ECB" w:rsidRDefault="00C254D8">
            <w:pPr>
              <w:pStyle w:val="Compact"/>
            </w:pPr>
            <w:r>
              <w:t>$2000</w:t>
            </w:r>
          </w:p>
        </w:tc>
      </w:tr>
      <w:tr w:rsidR="00044ECB" w14:paraId="559ECBAC" w14:textId="77777777" w:rsidTr="00951BF3">
        <w:tc>
          <w:tcPr>
            <w:tcW w:w="0" w:type="auto"/>
          </w:tcPr>
          <w:p w14:paraId="45CB3AED" w14:textId="77777777" w:rsidR="00044ECB" w:rsidRDefault="00C254D8">
            <w:pPr>
              <w:pStyle w:val="Compact"/>
            </w:pPr>
            <w:r>
              <w:t>Dự phòng</w:t>
            </w:r>
          </w:p>
        </w:tc>
        <w:tc>
          <w:tcPr>
            <w:tcW w:w="0" w:type="auto"/>
          </w:tcPr>
          <w:p w14:paraId="20A06A2B" w14:textId="77777777" w:rsidR="00044ECB" w:rsidRDefault="00C254D8">
            <w:pPr>
              <w:pStyle w:val="Compact"/>
            </w:pPr>
            <w:r>
              <w:t>$1000</w:t>
            </w:r>
          </w:p>
        </w:tc>
        <w:tc>
          <w:tcPr>
            <w:tcW w:w="0" w:type="auto"/>
          </w:tcPr>
          <w:p w14:paraId="4515C5D1" w14:textId="77777777" w:rsidR="00044ECB" w:rsidRDefault="00C254D8">
            <w:pPr>
              <w:pStyle w:val="Compact"/>
            </w:pPr>
            <w:r>
              <w:t>$2000</w:t>
            </w:r>
          </w:p>
        </w:tc>
        <w:tc>
          <w:tcPr>
            <w:tcW w:w="0" w:type="auto"/>
          </w:tcPr>
          <w:p w14:paraId="6F52C6BA" w14:textId="77777777" w:rsidR="00044ECB" w:rsidRDefault="00C254D8">
            <w:pPr>
              <w:pStyle w:val="Compact"/>
            </w:pPr>
            <w:r>
              <w:t>$3000</w:t>
            </w:r>
          </w:p>
        </w:tc>
      </w:tr>
      <w:tr w:rsidR="00044ECB" w14:paraId="7E83634B" w14:textId="77777777" w:rsidTr="00951BF3">
        <w:tc>
          <w:tcPr>
            <w:tcW w:w="0" w:type="auto"/>
          </w:tcPr>
          <w:p w14:paraId="47F87A4C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TỔNG NĂM 1</w:t>
            </w:r>
          </w:p>
        </w:tc>
        <w:tc>
          <w:tcPr>
            <w:tcW w:w="0" w:type="auto"/>
          </w:tcPr>
          <w:p w14:paraId="22789645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$5135</w:t>
            </w:r>
          </w:p>
        </w:tc>
        <w:tc>
          <w:tcPr>
            <w:tcW w:w="0" w:type="auto"/>
          </w:tcPr>
          <w:p w14:paraId="072994AF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$9615</w:t>
            </w:r>
          </w:p>
        </w:tc>
        <w:tc>
          <w:tcPr>
            <w:tcW w:w="0" w:type="auto"/>
          </w:tcPr>
          <w:p w14:paraId="6139B937" w14:textId="77777777" w:rsidR="00044ECB" w:rsidRDefault="00C254D8">
            <w:pPr>
              <w:pStyle w:val="Compact"/>
            </w:pPr>
            <w:r>
              <w:rPr>
                <w:b/>
                <w:bCs/>
              </w:rPr>
              <w:t>$27615</w:t>
            </w:r>
          </w:p>
        </w:tc>
      </w:tr>
    </w:tbl>
    <w:p w14:paraId="11853F2B" w14:textId="77777777" w:rsidR="00044ECB" w:rsidRDefault="00C254D8">
      <w:pPr>
        <w:pStyle w:val="Heading3"/>
      </w:pPr>
      <w:bookmarkStart w:id="22" w:name="checklist-sẵn-sàng-ra-mắt"/>
      <w:bookmarkEnd w:id="21"/>
      <w:r>
        <w:t>11.2. Checklist sẵn sàng ra mắt</w:t>
      </w:r>
    </w:p>
    <w:p w14:paraId="3FD4FF1B" w14:textId="77777777" w:rsidR="00044ECB" w:rsidRDefault="00C254D8">
      <w:pPr>
        <w:pStyle w:val="SourceCode"/>
      </w:pPr>
      <w:r>
        <w:rPr>
          <w:rStyle w:val="VerbatimChar"/>
        </w:rPr>
        <w:t>KỸ THUẬT:</w:t>
      </w:r>
      <w:r>
        <w:br/>
      </w:r>
      <w:r>
        <w:rPr>
          <w:rStyle w:val="VerbatimChar"/>
        </w:rPr>
        <w:t>□ Nền tảng hoạt động ổn định</w:t>
      </w:r>
      <w:r>
        <w:br/>
      </w:r>
      <w:r>
        <w:rPr>
          <w:rStyle w:val="VerbatimChar"/>
        </w:rPr>
        <w:t>□ Phân quyền đã thiết lập</w:t>
      </w:r>
      <w:r>
        <w:br/>
      </w:r>
      <w:r>
        <w:rPr>
          <w:rStyle w:val="VerbatimChar"/>
        </w:rPr>
        <w:t>□ Tốc độ truy cập &lt; 3 giây</w:t>
      </w:r>
      <w:r>
        <w:br/>
      </w:r>
      <w:r>
        <w:rPr>
          <w:rStyle w:val="VerbatimChar"/>
        </w:rPr>
        <w:t>□ Đã test trên nhiều thiết bị (PC, Phone, Tablet)</w:t>
      </w:r>
      <w:r>
        <w:br/>
      </w:r>
      <w:r>
        <w:rPr>
          <w:rStyle w:val="VerbatimChar"/>
        </w:rPr>
        <w:t>□ Backup tự động hoạt động</w:t>
      </w:r>
      <w:r>
        <w:br/>
      </w:r>
      <w:r>
        <w:br/>
      </w:r>
      <w:r>
        <w:rPr>
          <w:rStyle w:val="VerbatimChar"/>
        </w:rPr>
        <w:t>NỘI DUNG:</w:t>
      </w:r>
      <w:r>
        <w:br/>
      </w:r>
      <w:r>
        <w:rPr>
          <w:rStyle w:val="VerbatimChar"/>
        </w:rPr>
        <w:t>□ Có ≥ 200 tài liệu</w:t>
      </w:r>
      <w:r>
        <w:br/>
      </w:r>
      <w:r>
        <w:rPr>
          <w:rStyle w:val="VerbatimChar"/>
        </w:rPr>
        <w:t>□ Phân loại đầy đủ (Môn, Cấp, Loại)</w:t>
      </w:r>
      <w:r>
        <w:br/>
      </w:r>
      <w:r>
        <w:rPr>
          <w:rStyle w:val="VerbatimChar"/>
        </w:rPr>
        <w:t>□ Tất cả file có metadata</w:t>
      </w:r>
      <w:r>
        <w:br/>
      </w:r>
      <w:r>
        <w:rPr>
          <w:rStyle w:val="VerbatimChar"/>
        </w:rPr>
        <w:t>□ Đã kiểm duyệt chất lượng</w:t>
      </w:r>
      <w:r>
        <w:br/>
      </w:r>
      <w:r>
        <w:br/>
      </w:r>
      <w:r>
        <w:rPr>
          <w:rStyle w:val="VerbatimChar"/>
        </w:rPr>
        <w:t>NGƯỜI DÙNG:</w:t>
      </w:r>
      <w:r>
        <w:br/>
      </w:r>
      <w:r>
        <w:rPr>
          <w:rStyle w:val="VerbatimChar"/>
        </w:rPr>
        <w:t>□ Tất cả GV có tài khoản</w:t>
      </w:r>
      <w:r>
        <w:br/>
      </w:r>
      <w:r>
        <w:rPr>
          <w:rStyle w:val="VerbatimChar"/>
        </w:rPr>
        <w:t>□ Đã đào tạo 100% GV (Workshop)</w:t>
      </w:r>
      <w:r>
        <w:br/>
      </w:r>
      <w:r>
        <w:rPr>
          <w:rStyle w:val="VerbatimChar"/>
        </w:rPr>
        <w:t>□ Có Sổ tay hướng dẫn</w:t>
      </w:r>
      <w:r>
        <w:br/>
      </w:r>
      <w:r>
        <w:rPr>
          <w:rStyle w:val="VerbatimChar"/>
        </w:rPr>
        <w:t>□ Có Video hướng dẫn</w:t>
      </w:r>
      <w:r>
        <w:br/>
      </w:r>
      <w:r>
        <w:rPr>
          <w:rStyle w:val="VerbatimChar"/>
        </w:rPr>
        <w:t>□ Đã pilot test (10 GV)</w:t>
      </w:r>
      <w:r>
        <w:br/>
      </w:r>
      <w:r>
        <w:br/>
      </w:r>
      <w:r>
        <w:rPr>
          <w:rStyle w:val="VerbatimChar"/>
        </w:rPr>
        <w:t>TRUYỀN THÔNG:</w:t>
      </w:r>
      <w:r>
        <w:br/>
      </w:r>
      <w:r>
        <w:rPr>
          <w:rStyle w:val="VerbatimChar"/>
        </w:rPr>
        <w:t>□ Email thông báo đã gửi</w:t>
      </w:r>
      <w:r>
        <w:br/>
      </w:r>
      <w:r>
        <w:rPr>
          <w:rStyle w:val="VerbatimChar"/>
        </w:rPr>
        <w:t>□ Poster dán ở phòng GV</w:t>
      </w:r>
      <w:r>
        <w:br/>
      </w:r>
      <w:r>
        <w:rPr>
          <w:rStyle w:val="VerbatimChar"/>
        </w:rPr>
        <w:t>□ Bài viết trên Website trường</w:t>
      </w:r>
      <w:r>
        <w:br/>
      </w:r>
      <w:r>
        <w:rPr>
          <w:rStyle w:val="VerbatimChar"/>
        </w:rPr>
        <w:t>□ Video teaser (30 giây)</w:t>
      </w:r>
      <w:r>
        <w:br/>
      </w:r>
      <w:r>
        <w:lastRenderedPageBreak/>
        <w:br/>
      </w:r>
      <w:r>
        <w:rPr>
          <w:rStyle w:val="VerbatimChar"/>
        </w:rPr>
        <w:t>SẴN SÀNG RA MẮT: □ Có  □ Chưa</w:t>
      </w:r>
    </w:p>
    <w:p w14:paraId="694B8845" w14:textId="77777777" w:rsidR="00044ECB" w:rsidRDefault="00C254D8">
      <w:pPr>
        <w:pStyle w:val="Heading2"/>
      </w:pPr>
      <w:bookmarkStart w:id="23" w:name="faq"/>
      <w:bookmarkEnd w:id="20"/>
      <w:bookmarkEnd w:id="22"/>
      <w:r>
        <w:t>12. FAQ</w:t>
      </w:r>
    </w:p>
    <w:p w14:paraId="11B7BAA0" w14:textId="77777777" w:rsidR="00044ECB" w:rsidRDefault="00C254D8">
      <w:pPr>
        <w:pStyle w:val="FirstParagraph"/>
      </w:pPr>
      <w:r>
        <w:rPr>
          <w:b/>
          <w:bCs/>
        </w:rPr>
        <w:t>Q1: Xây dựng Thư viện số mất bao lâu?</w:t>
      </w:r>
      <w:r>
        <w:br/>
        <w:t>A: Google Drive: 2-3 tháng. Moodle: 4-6 tháng. Website: 6-12 tháng.</w:t>
      </w:r>
    </w:p>
    <w:p w14:paraId="507F53C1" w14:textId="77777777" w:rsidR="00044ECB" w:rsidRDefault="00C254D8">
      <w:pPr>
        <w:pStyle w:val="BodyText"/>
      </w:pPr>
      <w:r>
        <w:rPr>
          <w:b/>
          <w:bCs/>
        </w:rPr>
        <w:t>Q2: Có cần thuê chuyên gia không?</w:t>
      </w:r>
      <w:r>
        <w:br/>
        <w:t>A: Google Drive: Không cần. Moodle/Website: Nên thuê (Hoặc IT giỏi).</w:t>
      </w:r>
    </w:p>
    <w:p w14:paraId="3FBD05D4" w14:textId="77777777" w:rsidR="00044ECB" w:rsidRDefault="00C254D8">
      <w:pPr>
        <w:pStyle w:val="BodyText"/>
      </w:pPr>
      <w:r>
        <w:rPr>
          <w:b/>
          <w:bCs/>
        </w:rPr>
        <w:t>Q3: Nếu không đủ 200 tài liệu?</w:t>
      </w:r>
      <w:r>
        <w:br/>
        <w:t>A: Vẫn ra mắt! 50-100 tài liệu cũng OK. Quan trọng là CHẤT LƯỢNG, Rồi từ từ bổ sung.</w:t>
      </w:r>
    </w:p>
    <w:p w14:paraId="51957360" w14:textId="77777777" w:rsidR="00044ECB" w:rsidRDefault="00967A60">
      <w:r>
        <w:pict w14:anchorId="2755354D">
          <v:rect id="_x0000_i1025" style="width:0;height:1.5pt" o:hralign="center" o:hrstd="t" o:hr="t"/>
        </w:pict>
      </w:r>
    </w:p>
    <w:p w14:paraId="6D781026" w14:textId="77777777" w:rsidR="00044ECB" w:rsidRDefault="00C254D8">
      <w:pPr>
        <w:pStyle w:val="FirstParagraph"/>
      </w:pPr>
      <w:r>
        <w:rPr>
          <w:b/>
          <w:bCs/>
        </w:rPr>
        <w:t>PHÊ DUYỆT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023"/>
        <w:gridCol w:w="1673"/>
        <w:gridCol w:w="1023"/>
        <w:gridCol w:w="1023"/>
      </w:tblGrid>
      <w:tr w:rsidR="00044ECB" w14:paraId="7117AEC1" w14:textId="77777777" w:rsidTr="00951BF3">
        <w:tc>
          <w:tcPr>
            <w:tcW w:w="0" w:type="auto"/>
          </w:tcPr>
          <w:p w14:paraId="32107FAF" w14:textId="77777777" w:rsidR="00044ECB" w:rsidRDefault="00C254D8">
            <w:pPr>
              <w:pStyle w:val="Compact"/>
            </w:pPr>
            <w:r>
              <w:t>Thủ thư</w:t>
            </w:r>
          </w:p>
        </w:tc>
        <w:tc>
          <w:tcPr>
            <w:tcW w:w="0" w:type="auto"/>
          </w:tcPr>
          <w:p w14:paraId="3DFF3C68" w14:textId="77777777" w:rsidR="00044ECB" w:rsidRDefault="00C254D8">
            <w:pPr>
              <w:pStyle w:val="Compact"/>
            </w:pPr>
            <w:r>
              <w:t>IT</w:t>
            </w:r>
          </w:p>
        </w:tc>
        <w:tc>
          <w:tcPr>
            <w:tcW w:w="0" w:type="auto"/>
          </w:tcPr>
          <w:p w14:paraId="03BD47D6" w14:textId="77777777" w:rsidR="00044ECB" w:rsidRDefault="00C254D8">
            <w:pPr>
              <w:pStyle w:val="Compact"/>
            </w:pPr>
            <w:r>
              <w:t>Trưởng BP HT</w:t>
            </w:r>
          </w:p>
        </w:tc>
        <w:tc>
          <w:tcPr>
            <w:tcW w:w="0" w:type="auto"/>
          </w:tcPr>
          <w:p w14:paraId="0F799F5B" w14:textId="77777777" w:rsidR="00044ECB" w:rsidRDefault="00C254D8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47E32BE4" w14:textId="77777777" w:rsidR="00044ECB" w:rsidRDefault="00C254D8">
            <w:pPr>
              <w:pStyle w:val="Compact"/>
            </w:pPr>
            <w:r>
              <w:t>HT</w:t>
            </w:r>
          </w:p>
        </w:tc>
      </w:tr>
      <w:tr w:rsidR="00044ECB" w14:paraId="6D34B98A" w14:textId="77777777" w:rsidTr="00951BF3">
        <w:tc>
          <w:tcPr>
            <w:tcW w:w="0" w:type="auto"/>
          </w:tcPr>
          <w:p w14:paraId="349815A7" w14:textId="77777777" w:rsidR="00044ECB" w:rsidRDefault="00C254D8">
            <w:pPr>
              <w:pStyle w:val="Compact"/>
            </w:pPr>
            <w:r>
              <w:t>[Họ tên]</w:t>
            </w:r>
          </w:p>
        </w:tc>
        <w:tc>
          <w:tcPr>
            <w:tcW w:w="0" w:type="auto"/>
          </w:tcPr>
          <w:p w14:paraId="4983851A" w14:textId="77777777" w:rsidR="00044ECB" w:rsidRDefault="00C254D8">
            <w:pPr>
              <w:pStyle w:val="Compact"/>
            </w:pPr>
            <w:r>
              <w:t>[Họ tên]</w:t>
            </w:r>
          </w:p>
        </w:tc>
        <w:tc>
          <w:tcPr>
            <w:tcW w:w="0" w:type="auto"/>
          </w:tcPr>
          <w:p w14:paraId="559623B1" w14:textId="77777777" w:rsidR="00044ECB" w:rsidRDefault="00C254D8">
            <w:pPr>
              <w:pStyle w:val="Compact"/>
            </w:pPr>
            <w:r>
              <w:t>[Họ tên]</w:t>
            </w:r>
          </w:p>
        </w:tc>
        <w:tc>
          <w:tcPr>
            <w:tcW w:w="0" w:type="auto"/>
          </w:tcPr>
          <w:p w14:paraId="7BE410B1" w14:textId="77777777" w:rsidR="00044ECB" w:rsidRDefault="00C254D8">
            <w:pPr>
              <w:pStyle w:val="Compact"/>
            </w:pPr>
            <w:r>
              <w:t>[Họ tên]</w:t>
            </w:r>
          </w:p>
        </w:tc>
        <w:tc>
          <w:tcPr>
            <w:tcW w:w="0" w:type="auto"/>
          </w:tcPr>
          <w:p w14:paraId="77615CDE" w14:textId="77777777" w:rsidR="00044ECB" w:rsidRDefault="00C254D8">
            <w:pPr>
              <w:pStyle w:val="Compact"/>
            </w:pPr>
            <w:r>
              <w:t>[Họ tên]</w:t>
            </w:r>
          </w:p>
        </w:tc>
      </w:tr>
      <w:bookmarkEnd w:id="0"/>
      <w:bookmarkEnd w:id="23"/>
    </w:tbl>
    <w:p w14:paraId="1ABEDDF1" w14:textId="77777777" w:rsidR="00C254D8" w:rsidRDefault="00C254D8"/>
    <w:sectPr w:rsidR="00C254D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A1AF7" w14:textId="77777777" w:rsidR="00967A60" w:rsidRDefault="00967A60" w:rsidP="00951BF3">
      <w:pPr>
        <w:spacing w:line="240" w:lineRule="auto"/>
      </w:pPr>
      <w:r>
        <w:separator/>
      </w:r>
    </w:p>
  </w:endnote>
  <w:endnote w:type="continuationSeparator" w:id="0">
    <w:p w14:paraId="080F32F6" w14:textId="77777777" w:rsidR="00967A60" w:rsidRDefault="00967A60" w:rsidP="00951B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5432A" w14:textId="77777777" w:rsidR="00967A60" w:rsidRDefault="00967A60" w:rsidP="00951BF3">
      <w:pPr>
        <w:spacing w:line="240" w:lineRule="auto"/>
      </w:pPr>
      <w:r>
        <w:separator/>
      </w:r>
    </w:p>
  </w:footnote>
  <w:footnote w:type="continuationSeparator" w:id="0">
    <w:p w14:paraId="032A7EA4" w14:textId="77777777" w:rsidR="00967A60" w:rsidRDefault="00967A60" w:rsidP="00951B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B9EBB" w14:textId="77777777" w:rsidR="00951BF3" w:rsidRPr="00A33244" w:rsidRDefault="00951BF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7216" behindDoc="0" locked="0" layoutInCell="1" allowOverlap="1" wp14:anchorId="4E255AAD" wp14:editId="0A148A8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7A60">
      <w:rPr>
        <w:rFonts w:ascii=".VnTime" w:hAnsi=".VnTime" w:cs="Arial"/>
        <w:b/>
        <w:bCs/>
        <w:noProof/>
      </w:rPr>
      <w:pict w14:anchorId="0E906C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8240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12502DE" w14:textId="77777777" w:rsidR="00951BF3" w:rsidRDefault="00951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E2808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9495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6AC1D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21B54D7"/>
    <w:multiLevelType w:val="multilevel"/>
    <w:tmpl w:val="1AA8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92F87"/>
    <w:multiLevelType w:val="multilevel"/>
    <w:tmpl w:val="EFE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92C7A"/>
    <w:multiLevelType w:val="multilevel"/>
    <w:tmpl w:val="EDE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3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ECB"/>
    <w:rsid w:val="00044ECB"/>
    <w:rsid w:val="00821A1F"/>
    <w:rsid w:val="00951BF3"/>
    <w:rsid w:val="00967A60"/>
    <w:rsid w:val="00C254D8"/>
    <w:rsid w:val="00C9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34B792"/>
  <w15:docId w15:val="{77B54F8F-A292-475D-99D1-87301721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1A1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21A1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21A1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21A1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21A1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21A1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21A1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21A1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A1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A1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21A1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21A1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1A1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1A1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A1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21A1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A1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21A1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A1F"/>
    <w:rPr>
      <w:rFonts w:ascii="Times New Roman" w:hAnsi="Times New Roman"/>
      <w:szCs w:val="22"/>
    </w:rPr>
  </w:style>
  <w:style w:type="character" w:styleId="Emphasis">
    <w:name w:val="Emphasis"/>
    <w:rsid w:val="00821A1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21A1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21A1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21A1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51BF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21A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1A1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1A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2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18</TotalTime>
  <Pages>16</Pages>
  <Words>2039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2026-02-05T02:05:00Z</dcterms:created>
  <dcterms:modified xsi:type="dcterms:W3CDTF">2026-02-05T02:17:00Z</dcterms:modified>
</cp:coreProperties>
</file>