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7DD54" w14:textId="77777777" w:rsidR="00B94490" w:rsidRDefault="00503587" w:rsidP="005541B2">
      <w:pPr>
        <w:pStyle w:val="Title"/>
      </w:pPr>
      <w:bookmarkStart w:id="0" w:name="sop-06.5-phát-triển-và-mở-rộng-thư-viện"/>
      <w:r>
        <w:t>SOP-06.5: PHÁT TRI</w:t>
      </w:r>
      <w:r>
        <w:t>Ể</w:t>
      </w:r>
      <w:r>
        <w:t>N VÀ M</w:t>
      </w:r>
      <w:r>
        <w:t>Ở</w:t>
      </w:r>
      <w:r>
        <w:t xml:space="preserve"> R</w:t>
      </w:r>
      <w:r>
        <w:t>Ộ</w:t>
      </w:r>
      <w:r>
        <w:t>NG THƯ VI</w:t>
      </w:r>
      <w:r>
        <w:t>Ệ</w:t>
      </w:r>
      <w:r>
        <w:t>N</w:t>
      </w:r>
    </w:p>
    <w:p w14:paraId="60729876" w14:textId="77777777" w:rsidR="00B94490" w:rsidRDefault="00503587">
      <w:pPr>
        <w:pStyle w:val="Heading2"/>
      </w:pPr>
      <w:bookmarkStart w:id="1" w:name="thông-tin-mã-sop-06.5-tần-suất-liên-tục"/>
      <w:r>
        <w:t>1. THÔNG TIN | Mã: SOP-06.5 | T</w:t>
      </w:r>
      <w:r>
        <w:t>ầ</w:t>
      </w:r>
      <w:r>
        <w:t>n su</w:t>
      </w:r>
      <w:r>
        <w:t>ấ</w:t>
      </w:r>
      <w:r>
        <w:t>t: Liên t</w:t>
      </w:r>
      <w:r>
        <w:t>ụ</w:t>
      </w:r>
      <w:r>
        <w:t>c</w:t>
      </w:r>
    </w:p>
    <w:p w14:paraId="274FC282" w14:textId="77777777" w:rsidR="00B94490" w:rsidRDefault="00503587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39E5AE53" w14:textId="77777777" w:rsidR="00B94490" w:rsidRDefault="00503587">
      <w:pPr>
        <w:pStyle w:val="FirstParagraph"/>
      </w:pPr>
      <w:r>
        <w:t>M</w:t>
      </w:r>
      <w:r>
        <w:t>ở</w:t>
      </w:r>
      <w:r>
        <w:t xml:space="preserve"> r</w:t>
      </w:r>
      <w:r>
        <w:t>ộ</w:t>
      </w:r>
      <w:r>
        <w:t>ng Thư vi</w:t>
      </w:r>
      <w:r>
        <w:t>ệ</w:t>
      </w:r>
      <w:r>
        <w:t>n, Thêm tính năng m</w:t>
      </w:r>
      <w:r>
        <w:t>ớ</w:t>
      </w:r>
      <w:r>
        <w:t>i, Nâng c</w:t>
      </w:r>
      <w:r>
        <w:t>ấ</w:t>
      </w:r>
      <w:r>
        <w:t>p</w:t>
      </w:r>
    </w:p>
    <w:p w14:paraId="3B5D695D" w14:textId="77777777" w:rsidR="00B94490" w:rsidRDefault="00503587">
      <w:pPr>
        <w:pStyle w:val="Heading2"/>
      </w:pPr>
      <w:bookmarkStart w:id="3" w:name="chiến-lược-phát-triển-3-năm"/>
      <w:bookmarkEnd w:id="2"/>
      <w:r>
        <w:t>3. CHI</w:t>
      </w:r>
      <w:r>
        <w:t>Ế</w:t>
      </w:r>
      <w:r>
        <w:t>N LƯ</w:t>
      </w:r>
      <w:r>
        <w:t>Ợ</w:t>
      </w:r>
      <w:r>
        <w:t>C PHÁT TRI</w:t>
      </w:r>
      <w:r>
        <w:t>Ể</w:t>
      </w:r>
      <w:r>
        <w:t>N 3 NĂM</w:t>
      </w:r>
    </w:p>
    <w:p w14:paraId="099FEC01" w14:textId="77777777" w:rsidR="00B94490" w:rsidRDefault="00503587">
      <w:pPr>
        <w:pStyle w:val="FirstParagraph"/>
      </w:pPr>
      <w:r>
        <w:rPr>
          <w:b/>
          <w:bCs/>
        </w:rPr>
        <w:t>Năm 1 (Xây d</w:t>
      </w:r>
      <w:r>
        <w:rPr>
          <w:b/>
          <w:bCs/>
        </w:rPr>
        <w:t>ự</w:t>
      </w:r>
      <w:r>
        <w:rPr>
          <w:b/>
          <w:bCs/>
        </w:rPr>
        <w:t>ng):</w:t>
      </w:r>
      <w:r>
        <w:t xml:space="preserve"> - N</w:t>
      </w:r>
      <w:r>
        <w:t>ề</w:t>
      </w:r>
      <w:r>
        <w:t>n t</w:t>
      </w:r>
      <w:r>
        <w:t>ả</w:t>
      </w:r>
      <w:r>
        <w:t xml:space="preserve">ng: Google Drive </w:t>
      </w:r>
      <w:r>
        <w:t>- M</w:t>
      </w:r>
      <w:r>
        <w:t>ụ</w:t>
      </w:r>
      <w:r>
        <w:t>c tiêu: ≥ 500 TL - Ngư</w:t>
      </w:r>
      <w:r>
        <w:t>ờ</w:t>
      </w:r>
      <w:r>
        <w:t>i dùng: 100 GV - Tính năng: Cơ b</w:t>
      </w:r>
      <w:r>
        <w:t>ả</w:t>
      </w:r>
      <w:r>
        <w:t>n (Tìm, T</w:t>
      </w:r>
      <w:r>
        <w:t>ả</w:t>
      </w:r>
      <w:r>
        <w:t>i)</w:t>
      </w:r>
    </w:p>
    <w:p w14:paraId="572DA652" w14:textId="77777777" w:rsidR="00B94490" w:rsidRDefault="00503587">
      <w:pPr>
        <w:pStyle w:val="BodyText"/>
      </w:pPr>
      <w:r>
        <w:rPr>
          <w:b/>
          <w:bCs/>
        </w:rPr>
        <w:t>Năm 2 (M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ng):</w:t>
      </w:r>
      <w:r>
        <w:t xml:space="preserve"> - M</w:t>
      </w:r>
      <w:r>
        <w:t>ụ</w:t>
      </w:r>
      <w:r>
        <w:t>c tiêu: ≥ 1000 TL - Ngư</w:t>
      </w:r>
      <w:r>
        <w:t>ờ</w:t>
      </w:r>
      <w:r>
        <w:t>i dùng: 100 GV + 500 HS - Tính năng: Đánh giá, Bình lu</w:t>
      </w:r>
      <w:r>
        <w:t>ậ</w:t>
      </w:r>
      <w:r>
        <w:t>n</w:t>
      </w:r>
    </w:p>
    <w:p w14:paraId="0D528E54" w14:textId="77777777" w:rsidR="00B94490" w:rsidRDefault="00503587">
      <w:pPr>
        <w:pStyle w:val="BodyText"/>
      </w:pPr>
      <w:r>
        <w:rPr>
          <w:b/>
          <w:bCs/>
        </w:rPr>
        <w:t>Năm 3 (Chuyên nghi</w:t>
      </w:r>
      <w:r>
        <w:rPr>
          <w:b/>
          <w:bCs/>
        </w:rPr>
        <w:t>ệ</w:t>
      </w:r>
      <w:r>
        <w:rPr>
          <w:b/>
          <w:bCs/>
        </w:rPr>
        <w:t>p):</w:t>
      </w:r>
      <w:r>
        <w:t xml:space="preserve"> - N</w:t>
      </w:r>
      <w:r>
        <w:t>ề</w:t>
      </w:r>
      <w:r>
        <w:t>n t</w:t>
      </w:r>
      <w:r>
        <w:t>ả</w:t>
      </w:r>
      <w:r>
        <w:t>ng: Moodle/Website - M</w:t>
      </w:r>
      <w:r>
        <w:t>ụ</w:t>
      </w:r>
      <w:r>
        <w:t>c tiêu: ≥ 2000 TL - Ngư</w:t>
      </w:r>
      <w:r>
        <w:t>ờ</w:t>
      </w:r>
      <w:r>
        <w:t>i d</w:t>
      </w:r>
      <w:r>
        <w:t>ùng: 100 GV + 1000 HS + 500 PH - Tính năng: AI đ</w:t>
      </w:r>
      <w:r>
        <w:t>ề</w:t>
      </w:r>
      <w:r>
        <w:t xml:space="preserve"> xu</w:t>
      </w:r>
      <w:r>
        <w:t>ấ</w:t>
      </w:r>
      <w:r>
        <w:t>t, Th</w:t>
      </w:r>
      <w:r>
        <w:t>ố</w:t>
      </w:r>
      <w:r>
        <w:t>ng kê cá nhân</w:t>
      </w:r>
    </w:p>
    <w:p w14:paraId="332AEDA1" w14:textId="77777777" w:rsidR="00B94490" w:rsidRDefault="00503587">
      <w:pPr>
        <w:pStyle w:val="Heading2"/>
      </w:pPr>
      <w:bookmarkStart w:id="4" w:name="thêm-nội-dung"/>
      <w:bookmarkEnd w:id="3"/>
      <w:r>
        <w:t>4. THÊM N</w:t>
      </w:r>
      <w:r>
        <w:t>Ộ</w:t>
      </w:r>
      <w:r>
        <w:t>I DUNG</w:t>
      </w:r>
    </w:p>
    <w:p w14:paraId="10EB0D69" w14:textId="77777777" w:rsidR="00B94490" w:rsidRDefault="00503587">
      <w:pPr>
        <w:pStyle w:val="FirstParagraph"/>
      </w:pPr>
      <w:r>
        <w:rPr>
          <w:b/>
          <w:bCs/>
        </w:rPr>
        <w:t>Hàng quý - Chi</w:t>
      </w:r>
      <w:r>
        <w:rPr>
          <w:b/>
          <w:bCs/>
        </w:rPr>
        <w:t>ế</w:t>
      </w:r>
      <w:r>
        <w:rPr>
          <w:b/>
          <w:bCs/>
        </w:rPr>
        <w:t>n d</w:t>
      </w:r>
      <w:r>
        <w:rPr>
          <w:b/>
          <w:bCs/>
        </w:rPr>
        <w:t>ị</w:t>
      </w:r>
      <w:r>
        <w:rPr>
          <w:b/>
          <w:bCs/>
        </w:rPr>
        <w:t>ch thu th</w:t>
      </w:r>
      <w:r>
        <w:rPr>
          <w:b/>
          <w:bCs/>
        </w:rPr>
        <w:t>ậ</w:t>
      </w:r>
      <w:r>
        <w:rPr>
          <w:b/>
          <w:bCs/>
        </w:rPr>
        <w:t>p:</w:t>
      </w:r>
      <w:r>
        <w:t xml:space="preserve"> - Tháng 10: “Tháng Video” (Kêu g</w:t>
      </w:r>
      <w:r>
        <w:t>ọ</w:t>
      </w:r>
      <w:r>
        <w:t>i upload video) - Tháng 1: “Tháng Worksheet” - Tháng 4: “Tháng E-book”</w:t>
      </w:r>
    </w:p>
    <w:p w14:paraId="246E3968" w14:textId="77777777" w:rsidR="00B94490" w:rsidRDefault="00503587">
      <w:pPr>
        <w:pStyle w:val="BodyText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tiêu:</w:t>
      </w:r>
      <w:r>
        <w:t xml:space="preserve"> +50 TL/tháng</w:t>
      </w:r>
    </w:p>
    <w:p w14:paraId="339D1077" w14:textId="77777777" w:rsidR="00B94490" w:rsidRDefault="00503587">
      <w:pPr>
        <w:pStyle w:val="Heading2"/>
      </w:pPr>
      <w:bookmarkStart w:id="5" w:name="nâng-cấp-tính-năng"/>
      <w:bookmarkEnd w:id="4"/>
      <w:r>
        <w:t>5. NÂNG</w:t>
      </w:r>
      <w:r>
        <w:t xml:space="preserve"> C</w:t>
      </w:r>
      <w:r>
        <w:t>Ấ</w:t>
      </w:r>
      <w:r>
        <w:t>P TÍNH NĂNG</w:t>
      </w:r>
    </w:p>
    <w:p w14:paraId="2B8D7C39" w14:textId="77777777" w:rsidR="00B94490" w:rsidRDefault="00503587">
      <w:pPr>
        <w:pStyle w:val="FirstParagraph"/>
      </w:pPr>
      <w:r>
        <w:rPr>
          <w:b/>
          <w:bCs/>
        </w:rPr>
        <w:t>Roadmap: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4322"/>
      </w:tblGrid>
      <w:tr w:rsidR="00B94490" w14:paraId="51B8DF52" w14:textId="77777777" w:rsidTr="005541B2">
        <w:tc>
          <w:tcPr>
            <w:tcW w:w="0" w:type="auto"/>
          </w:tcPr>
          <w:p w14:paraId="6DE36C1F" w14:textId="77777777" w:rsidR="00B94490" w:rsidRDefault="00503587">
            <w:pPr>
              <w:pStyle w:val="Compact"/>
            </w:pPr>
            <w:r>
              <w:rPr>
                <w:b/>
                <w:bCs/>
              </w:rPr>
              <w:t>Năm</w:t>
            </w:r>
          </w:p>
        </w:tc>
        <w:tc>
          <w:tcPr>
            <w:tcW w:w="0" w:type="auto"/>
          </w:tcPr>
          <w:p w14:paraId="48B7E429" w14:textId="77777777" w:rsidR="00B94490" w:rsidRDefault="00503587">
            <w:pPr>
              <w:pStyle w:val="Compact"/>
            </w:pPr>
            <w:r>
              <w:rPr>
                <w:b/>
                <w:bCs/>
              </w:rPr>
              <w:t>Tính năng</w:t>
            </w:r>
          </w:p>
        </w:tc>
      </w:tr>
      <w:tr w:rsidR="00B94490" w14:paraId="7E74DB55" w14:textId="77777777" w:rsidTr="005541B2">
        <w:tc>
          <w:tcPr>
            <w:tcW w:w="0" w:type="auto"/>
          </w:tcPr>
          <w:p w14:paraId="3C5C323E" w14:textId="77777777" w:rsidR="00B94490" w:rsidRDefault="00503587">
            <w:pPr>
              <w:pStyle w:val="Compact"/>
            </w:pPr>
            <w:r>
              <w:t>Năm 1</w:t>
            </w:r>
          </w:p>
        </w:tc>
        <w:tc>
          <w:tcPr>
            <w:tcW w:w="0" w:type="auto"/>
          </w:tcPr>
          <w:p w14:paraId="38004C1E" w14:textId="77777777" w:rsidR="00B94490" w:rsidRDefault="00503587">
            <w:pPr>
              <w:pStyle w:val="Compact"/>
            </w:pPr>
            <w:r>
              <w:t>Upload, Tìm ki</w:t>
            </w:r>
            <w:r>
              <w:t>ế</w:t>
            </w:r>
            <w:r>
              <w:t>m cơ b</w:t>
            </w:r>
            <w:r>
              <w:t>ả</w:t>
            </w:r>
            <w:r>
              <w:t>n</w:t>
            </w:r>
          </w:p>
        </w:tc>
      </w:tr>
      <w:tr w:rsidR="00B94490" w14:paraId="6365566C" w14:textId="77777777" w:rsidTr="005541B2">
        <w:tc>
          <w:tcPr>
            <w:tcW w:w="0" w:type="auto"/>
          </w:tcPr>
          <w:p w14:paraId="640F542C" w14:textId="77777777" w:rsidR="00B94490" w:rsidRDefault="00503587">
            <w:pPr>
              <w:pStyle w:val="Compact"/>
            </w:pPr>
            <w:r>
              <w:t>Năm 2</w:t>
            </w:r>
          </w:p>
        </w:tc>
        <w:tc>
          <w:tcPr>
            <w:tcW w:w="0" w:type="auto"/>
          </w:tcPr>
          <w:p w14:paraId="3B1D0569" w14:textId="77777777" w:rsidR="00B94490" w:rsidRDefault="00503587">
            <w:pPr>
              <w:pStyle w:val="Compact"/>
            </w:pPr>
            <w:r>
              <w:t xml:space="preserve">Đánh giá </w:t>
            </w:r>
            <w:r>
              <w:rPr>
                <w:rFonts w:ascii="Segoe UI Emoji" w:hAnsi="Segoe UI Emoji" w:cs="Segoe UI Emoji"/>
              </w:rPr>
              <w:t>⭐</w:t>
            </w:r>
            <w:r>
              <w:t>, Bình lu</w:t>
            </w:r>
            <w:r>
              <w:t>ậ</w:t>
            </w:r>
            <w:r>
              <w:t>n, Yêu thích</w:t>
            </w:r>
          </w:p>
        </w:tc>
      </w:tr>
      <w:tr w:rsidR="00B94490" w14:paraId="586FE1B6" w14:textId="77777777" w:rsidTr="005541B2">
        <w:tc>
          <w:tcPr>
            <w:tcW w:w="0" w:type="auto"/>
          </w:tcPr>
          <w:p w14:paraId="41B15FCD" w14:textId="77777777" w:rsidR="00B94490" w:rsidRDefault="00503587">
            <w:pPr>
              <w:pStyle w:val="Compact"/>
            </w:pPr>
            <w:r>
              <w:t>Năm 3</w:t>
            </w:r>
          </w:p>
        </w:tc>
        <w:tc>
          <w:tcPr>
            <w:tcW w:w="0" w:type="auto"/>
          </w:tcPr>
          <w:p w14:paraId="4CB50AE5" w14:textId="77777777" w:rsidR="00B94490" w:rsidRDefault="00503587">
            <w:pPr>
              <w:pStyle w:val="Compact"/>
            </w:pPr>
            <w:r>
              <w:t>AI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t, Th</w:t>
            </w:r>
            <w:r>
              <w:t>ố</w:t>
            </w:r>
            <w:r>
              <w:t>ng kê cá nhân, App mobile</w:t>
            </w:r>
          </w:p>
        </w:tc>
      </w:tr>
    </w:tbl>
    <w:p w14:paraId="5732D9E2" w14:textId="77777777" w:rsidR="00B94490" w:rsidRDefault="00503587">
      <w:pPr>
        <w:pStyle w:val="Heading2"/>
      </w:pPr>
      <w:bookmarkStart w:id="6" w:name="faq"/>
      <w:bookmarkEnd w:id="5"/>
      <w:r>
        <w:lastRenderedPageBreak/>
        <w:t>6. FAQ</w:t>
      </w:r>
    </w:p>
    <w:p w14:paraId="54DD99FA" w14:textId="77777777" w:rsidR="00B94490" w:rsidRDefault="00503587">
      <w:pPr>
        <w:pStyle w:val="FirstParagraph"/>
      </w:pPr>
      <w:r>
        <w:rPr>
          <w:b/>
          <w:bCs/>
        </w:rPr>
        <w:t>Q: Khi nào chuy</w:t>
      </w:r>
      <w:r>
        <w:rPr>
          <w:b/>
          <w:bCs/>
        </w:rPr>
        <w:t>ể</w:t>
      </w:r>
      <w:r>
        <w:rPr>
          <w:b/>
          <w:bCs/>
        </w:rPr>
        <w:t>n sang Website riêng?</w:t>
      </w:r>
      <w:r>
        <w:br/>
      </w:r>
      <w:r>
        <w:t>A: Khi có ≥ 2000 TL, ≥ 1000 ngư</w:t>
      </w:r>
      <w:r>
        <w:t>ờ</w:t>
      </w:r>
      <w:r>
        <w:t xml:space="preserve">i dùng, Ngân sách </w:t>
      </w:r>
      <w:r>
        <w:t>ổ</w:t>
      </w:r>
      <w:r>
        <w:t>n đ</w:t>
      </w:r>
      <w:r>
        <w:t>ị</w:t>
      </w:r>
      <w:r>
        <w:t>nh.</w:t>
      </w:r>
    </w:p>
    <w:p w14:paraId="5468F4B8" w14:textId="77777777" w:rsidR="00B94490" w:rsidRDefault="00503587">
      <w:pPr>
        <w:pStyle w:val="BodyText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Ban ch</w:t>
      </w:r>
      <w:r>
        <w:t>ỉ</w:t>
      </w:r>
      <w:r>
        <w:t xml:space="preserve"> đ</w:t>
      </w:r>
      <w:r>
        <w:t>ạ</w:t>
      </w:r>
      <w:r>
        <w:t>o | BGH |</w:t>
      </w:r>
    </w:p>
    <w:p w14:paraId="491EC797" w14:textId="6322EA98" w:rsidR="00B94490" w:rsidRDefault="00503587" w:rsidP="0000061E">
      <w:r>
        <w:pict w14:anchorId="3CDBB8A8">
          <v:rect id="_x0000_i1025" style="width:0;height:1.5pt" o:hralign="center" o:hrstd="t" o:hr="t"/>
        </w:pict>
      </w:r>
      <w:bookmarkEnd w:id="0"/>
      <w:bookmarkEnd w:id="6"/>
    </w:p>
    <w:sectPr w:rsidR="00B9449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60104" w14:textId="77777777" w:rsidR="00503587" w:rsidRDefault="00503587" w:rsidP="005541B2">
      <w:pPr>
        <w:spacing w:line="240" w:lineRule="auto"/>
      </w:pPr>
      <w:r>
        <w:separator/>
      </w:r>
    </w:p>
  </w:endnote>
  <w:endnote w:type="continuationSeparator" w:id="0">
    <w:p w14:paraId="09A15B9E" w14:textId="77777777" w:rsidR="00503587" w:rsidRDefault="00503587" w:rsidP="005541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9BA22" w14:textId="77777777" w:rsidR="00503587" w:rsidRDefault="00503587" w:rsidP="005541B2">
      <w:pPr>
        <w:spacing w:line="240" w:lineRule="auto"/>
      </w:pPr>
      <w:r>
        <w:separator/>
      </w:r>
    </w:p>
  </w:footnote>
  <w:footnote w:type="continuationSeparator" w:id="0">
    <w:p w14:paraId="2F9996B1" w14:textId="77777777" w:rsidR="00503587" w:rsidRDefault="00503587" w:rsidP="005541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C2DD8" w14:textId="77777777" w:rsidR="005541B2" w:rsidRPr="00A33244" w:rsidRDefault="005541B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2D77489" wp14:editId="2E9E870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76F8F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8E10474" w14:textId="77777777" w:rsidR="005541B2" w:rsidRDefault="005541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CC47C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4490"/>
    <w:rsid w:val="0000061E"/>
    <w:rsid w:val="00503587"/>
    <w:rsid w:val="005541B2"/>
    <w:rsid w:val="00B94490"/>
    <w:rsid w:val="00CA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54936A8"/>
  <w15:docId w15:val="{77B54F8F-A292-475D-99D1-87301721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41B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541B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541B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541B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541B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541B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541B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541B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1B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1B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541B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541B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541B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41B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1B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541B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1B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541B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1B2"/>
    <w:rPr>
      <w:rFonts w:ascii="Times New Roman" w:hAnsi="Times New Roman"/>
      <w:szCs w:val="22"/>
    </w:rPr>
  </w:style>
  <w:style w:type="character" w:styleId="Emphasis">
    <w:name w:val="Emphasis"/>
    <w:rsid w:val="005541B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541B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541B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541B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5541B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5</cp:revision>
  <dcterms:created xsi:type="dcterms:W3CDTF">2026-02-05T02:21:00Z</dcterms:created>
  <dcterms:modified xsi:type="dcterms:W3CDTF">2026-02-05T02:21:00Z</dcterms:modified>
</cp:coreProperties>
</file>