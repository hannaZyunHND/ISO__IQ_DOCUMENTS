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F8E8F" w14:textId="77777777" w:rsidR="0077147F" w:rsidRDefault="00D91AA7" w:rsidP="002258E2">
      <w:pPr>
        <w:pStyle w:val="Title"/>
      </w:pPr>
      <w:bookmarkStart w:id="0" w:name="bm-15-biên-bản-hoàn-trả-học-phí"/>
      <w:r>
        <w:t>BM-15: BIÊN B</w:t>
      </w:r>
      <w:r>
        <w:t>Ả</w:t>
      </w:r>
      <w:r>
        <w:t>N HOÀN TR</w:t>
      </w:r>
      <w:r>
        <w:t>Ả</w:t>
      </w:r>
      <w:r>
        <w:t xml:space="preserve"> H</w:t>
      </w:r>
      <w:r>
        <w:t>Ọ</w:t>
      </w:r>
      <w:r>
        <w:t>C PHÍ</w:t>
      </w:r>
    </w:p>
    <w:p w14:paraId="52ACD6D2" w14:textId="77777777" w:rsidR="0077147F" w:rsidRDefault="00D91AA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QT-03-SOP-01-BM-15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BBA0C15" w14:textId="77777777" w:rsidR="0077147F" w:rsidRDefault="00D91AA7">
      <w:r>
        <w:pict w14:anchorId="28D9D05B">
          <v:rect id="_x0000_i1025" style="width:0;height:1.5pt" o:hralign="center" o:hrstd="t" o:hr="t"/>
        </w:pict>
      </w:r>
    </w:p>
    <w:p w14:paraId="3B6E5AA5" w14:textId="77777777" w:rsidR="0077147F" w:rsidRDefault="00D91AA7">
      <w:pPr>
        <w:pStyle w:val="Heading2"/>
      </w:pPr>
      <w:bookmarkStart w:id="1" w:name="thông-tin-biên-bản"/>
      <w:r>
        <w:t>THÔNG TIN BIÊN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157"/>
      </w:tblGrid>
      <w:tr w:rsidR="0077147F" w14:paraId="166B52B7" w14:textId="77777777" w:rsidTr="002258E2">
        <w:tc>
          <w:tcPr>
            <w:tcW w:w="0" w:type="auto"/>
          </w:tcPr>
          <w:p w14:paraId="13983DB1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283694B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7147F" w14:paraId="7F5F3543" w14:textId="77777777" w:rsidTr="002258E2">
        <w:tc>
          <w:tcPr>
            <w:tcW w:w="0" w:type="auto"/>
          </w:tcPr>
          <w:p w14:paraId="2E51029C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biên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4DDE320" w14:textId="77777777" w:rsidR="0077147F" w:rsidRDefault="0077147F">
            <w:pPr>
              <w:pStyle w:val="Compact"/>
            </w:pPr>
          </w:p>
        </w:tc>
      </w:tr>
      <w:tr w:rsidR="0077147F" w14:paraId="4B9628B2" w14:textId="77777777" w:rsidTr="002258E2">
        <w:tc>
          <w:tcPr>
            <w:tcW w:w="0" w:type="auto"/>
          </w:tcPr>
          <w:p w14:paraId="028B4840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45F6AEF" w14:textId="77777777" w:rsidR="0077147F" w:rsidRDefault="0077147F">
            <w:pPr>
              <w:pStyle w:val="Compact"/>
            </w:pPr>
          </w:p>
        </w:tc>
      </w:tr>
      <w:tr w:rsidR="0077147F" w14:paraId="7AC34C9B" w14:textId="77777777" w:rsidTr="002258E2">
        <w:tc>
          <w:tcPr>
            <w:tcW w:w="0" w:type="auto"/>
          </w:tcPr>
          <w:p w14:paraId="5AA40549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16BAC71" w14:textId="77777777" w:rsidR="0077147F" w:rsidRDefault="0077147F">
            <w:pPr>
              <w:pStyle w:val="Compact"/>
            </w:pPr>
          </w:p>
        </w:tc>
      </w:tr>
      <w:tr w:rsidR="0077147F" w14:paraId="1572D8D0" w14:textId="77777777" w:rsidTr="002258E2">
        <w:tc>
          <w:tcPr>
            <w:tcW w:w="0" w:type="auto"/>
          </w:tcPr>
          <w:p w14:paraId="315EC32E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B7292B5" w14:textId="77777777" w:rsidR="0077147F" w:rsidRDefault="0077147F">
            <w:pPr>
              <w:pStyle w:val="Compact"/>
            </w:pPr>
          </w:p>
        </w:tc>
      </w:tr>
      <w:tr w:rsidR="0077147F" w14:paraId="574C29F0" w14:textId="77777777" w:rsidTr="002258E2">
        <w:tc>
          <w:tcPr>
            <w:tcW w:w="0" w:type="auto"/>
          </w:tcPr>
          <w:p w14:paraId="71F459BC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62367A6" w14:textId="77777777" w:rsidR="0077147F" w:rsidRDefault="0077147F">
            <w:pPr>
              <w:pStyle w:val="Compact"/>
            </w:pPr>
          </w:p>
        </w:tc>
      </w:tr>
      <w:tr w:rsidR="0077147F" w14:paraId="3441EA4D" w14:textId="77777777" w:rsidTr="002258E2">
        <w:tc>
          <w:tcPr>
            <w:tcW w:w="0" w:type="auto"/>
          </w:tcPr>
          <w:p w14:paraId="1FF1C5D7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93F80EE" w14:textId="77777777" w:rsidR="0077147F" w:rsidRDefault="0077147F">
            <w:pPr>
              <w:pStyle w:val="Compact"/>
            </w:pPr>
          </w:p>
        </w:tc>
      </w:tr>
    </w:tbl>
    <w:p w14:paraId="5FC65C85" w14:textId="77777777" w:rsidR="0077147F" w:rsidRDefault="00D91AA7">
      <w:pPr>
        <w:pStyle w:val="Heading2"/>
      </w:pPr>
      <w:bookmarkStart w:id="2" w:name="thông-tin-phụ-huynh"/>
      <w:bookmarkEnd w:id="1"/>
      <w:r>
        <w:t>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77147F" w14:paraId="4610DF85" w14:textId="77777777" w:rsidTr="002258E2">
        <w:tc>
          <w:tcPr>
            <w:tcW w:w="0" w:type="auto"/>
          </w:tcPr>
          <w:p w14:paraId="57D83E45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DD9C2BF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7147F" w14:paraId="3FEEE668" w14:textId="77777777" w:rsidTr="002258E2">
        <w:tc>
          <w:tcPr>
            <w:tcW w:w="0" w:type="auto"/>
          </w:tcPr>
          <w:p w14:paraId="105BCBC2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2CA48E2C" w14:textId="77777777" w:rsidR="0077147F" w:rsidRDefault="0077147F">
            <w:pPr>
              <w:pStyle w:val="Compact"/>
            </w:pPr>
          </w:p>
        </w:tc>
      </w:tr>
      <w:tr w:rsidR="0077147F" w14:paraId="6BEA8049" w14:textId="77777777" w:rsidTr="002258E2">
        <w:tc>
          <w:tcPr>
            <w:tcW w:w="0" w:type="auto"/>
          </w:tcPr>
          <w:p w14:paraId="4B09F501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808FD4E" w14:textId="77777777" w:rsidR="0077147F" w:rsidRDefault="0077147F">
            <w:pPr>
              <w:pStyle w:val="Compact"/>
            </w:pPr>
          </w:p>
        </w:tc>
      </w:tr>
      <w:tr w:rsidR="0077147F" w14:paraId="670156D5" w14:textId="77777777" w:rsidTr="002258E2">
        <w:tc>
          <w:tcPr>
            <w:tcW w:w="0" w:type="auto"/>
          </w:tcPr>
          <w:p w14:paraId="1E486064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9A69725" w14:textId="77777777" w:rsidR="0077147F" w:rsidRDefault="0077147F">
            <w:pPr>
              <w:pStyle w:val="Compact"/>
            </w:pPr>
          </w:p>
        </w:tc>
      </w:tr>
      <w:tr w:rsidR="0077147F" w14:paraId="0F7E0A0B" w14:textId="77777777" w:rsidTr="002258E2">
        <w:tc>
          <w:tcPr>
            <w:tcW w:w="0" w:type="auto"/>
          </w:tcPr>
          <w:p w14:paraId="396D14E7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28C7AE7F" w14:textId="77777777" w:rsidR="0077147F" w:rsidRDefault="0077147F">
            <w:pPr>
              <w:pStyle w:val="Compact"/>
            </w:pPr>
          </w:p>
        </w:tc>
      </w:tr>
      <w:tr w:rsidR="0077147F" w14:paraId="3BFABDD8" w14:textId="77777777" w:rsidTr="002258E2">
        <w:tc>
          <w:tcPr>
            <w:tcW w:w="0" w:type="auto"/>
          </w:tcPr>
          <w:p w14:paraId="7153FB8B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3DE60280" w14:textId="77777777" w:rsidR="0077147F" w:rsidRDefault="0077147F">
            <w:pPr>
              <w:pStyle w:val="Compact"/>
            </w:pPr>
          </w:p>
        </w:tc>
      </w:tr>
    </w:tbl>
    <w:p w14:paraId="1D51DD0A" w14:textId="77777777" w:rsidR="0077147F" w:rsidRDefault="00D91AA7">
      <w:pPr>
        <w:pStyle w:val="Heading2"/>
      </w:pPr>
      <w:bookmarkStart w:id="3" w:name="thông-tin-học-sinh"/>
      <w:bookmarkEnd w:id="2"/>
      <w:r>
        <w:t>THÔNG TIN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77147F" w14:paraId="0CEB7E97" w14:textId="77777777" w:rsidTr="002258E2">
        <w:tc>
          <w:tcPr>
            <w:tcW w:w="0" w:type="auto"/>
          </w:tcPr>
          <w:p w14:paraId="68998CBE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5B93322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7147F" w14:paraId="2A4E7028" w14:textId="77777777" w:rsidTr="002258E2">
        <w:tc>
          <w:tcPr>
            <w:tcW w:w="0" w:type="auto"/>
          </w:tcPr>
          <w:p w14:paraId="41641529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0" w:type="auto"/>
          </w:tcPr>
          <w:p w14:paraId="378CA97A" w14:textId="77777777" w:rsidR="0077147F" w:rsidRDefault="0077147F">
            <w:pPr>
              <w:pStyle w:val="Compact"/>
            </w:pPr>
          </w:p>
        </w:tc>
      </w:tr>
      <w:tr w:rsidR="0077147F" w14:paraId="6194B926" w14:textId="77777777" w:rsidTr="002258E2">
        <w:tc>
          <w:tcPr>
            <w:tcW w:w="0" w:type="auto"/>
          </w:tcPr>
          <w:p w14:paraId="1E318946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D6BF4A1" w14:textId="77777777" w:rsidR="0077147F" w:rsidRDefault="0077147F">
            <w:pPr>
              <w:pStyle w:val="Compact"/>
            </w:pPr>
          </w:p>
        </w:tc>
      </w:tr>
      <w:tr w:rsidR="0077147F" w14:paraId="540085B9" w14:textId="77777777" w:rsidTr="002258E2">
        <w:tc>
          <w:tcPr>
            <w:tcW w:w="0" w:type="auto"/>
          </w:tcPr>
          <w:p w14:paraId="218FDFF7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lastRenderedPageBreak/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78FD58F" w14:textId="77777777" w:rsidR="0077147F" w:rsidRDefault="0077147F">
            <w:pPr>
              <w:pStyle w:val="Compact"/>
            </w:pPr>
          </w:p>
        </w:tc>
      </w:tr>
      <w:tr w:rsidR="0077147F" w14:paraId="0D09B8A7" w14:textId="77777777" w:rsidTr="002258E2">
        <w:tc>
          <w:tcPr>
            <w:tcW w:w="0" w:type="auto"/>
          </w:tcPr>
          <w:p w14:paraId="3316DB95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EF2A0A6" w14:textId="77777777" w:rsidR="0077147F" w:rsidRDefault="0077147F">
            <w:pPr>
              <w:pStyle w:val="Compact"/>
            </w:pPr>
          </w:p>
        </w:tc>
      </w:tr>
    </w:tbl>
    <w:p w14:paraId="48FDA8EC" w14:textId="77777777" w:rsidR="0077147F" w:rsidRDefault="00D91AA7">
      <w:pPr>
        <w:pStyle w:val="Heading2"/>
      </w:pPr>
      <w:bookmarkStart w:id="4" w:name="nội-dung-hoàn-trả"/>
      <w:bookmarkEnd w:id="3"/>
      <w:r>
        <w:t>N</w:t>
      </w:r>
      <w:r>
        <w:t>Ộ</w:t>
      </w:r>
      <w:r>
        <w:t>I DUNG HOÀN TR</w:t>
      </w:r>
      <w:r>
        <w:t>Ả</w:t>
      </w:r>
    </w:p>
    <w:p w14:paraId="46463FCC" w14:textId="77777777" w:rsidR="0077147F" w:rsidRDefault="00D91AA7">
      <w:pPr>
        <w:pStyle w:val="Heading3"/>
      </w:pPr>
      <w:bookmarkStart w:id="5" w:name="chi-tiết-hoàn-trả"/>
      <w:r>
        <w:t>1. Chi ti</w:t>
      </w:r>
      <w:r>
        <w:t>ế</w:t>
      </w:r>
      <w:r>
        <w:t>t hoàn tr</w:t>
      </w:r>
      <w:r>
        <w:t>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7147F" w14:paraId="65346CC2" w14:textId="77777777" w:rsidTr="002258E2">
        <w:tc>
          <w:tcPr>
            <w:tcW w:w="1980" w:type="dxa"/>
          </w:tcPr>
          <w:p w14:paraId="100A5BB1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phí</w:t>
            </w:r>
          </w:p>
        </w:tc>
        <w:tc>
          <w:tcPr>
            <w:tcW w:w="1980" w:type="dxa"/>
          </w:tcPr>
          <w:p w14:paraId="786C3BF6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đã đóng (VNĐ)</w:t>
            </w:r>
          </w:p>
        </w:tc>
        <w:tc>
          <w:tcPr>
            <w:tcW w:w="1980" w:type="dxa"/>
          </w:tcPr>
          <w:p w14:paraId="6B454214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hoàn (VNĐ)</w:t>
            </w:r>
          </w:p>
        </w:tc>
        <w:tc>
          <w:tcPr>
            <w:tcW w:w="1980" w:type="dxa"/>
          </w:tcPr>
          <w:p w14:paraId="5B04E0E4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7147F" w14:paraId="6B28F535" w14:textId="77777777" w:rsidTr="002258E2">
        <w:tc>
          <w:tcPr>
            <w:tcW w:w="1980" w:type="dxa"/>
          </w:tcPr>
          <w:p w14:paraId="273D37D4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1980" w:type="dxa"/>
          </w:tcPr>
          <w:p w14:paraId="72938253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1FFBA0D7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13562728" w14:textId="77777777" w:rsidR="0077147F" w:rsidRDefault="0077147F">
            <w:pPr>
              <w:pStyle w:val="Compact"/>
            </w:pPr>
          </w:p>
        </w:tc>
      </w:tr>
      <w:tr w:rsidR="0077147F" w14:paraId="2A2CC2D7" w14:textId="77777777" w:rsidTr="002258E2">
        <w:tc>
          <w:tcPr>
            <w:tcW w:w="1980" w:type="dxa"/>
          </w:tcPr>
          <w:p w14:paraId="1D53DDA1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Phí xe đưa đón</w:t>
            </w:r>
          </w:p>
        </w:tc>
        <w:tc>
          <w:tcPr>
            <w:tcW w:w="1980" w:type="dxa"/>
          </w:tcPr>
          <w:p w14:paraId="356A2834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44952E01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2A12B169" w14:textId="77777777" w:rsidR="0077147F" w:rsidRDefault="0077147F">
            <w:pPr>
              <w:pStyle w:val="Compact"/>
            </w:pPr>
          </w:p>
        </w:tc>
      </w:tr>
      <w:tr w:rsidR="0077147F" w14:paraId="4F850970" w14:textId="77777777" w:rsidTr="002258E2">
        <w:tc>
          <w:tcPr>
            <w:tcW w:w="1980" w:type="dxa"/>
          </w:tcPr>
          <w:p w14:paraId="123B86B4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Phí ăn</w:t>
            </w:r>
          </w:p>
        </w:tc>
        <w:tc>
          <w:tcPr>
            <w:tcW w:w="1980" w:type="dxa"/>
          </w:tcPr>
          <w:p w14:paraId="10AB5DA4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1934238A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00441923" w14:textId="77777777" w:rsidR="0077147F" w:rsidRDefault="0077147F">
            <w:pPr>
              <w:pStyle w:val="Compact"/>
            </w:pPr>
          </w:p>
        </w:tc>
      </w:tr>
      <w:tr w:rsidR="0077147F" w14:paraId="76519790" w14:textId="77777777" w:rsidTr="002258E2">
        <w:tc>
          <w:tcPr>
            <w:tcW w:w="1980" w:type="dxa"/>
          </w:tcPr>
          <w:p w14:paraId="3DC7F098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Phí 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1980" w:type="dxa"/>
          </w:tcPr>
          <w:p w14:paraId="3A65D674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6FE0F4CF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241C8CC8" w14:textId="77777777" w:rsidR="0077147F" w:rsidRDefault="0077147F">
            <w:pPr>
              <w:pStyle w:val="Compact"/>
            </w:pPr>
          </w:p>
        </w:tc>
      </w:tr>
      <w:tr w:rsidR="0077147F" w14:paraId="3235CB36" w14:textId="77777777" w:rsidTr="002258E2">
        <w:tc>
          <w:tcPr>
            <w:tcW w:w="1980" w:type="dxa"/>
          </w:tcPr>
          <w:p w14:paraId="33307762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Phí khác</w:t>
            </w:r>
          </w:p>
        </w:tc>
        <w:tc>
          <w:tcPr>
            <w:tcW w:w="1980" w:type="dxa"/>
          </w:tcPr>
          <w:p w14:paraId="6560BF0B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4B8DFE09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21576E79" w14:textId="77777777" w:rsidR="0077147F" w:rsidRDefault="0077147F">
            <w:pPr>
              <w:pStyle w:val="Compact"/>
            </w:pPr>
          </w:p>
        </w:tc>
      </w:tr>
      <w:tr w:rsidR="0077147F" w14:paraId="75CE060B" w14:textId="77777777" w:rsidTr="002258E2">
        <w:tc>
          <w:tcPr>
            <w:tcW w:w="1980" w:type="dxa"/>
          </w:tcPr>
          <w:p w14:paraId="54C19362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213FFC5B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2EC0FC29" w14:textId="77777777" w:rsidR="0077147F" w:rsidRDefault="0077147F">
            <w:pPr>
              <w:pStyle w:val="Compact"/>
            </w:pPr>
          </w:p>
        </w:tc>
        <w:tc>
          <w:tcPr>
            <w:tcW w:w="1980" w:type="dxa"/>
          </w:tcPr>
          <w:p w14:paraId="3C968736" w14:textId="77777777" w:rsidR="0077147F" w:rsidRDefault="0077147F">
            <w:pPr>
              <w:pStyle w:val="Compact"/>
            </w:pPr>
          </w:p>
        </w:tc>
      </w:tr>
    </w:tbl>
    <w:p w14:paraId="7BCAD59E" w14:textId="77777777" w:rsidR="0077147F" w:rsidRDefault="00D91AA7">
      <w:pPr>
        <w:pStyle w:val="Heading3"/>
      </w:pPr>
      <w:bookmarkStart w:id="6" w:name="thông-tin-bổ-sung"/>
      <w:bookmarkEnd w:id="5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1157"/>
      </w:tblGrid>
      <w:tr w:rsidR="0077147F" w14:paraId="1C2DE01A" w14:textId="77777777" w:rsidTr="002258E2">
        <w:tc>
          <w:tcPr>
            <w:tcW w:w="0" w:type="auto"/>
          </w:tcPr>
          <w:p w14:paraId="2F7217E5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70B6BA8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7147F" w14:paraId="2B81D158" w14:textId="77777777" w:rsidTr="002258E2">
        <w:tc>
          <w:tcPr>
            <w:tcW w:w="0" w:type="auto"/>
          </w:tcPr>
          <w:p w14:paraId="26FB17A5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Lý do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09C6D263" w14:textId="77777777" w:rsidR="0077147F" w:rsidRDefault="0077147F">
            <w:pPr>
              <w:pStyle w:val="Compact"/>
            </w:pPr>
          </w:p>
        </w:tc>
      </w:tr>
      <w:tr w:rsidR="0077147F" w14:paraId="52B0DF21" w14:textId="77777777" w:rsidTr="002258E2">
        <w:tc>
          <w:tcPr>
            <w:tcW w:w="0" w:type="auto"/>
          </w:tcPr>
          <w:p w14:paraId="2E48EB58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3E7968A9" w14:textId="77777777" w:rsidR="0077147F" w:rsidRDefault="0077147F">
            <w:pPr>
              <w:pStyle w:val="Compact"/>
            </w:pPr>
          </w:p>
        </w:tc>
      </w:tr>
      <w:tr w:rsidR="0077147F" w14:paraId="56BC79F4" w14:textId="77777777" w:rsidTr="002258E2">
        <w:tc>
          <w:tcPr>
            <w:tcW w:w="0" w:type="auto"/>
          </w:tcPr>
          <w:p w14:paraId="666CD69E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hoàn tr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78725F3C" w14:textId="77777777" w:rsidR="0077147F" w:rsidRDefault="0077147F">
            <w:pPr>
              <w:pStyle w:val="Compact"/>
            </w:pPr>
          </w:p>
        </w:tc>
      </w:tr>
      <w:tr w:rsidR="0077147F" w14:paraId="57E4B76E" w14:textId="77777777" w:rsidTr="002258E2">
        <w:tc>
          <w:tcPr>
            <w:tcW w:w="0" w:type="auto"/>
          </w:tcPr>
          <w:p w14:paraId="179F7AE8" w14:textId="77777777" w:rsidR="0077147F" w:rsidRDefault="00D91AA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C3AD405" w14:textId="77777777" w:rsidR="0077147F" w:rsidRDefault="0077147F">
            <w:pPr>
              <w:pStyle w:val="Compact"/>
            </w:pPr>
          </w:p>
        </w:tc>
      </w:tr>
    </w:tbl>
    <w:p w14:paraId="7C5DDB36" w14:textId="77777777" w:rsidR="0077147F" w:rsidRDefault="00D91AA7">
      <w:pPr>
        <w:pStyle w:val="Heading2"/>
      </w:pPr>
      <w:bookmarkStart w:id="7" w:name="xác-nhận"/>
      <w:bookmarkEnd w:id="4"/>
      <w:bookmarkEnd w:id="6"/>
      <w:r>
        <w:t>XÁC NH</w:t>
      </w:r>
      <w:r>
        <w:t>Ậ</w:t>
      </w:r>
      <w:r>
        <w:t>N</w:t>
      </w:r>
    </w:p>
    <w:p w14:paraId="37AFA82B" w14:textId="77777777" w:rsidR="0077147F" w:rsidRDefault="00D91AA7">
      <w:pPr>
        <w:pStyle w:val="Heading3"/>
      </w:pPr>
      <w:bookmarkStart w:id="8" w:name="phụ-huynh"/>
      <w:r>
        <w:t>Ph</w:t>
      </w:r>
      <w:r>
        <w:t>ụ</w:t>
      </w:r>
      <w:r>
        <w:t xml:space="preserve"> huynh:</w:t>
      </w:r>
    </w:p>
    <w:p w14:paraId="68D355B5" w14:textId="77777777" w:rsidR="0077147F" w:rsidRDefault="00D91AA7">
      <w:pPr>
        <w:pStyle w:val="Compact"/>
        <w:numPr>
          <w:ilvl w:val="0"/>
          <w:numId w:val="2"/>
        </w:numPr>
      </w:pPr>
      <w:r>
        <w:t>Đã nh</w:t>
      </w:r>
      <w:r>
        <w:t>ậ</w:t>
      </w:r>
      <w:r>
        <w:t>n đ</w:t>
      </w:r>
      <w:r>
        <w:t>ầ</w:t>
      </w:r>
      <w:r>
        <w:t>y đ</w:t>
      </w:r>
      <w:r>
        <w:t>ủ</w:t>
      </w:r>
      <w:r>
        <w:t xml:space="preserve"> ti</w:t>
      </w:r>
      <w:r>
        <w:t>ề</w:t>
      </w:r>
      <w:r>
        <w:t>n hoàn tr</w:t>
      </w:r>
      <w:r>
        <w:t>ả</w:t>
      </w:r>
    </w:p>
    <w:p w14:paraId="0E8BE3AA" w14:textId="77777777" w:rsidR="0077147F" w:rsidRDefault="00D91AA7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thông tin</w:t>
      </w:r>
    </w:p>
    <w:p w14:paraId="27A99B3E" w14:textId="77777777" w:rsidR="0077147F" w:rsidRDefault="00D91AA7">
      <w:pPr>
        <w:pStyle w:val="Compact"/>
        <w:numPr>
          <w:ilvl w:val="0"/>
          <w:numId w:val="4"/>
        </w:numPr>
      </w:pPr>
      <w:r>
        <w:t>Xác nh</w:t>
      </w:r>
      <w:r>
        <w:t>ậ</w:t>
      </w:r>
      <w:r>
        <w:t>n thông tin chính xác</w:t>
      </w:r>
    </w:p>
    <w:p w14:paraId="30B572FD" w14:textId="77777777" w:rsidR="0077147F" w:rsidRDefault="00D91AA7">
      <w:pPr>
        <w:pStyle w:val="FirstParagraph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C09291B" w14:textId="77777777" w:rsidR="0077147F" w:rsidRDefault="00D91AA7">
      <w:pPr>
        <w:pStyle w:val="Heading3"/>
      </w:pPr>
      <w:bookmarkStart w:id="9" w:name="người-lập"/>
      <w:bookmarkEnd w:id="8"/>
      <w:r>
        <w:t>Ngư</w:t>
      </w:r>
      <w:r>
        <w:t>ờ</w:t>
      </w:r>
      <w:r>
        <w:t>i l</w:t>
      </w:r>
      <w:r>
        <w:t>ậ</w:t>
      </w:r>
      <w:r>
        <w:t>p:</w:t>
      </w:r>
    </w:p>
    <w:p w14:paraId="467AB871" w14:textId="77777777" w:rsidR="0077147F" w:rsidRDefault="00D91AA7">
      <w:pPr>
        <w:pStyle w:val="Compact"/>
        <w:numPr>
          <w:ilvl w:val="0"/>
          <w:numId w:val="5"/>
        </w:numPr>
      </w:pPr>
      <w:r>
        <w:t>Đã l</w:t>
      </w:r>
      <w:r>
        <w:t>ậ</w:t>
      </w:r>
      <w:r>
        <w:t>p biên b</w:t>
      </w:r>
      <w:r>
        <w:t>ả</w:t>
      </w:r>
      <w:r>
        <w:t>n chính xác</w:t>
      </w:r>
    </w:p>
    <w:p w14:paraId="6D029366" w14:textId="77777777" w:rsidR="0077147F" w:rsidRDefault="00D91AA7">
      <w:pPr>
        <w:pStyle w:val="Compact"/>
        <w:numPr>
          <w:ilvl w:val="0"/>
          <w:numId w:val="6"/>
        </w:numPr>
      </w:pPr>
      <w:r>
        <w:t>Đã thu th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thông tin</w:t>
      </w:r>
    </w:p>
    <w:p w14:paraId="16DDB3C8" w14:textId="77777777" w:rsidR="0077147F" w:rsidRDefault="00D91AA7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theo dõi th</w:t>
      </w:r>
      <w:r>
        <w:t>ự</w:t>
      </w:r>
      <w:r>
        <w:t>c hi</w:t>
      </w:r>
      <w:r>
        <w:t>ệ</w:t>
      </w:r>
      <w:r>
        <w:t>n</w:t>
      </w:r>
    </w:p>
    <w:p w14:paraId="5246BFB8" w14:textId="77777777" w:rsidR="0077147F" w:rsidRDefault="00D91AA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F35DB4B" w14:textId="77777777" w:rsidR="0077147F" w:rsidRDefault="00D91AA7">
      <w:pPr>
        <w:pStyle w:val="Heading3"/>
      </w:pPr>
      <w:bookmarkStart w:id="10" w:name="kế-toán"/>
      <w:bookmarkEnd w:id="9"/>
      <w:r>
        <w:t>K</w:t>
      </w:r>
      <w:r>
        <w:t>ế</w:t>
      </w:r>
      <w:r>
        <w:t xml:space="preserve"> toán:</w:t>
      </w:r>
    </w:p>
    <w:p w14:paraId="502ACA33" w14:textId="77777777" w:rsidR="0077147F" w:rsidRDefault="00D91AA7">
      <w:pPr>
        <w:pStyle w:val="Compact"/>
        <w:numPr>
          <w:ilvl w:val="0"/>
          <w:numId w:val="8"/>
        </w:numPr>
      </w:pPr>
      <w:r>
        <w:t>Đã ki</w:t>
      </w:r>
      <w:r>
        <w:t>ể</w:t>
      </w:r>
      <w:r>
        <w:t>m tra biên b</w:t>
      </w:r>
      <w:r>
        <w:t>ả</w:t>
      </w:r>
      <w:r>
        <w:t>n</w:t>
      </w:r>
    </w:p>
    <w:p w14:paraId="149BED68" w14:textId="77777777" w:rsidR="0077147F" w:rsidRDefault="00D91AA7">
      <w:pPr>
        <w:pStyle w:val="Compact"/>
        <w:numPr>
          <w:ilvl w:val="0"/>
          <w:numId w:val="9"/>
        </w:numPr>
      </w:pPr>
      <w:r>
        <w:t>Đã h</w:t>
      </w:r>
      <w:r>
        <w:t>ạ</w:t>
      </w:r>
      <w:r>
        <w:t>ch toán</w:t>
      </w:r>
    </w:p>
    <w:p w14:paraId="3CEF7151" w14:textId="77777777" w:rsidR="0077147F" w:rsidRDefault="00D91AA7">
      <w:pPr>
        <w:pStyle w:val="Compact"/>
        <w:numPr>
          <w:ilvl w:val="0"/>
          <w:numId w:val="10"/>
        </w:numPr>
      </w:pPr>
      <w:r>
        <w:t>Xác nh</w:t>
      </w:r>
      <w:r>
        <w:t>ậ</w:t>
      </w:r>
      <w:r>
        <w:t>n thông tin chính xác</w:t>
      </w:r>
    </w:p>
    <w:p w14:paraId="48DB15A7" w14:textId="77777777" w:rsidR="0077147F" w:rsidRDefault="00D91AA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7DA90B8" w14:textId="77777777" w:rsidR="0077147F" w:rsidRDefault="00D91AA7">
      <w:pPr>
        <w:pStyle w:val="Heading3"/>
      </w:pPr>
      <w:bookmarkStart w:id="11" w:name="ban-giám-hiệu"/>
      <w:bookmarkEnd w:id="10"/>
      <w:r>
        <w:t>Ban Giám hi</w:t>
      </w:r>
      <w:r>
        <w:t>ệ</w:t>
      </w:r>
      <w:r>
        <w:t>u:</w:t>
      </w:r>
    </w:p>
    <w:p w14:paraId="36EEAFA5" w14:textId="77777777" w:rsidR="0077147F" w:rsidRDefault="00D91AA7">
      <w:pPr>
        <w:pStyle w:val="Compact"/>
        <w:numPr>
          <w:ilvl w:val="0"/>
          <w:numId w:val="11"/>
        </w:numPr>
      </w:pPr>
      <w:r>
        <w:t>Đã xem xét biên b</w:t>
      </w:r>
      <w:r>
        <w:t>ả</w:t>
      </w:r>
      <w:r>
        <w:t>n</w:t>
      </w:r>
    </w:p>
    <w:p w14:paraId="7DD52DBF" w14:textId="77777777" w:rsidR="0077147F" w:rsidRDefault="00D91AA7">
      <w:pPr>
        <w:pStyle w:val="Compact"/>
        <w:numPr>
          <w:ilvl w:val="0"/>
          <w:numId w:val="12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7648EC4C" w14:textId="77777777" w:rsidR="0077147F" w:rsidRDefault="00D91AA7">
      <w:pPr>
        <w:pStyle w:val="Compact"/>
        <w:numPr>
          <w:ilvl w:val="0"/>
          <w:numId w:val="13"/>
        </w:numPr>
      </w:pPr>
      <w:r>
        <w:t>Cho phép áp d</w:t>
      </w:r>
      <w:r>
        <w:t>ụ</w:t>
      </w:r>
      <w:r>
        <w:t>ng</w:t>
      </w:r>
    </w:p>
    <w:p w14:paraId="669E1FCF" w14:textId="77777777" w:rsidR="0077147F" w:rsidRDefault="00D91AA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B37404F" w14:textId="77777777" w:rsidR="0077147F" w:rsidRDefault="00D91AA7">
      <w:pPr>
        <w:pStyle w:val="Heading2"/>
      </w:pPr>
      <w:bookmarkStart w:id="12" w:name="ghi-chú"/>
      <w:bookmarkEnd w:id="7"/>
      <w:bookmarkEnd w:id="11"/>
      <w:r>
        <w:t>GHI CHÚ</w:t>
      </w:r>
    </w:p>
    <w:p w14:paraId="71AAF70E" w14:textId="77777777" w:rsidR="0077147F" w:rsidRDefault="00D91AA7">
      <w:pPr>
        <w:pStyle w:val="Heading2"/>
      </w:pPr>
      <w:bookmarkStart w:id="13" w:name="thông-tin-bổ-sung-1"/>
      <w:bookmarkEnd w:id="12"/>
      <w:r>
        <w:t>### Thông tin b</w:t>
      </w:r>
      <w:r>
        <w:t>ổ</w:t>
      </w:r>
      <w:r>
        <w:t xml:space="preserve"> sung:</w:t>
      </w:r>
    </w:p>
    <w:p w14:paraId="46D4C48E" w14:textId="77777777" w:rsidR="0077147F" w:rsidRDefault="00D91AA7">
      <w:pPr>
        <w:pStyle w:val="Heading2"/>
      </w:pPr>
      <w:bookmarkStart w:id="14" w:name="lưu-ý-quan-trọng"/>
      <w:bookmarkEnd w:id="13"/>
      <w:r>
        <w:t>### Lưu ý quan tr</w:t>
      </w:r>
      <w:r>
        <w:t>ọ</w:t>
      </w:r>
      <w:r>
        <w:t>ng:</w:t>
      </w:r>
    </w:p>
    <w:p w14:paraId="6B8547C9" w14:textId="77777777" w:rsidR="0077147F" w:rsidRDefault="00D91AA7">
      <w:r>
        <w:pict w14:anchorId="471B09E6">
          <v:rect id="_x0000_i1026" style="width:0;height:1.5pt" o:hralign="center" o:hrstd="t" o:hr="t"/>
        </w:pict>
      </w:r>
    </w:p>
    <w:p w14:paraId="731FDFCE" w14:textId="77777777" w:rsidR="0077147F" w:rsidRDefault="00D91AA7">
      <w:pPr>
        <w:pStyle w:val="FirstParagraph"/>
      </w:pPr>
      <w:r>
        <w:rPr>
          <w:b/>
          <w:bCs/>
        </w:rPr>
        <w:t>Ghi chú:</w:t>
      </w:r>
      <w:r>
        <w:t xml:space="preserve"> Biên b</w:t>
      </w:r>
      <w:r>
        <w:t>ả</w:t>
      </w:r>
      <w:r>
        <w:t>n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h</w:t>
      </w:r>
      <w:r>
        <w:t>ạ</w:t>
      </w:r>
      <w:r>
        <w:t>ch toán.</w:t>
      </w:r>
      <w:bookmarkEnd w:id="0"/>
      <w:bookmarkEnd w:id="14"/>
    </w:p>
    <w:sectPr w:rsidR="0077147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0B012" w14:textId="77777777" w:rsidR="00D91AA7" w:rsidRDefault="00D91AA7" w:rsidP="002258E2">
      <w:pPr>
        <w:spacing w:line="240" w:lineRule="auto"/>
      </w:pPr>
      <w:r>
        <w:separator/>
      </w:r>
    </w:p>
  </w:endnote>
  <w:endnote w:type="continuationSeparator" w:id="0">
    <w:p w14:paraId="460A4084" w14:textId="77777777" w:rsidR="00D91AA7" w:rsidRDefault="00D91AA7" w:rsidP="002258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41C9F" w14:textId="77777777" w:rsidR="00D91AA7" w:rsidRDefault="00D91AA7" w:rsidP="002258E2">
      <w:pPr>
        <w:spacing w:line="240" w:lineRule="auto"/>
      </w:pPr>
      <w:r>
        <w:separator/>
      </w:r>
    </w:p>
  </w:footnote>
  <w:footnote w:type="continuationSeparator" w:id="0">
    <w:p w14:paraId="4AE9F7C6" w14:textId="77777777" w:rsidR="00D91AA7" w:rsidRDefault="00D91AA7" w:rsidP="002258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9D054" w14:textId="77777777" w:rsidR="002258E2" w:rsidRPr="00A33244" w:rsidRDefault="002258E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7E9E262" wp14:editId="229EA87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A71EE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D5098F0" w14:textId="77777777" w:rsidR="002258E2" w:rsidRDefault="002258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748C5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C66E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806A72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147F"/>
    <w:rsid w:val="002258E2"/>
    <w:rsid w:val="0077147F"/>
    <w:rsid w:val="00D9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30EFD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258E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258E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258E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58E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258E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258E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258E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258E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E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E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258E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258E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258E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58E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E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258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8E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258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8E2"/>
    <w:rPr>
      <w:rFonts w:ascii="Times New Roman" w:hAnsi="Times New Roman"/>
      <w:szCs w:val="22"/>
    </w:rPr>
  </w:style>
  <w:style w:type="character" w:styleId="Emphasis">
    <w:name w:val="Emphasis"/>
    <w:rsid w:val="002258E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258E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258E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258E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258E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2026-01-29T09:41:00Z</dcterms:created>
  <dcterms:modified xsi:type="dcterms:W3CDTF">2026-01-29T09:41:00Z</dcterms:modified>
</cp:coreProperties>
</file>