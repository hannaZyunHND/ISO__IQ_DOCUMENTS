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15AA8C" w14:textId="77777777" w:rsidR="009928D5" w:rsidRDefault="00D217DA" w:rsidP="00226CFD">
      <w:pPr>
        <w:pStyle w:val="Title"/>
      </w:pPr>
      <w:bookmarkStart w:id="0" w:name="bm-07-đơn-xin-miễn-giảm-học-phí"/>
      <w:r>
        <w:t>BM-07: ĐƠN XIN MI</w:t>
      </w:r>
      <w:r>
        <w:t>Ễ</w:t>
      </w:r>
      <w:r>
        <w:t>N GI</w:t>
      </w:r>
      <w:r>
        <w:t>Ả</w:t>
      </w:r>
      <w:r>
        <w:t>M H</w:t>
      </w:r>
      <w:r>
        <w:t>Ọ</w:t>
      </w:r>
      <w:r>
        <w:t>C PHÍ</w:t>
      </w:r>
    </w:p>
    <w:p w14:paraId="373C7894" w14:textId="77777777" w:rsidR="009928D5" w:rsidRDefault="00D217DA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QT-03-SOP-01-BM-07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25EA96B1" w14:textId="77777777" w:rsidR="009928D5" w:rsidRDefault="00D217DA">
      <w:r>
        <w:pict w14:anchorId="14FEFAAA">
          <v:rect id="_x0000_i1025" style="width:0;height:1.5pt" o:hralign="center" o:hrstd="t" o:hr="t"/>
        </w:pict>
      </w:r>
    </w:p>
    <w:p w14:paraId="33A3C9D6" w14:textId="77777777" w:rsidR="009928D5" w:rsidRDefault="00D217DA">
      <w:pPr>
        <w:pStyle w:val="Heading2"/>
      </w:pPr>
      <w:bookmarkStart w:id="1" w:name="thông-tin-đơn-xin-miễn-giảm"/>
      <w:r>
        <w:t>THÔNG TIN ĐƠN XIN MI</w:t>
      </w:r>
      <w:r>
        <w:t>Ễ</w:t>
      </w:r>
      <w:r>
        <w:t>N GI</w:t>
      </w:r>
      <w:r>
        <w:t>Ả</w:t>
      </w:r>
      <w:r>
        <w:t>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0"/>
        <w:gridCol w:w="1157"/>
      </w:tblGrid>
      <w:tr w:rsidR="009928D5" w14:paraId="27CFCB5B" w14:textId="77777777" w:rsidTr="00226CFD">
        <w:tc>
          <w:tcPr>
            <w:tcW w:w="0" w:type="auto"/>
          </w:tcPr>
          <w:p w14:paraId="2D82DFCC" w14:textId="77777777" w:rsidR="009928D5" w:rsidRDefault="00D217DA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10D072C6" w14:textId="77777777" w:rsidR="009928D5" w:rsidRDefault="00D217DA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9928D5" w14:paraId="290D8FE8" w14:textId="77777777" w:rsidTr="00226CFD">
        <w:tc>
          <w:tcPr>
            <w:tcW w:w="0" w:type="auto"/>
          </w:tcPr>
          <w:p w14:paraId="69B92917" w14:textId="77777777" w:rsidR="009928D5" w:rsidRDefault="00D217DA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đơn</w:t>
            </w:r>
          </w:p>
        </w:tc>
        <w:tc>
          <w:tcPr>
            <w:tcW w:w="0" w:type="auto"/>
          </w:tcPr>
          <w:p w14:paraId="7F6A38AF" w14:textId="77777777" w:rsidR="009928D5" w:rsidRDefault="009928D5">
            <w:pPr>
              <w:pStyle w:val="Compact"/>
            </w:pPr>
          </w:p>
        </w:tc>
      </w:tr>
      <w:tr w:rsidR="009928D5" w14:paraId="42728B33" w14:textId="77777777" w:rsidTr="00226CFD">
        <w:tc>
          <w:tcPr>
            <w:tcW w:w="0" w:type="auto"/>
          </w:tcPr>
          <w:p w14:paraId="0856745A" w14:textId="77777777" w:rsidR="009928D5" w:rsidRDefault="00D217DA">
            <w:pPr>
              <w:pStyle w:val="Compact"/>
            </w:pPr>
            <w:r>
              <w:rPr>
                <w:b/>
                <w:bCs/>
              </w:rPr>
              <w:t>Ngày 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77BA5597" w14:textId="77777777" w:rsidR="009928D5" w:rsidRDefault="009928D5">
            <w:pPr>
              <w:pStyle w:val="Compact"/>
            </w:pPr>
          </w:p>
        </w:tc>
      </w:tr>
      <w:tr w:rsidR="009928D5" w14:paraId="7F072085" w14:textId="77777777" w:rsidTr="00226CFD">
        <w:tc>
          <w:tcPr>
            <w:tcW w:w="0" w:type="auto"/>
          </w:tcPr>
          <w:p w14:paraId="3F52FB6B" w14:textId="77777777" w:rsidR="009928D5" w:rsidRDefault="00D217DA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6D84142E" w14:textId="77777777" w:rsidR="009928D5" w:rsidRDefault="009928D5">
            <w:pPr>
              <w:pStyle w:val="Compact"/>
            </w:pPr>
          </w:p>
        </w:tc>
      </w:tr>
      <w:tr w:rsidR="009928D5" w14:paraId="170C0B3A" w14:textId="77777777" w:rsidTr="00226CFD">
        <w:tc>
          <w:tcPr>
            <w:tcW w:w="0" w:type="auto"/>
          </w:tcPr>
          <w:p w14:paraId="4F77793D" w14:textId="77777777" w:rsidR="009928D5" w:rsidRDefault="00D217DA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3572FACB" w14:textId="77777777" w:rsidR="009928D5" w:rsidRDefault="009928D5">
            <w:pPr>
              <w:pStyle w:val="Compact"/>
            </w:pPr>
          </w:p>
        </w:tc>
      </w:tr>
      <w:tr w:rsidR="009928D5" w14:paraId="14493014" w14:textId="77777777" w:rsidTr="00226CFD">
        <w:tc>
          <w:tcPr>
            <w:tcW w:w="0" w:type="auto"/>
          </w:tcPr>
          <w:p w14:paraId="44175C81" w14:textId="77777777" w:rsidR="009928D5" w:rsidRDefault="00D217DA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4F448FB0" w14:textId="77777777" w:rsidR="009928D5" w:rsidRDefault="009928D5">
            <w:pPr>
              <w:pStyle w:val="Compact"/>
            </w:pPr>
          </w:p>
        </w:tc>
      </w:tr>
      <w:tr w:rsidR="009928D5" w14:paraId="33B95C69" w14:textId="77777777" w:rsidTr="00226CFD">
        <w:tc>
          <w:tcPr>
            <w:tcW w:w="0" w:type="auto"/>
          </w:tcPr>
          <w:p w14:paraId="56C61A46" w14:textId="77777777" w:rsidR="009928D5" w:rsidRDefault="00D217DA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đi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08EAD350" w14:textId="77777777" w:rsidR="009928D5" w:rsidRDefault="009928D5">
            <w:pPr>
              <w:pStyle w:val="Compact"/>
            </w:pPr>
          </w:p>
        </w:tc>
      </w:tr>
    </w:tbl>
    <w:p w14:paraId="691AF265" w14:textId="77777777" w:rsidR="009928D5" w:rsidRDefault="00D217DA">
      <w:pPr>
        <w:pStyle w:val="Heading2"/>
      </w:pPr>
      <w:bookmarkStart w:id="2" w:name="thông-tin-phụ-huynh"/>
      <w:bookmarkEnd w:id="1"/>
      <w:r>
        <w:t>THÔNG TIN PH</w:t>
      </w:r>
      <w:r>
        <w:t>Ụ</w:t>
      </w:r>
      <w:r>
        <w:t xml:space="preserve"> HUYNH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3"/>
        <w:gridCol w:w="1157"/>
      </w:tblGrid>
      <w:tr w:rsidR="009928D5" w14:paraId="41F3FB59" w14:textId="77777777" w:rsidTr="00226CFD">
        <w:tc>
          <w:tcPr>
            <w:tcW w:w="0" w:type="auto"/>
          </w:tcPr>
          <w:p w14:paraId="49D20D1E" w14:textId="77777777" w:rsidR="009928D5" w:rsidRDefault="00D217DA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1A4E1E7A" w14:textId="77777777" w:rsidR="009928D5" w:rsidRDefault="00D217DA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9928D5" w14:paraId="3822D9BB" w14:textId="77777777" w:rsidTr="00226CFD">
        <w:tc>
          <w:tcPr>
            <w:tcW w:w="0" w:type="auto"/>
          </w:tcPr>
          <w:p w14:paraId="47FE54AE" w14:textId="77777777" w:rsidR="009928D5" w:rsidRDefault="00D217DA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tên</w:t>
            </w:r>
          </w:p>
        </w:tc>
        <w:tc>
          <w:tcPr>
            <w:tcW w:w="0" w:type="auto"/>
          </w:tcPr>
          <w:p w14:paraId="03037EC4" w14:textId="77777777" w:rsidR="009928D5" w:rsidRDefault="009928D5">
            <w:pPr>
              <w:pStyle w:val="Compact"/>
            </w:pPr>
          </w:p>
        </w:tc>
      </w:tr>
      <w:tr w:rsidR="009928D5" w14:paraId="192C4223" w14:textId="77777777" w:rsidTr="00226CFD">
        <w:tc>
          <w:tcPr>
            <w:tcW w:w="0" w:type="auto"/>
          </w:tcPr>
          <w:p w14:paraId="2C079B13" w14:textId="77777777" w:rsidR="009928D5" w:rsidRDefault="00D217DA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đi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3AD504F7" w14:textId="77777777" w:rsidR="009928D5" w:rsidRDefault="009928D5">
            <w:pPr>
              <w:pStyle w:val="Compact"/>
            </w:pPr>
          </w:p>
        </w:tc>
      </w:tr>
      <w:tr w:rsidR="009928D5" w14:paraId="5FB259AE" w14:textId="77777777" w:rsidTr="00226CFD">
        <w:tc>
          <w:tcPr>
            <w:tcW w:w="0" w:type="auto"/>
          </w:tcPr>
          <w:p w14:paraId="51F1FA5A" w14:textId="77777777" w:rsidR="009928D5" w:rsidRDefault="00D217DA">
            <w:pPr>
              <w:pStyle w:val="Compact"/>
            </w:pPr>
            <w:r>
              <w:rPr>
                <w:b/>
                <w:bCs/>
              </w:rPr>
              <w:t>Email</w:t>
            </w:r>
          </w:p>
        </w:tc>
        <w:tc>
          <w:tcPr>
            <w:tcW w:w="0" w:type="auto"/>
          </w:tcPr>
          <w:p w14:paraId="4B1E2D08" w14:textId="77777777" w:rsidR="009928D5" w:rsidRDefault="009928D5">
            <w:pPr>
              <w:pStyle w:val="Compact"/>
            </w:pPr>
          </w:p>
        </w:tc>
      </w:tr>
      <w:tr w:rsidR="009928D5" w14:paraId="5194FFAF" w14:textId="77777777" w:rsidTr="00226CFD">
        <w:tc>
          <w:tcPr>
            <w:tcW w:w="0" w:type="auto"/>
          </w:tcPr>
          <w:p w14:paraId="582756E1" w14:textId="77777777" w:rsidR="009928D5" w:rsidRDefault="00D217DA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a ch</w:t>
            </w:r>
            <w:r>
              <w:rPr>
                <w:b/>
                <w:bCs/>
              </w:rPr>
              <w:t>ỉ</w:t>
            </w:r>
          </w:p>
        </w:tc>
        <w:tc>
          <w:tcPr>
            <w:tcW w:w="0" w:type="auto"/>
          </w:tcPr>
          <w:p w14:paraId="783CDA70" w14:textId="77777777" w:rsidR="009928D5" w:rsidRDefault="009928D5">
            <w:pPr>
              <w:pStyle w:val="Compact"/>
            </w:pPr>
          </w:p>
        </w:tc>
      </w:tr>
      <w:tr w:rsidR="009928D5" w14:paraId="0D5EB8ED" w14:textId="77777777" w:rsidTr="00226CFD">
        <w:tc>
          <w:tcPr>
            <w:tcW w:w="0" w:type="auto"/>
          </w:tcPr>
          <w:p w14:paraId="5C21C64C" w14:textId="77777777" w:rsidR="009928D5" w:rsidRDefault="00D217DA">
            <w:pPr>
              <w:pStyle w:val="Compact"/>
            </w:pPr>
            <w:r>
              <w:rPr>
                <w:b/>
                <w:bCs/>
              </w:rPr>
              <w:t>CMND/CCCD</w:t>
            </w:r>
          </w:p>
        </w:tc>
        <w:tc>
          <w:tcPr>
            <w:tcW w:w="0" w:type="auto"/>
          </w:tcPr>
          <w:p w14:paraId="16C136C4" w14:textId="77777777" w:rsidR="009928D5" w:rsidRDefault="009928D5">
            <w:pPr>
              <w:pStyle w:val="Compact"/>
            </w:pPr>
          </w:p>
        </w:tc>
      </w:tr>
    </w:tbl>
    <w:p w14:paraId="05E906A9" w14:textId="77777777" w:rsidR="009928D5" w:rsidRDefault="00D217DA">
      <w:pPr>
        <w:pStyle w:val="Heading2"/>
      </w:pPr>
      <w:bookmarkStart w:id="3" w:name="thông-tin-học-sinh"/>
      <w:bookmarkEnd w:id="2"/>
      <w:r>
        <w:t>THÔNG TIN H</w:t>
      </w:r>
      <w:r>
        <w:t>Ọ</w:t>
      </w:r>
      <w:r>
        <w:t>C SINH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4"/>
        <w:gridCol w:w="1157"/>
      </w:tblGrid>
      <w:tr w:rsidR="009928D5" w14:paraId="39951958" w14:textId="77777777" w:rsidTr="00226CFD">
        <w:tc>
          <w:tcPr>
            <w:tcW w:w="0" w:type="auto"/>
          </w:tcPr>
          <w:p w14:paraId="57B13B76" w14:textId="77777777" w:rsidR="009928D5" w:rsidRDefault="00D217DA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4543154E" w14:textId="77777777" w:rsidR="009928D5" w:rsidRDefault="00D217DA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9928D5" w14:paraId="20F6AB39" w14:textId="77777777" w:rsidTr="00226CFD">
        <w:tc>
          <w:tcPr>
            <w:tcW w:w="0" w:type="auto"/>
          </w:tcPr>
          <w:p w14:paraId="27FA0DCD" w14:textId="77777777" w:rsidR="009928D5" w:rsidRDefault="00D217DA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tên</w:t>
            </w:r>
          </w:p>
        </w:tc>
        <w:tc>
          <w:tcPr>
            <w:tcW w:w="0" w:type="auto"/>
          </w:tcPr>
          <w:p w14:paraId="3EF03A3A" w14:textId="77777777" w:rsidR="009928D5" w:rsidRDefault="009928D5">
            <w:pPr>
              <w:pStyle w:val="Compact"/>
            </w:pPr>
          </w:p>
        </w:tc>
      </w:tr>
      <w:tr w:rsidR="009928D5" w14:paraId="5B8F2AE1" w14:textId="77777777" w:rsidTr="00226CFD">
        <w:tc>
          <w:tcPr>
            <w:tcW w:w="0" w:type="auto"/>
          </w:tcPr>
          <w:p w14:paraId="32136F9E" w14:textId="77777777" w:rsidR="009928D5" w:rsidRDefault="00D217DA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2EADC5EF" w14:textId="77777777" w:rsidR="009928D5" w:rsidRDefault="009928D5">
            <w:pPr>
              <w:pStyle w:val="Compact"/>
            </w:pPr>
          </w:p>
        </w:tc>
      </w:tr>
      <w:tr w:rsidR="009928D5" w14:paraId="48EE0880" w14:textId="77777777" w:rsidTr="00226CFD">
        <w:tc>
          <w:tcPr>
            <w:tcW w:w="0" w:type="auto"/>
          </w:tcPr>
          <w:p w14:paraId="1E6CD767" w14:textId="77777777" w:rsidR="009928D5" w:rsidRDefault="00D217DA">
            <w:pPr>
              <w:pStyle w:val="Compact"/>
            </w:pPr>
            <w:r>
              <w:rPr>
                <w:b/>
                <w:bCs/>
              </w:rPr>
              <w:lastRenderedPageBreak/>
              <w:t>Năm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50903FD7" w14:textId="77777777" w:rsidR="009928D5" w:rsidRDefault="009928D5">
            <w:pPr>
              <w:pStyle w:val="Compact"/>
            </w:pPr>
          </w:p>
        </w:tc>
      </w:tr>
      <w:tr w:rsidR="009928D5" w14:paraId="4273D966" w14:textId="77777777" w:rsidTr="00226CFD">
        <w:tc>
          <w:tcPr>
            <w:tcW w:w="0" w:type="auto"/>
          </w:tcPr>
          <w:p w14:paraId="6EC8F7D4" w14:textId="77777777" w:rsidR="009928D5" w:rsidRDefault="00D217DA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2ED87E59" w14:textId="77777777" w:rsidR="009928D5" w:rsidRDefault="009928D5">
            <w:pPr>
              <w:pStyle w:val="Compact"/>
            </w:pPr>
          </w:p>
        </w:tc>
      </w:tr>
    </w:tbl>
    <w:p w14:paraId="7167F951" w14:textId="77777777" w:rsidR="009928D5" w:rsidRDefault="00D217DA">
      <w:pPr>
        <w:pStyle w:val="Heading2"/>
      </w:pPr>
      <w:bookmarkStart w:id="4" w:name="nội-dung-đề-nghị"/>
      <w:bookmarkEnd w:id="3"/>
      <w:r>
        <w:t>N</w:t>
      </w:r>
      <w:r>
        <w:t>Ộ</w:t>
      </w:r>
      <w:r>
        <w:t>I DUNG Đ</w:t>
      </w:r>
      <w:r>
        <w:t>Ề</w:t>
      </w:r>
      <w:r>
        <w:t xml:space="preserve"> NGH</w:t>
      </w:r>
      <w:r>
        <w:t>Ị</w:t>
      </w:r>
    </w:p>
    <w:p w14:paraId="3CD47B68" w14:textId="77777777" w:rsidR="009928D5" w:rsidRDefault="00D217DA">
      <w:pPr>
        <w:pStyle w:val="Heading3"/>
      </w:pPr>
      <w:bookmarkStart w:id="5" w:name="lý-do-xin-miễn-giảm"/>
      <w:r>
        <w:t>1. Lý do xin mi</w:t>
      </w:r>
      <w:r>
        <w:t>ễ</w:t>
      </w:r>
      <w:r>
        <w:t>n gi</w:t>
      </w:r>
      <w:r>
        <w:t>ả</w:t>
      </w:r>
      <w:r>
        <w:t>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4"/>
        <w:gridCol w:w="1743"/>
        <w:gridCol w:w="1037"/>
      </w:tblGrid>
      <w:tr w:rsidR="009928D5" w14:paraId="3A31E76F" w14:textId="77777777" w:rsidTr="00226CFD">
        <w:tc>
          <w:tcPr>
            <w:tcW w:w="0" w:type="auto"/>
          </w:tcPr>
          <w:p w14:paraId="3E8F1CAC" w14:textId="77777777" w:rsidR="009928D5" w:rsidRDefault="00D217DA">
            <w:pPr>
              <w:pStyle w:val="Compact"/>
            </w:pPr>
            <w:r>
              <w:rPr>
                <w:b/>
                <w:bCs/>
              </w:rPr>
              <w:t>Lý do</w:t>
            </w:r>
          </w:p>
        </w:tc>
        <w:tc>
          <w:tcPr>
            <w:tcW w:w="0" w:type="auto"/>
          </w:tcPr>
          <w:p w14:paraId="134BCECD" w14:textId="77777777" w:rsidR="009928D5" w:rsidRDefault="00D217DA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0" w:type="auto"/>
          </w:tcPr>
          <w:p w14:paraId="5E49398E" w14:textId="77777777" w:rsidR="009928D5" w:rsidRDefault="00D217DA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9928D5" w14:paraId="4D093173" w14:textId="77777777" w:rsidTr="00226CFD">
        <w:tc>
          <w:tcPr>
            <w:tcW w:w="0" w:type="auto"/>
          </w:tcPr>
          <w:p w14:paraId="278867EA" w14:textId="77777777" w:rsidR="009928D5" w:rsidRDefault="00D217DA">
            <w:pPr>
              <w:pStyle w:val="Compact"/>
            </w:pPr>
            <w:r>
              <w:rPr>
                <w:b/>
                <w:bCs/>
              </w:rPr>
              <w:t>Con CBNV</w:t>
            </w:r>
          </w:p>
        </w:tc>
        <w:tc>
          <w:tcPr>
            <w:tcW w:w="0" w:type="auto"/>
          </w:tcPr>
          <w:p w14:paraId="370746A3" w14:textId="77777777" w:rsidR="009928D5" w:rsidRDefault="00D217D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</w:t>
            </w:r>
          </w:p>
        </w:tc>
        <w:tc>
          <w:tcPr>
            <w:tcW w:w="0" w:type="auto"/>
          </w:tcPr>
          <w:p w14:paraId="2D2DB1C2" w14:textId="77777777" w:rsidR="009928D5" w:rsidRDefault="009928D5">
            <w:pPr>
              <w:pStyle w:val="Compact"/>
            </w:pPr>
          </w:p>
        </w:tc>
      </w:tr>
      <w:tr w:rsidR="009928D5" w14:paraId="6D935B14" w14:textId="77777777" w:rsidTr="00226CFD">
        <w:tc>
          <w:tcPr>
            <w:tcW w:w="0" w:type="auto"/>
          </w:tcPr>
          <w:p w14:paraId="74BAD7AD" w14:textId="77777777" w:rsidR="009928D5" w:rsidRDefault="00D217DA">
            <w:pPr>
              <w:pStyle w:val="Compact"/>
            </w:pPr>
            <w:r>
              <w:rPr>
                <w:b/>
                <w:bCs/>
              </w:rPr>
              <w:t>Anh ch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 xml:space="preserve"> em ru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3EF0EBF4" w14:textId="77777777" w:rsidR="009928D5" w:rsidRDefault="00D217D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</w:t>
            </w:r>
          </w:p>
        </w:tc>
        <w:tc>
          <w:tcPr>
            <w:tcW w:w="0" w:type="auto"/>
          </w:tcPr>
          <w:p w14:paraId="3B98BCE4" w14:textId="77777777" w:rsidR="009928D5" w:rsidRDefault="009928D5">
            <w:pPr>
              <w:pStyle w:val="Compact"/>
            </w:pPr>
          </w:p>
        </w:tc>
      </w:tr>
      <w:tr w:rsidR="009928D5" w14:paraId="5589517C" w14:textId="77777777" w:rsidTr="00226CFD">
        <w:tc>
          <w:tcPr>
            <w:tcW w:w="0" w:type="auto"/>
          </w:tcPr>
          <w:p w14:paraId="491A0FD1" w14:textId="77777777" w:rsidR="009928D5" w:rsidRDefault="00D217DA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sinh gi</w:t>
            </w:r>
            <w:r>
              <w:rPr>
                <w:b/>
                <w:bCs/>
              </w:rPr>
              <w:t>ỏ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07DDA104" w14:textId="77777777" w:rsidR="009928D5" w:rsidRDefault="00D217D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</w:t>
            </w:r>
          </w:p>
        </w:tc>
        <w:tc>
          <w:tcPr>
            <w:tcW w:w="0" w:type="auto"/>
          </w:tcPr>
          <w:p w14:paraId="5C76D2FE" w14:textId="77777777" w:rsidR="009928D5" w:rsidRDefault="009928D5">
            <w:pPr>
              <w:pStyle w:val="Compact"/>
            </w:pPr>
          </w:p>
        </w:tc>
      </w:tr>
      <w:tr w:rsidR="009928D5" w14:paraId="19B94E06" w14:textId="77777777" w:rsidTr="00226CFD">
        <w:tc>
          <w:tcPr>
            <w:tcW w:w="0" w:type="auto"/>
          </w:tcPr>
          <w:p w14:paraId="1007DB84" w14:textId="77777777" w:rsidR="009928D5" w:rsidRDefault="00D217DA">
            <w:pPr>
              <w:pStyle w:val="Compact"/>
            </w:pPr>
            <w:r>
              <w:rPr>
                <w:b/>
                <w:bCs/>
              </w:rPr>
              <w:t>Hoàn c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nh khó khăn</w:t>
            </w:r>
          </w:p>
        </w:tc>
        <w:tc>
          <w:tcPr>
            <w:tcW w:w="0" w:type="auto"/>
          </w:tcPr>
          <w:p w14:paraId="187D05C9" w14:textId="77777777" w:rsidR="009928D5" w:rsidRDefault="00D217D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</w:t>
            </w:r>
          </w:p>
        </w:tc>
        <w:tc>
          <w:tcPr>
            <w:tcW w:w="0" w:type="auto"/>
          </w:tcPr>
          <w:p w14:paraId="0F53B7A7" w14:textId="77777777" w:rsidR="009928D5" w:rsidRDefault="009928D5">
            <w:pPr>
              <w:pStyle w:val="Compact"/>
            </w:pPr>
          </w:p>
        </w:tc>
      </w:tr>
      <w:tr w:rsidR="009928D5" w14:paraId="6CA4C348" w14:textId="77777777" w:rsidTr="00226CFD">
        <w:tc>
          <w:tcPr>
            <w:tcW w:w="0" w:type="auto"/>
          </w:tcPr>
          <w:p w14:paraId="74F2F32D" w14:textId="77777777" w:rsidR="009928D5" w:rsidRDefault="00D217DA">
            <w:pPr>
              <w:pStyle w:val="Compact"/>
            </w:pPr>
            <w:r>
              <w:rPr>
                <w:b/>
                <w:bCs/>
              </w:rPr>
              <w:t>Con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t sĩ, thương binh</w:t>
            </w:r>
          </w:p>
        </w:tc>
        <w:tc>
          <w:tcPr>
            <w:tcW w:w="0" w:type="auto"/>
          </w:tcPr>
          <w:p w14:paraId="2767EBA0" w14:textId="77777777" w:rsidR="009928D5" w:rsidRDefault="00D217D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</w:t>
            </w:r>
          </w:p>
        </w:tc>
        <w:tc>
          <w:tcPr>
            <w:tcW w:w="0" w:type="auto"/>
          </w:tcPr>
          <w:p w14:paraId="58C730B7" w14:textId="77777777" w:rsidR="009928D5" w:rsidRDefault="009928D5">
            <w:pPr>
              <w:pStyle w:val="Compact"/>
            </w:pPr>
          </w:p>
        </w:tc>
      </w:tr>
      <w:tr w:rsidR="009928D5" w14:paraId="24601A5F" w14:textId="77777777" w:rsidTr="00226CFD">
        <w:tc>
          <w:tcPr>
            <w:tcW w:w="0" w:type="auto"/>
          </w:tcPr>
          <w:p w14:paraId="07E48317" w14:textId="77777777" w:rsidR="009928D5" w:rsidRDefault="00D217DA">
            <w:pPr>
              <w:pStyle w:val="Compact"/>
            </w:pPr>
            <w:r>
              <w:rPr>
                <w:b/>
                <w:bCs/>
              </w:rPr>
              <w:t>Khác</w:t>
            </w:r>
          </w:p>
        </w:tc>
        <w:tc>
          <w:tcPr>
            <w:tcW w:w="0" w:type="auto"/>
          </w:tcPr>
          <w:p w14:paraId="6485CC6A" w14:textId="77777777" w:rsidR="009928D5" w:rsidRDefault="00D217D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</w:t>
            </w:r>
          </w:p>
        </w:tc>
        <w:tc>
          <w:tcPr>
            <w:tcW w:w="0" w:type="auto"/>
          </w:tcPr>
          <w:p w14:paraId="7BFFEE26" w14:textId="77777777" w:rsidR="009928D5" w:rsidRDefault="009928D5">
            <w:pPr>
              <w:pStyle w:val="Compact"/>
            </w:pPr>
          </w:p>
        </w:tc>
      </w:tr>
    </w:tbl>
    <w:p w14:paraId="15E07E03" w14:textId="77777777" w:rsidR="009928D5" w:rsidRDefault="00D217DA">
      <w:pPr>
        <w:pStyle w:val="Heading3"/>
      </w:pPr>
      <w:bookmarkStart w:id="6" w:name="thông-tin-bổ-sung"/>
      <w:bookmarkEnd w:id="5"/>
      <w:r>
        <w:t>2. Thông tin b</w:t>
      </w:r>
      <w:r>
        <w:t>ổ</w:t>
      </w:r>
      <w:r>
        <w:t xml:space="preserve"> sung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3"/>
        <w:gridCol w:w="1157"/>
      </w:tblGrid>
      <w:tr w:rsidR="009928D5" w14:paraId="0120F961" w14:textId="77777777" w:rsidTr="00226CFD">
        <w:tc>
          <w:tcPr>
            <w:tcW w:w="0" w:type="auto"/>
          </w:tcPr>
          <w:p w14:paraId="604F0836" w14:textId="77777777" w:rsidR="009928D5" w:rsidRDefault="00D217DA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52FAF8A0" w14:textId="77777777" w:rsidR="009928D5" w:rsidRDefault="00D217DA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9928D5" w14:paraId="731BEF2E" w14:textId="77777777" w:rsidTr="00226CFD">
        <w:tc>
          <w:tcPr>
            <w:tcW w:w="0" w:type="auto"/>
          </w:tcPr>
          <w:p w14:paraId="690BBD40" w14:textId="77777777" w:rsidR="009928D5" w:rsidRDefault="00D217DA">
            <w:pPr>
              <w:pStyle w:val="Compact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chi ti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0268373E" w14:textId="77777777" w:rsidR="009928D5" w:rsidRDefault="009928D5">
            <w:pPr>
              <w:pStyle w:val="Compact"/>
            </w:pPr>
          </w:p>
        </w:tc>
      </w:tr>
      <w:tr w:rsidR="009928D5" w14:paraId="7EA68655" w14:textId="77777777" w:rsidTr="00226CFD">
        <w:tc>
          <w:tcPr>
            <w:tcW w:w="0" w:type="auto"/>
          </w:tcPr>
          <w:p w14:paraId="11B3B79E" w14:textId="77777777" w:rsidR="009928D5" w:rsidRDefault="00D217DA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3697F533" w14:textId="77777777" w:rsidR="009928D5" w:rsidRDefault="009928D5">
            <w:pPr>
              <w:pStyle w:val="Compact"/>
            </w:pPr>
          </w:p>
        </w:tc>
      </w:tr>
    </w:tbl>
    <w:p w14:paraId="557C5ECB" w14:textId="77777777" w:rsidR="009928D5" w:rsidRDefault="00D217DA">
      <w:pPr>
        <w:pStyle w:val="Heading2"/>
      </w:pPr>
      <w:bookmarkStart w:id="7" w:name="hồ-sơ-kèm-theo"/>
      <w:bookmarkEnd w:id="4"/>
      <w:bookmarkEnd w:id="6"/>
      <w:r>
        <w:t>H</w:t>
      </w:r>
      <w:r>
        <w:t>Ồ</w:t>
      </w:r>
      <w:r>
        <w:t xml:space="preserve"> SƠ KÈM THEO</w:t>
      </w:r>
    </w:p>
    <w:p w14:paraId="1F4D6B96" w14:textId="77777777" w:rsidR="009928D5" w:rsidRDefault="00D217DA">
      <w:pPr>
        <w:pStyle w:val="Heading3"/>
      </w:pPr>
      <w:bookmarkStart w:id="8" w:name="hồ-sơ-chứng-minh"/>
      <w:r>
        <w:t>1. H</w:t>
      </w:r>
      <w:r>
        <w:t>ồ</w:t>
      </w:r>
      <w:r>
        <w:t xml:space="preserve"> sơ ch</w:t>
      </w:r>
      <w:r>
        <w:t>ứ</w:t>
      </w:r>
      <w:r>
        <w:t>ng minh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01"/>
        <w:gridCol w:w="1127"/>
        <w:gridCol w:w="1607"/>
        <w:gridCol w:w="1037"/>
      </w:tblGrid>
      <w:tr w:rsidR="009928D5" w14:paraId="574520C3" w14:textId="77777777" w:rsidTr="00226CFD">
        <w:tc>
          <w:tcPr>
            <w:tcW w:w="0" w:type="auto"/>
          </w:tcPr>
          <w:p w14:paraId="78252B29" w14:textId="77777777" w:rsidR="009928D5" w:rsidRDefault="00D217DA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 xml:space="preserve"> sơ</w:t>
            </w:r>
          </w:p>
        </w:tc>
        <w:tc>
          <w:tcPr>
            <w:tcW w:w="0" w:type="auto"/>
          </w:tcPr>
          <w:p w14:paraId="44F5C3A6" w14:textId="77777777" w:rsidR="009928D5" w:rsidRDefault="00D217DA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235F859B" w14:textId="77777777" w:rsidR="009928D5" w:rsidRDefault="00D217DA">
            <w:pPr>
              <w:pStyle w:val="Compact"/>
            </w:pPr>
            <w:r>
              <w:rPr>
                <w:b/>
                <w:bCs/>
              </w:rPr>
              <w:t>Tr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thái</w:t>
            </w:r>
          </w:p>
        </w:tc>
        <w:tc>
          <w:tcPr>
            <w:tcW w:w="0" w:type="auto"/>
          </w:tcPr>
          <w:p w14:paraId="22955E08" w14:textId="77777777" w:rsidR="009928D5" w:rsidRDefault="00D217DA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9928D5" w14:paraId="16A37A49" w14:textId="77777777" w:rsidTr="00226CFD">
        <w:tc>
          <w:tcPr>
            <w:tcW w:w="0" w:type="auto"/>
          </w:tcPr>
          <w:p w14:paraId="1206BA1A" w14:textId="77777777" w:rsidR="009928D5" w:rsidRDefault="00D217DA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p đ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ng lao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271E2215" w14:textId="77777777" w:rsidR="009928D5" w:rsidRDefault="009928D5">
            <w:pPr>
              <w:pStyle w:val="Compact"/>
            </w:pPr>
          </w:p>
        </w:tc>
        <w:tc>
          <w:tcPr>
            <w:tcW w:w="0" w:type="auto"/>
          </w:tcPr>
          <w:p w14:paraId="4A0E40AB" w14:textId="77777777" w:rsidR="009928D5" w:rsidRDefault="00D217D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Ch</w:t>
            </w:r>
            <w:r>
              <w:rPr>
                <w:rFonts w:cs="Times New Roman"/>
              </w:rPr>
              <w:t>ư</w:t>
            </w:r>
            <w:r>
              <w:t>a</w:t>
            </w:r>
          </w:p>
        </w:tc>
        <w:tc>
          <w:tcPr>
            <w:tcW w:w="0" w:type="auto"/>
          </w:tcPr>
          <w:p w14:paraId="1FD3AD13" w14:textId="77777777" w:rsidR="009928D5" w:rsidRDefault="009928D5">
            <w:pPr>
              <w:pStyle w:val="Compact"/>
            </w:pPr>
          </w:p>
        </w:tc>
      </w:tr>
      <w:tr w:rsidR="009928D5" w14:paraId="4177D693" w14:textId="77777777" w:rsidTr="00226CFD">
        <w:tc>
          <w:tcPr>
            <w:tcW w:w="0" w:type="auto"/>
          </w:tcPr>
          <w:p w14:paraId="189707D5" w14:textId="77777777" w:rsidR="009928D5" w:rsidRDefault="00D217DA">
            <w:pPr>
              <w:pStyle w:val="Compact"/>
            </w:pPr>
            <w:r>
              <w:rPr>
                <w:b/>
                <w:bCs/>
              </w:rPr>
              <w:t>Gi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y khai sinh</w:t>
            </w:r>
          </w:p>
        </w:tc>
        <w:tc>
          <w:tcPr>
            <w:tcW w:w="0" w:type="auto"/>
          </w:tcPr>
          <w:p w14:paraId="75142A87" w14:textId="77777777" w:rsidR="009928D5" w:rsidRDefault="009928D5">
            <w:pPr>
              <w:pStyle w:val="Compact"/>
            </w:pPr>
          </w:p>
        </w:tc>
        <w:tc>
          <w:tcPr>
            <w:tcW w:w="0" w:type="auto"/>
          </w:tcPr>
          <w:p w14:paraId="21B06712" w14:textId="77777777" w:rsidR="009928D5" w:rsidRDefault="00D217D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Ch</w:t>
            </w:r>
            <w:r>
              <w:rPr>
                <w:rFonts w:cs="Times New Roman"/>
              </w:rPr>
              <w:t>ư</w:t>
            </w:r>
            <w:r>
              <w:t>a</w:t>
            </w:r>
          </w:p>
        </w:tc>
        <w:tc>
          <w:tcPr>
            <w:tcW w:w="0" w:type="auto"/>
          </w:tcPr>
          <w:p w14:paraId="076ED1EB" w14:textId="77777777" w:rsidR="009928D5" w:rsidRDefault="009928D5">
            <w:pPr>
              <w:pStyle w:val="Compact"/>
            </w:pPr>
          </w:p>
        </w:tc>
      </w:tr>
      <w:tr w:rsidR="009928D5" w14:paraId="7B85B37D" w14:textId="77777777" w:rsidTr="00226CFD">
        <w:tc>
          <w:tcPr>
            <w:tcW w:w="0" w:type="auto"/>
          </w:tcPr>
          <w:p w14:paraId="2D6F93B4" w14:textId="77777777" w:rsidR="009928D5" w:rsidRDefault="00D217DA">
            <w:pPr>
              <w:pStyle w:val="Compact"/>
            </w:pPr>
            <w:r>
              <w:rPr>
                <w:b/>
                <w:bCs/>
              </w:rPr>
              <w:t>Gi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y khen, b</w:t>
            </w:r>
            <w:r>
              <w:rPr>
                <w:b/>
                <w:bCs/>
              </w:rPr>
              <w:t>ằ</w:t>
            </w:r>
            <w:r>
              <w:rPr>
                <w:b/>
                <w:bCs/>
              </w:rPr>
              <w:t>ng khen</w:t>
            </w:r>
          </w:p>
        </w:tc>
        <w:tc>
          <w:tcPr>
            <w:tcW w:w="0" w:type="auto"/>
          </w:tcPr>
          <w:p w14:paraId="2C82331D" w14:textId="77777777" w:rsidR="009928D5" w:rsidRDefault="009928D5">
            <w:pPr>
              <w:pStyle w:val="Compact"/>
            </w:pPr>
          </w:p>
        </w:tc>
        <w:tc>
          <w:tcPr>
            <w:tcW w:w="0" w:type="auto"/>
          </w:tcPr>
          <w:p w14:paraId="19EFA765" w14:textId="77777777" w:rsidR="009928D5" w:rsidRDefault="00D217D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Ch</w:t>
            </w:r>
            <w:r>
              <w:rPr>
                <w:rFonts w:cs="Times New Roman"/>
              </w:rPr>
              <w:t>ư</w:t>
            </w:r>
            <w:r>
              <w:t>a</w:t>
            </w:r>
          </w:p>
        </w:tc>
        <w:tc>
          <w:tcPr>
            <w:tcW w:w="0" w:type="auto"/>
          </w:tcPr>
          <w:p w14:paraId="19F58896" w14:textId="77777777" w:rsidR="009928D5" w:rsidRDefault="009928D5">
            <w:pPr>
              <w:pStyle w:val="Compact"/>
            </w:pPr>
          </w:p>
        </w:tc>
      </w:tr>
      <w:tr w:rsidR="009928D5" w14:paraId="261CE4D0" w14:textId="77777777" w:rsidTr="00226CFD">
        <w:tc>
          <w:tcPr>
            <w:tcW w:w="0" w:type="auto"/>
          </w:tcPr>
          <w:p w14:paraId="5343A9CF" w14:textId="77777777" w:rsidR="009928D5" w:rsidRDefault="00D217DA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b</w:t>
            </w:r>
            <w:r>
              <w:rPr>
                <w:b/>
                <w:bCs/>
              </w:rPr>
              <w:t>ạ</w:t>
            </w:r>
          </w:p>
        </w:tc>
        <w:tc>
          <w:tcPr>
            <w:tcW w:w="0" w:type="auto"/>
          </w:tcPr>
          <w:p w14:paraId="65D65D83" w14:textId="77777777" w:rsidR="009928D5" w:rsidRDefault="009928D5">
            <w:pPr>
              <w:pStyle w:val="Compact"/>
            </w:pPr>
          </w:p>
        </w:tc>
        <w:tc>
          <w:tcPr>
            <w:tcW w:w="0" w:type="auto"/>
          </w:tcPr>
          <w:p w14:paraId="6BCE5955" w14:textId="77777777" w:rsidR="009928D5" w:rsidRDefault="00D217D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Ch</w:t>
            </w:r>
            <w:r>
              <w:rPr>
                <w:rFonts w:cs="Times New Roman"/>
              </w:rPr>
              <w:t>ư</w:t>
            </w:r>
            <w:r>
              <w:t>a</w:t>
            </w:r>
          </w:p>
        </w:tc>
        <w:tc>
          <w:tcPr>
            <w:tcW w:w="0" w:type="auto"/>
          </w:tcPr>
          <w:p w14:paraId="6645FD8D" w14:textId="77777777" w:rsidR="009928D5" w:rsidRDefault="009928D5">
            <w:pPr>
              <w:pStyle w:val="Compact"/>
            </w:pPr>
          </w:p>
        </w:tc>
      </w:tr>
      <w:tr w:rsidR="009928D5" w14:paraId="447574E2" w14:textId="77777777" w:rsidTr="00226CFD">
        <w:tc>
          <w:tcPr>
            <w:tcW w:w="0" w:type="auto"/>
          </w:tcPr>
          <w:p w14:paraId="3D82CA31" w14:textId="77777777" w:rsidR="009928D5" w:rsidRDefault="00D217DA">
            <w:pPr>
              <w:pStyle w:val="Compact"/>
            </w:pPr>
            <w:r>
              <w:rPr>
                <w:b/>
                <w:bCs/>
              </w:rPr>
              <w:t>Xác nh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 chính quy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5D939057" w14:textId="77777777" w:rsidR="009928D5" w:rsidRDefault="009928D5">
            <w:pPr>
              <w:pStyle w:val="Compact"/>
            </w:pPr>
          </w:p>
        </w:tc>
        <w:tc>
          <w:tcPr>
            <w:tcW w:w="0" w:type="auto"/>
          </w:tcPr>
          <w:p w14:paraId="011551F2" w14:textId="77777777" w:rsidR="009928D5" w:rsidRDefault="00D217D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Ch</w:t>
            </w:r>
            <w:r>
              <w:rPr>
                <w:rFonts w:cs="Times New Roman"/>
              </w:rPr>
              <w:t>ư</w:t>
            </w:r>
            <w:r>
              <w:t>a</w:t>
            </w:r>
          </w:p>
        </w:tc>
        <w:tc>
          <w:tcPr>
            <w:tcW w:w="0" w:type="auto"/>
          </w:tcPr>
          <w:p w14:paraId="29F55974" w14:textId="77777777" w:rsidR="009928D5" w:rsidRDefault="009928D5">
            <w:pPr>
              <w:pStyle w:val="Compact"/>
            </w:pPr>
          </w:p>
        </w:tc>
      </w:tr>
      <w:tr w:rsidR="009928D5" w14:paraId="0793AA94" w14:textId="77777777" w:rsidTr="00226CFD">
        <w:tc>
          <w:tcPr>
            <w:tcW w:w="0" w:type="auto"/>
          </w:tcPr>
          <w:p w14:paraId="6911DADA" w14:textId="77777777" w:rsidR="009928D5" w:rsidRDefault="00D217DA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 xml:space="preserve"> h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nghèo</w:t>
            </w:r>
          </w:p>
        </w:tc>
        <w:tc>
          <w:tcPr>
            <w:tcW w:w="0" w:type="auto"/>
          </w:tcPr>
          <w:p w14:paraId="6D05D022" w14:textId="77777777" w:rsidR="009928D5" w:rsidRDefault="009928D5">
            <w:pPr>
              <w:pStyle w:val="Compact"/>
            </w:pPr>
          </w:p>
        </w:tc>
        <w:tc>
          <w:tcPr>
            <w:tcW w:w="0" w:type="auto"/>
          </w:tcPr>
          <w:p w14:paraId="130E9A9F" w14:textId="77777777" w:rsidR="009928D5" w:rsidRDefault="00D217D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Ch</w:t>
            </w:r>
            <w:r>
              <w:rPr>
                <w:rFonts w:cs="Times New Roman"/>
              </w:rPr>
              <w:t>ư</w:t>
            </w:r>
            <w:r>
              <w:t>a</w:t>
            </w:r>
          </w:p>
        </w:tc>
        <w:tc>
          <w:tcPr>
            <w:tcW w:w="0" w:type="auto"/>
          </w:tcPr>
          <w:p w14:paraId="324E7963" w14:textId="77777777" w:rsidR="009928D5" w:rsidRDefault="009928D5">
            <w:pPr>
              <w:pStyle w:val="Compact"/>
            </w:pPr>
          </w:p>
        </w:tc>
      </w:tr>
      <w:tr w:rsidR="009928D5" w14:paraId="66DBCF61" w14:textId="77777777" w:rsidTr="00226CFD">
        <w:tc>
          <w:tcPr>
            <w:tcW w:w="0" w:type="auto"/>
          </w:tcPr>
          <w:p w14:paraId="47039A8D" w14:textId="77777777" w:rsidR="009928D5" w:rsidRDefault="00D217DA">
            <w:pPr>
              <w:pStyle w:val="Compact"/>
            </w:pPr>
            <w:r>
              <w:rPr>
                <w:b/>
                <w:bCs/>
              </w:rPr>
              <w:t>Gi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y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t sĩ, thương binh</w:t>
            </w:r>
          </w:p>
        </w:tc>
        <w:tc>
          <w:tcPr>
            <w:tcW w:w="0" w:type="auto"/>
          </w:tcPr>
          <w:p w14:paraId="704CE232" w14:textId="77777777" w:rsidR="009928D5" w:rsidRDefault="009928D5">
            <w:pPr>
              <w:pStyle w:val="Compact"/>
            </w:pPr>
          </w:p>
        </w:tc>
        <w:tc>
          <w:tcPr>
            <w:tcW w:w="0" w:type="auto"/>
          </w:tcPr>
          <w:p w14:paraId="508E833C" w14:textId="77777777" w:rsidR="009928D5" w:rsidRDefault="00D217D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Ch</w:t>
            </w:r>
            <w:r>
              <w:rPr>
                <w:rFonts w:cs="Times New Roman"/>
              </w:rPr>
              <w:t>ư</w:t>
            </w:r>
            <w:r>
              <w:t>a</w:t>
            </w:r>
          </w:p>
        </w:tc>
        <w:tc>
          <w:tcPr>
            <w:tcW w:w="0" w:type="auto"/>
          </w:tcPr>
          <w:p w14:paraId="064D845E" w14:textId="77777777" w:rsidR="009928D5" w:rsidRDefault="009928D5">
            <w:pPr>
              <w:pStyle w:val="Compact"/>
            </w:pPr>
          </w:p>
        </w:tc>
      </w:tr>
      <w:tr w:rsidR="009928D5" w14:paraId="7F77F2F4" w14:textId="77777777" w:rsidTr="00226CFD">
        <w:tc>
          <w:tcPr>
            <w:tcW w:w="0" w:type="auto"/>
          </w:tcPr>
          <w:p w14:paraId="19AFB626" w14:textId="77777777" w:rsidR="009928D5" w:rsidRDefault="00D217DA">
            <w:pPr>
              <w:pStyle w:val="Compact"/>
            </w:pPr>
            <w:r>
              <w:rPr>
                <w:b/>
                <w:bCs/>
              </w:rPr>
              <w:t>Khác</w:t>
            </w:r>
          </w:p>
        </w:tc>
        <w:tc>
          <w:tcPr>
            <w:tcW w:w="0" w:type="auto"/>
          </w:tcPr>
          <w:p w14:paraId="04EB9797" w14:textId="77777777" w:rsidR="009928D5" w:rsidRDefault="009928D5">
            <w:pPr>
              <w:pStyle w:val="Compact"/>
            </w:pPr>
          </w:p>
        </w:tc>
        <w:tc>
          <w:tcPr>
            <w:tcW w:w="0" w:type="auto"/>
          </w:tcPr>
          <w:p w14:paraId="5D232FC8" w14:textId="77777777" w:rsidR="009928D5" w:rsidRDefault="00D217D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Ch</w:t>
            </w:r>
            <w:r>
              <w:rPr>
                <w:rFonts w:cs="Times New Roman"/>
              </w:rPr>
              <w:t>ư</w:t>
            </w:r>
            <w:r>
              <w:t>a</w:t>
            </w:r>
          </w:p>
        </w:tc>
        <w:tc>
          <w:tcPr>
            <w:tcW w:w="0" w:type="auto"/>
          </w:tcPr>
          <w:p w14:paraId="29ECE0C7" w14:textId="77777777" w:rsidR="009928D5" w:rsidRDefault="009928D5">
            <w:pPr>
              <w:pStyle w:val="Compact"/>
            </w:pPr>
          </w:p>
        </w:tc>
      </w:tr>
    </w:tbl>
    <w:p w14:paraId="37B0717A" w14:textId="77777777" w:rsidR="009928D5" w:rsidRDefault="00D217DA">
      <w:pPr>
        <w:pStyle w:val="Heading3"/>
      </w:pPr>
      <w:bookmarkStart w:id="9" w:name="thông-tin-bổ-sung-1"/>
      <w:bookmarkEnd w:id="8"/>
      <w:r>
        <w:t>2. Thông tin b</w:t>
      </w:r>
      <w:r>
        <w:t>ổ</w:t>
      </w:r>
      <w:r>
        <w:t xml:space="preserve"> sung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4"/>
        <w:gridCol w:w="1157"/>
      </w:tblGrid>
      <w:tr w:rsidR="009928D5" w14:paraId="6CEA0C41" w14:textId="77777777" w:rsidTr="00226CFD">
        <w:tc>
          <w:tcPr>
            <w:tcW w:w="0" w:type="auto"/>
          </w:tcPr>
          <w:p w14:paraId="06FE3276" w14:textId="77777777" w:rsidR="009928D5" w:rsidRDefault="00D217DA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60E283E0" w14:textId="77777777" w:rsidR="009928D5" w:rsidRDefault="00D217DA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9928D5" w14:paraId="69C139D8" w14:textId="77777777" w:rsidTr="00226CFD">
        <w:tc>
          <w:tcPr>
            <w:tcW w:w="0" w:type="auto"/>
          </w:tcPr>
          <w:p w14:paraId="69E4F852" w14:textId="77777777" w:rsidR="009928D5" w:rsidRDefault="00D217DA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10175269" w14:textId="77777777" w:rsidR="009928D5" w:rsidRDefault="009928D5">
            <w:pPr>
              <w:pStyle w:val="Compact"/>
            </w:pPr>
          </w:p>
        </w:tc>
      </w:tr>
    </w:tbl>
    <w:p w14:paraId="34D4FA0C" w14:textId="77777777" w:rsidR="009928D5" w:rsidRDefault="00D217DA">
      <w:pPr>
        <w:pStyle w:val="Heading2"/>
      </w:pPr>
      <w:bookmarkStart w:id="10" w:name="xác-nhận-của-người-nộp"/>
      <w:bookmarkEnd w:id="7"/>
      <w:bookmarkEnd w:id="9"/>
      <w:r>
        <w:t>XÁC NH</w:t>
      </w:r>
      <w:r>
        <w:t>Ậ</w:t>
      </w:r>
      <w:r>
        <w:t>N C</w:t>
      </w:r>
      <w:r>
        <w:t>Ủ</w:t>
      </w:r>
      <w:r>
        <w:t>A NGƯ</w:t>
      </w:r>
      <w:r>
        <w:t>Ờ</w:t>
      </w:r>
      <w:r>
        <w:t>I N</w:t>
      </w:r>
      <w:r>
        <w:t>Ộ</w:t>
      </w:r>
      <w:r>
        <w:t>P</w:t>
      </w:r>
    </w:p>
    <w:p w14:paraId="69896B62" w14:textId="77777777" w:rsidR="009928D5" w:rsidRDefault="00D217DA">
      <w:pPr>
        <w:pStyle w:val="Heading3"/>
      </w:pPr>
      <w:bookmarkStart w:id="11" w:name="cam-kết"/>
      <w:r>
        <w:t>1. Cam k</w:t>
      </w:r>
      <w:r>
        <w:t>ế</w:t>
      </w:r>
      <w:r>
        <w:t>t</w:t>
      </w:r>
    </w:p>
    <w:p w14:paraId="57E98450" w14:textId="77777777" w:rsidR="009928D5" w:rsidRDefault="00D217DA">
      <w:pPr>
        <w:pStyle w:val="Compact"/>
        <w:numPr>
          <w:ilvl w:val="0"/>
          <w:numId w:val="2"/>
        </w:numPr>
      </w:pPr>
      <w:r>
        <w:t>Tôi cam k</w:t>
      </w:r>
      <w:r>
        <w:t>ế</w:t>
      </w:r>
      <w:r>
        <w:t>t thông tin trên là chính xác</w:t>
      </w:r>
    </w:p>
    <w:p w14:paraId="3485D89D" w14:textId="77777777" w:rsidR="009928D5" w:rsidRDefault="00D217DA">
      <w:pPr>
        <w:pStyle w:val="Compact"/>
        <w:numPr>
          <w:ilvl w:val="0"/>
          <w:numId w:val="3"/>
        </w:numPr>
      </w:pPr>
      <w:r>
        <w:t>Tôi cam k</w:t>
      </w:r>
      <w:r>
        <w:t>ế</w:t>
      </w:r>
      <w:r>
        <w:t>t n</w:t>
      </w:r>
      <w:r>
        <w:t>ộ</w:t>
      </w:r>
      <w:r>
        <w:t>p h</w:t>
      </w:r>
      <w:r>
        <w:t>ồ</w:t>
      </w:r>
      <w:r>
        <w:t xml:space="preserve"> sơ đúng, đ</w:t>
      </w:r>
      <w:r>
        <w:t>ủ</w:t>
      </w:r>
    </w:p>
    <w:p w14:paraId="0DD3D9ED" w14:textId="77777777" w:rsidR="009928D5" w:rsidRDefault="00D217DA">
      <w:pPr>
        <w:pStyle w:val="Compact"/>
        <w:numPr>
          <w:ilvl w:val="0"/>
          <w:numId w:val="4"/>
        </w:numPr>
      </w:pPr>
      <w:r>
        <w:t>Tôi cam k</w:t>
      </w:r>
      <w:r>
        <w:t>ế</w:t>
      </w:r>
      <w:r>
        <w:t>t tuân th</w:t>
      </w:r>
      <w:r>
        <w:t>ủ</w:t>
      </w:r>
      <w:r>
        <w:t xml:space="preserve"> quy đ</w:t>
      </w:r>
      <w:r>
        <w:t>ị</w:t>
      </w:r>
      <w:r>
        <w:t>nh</w:t>
      </w:r>
    </w:p>
    <w:p w14:paraId="135C193D" w14:textId="77777777" w:rsidR="009928D5" w:rsidRDefault="00D217DA">
      <w:pPr>
        <w:pStyle w:val="Compact"/>
        <w:numPr>
          <w:ilvl w:val="0"/>
          <w:numId w:val="5"/>
        </w:numPr>
      </w:pPr>
      <w:r>
        <w:t>Tôi cam k</w:t>
      </w:r>
      <w:r>
        <w:t>ế</w:t>
      </w:r>
      <w:r>
        <w:t>t b</w:t>
      </w:r>
      <w:r>
        <w:t>ả</w:t>
      </w:r>
      <w:r>
        <w:t>o m</w:t>
      </w:r>
      <w:r>
        <w:t>ậ</w:t>
      </w:r>
      <w:r>
        <w:t>t thông tin</w:t>
      </w:r>
    </w:p>
    <w:p w14:paraId="4F40FF38" w14:textId="77777777" w:rsidR="009928D5" w:rsidRDefault="00D217DA">
      <w:pPr>
        <w:pStyle w:val="Heading3"/>
      </w:pPr>
      <w:bookmarkStart w:id="12" w:name="chữ-ký"/>
      <w:bookmarkEnd w:id="11"/>
      <w:r>
        <w:lastRenderedPageBreak/>
        <w:t>2. Ch</w:t>
      </w:r>
      <w:r>
        <w:t>ữ</w:t>
      </w:r>
      <w:r>
        <w:t xml:space="preserve"> ký</w:t>
      </w:r>
    </w:p>
    <w:p w14:paraId="0B8BDAD1" w14:textId="77777777" w:rsidR="009928D5" w:rsidRDefault="00D217DA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0F5644BE" w14:textId="77777777" w:rsidR="009928D5" w:rsidRDefault="00D217DA">
      <w:pPr>
        <w:pStyle w:val="Heading2"/>
      </w:pPr>
      <w:bookmarkStart w:id="13" w:name="xác-nhận-của-phòng-kế-toán"/>
      <w:bookmarkEnd w:id="10"/>
      <w:bookmarkEnd w:id="12"/>
      <w:r>
        <w:t>XÁC NH</w:t>
      </w:r>
      <w:r>
        <w:t>Ậ</w:t>
      </w:r>
      <w:r>
        <w:t>N C</w:t>
      </w:r>
      <w:r>
        <w:t>Ủ</w:t>
      </w:r>
      <w:r>
        <w:t>A PHÒNG K</w:t>
      </w:r>
      <w:r>
        <w:t>Ế</w:t>
      </w:r>
      <w:r>
        <w:t xml:space="preserve"> TOÁN</w:t>
      </w:r>
    </w:p>
    <w:p w14:paraId="7B97E511" w14:textId="77777777" w:rsidR="009928D5" w:rsidRDefault="00D217DA">
      <w:pPr>
        <w:pStyle w:val="Heading3"/>
      </w:pPr>
      <w:bookmarkStart w:id="14" w:name="kiểm-tra"/>
      <w:r>
        <w:t>1. Ki</w:t>
      </w:r>
      <w:r>
        <w:t>ể</w:t>
      </w:r>
      <w:r>
        <w:t>m tra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4"/>
        <w:gridCol w:w="2777"/>
        <w:gridCol w:w="1037"/>
      </w:tblGrid>
      <w:tr w:rsidR="009928D5" w14:paraId="753FD298" w14:textId="77777777" w:rsidTr="00226CFD">
        <w:tc>
          <w:tcPr>
            <w:tcW w:w="0" w:type="auto"/>
          </w:tcPr>
          <w:p w14:paraId="0D3BB849" w14:textId="77777777" w:rsidR="009928D5" w:rsidRDefault="00D217DA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47198CC7" w14:textId="77777777" w:rsidR="009928D5" w:rsidRDefault="00D217DA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qu</w:t>
            </w:r>
            <w:r>
              <w:rPr>
                <w:b/>
                <w:bCs/>
              </w:rPr>
              <w:t>ả</w:t>
            </w:r>
          </w:p>
        </w:tc>
        <w:tc>
          <w:tcPr>
            <w:tcW w:w="0" w:type="auto"/>
          </w:tcPr>
          <w:p w14:paraId="3A3A9A57" w14:textId="77777777" w:rsidR="009928D5" w:rsidRDefault="00D217DA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9928D5" w14:paraId="23B276C0" w14:textId="77777777" w:rsidTr="00226CFD">
        <w:tc>
          <w:tcPr>
            <w:tcW w:w="0" w:type="auto"/>
          </w:tcPr>
          <w:p w14:paraId="2C7F0D00" w14:textId="77777777" w:rsidR="009928D5" w:rsidRDefault="00D217DA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 xml:space="preserve"> sơ đ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y đ</w:t>
            </w:r>
            <w:r>
              <w:rPr>
                <w:b/>
                <w:bCs/>
              </w:rPr>
              <w:t>ủ</w:t>
            </w:r>
          </w:p>
        </w:tc>
        <w:tc>
          <w:tcPr>
            <w:tcW w:w="0" w:type="auto"/>
          </w:tcPr>
          <w:p w14:paraId="2122958A" w14:textId="77777777" w:rsidR="009928D5" w:rsidRDefault="00D217D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Thi</w:t>
            </w:r>
            <w:r>
              <w:t>ế</w:t>
            </w:r>
            <w:r>
              <w:t>u</w:t>
            </w:r>
          </w:p>
        </w:tc>
        <w:tc>
          <w:tcPr>
            <w:tcW w:w="0" w:type="auto"/>
          </w:tcPr>
          <w:p w14:paraId="46CF8F1F" w14:textId="77777777" w:rsidR="009928D5" w:rsidRDefault="009928D5">
            <w:pPr>
              <w:pStyle w:val="Compact"/>
            </w:pPr>
          </w:p>
        </w:tc>
      </w:tr>
      <w:tr w:rsidR="009928D5" w14:paraId="6C2014F3" w14:textId="77777777" w:rsidTr="00226CFD">
        <w:tc>
          <w:tcPr>
            <w:tcW w:w="0" w:type="auto"/>
          </w:tcPr>
          <w:p w14:paraId="1082591A" w14:textId="77777777" w:rsidR="009928D5" w:rsidRDefault="00D217DA">
            <w:pPr>
              <w:pStyle w:val="Compact"/>
            </w:pPr>
            <w:r>
              <w:rPr>
                <w:b/>
                <w:bCs/>
              </w:rPr>
              <w:t>Tuân th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 xml:space="preserve"> quy 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nh</w:t>
            </w:r>
          </w:p>
        </w:tc>
        <w:tc>
          <w:tcPr>
            <w:tcW w:w="0" w:type="auto"/>
          </w:tcPr>
          <w:p w14:paraId="73A0FA82" w14:textId="77777777" w:rsidR="009928D5" w:rsidRDefault="00D217D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</w:t>
            </w:r>
          </w:p>
        </w:tc>
        <w:tc>
          <w:tcPr>
            <w:tcW w:w="0" w:type="auto"/>
          </w:tcPr>
          <w:p w14:paraId="01B732AF" w14:textId="77777777" w:rsidR="009928D5" w:rsidRDefault="009928D5">
            <w:pPr>
              <w:pStyle w:val="Compact"/>
            </w:pPr>
          </w:p>
        </w:tc>
      </w:tr>
      <w:tr w:rsidR="009928D5" w14:paraId="630D334D" w14:textId="77777777" w:rsidTr="00226CFD">
        <w:tc>
          <w:tcPr>
            <w:tcW w:w="0" w:type="auto"/>
          </w:tcPr>
          <w:p w14:paraId="25D0A305" w14:textId="77777777" w:rsidR="009928D5" w:rsidRDefault="00D217DA">
            <w:pPr>
              <w:pStyle w:val="Compact"/>
            </w:pPr>
            <w:r>
              <w:rPr>
                <w:b/>
                <w:bCs/>
              </w:rPr>
              <w:t>Tính h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p l</w:t>
            </w:r>
            <w:r>
              <w:rPr>
                <w:b/>
                <w:bCs/>
              </w:rPr>
              <w:t>ệ</w:t>
            </w:r>
          </w:p>
        </w:tc>
        <w:tc>
          <w:tcPr>
            <w:tcW w:w="0" w:type="auto"/>
          </w:tcPr>
          <w:p w14:paraId="500AC138" w14:textId="77777777" w:rsidR="009928D5" w:rsidRDefault="00D217D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 h</w:t>
            </w:r>
            <w:r>
              <w:t>ợ</w:t>
            </w:r>
            <w:r>
              <w:t>p l</w:t>
            </w:r>
            <w:r>
              <w:t>ệ</w:t>
            </w:r>
          </w:p>
        </w:tc>
        <w:tc>
          <w:tcPr>
            <w:tcW w:w="0" w:type="auto"/>
          </w:tcPr>
          <w:p w14:paraId="47A36958" w14:textId="77777777" w:rsidR="009928D5" w:rsidRDefault="009928D5">
            <w:pPr>
              <w:pStyle w:val="Compact"/>
            </w:pPr>
          </w:p>
        </w:tc>
      </w:tr>
    </w:tbl>
    <w:p w14:paraId="0C76051D" w14:textId="77777777" w:rsidR="009928D5" w:rsidRDefault="00D217DA">
      <w:pPr>
        <w:pStyle w:val="Heading3"/>
      </w:pPr>
      <w:bookmarkStart w:id="15" w:name="quyết-định"/>
      <w:bookmarkEnd w:id="14"/>
      <w:r>
        <w:t>2. Quy</w:t>
      </w:r>
      <w:r>
        <w:t>ế</w:t>
      </w:r>
      <w:r>
        <w:t>t đ</w:t>
      </w:r>
      <w:r>
        <w:t>ị</w:t>
      </w:r>
      <w:r>
        <w:t>nh</w:t>
      </w:r>
    </w:p>
    <w:p w14:paraId="26AEF1D8" w14:textId="77777777" w:rsidR="009928D5" w:rsidRDefault="00D217DA">
      <w:pPr>
        <w:pStyle w:val="Compact"/>
        <w:numPr>
          <w:ilvl w:val="0"/>
          <w:numId w:val="6"/>
        </w:numPr>
      </w:pPr>
      <w:r>
        <w:t>Ch</w:t>
      </w:r>
      <w:r>
        <w:t>ấ</w:t>
      </w:r>
      <w:r>
        <w:t>p nh</w:t>
      </w:r>
      <w:r>
        <w:t>ậ</w:t>
      </w:r>
      <w:r>
        <w:t>n đ</w:t>
      </w:r>
      <w:r>
        <w:t>ề</w:t>
      </w:r>
      <w:r>
        <w:t xml:space="preserve"> ngh</w:t>
      </w:r>
      <w:r>
        <w:t>ị</w:t>
      </w:r>
    </w:p>
    <w:p w14:paraId="2080A9D0" w14:textId="77777777" w:rsidR="009928D5" w:rsidRDefault="00D217DA">
      <w:pPr>
        <w:pStyle w:val="Compact"/>
        <w:numPr>
          <w:ilvl w:val="0"/>
          <w:numId w:val="7"/>
        </w:numPr>
      </w:pPr>
      <w:r>
        <w:t>T</w:t>
      </w:r>
      <w:r>
        <w:t>ừ</w:t>
      </w:r>
      <w:r>
        <w:t xml:space="preserve"> ch</w:t>
      </w:r>
      <w:r>
        <w:t>ố</w:t>
      </w:r>
      <w:r>
        <w:t>i đ</w:t>
      </w:r>
      <w:r>
        <w:t>ề</w:t>
      </w:r>
      <w:r>
        <w:t xml:space="preserve"> ngh</w:t>
      </w:r>
      <w:r>
        <w:t>ị</w:t>
      </w:r>
    </w:p>
    <w:p w14:paraId="02FF48D6" w14:textId="77777777" w:rsidR="009928D5" w:rsidRDefault="00D217DA">
      <w:pPr>
        <w:pStyle w:val="Compact"/>
        <w:numPr>
          <w:ilvl w:val="0"/>
          <w:numId w:val="8"/>
        </w:numPr>
      </w:pPr>
      <w:r>
        <w:t>Yêu c</w:t>
      </w:r>
      <w:r>
        <w:t>ầ</w:t>
      </w:r>
      <w:r>
        <w:t>u b</w:t>
      </w:r>
      <w:r>
        <w:t>ổ</w:t>
      </w:r>
      <w:r>
        <w:t xml:space="preserve"> sung</w:t>
      </w:r>
    </w:p>
    <w:p w14:paraId="1699FD08" w14:textId="77777777" w:rsidR="009928D5" w:rsidRDefault="00D217DA">
      <w:pPr>
        <w:pStyle w:val="Heading2"/>
      </w:pPr>
      <w:bookmarkStart w:id="16" w:name="ghi-chú"/>
      <w:bookmarkEnd w:id="13"/>
      <w:bookmarkEnd w:id="15"/>
      <w:r>
        <w:t>### 3. Ghi chú</w:t>
      </w:r>
    </w:p>
    <w:p w14:paraId="2C8CD3BB" w14:textId="77777777" w:rsidR="009928D5" w:rsidRDefault="00D217DA">
      <w:pPr>
        <w:pStyle w:val="Heading3"/>
      </w:pPr>
      <w:bookmarkStart w:id="17" w:name="chữ-ký-1"/>
      <w:r>
        <w:t>4. Ch</w:t>
      </w:r>
      <w:r>
        <w:t>ữ</w:t>
      </w:r>
      <w:r>
        <w:t xml:space="preserve"> ký</w:t>
      </w:r>
    </w:p>
    <w:p w14:paraId="31A383C7" w14:textId="77777777" w:rsidR="009928D5" w:rsidRDefault="00D217DA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690330C6" w14:textId="77777777" w:rsidR="009928D5" w:rsidRDefault="00D217DA">
      <w:pPr>
        <w:pStyle w:val="Heading2"/>
      </w:pPr>
      <w:bookmarkStart w:id="18" w:name="xác-nhận-của-ban-giám-hiệu"/>
      <w:bookmarkEnd w:id="16"/>
      <w:bookmarkEnd w:id="17"/>
      <w:r>
        <w:t>XÁC NH</w:t>
      </w:r>
      <w:r>
        <w:t>Ậ</w:t>
      </w:r>
      <w:r>
        <w:t>N C</w:t>
      </w:r>
      <w:r>
        <w:t>Ủ</w:t>
      </w:r>
      <w:r>
        <w:t>A BAN GIÁM HI</w:t>
      </w:r>
      <w:r>
        <w:t>Ệ</w:t>
      </w:r>
      <w:r>
        <w:t>U</w:t>
      </w:r>
    </w:p>
    <w:p w14:paraId="3A7300B5" w14:textId="77777777" w:rsidR="009928D5" w:rsidRDefault="00D217DA">
      <w:pPr>
        <w:pStyle w:val="Heading3"/>
      </w:pPr>
      <w:bookmarkStart w:id="19" w:name="đánh-giá"/>
      <w:r>
        <w:t>1. Đánh giá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1"/>
        <w:gridCol w:w="3090"/>
        <w:gridCol w:w="1037"/>
      </w:tblGrid>
      <w:tr w:rsidR="009928D5" w14:paraId="73EC0B66" w14:textId="77777777" w:rsidTr="00226CFD">
        <w:tc>
          <w:tcPr>
            <w:tcW w:w="0" w:type="auto"/>
          </w:tcPr>
          <w:p w14:paraId="68EF055B" w14:textId="77777777" w:rsidR="009928D5" w:rsidRDefault="00D217DA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34AD5996" w14:textId="77777777" w:rsidR="009928D5" w:rsidRDefault="00D217DA">
            <w:pPr>
              <w:pStyle w:val="Compact"/>
            </w:pPr>
            <w:r>
              <w:rPr>
                <w:b/>
                <w:bCs/>
              </w:rPr>
              <w:t>Đánh giá</w:t>
            </w:r>
          </w:p>
        </w:tc>
        <w:tc>
          <w:tcPr>
            <w:tcW w:w="0" w:type="auto"/>
          </w:tcPr>
          <w:p w14:paraId="7952AE0C" w14:textId="77777777" w:rsidR="009928D5" w:rsidRDefault="00D217DA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9928D5" w14:paraId="52C055E5" w14:textId="77777777" w:rsidTr="00226CFD">
        <w:tc>
          <w:tcPr>
            <w:tcW w:w="0" w:type="auto"/>
          </w:tcPr>
          <w:p w14:paraId="417E50CD" w14:textId="77777777" w:rsidR="009928D5" w:rsidRDefault="00D217DA">
            <w:pPr>
              <w:pStyle w:val="Compact"/>
            </w:pPr>
            <w:r>
              <w:rPr>
                <w:b/>
                <w:bCs/>
              </w:rPr>
              <w:t>Tính h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p l</w:t>
            </w:r>
            <w:r>
              <w:rPr>
                <w:b/>
                <w:bCs/>
              </w:rPr>
              <w:t>ệ</w:t>
            </w:r>
          </w:p>
        </w:tc>
        <w:tc>
          <w:tcPr>
            <w:tcW w:w="0" w:type="auto"/>
          </w:tcPr>
          <w:p w14:paraId="25EE8EFB" w14:textId="77777777" w:rsidR="009928D5" w:rsidRDefault="00D217D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 h</w:t>
            </w:r>
            <w:r>
              <w:t>ợ</w:t>
            </w:r>
            <w:r>
              <w:t>p l</w:t>
            </w:r>
            <w:r>
              <w:t>ệ</w:t>
            </w:r>
          </w:p>
        </w:tc>
        <w:tc>
          <w:tcPr>
            <w:tcW w:w="0" w:type="auto"/>
          </w:tcPr>
          <w:p w14:paraId="4BF00A1A" w14:textId="77777777" w:rsidR="009928D5" w:rsidRDefault="009928D5">
            <w:pPr>
              <w:pStyle w:val="Compact"/>
            </w:pPr>
          </w:p>
        </w:tc>
      </w:tr>
      <w:tr w:rsidR="009928D5" w14:paraId="4CA83A35" w14:textId="77777777" w:rsidTr="00226CFD">
        <w:tc>
          <w:tcPr>
            <w:tcW w:w="0" w:type="auto"/>
          </w:tcPr>
          <w:p w14:paraId="37AC12DA" w14:textId="77777777" w:rsidR="009928D5" w:rsidRDefault="00D217DA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ưu tiên</w:t>
            </w:r>
          </w:p>
        </w:tc>
        <w:tc>
          <w:tcPr>
            <w:tcW w:w="0" w:type="auto"/>
          </w:tcPr>
          <w:p w14:paraId="5F5BF4CF" w14:textId="77777777" w:rsidR="009928D5" w:rsidRDefault="00D217D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Cao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Trung b</w:t>
            </w:r>
            <w:r>
              <w:rPr>
                <w:rFonts w:cs="Times New Roman"/>
              </w:rPr>
              <w:t>ì</w:t>
            </w:r>
            <w:r>
              <w:t xml:space="preserve">nh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Th</w:t>
            </w:r>
            <w:r>
              <w:t>ấ</w:t>
            </w:r>
            <w:r>
              <w:t>p</w:t>
            </w:r>
          </w:p>
        </w:tc>
        <w:tc>
          <w:tcPr>
            <w:tcW w:w="0" w:type="auto"/>
          </w:tcPr>
          <w:p w14:paraId="65CB8B34" w14:textId="77777777" w:rsidR="009928D5" w:rsidRDefault="009928D5">
            <w:pPr>
              <w:pStyle w:val="Compact"/>
            </w:pPr>
          </w:p>
        </w:tc>
      </w:tr>
      <w:tr w:rsidR="009928D5" w14:paraId="7D58F9EF" w14:textId="77777777" w:rsidTr="00226CFD">
        <w:tc>
          <w:tcPr>
            <w:tcW w:w="0" w:type="auto"/>
          </w:tcPr>
          <w:p w14:paraId="6CCDE7CE" w14:textId="77777777" w:rsidR="009928D5" w:rsidRDefault="00D217DA">
            <w:pPr>
              <w:pStyle w:val="Compact"/>
            </w:pPr>
            <w:r>
              <w:rPr>
                <w:b/>
                <w:bCs/>
              </w:rPr>
              <w:t>Tác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3242C0E6" w14:textId="77777777" w:rsidR="009928D5" w:rsidRDefault="00D217D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Không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rPr>
                <w:rFonts w:cs="Times New Roman"/>
              </w:rPr>
              <w:t>ó</w:t>
            </w:r>
          </w:p>
        </w:tc>
        <w:tc>
          <w:tcPr>
            <w:tcW w:w="0" w:type="auto"/>
          </w:tcPr>
          <w:p w14:paraId="45EF0328" w14:textId="77777777" w:rsidR="009928D5" w:rsidRDefault="009928D5">
            <w:pPr>
              <w:pStyle w:val="Compact"/>
            </w:pPr>
          </w:p>
        </w:tc>
      </w:tr>
    </w:tbl>
    <w:p w14:paraId="59792EF3" w14:textId="77777777" w:rsidR="009928D5" w:rsidRDefault="00D217DA">
      <w:pPr>
        <w:pStyle w:val="Heading3"/>
      </w:pPr>
      <w:bookmarkStart w:id="20" w:name="quyết-định-1"/>
      <w:bookmarkEnd w:id="19"/>
      <w:r>
        <w:t>2. Quy</w:t>
      </w:r>
      <w:r>
        <w:t>ế</w:t>
      </w:r>
      <w:r>
        <w:t>t đ</w:t>
      </w:r>
      <w:r>
        <w:t>ị</w:t>
      </w:r>
      <w:r>
        <w:t>nh</w:t>
      </w:r>
    </w:p>
    <w:p w14:paraId="190AF420" w14:textId="77777777" w:rsidR="009928D5" w:rsidRDefault="00D217DA">
      <w:pPr>
        <w:pStyle w:val="Compact"/>
        <w:numPr>
          <w:ilvl w:val="0"/>
          <w:numId w:val="10"/>
        </w:numPr>
      </w:pPr>
      <w:r>
        <w:t>Ch</w:t>
      </w:r>
      <w:r>
        <w:t>ấ</w:t>
      </w:r>
      <w:r>
        <w:t>p nh</w:t>
      </w:r>
      <w:r>
        <w:t>ậ</w:t>
      </w:r>
      <w:r>
        <w:t>n đ</w:t>
      </w:r>
      <w:r>
        <w:t>ề</w:t>
      </w:r>
      <w:r>
        <w:t xml:space="preserve"> ngh</w:t>
      </w:r>
      <w:r>
        <w:t>ị</w:t>
      </w:r>
    </w:p>
    <w:p w14:paraId="54442CEA" w14:textId="77777777" w:rsidR="009928D5" w:rsidRDefault="00D217DA">
      <w:pPr>
        <w:pStyle w:val="Compact"/>
        <w:numPr>
          <w:ilvl w:val="0"/>
          <w:numId w:val="11"/>
        </w:numPr>
      </w:pPr>
      <w:r>
        <w:t>T</w:t>
      </w:r>
      <w:r>
        <w:t>ừ</w:t>
      </w:r>
      <w:r>
        <w:t xml:space="preserve"> ch</w:t>
      </w:r>
      <w:r>
        <w:t>ố</w:t>
      </w:r>
      <w:r>
        <w:t>i đ</w:t>
      </w:r>
      <w:r>
        <w:t>ề</w:t>
      </w:r>
      <w:r>
        <w:t xml:space="preserve"> ngh</w:t>
      </w:r>
      <w:r>
        <w:t>ị</w:t>
      </w:r>
    </w:p>
    <w:p w14:paraId="567BFD2D" w14:textId="77777777" w:rsidR="009928D5" w:rsidRDefault="00D217DA">
      <w:pPr>
        <w:pStyle w:val="Compact"/>
        <w:numPr>
          <w:ilvl w:val="0"/>
          <w:numId w:val="12"/>
        </w:numPr>
      </w:pPr>
      <w:r>
        <w:t>Yêu c</w:t>
      </w:r>
      <w:r>
        <w:t>ầ</w:t>
      </w:r>
      <w:r>
        <w:t>u b</w:t>
      </w:r>
      <w:r>
        <w:t>ổ</w:t>
      </w:r>
      <w:r>
        <w:t xml:space="preserve"> sung</w:t>
      </w:r>
    </w:p>
    <w:p w14:paraId="6DAC7DF6" w14:textId="77777777" w:rsidR="009928D5" w:rsidRDefault="00D217DA">
      <w:pPr>
        <w:pStyle w:val="Heading2"/>
      </w:pPr>
      <w:bookmarkStart w:id="21" w:name="lý-do"/>
      <w:bookmarkEnd w:id="18"/>
      <w:bookmarkEnd w:id="20"/>
      <w:r>
        <w:t>### 3. Lý do</w:t>
      </w:r>
    </w:p>
    <w:p w14:paraId="0D6945AC" w14:textId="77777777" w:rsidR="009928D5" w:rsidRDefault="00D217DA">
      <w:pPr>
        <w:pStyle w:val="Heading3"/>
      </w:pPr>
      <w:bookmarkStart w:id="22" w:name="chữ-ký-2"/>
      <w:r>
        <w:t>4. Ch</w:t>
      </w:r>
      <w:r>
        <w:t>ữ</w:t>
      </w:r>
      <w:r>
        <w:t xml:space="preserve"> ký</w:t>
      </w:r>
    </w:p>
    <w:p w14:paraId="1AA2A257" w14:textId="77777777" w:rsidR="009928D5" w:rsidRDefault="00D217DA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</w:t>
      </w:r>
      <w:r>
        <w:t xml:space="preserve">_________________ </w:t>
      </w:r>
      <w:r>
        <w:rPr>
          <w:b/>
          <w:bCs/>
        </w:rPr>
        <w:t>Ngày:</w:t>
      </w:r>
      <w:r>
        <w:t xml:space="preserve"> _________</w:t>
      </w:r>
    </w:p>
    <w:p w14:paraId="6C3AA8B0" w14:textId="77777777" w:rsidR="009928D5" w:rsidRDefault="00D217DA">
      <w:pPr>
        <w:pStyle w:val="Heading2"/>
      </w:pPr>
      <w:bookmarkStart w:id="23" w:name="ghi-chú-1"/>
      <w:bookmarkEnd w:id="21"/>
      <w:bookmarkEnd w:id="22"/>
      <w:r>
        <w:lastRenderedPageBreak/>
        <w:t>GHI CHÚ</w:t>
      </w:r>
    </w:p>
    <w:p w14:paraId="216653E9" w14:textId="77777777" w:rsidR="009928D5" w:rsidRDefault="00D217DA">
      <w:pPr>
        <w:pStyle w:val="Heading2"/>
      </w:pPr>
      <w:bookmarkStart w:id="24" w:name="thông-tin-bổ-sung-2"/>
      <w:bookmarkEnd w:id="23"/>
      <w:r>
        <w:t>### Thông tin b</w:t>
      </w:r>
      <w:r>
        <w:t>ổ</w:t>
      </w:r>
      <w:r>
        <w:t xml:space="preserve"> sung:</w:t>
      </w:r>
    </w:p>
    <w:p w14:paraId="6DADE1BE" w14:textId="77777777" w:rsidR="009928D5" w:rsidRDefault="00D217DA">
      <w:pPr>
        <w:pStyle w:val="Heading2"/>
      </w:pPr>
      <w:bookmarkStart w:id="25" w:name="lưu-ý-quan-trọng"/>
      <w:bookmarkEnd w:id="24"/>
      <w:r>
        <w:t>### Lưu ý quan tr</w:t>
      </w:r>
      <w:r>
        <w:t>ọ</w:t>
      </w:r>
      <w:r>
        <w:t>ng:</w:t>
      </w:r>
    </w:p>
    <w:p w14:paraId="42BA1688" w14:textId="77777777" w:rsidR="009928D5" w:rsidRDefault="00D217DA">
      <w:r>
        <w:pict w14:anchorId="14E3151E">
          <v:rect id="_x0000_i1026" style="width:0;height:1.5pt" o:hralign="center" o:hrstd="t" o:hr="t"/>
        </w:pict>
      </w:r>
    </w:p>
    <w:p w14:paraId="77FF3772" w14:textId="77777777" w:rsidR="009928D5" w:rsidRDefault="00D217DA">
      <w:pPr>
        <w:pStyle w:val="FirstParagraph"/>
      </w:pPr>
      <w:r>
        <w:rPr>
          <w:b/>
          <w:bCs/>
        </w:rPr>
        <w:t>Ghi chú:</w:t>
      </w:r>
      <w:r>
        <w:t xml:space="preserve"> Đơn này c</w:t>
      </w:r>
      <w:r>
        <w:t>ầ</w:t>
      </w:r>
      <w:r>
        <w:t>n đư</w:t>
      </w:r>
      <w:r>
        <w:t>ợ</w:t>
      </w:r>
      <w:r>
        <w:t>c n</w:t>
      </w:r>
      <w:r>
        <w:t>ộ</w:t>
      </w:r>
      <w:r>
        <w:t>p trư</w:t>
      </w:r>
      <w:r>
        <w:t>ớ</w:t>
      </w:r>
      <w:r>
        <w:t>c h</w:t>
      </w:r>
      <w:r>
        <w:t>ạ</w:t>
      </w:r>
      <w:r>
        <w:t>n quy đ</w:t>
      </w:r>
      <w:r>
        <w:t>ị</w:t>
      </w:r>
      <w:r>
        <w:t>nh đ</w:t>
      </w:r>
      <w:r>
        <w:t>ể</w:t>
      </w:r>
      <w:r>
        <w:t xml:space="preserve"> đ</w:t>
      </w:r>
      <w:r>
        <w:t>ả</w:t>
      </w:r>
      <w:r>
        <w:t>m b</w:t>
      </w:r>
      <w:r>
        <w:t>ả</w:t>
      </w:r>
      <w:r>
        <w:t>o quy trình xét duy</w:t>
      </w:r>
      <w:r>
        <w:t>ệ</w:t>
      </w:r>
      <w:r>
        <w:t>t đư</w:t>
      </w:r>
      <w:r>
        <w:t>ợ</w:t>
      </w:r>
      <w:r>
        <w:t>c th</w:t>
      </w:r>
      <w:r>
        <w:t>ự</w:t>
      </w:r>
      <w:r>
        <w:t>c hi</w:t>
      </w:r>
      <w:r>
        <w:t>ệ</w:t>
      </w:r>
      <w:r>
        <w:t>n đúng th</w:t>
      </w:r>
      <w:r>
        <w:t>ờ</w:t>
      </w:r>
      <w:r>
        <w:t>i gian.</w:t>
      </w:r>
      <w:bookmarkEnd w:id="0"/>
      <w:bookmarkEnd w:id="25"/>
    </w:p>
    <w:sectPr w:rsidR="009928D5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B91939" w14:textId="77777777" w:rsidR="00D217DA" w:rsidRDefault="00D217DA" w:rsidP="00226CFD">
      <w:pPr>
        <w:spacing w:line="240" w:lineRule="auto"/>
      </w:pPr>
      <w:r>
        <w:separator/>
      </w:r>
    </w:p>
  </w:endnote>
  <w:endnote w:type="continuationSeparator" w:id="0">
    <w:p w14:paraId="519D6328" w14:textId="77777777" w:rsidR="00D217DA" w:rsidRDefault="00D217DA" w:rsidP="00226C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4B2D41" w14:textId="77777777" w:rsidR="00D217DA" w:rsidRDefault="00D217DA" w:rsidP="00226CFD">
      <w:pPr>
        <w:spacing w:line="240" w:lineRule="auto"/>
      </w:pPr>
      <w:r>
        <w:separator/>
      </w:r>
    </w:p>
  </w:footnote>
  <w:footnote w:type="continuationSeparator" w:id="0">
    <w:p w14:paraId="5C9D5C92" w14:textId="77777777" w:rsidR="00D217DA" w:rsidRDefault="00D217DA" w:rsidP="00226CF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596B9" w14:textId="77777777" w:rsidR="00226CFD" w:rsidRPr="00A33244" w:rsidRDefault="00226CFD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  <w:rPr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5C23ED3B" wp14:editId="6950C8D9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237995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511D2417" w14:textId="77777777" w:rsidR="00226CFD" w:rsidRDefault="00226C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FB8FB1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A18097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A06241A2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1"/>
  </w:num>
  <w:num w:numId="10">
    <w:abstractNumId w:val="2"/>
  </w:num>
  <w:num w:numId="11">
    <w:abstractNumId w:val="2"/>
  </w:num>
  <w:num w:numId="12">
    <w:abstractNumId w:val="2"/>
  </w:num>
  <w:num w:numId="13">
    <w:abstractNumId w:val="1"/>
  </w:num>
  <w:num w:numId="14">
    <w:abstractNumId w:val="1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28D5"/>
    <w:rsid w:val="00226CFD"/>
    <w:rsid w:val="009928D5"/>
    <w:rsid w:val="00D21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493070F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26CFD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26CFD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26CFD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26CFD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26CFD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226CFD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226CFD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226CFD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CFD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CFD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26CFD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226CFD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26CFD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26CFD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CFD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226CF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6CFD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226CF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6CFD"/>
    <w:rPr>
      <w:rFonts w:ascii="Times New Roman" w:hAnsi="Times New Roman"/>
      <w:szCs w:val="22"/>
    </w:rPr>
  </w:style>
  <w:style w:type="character" w:styleId="Emphasis">
    <w:name w:val="Emphasis"/>
    <w:rsid w:val="00226CFD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226CFD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226CFD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226CFD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226CF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4</Pages>
  <Words>308</Words>
  <Characters>1761</Characters>
  <Application>Microsoft Office Word</Application>
  <DocSecurity>0</DocSecurity>
  <Lines>14</Lines>
  <Paragraphs>4</Paragraphs>
  <ScaleCrop>false</ScaleCrop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2026-01-29T09:40:00Z</dcterms:created>
  <dcterms:modified xsi:type="dcterms:W3CDTF">2026-01-29T09:40:00Z</dcterms:modified>
</cp:coreProperties>
</file>