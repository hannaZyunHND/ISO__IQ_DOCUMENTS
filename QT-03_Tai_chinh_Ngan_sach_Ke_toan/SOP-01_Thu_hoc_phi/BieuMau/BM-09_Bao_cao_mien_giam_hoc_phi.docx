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41C14" w14:textId="77777777" w:rsidR="00012691" w:rsidRDefault="00C01753" w:rsidP="00807F8B">
      <w:pPr>
        <w:pStyle w:val="Title"/>
      </w:pPr>
      <w:bookmarkStart w:id="0" w:name="bm-09-báo-cáo-miễn-giảm-học-phí"/>
      <w:r>
        <w:t>BM-09: BÁO CÁO MI</w:t>
      </w:r>
      <w:r>
        <w:t>Ễ</w:t>
      </w:r>
      <w:r>
        <w:t>N GI</w:t>
      </w:r>
      <w:r>
        <w:t>Ả</w:t>
      </w:r>
      <w:r>
        <w:t>M H</w:t>
      </w:r>
      <w:r>
        <w:t>Ọ</w:t>
      </w:r>
      <w:r>
        <w:t>C PHÍ</w:t>
      </w:r>
    </w:p>
    <w:p w14:paraId="50362B18" w14:textId="77777777" w:rsidR="00012691" w:rsidRDefault="00C01753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QT-03-SOP-01-BM-09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9200D10" w14:textId="77777777" w:rsidR="00012691" w:rsidRDefault="00C01753">
      <w:r>
        <w:pict w14:anchorId="67DBAD43">
          <v:rect id="_x0000_i1025" style="width:0;height:1.5pt" o:hralign="center" o:hrstd="t" o:hr="t"/>
        </w:pict>
      </w:r>
    </w:p>
    <w:p w14:paraId="6DA1F461" w14:textId="77777777" w:rsidR="00012691" w:rsidRDefault="00C01753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012691" w14:paraId="0E439341" w14:textId="77777777" w:rsidTr="00807F8B">
        <w:tc>
          <w:tcPr>
            <w:tcW w:w="0" w:type="auto"/>
          </w:tcPr>
          <w:p w14:paraId="792917B5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87F7F4E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12691" w14:paraId="5FBD5F52" w14:textId="77777777" w:rsidTr="00807F8B">
        <w:tc>
          <w:tcPr>
            <w:tcW w:w="0" w:type="auto"/>
          </w:tcPr>
          <w:p w14:paraId="5174D5C4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A39A00A" w14:textId="77777777" w:rsidR="00012691" w:rsidRDefault="00012691">
            <w:pPr>
              <w:pStyle w:val="Compact"/>
            </w:pPr>
          </w:p>
        </w:tc>
      </w:tr>
      <w:tr w:rsidR="00012691" w14:paraId="0778CC34" w14:textId="77777777" w:rsidTr="00807F8B">
        <w:tc>
          <w:tcPr>
            <w:tcW w:w="0" w:type="auto"/>
          </w:tcPr>
          <w:p w14:paraId="7EFEB5C3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C8FE60A" w14:textId="77777777" w:rsidR="00012691" w:rsidRDefault="00012691">
            <w:pPr>
              <w:pStyle w:val="Compact"/>
            </w:pPr>
          </w:p>
        </w:tc>
      </w:tr>
      <w:tr w:rsidR="00012691" w14:paraId="34993F28" w14:textId="77777777" w:rsidTr="00807F8B">
        <w:tc>
          <w:tcPr>
            <w:tcW w:w="0" w:type="auto"/>
          </w:tcPr>
          <w:p w14:paraId="403E8DB4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ACF0FAD" w14:textId="77777777" w:rsidR="00012691" w:rsidRDefault="00012691">
            <w:pPr>
              <w:pStyle w:val="Compact"/>
            </w:pPr>
          </w:p>
        </w:tc>
      </w:tr>
      <w:tr w:rsidR="00012691" w14:paraId="4F0FBAFD" w14:textId="77777777" w:rsidTr="00807F8B">
        <w:tc>
          <w:tcPr>
            <w:tcW w:w="0" w:type="auto"/>
          </w:tcPr>
          <w:p w14:paraId="7618BD2A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E1DFA15" w14:textId="77777777" w:rsidR="00012691" w:rsidRDefault="00012691">
            <w:pPr>
              <w:pStyle w:val="Compact"/>
            </w:pPr>
          </w:p>
        </w:tc>
      </w:tr>
      <w:tr w:rsidR="00012691" w14:paraId="259C161E" w14:textId="77777777" w:rsidTr="00807F8B">
        <w:tc>
          <w:tcPr>
            <w:tcW w:w="0" w:type="auto"/>
          </w:tcPr>
          <w:p w14:paraId="29856111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CE984E4" w14:textId="77777777" w:rsidR="00012691" w:rsidRDefault="00012691">
            <w:pPr>
              <w:pStyle w:val="Compact"/>
            </w:pPr>
          </w:p>
        </w:tc>
      </w:tr>
      <w:tr w:rsidR="00012691" w14:paraId="7596CEC6" w14:textId="77777777" w:rsidTr="00807F8B">
        <w:tc>
          <w:tcPr>
            <w:tcW w:w="0" w:type="auto"/>
          </w:tcPr>
          <w:p w14:paraId="700936F7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C8E992B" w14:textId="77777777" w:rsidR="00012691" w:rsidRDefault="00012691">
            <w:pPr>
              <w:pStyle w:val="Compact"/>
            </w:pPr>
          </w:p>
        </w:tc>
      </w:tr>
    </w:tbl>
    <w:p w14:paraId="35877F10" w14:textId="77777777" w:rsidR="00012691" w:rsidRDefault="00C01753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2A22497A" w14:textId="77777777" w:rsidR="00012691" w:rsidRDefault="00C01753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7"/>
        <w:gridCol w:w="1157"/>
      </w:tblGrid>
      <w:tr w:rsidR="00012691" w14:paraId="55675CBC" w14:textId="77777777" w:rsidTr="00807F8B">
        <w:tc>
          <w:tcPr>
            <w:tcW w:w="0" w:type="auto"/>
          </w:tcPr>
          <w:p w14:paraId="00699DCC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ED751BB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12691" w14:paraId="37AC91D1" w14:textId="77777777" w:rsidTr="00807F8B">
        <w:tc>
          <w:tcPr>
            <w:tcW w:w="0" w:type="auto"/>
          </w:tcPr>
          <w:p w14:paraId="795D6C70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</w:p>
        </w:tc>
        <w:tc>
          <w:tcPr>
            <w:tcW w:w="0" w:type="auto"/>
          </w:tcPr>
          <w:p w14:paraId="10160438" w14:textId="77777777" w:rsidR="00012691" w:rsidRDefault="00012691">
            <w:pPr>
              <w:pStyle w:val="Compact"/>
            </w:pPr>
          </w:p>
        </w:tc>
      </w:tr>
      <w:tr w:rsidR="00012691" w14:paraId="57B716FF" w14:textId="77777777" w:rsidTr="00807F8B">
        <w:tc>
          <w:tcPr>
            <w:tcW w:w="0" w:type="auto"/>
          </w:tcPr>
          <w:p w14:paraId="7262BE9D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mi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51377602" w14:textId="77777777" w:rsidR="00012691" w:rsidRDefault="00012691">
            <w:pPr>
              <w:pStyle w:val="Compact"/>
            </w:pPr>
          </w:p>
        </w:tc>
      </w:tr>
      <w:tr w:rsidR="00012691" w14:paraId="4329AC50" w14:textId="77777777" w:rsidTr="00807F8B">
        <w:tc>
          <w:tcPr>
            <w:tcW w:w="0" w:type="auto"/>
          </w:tcPr>
          <w:p w14:paraId="25FA2089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mi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(%)</w:t>
            </w:r>
          </w:p>
        </w:tc>
        <w:tc>
          <w:tcPr>
            <w:tcW w:w="0" w:type="auto"/>
          </w:tcPr>
          <w:p w14:paraId="07BEF0D4" w14:textId="77777777" w:rsidR="00012691" w:rsidRDefault="00012691">
            <w:pPr>
              <w:pStyle w:val="Compact"/>
            </w:pPr>
          </w:p>
        </w:tc>
      </w:tr>
      <w:tr w:rsidR="00012691" w14:paraId="21ADF068" w14:textId="77777777" w:rsidTr="00807F8B">
        <w:tc>
          <w:tcPr>
            <w:tcW w:w="0" w:type="auto"/>
          </w:tcPr>
          <w:p w14:paraId="30C454DA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(VNĐ)</w:t>
            </w:r>
          </w:p>
        </w:tc>
        <w:tc>
          <w:tcPr>
            <w:tcW w:w="0" w:type="auto"/>
          </w:tcPr>
          <w:p w14:paraId="76F7F639" w14:textId="77777777" w:rsidR="00012691" w:rsidRDefault="00012691">
            <w:pPr>
              <w:pStyle w:val="Compact"/>
            </w:pPr>
          </w:p>
        </w:tc>
      </w:tr>
      <w:tr w:rsidR="00012691" w14:paraId="78A98E51" w14:textId="77777777" w:rsidTr="00807F8B">
        <w:tc>
          <w:tcPr>
            <w:tcW w:w="0" w:type="auto"/>
          </w:tcPr>
          <w:p w14:paraId="28EC7776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2AFADC1" w14:textId="77777777" w:rsidR="00012691" w:rsidRDefault="00012691">
            <w:pPr>
              <w:pStyle w:val="Compact"/>
            </w:pPr>
          </w:p>
        </w:tc>
      </w:tr>
    </w:tbl>
    <w:p w14:paraId="1BC5A506" w14:textId="77777777" w:rsidR="00012691" w:rsidRDefault="00C01753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012691" w14:paraId="5AC87BFC" w14:textId="77777777" w:rsidTr="00807F8B">
        <w:tc>
          <w:tcPr>
            <w:tcW w:w="0" w:type="auto"/>
          </w:tcPr>
          <w:p w14:paraId="0858AABA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C9A695A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12691" w14:paraId="0E4F8E7F" w14:textId="77777777" w:rsidTr="00807F8B">
        <w:tc>
          <w:tcPr>
            <w:tcW w:w="0" w:type="auto"/>
          </w:tcPr>
          <w:p w14:paraId="584947AA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E4F2BCA" w14:textId="77777777" w:rsidR="00012691" w:rsidRDefault="00012691">
            <w:pPr>
              <w:pStyle w:val="Compact"/>
            </w:pPr>
          </w:p>
        </w:tc>
      </w:tr>
    </w:tbl>
    <w:p w14:paraId="1D1A54C3" w14:textId="77777777" w:rsidR="00012691" w:rsidRDefault="00C01753">
      <w:pPr>
        <w:pStyle w:val="Heading2"/>
      </w:pPr>
      <w:bookmarkStart w:id="5" w:name="thống-kê-chi-tiết"/>
      <w:bookmarkEnd w:id="2"/>
      <w:bookmarkEnd w:id="4"/>
      <w:r>
        <w:lastRenderedPageBreak/>
        <w:t>TH</w:t>
      </w:r>
      <w:r>
        <w:t>Ố</w:t>
      </w:r>
      <w:r>
        <w:t>NG KÊ CHI TI</w:t>
      </w:r>
      <w:r>
        <w:t>Ế</w:t>
      </w:r>
      <w:r>
        <w:t>T</w:t>
      </w:r>
    </w:p>
    <w:p w14:paraId="16328047" w14:textId="77777777" w:rsidR="00012691" w:rsidRDefault="00C01753">
      <w:pPr>
        <w:pStyle w:val="Heading3"/>
      </w:pPr>
      <w:bookmarkStart w:id="6" w:name="thống-kê-theo-đối-tượng"/>
      <w:r>
        <w:t>1. Th</w:t>
      </w:r>
      <w:r>
        <w:t>ố</w:t>
      </w:r>
      <w:r>
        <w:t>ng kê theo đ</w:t>
      </w:r>
      <w:r>
        <w:t>ố</w:t>
      </w:r>
      <w:r>
        <w:t>i tư</w:t>
      </w:r>
      <w:r>
        <w:t>ợ</w:t>
      </w:r>
      <w: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12691" w14:paraId="205AB10F" w14:textId="77777777" w:rsidTr="00807F8B">
        <w:tc>
          <w:tcPr>
            <w:tcW w:w="1584" w:type="dxa"/>
          </w:tcPr>
          <w:p w14:paraId="2A6FE98E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225FA42F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4A2A705F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5925C96C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(VNĐ)</w:t>
            </w:r>
          </w:p>
        </w:tc>
        <w:tc>
          <w:tcPr>
            <w:tcW w:w="1584" w:type="dxa"/>
          </w:tcPr>
          <w:p w14:paraId="19AD1711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2691" w14:paraId="205340BD" w14:textId="77777777" w:rsidTr="00807F8B">
        <w:tc>
          <w:tcPr>
            <w:tcW w:w="1584" w:type="dxa"/>
          </w:tcPr>
          <w:p w14:paraId="524743AC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Con CBNV</w:t>
            </w:r>
          </w:p>
        </w:tc>
        <w:tc>
          <w:tcPr>
            <w:tcW w:w="1584" w:type="dxa"/>
          </w:tcPr>
          <w:p w14:paraId="12FBF24E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668B657D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0CC14D5F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6EC1EAA2" w14:textId="77777777" w:rsidR="00012691" w:rsidRDefault="00012691">
            <w:pPr>
              <w:pStyle w:val="Compact"/>
            </w:pPr>
          </w:p>
        </w:tc>
      </w:tr>
      <w:tr w:rsidR="00012691" w14:paraId="3D973978" w14:textId="77777777" w:rsidTr="00807F8B">
        <w:tc>
          <w:tcPr>
            <w:tcW w:w="1584" w:type="dxa"/>
          </w:tcPr>
          <w:p w14:paraId="34E75E1D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Anh ch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em ru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2B125501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7953D25D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1FBA332C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4549DC5A" w14:textId="77777777" w:rsidR="00012691" w:rsidRDefault="00012691">
            <w:pPr>
              <w:pStyle w:val="Compact"/>
            </w:pPr>
          </w:p>
        </w:tc>
      </w:tr>
      <w:tr w:rsidR="00012691" w14:paraId="260604F0" w14:textId="77777777" w:rsidTr="00807F8B">
        <w:tc>
          <w:tcPr>
            <w:tcW w:w="1584" w:type="dxa"/>
          </w:tcPr>
          <w:p w14:paraId="6D848316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gi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0FA5E2AC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69F5A7BD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1030F3E6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41098A28" w14:textId="77777777" w:rsidR="00012691" w:rsidRDefault="00012691">
            <w:pPr>
              <w:pStyle w:val="Compact"/>
            </w:pPr>
          </w:p>
        </w:tc>
      </w:tr>
      <w:tr w:rsidR="00012691" w14:paraId="3DE4EB31" w14:textId="77777777" w:rsidTr="00807F8B">
        <w:tc>
          <w:tcPr>
            <w:tcW w:w="1584" w:type="dxa"/>
          </w:tcPr>
          <w:p w14:paraId="4FF82DF3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Hoàn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khó khăn</w:t>
            </w:r>
          </w:p>
        </w:tc>
        <w:tc>
          <w:tcPr>
            <w:tcW w:w="1584" w:type="dxa"/>
          </w:tcPr>
          <w:p w14:paraId="7F07970B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613A840B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1CE88E5D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20AA3CA3" w14:textId="77777777" w:rsidR="00012691" w:rsidRDefault="00012691">
            <w:pPr>
              <w:pStyle w:val="Compact"/>
            </w:pPr>
          </w:p>
        </w:tc>
      </w:tr>
      <w:tr w:rsidR="00012691" w14:paraId="1DD3F272" w14:textId="77777777" w:rsidTr="00807F8B">
        <w:tc>
          <w:tcPr>
            <w:tcW w:w="1584" w:type="dxa"/>
          </w:tcPr>
          <w:p w14:paraId="121F9690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Con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sĩ, thương binh</w:t>
            </w:r>
          </w:p>
        </w:tc>
        <w:tc>
          <w:tcPr>
            <w:tcW w:w="1584" w:type="dxa"/>
          </w:tcPr>
          <w:p w14:paraId="60DFCB08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047CDF01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4583EED2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716DD6BD" w14:textId="77777777" w:rsidR="00012691" w:rsidRDefault="00012691">
            <w:pPr>
              <w:pStyle w:val="Compact"/>
            </w:pPr>
          </w:p>
        </w:tc>
      </w:tr>
      <w:tr w:rsidR="00012691" w14:paraId="578AC206" w14:textId="77777777" w:rsidTr="00807F8B">
        <w:tc>
          <w:tcPr>
            <w:tcW w:w="1584" w:type="dxa"/>
          </w:tcPr>
          <w:p w14:paraId="6708B489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5402E3A7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0DE46F7D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0F95BE84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7EBA98F4" w14:textId="77777777" w:rsidR="00012691" w:rsidRDefault="00012691">
            <w:pPr>
              <w:pStyle w:val="Compact"/>
            </w:pPr>
          </w:p>
        </w:tc>
      </w:tr>
      <w:tr w:rsidR="00012691" w14:paraId="1B80006E" w14:textId="77777777" w:rsidTr="00807F8B">
        <w:tc>
          <w:tcPr>
            <w:tcW w:w="1584" w:type="dxa"/>
          </w:tcPr>
          <w:p w14:paraId="014243EA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634126A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76B3655E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5B44ABED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748488C6" w14:textId="77777777" w:rsidR="00012691" w:rsidRDefault="00012691">
            <w:pPr>
              <w:pStyle w:val="Compact"/>
            </w:pPr>
          </w:p>
        </w:tc>
      </w:tr>
    </w:tbl>
    <w:p w14:paraId="189D300A" w14:textId="77777777" w:rsidR="00012691" w:rsidRDefault="00C01753">
      <w:pPr>
        <w:pStyle w:val="Heading3"/>
      </w:pPr>
      <w:bookmarkStart w:id="7" w:name="thống-kê-theo-cấp-học"/>
      <w:bookmarkEnd w:id="6"/>
      <w:r>
        <w:t>2. Th</w:t>
      </w:r>
      <w:r>
        <w:t>ố</w:t>
      </w:r>
      <w:r>
        <w:t>ng kê theo c</w:t>
      </w:r>
      <w:r>
        <w:t>ấ</w:t>
      </w:r>
      <w:r>
        <w:t>p h</w:t>
      </w:r>
      <w:r>
        <w:t>ọ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12691" w14:paraId="078DAB6C" w14:textId="77777777" w:rsidTr="00807F8B">
        <w:tc>
          <w:tcPr>
            <w:tcW w:w="1584" w:type="dxa"/>
          </w:tcPr>
          <w:p w14:paraId="6148AC53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3C07CAF0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1584" w:type="dxa"/>
          </w:tcPr>
          <w:p w14:paraId="12012A6A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 mi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1584" w:type="dxa"/>
          </w:tcPr>
          <w:p w14:paraId="51C4D416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070936F3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2691" w14:paraId="18D08C6D" w14:textId="77777777" w:rsidTr="00807F8B">
        <w:tc>
          <w:tcPr>
            <w:tcW w:w="1584" w:type="dxa"/>
          </w:tcPr>
          <w:p w14:paraId="60F608FA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</w:t>
            </w:r>
          </w:p>
        </w:tc>
        <w:tc>
          <w:tcPr>
            <w:tcW w:w="1584" w:type="dxa"/>
          </w:tcPr>
          <w:p w14:paraId="59C3483E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33B7622B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1D3DD7D3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688D8913" w14:textId="77777777" w:rsidR="00012691" w:rsidRDefault="00012691">
            <w:pPr>
              <w:pStyle w:val="Compact"/>
            </w:pPr>
          </w:p>
        </w:tc>
      </w:tr>
      <w:tr w:rsidR="00012691" w14:paraId="498E446E" w14:textId="77777777" w:rsidTr="00807F8B">
        <w:tc>
          <w:tcPr>
            <w:tcW w:w="1584" w:type="dxa"/>
          </w:tcPr>
          <w:p w14:paraId="13A7E201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 giáo</w:t>
            </w:r>
          </w:p>
        </w:tc>
        <w:tc>
          <w:tcPr>
            <w:tcW w:w="1584" w:type="dxa"/>
          </w:tcPr>
          <w:p w14:paraId="2A9600E1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57AC7A46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0EDBB4A9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1DAE7A15" w14:textId="77777777" w:rsidR="00012691" w:rsidRDefault="00012691">
            <w:pPr>
              <w:pStyle w:val="Compact"/>
            </w:pPr>
          </w:p>
        </w:tc>
      </w:tr>
      <w:tr w:rsidR="00012691" w14:paraId="4B79F208" w14:textId="77777777" w:rsidTr="00807F8B">
        <w:tc>
          <w:tcPr>
            <w:tcW w:w="1584" w:type="dxa"/>
          </w:tcPr>
          <w:p w14:paraId="71E410C4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5564231E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7DA40FBC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19FC9756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0A46716C" w14:textId="77777777" w:rsidR="00012691" w:rsidRDefault="00012691">
            <w:pPr>
              <w:pStyle w:val="Compact"/>
            </w:pPr>
          </w:p>
        </w:tc>
      </w:tr>
      <w:tr w:rsidR="00012691" w14:paraId="169095E3" w14:textId="77777777" w:rsidTr="00807F8B">
        <w:tc>
          <w:tcPr>
            <w:tcW w:w="1584" w:type="dxa"/>
          </w:tcPr>
          <w:p w14:paraId="204706C8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THCS</w:t>
            </w:r>
          </w:p>
        </w:tc>
        <w:tc>
          <w:tcPr>
            <w:tcW w:w="1584" w:type="dxa"/>
          </w:tcPr>
          <w:p w14:paraId="5FDBF362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1414D072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7D8D50B8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315EA299" w14:textId="77777777" w:rsidR="00012691" w:rsidRDefault="00012691">
            <w:pPr>
              <w:pStyle w:val="Compact"/>
            </w:pPr>
          </w:p>
        </w:tc>
      </w:tr>
      <w:tr w:rsidR="00012691" w14:paraId="45BAF402" w14:textId="77777777" w:rsidTr="00807F8B">
        <w:tc>
          <w:tcPr>
            <w:tcW w:w="1584" w:type="dxa"/>
          </w:tcPr>
          <w:p w14:paraId="43D2D1D3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09C85383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6538837B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4418FD0B" w14:textId="77777777" w:rsidR="00012691" w:rsidRDefault="00012691">
            <w:pPr>
              <w:pStyle w:val="Compact"/>
            </w:pPr>
          </w:p>
        </w:tc>
        <w:tc>
          <w:tcPr>
            <w:tcW w:w="1584" w:type="dxa"/>
          </w:tcPr>
          <w:p w14:paraId="0DB07667" w14:textId="77777777" w:rsidR="00012691" w:rsidRDefault="00012691">
            <w:pPr>
              <w:pStyle w:val="Compact"/>
            </w:pPr>
          </w:p>
        </w:tc>
      </w:tr>
    </w:tbl>
    <w:p w14:paraId="302FB91C" w14:textId="77777777" w:rsidR="00012691" w:rsidRDefault="00C01753">
      <w:pPr>
        <w:pStyle w:val="Heading3"/>
      </w:pPr>
      <w:bookmarkStart w:id="8" w:name="thống-kê-theo-mức-giảm"/>
      <w:bookmarkEnd w:id="7"/>
      <w:r>
        <w:t>3. Th</w:t>
      </w:r>
      <w:r>
        <w:t>ố</w:t>
      </w:r>
      <w:r>
        <w:t>ng kê theo m</w:t>
      </w:r>
      <w:r>
        <w:t>ứ</w:t>
      </w:r>
      <w:r>
        <w:t>c gi</w:t>
      </w:r>
      <w:r>
        <w:t>ả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850"/>
        <w:gridCol w:w="1190"/>
        <w:gridCol w:w="1037"/>
      </w:tblGrid>
      <w:tr w:rsidR="00012691" w14:paraId="2CD8140B" w14:textId="77777777" w:rsidTr="00807F8B">
        <w:tc>
          <w:tcPr>
            <w:tcW w:w="0" w:type="auto"/>
          </w:tcPr>
          <w:p w14:paraId="31DD2C7B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0D004533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0" w:type="auto"/>
          </w:tcPr>
          <w:p w14:paraId="5E6B7930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5C150119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2691" w14:paraId="2B276AC5" w14:textId="77777777" w:rsidTr="00807F8B">
        <w:tc>
          <w:tcPr>
            <w:tcW w:w="0" w:type="auto"/>
          </w:tcPr>
          <w:p w14:paraId="7885BC6A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10-20%</w:t>
            </w:r>
          </w:p>
        </w:tc>
        <w:tc>
          <w:tcPr>
            <w:tcW w:w="0" w:type="auto"/>
          </w:tcPr>
          <w:p w14:paraId="3D9A2738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5DDF5ACC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5CAB1A93" w14:textId="77777777" w:rsidR="00012691" w:rsidRDefault="00012691">
            <w:pPr>
              <w:pStyle w:val="Compact"/>
            </w:pPr>
          </w:p>
        </w:tc>
      </w:tr>
      <w:tr w:rsidR="00012691" w14:paraId="51779E1A" w14:textId="77777777" w:rsidTr="00807F8B">
        <w:tc>
          <w:tcPr>
            <w:tcW w:w="0" w:type="auto"/>
          </w:tcPr>
          <w:p w14:paraId="2237DA97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21-30%</w:t>
            </w:r>
          </w:p>
        </w:tc>
        <w:tc>
          <w:tcPr>
            <w:tcW w:w="0" w:type="auto"/>
          </w:tcPr>
          <w:p w14:paraId="53C99039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76AEAB7A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25F5602E" w14:textId="77777777" w:rsidR="00012691" w:rsidRDefault="00012691">
            <w:pPr>
              <w:pStyle w:val="Compact"/>
            </w:pPr>
          </w:p>
        </w:tc>
      </w:tr>
      <w:tr w:rsidR="00012691" w14:paraId="6E4021FD" w14:textId="77777777" w:rsidTr="00807F8B">
        <w:tc>
          <w:tcPr>
            <w:tcW w:w="0" w:type="auto"/>
          </w:tcPr>
          <w:p w14:paraId="74F919AB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31-50%</w:t>
            </w:r>
          </w:p>
        </w:tc>
        <w:tc>
          <w:tcPr>
            <w:tcW w:w="0" w:type="auto"/>
          </w:tcPr>
          <w:p w14:paraId="135AA73D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17CE9B37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6C254E77" w14:textId="77777777" w:rsidR="00012691" w:rsidRDefault="00012691">
            <w:pPr>
              <w:pStyle w:val="Compact"/>
            </w:pPr>
          </w:p>
        </w:tc>
      </w:tr>
      <w:tr w:rsidR="00012691" w14:paraId="2AB3E834" w14:textId="77777777" w:rsidTr="00807F8B">
        <w:tc>
          <w:tcPr>
            <w:tcW w:w="0" w:type="auto"/>
          </w:tcPr>
          <w:p w14:paraId="2D64E35E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lastRenderedPageBreak/>
              <w:t>51-70%</w:t>
            </w:r>
          </w:p>
        </w:tc>
        <w:tc>
          <w:tcPr>
            <w:tcW w:w="0" w:type="auto"/>
          </w:tcPr>
          <w:p w14:paraId="12735BC0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6E939CFA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2FFA26EC" w14:textId="77777777" w:rsidR="00012691" w:rsidRDefault="00012691">
            <w:pPr>
              <w:pStyle w:val="Compact"/>
            </w:pPr>
          </w:p>
        </w:tc>
      </w:tr>
      <w:tr w:rsidR="00012691" w14:paraId="5A709EC5" w14:textId="77777777" w:rsidTr="00807F8B">
        <w:tc>
          <w:tcPr>
            <w:tcW w:w="0" w:type="auto"/>
          </w:tcPr>
          <w:p w14:paraId="52DFDCC5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71-100%</w:t>
            </w:r>
          </w:p>
        </w:tc>
        <w:tc>
          <w:tcPr>
            <w:tcW w:w="0" w:type="auto"/>
          </w:tcPr>
          <w:p w14:paraId="71254F26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3F5A5FFD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09213811" w14:textId="77777777" w:rsidR="00012691" w:rsidRDefault="00012691">
            <w:pPr>
              <w:pStyle w:val="Compact"/>
            </w:pPr>
          </w:p>
        </w:tc>
      </w:tr>
      <w:tr w:rsidR="00012691" w14:paraId="1F6BD2B9" w14:textId="77777777" w:rsidTr="00807F8B">
        <w:tc>
          <w:tcPr>
            <w:tcW w:w="0" w:type="auto"/>
          </w:tcPr>
          <w:p w14:paraId="2D87C70E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CEC359C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1CD16D21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29543B18" w14:textId="77777777" w:rsidR="00012691" w:rsidRDefault="00012691">
            <w:pPr>
              <w:pStyle w:val="Compact"/>
            </w:pPr>
          </w:p>
        </w:tc>
      </w:tr>
    </w:tbl>
    <w:p w14:paraId="067FD63B" w14:textId="77777777" w:rsidR="00012691" w:rsidRDefault="00C01753">
      <w:pPr>
        <w:pStyle w:val="Heading2"/>
      </w:pPr>
      <w:bookmarkStart w:id="9" w:name="phân-tích-và-đánh-giá"/>
      <w:bookmarkEnd w:id="5"/>
      <w:bookmarkEnd w:id="8"/>
      <w:r>
        <w:t>PHÂN TÍCH VÀ ĐÁNH GIÁ</w:t>
      </w:r>
    </w:p>
    <w:p w14:paraId="714A52CC" w14:textId="77777777" w:rsidR="00012691" w:rsidRDefault="00C01753">
      <w:pPr>
        <w:pStyle w:val="Heading3"/>
      </w:pPr>
      <w:bookmarkStart w:id="10" w:name="phân-tích-tình-hình"/>
      <w:r>
        <w:t>1.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3090"/>
        <w:gridCol w:w="1037"/>
      </w:tblGrid>
      <w:tr w:rsidR="00012691" w14:paraId="326B748F" w14:textId="77777777" w:rsidTr="00807F8B">
        <w:tc>
          <w:tcPr>
            <w:tcW w:w="0" w:type="auto"/>
          </w:tcPr>
          <w:p w14:paraId="4B57533F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70216A88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4D00CAA8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2691" w14:paraId="7E99E351" w14:textId="77777777" w:rsidTr="00807F8B">
        <w:tc>
          <w:tcPr>
            <w:tcW w:w="0" w:type="auto"/>
          </w:tcPr>
          <w:p w14:paraId="5F637082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mi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04E00DE9" w14:textId="77777777" w:rsidR="00012691" w:rsidRDefault="00C0175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Cao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ấ</w:t>
            </w:r>
            <w:r>
              <w:t>p</w:t>
            </w:r>
          </w:p>
        </w:tc>
        <w:tc>
          <w:tcPr>
            <w:tcW w:w="0" w:type="auto"/>
          </w:tcPr>
          <w:p w14:paraId="22825F97" w14:textId="77777777" w:rsidR="00012691" w:rsidRDefault="00012691">
            <w:pPr>
              <w:pStyle w:val="Compact"/>
            </w:pPr>
          </w:p>
        </w:tc>
      </w:tr>
      <w:tr w:rsidR="00012691" w14:paraId="6FC69CC8" w14:textId="77777777" w:rsidTr="00807F8B">
        <w:tc>
          <w:tcPr>
            <w:tcW w:w="0" w:type="auto"/>
          </w:tcPr>
          <w:p w14:paraId="70B294DB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chính sách</w:t>
            </w:r>
          </w:p>
        </w:tc>
        <w:tc>
          <w:tcPr>
            <w:tcW w:w="0" w:type="auto"/>
          </w:tcPr>
          <w:p w14:paraId="0E058E45" w14:textId="77777777" w:rsidR="00012691" w:rsidRDefault="00C0175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062FB886" w14:textId="77777777" w:rsidR="00012691" w:rsidRDefault="00012691">
            <w:pPr>
              <w:pStyle w:val="Compact"/>
            </w:pPr>
          </w:p>
        </w:tc>
      </w:tr>
      <w:tr w:rsidR="00012691" w14:paraId="68EDB5A3" w14:textId="77777777" w:rsidTr="00807F8B">
        <w:tc>
          <w:tcPr>
            <w:tcW w:w="0" w:type="auto"/>
          </w:tcPr>
          <w:p w14:paraId="31799606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tài chính</w:t>
            </w:r>
          </w:p>
        </w:tc>
        <w:tc>
          <w:tcPr>
            <w:tcW w:w="0" w:type="auto"/>
          </w:tcPr>
          <w:p w14:paraId="207D3747" w14:textId="77777777" w:rsidR="00012691" w:rsidRDefault="00C01753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ỏ</w:t>
            </w:r>
          </w:p>
        </w:tc>
        <w:tc>
          <w:tcPr>
            <w:tcW w:w="0" w:type="auto"/>
          </w:tcPr>
          <w:p w14:paraId="7EBE6320" w14:textId="77777777" w:rsidR="00012691" w:rsidRDefault="00012691">
            <w:pPr>
              <w:pStyle w:val="Compact"/>
            </w:pPr>
          </w:p>
        </w:tc>
      </w:tr>
      <w:tr w:rsidR="00012691" w14:paraId="0D0C000B" w14:textId="77777777" w:rsidTr="00807F8B">
        <w:tc>
          <w:tcPr>
            <w:tcW w:w="0" w:type="auto"/>
          </w:tcPr>
          <w:p w14:paraId="025E2787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711F1C70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5192EFF2" w14:textId="77777777" w:rsidR="00012691" w:rsidRDefault="00012691">
            <w:pPr>
              <w:pStyle w:val="Compact"/>
            </w:pPr>
          </w:p>
        </w:tc>
      </w:tr>
    </w:tbl>
    <w:p w14:paraId="206A5368" w14:textId="77777777" w:rsidR="00012691" w:rsidRDefault="00C01753">
      <w:pPr>
        <w:pStyle w:val="Heading3"/>
      </w:pPr>
      <w:bookmarkStart w:id="11" w:name="đề-xuất-cải-thiện"/>
      <w:bookmarkEnd w:id="10"/>
      <w:r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012691" w14:paraId="0BE2E499" w14:textId="77777777" w:rsidTr="00807F8B">
        <w:tc>
          <w:tcPr>
            <w:tcW w:w="0" w:type="auto"/>
          </w:tcPr>
          <w:p w14:paraId="2A0E731B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762A0BD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6DBD2289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12691" w14:paraId="1FB00C4E" w14:textId="77777777" w:rsidTr="00807F8B">
        <w:tc>
          <w:tcPr>
            <w:tcW w:w="0" w:type="auto"/>
          </w:tcPr>
          <w:p w14:paraId="1A687AC1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353A084B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0E5CF858" w14:textId="77777777" w:rsidR="00012691" w:rsidRDefault="00012691">
            <w:pPr>
              <w:pStyle w:val="Compact"/>
            </w:pPr>
          </w:p>
        </w:tc>
      </w:tr>
      <w:tr w:rsidR="00012691" w14:paraId="77C8BECA" w14:textId="77777777" w:rsidTr="00807F8B">
        <w:tc>
          <w:tcPr>
            <w:tcW w:w="0" w:type="auto"/>
          </w:tcPr>
          <w:p w14:paraId="3FD4D8FD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639534C7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6E16B272" w14:textId="77777777" w:rsidR="00012691" w:rsidRDefault="00012691">
            <w:pPr>
              <w:pStyle w:val="Compact"/>
            </w:pPr>
          </w:p>
        </w:tc>
      </w:tr>
      <w:tr w:rsidR="00012691" w14:paraId="68715964" w14:textId="77777777" w:rsidTr="00807F8B">
        <w:tc>
          <w:tcPr>
            <w:tcW w:w="0" w:type="auto"/>
          </w:tcPr>
          <w:p w14:paraId="6B4C437E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67C61934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35C1D767" w14:textId="77777777" w:rsidR="00012691" w:rsidRDefault="00012691">
            <w:pPr>
              <w:pStyle w:val="Compact"/>
            </w:pPr>
          </w:p>
        </w:tc>
      </w:tr>
      <w:tr w:rsidR="00012691" w14:paraId="1C63BA14" w14:textId="77777777" w:rsidTr="00807F8B">
        <w:tc>
          <w:tcPr>
            <w:tcW w:w="0" w:type="auto"/>
          </w:tcPr>
          <w:p w14:paraId="5F7F3C66" w14:textId="77777777" w:rsidR="00012691" w:rsidRDefault="00C0175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2F3D048D" w14:textId="77777777" w:rsidR="00012691" w:rsidRDefault="00012691">
            <w:pPr>
              <w:pStyle w:val="Compact"/>
            </w:pPr>
          </w:p>
        </w:tc>
        <w:tc>
          <w:tcPr>
            <w:tcW w:w="0" w:type="auto"/>
          </w:tcPr>
          <w:p w14:paraId="52E4537D" w14:textId="77777777" w:rsidR="00012691" w:rsidRDefault="00012691">
            <w:pPr>
              <w:pStyle w:val="Compact"/>
            </w:pPr>
          </w:p>
        </w:tc>
      </w:tr>
    </w:tbl>
    <w:p w14:paraId="38E658AC" w14:textId="77777777" w:rsidR="00012691" w:rsidRDefault="00C01753">
      <w:pPr>
        <w:pStyle w:val="Heading2"/>
      </w:pPr>
      <w:bookmarkStart w:id="12" w:name="xác-nhận"/>
      <w:bookmarkEnd w:id="9"/>
      <w:bookmarkEnd w:id="11"/>
      <w:r>
        <w:t>XÁC NH</w:t>
      </w:r>
      <w:r>
        <w:t>Ậ</w:t>
      </w:r>
      <w:r>
        <w:t>N</w:t>
      </w:r>
    </w:p>
    <w:p w14:paraId="77E49C4B" w14:textId="77777777" w:rsidR="00012691" w:rsidRDefault="00C01753">
      <w:pPr>
        <w:pStyle w:val="Heading3"/>
      </w:pPr>
      <w:bookmarkStart w:id="13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184CD2F9" w14:textId="77777777" w:rsidR="00012691" w:rsidRDefault="00C01753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báo cáo chính xác</w:t>
      </w:r>
    </w:p>
    <w:p w14:paraId="56465952" w14:textId="77777777" w:rsidR="00012691" w:rsidRDefault="00C01753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63DD87D6" w14:textId="77777777" w:rsidR="00012691" w:rsidRDefault="00C01753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44B10FE8" w14:textId="77777777" w:rsidR="00012691" w:rsidRDefault="00C0175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7BC1816" w14:textId="77777777" w:rsidR="00012691" w:rsidRDefault="00C01753">
      <w:pPr>
        <w:pStyle w:val="Heading3"/>
      </w:pPr>
      <w:bookmarkStart w:id="14" w:name="trưởng-phòng-kế-toán"/>
      <w:bookmarkEnd w:id="13"/>
      <w:r>
        <w:lastRenderedPageBreak/>
        <w:t>Trư</w:t>
      </w:r>
      <w:r>
        <w:t>ở</w:t>
      </w:r>
      <w:r>
        <w:t>ng phòng K</w:t>
      </w:r>
      <w:r>
        <w:t>ế</w:t>
      </w:r>
      <w:r>
        <w:t xml:space="preserve"> toán:</w:t>
      </w:r>
    </w:p>
    <w:p w14:paraId="65F4F7E7" w14:textId="77777777" w:rsidR="00012691" w:rsidRDefault="00C01753">
      <w:pPr>
        <w:pStyle w:val="Compact"/>
        <w:numPr>
          <w:ilvl w:val="0"/>
          <w:numId w:val="5"/>
        </w:numPr>
      </w:pPr>
      <w:r>
        <w:t>Đã xem xét báo cáo</w:t>
      </w:r>
    </w:p>
    <w:p w14:paraId="01D7590D" w14:textId="77777777" w:rsidR="00012691" w:rsidRDefault="00C01753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3D7FEC10" w14:textId="77777777" w:rsidR="00012691" w:rsidRDefault="00C01753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6F8FFF53" w14:textId="77777777" w:rsidR="00012691" w:rsidRDefault="00C0175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242F803" w14:textId="77777777" w:rsidR="00012691" w:rsidRDefault="00C01753">
      <w:pPr>
        <w:pStyle w:val="Heading3"/>
      </w:pPr>
      <w:bookmarkStart w:id="15" w:name="ban-giám-hiệu"/>
      <w:bookmarkEnd w:id="14"/>
      <w:r>
        <w:t>Ban Giám hi</w:t>
      </w:r>
      <w:r>
        <w:t>ệ</w:t>
      </w:r>
      <w:r>
        <w:t>u:</w:t>
      </w:r>
    </w:p>
    <w:p w14:paraId="5E312B15" w14:textId="77777777" w:rsidR="00012691" w:rsidRDefault="00C01753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1F4EB3FA" w14:textId="77777777" w:rsidR="00012691" w:rsidRDefault="00C01753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báo cáo</w:t>
      </w:r>
    </w:p>
    <w:p w14:paraId="295B4527" w14:textId="77777777" w:rsidR="00012691" w:rsidRDefault="00C01753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2D78C003" w14:textId="77777777" w:rsidR="00012691" w:rsidRDefault="00C0175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C6AFA93" w14:textId="77777777" w:rsidR="00012691" w:rsidRDefault="00C01753">
      <w:pPr>
        <w:pStyle w:val="Heading2"/>
      </w:pPr>
      <w:bookmarkStart w:id="16" w:name="ghi-chú"/>
      <w:bookmarkEnd w:id="12"/>
      <w:bookmarkEnd w:id="15"/>
      <w:r>
        <w:t>GHI CHÚ</w:t>
      </w:r>
    </w:p>
    <w:p w14:paraId="7F1B97D0" w14:textId="77777777" w:rsidR="00012691" w:rsidRDefault="00C01753">
      <w:pPr>
        <w:pStyle w:val="Heading2"/>
      </w:pPr>
      <w:bookmarkStart w:id="17" w:name="thông-tin-bổ-sung-1"/>
      <w:bookmarkEnd w:id="16"/>
      <w:r>
        <w:t>### Thông tin b</w:t>
      </w:r>
      <w:r>
        <w:t>ổ</w:t>
      </w:r>
      <w:r>
        <w:t xml:space="preserve"> sung:</w:t>
      </w:r>
    </w:p>
    <w:p w14:paraId="609C1287" w14:textId="77777777" w:rsidR="00012691" w:rsidRDefault="00C01753">
      <w:pPr>
        <w:pStyle w:val="Heading2"/>
      </w:pPr>
      <w:bookmarkStart w:id="18" w:name="lưu-ý-quan-trọng"/>
      <w:bookmarkEnd w:id="17"/>
      <w:r>
        <w:t>### Lưu ý quan tr</w:t>
      </w:r>
      <w:r>
        <w:t>ọ</w:t>
      </w:r>
      <w:r>
        <w:t>ng:</w:t>
      </w:r>
    </w:p>
    <w:p w14:paraId="5E7FAA92" w14:textId="77777777" w:rsidR="00012691" w:rsidRDefault="00C01753">
      <w:r>
        <w:pict w14:anchorId="7192C5A5">
          <v:rect id="_x0000_i1026" style="width:0;height:1.5pt" o:hralign="center" o:hrstd="t" o:hr="t"/>
        </w:pict>
      </w:r>
    </w:p>
    <w:p w14:paraId="62BF8199" w14:textId="77777777" w:rsidR="00012691" w:rsidRDefault="00C01753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18"/>
    </w:p>
    <w:sectPr w:rsidR="0001269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94BF3" w14:textId="77777777" w:rsidR="00C01753" w:rsidRDefault="00C01753" w:rsidP="00807F8B">
      <w:pPr>
        <w:spacing w:line="240" w:lineRule="auto"/>
      </w:pPr>
      <w:r>
        <w:separator/>
      </w:r>
    </w:p>
  </w:endnote>
  <w:endnote w:type="continuationSeparator" w:id="0">
    <w:p w14:paraId="49852096" w14:textId="77777777" w:rsidR="00C01753" w:rsidRDefault="00C01753" w:rsidP="00807F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B3831" w14:textId="77777777" w:rsidR="00C01753" w:rsidRDefault="00C01753" w:rsidP="00807F8B">
      <w:pPr>
        <w:spacing w:line="240" w:lineRule="auto"/>
      </w:pPr>
      <w:r>
        <w:separator/>
      </w:r>
    </w:p>
  </w:footnote>
  <w:footnote w:type="continuationSeparator" w:id="0">
    <w:p w14:paraId="46785182" w14:textId="77777777" w:rsidR="00C01753" w:rsidRDefault="00C01753" w:rsidP="00807F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F713A" w14:textId="77777777" w:rsidR="00807F8B" w:rsidRPr="00A33244" w:rsidRDefault="00807F8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F777823" wp14:editId="2548CE2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F1E2F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111557B" w14:textId="77777777" w:rsidR="00807F8B" w:rsidRDefault="00807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1C72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B6E1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FC8129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691"/>
    <w:rsid w:val="00012691"/>
    <w:rsid w:val="00807F8B"/>
    <w:rsid w:val="00C0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01CC9B7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7F8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07F8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07F8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07F8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07F8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07F8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07F8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07F8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F8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F8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07F8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07F8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07F8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7F8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F8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07F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F8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07F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F8B"/>
    <w:rPr>
      <w:rFonts w:ascii="Times New Roman" w:hAnsi="Times New Roman"/>
      <w:szCs w:val="22"/>
    </w:rPr>
  </w:style>
  <w:style w:type="character" w:styleId="Emphasis">
    <w:name w:val="Emphasis"/>
    <w:rsid w:val="00807F8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07F8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07F8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07F8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07F8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2026-01-29T09:40:00Z</dcterms:created>
  <dcterms:modified xsi:type="dcterms:W3CDTF">2026-01-29T09:40:00Z</dcterms:modified>
</cp:coreProperties>
</file>