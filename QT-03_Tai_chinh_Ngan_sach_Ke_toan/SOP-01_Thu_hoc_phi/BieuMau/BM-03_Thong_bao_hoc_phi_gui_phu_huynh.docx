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8660F" w14:textId="77777777" w:rsidR="00E20806" w:rsidRDefault="006D5F52" w:rsidP="00EF6D05">
      <w:pPr>
        <w:pStyle w:val="Title"/>
      </w:pPr>
      <w:bookmarkStart w:id="0" w:name="bm-03-thông-báo-học-phí-gửi-phụ-huynh"/>
      <w:r>
        <w:t>BM-03: THÔNG BÁO H</w:t>
      </w:r>
      <w:r>
        <w:t>Ọ</w:t>
      </w:r>
      <w:r>
        <w:t>C PHÍ G</w:t>
      </w:r>
      <w:r>
        <w:t>Ử</w:t>
      </w:r>
      <w:r>
        <w:t>I PH</w:t>
      </w:r>
      <w:r>
        <w:t>Ụ</w:t>
      </w:r>
      <w:r>
        <w:t xml:space="preserve"> HUYNH</w:t>
      </w:r>
    </w:p>
    <w:p w14:paraId="0F8033A8" w14:textId="77777777" w:rsidR="00E20806" w:rsidRDefault="006D5F52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QT-03-SOP-01-BM-03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444A5E37" w14:textId="77777777" w:rsidR="00E20806" w:rsidRDefault="006D5F52">
      <w:r>
        <w:pict w14:anchorId="6EA09660">
          <v:rect id="_x0000_i1043" style="width:0;height:1.5pt" o:hralign="center" o:hrstd="t" o:hr="t"/>
        </w:pict>
      </w:r>
    </w:p>
    <w:p w14:paraId="740D47EF" w14:textId="77777777" w:rsidR="00E20806" w:rsidRDefault="006D5F52">
      <w:pPr>
        <w:pStyle w:val="Heading2"/>
      </w:pPr>
      <w:bookmarkStart w:id="1" w:name="thông-tin-thông-báo"/>
      <w:r>
        <w:t>THÔNG TIN THÔNG BÁO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E20806" w14:paraId="7C12ABF1" w14:textId="77777777" w:rsidTr="00EF6D05">
        <w:tc>
          <w:tcPr>
            <w:tcW w:w="0" w:type="auto"/>
          </w:tcPr>
          <w:p w14:paraId="3C8D8181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BADF813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E20806" w14:paraId="2807BDEC" w14:textId="77777777" w:rsidTr="00EF6D05">
        <w:tc>
          <w:tcPr>
            <w:tcW w:w="0" w:type="auto"/>
          </w:tcPr>
          <w:p w14:paraId="735B41D8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thông báo</w:t>
            </w:r>
          </w:p>
        </w:tc>
        <w:tc>
          <w:tcPr>
            <w:tcW w:w="0" w:type="auto"/>
          </w:tcPr>
          <w:p w14:paraId="0EFA0112" w14:textId="77777777" w:rsidR="00E20806" w:rsidRDefault="00E20806">
            <w:pPr>
              <w:pStyle w:val="Compact"/>
            </w:pPr>
          </w:p>
        </w:tc>
      </w:tr>
      <w:tr w:rsidR="00E20806" w14:paraId="3AB5DCE4" w14:textId="77777777" w:rsidTr="00EF6D05">
        <w:tc>
          <w:tcPr>
            <w:tcW w:w="0" w:type="auto"/>
          </w:tcPr>
          <w:p w14:paraId="4C0DCAEB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Ngày g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482E7E73" w14:textId="77777777" w:rsidR="00E20806" w:rsidRDefault="00E20806">
            <w:pPr>
              <w:pStyle w:val="Compact"/>
            </w:pPr>
          </w:p>
        </w:tc>
      </w:tr>
      <w:tr w:rsidR="00E20806" w14:paraId="32994949" w14:textId="77777777" w:rsidTr="00EF6D05">
        <w:tc>
          <w:tcPr>
            <w:tcW w:w="0" w:type="auto"/>
          </w:tcPr>
          <w:p w14:paraId="6DE7EBDF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7550AA11" w14:textId="77777777" w:rsidR="00E20806" w:rsidRDefault="00E20806">
            <w:pPr>
              <w:pStyle w:val="Compact"/>
            </w:pPr>
          </w:p>
        </w:tc>
      </w:tr>
      <w:tr w:rsidR="00E20806" w14:paraId="4C5BA799" w14:textId="77777777" w:rsidTr="00EF6D05">
        <w:tc>
          <w:tcPr>
            <w:tcW w:w="0" w:type="auto"/>
          </w:tcPr>
          <w:p w14:paraId="3D9D39C8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53BE7357" w14:textId="77777777" w:rsidR="00E20806" w:rsidRDefault="00E20806">
            <w:pPr>
              <w:pStyle w:val="Compact"/>
            </w:pPr>
          </w:p>
        </w:tc>
      </w:tr>
      <w:tr w:rsidR="00E20806" w14:paraId="47C2B832" w14:textId="77777777" w:rsidTr="00EF6D05">
        <w:tc>
          <w:tcPr>
            <w:tcW w:w="0" w:type="auto"/>
          </w:tcPr>
          <w:p w14:paraId="73396DFF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D3DD288" w14:textId="77777777" w:rsidR="00E20806" w:rsidRDefault="00E20806">
            <w:pPr>
              <w:pStyle w:val="Compact"/>
            </w:pPr>
          </w:p>
        </w:tc>
      </w:tr>
      <w:tr w:rsidR="00E20806" w14:paraId="2CFB819B" w14:textId="77777777" w:rsidTr="00EF6D05">
        <w:tc>
          <w:tcPr>
            <w:tcW w:w="0" w:type="auto"/>
          </w:tcPr>
          <w:p w14:paraId="14213BB2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59FBD3DC" w14:textId="77777777" w:rsidR="00E20806" w:rsidRDefault="00E20806">
            <w:pPr>
              <w:pStyle w:val="Compact"/>
            </w:pPr>
          </w:p>
        </w:tc>
      </w:tr>
    </w:tbl>
    <w:p w14:paraId="47A7D340" w14:textId="77777777" w:rsidR="00E20806" w:rsidRDefault="006D5F52">
      <w:pPr>
        <w:pStyle w:val="Heading2"/>
      </w:pPr>
      <w:bookmarkStart w:id="2" w:name="thông-tin-phụ-huynh"/>
      <w:bookmarkEnd w:id="1"/>
      <w:r>
        <w:t>THÔNG TIN PH</w:t>
      </w:r>
      <w:r>
        <w:t>Ụ</w:t>
      </w:r>
      <w:r>
        <w:t xml:space="preserve"> HUYNH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E20806" w14:paraId="573BA070" w14:textId="77777777" w:rsidTr="00EF6D05">
        <w:tc>
          <w:tcPr>
            <w:tcW w:w="0" w:type="auto"/>
          </w:tcPr>
          <w:p w14:paraId="0C602415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F54E755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E20806" w14:paraId="5A8EF754" w14:textId="77777777" w:rsidTr="00EF6D05">
        <w:tc>
          <w:tcPr>
            <w:tcW w:w="0" w:type="auto"/>
          </w:tcPr>
          <w:p w14:paraId="2586CC7E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0" w:type="auto"/>
          </w:tcPr>
          <w:p w14:paraId="3F5FD584" w14:textId="77777777" w:rsidR="00E20806" w:rsidRDefault="00E20806">
            <w:pPr>
              <w:pStyle w:val="Compact"/>
            </w:pPr>
          </w:p>
        </w:tc>
      </w:tr>
      <w:tr w:rsidR="00E20806" w14:paraId="2DDBF28B" w14:textId="77777777" w:rsidTr="00EF6D05">
        <w:tc>
          <w:tcPr>
            <w:tcW w:w="0" w:type="auto"/>
          </w:tcPr>
          <w:p w14:paraId="39B32B35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298D53FE" w14:textId="77777777" w:rsidR="00E20806" w:rsidRDefault="00E20806">
            <w:pPr>
              <w:pStyle w:val="Compact"/>
            </w:pPr>
          </w:p>
        </w:tc>
      </w:tr>
      <w:tr w:rsidR="00E20806" w14:paraId="5E1F6670" w14:textId="77777777" w:rsidTr="00EF6D05">
        <w:tc>
          <w:tcPr>
            <w:tcW w:w="0" w:type="auto"/>
          </w:tcPr>
          <w:p w14:paraId="69F48BF8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65AAA240" w14:textId="77777777" w:rsidR="00E20806" w:rsidRDefault="00E20806">
            <w:pPr>
              <w:pStyle w:val="Compact"/>
            </w:pPr>
          </w:p>
        </w:tc>
      </w:tr>
      <w:tr w:rsidR="00E20806" w14:paraId="4B370535" w14:textId="77777777" w:rsidTr="00EF6D05">
        <w:tc>
          <w:tcPr>
            <w:tcW w:w="0" w:type="auto"/>
          </w:tcPr>
          <w:p w14:paraId="75A9B3D2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0A647707" w14:textId="77777777" w:rsidR="00E20806" w:rsidRDefault="00E20806">
            <w:pPr>
              <w:pStyle w:val="Compact"/>
            </w:pPr>
          </w:p>
        </w:tc>
      </w:tr>
    </w:tbl>
    <w:p w14:paraId="18CFAEE7" w14:textId="77777777" w:rsidR="00E20806" w:rsidRDefault="006D5F52">
      <w:pPr>
        <w:pStyle w:val="Heading2"/>
      </w:pPr>
      <w:bookmarkStart w:id="3" w:name="thông-tin-học-sinh"/>
      <w:bookmarkEnd w:id="2"/>
      <w:r>
        <w:t>THÔNG TIN H</w:t>
      </w:r>
      <w:r>
        <w:t>Ọ</w:t>
      </w:r>
      <w:r>
        <w:t>C SINH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E20806" w14:paraId="07C8AAF8" w14:textId="77777777" w:rsidTr="00EF6D05">
        <w:tc>
          <w:tcPr>
            <w:tcW w:w="0" w:type="auto"/>
          </w:tcPr>
          <w:p w14:paraId="727595ED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405A647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E20806" w14:paraId="2CBD2D5C" w14:textId="77777777" w:rsidTr="00EF6D05">
        <w:tc>
          <w:tcPr>
            <w:tcW w:w="0" w:type="auto"/>
          </w:tcPr>
          <w:p w14:paraId="38538FE9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0" w:type="auto"/>
          </w:tcPr>
          <w:p w14:paraId="78C4B0BD" w14:textId="77777777" w:rsidR="00E20806" w:rsidRDefault="00E20806">
            <w:pPr>
              <w:pStyle w:val="Compact"/>
            </w:pPr>
          </w:p>
        </w:tc>
      </w:tr>
      <w:tr w:rsidR="00E20806" w14:paraId="57B547DF" w14:textId="77777777" w:rsidTr="00EF6D05">
        <w:tc>
          <w:tcPr>
            <w:tcW w:w="0" w:type="auto"/>
          </w:tcPr>
          <w:p w14:paraId="7081EF12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3BD7EC6" w14:textId="77777777" w:rsidR="00E20806" w:rsidRDefault="00E20806">
            <w:pPr>
              <w:pStyle w:val="Compact"/>
            </w:pPr>
          </w:p>
        </w:tc>
      </w:tr>
      <w:tr w:rsidR="00E20806" w14:paraId="33C853E8" w14:textId="77777777" w:rsidTr="00EF6D05">
        <w:tc>
          <w:tcPr>
            <w:tcW w:w="0" w:type="auto"/>
          </w:tcPr>
          <w:p w14:paraId="60931CF6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Năm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6CAF93D" w14:textId="77777777" w:rsidR="00E20806" w:rsidRDefault="00E20806">
            <w:pPr>
              <w:pStyle w:val="Compact"/>
            </w:pPr>
          </w:p>
        </w:tc>
      </w:tr>
      <w:tr w:rsidR="00E20806" w14:paraId="63397673" w14:textId="77777777" w:rsidTr="00EF6D05">
        <w:tc>
          <w:tcPr>
            <w:tcW w:w="0" w:type="auto"/>
          </w:tcPr>
          <w:p w14:paraId="2747AE58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lastRenderedPageBreak/>
              <w:t>Ghi chú</w:t>
            </w:r>
          </w:p>
        </w:tc>
        <w:tc>
          <w:tcPr>
            <w:tcW w:w="0" w:type="auto"/>
          </w:tcPr>
          <w:p w14:paraId="03F82F41" w14:textId="77777777" w:rsidR="00E20806" w:rsidRDefault="00E20806">
            <w:pPr>
              <w:pStyle w:val="Compact"/>
            </w:pPr>
          </w:p>
        </w:tc>
      </w:tr>
    </w:tbl>
    <w:p w14:paraId="2E820F91" w14:textId="77777777" w:rsidR="00E20806" w:rsidRDefault="006D5F52">
      <w:pPr>
        <w:pStyle w:val="Heading2"/>
      </w:pPr>
      <w:bookmarkStart w:id="4" w:name="nội-dung-thông-báo"/>
      <w:bookmarkEnd w:id="3"/>
      <w:r>
        <w:t>N</w:t>
      </w:r>
      <w:r>
        <w:t>Ộ</w:t>
      </w:r>
      <w:r>
        <w:t>I DUNG THÔNG BÁO</w:t>
      </w:r>
    </w:p>
    <w:p w14:paraId="4E9BF5D5" w14:textId="77777777" w:rsidR="00E20806" w:rsidRDefault="006D5F52">
      <w:pPr>
        <w:pStyle w:val="Heading3"/>
      </w:pPr>
      <w:bookmarkStart w:id="5" w:name="thông-báo-chính"/>
      <w:r>
        <w:t>1. Thông báo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1"/>
        <w:gridCol w:w="1157"/>
      </w:tblGrid>
      <w:tr w:rsidR="00E20806" w14:paraId="1C8A9154" w14:textId="77777777" w:rsidTr="00EF6D05">
        <w:tc>
          <w:tcPr>
            <w:tcW w:w="0" w:type="auto"/>
          </w:tcPr>
          <w:p w14:paraId="5032C325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6754951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E20806" w14:paraId="3F9DDFAF" w14:textId="77777777" w:rsidTr="00EF6D05">
        <w:tc>
          <w:tcPr>
            <w:tcW w:w="0" w:type="auto"/>
          </w:tcPr>
          <w:p w14:paraId="0AF60262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Tiêu đ</w:t>
            </w:r>
            <w:r>
              <w:rPr>
                <w:b/>
                <w:bCs/>
              </w:rPr>
              <w:t>ề</w:t>
            </w:r>
          </w:p>
        </w:tc>
        <w:tc>
          <w:tcPr>
            <w:tcW w:w="0" w:type="auto"/>
          </w:tcPr>
          <w:p w14:paraId="1AC62C4A" w14:textId="77777777" w:rsidR="00E20806" w:rsidRDefault="00E20806">
            <w:pPr>
              <w:pStyle w:val="Compact"/>
            </w:pPr>
          </w:p>
        </w:tc>
      </w:tr>
      <w:tr w:rsidR="00E20806" w14:paraId="7FCFDFEE" w14:textId="77777777" w:rsidTr="00EF6D05">
        <w:tc>
          <w:tcPr>
            <w:tcW w:w="0" w:type="auto"/>
          </w:tcPr>
          <w:p w14:paraId="269B1D62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chính</w:t>
            </w:r>
          </w:p>
        </w:tc>
        <w:tc>
          <w:tcPr>
            <w:tcW w:w="0" w:type="auto"/>
          </w:tcPr>
          <w:p w14:paraId="27C30627" w14:textId="77777777" w:rsidR="00E20806" w:rsidRDefault="00E20806">
            <w:pPr>
              <w:pStyle w:val="Compact"/>
            </w:pPr>
          </w:p>
        </w:tc>
      </w:tr>
      <w:tr w:rsidR="00E20806" w14:paraId="729ABB4E" w14:textId="77777777" w:rsidTr="00EF6D05">
        <w:tc>
          <w:tcPr>
            <w:tcW w:w="0" w:type="auto"/>
          </w:tcPr>
          <w:p w14:paraId="64CE9E87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65A47EA0" w14:textId="77777777" w:rsidR="00E20806" w:rsidRDefault="00E20806">
            <w:pPr>
              <w:pStyle w:val="Compact"/>
            </w:pPr>
          </w:p>
        </w:tc>
      </w:tr>
    </w:tbl>
    <w:p w14:paraId="351090DA" w14:textId="77777777" w:rsidR="00E20806" w:rsidRDefault="006D5F52">
      <w:pPr>
        <w:pStyle w:val="Heading3"/>
      </w:pPr>
      <w:bookmarkStart w:id="6" w:name="thông-tin-học-phí"/>
      <w:bookmarkEnd w:id="5"/>
      <w:r>
        <w:t>2. Thông tin h</w:t>
      </w:r>
      <w:r>
        <w:t>ọ</w:t>
      </w:r>
      <w:r>
        <w:t>c phí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7"/>
        <w:gridCol w:w="1157"/>
        <w:gridCol w:w="236"/>
      </w:tblGrid>
      <w:tr w:rsidR="00E20806" w14:paraId="397E803E" w14:textId="77777777" w:rsidTr="00EF6D05">
        <w:tc>
          <w:tcPr>
            <w:tcW w:w="0" w:type="auto"/>
          </w:tcPr>
          <w:p w14:paraId="5791DC3A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1BA7F87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236" w:type="dxa"/>
          </w:tcPr>
          <w:p w14:paraId="3ABB2B72" w14:textId="77777777" w:rsidR="00E20806" w:rsidRDefault="00E20806">
            <w:pPr>
              <w:pStyle w:val="Compact"/>
            </w:pPr>
          </w:p>
        </w:tc>
      </w:tr>
      <w:tr w:rsidR="00E20806" w14:paraId="250546C4" w14:textId="77777777" w:rsidTr="00EF6D05">
        <w:tc>
          <w:tcPr>
            <w:tcW w:w="0" w:type="auto"/>
          </w:tcPr>
          <w:p w14:paraId="450A9D78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phí/tháng</w:t>
            </w:r>
          </w:p>
        </w:tc>
        <w:tc>
          <w:tcPr>
            <w:tcW w:w="0" w:type="auto"/>
          </w:tcPr>
          <w:p w14:paraId="4347E15B" w14:textId="77777777" w:rsidR="00E20806" w:rsidRDefault="00E20806">
            <w:pPr>
              <w:pStyle w:val="Compact"/>
            </w:pPr>
          </w:p>
        </w:tc>
        <w:tc>
          <w:tcPr>
            <w:tcW w:w="236" w:type="dxa"/>
          </w:tcPr>
          <w:p w14:paraId="379D34F4" w14:textId="77777777" w:rsidR="00E20806" w:rsidRDefault="00E20806">
            <w:pPr>
              <w:pStyle w:val="Compact"/>
            </w:pPr>
          </w:p>
        </w:tc>
      </w:tr>
      <w:tr w:rsidR="00E20806" w14:paraId="6666371B" w14:textId="77777777" w:rsidTr="00EF6D05">
        <w:tc>
          <w:tcPr>
            <w:tcW w:w="0" w:type="auto"/>
          </w:tcPr>
          <w:p w14:paraId="567883AD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phí/năm</w:t>
            </w:r>
          </w:p>
        </w:tc>
        <w:tc>
          <w:tcPr>
            <w:tcW w:w="0" w:type="auto"/>
          </w:tcPr>
          <w:p w14:paraId="68605FB5" w14:textId="77777777" w:rsidR="00E20806" w:rsidRDefault="00E20806">
            <w:pPr>
              <w:pStyle w:val="Compact"/>
            </w:pPr>
          </w:p>
        </w:tc>
        <w:tc>
          <w:tcPr>
            <w:tcW w:w="236" w:type="dxa"/>
          </w:tcPr>
          <w:p w14:paraId="5444971E" w14:textId="77777777" w:rsidR="00E20806" w:rsidRDefault="00E20806">
            <w:pPr>
              <w:pStyle w:val="Compact"/>
            </w:pPr>
          </w:p>
        </w:tc>
      </w:tr>
      <w:tr w:rsidR="00E20806" w14:paraId="11013259" w14:textId="77777777" w:rsidTr="00EF6D05">
        <w:tc>
          <w:tcPr>
            <w:tcW w:w="0" w:type="auto"/>
          </w:tcPr>
          <w:p w14:paraId="7A5D0582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Phí khác</w:t>
            </w:r>
          </w:p>
        </w:tc>
        <w:tc>
          <w:tcPr>
            <w:tcW w:w="0" w:type="auto"/>
          </w:tcPr>
          <w:p w14:paraId="5DA95259" w14:textId="77777777" w:rsidR="00E20806" w:rsidRDefault="00E20806">
            <w:pPr>
              <w:pStyle w:val="Compact"/>
            </w:pPr>
          </w:p>
        </w:tc>
        <w:tc>
          <w:tcPr>
            <w:tcW w:w="236" w:type="dxa"/>
          </w:tcPr>
          <w:p w14:paraId="43C8FF91" w14:textId="77777777" w:rsidR="00E20806" w:rsidRDefault="00E20806">
            <w:pPr>
              <w:pStyle w:val="Compact"/>
            </w:pPr>
          </w:p>
        </w:tc>
      </w:tr>
      <w:tr w:rsidR="00E20806" w14:paraId="48CEB101" w14:textId="77777777" w:rsidTr="00EF6D05">
        <w:tc>
          <w:tcPr>
            <w:tcW w:w="0" w:type="auto"/>
          </w:tcPr>
          <w:p w14:paraId="75F53D8C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5C470D0F" w14:textId="77777777" w:rsidR="00E20806" w:rsidRDefault="00E20806">
            <w:pPr>
              <w:pStyle w:val="Compact"/>
            </w:pPr>
          </w:p>
        </w:tc>
        <w:tc>
          <w:tcPr>
            <w:tcW w:w="236" w:type="dxa"/>
          </w:tcPr>
          <w:p w14:paraId="2CCCD330" w14:textId="77777777" w:rsidR="00E20806" w:rsidRDefault="00E20806">
            <w:pPr>
              <w:pStyle w:val="Compact"/>
            </w:pPr>
          </w:p>
        </w:tc>
      </w:tr>
    </w:tbl>
    <w:p w14:paraId="3C6941AA" w14:textId="77777777" w:rsidR="00E20806" w:rsidRDefault="006D5F52">
      <w:pPr>
        <w:pStyle w:val="Heading3"/>
      </w:pPr>
      <w:bookmarkStart w:id="7" w:name="thông-tin-thanh-toán"/>
      <w:bookmarkEnd w:id="6"/>
      <w:r>
        <w:t>3. Thông tin thanh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5"/>
        <w:gridCol w:w="1157"/>
        <w:gridCol w:w="222"/>
      </w:tblGrid>
      <w:tr w:rsidR="00E20806" w14:paraId="741AB353" w14:textId="77777777" w:rsidTr="00EF6D05">
        <w:tc>
          <w:tcPr>
            <w:tcW w:w="0" w:type="auto"/>
          </w:tcPr>
          <w:p w14:paraId="2D08E97B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9F1DB8A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5E801E63" w14:textId="77777777" w:rsidR="00E20806" w:rsidRDefault="00E20806">
            <w:pPr>
              <w:pStyle w:val="Compact"/>
            </w:pPr>
          </w:p>
        </w:tc>
      </w:tr>
      <w:tr w:rsidR="00E20806" w14:paraId="4099F543" w14:textId="77777777" w:rsidTr="00EF6D05">
        <w:tc>
          <w:tcPr>
            <w:tcW w:w="0" w:type="auto"/>
          </w:tcPr>
          <w:p w14:paraId="3F5E5E8E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thanh toán</w:t>
            </w:r>
          </w:p>
        </w:tc>
        <w:tc>
          <w:tcPr>
            <w:tcW w:w="0" w:type="auto"/>
          </w:tcPr>
          <w:p w14:paraId="225E3A8A" w14:textId="77777777" w:rsidR="00E20806" w:rsidRDefault="00E20806">
            <w:pPr>
              <w:pStyle w:val="Compact"/>
            </w:pPr>
          </w:p>
        </w:tc>
        <w:tc>
          <w:tcPr>
            <w:tcW w:w="0" w:type="auto"/>
          </w:tcPr>
          <w:p w14:paraId="13F88884" w14:textId="77777777" w:rsidR="00E20806" w:rsidRDefault="00E20806">
            <w:pPr>
              <w:pStyle w:val="Compact"/>
            </w:pPr>
          </w:p>
        </w:tc>
      </w:tr>
      <w:tr w:rsidR="00E20806" w14:paraId="66C35731" w14:textId="77777777" w:rsidTr="00EF6D05">
        <w:tc>
          <w:tcPr>
            <w:tcW w:w="0" w:type="auto"/>
          </w:tcPr>
          <w:p w14:paraId="6D62E5DA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Hình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thanh toán</w:t>
            </w:r>
          </w:p>
        </w:tc>
        <w:tc>
          <w:tcPr>
            <w:tcW w:w="0" w:type="auto"/>
          </w:tcPr>
          <w:p w14:paraId="0618C639" w14:textId="77777777" w:rsidR="00E20806" w:rsidRDefault="00E20806">
            <w:pPr>
              <w:pStyle w:val="Compact"/>
            </w:pPr>
          </w:p>
        </w:tc>
        <w:tc>
          <w:tcPr>
            <w:tcW w:w="0" w:type="auto"/>
          </w:tcPr>
          <w:p w14:paraId="7F792D14" w14:textId="77777777" w:rsidR="00E20806" w:rsidRDefault="00E20806">
            <w:pPr>
              <w:pStyle w:val="Compact"/>
            </w:pPr>
          </w:p>
        </w:tc>
      </w:tr>
      <w:tr w:rsidR="00E20806" w14:paraId="3F57E38A" w14:textId="77777777" w:rsidTr="00EF6D05">
        <w:tc>
          <w:tcPr>
            <w:tcW w:w="0" w:type="auto"/>
          </w:tcPr>
          <w:p w14:paraId="6EF4E79D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Thông tin tài 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446652B1" w14:textId="77777777" w:rsidR="00E20806" w:rsidRDefault="00E20806">
            <w:pPr>
              <w:pStyle w:val="Compact"/>
            </w:pPr>
          </w:p>
        </w:tc>
        <w:tc>
          <w:tcPr>
            <w:tcW w:w="0" w:type="auto"/>
          </w:tcPr>
          <w:p w14:paraId="247F366E" w14:textId="77777777" w:rsidR="00E20806" w:rsidRDefault="00E20806">
            <w:pPr>
              <w:pStyle w:val="Compact"/>
            </w:pPr>
          </w:p>
        </w:tc>
      </w:tr>
      <w:tr w:rsidR="00E20806" w14:paraId="34034511" w14:textId="77777777" w:rsidTr="00EF6D05">
        <w:tc>
          <w:tcPr>
            <w:tcW w:w="0" w:type="auto"/>
          </w:tcPr>
          <w:p w14:paraId="29C10D36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6E248F8E" w14:textId="77777777" w:rsidR="00E20806" w:rsidRDefault="00E20806">
            <w:pPr>
              <w:pStyle w:val="Compact"/>
            </w:pPr>
          </w:p>
        </w:tc>
        <w:tc>
          <w:tcPr>
            <w:tcW w:w="0" w:type="auto"/>
          </w:tcPr>
          <w:p w14:paraId="0BA42A9B" w14:textId="77777777" w:rsidR="00E20806" w:rsidRDefault="00E20806">
            <w:pPr>
              <w:pStyle w:val="Compact"/>
            </w:pPr>
          </w:p>
        </w:tc>
      </w:tr>
    </w:tbl>
    <w:p w14:paraId="7C7D5EF6" w14:textId="77777777" w:rsidR="00E20806" w:rsidRDefault="006D5F52">
      <w:pPr>
        <w:pStyle w:val="Heading2"/>
      </w:pPr>
      <w:bookmarkStart w:id="8" w:name="chính-sách-ưu-đãi"/>
      <w:bookmarkEnd w:id="4"/>
      <w:bookmarkEnd w:id="7"/>
      <w:r>
        <w:t>CHÍNH SÁCH ƯU ĐÃI</w:t>
      </w:r>
    </w:p>
    <w:p w14:paraId="70B0EFA3" w14:textId="77777777" w:rsidR="00E20806" w:rsidRDefault="006D5F52">
      <w:pPr>
        <w:pStyle w:val="Heading3"/>
      </w:pPr>
      <w:bookmarkStart w:id="9" w:name="ưu-đãi-áp-dụng"/>
      <w:r>
        <w:t>1. Ưu đãi áp d</w:t>
      </w:r>
      <w:r>
        <w:t>ụ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4"/>
        <w:gridCol w:w="1260"/>
        <w:gridCol w:w="1197"/>
        <w:gridCol w:w="1037"/>
      </w:tblGrid>
      <w:tr w:rsidR="00E20806" w14:paraId="7EC31DA0" w14:textId="77777777" w:rsidTr="00EF6D05">
        <w:tc>
          <w:tcPr>
            <w:tcW w:w="0" w:type="auto"/>
          </w:tcPr>
          <w:p w14:paraId="4EE62C30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F39FD89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1EC05148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52FAE8D5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20806" w14:paraId="1C7BDE90" w14:textId="77777777" w:rsidTr="00EF6D05">
        <w:tc>
          <w:tcPr>
            <w:tcW w:w="0" w:type="auto"/>
          </w:tcPr>
          <w:p w14:paraId="1E5472B2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Con CBNV</w:t>
            </w:r>
          </w:p>
        </w:tc>
        <w:tc>
          <w:tcPr>
            <w:tcW w:w="0" w:type="auto"/>
          </w:tcPr>
          <w:p w14:paraId="28C0DBF9" w14:textId="77777777" w:rsidR="00E20806" w:rsidRDefault="00E20806">
            <w:pPr>
              <w:pStyle w:val="Compact"/>
            </w:pPr>
          </w:p>
        </w:tc>
        <w:tc>
          <w:tcPr>
            <w:tcW w:w="0" w:type="auto"/>
          </w:tcPr>
          <w:p w14:paraId="09C3B9F9" w14:textId="77777777" w:rsidR="00E20806" w:rsidRDefault="00E20806">
            <w:pPr>
              <w:pStyle w:val="Compact"/>
            </w:pPr>
          </w:p>
        </w:tc>
        <w:tc>
          <w:tcPr>
            <w:tcW w:w="0" w:type="auto"/>
          </w:tcPr>
          <w:p w14:paraId="34C2491E" w14:textId="77777777" w:rsidR="00E20806" w:rsidRDefault="00E20806">
            <w:pPr>
              <w:pStyle w:val="Compact"/>
            </w:pPr>
          </w:p>
        </w:tc>
      </w:tr>
      <w:tr w:rsidR="00E20806" w14:paraId="02B9E91A" w14:textId="77777777" w:rsidTr="00EF6D05">
        <w:tc>
          <w:tcPr>
            <w:tcW w:w="0" w:type="auto"/>
          </w:tcPr>
          <w:p w14:paraId="57160BE9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lastRenderedPageBreak/>
              <w:t>Anh ch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em ru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03D3BC12" w14:textId="77777777" w:rsidR="00E20806" w:rsidRDefault="00E20806">
            <w:pPr>
              <w:pStyle w:val="Compact"/>
            </w:pPr>
          </w:p>
        </w:tc>
        <w:tc>
          <w:tcPr>
            <w:tcW w:w="0" w:type="auto"/>
          </w:tcPr>
          <w:p w14:paraId="6CE2AA85" w14:textId="77777777" w:rsidR="00E20806" w:rsidRDefault="00E20806">
            <w:pPr>
              <w:pStyle w:val="Compact"/>
            </w:pPr>
          </w:p>
        </w:tc>
        <w:tc>
          <w:tcPr>
            <w:tcW w:w="0" w:type="auto"/>
          </w:tcPr>
          <w:p w14:paraId="4EB4A20F" w14:textId="77777777" w:rsidR="00E20806" w:rsidRDefault="00E20806">
            <w:pPr>
              <w:pStyle w:val="Compact"/>
            </w:pPr>
          </w:p>
        </w:tc>
      </w:tr>
      <w:tr w:rsidR="00E20806" w14:paraId="6095F9AB" w14:textId="77777777" w:rsidTr="00EF6D05">
        <w:tc>
          <w:tcPr>
            <w:tcW w:w="0" w:type="auto"/>
          </w:tcPr>
          <w:p w14:paraId="31304125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sinh gi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233FF2DA" w14:textId="77777777" w:rsidR="00E20806" w:rsidRDefault="00E20806">
            <w:pPr>
              <w:pStyle w:val="Compact"/>
            </w:pPr>
          </w:p>
        </w:tc>
        <w:tc>
          <w:tcPr>
            <w:tcW w:w="0" w:type="auto"/>
          </w:tcPr>
          <w:p w14:paraId="67544778" w14:textId="77777777" w:rsidR="00E20806" w:rsidRDefault="00E20806">
            <w:pPr>
              <w:pStyle w:val="Compact"/>
            </w:pPr>
          </w:p>
        </w:tc>
        <w:tc>
          <w:tcPr>
            <w:tcW w:w="0" w:type="auto"/>
          </w:tcPr>
          <w:p w14:paraId="2746C23A" w14:textId="77777777" w:rsidR="00E20806" w:rsidRDefault="00E20806">
            <w:pPr>
              <w:pStyle w:val="Compact"/>
            </w:pPr>
          </w:p>
        </w:tc>
      </w:tr>
      <w:tr w:rsidR="00E20806" w14:paraId="7592D2C8" w14:textId="77777777" w:rsidTr="00EF6D05">
        <w:tc>
          <w:tcPr>
            <w:tcW w:w="0" w:type="auto"/>
          </w:tcPr>
          <w:p w14:paraId="749803B6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Hoàn 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nh khó khăn</w:t>
            </w:r>
          </w:p>
        </w:tc>
        <w:tc>
          <w:tcPr>
            <w:tcW w:w="0" w:type="auto"/>
          </w:tcPr>
          <w:p w14:paraId="06D36138" w14:textId="77777777" w:rsidR="00E20806" w:rsidRDefault="00E20806">
            <w:pPr>
              <w:pStyle w:val="Compact"/>
            </w:pPr>
          </w:p>
        </w:tc>
        <w:tc>
          <w:tcPr>
            <w:tcW w:w="0" w:type="auto"/>
          </w:tcPr>
          <w:p w14:paraId="76455DCF" w14:textId="77777777" w:rsidR="00E20806" w:rsidRDefault="00E20806">
            <w:pPr>
              <w:pStyle w:val="Compact"/>
            </w:pPr>
          </w:p>
        </w:tc>
        <w:tc>
          <w:tcPr>
            <w:tcW w:w="0" w:type="auto"/>
          </w:tcPr>
          <w:p w14:paraId="5E2CBE71" w14:textId="77777777" w:rsidR="00E20806" w:rsidRDefault="00E20806">
            <w:pPr>
              <w:pStyle w:val="Compact"/>
            </w:pPr>
          </w:p>
        </w:tc>
      </w:tr>
      <w:tr w:rsidR="00E20806" w14:paraId="448B25A0" w14:textId="77777777" w:rsidTr="00EF6D05">
        <w:tc>
          <w:tcPr>
            <w:tcW w:w="0" w:type="auto"/>
          </w:tcPr>
          <w:p w14:paraId="1CAD4BC7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Con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sĩ, thương binh</w:t>
            </w:r>
          </w:p>
        </w:tc>
        <w:tc>
          <w:tcPr>
            <w:tcW w:w="0" w:type="auto"/>
          </w:tcPr>
          <w:p w14:paraId="3F40D45B" w14:textId="77777777" w:rsidR="00E20806" w:rsidRDefault="00E20806">
            <w:pPr>
              <w:pStyle w:val="Compact"/>
            </w:pPr>
          </w:p>
        </w:tc>
        <w:tc>
          <w:tcPr>
            <w:tcW w:w="0" w:type="auto"/>
          </w:tcPr>
          <w:p w14:paraId="351F7057" w14:textId="77777777" w:rsidR="00E20806" w:rsidRDefault="00E20806">
            <w:pPr>
              <w:pStyle w:val="Compact"/>
            </w:pPr>
          </w:p>
        </w:tc>
        <w:tc>
          <w:tcPr>
            <w:tcW w:w="0" w:type="auto"/>
          </w:tcPr>
          <w:p w14:paraId="122585D0" w14:textId="77777777" w:rsidR="00E20806" w:rsidRDefault="00E20806">
            <w:pPr>
              <w:pStyle w:val="Compact"/>
            </w:pPr>
          </w:p>
        </w:tc>
      </w:tr>
    </w:tbl>
    <w:p w14:paraId="292F3348" w14:textId="77777777" w:rsidR="00E20806" w:rsidRDefault="006D5F52">
      <w:pPr>
        <w:pStyle w:val="Heading3"/>
      </w:pPr>
      <w:bookmarkStart w:id="10" w:name="ưu-đãi-theo-hình-thức-thanh-toán"/>
      <w:bookmarkEnd w:id="9"/>
      <w:r>
        <w:t>2. Ưu đãi theo hình th</w:t>
      </w:r>
      <w:r>
        <w:t>ứ</w:t>
      </w:r>
      <w:r>
        <w:t>c thanh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7"/>
        <w:gridCol w:w="1260"/>
        <w:gridCol w:w="1197"/>
        <w:gridCol w:w="1037"/>
      </w:tblGrid>
      <w:tr w:rsidR="00E20806" w14:paraId="0D6083D5" w14:textId="77777777" w:rsidTr="00EF6D05">
        <w:tc>
          <w:tcPr>
            <w:tcW w:w="0" w:type="auto"/>
          </w:tcPr>
          <w:p w14:paraId="12CF27ED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Hình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303B6F9D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73359C92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AC47244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20806" w14:paraId="4ED615F8" w14:textId="77777777" w:rsidTr="00EF6D05">
        <w:tc>
          <w:tcPr>
            <w:tcW w:w="0" w:type="auto"/>
          </w:tcPr>
          <w:p w14:paraId="4AAE2FDC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Đóng 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năm</w:t>
            </w:r>
          </w:p>
        </w:tc>
        <w:tc>
          <w:tcPr>
            <w:tcW w:w="0" w:type="auto"/>
          </w:tcPr>
          <w:p w14:paraId="176EEE94" w14:textId="77777777" w:rsidR="00E20806" w:rsidRDefault="00E20806">
            <w:pPr>
              <w:pStyle w:val="Compact"/>
            </w:pPr>
          </w:p>
        </w:tc>
        <w:tc>
          <w:tcPr>
            <w:tcW w:w="0" w:type="auto"/>
          </w:tcPr>
          <w:p w14:paraId="15C36D93" w14:textId="77777777" w:rsidR="00E20806" w:rsidRDefault="00E20806">
            <w:pPr>
              <w:pStyle w:val="Compact"/>
            </w:pPr>
          </w:p>
        </w:tc>
        <w:tc>
          <w:tcPr>
            <w:tcW w:w="0" w:type="auto"/>
          </w:tcPr>
          <w:p w14:paraId="054F50A9" w14:textId="77777777" w:rsidR="00E20806" w:rsidRDefault="00E20806">
            <w:pPr>
              <w:pStyle w:val="Compact"/>
            </w:pPr>
          </w:p>
        </w:tc>
      </w:tr>
      <w:tr w:rsidR="00E20806" w14:paraId="5821C293" w14:textId="77777777" w:rsidTr="00EF6D05">
        <w:tc>
          <w:tcPr>
            <w:tcW w:w="0" w:type="auto"/>
          </w:tcPr>
          <w:p w14:paraId="0615BC3D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Đóng theo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k</w:t>
            </w:r>
            <w:r>
              <w:rPr>
                <w:b/>
                <w:bCs/>
              </w:rPr>
              <w:t>ỳ</w:t>
            </w:r>
          </w:p>
        </w:tc>
        <w:tc>
          <w:tcPr>
            <w:tcW w:w="0" w:type="auto"/>
          </w:tcPr>
          <w:p w14:paraId="0AE32E47" w14:textId="77777777" w:rsidR="00E20806" w:rsidRDefault="00E20806">
            <w:pPr>
              <w:pStyle w:val="Compact"/>
            </w:pPr>
          </w:p>
        </w:tc>
        <w:tc>
          <w:tcPr>
            <w:tcW w:w="0" w:type="auto"/>
          </w:tcPr>
          <w:p w14:paraId="48732386" w14:textId="77777777" w:rsidR="00E20806" w:rsidRDefault="00E20806">
            <w:pPr>
              <w:pStyle w:val="Compact"/>
            </w:pPr>
          </w:p>
        </w:tc>
        <w:tc>
          <w:tcPr>
            <w:tcW w:w="0" w:type="auto"/>
          </w:tcPr>
          <w:p w14:paraId="04269B55" w14:textId="77777777" w:rsidR="00E20806" w:rsidRDefault="00E20806">
            <w:pPr>
              <w:pStyle w:val="Compact"/>
            </w:pPr>
          </w:p>
        </w:tc>
      </w:tr>
      <w:tr w:rsidR="00E20806" w14:paraId="11282D61" w14:textId="77777777" w:rsidTr="00EF6D05">
        <w:tc>
          <w:tcPr>
            <w:tcW w:w="0" w:type="auto"/>
          </w:tcPr>
          <w:p w14:paraId="2232722C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Đóng theo tháng</w:t>
            </w:r>
          </w:p>
        </w:tc>
        <w:tc>
          <w:tcPr>
            <w:tcW w:w="0" w:type="auto"/>
          </w:tcPr>
          <w:p w14:paraId="0452C3A0" w14:textId="77777777" w:rsidR="00E20806" w:rsidRDefault="00E20806">
            <w:pPr>
              <w:pStyle w:val="Compact"/>
            </w:pPr>
          </w:p>
        </w:tc>
        <w:tc>
          <w:tcPr>
            <w:tcW w:w="0" w:type="auto"/>
          </w:tcPr>
          <w:p w14:paraId="76278918" w14:textId="77777777" w:rsidR="00E20806" w:rsidRDefault="00E20806">
            <w:pPr>
              <w:pStyle w:val="Compact"/>
            </w:pPr>
          </w:p>
        </w:tc>
        <w:tc>
          <w:tcPr>
            <w:tcW w:w="0" w:type="auto"/>
          </w:tcPr>
          <w:p w14:paraId="65C351DB" w14:textId="77777777" w:rsidR="00E20806" w:rsidRDefault="00E20806">
            <w:pPr>
              <w:pStyle w:val="Compact"/>
            </w:pPr>
          </w:p>
        </w:tc>
      </w:tr>
    </w:tbl>
    <w:p w14:paraId="4D61AE84" w14:textId="77777777" w:rsidR="00E20806" w:rsidRDefault="006D5F52">
      <w:pPr>
        <w:pStyle w:val="Heading2"/>
      </w:pPr>
      <w:bookmarkStart w:id="11" w:name="thông-tin-liên-hệ"/>
      <w:bookmarkEnd w:id="8"/>
      <w:bookmarkEnd w:id="10"/>
      <w:r>
        <w:t>THÔNG TIN LIÊN H</w:t>
      </w:r>
      <w:r>
        <w:t>Ệ</w:t>
      </w:r>
    </w:p>
    <w:p w14:paraId="3770D459" w14:textId="77777777" w:rsidR="00E20806" w:rsidRDefault="006D5F52">
      <w:pPr>
        <w:pStyle w:val="Heading3"/>
      </w:pPr>
      <w:bookmarkStart w:id="12" w:name="thông-tin-liên-hệ-1"/>
      <w:r>
        <w:t>1. Thông tin liên h</w:t>
      </w:r>
      <w:r>
        <w:t>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E20806" w14:paraId="5C92A150" w14:textId="77777777" w:rsidTr="00EF6D05">
        <w:tc>
          <w:tcPr>
            <w:tcW w:w="0" w:type="auto"/>
          </w:tcPr>
          <w:p w14:paraId="7E8F1E5D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38CD34A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E20806" w14:paraId="0B35D42C" w14:textId="77777777" w:rsidTr="00EF6D05">
        <w:tc>
          <w:tcPr>
            <w:tcW w:w="0" w:type="auto"/>
          </w:tcPr>
          <w:p w14:paraId="00435554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322D3422" w14:textId="77777777" w:rsidR="00E20806" w:rsidRDefault="00E20806">
            <w:pPr>
              <w:pStyle w:val="Compact"/>
            </w:pPr>
          </w:p>
        </w:tc>
      </w:tr>
      <w:tr w:rsidR="00E20806" w14:paraId="4FB6A817" w14:textId="77777777" w:rsidTr="00EF6D05">
        <w:tc>
          <w:tcPr>
            <w:tcW w:w="0" w:type="auto"/>
          </w:tcPr>
          <w:p w14:paraId="2B19595A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0685A279" w14:textId="77777777" w:rsidR="00E20806" w:rsidRDefault="00E20806">
            <w:pPr>
              <w:pStyle w:val="Compact"/>
            </w:pPr>
          </w:p>
        </w:tc>
      </w:tr>
      <w:tr w:rsidR="00E20806" w14:paraId="2713ACE6" w14:textId="77777777" w:rsidTr="00EF6D05">
        <w:tc>
          <w:tcPr>
            <w:tcW w:w="0" w:type="auto"/>
          </w:tcPr>
          <w:p w14:paraId="2D5B53AC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23A5B4BE" w14:textId="77777777" w:rsidR="00E20806" w:rsidRDefault="00E20806">
            <w:pPr>
              <w:pStyle w:val="Compact"/>
            </w:pPr>
          </w:p>
        </w:tc>
      </w:tr>
      <w:tr w:rsidR="00E20806" w14:paraId="5DEDCAF2" w14:textId="77777777" w:rsidTr="00EF6D05">
        <w:tc>
          <w:tcPr>
            <w:tcW w:w="0" w:type="auto"/>
          </w:tcPr>
          <w:p w14:paraId="38DCBF28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Website</w:t>
            </w:r>
          </w:p>
        </w:tc>
        <w:tc>
          <w:tcPr>
            <w:tcW w:w="0" w:type="auto"/>
          </w:tcPr>
          <w:p w14:paraId="079E45F0" w14:textId="77777777" w:rsidR="00E20806" w:rsidRDefault="00E20806">
            <w:pPr>
              <w:pStyle w:val="Compact"/>
            </w:pPr>
          </w:p>
        </w:tc>
      </w:tr>
    </w:tbl>
    <w:p w14:paraId="068FA00D" w14:textId="77777777" w:rsidR="00E20806" w:rsidRDefault="006D5F52">
      <w:pPr>
        <w:pStyle w:val="Heading3"/>
      </w:pPr>
      <w:bookmarkStart w:id="13" w:name="thông-tin-bổ-sung"/>
      <w:bookmarkEnd w:id="12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E20806" w14:paraId="785789C2" w14:textId="77777777" w:rsidTr="00EF6D05">
        <w:tc>
          <w:tcPr>
            <w:tcW w:w="0" w:type="auto"/>
          </w:tcPr>
          <w:p w14:paraId="4EFBC90C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C5C9F49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E20806" w14:paraId="4ADD9468" w14:textId="77777777" w:rsidTr="00EF6D05">
        <w:tc>
          <w:tcPr>
            <w:tcW w:w="0" w:type="auto"/>
          </w:tcPr>
          <w:p w14:paraId="514CDA4D" w14:textId="77777777" w:rsidR="00E20806" w:rsidRDefault="006D5F52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0C5F9B82" w14:textId="77777777" w:rsidR="00E20806" w:rsidRDefault="00E20806">
            <w:pPr>
              <w:pStyle w:val="Compact"/>
            </w:pPr>
          </w:p>
        </w:tc>
      </w:tr>
    </w:tbl>
    <w:p w14:paraId="31932CE1" w14:textId="77777777" w:rsidR="00E20806" w:rsidRDefault="006D5F52">
      <w:pPr>
        <w:pStyle w:val="Heading2"/>
      </w:pPr>
      <w:bookmarkStart w:id="14" w:name="xác-nhận"/>
      <w:bookmarkEnd w:id="11"/>
      <w:bookmarkEnd w:id="13"/>
      <w:r>
        <w:t>XÁC NH</w:t>
      </w:r>
      <w:r>
        <w:t>Ậ</w:t>
      </w:r>
      <w:r>
        <w:t>N</w:t>
      </w:r>
    </w:p>
    <w:p w14:paraId="762D7812" w14:textId="77777777" w:rsidR="00E20806" w:rsidRDefault="006D5F52">
      <w:pPr>
        <w:pStyle w:val="Heading3"/>
      </w:pPr>
      <w:bookmarkStart w:id="15" w:name="người-gửi"/>
      <w:r>
        <w:t>Ngư</w:t>
      </w:r>
      <w:r>
        <w:t>ờ</w:t>
      </w:r>
      <w:r>
        <w:t>i g</w:t>
      </w:r>
      <w:r>
        <w:t>ử</w:t>
      </w:r>
      <w:r>
        <w:t>i:</w:t>
      </w:r>
    </w:p>
    <w:p w14:paraId="49643D8E" w14:textId="77777777" w:rsidR="00E20806" w:rsidRDefault="006D5F52">
      <w:pPr>
        <w:pStyle w:val="Compact"/>
        <w:numPr>
          <w:ilvl w:val="0"/>
          <w:numId w:val="2"/>
        </w:numPr>
      </w:pPr>
      <w:r>
        <w:t>Đã g</w:t>
      </w:r>
      <w:r>
        <w:t>ử</w:t>
      </w:r>
      <w:r>
        <w:t>i thông báo</w:t>
      </w:r>
    </w:p>
    <w:p w14:paraId="259A4389" w14:textId="77777777" w:rsidR="00E20806" w:rsidRDefault="006D5F52">
      <w:pPr>
        <w:pStyle w:val="Compact"/>
        <w:numPr>
          <w:ilvl w:val="0"/>
          <w:numId w:val="3"/>
        </w:numPr>
      </w:pPr>
      <w:r>
        <w:t>Đã ki</w:t>
      </w:r>
      <w:r>
        <w:t>ể</w:t>
      </w:r>
      <w:r>
        <w:t>m tra thông tin</w:t>
      </w:r>
    </w:p>
    <w:p w14:paraId="2A1D952B" w14:textId="77777777" w:rsidR="00E20806" w:rsidRDefault="006D5F52">
      <w:pPr>
        <w:pStyle w:val="Compact"/>
        <w:numPr>
          <w:ilvl w:val="0"/>
          <w:numId w:val="4"/>
        </w:numPr>
      </w:pPr>
      <w:r>
        <w:t>S</w:t>
      </w:r>
      <w:r>
        <w:t>ẵ</w:t>
      </w:r>
      <w:r>
        <w:t>n sàng gi</w:t>
      </w:r>
      <w:r>
        <w:t>ả</w:t>
      </w:r>
      <w:r>
        <w:t>i đáp th</w:t>
      </w:r>
      <w:r>
        <w:t>ắ</w:t>
      </w:r>
      <w:r>
        <w:t>c m</w:t>
      </w:r>
      <w:r>
        <w:t>ắ</w:t>
      </w:r>
      <w:r>
        <w:t>c</w:t>
      </w:r>
    </w:p>
    <w:p w14:paraId="4BF06784" w14:textId="77777777" w:rsidR="00E20806" w:rsidRDefault="006D5F52">
      <w:pPr>
        <w:pStyle w:val="FirstParagraph"/>
      </w:pPr>
      <w:r>
        <w:rPr>
          <w:b/>
          <w:bCs/>
        </w:rPr>
        <w:lastRenderedPageBreak/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60C00513" w14:textId="77777777" w:rsidR="00E20806" w:rsidRDefault="006D5F52">
      <w:pPr>
        <w:pStyle w:val="Heading3"/>
      </w:pPr>
      <w:bookmarkStart w:id="16" w:name="phụ-huynh"/>
      <w:bookmarkEnd w:id="15"/>
      <w:r>
        <w:t>Ph</w:t>
      </w:r>
      <w:r>
        <w:t>ụ</w:t>
      </w:r>
      <w:r>
        <w:t xml:space="preserve"> huynh:</w:t>
      </w:r>
    </w:p>
    <w:p w14:paraId="418F86BD" w14:textId="77777777" w:rsidR="00E20806" w:rsidRDefault="006D5F52">
      <w:pPr>
        <w:pStyle w:val="Compact"/>
        <w:numPr>
          <w:ilvl w:val="0"/>
          <w:numId w:val="5"/>
        </w:numPr>
      </w:pPr>
      <w:r>
        <w:t>Đã nh</w:t>
      </w:r>
      <w:r>
        <w:t>ậ</w:t>
      </w:r>
      <w:r>
        <w:t>n thông báo</w:t>
      </w:r>
    </w:p>
    <w:p w14:paraId="3A30DC86" w14:textId="77777777" w:rsidR="00E20806" w:rsidRDefault="006D5F52">
      <w:pPr>
        <w:pStyle w:val="Compact"/>
        <w:numPr>
          <w:ilvl w:val="0"/>
          <w:numId w:val="6"/>
        </w:numPr>
      </w:pPr>
      <w:r>
        <w:t>Đã đ</w:t>
      </w:r>
      <w:r>
        <w:t>ọ</w:t>
      </w:r>
      <w:r>
        <w:t>c và hi</w:t>
      </w:r>
      <w:r>
        <w:t>ể</w:t>
      </w:r>
      <w:r>
        <w:t>u rõ n</w:t>
      </w:r>
      <w:r>
        <w:t>ộ</w:t>
      </w:r>
      <w:r>
        <w:t>i dung</w:t>
      </w:r>
    </w:p>
    <w:p w14:paraId="7F88CEAD" w14:textId="77777777" w:rsidR="00E20806" w:rsidRDefault="006D5F52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th</w:t>
      </w:r>
      <w:r>
        <w:t>ự</w:t>
      </w:r>
      <w:r>
        <w:t>c hi</w:t>
      </w:r>
      <w:r>
        <w:t>ệ</w:t>
      </w:r>
      <w:r>
        <w:t>n</w:t>
      </w:r>
    </w:p>
    <w:p w14:paraId="3E6DC66C" w14:textId="77777777" w:rsidR="00E20806" w:rsidRDefault="006D5F52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1461F594" w14:textId="77777777" w:rsidR="00E20806" w:rsidRDefault="006D5F52">
      <w:pPr>
        <w:pStyle w:val="Heading3"/>
      </w:pPr>
      <w:bookmarkStart w:id="17" w:name="ban-giám-hiệu"/>
      <w:bookmarkEnd w:id="16"/>
      <w:r>
        <w:t>Ban Giám hi</w:t>
      </w:r>
      <w:r>
        <w:t>ệ</w:t>
      </w:r>
      <w:r>
        <w:t>u:</w:t>
      </w:r>
    </w:p>
    <w:p w14:paraId="0D16E82A" w14:textId="77777777" w:rsidR="00E20806" w:rsidRDefault="006D5F52">
      <w:pPr>
        <w:pStyle w:val="Compact"/>
        <w:numPr>
          <w:ilvl w:val="0"/>
          <w:numId w:val="8"/>
        </w:numPr>
      </w:pPr>
      <w:r>
        <w:t>Đã xem xét thông báo</w:t>
      </w:r>
    </w:p>
    <w:p w14:paraId="42D54BFB" w14:textId="77777777" w:rsidR="00E20806" w:rsidRDefault="006D5F52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0BD0A2EB" w14:textId="77777777" w:rsidR="00E20806" w:rsidRDefault="006D5F52">
      <w:pPr>
        <w:pStyle w:val="Compact"/>
        <w:numPr>
          <w:ilvl w:val="0"/>
          <w:numId w:val="10"/>
        </w:numPr>
      </w:pPr>
      <w:r>
        <w:t>Cho phép g</w:t>
      </w:r>
      <w:r>
        <w:t>ử</w:t>
      </w:r>
      <w:r>
        <w:t>i</w:t>
      </w:r>
    </w:p>
    <w:p w14:paraId="5E06D6D4" w14:textId="77777777" w:rsidR="00E20806" w:rsidRDefault="006D5F52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76C6B77" w14:textId="77777777" w:rsidR="00E20806" w:rsidRDefault="006D5F52">
      <w:pPr>
        <w:pStyle w:val="Heading2"/>
      </w:pPr>
      <w:bookmarkStart w:id="18" w:name="ghi-chú"/>
      <w:bookmarkEnd w:id="14"/>
      <w:bookmarkEnd w:id="17"/>
      <w:r>
        <w:t>GHI CHÚ</w:t>
      </w:r>
    </w:p>
    <w:p w14:paraId="25639604" w14:textId="77777777" w:rsidR="00E20806" w:rsidRDefault="006D5F52">
      <w:pPr>
        <w:pStyle w:val="Heading2"/>
      </w:pPr>
      <w:bookmarkStart w:id="19" w:name="thông-tin-bổ-sung-1"/>
      <w:bookmarkEnd w:id="18"/>
      <w:r>
        <w:t>### Thông tin b</w:t>
      </w:r>
      <w:r>
        <w:t>ổ</w:t>
      </w:r>
      <w:r>
        <w:t xml:space="preserve"> sung:</w:t>
      </w:r>
    </w:p>
    <w:p w14:paraId="787ECC80" w14:textId="77777777" w:rsidR="00E20806" w:rsidRDefault="006D5F52">
      <w:pPr>
        <w:pStyle w:val="Heading2"/>
      </w:pPr>
      <w:bookmarkStart w:id="20" w:name="lưu-ý-quan-trọng"/>
      <w:bookmarkEnd w:id="19"/>
      <w:r>
        <w:t>### Lưu ý quan tr</w:t>
      </w:r>
      <w:r>
        <w:t>ọ</w:t>
      </w:r>
      <w:r>
        <w:t>ng:</w:t>
      </w:r>
    </w:p>
    <w:p w14:paraId="33783B6B" w14:textId="77777777" w:rsidR="00E20806" w:rsidRDefault="006D5F52">
      <w:r>
        <w:pict w14:anchorId="21B5D1A5">
          <v:rect id="_x0000_i1044" style="width:0;height:1.5pt" o:hralign="center" o:hrstd="t" o:hr="t"/>
        </w:pict>
      </w:r>
    </w:p>
    <w:p w14:paraId="268C4786" w14:textId="77777777" w:rsidR="00E20806" w:rsidRDefault="006D5F52">
      <w:pPr>
        <w:pStyle w:val="FirstParagraph"/>
      </w:pPr>
      <w:r>
        <w:rPr>
          <w:b/>
          <w:bCs/>
        </w:rPr>
        <w:t>Ghi chú:</w:t>
      </w:r>
      <w:r>
        <w:t xml:space="preserve"> Thông báo này c</w:t>
      </w:r>
      <w:r>
        <w:t>ầ</w:t>
      </w:r>
      <w:r>
        <w:t>n đư</w:t>
      </w:r>
      <w:r>
        <w:t>ợ</w:t>
      </w:r>
      <w:r>
        <w:t>c g</w:t>
      </w:r>
      <w:r>
        <w:t>ử</w:t>
      </w:r>
      <w:r>
        <w:t>i đúng th</w:t>
      </w:r>
      <w:r>
        <w:t>ờ</w:t>
      </w:r>
      <w:r>
        <w:t>i gian và đ</w:t>
      </w:r>
      <w:r>
        <w:t>ả</w:t>
      </w:r>
      <w:r>
        <w:t>m b</w:t>
      </w:r>
      <w:r>
        <w:t>ả</w:t>
      </w:r>
      <w:r>
        <w:t>o ph</w:t>
      </w:r>
      <w:r>
        <w:t>ụ</w:t>
      </w:r>
      <w:r>
        <w:t xml:space="preserve"> huynh nh</w:t>
      </w:r>
      <w:r>
        <w:t>ậ</w:t>
      </w:r>
      <w:r>
        <w:t>n đư</w:t>
      </w:r>
      <w:r>
        <w:t>ợ</w:t>
      </w:r>
      <w:r>
        <w:t>c.</w:t>
      </w:r>
      <w:bookmarkEnd w:id="0"/>
      <w:bookmarkEnd w:id="20"/>
    </w:p>
    <w:sectPr w:rsidR="00E20806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D72B6" w14:textId="77777777" w:rsidR="006D5F52" w:rsidRDefault="006D5F52" w:rsidP="001B4FED">
      <w:pPr>
        <w:spacing w:line="240" w:lineRule="auto"/>
      </w:pPr>
      <w:r>
        <w:separator/>
      </w:r>
    </w:p>
  </w:endnote>
  <w:endnote w:type="continuationSeparator" w:id="0">
    <w:p w14:paraId="11CC33DF" w14:textId="77777777" w:rsidR="006D5F52" w:rsidRDefault="006D5F52" w:rsidP="001B4F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4DEFCC" w14:textId="77777777" w:rsidR="006D5F52" w:rsidRDefault="006D5F52" w:rsidP="001B4FED">
      <w:pPr>
        <w:spacing w:line="240" w:lineRule="auto"/>
      </w:pPr>
      <w:r>
        <w:separator/>
      </w:r>
    </w:p>
  </w:footnote>
  <w:footnote w:type="continuationSeparator" w:id="0">
    <w:p w14:paraId="0F4C9231" w14:textId="77777777" w:rsidR="006D5F52" w:rsidRDefault="006D5F52" w:rsidP="001B4F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9A77E" w14:textId="4D185BEE" w:rsidR="001B4FED" w:rsidRDefault="001B4FED" w:rsidP="009D0EBF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i w:val="0"/>
        <w:iCs w:val="0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3372980" wp14:editId="34982D8D">
          <wp:simplePos x="0" y="0"/>
          <wp:positionH relativeFrom="column">
            <wp:posOffset>-339449</wp:posOffset>
          </wp:positionH>
          <wp:positionV relativeFrom="paragraph">
            <wp:posOffset>-262255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33A66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01B5275" w14:textId="77777777" w:rsidR="001B4FED" w:rsidRPr="003E054C" w:rsidRDefault="001B4FED">
    <w:pPr>
      <w:pStyle w:val="Header"/>
      <w:rPr>
        <w:rStyle w:val="Emphasis"/>
        <w:rFonts w:cs="Times New Roman"/>
      </w:rPr>
    </w:pPr>
  </w:p>
  <w:p w14:paraId="60781DDF" w14:textId="77777777" w:rsidR="001B4FED" w:rsidRDefault="001B4F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9E2C2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46030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2CF62A0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0806"/>
    <w:rsid w:val="001B4FED"/>
    <w:rsid w:val="006D5F52"/>
    <w:rsid w:val="00E20806"/>
    <w:rsid w:val="00EF6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A13B3F9"/>
  <w15:docId w15:val="{F5CE946C-24F5-4405-AA9C-25585C779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F6D05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F6D05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F6D05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F6D05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EF6D05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EF6D0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F6D05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EF6D05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D05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D0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F6D05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EF6D05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F6D05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F6D05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D05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EF6D0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EF6D05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EF6D0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6D05"/>
    <w:rPr>
      <w:rFonts w:ascii="Times New Roman" w:hAnsi="Times New Roman"/>
      <w:szCs w:val="22"/>
    </w:rPr>
  </w:style>
  <w:style w:type="character" w:styleId="Emphasis">
    <w:name w:val="Emphasis"/>
    <w:rsid w:val="00EF6D05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EF6D05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EF6D05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EF6D0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EF6D0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rsid w:val="00EF6D05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19</TotalTime>
  <Pages>4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2026-01-27T07:06:00Z</dcterms:created>
  <dcterms:modified xsi:type="dcterms:W3CDTF">2026-01-27T07:19:00Z</dcterms:modified>
</cp:coreProperties>
</file>