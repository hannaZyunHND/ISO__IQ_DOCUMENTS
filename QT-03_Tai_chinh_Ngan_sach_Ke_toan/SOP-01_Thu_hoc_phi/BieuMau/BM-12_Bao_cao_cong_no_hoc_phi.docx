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D714" w14:textId="77777777" w:rsidR="008E0B27" w:rsidRDefault="003F59DB" w:rsidP="00E31B96">
      <w:pPr>
        <w:pStyle w:val="Title"/>
      </w:pPr>
      <w:bookmarkStart w:id="0" w:name="bm-12-báo-cáo-công-nợ-học-phí"/>
      <w:r>
        <w:t>BM-12: BÁO CÁO CÔNG N</w:t>
      </w:r>
      <w:r>
        <w:t>Ợ</w:t>
      </w:r>
      <w:r>
        <w:t xml:space="preserve"> H</w:t>
      </w:r>
      <w:r>
        <w:t>Ọ</w:t>
      </w:r>
      <w:r>
        <w:t>C PHÍ</w:t>
      </w:r>
    </w:p>
    <w:p w14:paraId="41A51047" w14:textId="77777777" w:rsidR="008E0B27" w:rsidRDefault="003F59D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46E50DA" w14:textId="77777777" w:rsidR="008E0B27" w:rsidRDefault="003F59DB">
      <w:r>
        <w:pict w14:anchorId="069FBDAB">
          <v:rect id="_x0000_i1025" style="width:0;height:1.5pt" o:hralign="center" o:hrstd="t" o:hr="t"/>
        </w:pict>
      </w:r>
    </w:p>
    <w:p w14:paraId="4720ABF6" w14:textId="77777777" w:rsidR="008E0B27" w:rsidRDefault="003F59DB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8E0B27" w14:paraId="502874B6" w14:textId="77777777" w:rsidTr="00E31B96">
        <w:tc>
          <w:tcPr>
            <w:tcW w:w="0" w:type="auto"/>
          </w:tcPr>
          <w:p w14:paraId="4B71E47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B55A85A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0B27" w14:paraId="06404230" w14:textId="77777777" w:rsidTr="00E31B96">
        <w:tc>
          <w:tcPr>
            <w:tcW w:w="0" w:type="auto"/>
          </w:tcPr>
          <w:p w14:paraId="3B12593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9F63AF2" w14:textId="77777777" w:rsidR="008E0B27" w:rsidRDefault="008E0B27">
            <w:pPr>
              <w:pStyle w:val="Compact"/>
            </w:pPr>
          </w:p>
        </w:tc>
      </w:tr>
      <w:tr w:rsidR="008E0B27" w14:paraId="2E250440" w14:textId="77777777" w:rsidTr="00E31B96">
        <w:tc>
          <w:tcPr>
            <w:tcW w:w="0" w:type="auto"/>
          </w:tcPr>
          <w:p w14:paraId="6A37F0F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F244982" w14:textId="77777777" w:rsidR="008E0B27" w:rsidRDefault="008E0B27">
            <w:pPr>
              <w:pStyle w:val="Compact"/>
            </w:pPr>
          </w:p>
        </w:tc>
      </w:tr>
      <w:tr w:rsidR="008E0B27" w14:paraId="2CA6FBDF" w14:textId="77777777" w:rsidTr="00E31B96">
        <w:tc>
          <w:tcPr>
            <w:tcW w:w="0" w:type="auto"/>
          </w:tcPr>
          <w:p w14:paraId="5D20E73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251F168" w14:textId="77777777" w:rsidR="008E0B27" w:rsidRDefault="008E0B27">
            <w:pPr>
              <w:pStyle w:val="Compact"/>
            </w:pPr>
          </w:p>
        </w:tc>
      </w:tr>
      <w:tr w:rsidR="008E0B27" w14:paraId="34DE40AE" w14:textId="77777777" w:rsidTr="00E31B96">
        <w:tc>
          <w:tcPr>
            <w:tcW w:w="0" w:type="auto"/>
          </w:tcPr>
          <w:p w14:paraId="1D1972BB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45325CE" w14:textId="77777777" w:rsidR="008E0B27" w:rsidRDefault="008E0B27">
            <w:pPr>
              <w:pStyle w:val="Compact"/>
            </w:pPr>
          </w:p>
        </w:tc>
      </w:tr>
      <w:tr w:rsidR="008E0B27" w14:paraId="35BB3603" w14:textId="77777777" w:rsidTr="00E31B96">
        <w:tc>
          <w:tcPr>
            <w:tcW w:w="0" w:type="auto"/>
          </w:tcPr>
          <w:p w14:paraId="4D641BF7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491BAE2" w14:textId="77777777" w:rsidR="008E0B27" w:rsidRDefault="008E0B27">
            <w:pPr>
              <w:pStyle w:val="Compact"/>
            </w:pPr>
          </w:p>
        </w:tc>
      </w:tr>
      <w:tr w:rsidR="008E0B27" w14:paraId="04F19F60" w14:textId="77777777" w:rsidTr="00E31B96">
        <w:tc>
          <w:tcPr>
            <w:tcW w:w="0" w:type="auto"/>
          </w:tcPr>
          <w:p w14:paraId="6A13D69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61D812F" w14:textId="77777777" w:rsidR="008E0B27" w:rsidRDefault="008E0B27">
            <w:pPr>
              <w:pStyle w:val="Compact"/>
            </w:pPr>
          </w:p>
        </w:tc>
      </w:tr>
    </w:tbl>
    <w:p w14:paraId="447BDB4D" w14:textId="77777777" w:rsidR="008E0B27" w:rsidRDefault="003F59DB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5E98E001" w14:textId="77777777" w:rsidR="008E0B27" w:rsidRDefault="003F59DB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7"/>
      </w:tblGrid>
      <w:tr w:rsidR="008E0B27" w14:paraId="5279D6C4" w14:textId="77777777" w:rsidTr="00E31B96">
        <w:tc>
          <w:tcPr>
            <w:tcW w:w="0" w:type="auto"/>
          </w:tcPr>
          <w:p w14:paraId="29D667B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154EFA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0B27" w14:paraId="66C357CA" w14:textId="77777777" w:rsidTr="00E31B96">
        <w:tc>
          <w:tcPr>
            <w:tcW w:w="0" w:type="auto"/>
          </w:tcPr>
          <w:p w14:paraId="273110E5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2061E60E" w14:textId="77777777" w:rsidR="008E0B27" w:rsidRDefault="008E0B27">
            <w:pPr>
              <w:pStyle w:val="Compact"/>
            </w:pPr>
          </w:p>
        </w:tc>
      </w:tr>
      <w:tr w:rsidR="008E0B27" w14:paraId="6166E8E9" w14:textId="77777777" w:rsidTr="00E31B96">
        <w:tc>
          <w:tcPr>
            <w:tcW w:w="0" w:type="auto"/>
          </w:tcPr>
          <w:p w14:paraId="6F0BBCC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có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055A9FC" w14:textId="77777777" w:rsidR="008E0B27" w:rsidRDefault="008E0B27">
            <w:pPr>
              <w:pStyle w:val="Compact"/>
            </w:pPr>
          </w:p>
        </w:tc>
      </w:tr>
      <w:tr w:rsidR="008E0B27" w14:paraId="714C1A97" w14:textId="77777777" w:rsidTr="00E31B96">
        <w:tc>
          <w:tcPr>
            <w:tcW w:w="0" w:type="auto"/>
          </w:tcPr>
          <w:p w14:paraId="44020D9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DD0E0C8" w14:textId="77777777" w:rsidR="008E0B27" w:rsidRDefault="008E0B27">
            <w:pPr>
              <w:pStyle w:val="Compact"/>
            </w:pPr>
          </w:p>
        </w:tc>
      </w:tr>
      <w:tr w:rsidR="008E0B27" w14:paraId="0AB55F46" w14:textId="77777777" w:rsidTr="00E31B96">
        <w:tc>
          <w:tcPr>
            <w:tcW w:w="0" w:type="auto"/>
          </w:tcPr>
          <w:p w14:paraId="0FA50D1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0" w:type="auto"/>
          </w:tcPr>
          <w:p w14:paraId="49F3028B" w14:textId="77777777" w:rsidR="008E0B27" w:rsidRDefault="008E0B27">
            <w:pPr>
              <w:pStyle w:val="Compact"/>
            </w:pPr>
          </w:p>
        </w:tc>
      </w:tr>
      <w:tr w:rsidR="008E0B27" w14:paraId="3D0B8CBF" w14:textId="77777777" w:rsidTr="00E31B96">
        <w:tc>
          <w:tcPr>
            <w:tcW w:w="0" w:type="auto"/>
          </w:tcPr>
          <w:p w14:paraId="6B14AC8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32CE9A1" w14:textId="77777777" w:rsidR="008E0B27" w:rsidRDefault="008E0B27">
            <w:pPr>
              <w:pStyle w:val="Compact"/>
            </w:pPr>
          </w:p>
        </w:tc>
      </w:tr>
    </w:tbl>
    <w:p w14:paraId="7F234B42" w14:textId="77777777" w:rsidR="008E0B27" w:rsidRDefault="003F59DB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8E0B27" w14:paraId="2C9E6AA3" w14:textId="77777777" w:rsidTr="00E31B96">
        <w:tc>
          <w:tcPr>
            <w:tcW w:w="0" w:type="auto"/>
          </w:tcPr>
          <w:p w14:paraId="080B14F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2F460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E0B27" w14:paraId="5F807DBC" w14:textId="77777777" w:rsidTr="00E31B96">
        <w:tc>
          <w:tcPr>
            <w:tcW w:w="0" w:type="auto"/>
          </w:tcPr>
          <w:p w14:paraId="546DBED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1400159" w14:textId="77777777" w:rsidR="008E0B27" w:rsidRDefault="008E0B27">
            <w:pPr>
              <w:pStyle w:val="Compact"/>
            </w:pPr>
          </w:p>
        </w:tc>
      </w:tr>
    </w:tbl>
    <w:p w14:paraId="5F647D4C" w14:textId="77777777" w:rsidR="008E0B27" w:rsidRDefault="003F59DB">
      <w:pPr>
        <w:pStyle w:val="Heading2"/>
      </w:pPr>
      <w:bookmarkStart w:id="5" w:name="thống-kê-chi-tiết"/>
      <w:bookmarkEnd w:id="2"/>
      <w:bookmarkEnd w:id="4"/>
      <w:r>
        <w:lastRenderedPageBreak/>
        <w:t>TH</w:t>
      </w:r>
      <w:r>
        <w:t>Ố</w:t>
      </w:r>
      <w:r>
        <w:t>NG KÊ CHI TI</w:t>
      </w:r>
      <w:r>
        <w:t>Ế</w:t>
      </w:r>
      <w:r>
        <w:t>T</w:t>
      </w:r>
    </w:p>
    <w:p w14:paraId="2D27AAF2" w14:textId="77777777" w:rsidR="008E0B27" w:rsidRDefault="003F59DB">
      <w:pPr>
        <w:pStyle w:val="Heading3"/>
      </w:pPr>
      <w:bookmarkStart w:id="6" w:name="thống-kê-theo-loại-nợ"/>
      <w:r>
        <w:t>1. Th</w:t>
      </w:r>
      <w:r>
        <w:t>ố</w:t>
      </w:r>
      <w:r>
        <w:t>ng kê theo lo</w:t>
      </w:r>
      <w:r>
        <w:t>ạ</w:t>
      </w:r>
      <w:r>
        <w:t>i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428BC2BE" w14:textId="77777777" w:rsidTr="00E31B96">
        <w:tc>
          <w:tcPr>
            <w:tcW w:w="1584" w:type="dxa"/>
          </w:tcPr>
          <w:p w14:paraId="65D5D3B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5726F59B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CA9200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4F3DF1B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166F2FD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4BDD092A" w14:textId="77777777" w:rsidTr="00E31B96">
        <w:tc>
          <w:tcPr>
            <w:tcW w:w="1584" w:type="dxa"/>
          </w:tcPr>
          <w:p w14:paraId="06BAD93B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584" w:type="dxa"/>
          </w:tcPr>
          <w:p w14:paraId="492C569E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503CF5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E36956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F0D4A02" w14:textId="77777777" w:rsidR="008E0B27" w:rsidRDefault="008E0B27">
            <w:pPr>
              <w:pStyle w:val="Compact"/>
            </w:pPr>
          </w:p>
        </w:tc>
      </w:tr>
      <w:tr w:rsidR="008E0B27" w14:paraId="06A5FFD9" w14:textId="77777777" w:rsidTr="00E31B96">
        <w:tc>
          <w:tcPr>
            <w:tcW w:w="1584" w:type="dxa"/>
          </w:tcPr>
          <w:p w14:paraId="79B5734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xe đưa đón</w:t>
            </w:r>
          </w:p>
        </w:tc>
        <w:tc>
          <w:tcPr>
            <w:tcW w:w="1584" w:type="dxa"/>
          </w:tcPr>
          <w:p w14:paraId="4115A2D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615302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5E43EE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04DE063" w14:textId="77777777" w:rsidR="008E0B27" w:rsidRDefault="008E0B27">
            <w:pPr>
              <w:pStyle w:val="Compact"/>
            </w:pPr>
          </w:p>
        </w:tc>
      </w:tr>
      <w:tr w:rsidR="008E0B27" w14:paraId="34A41277" w14:textId="77777777" w:rsidTr="00E31B96">
        <w:tc>
          <w:tcPr>
            <w:tcW w:w="1584" w:type="dxa"/>
          </w:tcPr>
          <w:p w14:paraId="2954DF0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ăn</w:t>
            </w:r>
          </w:p>
        </w:tc>
        <w:tc>
          <w:tcPr>
            <w:tcW w:w="1584" w:type="dxa"/>
          </w:tcPr>
          <w:p w14:paraId="37FDF0E8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40FBF7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B2FE64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7A233A5" w14:textId="77777777" w:rsidR="008E0B27" w:rsidRDefault="008E0B27">
            <w:pPr>
              <w:pStyle w:val="Compact"/>
            </w:pPr>
          </w:p>
        </w:tc>
      </w:tr>
      <w:tr w:rsidR="008E0B27" w14:paraId="1184D4A3" w14:textId="77777777" w:rsidTr="00E31B96">
        <w:tc>
          <w:tcPr>
            <w:tcW w:w="1584" w:type="dxa"/>
          </w:tcPr>
          <w:p w14:paraId="15652AB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1584" w:type="dxa"/>
          </w:tcPr>
          <w:p w14:paraId="6523520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70F3B0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E57420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48C9D8C" w14:textId="77777777" w:rsidR="008E0B27" w:rsidRDefault="008E0B27">
            <w:pPr>
              <w:pStyle w:val="Compact"/>
            </w:pPr>
          </w:p>
        </w:tc>
      </w:tr>
      <w:tr w:rsidR="008E0B27" w14:paraId="6964B5ED" w14:textId="77777777" w:rsidTr="00E31B96">
        <w:tc>
          <w:tcPr>
            <w:tcW w:w="1584" w:type="dxa"/>
          </w:tcPr>
          <w:p w14:paraId="2FDE1D5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khác</w:t>
            </w:r>
          </w:p>
        </w:tc>
        <w:tc>
          <w:tcPr>
            <w:tcW w:w="1584" w:type="dxa"/>
          </w:tcPr>
          <w:p w14:paraId="7718B8A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A707F9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8DA874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283E7EA" w14:textId="77777777" w:rsidR="008E0B27" w:rsidRDefault="008E0B27">
            <w:pPr>
              <w:pStyle w:val="Compact"/>
            </w:pPr>
          </w:p>
        </w:tc>
      </w:tr>
      <w:tr w:rsidR="008E0B27" w14:paraId="19A178A4" w14:textId="77777777" w:rsidTr="00E31B96">
        <w:tc>
          <w:tcPr>
            <w:tcW w:w="1584" w:type="dxa"/>
          </w:tcPr>
          <w:p w14:paraId="57A42E9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09C73D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D147A76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5AAD0A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513F4C1" w14:textId="77777777" w:rsidR="008E0B27" w:rsidRDefault="008E0B27">
            <w:pPr>
              <w:pStyle w:val="Compact"/>
            </w:pPr>
          </w:p>
        </w:tc>
      </w:tr>
    </w:tbl>
    <w:p w14:paraId="629DEE0A" w14:textId="77777777" w:rsidR="008E0B27" w:rsidRDefault="003F59DB">
      <w:pPr>
        <w:pStyle w:val="Heading3"/>
      </w:pPr>
      <w:bookmarkStart w:id="7" w:name="thống-kê-theo-thời-gian-nợ"/>
      <w:bookmarkEnd w:id="6"/>
      <w:r>
        <w:t>2. Th</w:t>
      </w:r>
      <w:r>
        <w:t>ố</w:t>
      </w:r>
      <w:r>
        <w:t>ng kê theo th</w:t>
      </w:r>
      <w:r>
        <w:t>ờ</w:t>
      </w:r>
      <w:r>
        <w:t>i gian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44F54F81" w14:textId="77777777" w:rsidTr="00E31B96">
        <w:tc>
          <w:tcPr>
            <w:tcW w:w="1584" w:type="dxa"/>
          </w:tcPr>
          <w:p w14:paraId="5FC1D3E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29EABF0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DAE2F6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0E5E4CE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52BA024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57AB8C57" w14:textId="77777777" w:rsidTr="00E31B96">
        <w:tc>
          <w:tcPr>
            <w:tcW w:w="1584" w:type="dxa"/>
          </w:tcPr>
          <w:p w14:paraId="11F7E42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5-10 ngày</w:t>
            </w:r>
          </w:p>
        </w:tc>
        <w:tc>
          <w:tcPr>
            <w:tcW w:w="1584" w:type="dxa"/>
          </w:tcPr>
          <w:p w14:paraId="6DF963C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3764D9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C8B9AF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2C48191" w14:textId="77777777" w:rsidR="008E0B27" w:rsidRDefault="008E0B27">
            <w:pPr>
              <w:pStyle w:val="Compact"/>
            </w:pPr>
          </w:p>
        </w:tc>
      </w:tr>
      <w:tr w:rsidR="008E0B27" w14:paraId="53B165A2" w14:textId="77777777" w:rsidTr="00E31B96">
        <w:tc>
          <w:tcPr>
            <w:tcW w:w="1584" w:type="dxa"/>
          </w:tcPr>
          <w:p w14:paraId="6B33B85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11-30 ngày</w:t>
            </w:r>
          </w:p>
        </w:tc>
        <w:tc>
          <w:tcPr>
            <w:tcW w:w="1584" w:type="dxa"/>
          </w:tcPr>
          <w:p w14:paraId="3A33365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9B9BBD8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568256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770F69B" w14:textId="77777777" w:rsidR="008E0B27" w:rsidRDefault="008E0B27">
            <w:pPr>
              <w:pStyle w:val="Compact"/>
            </w:pPr>
          </w:p>
        </w:tc>
      </w:tr>
      <w:tr w:rsidR="008E0B27" w14:paraId="501AB43D" w14:textId="77777777" w:rsidTr="00E31B96">
        <w:tc>
          <w:tcPr>
            <w:tcW w:w="1584" w:type="dxa"/>
          </w:tcPr>
          <w:p w14:paraId="5794E31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1-2 tháng</w:t>
            </w:r>
          </w:p>
        </w:tc>
        <w:tc>
          <w:tcPr>
            <w:tcW w:w="1584" w:type="dxa"/>
          </w:tcPr>
          <w:p w14:paraId="05D826F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05BD47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DF34B1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994E4CF" w14:textId="77777777" w:rsidR="008E0B27" w:rsidRDefault="008E0B27">
            <w:pPr>
              <w:pStyle w:val="Compact"/>
            </w:pPr>
          </w:p>
        </w:tc>
      </w:tr>
      <w:tr w:rsidR="008E0B27" w14:paraId="5D64B230" w14:textId="77777777" w:rsidTr="00E31B96">
        <w:tc>
          <w:tcPr>
            <w:tcW w:w="1584" w:type="dxa"/>
          </w:tcPr>
          <w:p w14:paraId="2B81563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&gt; 2 tháng</w:t>
            </w:r>
          </w:p>
        </w:tc>
        <w:tc>
          <w:tcPr>
            <w:tcW w:w="1584" w:type="dxa"/>
          </w:tcPr>
          <w:p w14:paraId="1BD61FF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0958E0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476F5C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2BF3BC4" w14:textId="77777777" w:rsidR="008E0B27" w:rsidRDefault="008E0B27">
            <w:pPr>
              <w:pStyle w:val="Compact"/>
            </w:pPr>
          </w:p>
        </w:tc>
      </w:tr>
      <w:tr w:rsidR="008E0B27" w14:paraId="4C9E0F5A" w14:textId="77777777" w:rsidTr="00E31B96">
        <w:tc>
          <w:tcPr>
            <w:tcW w:w="1584" w:type="dxa"/>
          </w:tcPr>
          <w:p w14:paraId="7B14D02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883280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AA3CB7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8C096A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F604E06" w14:textId="77777777" w:rsidR="008E0B27" w:rsidRDefault="008E0B27">
            <w:pPr>
              <w:pStyle w:val="Compact"/>
            </w:pPr>
          </w:p>
        </w:tc>
      </w:tr>
    </w:tbl>
    <w:p w14:paraId="66BFBAFF" w14:textId="77777777" w:rsidR="008E0B27" w:rsidRDefault="003F59DB">
      <w:pPr>
        <w:pStyle w:val="Heading3"/>
      </w:pPr>
      <w:bookmarkStart w:id="8" w:name="thống-kê-theo-cấp-học"/>
      <w:bookmarkEnd w:id="7"/>
      <w:r>
        <w:t>3. Th</w:t>
      </w:r>
      <w:r>
        <w:t>ố</w:t>
      </w:r>
      <w:r>
        <w:t>ng kê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22C068A9" w14:textId="77777777" w:rsidTr="00E31B96">
        <w:tc>
          <w:tcPr>
            <w:tcW w:w="1584" w:type="dxa"/>
          </w:tcPr>
          <w:p w14:paraId="6475B787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130EAFA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584" w:type="dxa"/>
          </w:tcPr>
          <w:p w14:paraId="35756BF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có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74BAC0F5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3B8970F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696B3F49" w14:textId="77777777" w:rsidTr="00E31B96">
        <w:tc>
          <w:tcPr>
            <w:tcW w:w="1584" w:type="dxa"/>
          </w:tcPr>
          <w:p w14:paraId="4A7BF19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584" w:type="dxa"/>
          </w:tcPr>
          <w:p w14:paraId="0FEEF6C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D7F205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1088BD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FE96F99" w14:textId="77777777" w:rsidR="008E0B27" w:rsidRDefault="008E0B27">
            <w:pPr>
              <w:pStyle w:val="Compact"/>
            </w:pPr>
          </w:p>
        </w:tc>
      </w:tr>
      <w:tr w:rsidR="008E0B27" w14:paraId="096A5596" w14:textId="77777777" w:rsidTr="00E31B96">
        <w:tc>
          <w:tcPr>
            <w:tcW w:w="1584" w:type="dxa"/>
          </w:tcPr>
          <w:p w14:paraId="5267B35A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giáo</w:t>
            </w:r>
          </w:p>
        </w:tc>
        <w:tc>
          <w:tcPr>
            <w:tcW w:w="1584" w:type="dxa"/>
          </w:tcPr>
          <w:p w14:paraId="6F5869B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DDDAD5D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C508EB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97F0833" w14:textId="77777777" w:rsidR="008E0B27" w:rsidRDefault="008E0B27">
            <w:pPr>
              <w:pStyle w:val="Compact"/>
            </w:pPr>
          </w:p>
        </w:tc>
      </w:tr>
      <w:tr w:rsidR="008E0B27" w14:paraId="70CA80F9" w14:textId="77777777" w:rsidTr="00E31B96">
        <w:tc>
          <w:tcPr>
            <w:tcW w:w="1584" w:type="dxa"/>
          </w:tcPr>
          <w:p w14:paraId="4F6212CA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0077AB2D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9EE7E0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D6540C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073427C" w14:textId="77777777" w:rsidR="008E0B27" w:rsidRDefault="008E0B27">
            <w:pPr>
              <w:pStyle w:val="Compact"/>
            </w:pPr>
          </w:p>
        </w:tc>
      </w:tr>
      <w:tr w:rsidR="008E0B27" w14:paraId="4E3550A2" w14:textId="77777777" w:rsidTr="00E31B96">
        <w:tc>
          <w:tcPr>
            <w:tcW w:w="1584" w:type="dxa"/>
          </w:tcPr>
          <w:p w14:paraId="23C2C49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  <w:tc>
          <w:tcPr>
            <w:tcW w:w="1584" w:type="dxa"/>
          </w:tcPr>
          <w:p w14:paraId="01FCEA0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EAB4DE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CD8BA0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165ECAC" w14:textId="77777777" w:rsidR="008E0B27" w:rsidRDefault="008E0B27">
            <w:pPr>
              <w:pStyle w:val="Compact"/>
            </w:pPr>
          </w:p>
        </w:tc>
      </w:tr>
      <w:tr w:rsidR="008E0B27" w14:paraId="36191E5A" w14:textId="77777777" w:rsidTr="00E31B96">
        <w:tc>
          <w:tcPr>
            <w:tcW w:w="1584" w:type="dxa"/>
          </w:tcPr>
          <w:p w14:paraId="6E6341F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0E7CA18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74101A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3E9B5D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7F1E634" w14:textId="77777777" w:rsidR="008E0B27" w:rsidRDefault="008E0B27">
            <w:pPr>
              <w:pStyle w:val="Compact"/>
            </w:pPr>
          </w:p>
        </w:tc>
      </w:tr>
    </w:tbl>
    <w:p w14:paraId="7CAE24C7" w14:textId="77777777" w:rsidR="008E0B27" w:rsidRDefault="003F59DB">
      <w:pPr>
        <w:pStyle w:val="Heading2"/>
      </w:pPr>
      <w:bookmarkStart w:id="9" w:name="danh-sách-nợ-chi-tiết"/>
      <w:bookmarkEnd w:id="5"/>
      <w:bookmarkEnd w:id="8"/>
      <w:r>
        <w:t>DANH SÁCH N</w:t>
      </w:r>
      <w:r>
        <w:t>Ợ</w:t>
      </w:r>
      <w:r>
        <w:t xml:space="preserve"> CHI TI</w:t>
      </w:r>
      <w:r>
        <w:t>Ế</w:t>
      </w:r>
      <w:r>
        <w:t>T</w:t>
      </w:r>
    </w:p>
    <w:p w14:paraId="3FC5EE70" w14:textId="77777777" w:rsidR="008E0B27" w:rsidRDefault="003F59DB">
      <w:pPr>
        <w:pStyle w:val="Heading3"/>
      </w:pPr>
      <w:bookmarkStart w:id="10" w:name="danh-sách-nợ-ngắn-hạn-5-10-ngày"/>
      <w:r>
        <w:t>1. Danh sách n</w:t>
      </w:r>
      <w:r>
        <w:t>ợ</w:t>
      </w:r>
      <w:r>
        <w:t xml:space="preserve"> ng</w:t>
      </w:r>
      <w:r>
        <w:t>ắ</w:t>
      </w:r>
      <w:r>
        <w:t>n h</w:t>
      </w:r>
      <w:r>
        <w:t>ạ</w:t>
      </w:r>
      <w:r>
        <w:t>n (5-10 ngày)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646C4DAB" w14:textId="77777777" w:rsidTr="00E31B96">
        <w:tc>
          <w:tcPr>
            <w:tcW w:w="1584" w:type="dxa"/>
          </w:tcPr>
          <w:p w14:paraId="27591A2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204E01D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584" w:type="dxa"/>
          </w:tcPr>
          <w:p w14:paraId="6BAA9376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09E812B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2722282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11F334BB" w14:textId="77777777" w:rsidTr="00E31B96">
        <w:tc>
          <w:tcPr>
            <w:tcW w:w="1584" w:type="dxa"/>
          </w:tcPr>
          <w:p w14:paraId="29EC749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6F42563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EF1879E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2EC8EF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8348585" w14:textId="77777777" w:rsidR="008E0B27" w:rsidRDefault="008E0B27">
            <w:pPr>
              <w:pStyle w:val="Compact"/>
            </w:pPr>
          </w:p>
        </w:tc>
      </w:tr>
      <w:tr w:rsidR="008E0B27" w14:paraId="0749E2CB" w14:textId="77777777" w:rsidTr="00E31B96">
        <w:tc>
          <w:tcPr>
            <w:tcW w:w="1584" w:type="dxa"/>
          </w:tcPr>
          <w:p w14:paraId="3A3AB5B0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7958ECE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385ADE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A6CD86D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CB783D8" w14:textId="77777777" w:rsidR="008E0B27" w:rsidRDefault="008E0B27">
            <w:pPr>
              <w:pStyle w:val="Compact"/>
            </w:pPr>
          </w:p>
        </w:tc>
      </w:tr>
      <w:tr w:rsidR="008E0B27" w14:paraId="03969F46" w14:textId="77777777" w:rsidTr="00E31B96">
        <w:tc>
          <w:tcPr>
            <w:tcW w:w="1584" w:type="dxa"/>
          </w:tcPr>
          <w:p w14:paraId="388E39B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434A307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03274DE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ABA132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F7CD8D1" w14:textId="77777777" w:rsidR="008E0B27" w:rsidRDefault="008E0B27">
            <w:pPr>
              <w:pStyle w:val="Compact"/>
            </w:pPr>
          </w:p>
        </w:tc>
      </w:tr>
      <w:tr w:rsidR="008E0B27" w14:paraId="56921CFD" w14:textId="77777777" w:rsidTr="00E31B96">
        <w:tc>
          <w:tcPr>
            <w:tcW w:w="1584" w:type="dxa"/>
          </w:tcPr>
          <w:p w14:paraId="4468EFA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84" w:type="dxa"/>
          </w:tcPr>
          <w:p w14:paraId="08BE045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CB8C24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701639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B55D325" w14:textId="77777777" w:rsidR="008E0B27" w:rsidRDefault="008E0B27">
            <w:pPr>
              <w:pStyle w:val="Compact"/>
            </w:pPr>
          </w:p>
        </w:tc>
      </w:tr>
      <w:tr w:rsidR="008E0B27" w14:paraId="5358A388" w14:textId="77777777" w:rsidTr="00E31B96">
        <w:tc>
          <w:tcPr>
            <w:tcW w:w="1584" w:type="dxa"/>
          </w:tcPr>
          <w:p w14:paraId="3E6EFB2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584" w:type="dxa"/>
          </w:tcPr>
          <w:p w14:paraId="42A556C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BFE6A0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A35892C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2DC2A8A" w14:textId="77777777" w:rsidR="008E0B27" w:rsidRDefault="008E0B27">
            <w:pPr>
              <w:pStyle w:val="Compact"/>
            </w:pPr>
          </w:p>
        </w:tc>
      </w:tr>
    </w:tbl>
    <w:p w14:paraId="0A86897B" w14:textId="77777777" w:rsidR="008E0B27" w:rsidRDefault="003F59DB">
      <w:pPr>
        <w:pStyle w:val="Heading3"/>
      </w:pPr>
      <w:bookmarkStart w:id="11" w:name="danh-sách-nợ-trung-hạn-11-30-ngày"/>
      <w:bookmarkEnd w:id="10"/>
      <w:r>
        <w:t>2. Danh sách n</w:t>
      </w:r>
      <w:r>
        <w:t>ợ</w:t>
      </w:r>
      <w:r>
        <w:t xml:space="preserve"> trung h</w:t>
      </w:r>
      <w:r>
        <w:t>ạ</w:t>
      </w:r>
      <w:r>
        <w:t>n (11-30 ngày)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5C454C8E" w14:textId="77777777" w:rsidTr="00E31B96">
        <w:tc>
          <w:tcPr>
            <w:tcW w:w="1584" w:type="dxa"/>
          </w:tcPr>
          <w:p w14:paraId="6654DB7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607475B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584" w:type="dxa"/>
          </w:tcPr>
          <w:p w14:paraId="6ED5CA1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1AB7E7C6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1C43489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41F329C8" w14:textId="77777777" w:rsidTr="00E31B96">
        <w:tc>
          <w:tcPr>
            <w:tcW w:w="1584" w:type="dxa"/>
          </w:tcPr>
          <w:p w14:paraId="6996D327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5A2F6AC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81FB4B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365F18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8EFC8B3" w14:textId="77777777" w:rsidR="008E0B27" w:rsidRDefault="008E0B27">
            <w:pPr>
              <w:pStyle w:val="Compact"/>
            </w:pPr>
          </w:p>
        </w:tc>
      </w:tr>
      <w:tr w:rsidR="008E0B27" w14:paraId="5D45191C" w14:textId="77777777" w:rsidTr="00E31B96">
        <w:tc>
          <w:tcPr>
            <w:tcW w:w="1584" w:type="dxa"/>
          </w:tcPr>
          <w:p w14:paraId="2896C4A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3B043E0C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CCD2F5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69E2CC4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D284754" w14:textId="77777777" w:rsidR="008E0B27" w:rsidRDefault="008E0B27">
            <w:pPr>
              <w:pStyle w:val="Compact"/>
            </w:pPr>
          </w:p>
        </w:tc>
      </w:tr>
      <w:tr w:rsidR="008E0B27" w14:paraId="2A0BBD9F" w14:textId="77777777" w:rsidTr="00E31B96">
        <w:tc>
          <w:tcPr>
            <w:tcW w:w="1584" w:type="dxa"/>
          </w:tcPr>
          <w:p w14:paraId="3EE13ED5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62344E4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BAC4FB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C7AE95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2574C02" w14:textId="77777777" w:rsidR="008E0B27" w:rsidRDefault="008E0B27">
            <w:pPr>
              <w:pStyle w:val="Compact"/>
            </w:pPr>
          </w:p>
        </w:tc>
      </w:tr>
      <w:tr w:rsidR="008E0B27" w14:paraId="3B0A4E36" w14:textId="77777777" w:rsidTr="00E31B96">
        <w:tc>
          <w:tcPr>
            <w:tcW w:w="1584" w:type="dxa"/>
          </w:tcPr>
          <w:p w14:paraId="1F764EE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84" w:type="dxa"/>
          </w:tcPr>
          <w:p w14:paraId="18BD10F1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83FA30D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C5EF7B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252516B" w14:textId="77777777" w:rsidR="008E0B27" w:rsidRDefault="008E0B27">
            <w:pPr>
              <w:pStyle w:val="Compact"/>
            </w:pPr>
          </w:p>
        </w:tc>
      </w:tr>
      <w:tr w:rsidR="008E0B27" w14:paraId="2487ADEF" w14:textId="77777777" w:rsidTr="00E31B96">
        <w:tc>
          <w:tcPr>
            <w:tcW w:w="1584" w:type="dxa"/>
          </w:tcPr>
          <w:p w14:paraId="15674D6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584" w:type="dxa"/>
          </w:tcPr>
          <w:p w14:paraId="37103AF6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4B2B61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700C8E7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4282E5E" w14:textId="77777777" w:rsidR="008E0B27" w:rsidRDefault="008E0B27">
            <w:pPr>
              <w:pStyle w:val="Compact"/>
            </w:pPr>
          </w:p>
        </w:tc>
      </w:tr>
    </w:tbl>
    <w:p w14:paraId="04285EE1" w14:textId="77777777" w:rsidR="008E0B27" w:rsidRDefault="003F59DB">
      <w:pPr>
        <w:pStyle w:val="Heading3"/>
      </w:pPr>
      <w:bookmarkStart w:id="12" w:name="danh-sách-nợ-dài-hạn-1-2-tháng"/>
      <w:bookmarkEnd w:id="11"/>
      <w:r>
        <w:t>3. Danh sách n</w:t>
      </w:r>
      <w:r>
        <w:t>ợ</w:t>
      </w:r>
      <w:r>
        <w:t xml:space="preserve"> dài h</w:t>
      </w:r>
      <w:r>
        <w:t>ạ</w:t>
      </w:r>
      <w:r>
        <w:t>n (1-2 tháng)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4D477802" w14:textId="77777777" w:rsidTr="00E31B96">
        <w:tc>
          <w:tcPr>
            <w:tcW w:w="1584" w:type="dxa"/>
          </w:tcPr>
          <w:p w14:paraId="1BCC81E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0FA1570A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584" w:type="dxa"/>
          </w:tcPr>
          <w:p w14:paraId="3B94CA5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5624204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42F85E5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4B6DA894" w14:textId="77777777" w:rsidTr="00E31B96">
        <w:tc>
          <w:tcPr>
            <w:tcW w:w="1584" w:type="dxa"/>
          </w:tcPr>
          <w:p w14:paraId="49D3C71B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5C8A439A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F50614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9AFF38D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E1F2225" w14:textId="77777777" w:rsidR="008E0B27" w:rsidRDefault="008E0B27">
            <w:pPr>
              <w:pStyle w:val="Compact"/>
            </w:pPr>
          </w:p>
        </w:tc>
      </w:tr>
      <w:tr w:rsidR="008E0B27" w14:paraId="47CDC77A" w14:textId="77777777" w:rsidTr="00E31B96">
        <w:tc>
          <w:tcPr>
            <w:tcW w:w="1584" w:type="dxa"/>
          </w:tcPr>
          <w:p w14:paraId="48E9060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2E988F89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DC74A9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18487AC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455BA02" w14:textId="77777777" w:rsidR="008E0B27" w:rsidRDefault="008E0B27">
            <w:pPr>
              <w:pStyle w:val="Compact"/>
            </w:pPr>
          </w:p>
        </w:tc>
      </w:tr>
      <w:tr w:rsidR="008E0B27" w14:paraId="715BFCE2" w14:textId="77777777" w:rsidTr="00E31B96">
        <w:tc>
          <w:tcPr>
            <w:tcW w:w="1584" w:type="dxa"/>
          </w:tcPr>
          <w:p w14:paraId="3C6A6A9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5988D3F6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13876C8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1E31BE8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56651C6" w14:textId="77777777" w:rsidR="008E0B27" w:rsidRDefault="008E0B27">
            <w:pPr>
              <w:pStyle w:val="Compact"/>
            </w:pPr>
          </w:p>
        </w:tc>
      </w:tr>
      <w:tr w:rsidR="008E0B27" w14:paraId="1211CFB9" w14:textId="77777777" w:rsidTr="00E31B96">
        <w:tc>
          <w:tcPr>
            <w:tcW w:w="1584" w:type="dxa"/>
          </w:tcPr>
          <w:p w14:paraId="71014FED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84" w:type="dxa"/>
          </w:tcPr>
          <w:p w14:paraId="5A64319B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0CFE08C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1E6418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96C1297" w14:textId="77777777" w:rsidR="008E0B27" w:rsidRDefault="008E0B27">
            <w:pPr>
              <w:pStyle w:val="Compact"/>
            </w:pPr>
          </w:p>
        </w:tc>
      </w:tr>
      <w:tr w:rsidR="008E0B27" w14:paraId="71917080" w14:textId="77777777" w:rsidTr="00E31B96">
        <w:tc>
          <w:tcPr>
            <w:tcW w:w="1584" w:type="dxa"/>
          </w:tcPr>
          <w:p w14:paraId="505AADC5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1584" w:type="dxa"/>
          </w:tcPr>
          <w:p w14:paraId="41C935E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F26E3B8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1FAF82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40E3EF1" w14:textId="77777777" w:rsidR="008E0B27" w:rsidRDefault="008E0B27">
            <w:pPr>
              <w:pStyle w:val="Compact"/>
            </w:pPr>
          </w:p>
        </w:tc>
      </w:tr>
    </w:tbl>
    <w:p w14:paraId="7395CD3E" w14:textId="77777777" w:rsidR="008E0B27" w:rsidRDefault="003F59DB">
      <w:pPr>
        <w:pStyle w:val="Heading3"/>
      </w:pPr>
      <w:bookmarkStart w:id="13" w:name="danh-sách-nợ-khó-đòi-2-tháng"/>
      <w:bookmarkEnd w:id="12"/>
      <w:r>
        <w:t>4. Danh sách n</w:t>
      </w:r>
      <w:r>
        <w:t>ợ</w:t>
      </w:r>
      <w:r>
        <w:t xml:space="preserve"> khó đòi (&gt; 2 tháng)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E0B27" w14:paraId="6F768104" w14:textId="77777777" w:rsidTr="00E31B96">
        <w:tc>
          <w:tcPr>
            <w:tcW w:w="1584" w:type="dxa"/>
          </w:tcPr>
          <w:p w14:paraId="54EFAF5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0A26AB7F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584" w:type="dxa"/>
          </w:tcPr>
          <w:p w14:paraId="088DE987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474490F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2C7A6B6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51CBECAE" w14:textId="77777777" w:rsidTr="00E31B96">
        <w:tc>
          <w:tcPr>
            <w:tcW w:w="1584" w:type="dxa"/>
          </w:tcPr>
          <w:p w14:paraId="30405E4E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306EA6E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005100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D45CEC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7A19FB55" w14:textId="77777777" w:rsidR="008E0B27" w:rsidRDefault="008E0B27">
            <w:pPr>
              <w:pStyle w:val="Compact"/>
            </w:pPr>
          </w:p>
        </w:tc>
      </w:tr>
      <w:tr w:rsidR="008E0B27" w14:paraId="5C836A70" w14:textId="77777777" w:rsidTr="00E31B96">
        <w:tc>
          <w:tcPr>
            <w:tcW w:w="1584" w:type="dxa"/>
          </w:tcPr>
          <w:p w14:paraId="1743B25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1B1D995C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9912B86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13F8A0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D9DDF10" w14:textId="77777777" w:rsidR="008E0B27" w:rsidRDefault="008E0B27">
            <w:pPr>
              <w:pStyle w:val="Compact"/>
            </w:pPr>
          </w:p>
        </w:tc>
      </w:tr>
      <w:tr w:rsidR="008E0B27" w14:paraId="6C665262" w14:textId="77777777" w:rsidTr="00E31B96">
        <w:tc>
          <w:tcPr>
            <w:tcW w:w="1584" w:type="dxa"/>
          </w:tcPr>
          <w:p w14:paraId="38972DD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1AC590AE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284C305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0DE64362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5B3C3AB" w14:textId="77777777" w:rsidR="008E0B27" w:rsidRDefault="008E0B27">
            <w:pPr>
              <w:pStyle w:val="Compact"/>
            </w:pPr>
          </w:p>
        </w:tc>
      </w:tr>
      <w:tr w:rsidR="008E0B27" w14:paraId="2491EA93" w14:textId="77777777" w:rsidTr="00E31B96">
        <w:tc>
          <w:tcPr>
            <w:tcW w:w="1584" w:type="dxa"/>
          </w:tcPr>
          <w:p w14:paraId="2C735C95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84" w:type="dxa"/>
          </w:tcPr>
          <w:p w14:paraId="60B39805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4DBD42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6065C76F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BA0D82C" w14:textId="77777777" w:rsidR="008E0B27" w:rsidRDefault="008E0B27">
            <w:pPr>
              <w:pStyle w:val="Compact"/>
            </w:pPr>
          </w:p>
        </w:tc>
      </w:tr>
      <w:tr w:rsidR="008E0B27" w14:paraId="397CCF65" w14:textId="77777777" w:rsidTr="00E31B96">
        <w:tc>
          <w:tcPr>
            <w:tcW w:w="1584" w:type="dxa"/>
          </w:tcPr>
          <w:p w14:paraId="0CE0D40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584" w:type="dxa"/>
          </w:tcPr>
          <w:p w14:paraId="28330D73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4997C6C0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5EB082A6" w14:textId="77777777" w:rsidR="008E0B27" w:rsidRDefault="008E0B27">
            <w:pPr>
              <w:pStyle w:val="Compact"/>
            </w:pPr>
          </w:p>
        </w:tc>
        <w:tc>
          <w:tcPr>
            <w:tcW w:w="1584" w:type="dxa"/>
          </w:tcPr>
          <w:p w14:paraId="3490FE69" w14:textId="77777777" w:rsidR="008E0B27" w:rsidRDefault="008E0B27">
            <w:pPr>
              <w:pStyle w:val="Compact"/>
            </w:pPr>
          </w:p>
        </w:tc>
      </w:tr>
    </w:tbl>
    <w:p w14:paraId="042D39F3" w14:textId="77777777" w:rsidR="008E0B27" w:rsidRDefault="003F59DB">
      <w:pPr>
        <w:pStyle w:val="Heading2"/>
      </w:pPr>
      <w:bookmarkStart w:id="14" w:name="phân-tích-và-đánh-giá"/>
      <w:bookmarkEnd w:id="9"/>
      <w:bookmarkEnd w:id="13"/>
      <w:r>
        <w:t>PHÂN TÍCH VÀ ĐÁNH GIÁ</w:t>
      </w:r>
    </w:p>
    <w:p w14:paraId="5614D41A" w14:textId="77777777" w:rsidR="008E0B27" w:rsidRDefault="003F59DB">
      <w:pPr>
        <w:pStyle w:val="Heading3"/>
      </w:pPr>
      <w:bookmarkStart w:id="15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3090"/>
        <w:gridCol w:w="1037"/>
      </w:tblGrid>
      <w:tr w:rsidR="008E0B27" w14:paraId="101209C8" w14:textId="77777777" w:rsidTr="00E31B96">
        <w:tc>
          <w:tcPr>
            <w:tcW w:w="0" w:type="auto"/>
          </w:tcPr>
          <w:p w14:paraId="7819C57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FB8F572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45ACC51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45FD9325" w14:textId="77777777" w:rsidTr="00E31B96">
        <w:tc>
          <w:tcPr>
            <w:tcW w:w="0" w:type="auto"/>
          </w:tcPr>
          <w:p w14:paraId="1F0DEBE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741F4013" w14:textId="77777777" w:rsidR="008E0B27" w:rsidRDefault="003F59D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6DEA0638" w14:textId="77777777" w:rsidR="008E0B27" w:rsidRDefault="008E0B27">
            <w:pPr>
              <w:pStyle w:val="Compact"/>
            </w:pPr>
          </w:p>
        </w:tc>
      </w:tr>
      <w:tr w:rsidR="008E0B27" w14:paraId="3A225226" w14:textId="77777777" w:rsidTr="00E31B96">
        <w:tc>
          <w:tcPr>
            <w:tcW w:w="0" w:type="auto"/>
          </w:tcPr>
          <w:p w14:paraId="2C02D593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thu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03C827CC" w14:textId="77777777" w:rsidR="008E0B27" w:rsidRDefault="003F59D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30AB63D9" w14:textId="77777777" w:rsidR="008E0B27" w:rsidRDefault="008E0B27">
            <w:pPr>
              <w:pStyle w:val="Compact"/>
            </w:pPr>
          </w:p>
        </w:tc>
      </w:tr>
      <w:tr w:rsidR="008E0B27" w14:paraId="5ACCE9C7" w14:textId="77777777" w:rsidTr="00E31B96">
        <w:tc>
          <w:tcPr>
            <w:tcW w:w="0" w:type="auto"/>
          </w:tcPr>
          <w:p w14:paraId="51B65F3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5C705C0F" w14:textId="77777777" w:rsidR="008E0B27" w:rsidRDefault="003F59D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5D888E6E" w14:textId="77777777" w:rsidR="008E0B27" w:rsidRDefault="008E0B27">
            <w:pPr>
              <w:pStyle w:val="Compact"/>
            </w:pPr>
          </w:p>
        </w:tc>
      </w:tr>
      <w:tr w:rsidR="008E0B27" w14:paraId="19A9AC1B" w14:textId="77777777" w:rsidTr="00E31B96">
        <w:tc>
          <w:tcPr>
            <w:tcW w:w="0" w:type="auto"/>
          </w:tcPr>
          <w:p w14:paraId="02314CA4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855DEC9" w14:textId="77777777" w:rsidR="008E0B27" w:rsidRDefault="008E0B27">
            <w:pPr>
              <w:pStyle w:val="Compact"/>
            </w:pPr>
          </w:p>
        </w:tc>
        <w:tc>
          <w:tcPr>
            <w:tcW w:w="0" w:type="auto"/>
          </w:tcPr>
          <w:p w14:paraId="51508922" w14:textId="77777777" w:rsidR="008E0B27" w:rsidRDefault="008E0B27">
            <w:pPr>
              <w:pStyle w:val="Compact"/>
            </w:pPr>
          </w:p>
        </w:tc>
      </w:tr>
    </w:tbl>
    <w:p w14:paraId="1D3C379E" w14:textId="77777777" w:rsidR="008E0B27" w:rsidRDefault="003F59DB">
      <w:pPr>
        <w:pStyle w:val="Heading3"/>
      </w:pPr>
      <w:bookmarkStart w:id="16" w:name="đề-xuất-cải-thiện"/>
      <w:bookmarkEnd w:id="15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8E0B27" w14:paraId="5B31DB37" w14:textId="77777777" w:rsidTr="00E31B96">
        <w:tc>
          <w:tcPr>
            <w:tcW w:w="0" w:type="auto"/>
          </w:tcPr>
          <w:p w14:paraId="2A2E578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EE0B98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E3B1218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E0B27" w14:paraId="6C8AA93D" w14:textId="77777777" w:rsidTr="00E31B96">
        <w:tc>
          <w:tcPr>
            <w:tcW w:w="0" w:type="auto"/>
          </w:tcPr>
          <w:p w14:paraId="22B3A52C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60D45ACE" w14:textId="77777777" w:rsidR="008E0B27" w:rsidRDefault="008E0B27">
            <w:pPr>
              <w:pStyle w:val="Compact"/>
            </w:pPr>
          </w:p>
        </w:tc>
        <w:tc>
          <w:tcPr>
            <w:tcW w:w="0" w:type="auto"/>
          </w:tcPr>
          <w:p w14:paraId="4DAC7829" w14:textId="77777777" w:rsidR="008E0B27" w:rsidRDefault="008E0B27">
            <w:pPr>
              <w:pStyle w:val="Compact"/>
            </w:pPr>
          </w:p>
        </w:tc>
      </w:tr>
      <w:tr w:rsidR="008E0B27" w14:paraId="29153837" w14:textId="77777777" w:rsidTr="00E31B96">
        <w:tc>
          <w:tcPr>
            <w:tcW w:w="0" w:type="auto"/>
          </w:tcPr>
          <w:p w14:paraId="1E8B7C07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6821DD8D" w14:textId="77777777" w:rsidR="008E0B27" w:rsidRDefault="008E0B27">
            <w:pPr>
              <w:pStyle w:val="Compact"/>
            </w:pPr>
          </w:p>
        </w:tc>
        <w:tc>
          <w:tcPr>
            <w:tcW w:w="0" w:type="auto"/>
          </w:tcPr>
          <w:p w14:paraId="763D4F39" w14:textId="77777777" w:rsidR="008E0B27" w:rsidRDefault="008E0B27">
            <w:pPr>
              <w:pStyle w:val="Compact"/>
            </w:pPr>
          </w:p>
        </w:tc>
      </w:tr>
      <w:tr w:rsidR="008E0B27" w14:paraId="4BC0F914" w14:textId="77777777" w:rsidTr="00E31B96">
        <w:tc>
          <w:tcPr>
            <w:tcW w:w="0" w:type="auto"/>
          </w:tcPr>
          <w:p w14:paraId="2E1A6F39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47299DFF" w14:textId="77777777" w:rsidR="008E0B27" w:rsidRDefault="008E0B27">
            <w:pPr>
              <w:pStyle w:val="Compact"/>
            </w:pPr>
          </w:p>
        </w:tc>
        <w:tc>
          <w:tcPr>
            <w:tcW w:w="0" w:type="auto"/>
          </w:tcPr>
          <w:p w14:paraId="229F13A2" w14:textId="77777777" w:rsidR="008E0B27" w:rsidRDefault="008E0B27">
            <w:pPr>
              <w:pStyle w:val="Compact"/>
            </w:pPr>
          </w:p>
        </w:tc>
      </w:tr>
      <w:tr w:rsidR="008E0B27" w14:paraId="7D1FC03F" w14:textId="77777777" w:rsidTr="00E31B96">
        <w:tc>
          <w:tcPr>
            <w:tcW w:w="0" w:type="auto"/>
          </w:tcPr>
          <w:p w14:paraId="45205C31" w14:textId="77777777" w:rsidR="008E0B27" w:rsidRDefault="003F59D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057D9B2C" w14:textId="77777777" w:rsidR="008E0B27" w:rsidRDefault="008E0B27">
            <w:pPr>
              <w:pStyle w:val="Compact"/>
            </w:pPr>
          </w:p>
        </w:tc>
        <w:tc>
          <w:tcPr>
            <w:tcW w:w="0" w:type="auto"/>
          </w:tcPr>
          <w:p w14:paraId="3EB69285" w14:textId="77777777" w:rsidR="008E0B27" w:rsidRDefault="008E0B27">
            <w:pPr>
              <w:pStyle w:val="Compact"/>
            </w:pPr>
          </w:p>
        </w:tc>
      </w:tr>
    </w:tbl>
    <w:p w14:paraId="461F191D" w14:textId="77777777" w:rsidR="008E0B27" w:rsidRDefault="003F59DB">
      <w:pPr>
        <w:pStyle w:val="Heading2"/>
      </w:pPr>
      <w:bookmarkStart w:id="17" w:name="xác-nhận"/>
      <w:bookmarkEnd w:id="14"/>
      <w:bookmarkEnd w:id="16"/>
      <w:r>
        <w:lastRenderedPageBreak/>
        <w:t>XÁC NH</w:t>
      </w:r>
      <w:r>
        <w:t>Ậ</w:t>
      </w:r>
      <w:r>
        <w:t>N</w:t>
      </w:r>
    </w:p>
    <w:p w14:paraId="32133A7D" w14:textId="77777777" w:rsidR="008E0B27" w:rsidRDefault="003F59DB">
      <w:pPr>
        <w:pStyle w:val="Heading3"/>
      </w:pPr>
      <w:bookmarkStart w:id="1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26B795CB" w14:textId="77777777" w:rsidR="008E0B27" w:rsidRDefault="003F59DB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6BFA520D" w14:textId="77777777" w:rsidR="008E0B27" w:rsidRDefault="003F59DB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D2ABD99" w14:textId="77777777" w:rsidR="008E0B27" w:rsidRDefault="003F59DB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BB8809A" w14:textId="77777777" w:rsidR="008E0B27" w:rsidRDefault="003F59D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02A950D" w14:textId="77777777" w:rsidR="008E0B27" w:rsidRDefault="003F59DB">
      <w:pPr>
        <w:pStyle w:val="Heading3"/>
      </w:pPr>
      <w:bookmarkStart w:id="19" w:name="trưởng-phòng-kế-toán"/>
      <w:bookmarkEnd w:id="18"/>
      <w:r>
        <w:t>Trư</w:t>
      </w:r>
      <w:r>
        <w:t>ở</w:t>
      </w:r>
      <w:r>
        <w:t>ng phòng K</w:t>
      </w:r>
      <w:r>
        <w:t>ế</w:t>
      </w:r>
      <w:r>
        <w:t xml:space="preserve"> toán:</w:t>
      </w:r>
    </w:p>
    <w:p w14:paraId="1CA4C601" w14:textId="77777777" w:rsidR="008E0B27" w:rsidRDefault="003F59DB">
      <w:pPr>
        <w:pStyle w:val="Compact"/>
        <w:numPr>
          <w:ilvl w:val="0"/>
          <w:numId w:val="5"/>
        </w:numPr>
      </w:pPr>
      <w:r>
        <w:t>Đã xem xét báo cáo</w:t>
      </w:r>
    </w:p>
    <w:p w14:paraId="784CC344" w14:textId="77777777" w:rsidR="008E0B27" w:rsidRDefault="003F59DB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3EBFCAB" w14:textId="77777777" w:rsidR="008E0B27" w:rsidRDefault="003F59DB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F48F46C" w14:textId="77777777" w:rsidR="008E0B27" w:rsidRDefault="003F59D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CD5DE4E" w14:textId="77777777" w:rsidR="008E0B27" w:rsidRDefault="003F59DB">
      <w:pPr>
        <w:pStyle w:val="Heading3"/>
      </w:pPr>
      <w:bookmarkStart w:id="20" w:name="ban-giám-hiệu"/>
      <w:bookmarkEnd w:id="19"/>
      <w:r>
        <w:t>Ban Giám hi</w:t>
      </w:r>
      <w:r>
        <w:t>ệ</w:t>
      </w:r>
      <w:r>
        <w:t>u:</w:t>
      </w:r>
    </w:p>
    <w:p w14:paraId="23BE0E9C" w14:textId="77777777" w:rsidR="008E0B27" w:rsidRDefault="003F59DB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4D4339F5" w14:textId="77777777" w:rsidR="008E0B27" w:rsidRDefault="003F59DB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27134A31" w14:textId="77777777" w:rsidR="008E0B27" w:rsidRDefault="003F59DB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2A11F9A4" w14:textId="77777777" w:rsidR="008E0B27" w:rsidRDefault="003F59D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EA2D921" w14:textId="77777777" w:rsidR="008E0B27" w:rsidRDefault="003F59DB">
      <w:pPr>
        <w:pStyle w:val="Heading2"/>
      </w:pPr>
      <w:bookmarkStart w:id="21" w:name="ghi-chú"/>
      <w:bookmarkEnd w:id="17"/>
      <w:bookmarkEnd w:id="20"/>
      <w:r>
        <w:t>GHI CHÚ</w:t>
      </w:r>
    </w:p>
    <w:p w14:paraId="18708495" w14:textId="77777777" w:rsidR="008E0B27" w:rsidRDefault="003F59DB">
      <w:pPr>
        <w:pStyle w:val="Heading2"/>
      </w:pPr>
      <w:bookmarkStart w:id="22" w:name="thông-tin-bổ-sung-1"/>
      <w:bookmarkEnd w:id="21"/>
      <w:r>
        <w:t>### Thông tin b</w:t>
      </w:r>
      <w:r>
        <w:t>ổ</w:t>
      </w:r>
      <w:r>
        <w:t xml:space="preserve"> sung:</w:t>
      </w:r>
    </w:p>
    <w:p w14:paraId="2F9B0772" w14:textId="77777777" w:rsidR="008E0B27" w:rsidRDefault="003F59DB">
      <w:pPr>
        <w:pStyle w:val="Heading2"/>
      </w:pPr>
      <w:bookmarkStart w:id="23" w:name="lưu-ý-quan-trọng"/>
      <w:bookmarkEnd w:id="22"/>
      <w:r>
        <w:t>### Lưu ý quan tr</w:t>
      </w:r>
      <w:r>
        <w:t>ọ</w:t>
      </w:r>
      <w:r>
        <w:t>ng:</w:t>
      </w:r>
    </w:p>
    <w:p w14:paraId="6979668B" w14:textId="77777777" w:rsidR="008E0B27" w:rsidRDefault="003F59DB">
      <w:r>
        <w:pict w14:anchorId="393C01B1">
          <v:rect id="_x0000_i1026" style="width:0;height:1.5pt" o:hralign="center" o:hrstd="t" o:hr="t"/>
        </w:pict>
      </w:r>
    </w:p>
    <w:p w14:paraId="715FE34C" w14:textId="77777777" w:rsidR="008E0B27" w:rsidRDefault="003F59DB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3"/>
    </w:p>
    <w:sectPr w:rsidR="008E0B2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45FC6" w14:textId="77777777" w:rsidR="003F59DB" w:rsidRDefault="003F59DB" w:rsidP="00E31B96">
      <w:pPr>
        <w:spacing w:line="240" w:lineRule="auto"/>
      </w:pPr>
      <w:r>
        <w:separator/>
      </w:r>
    </w:p>
  </w:endnote>
  <w:endnote w:type="continuationSeparator" w:id="0">
    <w:p w14:paraId="475DFF2B" w14:textId="77777777" w:rsidR="003F59DB" w:rsidRDefault="003F59DB" w:rsidP="00E31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F6DB2" w14:textId="77777777" w:rsidR="003F59DB" w:rsidRDefault="003F59DB" w:rsidP="00E31B96">
      <w:pPr>
        <w:spacing w:line="240" w:lineRule="auto"/>
      </w:pPr>
      <w:r>
        <w:separator/>
      </w:r>
    </w:p>
  </w:footnote>
  <w:footnote w:type="continuationSeparator" w:id="0">
    <w:p w14:paraId="76B4030D" w14:textId="77777777" w:rsidR="003F59DB" w:rsidRDefault="003F59DB" w:rsidP="00E31B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4F820" w14:textId="77777777" w:rsidR="00E31B96" w:rsidRPr="00A33244" w:rsidRDefault="00E31B9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12F8BB6" wp14:editId="580FA5C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C55AA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448B55" w14:textId="77777777" w:rsidR="00E31B96" w:rsidRDefault="00E31B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F4BD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06EC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BA6ED4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B27"/>
    <w:rsid w:val="003F59DB"/>
    <w:rsid w:val="008E0B27"/>
    <w:rsid w:val="00E3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45F691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9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1B9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1B9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31B9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31B9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31B9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31B9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31B9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9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9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1B9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31B9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1B9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1B9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9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31B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B9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31B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B96"/>
    <w:rPr>
      <w:rFonts w:ascii="Times New Roman" w:hAnsi="Times New Roman"/>
      <w:szCs w:val="22"/>
    </w:rPr>
  </w:style>
  <w:style w:type="character" w:styleId="Emphasis">
    <w:name w:val="Emphasis"/>
    <w:rsid w:val="00E31B9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31B9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31B9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31B9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31B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5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