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F2E8A" w14:textId="77777777" w:rsidR="003769D4" w:rsidRDefault="002603CD" w:rsidP="00B8418C">
      <w:pPr>
        <w:pStyle w:val="Title"/>
      </w:pPr>
      <w:bookmarkStart w:id="0" w:name="bm-04-hợp-đồng-dịch-vụ-giáo-dục"/>
      <w:r>
        <w:t>BM-04: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GIÁO D</w:t>
      </w:r>
      <w:r>
        <w:t>Ụ</w:t>
      </w:r>
      <w:r>
        <w:t>C</w:t>
      </w:r>
    </w:p>
    <w:p w14:paraId="09093030" w14:textId="77777777" w:rsidR="003769D4" w:rsidRDefault="002603C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08A62ED" w14:textId="77777777" w:rsidR="003769D4" w:rsidRDefault="002603CD">
      <w:r>
        <w:pict w14:anchorId="707BE2A4">
          <v:rect id="_x0000_i1025" style="width:0;height:1.5pt" o:hralign="center" o:hrstd="t" o:hr="t"/>
        </w:pict>
      </w:r>
    </w:p>
    <w:p w14:paraId="1801EE80" w14:textId="77777777" w:rsidR="003769D4" w:rsidRDefault="002603CD">
      <w:pPr>
        <w:pStyle w:val="Heading2"/>
      </w:pPr>
      <w:bookmarkStart w:id="1" w:name="thông-tin-hợp-đồng"/>
      <w:r>
        <w:t>THÔNG TIN H</w:t>
      </w:r>
      <w:r>
        <w:t>Ợ</w:t>
      </w:r>
      <w:r>
        <w:t>P Đ</w:t>
      </w:r>
      <w:r>
        <w:t>Ồ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157"/>
      </w:tblGrid>
      <w:tr w:rsidR="003769D4" w14:paraId="532B19BD" w14:textId="77777777" w:rsidTr="00B8418C">
        <w:tc>
          <w:tcPr>
            <w:tcW w:w="0" w:type="auto"/>
          </w:tcPr>
          <w:p w14:paraId="1D27542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8D44A17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69D4" w14:paraId="18F0AB39" w14:textId="77777777" w:rsidTr="00B8418C">
        <w:tc>
          <w:tcPr>
            <w:tcW w:w="0" w:type="auto"/>
          </w:tcPr>
          <w:p w14:paraId="37874925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0DCFFB" w14:textId="77777777" w:rsidR="003769D4" w:rsidRDefault="003769D4">
            <w:pPr>
              <w:pStyle w:val="Compact"/>
            </w:pPr>
          </w:p>
        </w:tc>
      </w:tr>
      <w:tr w:rsidR="003769D4" w14:paraId="776C40F5" w14:textId="77777777" w:rsidTr="00B8418C">
        <w:tc>
          <w:tcPr>
            <w:tcW w:w="0" w:type="auto"/>
          </w:tcPr>
          <w:p w14:paraId="63E577C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Ngày ký</w:t>
            </w:r>
          </w:p>
        </w:tc>
        <w:tc>
          <w:tcPr>
            <w:tcW w:w="0" w:type="auto"/>
          </w:tcPr>
          <w:p w14:paraId="753117D5" w14:textId="77777777" w:rsidR="003769D4" w:rsidRDefault="003769D4">
            <w:pPr>
              <w:pStyle w:val="Compact"/>
            </w:pPr>
          </w:p>
        </w:tc>
      </w:tr>
      <w:tr w:rsidR="003769D4" w14:paraId="73E5652C" w14:textId="77777777" w:rsidTr="00B8418C">
        <w:tc>
          <w:tcPr>
            <w:tcW w:w="0" w:type="auto"/>
          </w:tcPr>
          <w:p w14:paraId="0F04FD8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ký</w:t>
            </w:r>
          </w:p>
        </w:tc>
        <w:tc>
          <w:tcPr>
            <w:tcW w:w="0" w:type="auto"/>
          </w:tcPr>
          <w:p w14:paraId="4D7DF323" w14:textId="77777777" w:rsidR="003769D4" w:rsidRDefault="003769D4">
            <w:pPr>
              <w:pStyle w:val="Compact"/>
            </w:pPr>
          </w:p>
        </w:tc>
      </w:tr>
      <w:tr w:rsidR="003769D4" w14:paraId="2DB76874" w14:textId="77777777" w:rsidTr="00B8418C">
        <w:tc>
          <w:tcPr>
            <w:tcW w:w="0" w:type="auto"/>
          </w:tcPr>
          <w:p w14:paraId="4267328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C0B6F3F" w14:textId="77777777" w:rsidR="003769D4" w:rsidRDefault="003769D4">
            <w:pPr>
              <w:pStyle w:val="Compact"/>
            </w:pPr>
          </w:p>
        </w:tc>
      </w:tr>
      <w:tr w:rsidR="003769D4" w14:paraId="3D57E037" w14:textId="77777777" w:rsidTr="00B8418C">
        <w:tc>
          <w:tcPr>
            <w:tcW w:w="0" w:type="auto"/>
          </w:tcPr>
          <w:p w14:paraId="702EF63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Cơ quan</w:t>
            </w:r>
          </w:p>
        </w:tc>
        <w:tc>
          <w:tcPr>
            <w:tcW w:w="0" w:type="auto"/>
          </w:tcPr>
          <w:p w14:paraId="54A79DA7" w14:textId="77777777" w:rsidR="003769D4" w:rsidRDefault="003769D4">
            <w:pPr>
              <w:pStyle w:val="Compact"/>
            </w:pPr>
          </w:p>
        </w:tc>
      </w:tr>
    </w:tbl>
    <w:p w14:paraId="6F4181EF" w14:textId="77777777" w:rsidR="003769D4" w:rsidRDefault="002603CD">
      <w:pPr>
        <w:pStyle w:val="Heading2"/>
      </w:pPr>
      <w:bookmarkStart w:id="2" w:name="thông-tin-các-bên"/>
      <w:bookmarkEnd w:id="1"/>
      <w:r>
        <w:t>THÔNG TIN CÁC BÊN</w:t>
      </w:r>
    </w:p>
    <w:p w14:paraId="3F229381" w14:textId="77777777" w:rsidR="003769D4" w:rsidRDefault="002603CD">
      <w:pPr>
        <w:pStyle w:val="Heading3"/>
      </w:pPr>
      <w:bookmarkStart w:id="3" w:name="bên-a-trường"/>
      <w:r>
        <w:t>1. Bên A (Trư</w:t>
      </w:r>
      <w:r>
        <w:t>ờ</w:t>
      </w:r>
      <w:r>
        <w:t>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3769D4" w14:paraId="4C549BD9" w14:textId="77777777" w:rsidTr="00B8418C">
        <w:tc>
          <w:tcPr>
            <w:tcW w:w="0" w:type="auto"/>
          </w:tcPr>
          <w:p w14:paraId="2C818213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F67CDF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69D4" w14:paraId="0539AD0D" w14:textId="77777777" w:rsidTr="00B8418C">
        <w:tc>
          <w:tcPr>
            <w:tcW w:w="0" w:type="auto"/>
          </w:tcPr>
          <w:p w14:paraId="64EBB310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14167D8" w14:textId="77777777" w:rsidR="003769D4" w:rsidRDefault="003769D4">
            <w:pPr>
              <w:pStyle w:val="Compact"/>
            </w:pPr>
          </w:p>
        </w:tc>
      </w:tr>
      <w:tr w:rsidR="003769D4" w14:paraId="72C0DE80" w14:textId="77777777" w:rsidTr="00B8418C">
        <w:tc>
          <w:tcPr>
            <w:tcW w:w="0" w:type="auto"/>
          </w:tcPr>
          <w:p w14:paraId="10B08E90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6059DEB0" w14:textId="77777777" w:rsidR="003769D4" w:rsidRDefault="003769D4">
            <w:pPr>
              <w:pStyle w:val="Compact"/>
            </w:pPr>
          </w:p>
        </w:tc>
      </w:tr>
      <w:tr w:rsidR="003769D4" w14:paraId="4FBB9EFC" w14:textId="77777777" w:rsidTr="00B8418C">
        <w:tc>
          <w:tcPr>
            <w:tcW w:w="0" w:type="auto"/>
          </w:tcPr>
          <w:p w14:paraId="6C24C929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A46230D" w14:textId="77777777" w:rsidR="003769D4" w:rsidRDefault="003769D4">
            <w:pPr>
              <w:pStyle w:val="Compact"/>
            </w:pPr>
          </w:p>
        </w:tc>
      </w:tr>
      <w:tr w:rsidR="003769D4" w14:paraId="4A69F7B3" w14:textId="77777777" w:rsidTr="00B8418C">
        <w:tc>
          <w:tcPr>
            <w:tcW w:w="0" w:type="auto"/>
          </w:tcPr>
          <w:p w14:paraId="6BCF0DA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14B8CEC" w14:textId="77777777" w:rsidR="003769D4" w:rsidRDefault="003769D4">
            <w:pPr>
              <w:pStyle w:val="Compact"/>
            </w:pPr>
          </w:p>
        </w:tc>
      </w:tr>
      <w:tr w:rsidR="003769D4" w14:paraId="6686B641" w14:textId="77777777" w:rsidTr="00B8418C">
        <w:tc>
          <w:tcPr>
            <w:tcW w:w="0" w:type="auto"/>
          </w:tcPr>
          <w:p w14:paraId="5E50702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</w:tcPr>
          <w:p w14:paraId="4EEC9E6E" w14:textId="77777777" w:rsidR="003769D4" w:rsidRDefault="003769D4">
            <w:pPr>
              <w:pStyle w:val="Compact"/>
            </w:pPr>
          </w:p>
        </w:tc>
      </w:tr>
    </w:tbl>
    <w:p w14:paraId="590AC2B7" w14:textId="77777777" w:rsidR="003769D4" w:rsidRDefault="002603CD">
      <w:pPr>
        <w:pStyle w:val="Heading3"/>
      </w:pPr>
      <w:bookmarkStart w:id="4" w:name="bên-b-phụ-huynh"/>
      <w:bookmarkEnd w:id="3"/>
      <w:r>
        <w:t>2. Bên B (Ph</w:t>
      </w:r>
      <w:r>
        <w:t>ụ</w:t>
      </w:r>
      <w:r>
        <w:t xml:space="preserve"> huynh)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3769D4" w14:paraId="3784DAC2" w14:textId="77777777" w:rsidTr="00B8418C">
        <w:tc>
          <w:tcPr>
            <w:tcW w:w="0" w:type="auto"/>
          </w:tcPr>
          <w:p w14:paraId="0CDCBDED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B6EDF9A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69D4" w14:paraId="5FE9DBFC" w14:textId="77777777" w:rsidTr="00B8418C">
        <w:tc>
          <w:tcPr>
            <w:tcW w:w="0" w:type="auto"/>
          </w:tcPr>
          <w:p w14:paraId="7EC906B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011363D7" w14:textId="77777777" w:rsidR="003769D4" w:rsidRDefault="003769D4">
            <w:pPr>
              <w:pStyle w:val="Compact"/>
            </w:pPr>
          </w:p>
        </w:tc>
      </w:tr>
      <w:tr w:rsidR="003769D4" w14:paraId="0B0E4AE2" w14:textId="77777777" w:rsidTr="00B8418C">
        <w:tc>
          <w:tcPr>
            <w:tcW w:w="0" w:type="auto"/>
          </w:tcPr>
          <w:p w14:paraId="29A94B2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EB619F2" w14:textId="77777777" w:rsidR="003769D4" w:rsidRDefault="003769D4">
            <w:pPr>
              <w:pStyle w:val="Compact"/>
            </w:pPr>
          </w:p>
        </w:tc>
      </w:tr>
      <w:tr w:rsidR="003769D4" w14:paraId="2C2AE2A9" w14:textId="77777777" w:rsidTr="00B8418C">
        <w:tc>
          <w:tcPr>
            <w:tcW w:w="0" w:type="auto"/>
          </w:tcPr>
          <w:p w14:paraId="3E5B7E25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7031434" w14:textId="77777777" w:rsidR="003769D4" w:rsidRDefault="003769D4">
            <w:pPr>
              <w:pStyle w:val="Compact"/>
            </w:pPr>
          </w:p>
        </w:tc>
      </w:tr>
      <w:tr w:rsidR="003769D4" w14:paraId="43D17ED4" w14:textId="77777777" w:rsidTr="00B8418C">
        <w:tc>
          <w:tcPr>
            <w:tcW w:w="0" w:type="auto"/>
          </w:tcPr>
          <w:p w14:paraId="04464A1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lastRenderedPageBreak/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1794D58F" w14:textId="77777777" w:rsidR="003769D4" w:rsidRDefault="003769D4">
            <w:pPr>
              <w:pStyle w:val="Compact"/>
            </w:pPr>
          </w:p>
        </w:tc>
      </w:tr>
      <w:tr w:rsidR="003769D4" w14:paraId="54B1E5FF" w14:textId="77777777" w:rsidTr="00B8418C">
        <w:tc>
          <w:tcPr>
            <w:tcW w:w="0" w:type="auto"/>
          </w:tcPr>
          <w:p w14:paraId="56FB677A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05BD92B5" w14:textId="77777777" w:rsidR="003769D4" w:rsidRDefault="003769D4">
            <w:pPr>
              <w:pStyle w:val="Compact"/>
            </w:pPr>
          </w:p>
        </w:tc>
      </w:tr>
    </w:tbl>
    <w:p w14:paraId="47D142F9" w14:textId="77777777" w:rsidR="003769D4" w:rsidRDefault="002603CD">
      <w:pPr>
        <w:pStyle w:val="Heading2"/>
      </w:pPr>
      <w:bookmarkStart w:id="5" w:name="thông-tin-học-sinh"/>
      <w:bookmarkEnd w:id="2"/>
      <w:bookmarkEnd w:id="4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157"/>
      </w:tblGrid>
      <w:tr w:rsidR="003769D4" w14:paraId="29EF170A" w14:textId="77777777" w:rsidTr="00B8418C">
        <w:tc>
          <w:tcPr>
            <w:tcW w:w="0" w:type="auto"/>
          </w:tcPr>
          <w:p w14:paraId="4203346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FFE4D7B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69D4" w14:paraId="0E769041" w14:textId="77777777" w:rsidTr="00B8418C">
        <w:tc>
          <w:tcPr>
            <w:tcW w:w="0" w:type="auto"/>
          </w:tcPr>
          <w:p w14:paraId="5453ACAE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29146515" w14:textId="77777777" w:rsidR="003769D4" w:rsidRDefault="003769D4">
            <w:pPr>
              <w:pStyle w:val="Compact"/>
            </w:pPr>
          </w:p>
        </w:tc>
      </w:tr>
      <w:tr w:rsidR="003769D4" w14:paraId="6115B6D4" w14:textId="77777777" w:rsidTr="00B8418C">
        <w:tc>
          <w:tcPr>
            <w:tcW w:w="0" w:type="auto"/>
          </w:tcPr>
          <w:p w14:paraId="7588B4D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Ngày sinh</w:t>
            </w:r>
          </w:p>
        </w:tc>
        <w:tc>
          <w:tcPr>
            <w:tcW w:w="0" w:type="auto"/>
          </w:tcPr>
          <w:p w14:paraId="188FD61C" w14:textId="77777777" w:rsidR="003769D4" w:rsidRDefault="003769D4">
            <w:pPr>
              <w:pStyle w:val="Compact"/>
            </w:pPr>
          </w:p>
        </w:tc>
      </w:tr>
      <w:tr w:rsidR="003769D4" w14:paraId="199551C1" w14:textId="77777777" w:rsidTr="00B8418C">
        <w:tc>
          <w:tcPr>
            <w:tcW w:w="0" w:type="auto"/>
          </w:tcPr>
          <w:p w14:paraId="1913C7D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6E77C39" w14:textId="77777777" w:rsidR="003769D4" w:rsidRDefault="003769D4">
            <w:pPr>
              <w:pStyle w:val="Compact"/>
            </w:pPr>
          </w:p>
        </w:tc>
      </w:tr>
      <w:tr w:rsidR="003769D4" w14:paraId="1DE50B00" w14:textId="77777777" w:rsidTr="00B8418C">
        <w:tc>
          <w:tcPr>
            <w:tcW w:w="0" w:type="auto"/>
          </w:tcPr>
          <w:p w14:paraId="106E11B0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9A945BB" w14:textId="77777777" w:rsidR="003769D4" w:rsidRDefault="003769D4">
            <w:pPr>
              <w:pStyle w:val="Compact"/>
            </w:pPr>
          </w:p>
        </w:tc>
      </w:tr>
      <w:tr w:rsidR="003769D4" w14:paraId="05484684" w14:textId="77777777" w:rsidTr="00B8418C">
        <w:tc>
          <w:tcPr>
            <w:tcW w:w="0" w:type="auto"/>
          </w:tcPr>
          <w:p w14:paraId="76E3C05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A568C12" w14:textId="77777777" w:rsidR="003769D4" w:rsidRDefault="003769D4">
            <w:pPr>
              <w:pStyle w:val="Compact"/>
            </w:pPr>
          </w:p>
        </w:tc>
      </w:tr>
    </w:tbl>
    <w:p w14:paraId="40C5DD5E" w14:textId="77777777" w:rsidR="003769D4" w:rsidRDefault="002603CD">
      <w:pPr>
        <w:pStyle w:val="Heading2"/>
      </w:pPr>
      <w:bookmarkStart w:id="6" w:name="nội-dung-hợp-đồng"/>
      <w:bookmarkEnd w:id="5"/>
      <w:r>
        <w:t>N</w:t>
      </w:r>
      <w:r>
        <w:t>Ộ</w:t>
      </w:r>
      <w:r>
        <w:t>I DUNG H</w:t>
      </w:r>
      <w:r>
        <w:t>Ợ</w:t>
      </w:r>
      <w:r>
        <w:t>P Đ</w:t>
      </w:r>
      <w:r>
        <w:t>Ồ</w:t>
      </w:r>
      <w:r>
        <w:t>NG</w:t>
      </w:r>
    </w:p>
    <w:p w14:paraId="01CA2775" w14:textId="77777777" w:rsidR="003769D4" w:rsidRDefault="002603CD">
      <w:pPr>
        <w:pStyle w:val="Heading3"/>
      </w:pPr>
      <w:bookmarkStart w:id="7" w:name="cam-kết-của-trường"/>
      <w:r>
        <w:t>1. Cam k</w:t>
      </w:r>
      <w:r>
        <w:t>ế</w:t>
      </w:r>
      <w:r>
        <w:t>t c</w:t>
      </w:r>
      <w:r>
        <w:t>ủ</w:t>
      </w:r>
      <w:r>
        <w:t>a trư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1157"/>
        <w:gridCol w:w="1037"/>
      </w:tblGrid>
      <w:tr w:rsidR="003769D4" w14:paraId="3DE83C33" w14:textId="77777777" w:rsidTr="00B8418C">
        <w:tc>
          <w:tcPr>
            <w:tcW w:w="0" w:type="auto"/>
          </w:tcPr>
          <w:p w14:paraId="435871D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Cam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3144A1B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C6BC819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769D4" w14:paraId="2EFB4320" w14:textId="77777777" w:rsidTr="00B8418C">
        <w:tc>
          <w:tcPr>
            <w:tcW w:w="0" w:type="auto"/>
          </w:tcPr>
          <w:p w14:paraId="115A578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Cung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1DDB30F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412B236F" w14:textId="77777777" w:rsidR="003769D4" w:rsidRDefault="003769D4">
            <w:pPr>
              <w:pStyle w:val="Compact"/>
            </w:pPr>
          </w:p>
        </w:tc>
      </w:tr>
      <w:tr w:rsidR="003769D4" w14:paraId="7B17EB65" w14:textId="77777777" w:rsidTr="00B8418C">
        <w:tc>
          <w:tcPr>
            <w:tcW w:w="0" w:type="auto"/>
          </w:tcPr>
          <w:p w14:paraId="784AE86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CC1D58F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32AC6C2" w14:textId="77777777" w:rsidR="003769D4" w:rsidRDefault="003769D4">
            <w:pPr>
              <w:pStyle w:val="Compact"/>
            </w:pPr>
          </w:p>
        </w:tc>
      </w:tr>
      <w:tr w:rsidR="003769D4" w14:paraId="0610C5BE" w14:textId="77777777" w:rsidTr="00B8418C">
        <w:tc>
          <w:tcPr>
            <w:tcW w:w="0" w:type="auto"/>
          </w:tcPr>
          <w:p w14:paraId="5FAE899C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45E212B1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0CF3F528" w14:textId="77777777" w:rsidR="003769D4" w:rsidRDefault="003769D4">
            <w:pPr>
              <w:pStyle w:val="Compact"/>
            </w:pPr>
          </w:p>
        </w:tc>
      </w:tr>
      <w:tr w:rsidR="003769D4" w14:paraId="564E9394" w14:textId="77777777" w:rsidTr="00B8418C">
        <w:tc>
          <w:tcPr>
            <w:tcW w:w="0" w:type="auto"/>
          </w:tcPr>
          <w:p w14:paraId="4C7EC51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báo k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p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65AFC1C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5B869D54" w14:textId="77777777" w:rsidR="003769D4" w:rsidRDefault="003769D4">
            <w:pPr>
              <w:pStyle w:val="Compact"/>
            </w:pPr>
          </w:p>
        </w:tc>
      </w:tr>
    </w:tbl>
    <w:p w14:paraId="1F807C78" w14:textId="77777777" w:rsidR="003769D4" w:rsidRDefault="002603CD">
      <w:pPr>
        <w:pStyle w:val="Heading3"/>
      </w:pPr>
      <w:bookmarkStart w:id="8" w:name="cam-kết-của-phụ-huynh"/>
      <w:bookmarkEnd w:id="7"/>
      <w:r>
        <w:t>2. Cam k</w:t>
      </w:r>
      <w:r>
        <w:t>ế</w:t>
      </w:r>
      <w:r>
        <w:t>t c</w:t>
      </w:r>
      <w:r>
        <w:t>ủ</w:t>
      </w:r>
      <w:r>
        <w:t>a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1157"/>
        <w:gridCol w:w="1037"/>
      </w:tblGrid>
      <w:tr w:rsidR="003769D4" w14:paraId="77CA9B80" w14:textId="77777777" w:rsidTr="00B8418C">
        <w:tc>
          <w:tcPr>
            <w:tcW w:w="0" w:type="auto"/>
          </w:tcPr>
          <w:p w14:paraId="1F33CA0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Cam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0DB5959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9FF7224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769D4" w14:paraId="5D6E9664" w14:textId="77777777" w:rsidTr="00B8418C">
        <w:tc>
          <w:tcPr>
            <w:tcW w:w="0" w:type="auto"/>
          </w:tcPr>
          <w:p w14:paraId="32BC8832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Đóng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5C1A209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7071EBC3" w14:textId="77777777" w:rsidR="003769D4" w:rsidRDefault="003769D4">
            <w:pPr>
              <w:pStyle w:val="Compact"/>
            </w:pPr>
          </w:p>
        </w:tc>
      </w:tr>
      <w:tr w:rsidR="003769D4" w14:paraId="6724AAC3" w14:textId="77777777" w:rsidTr="00B8418C">
        <w:tc>
          <w:tcPr>
            <w:tcW w:w="0" w:type="auto"/>
          </w:tcPr>
          <w:p w14:paraId="768C729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tác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514D2CA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0AE75140" w14:textId="77777777" w:rsidR="003769D4" w:rsidRDefault="003769D4">
            <w:pPr>
              <w:pStyle w:val="Compact"/>
            </w:pPr>
          </w:p>
        </w:tc>
      </w:tr>
      <w:tr w:rsidR="003769D4" w14:paraId="64C898B6" w14:textId="77777777" w:rsidTr="00B8418C">
        <w:tc>
          <w:tcPr>
            <w:tcW w:w="0" w:type="auto"/>
          </w:tcPr>
          <w:p w14:paraId="04B7E29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Thông báo k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p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D7D90D5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7529EF27" w14:textId="77777777" w:rsidR="003769D4" w:rsidRDefault="003769D4">
            <w:pPr>
              <w:pStyle w:val="Compact"/>
            </w:pPr>
          </w:p>
        </w:tc>
      </w:tr>
      <w:tr w:rsidR="003769D4" w14:paraId="3CA85586" w14:textId="77777777" w:rsidTr="00B8418C">
        <w:tc>
          <w:tcPr>
            <w:tcW w:w="0" w:type="auto"/>
          </w:tcPr>
          <w:p w14:paraId="7E976D8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Tuân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1251FE6F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E9A9DE5" w14:textId="77777777" w:rsidR="003769D4" w:rsidRDefault="003769D4">
            <w:pPr>
              <w:pStyle w:val="Compact"/>
            </w:pPr>
          </w:p>
        </w:tc>
      </w:tr>
    </w:tbl>
    <w:p w14:paraId="20E5CEEC" w14:textId="77777777" w:rsidR="003769D4" w:rsidRDefault="002603CD">
      <w:pPr>
        <w:pStyle w:val="Heading2"/>
      </w:pPr>
      <w:bookmarkStart w:id="9" w:name="thông-tin-học-phí"/>
      <w:bookmarkEnd w:id="6"/>
      <w:bookmarkEnd w:id="8"/>
      <w:r>
        <w:lastRenderedPageBreak/>
        <w:t>THÔNG TIN H</w:t>
      </w:r>
      <w:r>
        <w:t>Ọ</w:t>
      </w:r>
      <w:r>
        <w:t>C PHÍ</w:t>
      </w:r>
    </w:p>
    <w:p w14:paraId="2B3FF406" w14:textId="77777777" w:rsidR="003769D4" w:rsidRDefault="002603CD">
      <w:pPr>
        <w:pStyle w:val="Heading3"/>
      </w:pPr>
      <w:bookmarkStart w:id="10" w:name="học-phí-chi-tiết"/>
      <w:r>
        <w:t>1. H</w:t>
      </w:r>
      <w:r>
        <w:t>ọ</w:t>
      </w:r>
      <w:r>
        <w:t>c phí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917"/>
        <w:gridCol w:w="1037"/>
      </w:tblGrid>
      <w:tr w:rsidR="003769D4" w14:paraId="24B6A7E2" w14:textId="77777777" w:rsidTr="00B8418C">
        <w:tc>
          <w:tcPr>
            <w:tcW w:w="0" w:type="auto"/>
          </w:tcPr>
          <w:p w14:paraId="4F815E2C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0" w:type="auto"/>
          </w:tcPr>
          <w:p w14:paraId="3106AF94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88A8253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769D4" w14:paraId="3E243CD0" w14:textId="77777777" w:rsidTr="00B8418C">
        <w:tc>
          <w:tcPr>
            <w:tcW w:w="0" w:type="auto"/>
          </w:tcPr>
          <w:p w14:paraId="0E535B00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phí/tháng</w:t>
            </w:r>
          </w:p>
        </w:tc>
        <w:tc>
          <w:tcPr>
            <w:tcW w:w="0" w:type="auto"/>
          </w:tcPr>
          <w:p w14:paraId="2ED6D6EF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030050B1" w14:textId="77777777" w:rsidR="003769D4" w:rsidRDefault="003769D4">
            <w:pPr>
              <w:pStyle w:val="Compact"/>
            </w:pPr>
          </w:p>
        </w:tc>
      </w:tr>
      <w:tr w:rsidR="003769D4" w14:paraId="7DC30CC2" w14:textId="77777777" w:rsidTr="00B8418C">
        <w:tc>
          <w:tcPr>
            <w:tcW w:w="0" w:type="auto"/>
          </w:tcPr>
          <w:p w14:paraId="0F3DDF5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phí/năm</w:t>
            </w:r>
          </w:p>
        </w:tc>
        <w:tc>
          <w:tcPr>
            <w:tcW w:w="0" w:type="auto"/>
          </w:tcPr>
          <w:p w14:paraId="53ADED0A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526B69B4" w14:textId="77777777" w:rsidR="003769D4" w:rsidRDefault="003769D4">
            <w:pPr>
              <w:pStyle w:val="Compact"/>
            </w:pPr>
          </w:p>
        </w:tc>
      </w:tr>
      <w:tr w:rsidR="003769D4" w14:paraId="036736FA" w14:textId="77777777" w:rsidTr="00B8418C">
        <w:tc>
          <w:tcPr>
            <w:tcW w:w="0" w:type="auto"/>
          </w:tcPr>
          <w:p w14:paraId="3ECD5DAC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Phí xe đưa đón/tháng</w:t>
            </w:r>
          </w:p>
        </w:tc>
        <w:tc>
          <w:tcPr>
            <w:tcW w:w="0" w:type="auto"/>
          </w:tcPr>
          <w:p w14:paraId="678F583D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01390451" w14:textId="77777777" w:rsidR="003769D4" w:rsidRDefault="003769D4">
            <w:pPr>
              <w:pStyle w:val="Compact"/>
            </w:pPr>
          </w:p>
        </w:tc>
      </w:tr>
      <w:tr w:rsidR="003769D4" w14:paraId="245F2BC2" w14:textId="77777777" w:rsidTr="00B8418C">
        <w:tc>
          <w:tcPr>
            <w:tcW w:w="0" w:type="auto"/>
          </w:tcPr>
          <w:p w14:paraId="29B4B3FE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Phí ăn/tháng</w:t>
            </w:r>
          </w:p>
        </w:tc>
        <w:tc>
          <w:tcPr>
            <w:tcW w:w="0" w:type="auto"/>
          </w:tcPr>
          <w:p w14:paraId="1469EBD4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3E88E252" w14:textId="77777777" w:rsidR="003769D4" w:rsidRDefault="003769D4">
            <w:pPr>
              <w:pStyle w:val="Compact"/>
            </w:pPr>
          </w:p>
        </w:tc>
      </w:tr>
      <w:tr w:rsidR="003769D4" w14:paraId="5551C89B" w14:textId="77777777" w:rsidTr="00B8418C">
        <w:tc>
          <w:tcPr>
            <w:tcW w:w="0" w:type="auto"/>
          </w:tcPr>
          <w:p w14:paraId="721E8A0A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Phí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(l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u)</w:t>
            </w:r>
          </w:p>
        </w:tc>
        <w:tc>
          <w:tcPr>
            <w:tcW w:w="0" w:type="auto"/>
          </w:tcPr>
          <w:p w14:paraId="18A2964D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306CB468" w14:textId="77777777" w:rsidR="003769D4" w:rsidRDefault="003769D4">
            <w:pPr>
              <w:pStyle w:val="Compact"/>
            </w:pPr>
          </w:p>
        </w:tc>
      </w:tr>
      <w:tr w:rsidR="003769D4" w14:paraId="114B6144" w14:textId="77777777" w:rsidTr="00B8418C">
        <w:tc>
          <w:tcPr>
            <w:tcW w:w="0" w:type="auto"/>
          </w:tcPr>
          <w:p w14:paraId="3D89BF72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khóa/năm</w:t>
            </w:r>
          </w:p>
        </w:tc>
        <w:tc>
          <w:tcPr>
            <w:tcW w:w="0" w:type="auto"/>
          </w:tcPr>
          <w:p w14:paraId="688249C9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95587E6" w14:textId="77777777" w:rsidR="003769D4" w:rsidRDefault="003769D4">
            <w:pPr>
              <w:pStyle w:val="Compact"/>
            </w:pPr>
          </w:p>
        </w:tc>
      </w:tr>
      <w:tr w:rsidR="003769D4" w14:paraId="76FE0F36" w14:textId="77777777" w:rsidTr="00B8418C">
        <w:tc>
          <w:tcPr>
            <w:tcW w:w="0" w:type="auto"/>
          </w:tcPr>
          <w:p w14:paraId="13DF37F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Phí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hè/khóa</w:t>
            </w:r>
          </w:p>
        </w:tc>
        <w:tc>
          <w:tcPr>
            <w:tcW w:w="0" w:type="auto"/>
          </w:tcPr>
          <w:p w14:paraId="75728C11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46744EC1" w14:textId="77777777" w:rsidR="003769D4" w:rsidRDefault="003769D4">
            <w:pPr>
              <w:pStyle w:val="Compact"/>
            </w:pPr>
          </w:p>
        </w:tc>
      </w:tr>
      <w:tr w:rsidR="003769D4" w14:paraId="74B9482B" w14:textId="77777777" w:rsidTr="00B8418C">
        <w:tc>
          <w:tcPr>
            <w:tcW w:w="0" w:type="auto"/>
          </w:tcPr>
          <w:p w14:paraId="0B9A874D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245520A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786924E4" w14:textId="77777777" w:rsidR="003769D4" w:rsidRDefault="003769D4">
            <w:pPr>
              <w:pStyle w:val="Compact"/>
            </w:pPr>
          </w:p>
        </w:tc>
      </w:tr>
    </w:tbl>
    <w:p w14:paraId="031297E1" w14:textId="77777777" w:rsidR="003769D4" w:rsidRDefault="002603CD">
      <w:pPr>
        <w:pStyle w:val="Heading3"/>
      </w:pPr>
      <w:bookmarkStart w:id="11" w:name="hình-thức-thanh-toán"/>
      <w:bookmarkEnd w:id="10"/>
      <w:r>
        <w:t>2. Hình th</w:t>
      </w:r>
      <w:r>
        <w:t>ứ</w:t>
      </w:r>
      <w:r>
        <w:t>c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1157"/>
        <w:gridCol w:w="1037"/>
      </w:tblGrid>
      <w:tr w:rsidR="003769D4" w14:paraId="64B391BC" w14:textId="77777777" w:rsidTr="00B8418C">
        <w:tc>
          <w:tcPr>
            <w:tcW w:w="0" w:type="auto"/>
          </w:tcPr>
          <w:p w14:paraId="7B5948C2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B493942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3326706B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769D4" w14:paraId="028B5F7E" w14:textId="77777777" w:rsidTr="00B8418C">
        <w:tc>
          <w:tcPr>
            <w:tcW w:w="0" w:type="auto"/>
          </w:tcPr>
          <w:p w14:paraId="57EAC378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459BB31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16F3684" w14:textId="77777777" w:rsidR="003769D4" w:rsidRDefault="003769D4">
            <w:pPr>
              <w:pStyle w:val="Compact"/>
            </w:pPr>
          </w:p>
        </w:tc>
      </w:tr>
      <w:tr w:rsidR="003769D4" w14:paraId="18C465D0" w14:textId="77777777" w:rsidTr="00B8418C">
        <w:tc>
          <w:tcPr>
            <w:tcW w:w="0" w:type="auto"/>
          </w:tcPr>
          <w:p w14:paraId="37DB09B7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9107A03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3825AF57" w14:textId="77777777" w:rsidR="003769D4" w:rsidRDefault="003769D4">
            <w:pPr>
              <w:pStyle w:val="Compact"/>
            </w:pPr>
          </w:p>
        </w:tc>
      </w:tr>
      <w:tr w:rsidR="003769D4" w14:paraId="5C261BDA" w14:textId="77777777" w:rsidTr="00B8418C">
        <w:tc>
          <w:tcPr>
            <w:tcW w:w="0" w:type="auto"/>
          </w:tcPr>
          <w:p w14:paraId="4182A1CC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Thanh toán online</w:t>
            </w:r>
          </w:p>
        </w:tc>
        <w:tc>
          <w:tcPr>
            <w:tcW w:w="0" w:type="auto"/>
          </w:tcPr>
          <w:p w14:paraId="4B85E2A7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A550ECF" w14:textId="77777777" w:rsidR="003769D4" w:rsidRDefault="003769D4">
            <w:pPr>
              <w:pStyle w:val="Compact"/>
            </w:pPr>
          </w:p>
        </w:tc>
      </w:tr>
      <w:tr w:rsidR="003769D4" w14:paraId="209C2B01" w14:textId="77777777" w:rsidTr="00B8418C">
        <w:tc>
          <w:tcPr>
            <w:tcW w:w="0" w:type="auto"/>
          </w:tcPr>
          <w:p w14:paraId="3D074F50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5C7A9716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6031DD4" w14:textId="77777777" w:rsidR="003769D4" w:rsidRDefault="003769D4">
            <w:pPr>
              <w:pStyle w:val="Compact"/>
            </w:pPr>
          </w:p>
        </w:tc>
      </w:tr>
    </w:tbl>
    <w:p w14:paraId="222A88CD" w14:textId="77777777" w:rsidR="003769D4" w:rsidRDefault="002603CD">
      <w:pPr>
        <w:pStyle w:val="Heading2"/>
      </w:pPr>
      <w:bookmarkStart w:id="12" w:name="điều-khoản-và-điều-kiện"/>
      <w:bookmarkEnd w:id="9"/>
      <w:bookmarkEnd w:id="11"/>
      <w:r>
        <w:t>ĐI</w:t>
      </w:r>
      <w:r>
        <w:t>Ề</w:t>
      </w:r>
      <w:r>
        <w:t>U KHO</w:t>
      </w:r>
      <w:r>
        <w:t>Ả</w:t>
      </w:r>
      <w:r>
        <w:t>N VÀ ĐI</w:t>
      </w:r>
      <w:r>
        <w:t>Ề</w:t>
      </w:r>
      <w:r>
        <w:t>U KI</w:t>
      </w:r>
      <w:r>
        <w:t>Ệ</w:t>
      </w:r>
      <w:r>
        <w:t>N</w:t>
      </w:r>
    </w:p>
    <w:p w14:paraId="54CEE63B" w14:textId="77777777" w:rsidR="003769D4" w:rsidRDefault="002603CD">
      <w:pPr>
        <w:pStyle w:val="Heading3"/>
      </w:pPr>
      <w:bookmarkStart w:id="13" w:name="điều-khoản-chung"/>
      <w:r>
        <w:t>1. Đi</w:t>
      </w:r>
      <w:r>
        <w:t>ề</w:t>
      </w:r>
      <w:r>
        <w:t>u kho</w:t>
      </w:r>
      <w:r>
        <w:t>ả</w:t>
      </w:r>
      <w:r>
        <w:t>n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157"/>
        <w:gridCol w:w="1037"/>
      </w:tblGrid>
      <w:tr w:rsidR="003769D4" w14:paraId="25A3631F" w14:textId="77777777" w:rsidTr="00B8418C">
        <w:tc>
          <w:tcPr>
            <w:tcW w:w="0" w:type="auto"/>
          </w:tcPr>
          <w:p w14:paraId="20634365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B1D4AFE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DD2A8D2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769D4" w14:paraId="1BF91EEC" w14:textId="77777777" w:rsidTr="00B8418C">
        <w:tc>
          <w:tcPr>
            <w:tcW w:w="0" w:type="auto"/>
          </w:tcPr>
          <w:p w14:paraId="081E6625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14150AB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11C05E94" w14:textId="77777777" w:rsidR="003769D4" w:rsidRDefault="003769D4">
            <w:pPr>
              <w:pStyle w:val="Compact"/>
            </w:pPr>
          </w:p>
        </w:tc>
      </w:tr>
      <w:tr w:rsidR="003769D4" w14:paraId="2DD702EB" w14:textId="77777777" w:rsidTr="00B8418C">
        <w:tc>
          <w:tcPr>
            <w:tcW w:w="0" w:type="auto"/>
          </w:tcPr>
          <w:p w14:paraId="3F23FE54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thanh toán</w:t>
            </w:r>
          </w:p>
        </w:tc>
        <w:tc>
          <w:tcPr>
            <w:tcW w:w="0" w:type="auto"/>
          </w:tcPr>
          <w:p w14:paraId="62E0B800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1FFCFE2" w14:textId="77777777" w:rsidR="003769D4" w:rsidRDefault="003769D4">
            <w:pPr>
              <w:pStyle w:val="Compact"/>
            </w:pPr>
          </w:p>
        </w:tc>
      </w:tr>
      <w:tr w:rsidR="003769D4" w14:paraId="3CFE4A88" w14:textId="77777777" w:rsidTr="00B8418C">
        <w:tc>
          <w:tcPr>
            <w:tcW w:w="0" w:type="auto"/>
          </w:tcPr>
          <w:p w14:paraId="2C97C7D7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55DA4E1C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32F35B32" w14:textId="77777777" w:rsidR="003769D4" w:rsidRDefault="003769D4">
            <w:pPr>
              <w:pStyle w:val="Compact"/>
            </w:pPr>
          </w:p>
        </w:tc>
      </w:tr>
      <w:tr w:rsidR="003769D4" w14:paraId="6958344C" w14:textId="77777777" w:rsidTr="00B8418C">
        <w:tc>
          <w:tcPr>
            <w:tcW w:w="0" w:type="auto"/>
          </w:tcPr>
          <w:p w14:paraId="027E142F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9D8FB35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5429F992" w14:textId="77777777" w:rsidR="003769D4" w:rsidRDefault="003769D4">
            <w:pPr>
              <w:pStyle w:val="Compact"/>
            </w:pPr>
          </w:p>
        </w:tc>
      </w:tr>
    </w:tbl>
    <w:p w14:paraId="77DB34C7" w14:textId="77777777" w:rsidR="003769D4" w:rsidRDefault="002603CD">
      <w:pPr>
        <w:pStyle w:val="Heading3"/>
      </w:pPr>
      <w:bookmarkStart w:id="14" w:name="điều-kiện-đặc-biệt"/>
      <w:bookmarkEnd w:id="13"/>
      <w:r>
        <w:lastRenderedPageBreak/>
        <w:t>2. Đi</w:t>
      </w:r>
      <w:r>
        <w:t>ề</w:t>
      </w:r>
      <w:r>
        <w:t>u ki</w:t>
      </w:r>
      <w:r>
        <w:t>ệ</w:t>
      </w:r>
      <w:r>
        <w:t>n đ</w:t>
      </w:r>
      <w:r>
        <w:t>ặ</w:t>
      </w:r>
      <w:r>
        <w:t>c bi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157"/>
        <w:gridCol w:w="1037"/>
        <w:gridCol w:w="222"/>
      </w:tblGrid>
      <w:tr w:rsidR="003769D4" w14:paraId="2603CE55" w14:textId="77777777" w:rsidTr="00B8418C">
        <w:tc>
          <w:tcPr>
            <w:tcW w:w="0" w:type="auto"/>
          </w:tcPr>
          <w:p w14:paraId="2F84A91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F576EF6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8488F29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2A8EFCA" w14:textId="77777777" w:rsidR="003769D4" w:rsidRDefault="003769D4">
            <w:pPr>
              <w:pStyle w:val="Compact"/>
            </w:pPr>
          </w:p>
        </w:tc>
      </w:tr>
      <w:tr w:rsidR="003769D4" w14:paraId="7C1677BA" w14:textId="77777777" w:rsidTr="00B8418C">
        <w:tc>
          <w:tcPr>
            <w:tcW w:w="0" w:type="auto"/>
          </w:tcPr>
          <w:p w14:paraId="7B0F6453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1</w:t>
            </w:r>
          </w:p>
        </w:tc>
        <w:tc>
          <w:tcPr>
            <w:tcW w:w="0" w:type="auto"/>
          </w:tcPr>
          <w:p w14:paraId="1888C601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5220E5F6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5322E0CA" w14:textId="77777777" w:rsidR="003769D4" w:rsidRDefault="003769D4">
            <w:pPr>
              <w:pStyle w:val="Compact"/>
            </w:pPr>
          </w:p>
        </w:tc>
      </w:tr>
      <w:tr w:rsidR="003769D4" w14:paraId="74021688" w14:textId="77777777" w:rsidTr="00B8418C">
        <w:tc>
          <w:tcPr>
            <w:tcW w:w="0" w:type="auto"/>
          </w:tcPr>
          <w:p w14:paraId="04FC0C51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547128B6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1433AB2E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1D3ACE1E" w14:textId="77777777" w:rsidR="003769D4" w:rsidRDefault="003769D4">
            <w:pPr>
              <w:pStyle w:val="Compact"/>
            </w:pPr>
          </w:p>
        </w:tc>
      </w:tr>
      <w:tr w:rsidR="003769D4" w14:paraId="4975AB24" w14:textId="77777777" w:rsidTr="00B8418C">
        <w:tc>
          <w:tcPr>
            <w:tcW w:w="0" w:type="auto"/>
          </w:tcPr>
          <w:p w14:paraId="0F27641C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3</w:t>
            </w:r>
          </w:p>
        </w:tc>
        <w:tc>
          <w:tcPr>
            <w:tcW w:w="0" w:type="auto"/>
          </w:tcPr>
          <w:p w14:paraId="75382DA8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073C7BAC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36612FDB" w14:textId="77777777" w:rsidR="003769D4" w:rsidRDefault="003769D4">
            <w:pPr>
              <w:pStyle w:val="Compact"/>
            </w:pPr>
          </w:p>
        </w:tc>
      </w:tr>
      <w:tr w:rsidR="003769D4" w14:paraId="77DAF67A" w14:textId="77777777" w:rsidTr="00B8418C">
        <w:tc>
          <w:tcPr>
            <w:tcW w:w="0" w:type="auto"/>
          </w:tcPr>
          <w:p w14:paraId="423361F7" w14:textId="77777777" w:rsidR="003769D4" w:rsidRDefault="002603C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4</w:t>
            </w:r>
          </w:p>
        </w:tc>
        <w:tc>
          <w:tcPr>
            <w:tcW w:w="0" w:type="auto"/>
          </w:tcPr>
          <w:p w14:paraId="48420B0F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28AF1F7C" w14:textId="77777777" w:rsidR="003769D4" w:rsidRDefault="003769D4">
            <w:pPr>
              <w:pStyle w:val="Compact"/>
            </w:pPr>
          </w:p>
        </w:tc>
        <w:tc>
          <w:tcPr>
            <w:tcW w:w="0" w:type="auto"/>
          </w:tcPr>
          <w:p w14:paraId="61579423" w14:textId="77777777" w:rsidR="003769D4" w:rsidRDefault="003769D4">
            <w:pPr>
              <w:pStyle w:val="Compact"/>
            </w:pPr>
          </w:p>
        </w:tc>
      </w:tr>
    </w:tbl>
    <w:p w14:paraId="262E9883" w14:textId="77777777" w:rsidR="003769D4" w:rsidRDefault="002603CD">
      <w:pPr>
        <w:pStyle w:val="Heading2"/>
      </w:pPr>
      <w:bookmarkStart w:id="15" w:name="xác-nhận"/>
      <w:bookmarkEnd w:id="12"/>
      <w:bookmarkEnd w:id="14"/>
      <w:r>
        <w:t>XÁC NH</w:t>
      </w:r>
      <w:r>
        <w:t>Ậ</w:t>
      </w:r>
      <w:r>
        <w:t>N</w:t>
      </w:r>
    </w:p>
    <w:p w14:paraId="649DAC89" w14:textId="77777777" w:rsidR="003769D4" w:rsidRDefault="002603CD">
      <w:pPr>
        <w:pStyle w:val="Heading3"/>
      </w:pPr>
      <w:bookmarkStart w:id="16" w:name="bên-a-trường-1"/>
      <w:r>
        <w:t>Bên A (Trư</w:t>
      </w:r>
      <w:r>
        <w:t>ờ</w:t>
      </w:r>
      <w:r>
        <w:t>ng):</w:t>
      </w:r>
    </w:p>
    <w:p w14:paraId="0FF0E089" w14:textId="77777777" w:rsidR="003769D4" w:rsidRDefault="002603CD">
      <w:pPr>
        <w:pStyle w:val="Compact"/>
        <w:numPr>
          <w:ilvl w:val="0"/>
          <w:numId w:val="2"/>
        </w:numPr>
      </w:pPr>
      <w:r>
        <w:t>Đã đ</w:t>
      </w:r>
      <w:r>
        <w:t>ọ</w:t>
      </w:r>
      <w:r>
        <w:t>c và hi</w:t>
      </w:r>
      <w:r>
        <w:t>ể</w:t>
      </w:r>
      <w:r>
        <w:t>u rõ n</w:t>
      </w:r>
      <w:r>
        <w:t>ộ</w:t>
      </w:r>
      <w:r>
        <w:t>i dung</w:t>
      </w:r>
    </w:p>
    <w:p w14:paraId="26E2964D" w14:textId="77777777" w:rsidR="003769D4" w:rsidRDefault="002603CD">
      <w:pPr>
        <w:pStyle w:val="Compact"/>
        <w:numPr>
          <w:ilvl w:val="0"/>
          <w:numId w:val="3"/>
        </w:numPr>
      </w:pPr>
      <w:r>
        <w:t>Đ</w:t>
      </w:r>
      <w:r>
        <w:t>ồ</w:t>
      </w:r>
      <w:r>
        <w:t>ng ý v</w:t>
      </w:r>
      <w:r>
        <w:t>ớ</w:t>
      </w:r>
      <w:r>
        <w:t>i các đi</w:t>
      </w:r>
      <w:r>
        <w:t>ề</w:t>
      </w:r>
      <w:r>
        <w:t>u kho</w:t>
      </w:r>
      <w:r>
        <w:t>ả</w:t>
      </w:r>
      <w:r>
        <w:t>n</w:t>
      </w:r>
    </w:p>
    <w:p w14:paraId="5DACDA18" w14:textId="77777777" w:rsidR="003769D4" w:rsidRDefault="002603CD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th</w:t>
      </w:r>
      <w:r>
        <w:t>ự</w:t>
      </w:r>
      <w:r>
        <w:t>c hi</w:t>
      </w:r>
      <w:r>
        <w:t>ệ</w:t>
      </w:r>
      <w:r>
        <w:t>n</w:t>
      </w:r>
    </w:p>
    <w:p w14:paraId="4B37A78E" w14:textId="77777777" w:rsidR="003769D4" w:rsidRDefault="002603C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123CE73" w14:textId="77777777" w:rsidR="003769D4" w:rsidRDefault="002603CD">
      <w:pPr>
        <w:pStyle w:val="Heading3"/>
      </w:pPr>
      <w:bookmarkStart w:id="17" w:name="bên-b-phụ-huynh-1"/>
      <w:bookmarkEnd w:id="16"/>
      <w:r>
        <w:t>Bên B (Ph</w:t>
      </w:r>
      <w:r>
        <w:t>ụ</w:t>
      </w:r>
      <w:r>
        <w:t xml:space="preserve"> huynh):</w:t>
      </w:r>
    </w:p>
    <w:p w14:paraId="45B3DFC7" w14:textId="77777777" w:rsidR="003769D4" w:rsidRDefault="002603CD">
      <w:pPr>
        <w:pStyle w:val="Compact"/>
        <w:numPr>
          <w:ilvl w:val="0"/>
          <w:numId w:val="5"/>
        </w:numPr>
      </w:pPr>
      <w:r>
        <w:t>Đã đ</w:t>
      </w:r>
      <w:r>
        <w:t>ọ</w:t>
      </w:r>
      <w:r>
        <w:t>c và hi</w:t>
      </w:r>
      <w:r>
        <w:t>ể</w:t>
      </w:r>
      <w:r>
        <w:t>u rõ n</w:t>
      </w:r>
      <w:r>
        <w:t>ộ</w:t>
      </w:r>
      <w:r>
        <w:t>i dung</w:t>
      </w:r>
    </w:p>
    <w:p w14:paraId="209CB282" w14:textId="77777777" w:rsidR="003769D4" w:rsidRDefault="002603CD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các đi</w:t>
      </w:r>
      <w:r>
        <w:t>ề</w:t>
      </w:r>
      <w:r>
        <w:t>u kho</w:t>
      </w:r>
      <w:r>
        <w:t>ả</w:t>
      </w:r>
      <w:r>
        <w:t>n</w:t>
      </w:r>
    </w:p>
    <w:p w14:paraId="3678D734" w14:textId="77777777" w:rsidR="003769D4" w:rsidRDefault="002603CD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th</w:t>
      </w:r>
      <w:r>
        <w:t>ự</w:t>
      </w:r>
      <w:r>
        <w:t>c hi</w:t>
      </w:r>
      <w:r>
        <w:t>ệ</w:t>
      </w:r>
      <w:r>
        <w:t>n</w:t>
      </w:r>
    </w:p>
    <w:p w14:paraId="54E4C5A6" w14:textId="77777777" w:rsidR="003769D4" w:rsidRDefault="002603C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77F5063" w14:textId="77777777" w:rsidR="003769D4" w:rsidRDefault="002603CD">
      <w:pPr>
        <w:pStyle w:val="Heading3"/>
      </w:pPr>
      <w:bookmarkStart w:id="18" w:name="ban-giám-hiệu"/>
      <w:bookmarkEnd w:id="17"/>
      <w:r>
        <w:t>Ban Giám hi</w:t>
      </w:r>
      <w:r>
        <w:t>ệ</w:t>
      </w:r>
      <w:r>
        <w:t>u:</w:t>
      </w:r>
    </w:p>
    <w:p w14:paraId="1A3BD310" w14:textId="77777777" w:rsidR="003769D4" w:rsidRDefault="002603CD">
      <w:pPr>
        <w:pStyle w:val="Compact"/>
        <w:numPr>
          <w:ilvl w:val="0"/>
          <w:numId w:val="8"/>
        </w:numPr>
      </w:pPr>
      <w:r>
        <w:t>Đã xem xét h</w:t>
      </w:r>
      <w:r>
        <w:t>ợ</w:t>
      </w:r>
      <w:r>
        <w:t>p đ</w:t>
      </w:r>
      <w:r>
        <w:t>ồ</w:t>
      </w:r>
      <w:r>
        <w:t>ng</w:t>
      </w:r>
    </w:p>
    <w:p w14:paraId="041CD246" w14:textId="77777777" w:rsidR="003769D4" w:rsidRDefault="002603CD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60BB8984" w14:textId="77777777" w:rsidR="003769D4" w:rsidRDefault="002603CD">
      <w:pPr>
        <w:pStyle w:val="Compact"/>
        <w:numPr>
          <w:ilvl w:val="0"/>
          <w:numId w:val="10"/>
        </w:numPr>
      </w:pPr>
      <w:r>
        <w:t>Cho phép ký k</w:t>
      </w:r>
      <w:r>
        <w:t>ế</w:t>
      </w:r>
      <w:r>
        <w:t>t</w:t>
      </w:r>
    </w:p>
    <w:p w14:paraId="15976EBD" w14:textId="77777777" w:rsidR="003769D4" w:rsidRDefault="002603C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D7FFDB5" w14:textId="77777777" w:rsidR="003769D4" w:rsidRDefault="002603CD">
      <w:pPr>
        <w:pStyle w:val="Heading2"/>
      </w:pPr>
      <w:bookmarkStart w:id="19" w:name="ghi-chú"/>
      <w:bookmarkEnd w:id="15"/>
      <w:bookmarkEnd w:id="18"/>
      <w:r>
        <w:lastRenderedPageBreak/>
        <w:t>GHI CHÚ</w:t>
      </w:r>
    </w:p>
    <w:p w14:paraId="6234F9AB" w14:textId="77777777" w:rsidR="003769D4" w:rsidRDefault="002603CD">
      <w:pPr>
        <w:pStyle w:val="Heading2"/>
      </w:pPr>
      <w:bookmarkStart w:id="20" w:name="thông-tin-bổ-sung"/>
      <w:bookmarkEnd w:id="19"/>
      <w:r>
        <w:t>### Thông tin b</w:t>
      </w:r>
      <w:r>
        <w:t>ổ</w:t>
      </w:r>
      <w:r>
        <w:t xml:space="preserve"> sung:</w:t>
      </w:r>
    </w:p>
    <w:p w14:paraId="255B0B23" w14:textId="77777777" w:rsidR="003769D4" w:rsidRDefault="002603CD">
      <w:pPr>
        <w:pStyle w:val="Heading2"/>
      </w:pPr>
      <w:bookmarkStart w:id="21" w:name="lưu-ý-quan-trọng"/>
      <w:bookmarkEnd w:id="20"/>
      <w:r>
        <w:t>### Lưu ý quan tr</w:t>
      </w:r>
      <w:r>
        <w:t>ọ</w:t>
      </w:r>
      <w:r>
        <w:t>ng:</w:t>
      </w:r>
    </w:p>
    <w:p w14:paraId="30C6F46A" w14:textId="77777777" w:rsidR="003769D4" w:rsidRDefault="002603CD">
      <w:r>
        <w:pict w14:anchorId="5BB2B246">
          <v:rect id="_x0000_i1026" style="width:0;height:1.5pt" o:hralign="center" o:hrstd="t" o:hr="t"/>
        </w:pict>
      </w:r>
    </w:p>
    <w:p w14:paraId="5B9B50E9" w14:textId="77777777" w:rsidR="003769D4" w:rsidRDefault="002603CD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H</w:t>
      </w:r>
      <w:r>
        <w:t>ợ</w:t>
      </w:r>
      <w:r>
        <w:t>p đ</w:t>
      </w:r>
      <w:r>
        <w:t>ồ</w:t>
      </w:r>
      <w:r>
        <w:t>ng này có hi</w:t>
      </w:r>
      <w:r>
        <w:t>ệ</w:t>
      </w:r>
      <w:r>
        <w:t>u l</w:t>
      </w:r>
      <w:r>
        <w:t>ự</w:t>
      </w:r>
      <w:r>
        <w:t>c pháp lý và c</w:t>
      </w:r>
      <w:r>
        <w:t>ầ</w:t>
      </w:r>
      <w:r>
        <w:t>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nghiêm túc.</w:t>
      </w:r>
      <w:bookmarkEnd w:id="0"/>
      <w:bookmarkEnd w:id="21"/>
    </w:p>
    <w:sectPr w:rsidR="003769D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535F8" w14:textId="77777777" w:rsidR="002603CD" w:rsidRDefault="002603CD" w:rsidP="00B8418C">
      <w:pPr>
        <w:spacing w:line="240" w:lineRule="auto"/>
      </w:pPr>
      <w:r>
        <w:separator/>
      </w:r>
    </w:p>
  </w:endnote>
  <w:endnote w:type="continuationSeparator" w:id="0">
    <w:p w14:paraId="14ADAB65" w14:textId="77777777" w:rsidR="002603CD" w:rsidRDefault="002603CD" w:rsidP="00B841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B4C0" w14:textId="77777777" w:rsidR="002603CD" w:rsidRDefault="002603CD" w:rsidP="00B8418C">
      <w:pPr>
        <w:spacing w:line="240" w:lineRule="auto"/>
      </w:pPr>
      <w:r>
        <w:separator/>
      </w:r>
    </w:p>
  </w:footnote>
  <w:footnote w:type="continuationSeparator" w:id="0">
    <w:p w14:paraId="33CBB108" w14:textId="77777777" w:rsidR="002603CD" w:rsidRDefault="002603CD" w:rsidP="00B841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8B69" w14:textId="4E907199" w:rsidR="00B8418C" w:rsidRDefault="00B8418C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CA24605" wp14:editId="2D9E0B65">
          <wp:simplePos x="0" y="0"/>
          <wp:positionH relativeFrom="column">
            <wp:posOffset>-192801</wp:posOffset>
          </wp:positionH>
          <wp:positionV relativeFrom="paragraph">
            <wp:posOffset>-270881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7796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AF10D91" w14:textId="77777777" w:rsidR="00B8418C" w:rsidRPr="003E054C" w:rsidRDefault="00B8418C">
    <w:pPr>
      <w:pStyle w:val="Header"/>
      <w:rPr>
        <w:rStyle w:val="Emphasis"/>
        <w:rFonts w:cs="Times New Roman"/>
      </w:rPr>
    </w:pPr>
  </w:p>
  <w:p w14:paraId="39B7EE61" w14:textId="77777777" w:rsidR="00B8418C" w:rsidRDefault="00B84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7EC9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E87F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7C86BF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9D4"/>
    <w:rsid w:val="002603CD"/>
    <w:rsid w:val="003769D4"/>
    <w:rsid w:val="00B8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275838"/>
  <w15:docId w15:val="{D3F62D17-77E1-494F-96EA-DC83E000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418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18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418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418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8418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841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8418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8418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8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8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418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8418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418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418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8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841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841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B8418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841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18C"/>
    <w:rPr>
      <w:rFonts w:ascii="Times New Roman" w:hAnsi="Times New Roman"/>
      <w:szCs w:val="22"/>
    </w:rPr>
  </w:style>
  <w:style w:type="character" w:styleId="Emphasis">
    <w:name w:val="Emphasis"/>
    <w:rsid w:val="00B8418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8418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8418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841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5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2026-01-27T07:26:00Z</dcterms:created>
  <dcterms:modified xsi:type="dcterms:W3CDTF">2026-01-27T07:28:00Z</dcterms:modified>
</cp:coreProperties>
</file>