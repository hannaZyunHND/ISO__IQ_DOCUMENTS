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845BB" w14:textId="77777777" w:rsidR="00245109" w:rsidRDefault="00B50890" w:rsidP="00A016C5">
      <w:pPr>
        <w:pStyle w:val="Title"/>
      </w:pPr>
      <w:bookmarkStart w:id="0" w:name="bm-10-biên-bản-cam-kết-trả-nợ"/>
      <w:r>
        <w:t>BM-10: BIÊN B</w:t>
      </w:r>
      <w:r>
        <w:t>Ả</w:t>
      </w:r>
      <w:r>
        <w:t>N CAM K</w:t>
      </w:r>
      <w:r>
        <w:t>Ế</w:t>
      </w:r>
      <w:r>
        <w:t>T TR</w:t>
      </w:r>
      <w:r>
        <w:t>Ả</w:t>
      </w:r>
      <w:r>
        <w:t xml:space="preserve"> N</w:t>
      </w:r>
      <w:r>
        <w:t>Ợ</w:t>
      </w:r>
    </w:p>
    <w:p w14:paraId="57E7CFCE" w14:textId="77777777" w:rsidR="00245109" w:rsidRDefault="00B5089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QT-03-SOP-01-BM-10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31BE681" w14:textId="77777777" w:rsidR="00245109" w:rsidRDefault="00B50890">
      <w:r>
        <w:pict w14:anchorId="454D712E">
          <v:rect id="_x0000_i1025" style="width:0;height:1.5pt" o:hralign="center" o:hrstd="t" o:hr="t"/>
        </w:pict>
      </w:r>
    </w:p>
    <w:p w14:paraId="1066C672" w14:textId="77777777" w:rsidR="00245109" w:rsidRDefault="00B50890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157"/>
      </w:tblGrid>
      <w:tr w:rsidR="00245109" w14:paraId="7EFEAF5D" w14:textId="77777777" w:rsidTr="00A016C5">
        <w:tc>
          <w:tcPr>
            <w:tcW w:w="0" w:type="auto"/>
          </w:tcPr>
          <w:p w14:paraId="51D7C653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DE03FDB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45109" w14:paraId="01A74C8E" w14:textId="77777777" w:rsidTr="00A016C5">
        <w:tc>
          <w:tcPr>
            <w:tcW w:w="0" w:type="auto"/>
          </w:tcPr>
          <w:p w14:paraId="0B9A77D4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FF3A900" w14:textId="77777777" w:rsidR="00245109" w:rsidRDefault="00245109">
            <w:pPr>
              <w:pStyle w:val="Compact"/>
            </w:pPr>
          </w:p>
        </w:tc>
      </w:tr>
      <w:tr w:rsidR="00245109" w14:paraId="424BCE68" w14:textId="77777777" w:rsidTr="00A016C5">
        <w:tc>
          <w:tcPr>
            <w:tcW w:w="0" w:type="auto"/>
          </w:tcPr>
          <w:p w14:paraId="0A30981D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54850AE" w14:textId="77777777" w:rsidR="00245109" w:rsidRDefault="00245109">
            <w:pPr>
              <w:pStyle w:val="Compact"/>
            </w:pPr>
          </w:p>
        </w:tc>
      </w:tr>
      <w:tr w:rsidR="00245109" w14:paraId="67FFDED8" w14:textId="77777777" w:rsidTr="00A016C5">
        <w:tc>
          <w:tcPr>
            <w:tcW w:w="0" w:type="auto"/>
          </w:tcPr>
          <w:p w14:paraId="713A4DE6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4CB581B" w14:textId="77777777" w:rsidR="00245109" w:rsidRDefault="00245109">
            <w:pPr>
              <w:pStyle w:val="Compact"/>
            </w:pPr>
          </w:p>
        </w:tc>
      </w:tr>
      <w:tr w:rsidR="00245109" w14:paraId="6FED4316" w14:textId="77777777" w:rsidTr="00A016C5">
        <w:tc>
          <w:tcPr>
            <w:tcW w:w="0" w:type="auto"/>
          </w:tcPr>
          <w:p w14:paraId="5E14F8E8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59DC075" w14:textId="77777777" w:rsidR="00245109" w:rsidRDefault="00245109">
            <w:pPr>
              <w:pStyle w:val="Compact"/>
            </w:pPr>
          </w:p>
        </w:tc>
      </w:tr>
      <w:tr w:rsidR="00245109" w14:paraId="58736FDF" w14:textId="77777777" w:rsidTr="00A016C5">
        <w:tc>
          <w:tcPr>
            <w:tcW w:w="0" w:type="auto"/>
          </w:tcPr>
          <w:p w14:paraId="7C33831F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F3A3E43" w14:textId="77777777" w:rsidR="00245109" w:rsidRDefault="00245109">
            <w:pPr>
              <w:pStyle w:val="Compact"/>
            </w:pPr>
          </w:p>
        </w:tc>
      </w:tr>
      <w:tr w:rsidR="00245109" w14:paraId="61F40DE8" w14:textId="77777777" w:rsidTr="00A016C5">
        <w:tc>
          <w:tcPr>
            <w:tcW w:w="0" w:type="auto"/>
          </w:tcPr>
          <w:p w14:paraId="5F97AE8D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91050AE" w14:textId="77777777" w:rsidR="00245109" w:rsidRDefault="00245109">
            <w:pPr>
              <w:pStyle w:val="Compact"/>
            </w:pPr>
          </w:p>
        </w:tc>
      </w:tr>
    </w:tbl>
    <w:p w14:paraId="6AC6704B" w14:textId="77777777" w:rsidR="00245109" w:rsidRDefault="00B50890">
      <w:pPr>
        <w:pStyle w:val="Heading2"/>
      </w:pPr>
      <w:bookmarkStart w:id="2" w:name="thông-tin-phụ-huynh"/>
      <w:bookmarkEnd w:id="1"/>
      <w:r>
        <w:t>THÔNG TIN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245109" w14:paraId="76D92B13" w14:textId="77777777" w:rsidTr="00A016C5">
        <w:tc>
          <w:tcPr>
            <w:tcW w:w="0" w:type="auto"/>
          </w:tcPr>
          <w:p w14:paraId="59CEE67B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16CD2A0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45109" w14:paraId="2C235090" w14:textId="77777777" w:rsidTr="00A016C5">
        <w:tc>
          <w:tcPr>
            <w:tcW w:w="0" w:type="auto"/>
          </w:tcPr>
          <w:p w14:paraId="045667ED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01DD917E" w14:textId="77777777" w:rsidR="00245109" w:rsidRDefault="00245109">
            <w:pPr>
              <w:pStyle w:val="Compact"/>
            </w:pPr>
          </w:p>
        </w:tc>
      </w:tr>
      <w:tr w:rsidR="00245109" w14:paraId="52C1D5E0" w14:textId="77777777" w:rsidTr="00A016C5">
        <w:tc>
          <w:tcPr>
            <w:tcW w:w="0" w:type="auto"/>
          </w:tcPr>
          <w:p w14:paraId="61D66A39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9B5E93E" w14:textId="77777777" w:rsidR="00245109" w:rsidRDefault="00245109">
            <w:pPr>
              <w:pStyle w:val="Compact"/>
            </w:pPr>
          </w:p>
        </w:tc>
      </w:tr>
      <w:tr w:rsidR="00245109" w14:paraId="3042F836" w14:textId="77777777" w:rsidTr="00A016C5">
        <w:tc>
          <w:tcPr>
            <w:tcW w:w="0" w:type="auto"/>
          </w:tcPr>
          <w:p w14:paraId="7136D102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5EFD2360" w14:textId="77777777" w:rsidR="00245109" w:rsidRDefault="00245109">
            <w:pPr>
              <w:pStyle w:val="Compact"/>
            </w:pPr>
          </w:p>
        </w:tc>
      </w:tr>
      <w:tr w:rsidR="00245109" w14:paraId="4F9AC257" w14:textId="77777777" w:rsidTr="00A016C5">
        <w:tc>
          <w:tcPr>
            <w:tcW w:w="0" w:type="auto"/>
          </w:tcPr>
          <w:p w14:paraId="1438FD65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695DD3FF" w14:textId="77777777" w:rsidR="00245109" w:rsidRDefault="00245109">
            <w:pPr>
              <w:pStyle w:val="Compact"/>
            </w:pPr>
          </w:p>
        </w:tc>
      </w:tr>
      <w:tr w:rsidR="00245109" w14:paraId="13518E89" w14:textId="77777777" w:rsidTr="00A016C5">
        <w:tc>
          <w:tcPr>
            <w:tcW w:w="0" w:type="auto"/>
          </w:tcPr>
          <w:p w14:paraId="7F1E623D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4BABA7CF" w14:textId="77777777" w:rsidR="00245109" w:rsidRDefault="00245109">
            <w:pPr>
              <w:pStyle w:val="Compact"/>
            </w:pPr>
          </w:p>
        </w:tc>
      </w:tr>
    </w:tbl>
    <w:p w14:paraId="3AD5EB8C" w14:textId="77777777" w:rsidR="00245109" w:rsidRDefault="00B50890">
      <w:pPr>
        <w:pStyle w:val="Heading2"/>
      </w:pPr>
      <w:bookmarkStart w:id="3" w:name="thông-tin-học-sinh"/>
      <w:bookmarkEnd w:id="2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245109" w14:paraId="78628100" w14:textId="77777777" w:rsidTr="00A016C5">
        <w:tc>
          <w:tcPr>
            <w:tcW w:w="0" w:type="auto"/>
          </w:tcPr>
          <w:p w14:paraId="3BBA222A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EBD89F5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45109" w14:paraId="3E2F6773" w14:textId="77777777" w:rsidTr="00A016C5">
        <w:tc>
          <w:tcPr>
            <w:tcW w:w="0" w:type="auto"/>
          </w:tcPr>
          <w:p w14:paraId="75FBC6B9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57038C6F" w14:textId="77777777" w:rsidR="00245109" w:rsidRDefault="00245109">
            <w:pPr>
              <w:pStyle w:val="Compact"/>
            </w:pPr>
          </w:p>
        </w:tc>
      </w:tr>
      <w:tr w:rsidR="00245109" w14:paraId="4D68ADC9" w14:textId="77777777" w:rsidTr="00A016C5">
        <w:tc>
          <w:tcPr>
            <w:tcW w:w="0" w:type="auto"/>
          </w:tcPr>
          <w:p w14:paraId="3BA07A8C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68A298C" w14:textId="77777777" w:rsidR="00245109" w:rsidRDefault="00245109">
            <w:pPr>
              <w:pStyle w:val="Compact"/>
            </w:pPr>
          </w:p>
        </w:tc>
      </w:tr>
      <w:tr w:rsidR="00245109" w14:paraId="106FE3DC" w14:textId="77777777" w:rsidTr="00A016C5">
        <w:tc>
          <w:tcPr>
            <w:tcW w:w="0" w:type="auto"/>
          </w:tcPr>
          <w:p w14:paraId="43DFCE43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lastRenderedPageBreak/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BF8BCCC" w14:textId="77777777" w:rsidR="00245109" w:rsidRDefault="00245109">
            <w:pPr>
              <w:pStyle w:val="Compact"/>
            </w:pPr>
          </w:p>
        </w:tc>
      </w:tr>
      <w:tr w:rsidR="00245109" w14:paraId="6C50AC0E" w14:textId="77777777" w:rsidTr="00A016C5">
        <w:tc>
          <w:tcPr>
            <w:tcW w:w="0" w:type="auto"/>
          </w:tcPr>
          <w:p w14:paraId="2F852B3E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2D8A578" w14:textId="77777777" w:rsidR="00245109" w:rsidRDefault="00245109">
            <w:pPr>
              <w:pStyle w:val="Compact"/>
            </w:pPr>
          </w:p>
        </w:tc>
      </w:tr>
    </w:tbl>
    <w:p w14:paraId="6DE58F84" w14:textId="77777777" w:rsidR="00245109" w:rsidRDefault="00B50890">
      <w:pPr>
        <w:pStyle w:val="Heading2"/>
      </w:pPr>
      <w:bookmarkStart w:id="4" w:name="thông-tin-nợ"/>
      <w:bookmarkEnd w:id="3"/>
      <w:r>
        <w:t>THÔNG TIN N</w:t>
      </w:r>
      <w:r>
        <w:t>Ợ</w:t>
      </w:r>
    </w:p>
    <w:p w14:paraId="1ABFB3AA" w14:textId="77777777" w:rsidR="00245109" w:rsidRDefault="00B50890">
      <w:pPr>
        <w:pStyle w:val="Heading3"/>
      </w:pPr>
      <w:bookmarkStart w:id="5" w:name="chi-tiết-nợ"/>
      <w:r>
        <w:t>1. Chi ti</w:t>
      </w:r>
      <w:r>
        <w:t>ế</w:t>
      </w:r>
      <w:r>
        <w:t>t n</w:t>
      </w:r>
      <w:r>
        <w:t>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1656"/>
        <w:gridCol w:w="1037"/>
      </w:tblGrid>
      <w:tr w:rsidR="00245109" w14:paraId="40A161A8" w14:textId="77777777" w:rsidTr="00A016C5">
        <w:tc>
          <w:tcPr>
            <w:tcW w:w="0" w:type="auto"/>
          </w:tcPr>
          <w:p w14:paraId="475C4C36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3AE48A16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6C9238FE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45109" w14:paraId="363721B9" w14:textId="77777777" w:rsidTr="00A016C5">
        <w:tc>
          <w:tcPr>
            <w:tcW w:w="0" w:type="auto"/>
          </w:tcPr>
          <w:p w14:paraId="0A2C4DC4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0" w:type="auto"/>
          </w:tcPr>
          <w:p w14:paraId="60B0029C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5B611388" w14:textId="77777777" w:rsidR="00245109" w:rsidRDefault="00245109">
            <w:pPr>
              <w:pStyle w:val="Compact"/>
            </w:pPr>
          </w:p>
        </w:tc>
      </w:tr>
      <w:tr w:rsidR="00245109" w14:paraId="331E794A" w14:textId="77777777" w:rsidTr="00A016C5">
        <w:tc>
          <w:tcPr>
            <w:tcW w:w="0" w:type="auto"/>
          </w:tcPr>
          <w:p w14:paraId="7C157D76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xe đưa đón</w:t>
            </w:r>
          </w:p>
        </w:tc>
        <w:tc>
          <w:tcPr>
            <w:tcW w:w="0" w:type="auto"/>
          </w:tcPr>
          <w:p w14:paraId="5F7B0E1A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0ED8ED90" w14:textId="77777777" w:rsidR="00245109" w:rsidRDefault="00245109">
            <w:pPr>
              <w:pStyle w:val="Compact"/>
            </w:pPr>
          </w:p>
        </w:tc>
      </w:tr>
      <w:tr w:rsidR="00245109" w14:paraId="7AC5B358" w14:textId="77777777" w:rsidTr="00A016C5">
        <w:tc>
          <w:tcPr>
            <w:tcW w:w="0" w:type="auto"/>
          </w:tcPr>
          <w:p w14:paraId="331FECC4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ăn</w:t>
            </w:r>
          </w:p>
        </w:tc>
        <w:tc>
          <w:tcPr>
            <w:tcW w:w="0" w:type="auto"/>
          </w:tcPr>
          <w:p w14:paraId="6ACAEFB8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065B61DB" w14:textId="77777777" w:rsidR="00245109" w:rsidRDefault="00245109">
            <w:pPr>
              <w:pStyle w:val="Compact"/>
            </w:pPr>
          </w:p>
        </w:tc>
      </w:tr>
      <w:tr w:rsidR="00245109" w14:paraId="53E14681" w14:textId="77777777" w:rsidTr="00A016C5">
        <w:tc>
          <w:tcPr>
            <w:tcW w:w="0" w:type="auto"/>
          </w:tcPr>
          <w:p w14:paraId="0D7E3E4B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0" w:type="auto"/>
          </w:tcPr>
          <w:p w14:paraId="3F287885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0EA465C7" w14:textId="77777777" w:rsidR="00245109" w:rsidRDefault="00245109">
            <w:pPr>
              <w:pStyle w:val="Compact"/>
            </w:pPr>
          </w:p>
        </w:tc>
      </w:tr>
      <w:tr w:rsidR="00245109" w14:paraId="5B4BF405" w14:textId="77777777" w:rsidTr="00A016C5">
        <w:tc>
          <w:tcPr>
            <w:tcW w:w="0" w:type="auto"/>
          </w:tcPr>
          <w:p w14:paraId="045A9A15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khác</w:t>
            </w:r>
          </w:p>
        </w:tc>
        <w:tc>
          <w:tcPr>
            <w:tcW w:w="0" w:type="auto"/>
          </w:tcPr>
          <w:p w14:paraId="22D5DB97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01560008" w14:textId="77777777" w:rsidR="00245109" w:rsidRDefault="00245109">
            <w:pPr>
              <w:pStyle w:val="Compact"/>
            </w:pPr>
          </w:p>
        </w:tc>
      </w:tr>
      <w:tr w:rsidR="00245109" w14:paraId="7EAB3921" w14:textId="77777777" w:rsidTr="00A016C5">
        <w:tc>
          <w:tcPr>
            <w:tcW w:w="0" w:type="auto"/>
          </w:tcPr>
          <w:p w14:paraId="0BDD37BE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0B01D62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3F641CA2" w14:textId="77777777" w:rsidR="00245109" w:rsidRDefault="00245109">
            <w:pPr>
              <w:pStyle w:val="Compact"/>
            </w:pPr>
          </w:p>
        </w:tc>
      </w:tr>
    </w:tbl>
    <w:p w14:paraId="09BBB5BB" w14:textId="77777777" w:rsidR="00245109" w:rsidRDefault="00B50890">
      <w:pPr>
        <w:pStyle w:val="Heading3"/>
      </w:pPr>
      <w:bookmarkStart w:id="6" w:name="thông-tin-bổ-sung"/>
      <w:bookmarkEnd w:id="5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157"/>
      </w:tblGrid>
      <w:tr w:rsidR="00245109" w14:paraId="28F3F8CA" w14:textId="77777777" w:rsidTr="00A016C5">
        <w:tc>
          <w:tcPr>
            <w:tcW w:w="0" w:type="auto"/>
          </w:tcPr>
          <w:p w14:paraId="01377B76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8881E01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45109" w14:paraId="75A8562C" w14:textId="77777777" w:rsidTr="00A016C5">
        <w:tc>
          <w:tcPr>
            <w:tcW w:w="0" w:type="auto"/>
          </w:tcPr>
          <w:p w14:paraId="329C15F4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Lý do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290310CD" w14:textId="77777777" w:rsidR="00245109" w:rsidRDefault="00245109">
            <w:pPr>
              <w:pStyle w:val="Compact"/>
            </w:pPr>
          </w:p>
        </w:tc>
      </w:tr>
      <w:tr w:rsidR="00245109" w14:paraId="60EAE650" w14:textId="77777777" w:rsidTr="00A016C5">
        <w:tc>
          <w:tcPr>
            <w:tcW w:w="0" w:type="auto"/>
          </w:tcPr>
          <w:p w14:paraId="55FEBDAF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28BFCB67" w14:textId="77777777" w:rsidR="00245109" w:rsidRDefault="00245109">
            <w:pPr>
              <w:pStyle w:val="Compact"/>
            </w:pPr>
          </w:p>
        </w:tc>
      </w:tr>
      <w:tr w:rsidR="00245109" w14:paraId="69940909" w14:textId="77777777" w:rsidTr="00A016C5">
        <w:tc>
          <w:tcPr>
            <w:tcW w:w="0" w:type="auto"/>
          </w:tcPr>
          <w:p w14:paraId="2E92783C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441B6239" w14:textId="77777777" w:rsidR="00245109" w:rsidRDefault="00245109">
            <w:pPr>
              <w:pStyle w:val="Compact"/>
            </w:pPr>
          </w:p>
        </w:tc>
      </w:tr>
    </w:tbl>
    <w:p w14:paraId="6F2B806C" w14:textId="77777777" w:rsidR="00245109" w:rsidRDefault="00B50890">
      <w:pPr>
        <w:pStyle w:val="Heading2"/>
      </w:pPr>
      <w:bookmarkStart w:id="7" w:name="cam-kết-trả-nợ"/>
      <w:bookmarkEnd w:id="4"/>
      <w:bookmarkEnd w:id="6"/>
      <w:r>
        <w:t>CAM K</w:t>
      </w:r>
      <w:r>
        <w:t>Ế</w:t>
      </w:r>
      <w:r>
        <w:t>T TR</w:t>
      </w:r>
      <w:r>
        <w:t>Ả</w:t>
      </w:r>
      <w:r>
        <w:t xml:space="preserve"> N</w:t>
      </w:r>
      <w:r>
        <w:t>Ợ</w:t>
      </w:r>
    </w:p>
    <w:p w14:paraId="72EAAD7C" w14:textId="77777777" w:rsidR="00245109" w:rsidRDefault="00B50890">
      <w:pPr>
        <w:pStyle w:val="Heading3"/>
      </w:pPr>
      <w:bookmarkStart w:id="8" w:name="kế-hoạch-trả-nợ"/>
      <w:r>
        <w:t>1. K</w:t>
      </w:r>
      <w:r>
        <w:t>ế</w:t>
      </w:r>
      <w:r>
        <w:t xml:space="preserve"> ho</w:t>
      </w:r>
      <w:r>
        <w:t>ạ</w:t>
      </w:r>
      <w:r>
        <w:t>ch tr</w:t>
      </w:r>
      <w:r>
        <w:t>ả</w:t>
      </w:r>
      <w:r>
        <w:t xml:space="preserve"> n</w:t>
      </w:r>
      <w:r>
        <w:t>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656"/>
        <w:gridCol w:w="1157"/>
        <w:gridCol w:w="1037"/>
      </w:tblGrid>
      <w:tr w:rsidR="00245109" w14:paraId="7720FBB2" w14:textId="77777777" w:rsidTr="00A016C5">
        <w:tc>
          <w:tcPr>
            <w:tcW w:w="0" w:type="auto"/>
          </w:tcPr>
          <w:p w14:paraId="300E70CC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50A1A9A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5FAB4D47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9C073A2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45109" w14:paraId="423A8817" w14:textId="77777777" w:rsidTr="00A016C5">
        <w:tc>
          <w:tcPr>
            <w:tcW w:w="0" w:type="auto"/>
          </w:tcPr>
          <w:p w14:paraId="4764C071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7F3794BA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12519012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5E10B69D" w14:textId="77777777" w:rsidR="00245109" w:rsidRDefault="00245109">
            <w:pPr>
              <w:pStyle w:val="Compact"/>
            </w:pPr>
          </w:p>
        </w:tc>
      </w:tr>
      <w:tr w:rsidR="00245109" w14:paraId="08121007" w14:textId="77777777" w:rsidTr="00A016C5">
        <w:tc>
          <w:tcPr>
            <w:tcW w:w="0" w:type="auto"/>
          </w:tcPr>
          <w:p w14:paraId="5A83B923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0A626B4E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7CBB3EE9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36697DF6" w14:textId="77777777" w:rsidR="00245109" w:rsidRDefault="00245109">
            <w:pPr>
              <w:pStyle w:val="Compact"/>
            </w:pPr>
          </w:p>
        </w:tc>
      </w:tr>
      <w:tr w:rsidR="00245109" w14:paraId="68883E47" w14:textId="77777777" w:rsidTr="00A016C5">
        <w:tc>
          <w:tcPr>
            <w:tcW w:w="0" w:type="auto"/>
          </w:tcPr>
          <w:p w14:paraId="37FD7EDC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12F89F1B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66FC98D6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03803545" w14:textId="77777777" w:rsidR="00245109" w:rsidRDefault="00245109">
            <w:pPr>
              <w:pStyle w:val="Compact"/>
            </w:pPr>
          </w:p>
        </w:tc>
      </w:tr>
      <w:tr w:rsidR="00245109" w14:paraId="4FC9B63F" w14:textId="77777777" w:rsidTr="00A016C5">
        <w:tc>
          <w:tcPr>
            <w:tcW w:w="0" w:type="auto"/>
          </w:tcPr>
          <w:p w14:paraId="4DCA1C0F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5DA3455D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5BA8D96D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77A9FFDD" w14:textId="77777777" w:rsidR="00245109" w:rsidRDefault="00245109">
            <w:pPr>
              <w:pStyle w:val="Compact"/>
            </w:pPr>
          </w:p>
        </w:tc>
      </w:tr>
      <w:tr w:rsidR="00245109" w14:paraId="3FE78521" w14:textId="77777777" w:rsidTr="00A016C5">
        <w:tc>
          <w:tcPr>
            <w:tcW w:w="0" w:type="auto"/>
          </w:tcPr>
          <w:p w14:paraId="08617D8F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5</w:t>
            </w:r>
          </w:p>
        </w:tc>
        <w:tc>
          <w:tcPr>
            <w:tcW w:w="0" w:type="auto"/>
          </w:tcPr>
          <w:p w14:paraId="1F1A954B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59DE1684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3812AF9A" w14:textId="77777777" w:rsidR="00245109" w:rsidRDefault="00245109">
            <w:pPr>
              <w:pStyle w:val="Compact"/>
            </w:pPr>
          </w:p>
        </w:tc>
      </w:tr>
      <w:tr w:rsidR="00245109" w14:paraId="0210B368" w14:textId="77777777" w:rsidTr="00A016C5">
        <w:tc>
          <w:tcPr>
            <w:tcW w:w="0" w:type="auto"/>
          </w:tcPr>
          <w:p w14:paraId="2FEB2931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B980D59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4344F349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47361D59" w14:textId="77777777" w:rsidR="00245109" w:rsidRDefault="00245109">
            <w:pPr>
              <w:pStyle w:val="Compact"/>
            </w:pPr>
          </w:p>
        </w:tc>
      </w:tr>
    </w:tbl>
    <w:p w14:paraId="55BF489D" w14:textId="77777777" w:rsidR="00245109" w:rsidRDefault="00B50890">
      <w:pPr>
        <w:pStyle w:val="Heading3"/>
      </w:pPr>
      <w:bookmarkStart w:id="9" w:name="điều-kiện-cam-kết"/>
      <w:bookmarkEnd w:id="8"/>
      <w:r>
        <w:t>2. Đi</w:t>
      </w:r>
      <w:r>
        <w:t>ề</w:t>
      </w:r>
      <w:r>
        <w:t>u ki</w:t>
      </w:r>
      <w:r>
        <w:t>ệ</w:t>
      </w:r>
      <w:r>
        <w:t>n cam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4"/>
        <w:gridCol w:w="1157"/>
        <w:gridCol w:w="1037"/>
      </w:tblGrid>
      <w:tr w:rsidR="00245109" w14:paraId="0E6A8F61" w14:textId="77777777" w:rsidTr="00A016C5">
        <w:tc>
          <w:tcPr>
            <w:tcW w:w="0" w:type="auto"/>
          </w:tcPr>
          <w:p w14:paraId="265192D8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27B30DA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6B0DE080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45109" w14:paraId="10E4CDFA" w14:textId="77777777" w:rsidTr="00A016C5">
        <w:tc>
          <w:tcPr>
            <w:tcW w:w="0" w:type="auto"/>
          </w:tcPr>
          <w:p w14:paraId="290B3FE6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2F9F3538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09C976F2" w14:textId="77777777" w:rsidR="00245109" w:rsidRDefault="00245109">
            <w:pPr>
              <w:pStyle w:val="Compact"/>
            </w:pPr>
          </w:p>
        </w:tc>
      </w:tr>
      <w:tr w:rsidR="00245109" w14:paraId="2B4E77CF" w14:textId="77777777" w:rsidTr="00A016C5">
        <w:tc>
          <w:tcPr>
            <w:tcW w:w="0" w:type="auto"/>
          </w:tcPr>
          <w:p w14:paraId="34BE9BCE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0F6BF938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3C44827B" w14:textId="77777777" w:rsidR="00245109" w:rsidRDefault="00245109">
            <w:pPr>
              <w:pStyle w:val="Compact"/>
            </w:pPr>
          </w:p>
        </w:tc>
      </w:tr>
      <w:tr w:rsidR="00245109" w14:paraId="01DE3A13" w14:textId="77777777" w:rsidTr="00A016C5">
        <w:tc>
          <w:tcPr>
            <w:tcW w:w="0" w:type="auto"/>
          </w:tcPr>
          <w:p w14:paraId="7C5712D7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Lãi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(n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có)</w:t>
            </w:r>
          </w:p>
        </w:tc>
        <w:tc>
          <w:tcPr>
            <w:tcW w:w="0" w:type="auto"/>
          </w:tcPr>
          <w:p w14:paraId="337ACFB9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097FAB60" w14:textId="77777777" w:rsidR="00245109" w:rsidRDefault="00245109">
            <w:pPr>
              <w:pStyle w:val="Compact"/>
            </w:pPr>
          </w:p>
        </w:tc>
      </w:tr>
      <w:tr w:rsidR="00245109" w14:paraId="7B7C8BB7" w14:textId="77777777" w:rsidTr="00A016C5">
        <w:tc>
          <w:tcPr>
            <w:tcW w:w="0" w:type="auto"/>
          </w:tcPr>
          <w:p w14:paraId="4566A738" w14:textId="77777777" w:rsidR="00245109" w:rsidRDefault="00B5089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E29F1A8" w14:textId="77777777" w:rsidR="00245109" w:rsidRDefault="00245109">
            <w:pPr>
              <w:pStyle w:val="Compact"/>
            </w:pPr>
          </w:p>
        </w:tc>
        <w:tc>
          <w:tcPr>
            <w:tcW w:w="0" w:type="auto"/>
          </w:tcPr>
          <w:p w14:paraId="7A286A22" w14:textId="77777777" w:rsidR="00245109" w:rsidRDefault="00245109">
            <w:pPr>
              <w:pStyle w:val="Compact"/>
            </w:pPr>
          </w:p>
        </w:tc>
      </w:tr>
    </w:tbl>
    <w:p w14:paraId="7408E4F0" w14:textId="77777777" w:rsidR="00245109" w:rsidRDefault="00B50890">
      <w:pPr>
        <w:pStyle w:val="Heading2"/>
      </w:pPr>
      <w:bookmarkStart w:id="10" w:name="xác-nhận"/>
      <w:bookmarkEnd w:id="7"/>
      <w:bookmarkEnd w:id="9"/>
      <w:r>
        <w:t>XÁC NH</w:t>
      </w:r>
      <w:r>
        <w:t>Ậ</w:t>
      </w:r>
      <w:r>
        <w:t>N</w:t>
      </w:r>
    </w:p>
    <w:p w14:paraId="1443B5F7" w14:textId="77777777" w:rsidR="00245109" w:rsidRDefault="00B50890">
      <w:pPr>
        <w:pStyle w:val="Heading3"/>
      </w:pPr>
      <w:bookmarkStart w:id="11" w:name="phụ-huynh"/>
      <w:r>
        <w:t>Ph</w:t>
      </w:r>
      <w:r>
        <w:t>ụ</w:t>
      </w:r>
      <w:r>
        <w:t xml:space="preserve"> huynh:</w:t>
      </w:r>
    </w:p>
    <w:p w14:paraId="04A87211" w14:textId="77777777" w:rsidR="00245109" w:rsidRDefault="00B50890">
      <w:pPr>
        <w:pStyle w:val="Compact"/>
        <w:numPr>
          <w:ilvl w:val="0"/>
          <w:numId w:val="2"/>
        </w:numPr>
      </w:pPr>
      <w:r>
        <w:t>Đã đ</w:t>
      </w:r>
      <w:r>
        <w:t>ọ</w:t>
      </w:r>
      <w:r>
        <w:t>c và hi</w:t>
      </w:r>
      <w:r>
        <w:t>ể</w:t>
      </w:r>
      <w:r>
        <w:t>u rõ n</w:t>
      </w:r>
      <w:r>
        <w:t>ộ</w:t>
      </w:r>
      <w:r>
        <w:t>i dung</w:t>
      </w:r>
    </w:p>
    <w:p w14:paraId="4D2CA588" w14:textId="77777777" w:rsidR="00245109" w:rsidRDefault="00B50890">
      <w:pPr>
        <w:pStyle w:val="Compact"/>
        <w:numPr>
          <w:ilvl w:val="0"/>
          <w:numId w:val="3"/>
        </w:numPr>
      </w:pPr>
      <w:r>
        <w:t>Đ</w:t>
      </w:r>
      <w:r>
        <w:t>ồ</w:t>
      </w:r>
      <w:r>
        <w:t>ng ý v</w:t>
      </w:r>
      <w:r>
        <w:t>ớ</w:t>
      </w:r>
      <w:r>
        <w:t>i k</w:t>
      </w:r>
      <w:r>
        <w:t>ế</w:t>
      </w:r>
      <w:r>
        <w:t xml:space="preserve"> ho</w:t>
      </w:r>
      <w:r>
        <w:t>ạ</w:t>
      </w:r>
      <w:r>
        <w:t>ch tr</w:t>
      </w:r>
      <w:r>
        <w:t>ả</w:t>
      </w:r>
      <w:r>
        <w:t xml:space="preserve"> n</w:t>
      </w:r>
      <w:r>
        <w:t>ợ</w:t>
      </w:r>
    </w:p>
    <w:p w14:paraId="44D72474" w14:textId="77777777" w:rsidR="00245109" w:rsidRDefault="00B50890">
      <w:pPr>
        <w:pStyle w:val="Compact"/>
        <w:numPr>
          <w:ilvl w:val="0"/>
          <w:numId w:val="4"/>
        </w:numPr>
      </w:pPr>
      <w:r>
        <w:t>Cam k</w:t>
      </w:r>
      <w:r>
        <w:t>ế</w:t>
      </w:r>
      <w:r>
        <w:t>t th</w:t>
      </w:r>
      <w:r>
        <w:t>ự</w:t>
      </w:r>
      <w:r>
        <w:t>c hi</w:t>
      </w:r>
      <w:r>
        <w:t>ệ</w:t>
      </w:r>
      <w:r>
        <w:t>n đúng th</w:t>
      </w:r>
      <w:r>
        <w:t>ờ</w:t>
      </w:r>
      <w:r>
        <w:t>i h</w:t>
      </w:r>
      <w:r>
        <w:t>ạ</w:t>
      </w:r>
      <w:r>
        <w:t>n</w:t>
      </w:r>
    </w:p>
    <w:p w14:paraId="0C9E4C03" w14:textId="77777777" w:rsidR="00245109" w:rsidRDefault="00B5089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FD6C8B6" w14:textId="77777777" w:rsidR="00245109" w:rsidRDefault="00B50890">
      <w:pPr>
        <w:pStyle w:val="Heading3"/>
      </w:pPr>
      <w:bookmarkStart w:id="12" w:name="người-lập"/>
      <w:bookmarkEnd w:id="11"/>
      <w:r>
        <w:t>Ngư</w:t>
      </w:r>
      <w:r>
        <w:t>ờ</w:t>
      </w:r>
      <w:r>
        <w:t>i l</w:t>
      </w:r>
      <w:r>
        <w:t>ậ</w:t>
      </w:r>
      <w:r>
        <w:t>p:</w:t>
      </w:r>
    </w:p>
    <w:p w14:paraId="5DDEBBBE" w14:textId="77777777" w:rsidR="00245109" w:rsidRDefault="00B50890">
      <w:pPr>
        <w:pStyle w:val="Compact"/>
        <w:numPr>
          <w:ilvl w:val="0"/>
          <w:numId w:val="5"/>
        </w:numPr>
      </w:pPr>
      <w:r>
        <w:t>Đã l</w:t>
      </w:r>
      <w:r>
        <w:t>ậ</w:t>
      </w:r>
      <w:r>
        <w:t>p biên b</w:t>
      </w:r>
      <w:r>
        <w:t>ả</w:t>
      </w:r>
      <w:r>
        <w:t>n chính xác</w:t>
      </w:r>
    </w:p>
    <w:p w14:paraId="44D548C2" w14:textId="77777777" w:rsidR="00245109" w:rsidRDefault="00B50890">
      <w:pPr>
        <w:pStyle w:val="Compact"/>
        <w:numPr>
          <w:ilvl w:val="0"/>
          <w:numId w:val="6"/>
        </w:numPr>
      </w:pPr>
      <w:r>
        <w:t>Đã thu th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thông tin</w:t>
      </w:r>
    </w:p>
    <w:p w14:paraId="4555010F" w14:textId="77777777" w:rsidR="00245109" w:rsidRDefault="00B50890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theo dõi th</w:t>
      </w:r>
      <w:r>
        <w:t>ự</w:t>
      </w:r>
      <w:r>
        <w:t>c hi</w:t>
      </w:r>
      <w:r>
        <w:t>ệ</w:t>
      </w:r>
      <w:r>
        <w:t>n</w:t>
      </w:r>
    </w:p>
    <w:p w14:paraId="69167A55" w14:textId="77777777" w:rsidR="00245109" w:rsidRDefault="00B5089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E5FFF93" w14:textId="77777777" w:rsidR="00245109" w:rsidRDefault="00B50890">
      <w:pPr>
        <w:pStyle w:val="Heading3"/>
      </w:pPr>
      <w:bookmarkStart w:id="13" w:name="ban-giám-hiệu"/>
      <w:bookmarkEnd w:id="12"/>
      <w:r>
        <w:t>Ban Giám hi</w:t>
      </w:r>
      <w:r>
        <w:t>ệ</w:t>
      </w:r>
      <w:r>
        <w:t>u:</w:t>
      </w:r>
    </w:p>
    <w:p w14:paraId="63DC6512" w14:textId="77777777" w:rsidR="00245109" w:rsidRDefault="00B50890">
      <w:pPr>
        <w:pStyle w:val="Compact"/>
        <w:numPr>
          <w:ilvl w:val="0"/>
          <w:numId w:val="8"/>
        </w:numPr>
      </w:pPr>
      <w:r>
        <w:t>Đã x</w:t>
      </w:r>
      <w:r>
        <w:t>em xét biên b</w:t>
      </w:r>
      <w:r>
        <w:t>ả</w:t>
      </w:r>
      <w:r>
        <w:t>n</w:t>
      </w:r>
    </w:p>
    <w:p w14:paraId="191E45FF" w14:textId="77777777" w:rsidR="00245109" w:rsidRDefault="00B50890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3970150A" w14:textId="77777777" w:rsidR="00245109" w:rsidRDefault="00B50890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1BE3EC76" w14:textId="77777777" w:rsidR="00245109" w:rsidRDefault="00B5089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1F33DD1" w14:textId="77777777" w:rsidR="00245109" w:rsidRDefault="00B50890">
      <w:pPr>
        <w:pStyle w:val="Heading2"/>
      </w:pPr>
      <w:bookmarkStart w:id="14" w:name="ghi-chú"/>
      <w:bookmarkEnd w:id="10"/>
      <w:bookmarkEnd w:id="13"/>
      <w:r>
        <w:lastRenderedPageBreak/>
        <w:t>GHI CHÚ</w:t>
      </w:r>
    </w:p>
    <w:p w14:paraId="3B973153" w14:textId="77777777" w:rsidR="00245109" w:rsidRDefault="00B50890">
      <w:pPr>
        <w:pStyle w:val="Heading2"/>
      </w:pPr>
      <w:bookmarkStart w:id="15" w:name="thông-tin-bổ-sung-1"/>
      <w:bookmarkEnd w:id="14"/>
      <w:r>
        <w:t>### Thông tin b</w:t>
      </w:r>
      <w:r>
        <w:t>ổ</w:t>
      </w:r>
      <w:r>
        <w:t xml:space="preserve"> sung:</w:t>
      </w:r>
    </w:p>
    <w:p w14:paraId="324C120C" w14:textId="77777777" w:rsidR="00245109" w:rsidRDefault="00B50890">
      <w:pPr>
        <w:pStyle w:val="Heading2"/>
      </w:pPr>
      <w:bookmarkStart w:id="16" w:name="lưu-ý-quan-trọng"/>
      <w:bookmarkEnd w:id="15"/>
      <w:r>
        <w:t>### Lưu ý quan tr</w:t>
      </w:r>
      <w:r>
        <w:t>ọ</w:t>
      </w:r>
      <w:r>
        <w:t>ng:</w:t>
      </w:r>
    </w:p>
    <w:p w14:paraId="2B5D287B" w14:textId="77777777" w:rsidR="00245109" w:rsidRDefault="00B50890">
      <w:r>
        <w:pict w14:anchorId="46FBBFB6">
          <v:rect id="_x0000_i1026" style="width:0;height:1.5pt" o:hralign="center" o:hrstd="t" o:hr="t"/>
        </w:pict>
      </w:r>
    </w:p>
    <w:p w14:paraId="2FE6D385" w14:textId="77777777" w:rsidR="00245109" w:rsidRDefault="00B50890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Biên b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theo dõi vi</w:t>
      </w:r>
      <w:r>
        <w:t>ệ</w:t>
      </w:r>
      <w:r>
        <w:t>c tr</w:t>
      </w:r>
      <w:r>
        <w:t>ả</w:t>
      </w:r>
      <w:r>
        <w:t xml:space="preserve"> n</w:t>
      </w:r>
      <w:r>
        <w:t>ợ</w:t>
      </w:r>
      <w:r>
        <w:t>.</w:t>
      </w:r>
      <w:bookmarkEnd w:id="0"/>
      <w:bookmarkEnd w:id="16"/>
    </w:p>
    <w:sectPr w:rsidR="0024510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94E4C" w14:textId="77777777" w:rsidR="00B50890" w:rsidRDefault="00B50890" w:rsidP="00A016C5">
      <w:pPr>
        <w:spacing w:line="240" w:lineRule="auto"/>
      </w:pPr>
      <w:r>
        <w:separator/>
      </w:r>
    </w:p>
  </w:endnote>
  <w:endnote w:type="continuationSeparator" w:id="0">
    <w:p w14:paraId="7A6423B5" w14:textId="77777777" w:rsidR="00B50890" w:rsidRDefault="00B50890" w:rsidP="00A016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CEE94" w14:textId="77777777" w:rsidR="00B50890" w:rsidRDefault="00B50890" w:rsidP="00A016C5">
      <w:pPr>
        <w:spacing w:line="240" w:lineRule="auto"/>
      </w:pPr>
      <w:r>
        <w:separator/>
      </w:r>
    </w:p>
  </w:footnote>
  <w:footnote w:type="continuationSeparator" w:id="0">
    <w:p w14:paraId="696BFCA0" w14:textId="77777777" w:rsidR="00B50890" w:rsidRDefault="00B50890" w:rsidP="00A016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42A2F" w14:textId="77777777" w:rsidR="00A016C5" w:rsidRPr="00A33244" w:rsidRDefault="00A016C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BD332FA" wp14:editId="30577BD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59FF8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B93B2C9" w14:textId="77777777" w:rsidR="00A016C5" w:rsidRDefault="00A016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86E30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1AD8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0DC0B6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109"/>
    <w:rsid w:val="00245109"/>
    <w:rsid w:val="00A016C5"/>
    <w:rsid w:val="00B5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8C1CDC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16C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16C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16C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016C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016C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016C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016C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016C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C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C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16C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016C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C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16C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C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016C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6C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016C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6C5"/>
    <w:rPr>
      <w:rFonts w:ascii="Times New Roman" w:hAnsi="Times New Roman"/>
      <w:szCs w:val="22"/>
    </w:rPr>
  </w:style>
  <w:style w:type="character" w:styleId="Emphasis">
    <w:name w:val="Emphasis"/>
    <w:rsid w:val="00A016C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016C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016C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016C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016C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2026-01-29T09:40:00Z</dcterms:created>
  <dcterms:modified xsi:type="dcterms:W3CDTF">2026-01-29T09:40:00Z</dcterms:modified>
</cp:coreProperties>
</file>