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9A186" w14:textId="77777777" w:rsidR="00696DED" w:rsidRDefault="00533B4C" w:rsidP="00022FD5">
      <w:pPr>
        <w:pStyle w:val="Title"/>
      </w:pPr>
      <w:bookmarkStart w:id="0" w:name="bm-01-bảng-tính-chi-phí-và-học-phí"/>
      <w:r>
        <w:t>BM-01: B</w:t>
      </w:r>
      <w:r>
        <w:t>Ả</w:t>
      </w:r>
      <w:r>
        <w:t>NG TÍNH CHI PHÍ VÀ H</w:t>
      </w:r>
      <w:r>
        <w:t>Ọ</w:t>
      </w:r>
      <w:r>
        <w:t>C PHÍ</w:t>
      </w:r>
    </w:p>
    <w:p w14:paraId="42165890" w14:textId="77777777" w:rsidR="00696DED" w:rsidRDefault="00533B4C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QT-03-SOP-01-BM-01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6E505FB5" w14:textId="77777777" w:rsidR="00696DED" w:rsidRDefault="00533B4C">
      <w:r>
        <w:pict w14:anchorId="104C39EA">
          <v:rect id="_x0000_i1025" style="width:0;height:1.5pt" o:hralign="center" o:hrstd="t" o:hr="t"/>
        </w:pict>
      </w:r>
    </w:p>
    <w:p w14:paraId="1C7482F7" w14:textId="77777777" w:rsidR="00696DED" w:rsidRDefault="00533B4C">
      <w:pPr>
        <w:pStyle w:val="Heading2"/>
      </w:pPr>
      <w:bookmarkStart w:id="1" w:name="thông-tin-bảng-tính"/>
      <w:r>
        <w:t>THÔNG TIN B</w:t>
      </w:r>
      <w:r>
        <w:t>Ả</w:t>
      </w:r>
      <w:r>
        <w:t>NG TÍNH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3"/>
        <w:gridCol w:w="1116"/>
      </w:tblGrid>
      <w:tr w:rsidR="00696DED" w:rsidRPr="00022FD5" w14:paraId="4F690BCE" w14:textId="77777777" w:rsidTr="00696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D0F9E6" w14:textId="77777777" w:rsidR="00696DED" w:rsidRPr="00022FD5" w:rsidRDefault="00533B4C">
            <w:pPr>
              <w:pStyle w:val="Compact"/>
            </w:pPr>
            <w:r w:rsidRPr="00022FD5">
              <w:t>Thông tin</w:t>
            </w:r>
          </w:p>
        </w:tc>
        <w:tc>
          <w:tcPr>
            <w:tcW w:w="0" w:type="auto"/>
          </w:tcPr>
          <w:p w14:paraId="380FC0ED" w14:textId="77777777" w:rsidR="00696DED" w:rsidRPr="00022FD5" w:rsidRDefault="00533B4C">
            <w:pPr>
              <w:pStyle w:val="Compact"/>
            </w:pPr>
            <w:r w:rsidRPr="00022FD5">
              <w:t>N</w:t>
            </w:r>
            <w:r w:rsidRPr="00022FD5">
              <w:t>ộ</w:t>
            </w:r>
            <w:r w:rsidRPr="00022FD5">
              <w:t>i dung</w:t>
            </w:r>
          </w:p>
        </w:tc>
      </w:tr>
      <w:tr w:rsidR="00696DED" w:rsidRPr="00022FD5" w14:paraId="514A8038" w14:textId="77777777">
        <w:tc>
          <w:tcPr>
            <w:tcW w:w="0" w:type="auto"/>
          </w:tcPr>
          <w:p w14:paraId="0BF6B129" w14:textId="77777777" w:rsidR="00696DED" w:rsidRPr="00022FD5" w:rsidRDefault="00533B4C">
            <w:pPr>
              <w:pStyle w:val="Compact"/>
            </w:pPr>
            <w:r w:rsidRPr="00022FD5">
              <w:t>Năm h</w:t>
            </w:r>
            <w:r w:rsidRPr="00022FD5">
              <w:t>ọ</w:t>
            </w:r>
            <w:r w:rsidRPr="00022FD5">
              <w:t>c</w:t>
            </w:r>
          </w:p>
        </w:tc>
        <w:tc>
          <w:tcPr>
            <w:tcW w:w="0" w:type="auto"/>
          </w:tcPr>
          <w:p w14:paraId="11F724C6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497C4F4E" w14:textId="77777777">
        <w:tc>
          <w:tcPr>
            <w:tcW w:w="0" w:type="auto"/>
          </w:tcPr>
          <w:p w14:paraId="3225B857" w14:textId="77777777" w:rsidR="00696DED" w:rsidRPr="00022FD5" w:rsidRDefault="00533B4C">
            <w:pPr>
              <w:pStyle w:val="Compact"/>
            </w:pPr>
            <w:r w:rsidRPr="00022FD5">
              <w:t>Ngày l</w:t>
            </w:r>
            <w:r w:rsidRPr="00022FD5">
              <w:t>ậ</w:t>
            </w:r>
            <w:r w:rsidRPr="00022FD5">
              <w:t>p</w:t>
            </w:r>
          </w:p>
        </w:tc>
        <w:tc>
          <w:tcPr>
            <w:tcW w:w="0" w:type="auto"/>
          </w:tcPr>
          <w:p w14:paraId="6C1DACD5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140791B5" w14:textId="77777777">
        <w:tc>
          <w:tcPr>
            <w:tcW w:w="0" w:type="auto"/>
          </w:tcPr>
          <w:p w14:paraId="40FB3AC7" w14:textId="77777777" w:rsidR="00696DED" w:rsidRPr="00022FD5" w:rsidRDefault="00533B4C">
            <w:pPr>
              <w:pStyle w:val="Compact"/>
            </w:pPr>
            <w:r w:rsidRPr="00022FD5">
              <w:t>Ngư</w:t>
            </w:r>
            <w:r w:rsidRPr="00022FD5">
              <w:t>ờ</w:t>
            </w:r>
            <w:r w:rsidRPr="00022FD5">
              <w:t>i l</w:t>
            </w:r>
            <w:r w:rsidRPr="00022FD5">
              <w:t>ậ</w:t>
            </w:r>
            <w:r w:rsidRPr="00022FD5">
              <w:t>p</w:t>
            </w:r>
          </w:p>
        </w:tc>
        <w:tc>
          <w:tcPr>
            <w:tcW w:w="0" w:type="auto"/>
          </w:tcPr>
          <w:p w14:paraId="010ABD29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7D6782CE" w14:textId="77777777">
        <w:tc>
          <w:tcPr>
            <w:tcW w:w="0" w:type="auto"/>
          </w:tcPr>
          <w:p w14:paraId="016D8EFF" w14:textId="77777777" w:rsidR="00696DED" w:rsidRPr="00022FD5" w:rsidRDefault="00533B4C">
            <w:pPr>
              <w:pStyle w:val="Compact"/>
            </w:pPr>
            <w:r w:rsidRPr="00022FD5">
              <w:t>Ch</w:t>
            </w:r>
            <w:r w:rsidRPr="00022FD5">
              <w:t>ứ</w:t>
            </w:r>
            <w:r w:rsidRPr="00022FD5">
              <w:t>c v</w:t>
            </w:r>
            <w:r w:rsidRPr="00022FD5">
              <w:t>ụ</w:t>
            </w:r>
          </w:p>
        </w:tc>
        <w:tc>
          <w:tcPr>
            <w:tcW w:w="0" w:type="auto"/>
          </w:tcPr>
          <w:p w14:paraId="63137B21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0C5C1D8E" w14:textId="77777777">
        <w:tc>
          <w:tcPr>
            <w:tcW w:w="0" w:type="auto"/>
          </w:tcPr>
          <w:p w14:paraId="0712166B" w14:textId="77777777" w:rsidR="00696DED" w:rsidRPr="00022FD5" w:rsidRDefault="00533B4C">
            <w:pPr>
              <w:pStyle w:val="Compact"/>
            </w:pPr>
            <w:r w:rsidRPr="00022FD5">
              <w:t>B</w:t>
            </w:r>
            <w:r w:rsidRPr="00022FD5">
              <w:t>ộ</w:t>
            </w:r>
            <w:r w:rsidRPr="00022FD5">
              <w:t xml:space="preserve"> ph</w:t>
            </w:r>
            <w:r w:rsidRPr="00022FD5">
              <w:t>ậ</w:t>
            </w:r>
            <w:r w:rsidRPr="00022FD5">
              <w:t>n</w:t>
            </w:r>
          </w:p>
        </w:tc>
        <w:tc>
          <w:tcPr>
            <w:tcW w:w="0" w:type="auto"/>
          </w:tcPr>
          <w:p w14:paraId="5BF2CAD4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5C515589" w14:textId="77777777">
        <w:tc>
          <w:tcPr>
            <w:tcW w:w="0" w:type="auto"/>
          </w:tcPr>
          <w:p w14:paraId="44E691B3" w14:textId="77777777" w:rsidR="00696DED" w:rsidRPr="00022FD5" w:rsidRDefault="00533B4C">
            <w:pPr>
              <w:pStyle w:val="Compact"/>
            </w:pPr>
            <w:r w:rsidRPr="00022FD5">
              <w:t>S</w:t>
            </w:r>
            <w:r w:rsidRPr="00022FD5">
              <w:t>ố</w:t>
            </w:r>
            <w:r w:rsidRPr="00022FD5">
              <w:t xml:space="preserve"> đi</w:t>
            </w:r>
            <w:r w:rsidRPr="00022FD5">
              <w:t>ệ</w:t>
            </w:r>
            <w:r w:rsidRPr="00022FD5">
              <w:t>n tho</w:t>
            </w:r>
            <w:r w:rsidRPr="00022FD5">
              <w:t>ạ</w:t>
            </w:r>
            <w:r w:rsidRPr="00022FD5">
              <w:t>i</w:t>
            </w:r>
          </w:p>
        </w:tc>
        <w:tc>
          <w:tcPr>
            <w:tcW w:w="0" w:type="auto"/>
          </w:tcPr>
          <w:p w14:paraId="5C7053F2" w14:textId="77777777" w:rsidR="00696DED" w:rsidRPr="00022FD5" w:rsidRDefault="00696DED">
            <w:pPr>
              <w:pStyle w:val="Compact"/>
            </w:pPr>
          </w:p>
        </w:tc>
      </w:tr>
    </w:tbl>
    <w:p w14:paraId="374B54D1" w14:textId="77777777" w:rsidR="00696DED" w:rsidRDefault="00533B4C">
      <w:pPr>
        <w:pStyle w:val="Heading2"/>
      </w:pPr>
      <w:bookmarkStart w:id="2" w:name="thông-tin-cơ-bản"/>
      <w:bookmarkEnd w:id="1"/>
      <w:r>
        <w:t>THÔNG TIN CƠ B</w:t>
      </w:r>
      <w:r>
        <w:t>Ả</w:t>
      </w:r>
      <w:r>
        <w:t>N</w:t>
      </w:r>
    </w:p>
    <w:p w14:paraId="6001ACEA" w14:textId="77777777" w:rsidR="00696DED" w:rsidRDefault="00533B4C">
      <w:pPr>
        <w:pStyle w:val="Heading3"/>
      </w:pPr>
      <w:bookmarkStart w:id="3" w:name="thông-tin-tổng-quan"/>
      <w:r>
        <w:t>1. Thông tin t</w:t>
      </w:r>
      <w:r>
        <w:t>ổ</w:t>
      </w:r>
      <w:r>
        <w:t>ng quan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6"/>
        <w:gridCol w:w="1116"/>
      </w:tblGrid>
      <w:tr w:rsidR="00696DED" w:rsidRPr="00022FD5" w14:paraId="18BEE2BA" w14:textId="77777777" w:rsidTr="00696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5388CA" w14:textId="77777777" w:rsidR="00696DED" w:rsidRPr="00022FD5" w:rsidRDefault="00533B4C">
            <w:pPr>
              <w:pStyle w:val="Compact"/>
            </w:pPr>
            <w:r w:rsidRPr="00022FD5">
              <w:t>Thông tin</w:t>
            </w:r>
          </w:p>
        </w:tc>
        <w:tc>
          <w:tcPr>
            <w:tcW w:w="0" w:type="auto"/>
          </w:tcPr>
          <w:p w14:paraId="0EB389EC" w14:textId="77777777" w:rsidR="00696DED" w:rsidRPr="00022FD5" w:rsidRDefault="00533B4C">
            <w:pPr>
              <w:pStyle w:val="Compact"/>
            </w:pPr>
            <w:r w:rsidRPr="00022FD5">
              <w:t>N</w:t>
            </w:r>
            <w:r w:rsidRPr="00022FD5">
              <w:t>ộ</w:t>
            </w:r>
            <w:r w:rsidRPr="00022FD5">
              <w:t>i dung</w:t>
            </w:r>
          </w:p>
        </w:tc>
      </w:tr>
      <w:tr w:rsidR="00696DED" w:rsidRPr="00022FD5" w14:paraId="268BEC85" w14:textId="77777777">
        <w:tc>
          <w:tcPr>
            <w:tcW w:w="0" w:type="auto"/>
          </w:tcPr>
          <w:p w14:paraId="6E0CB1B0" w14:textId="77777777" w:rsidR="00696DED" w:rsidRPr="00022FD5" w:rsidRDefault="00533B4C">
            <w:pPr>
              <w:pStyle w:val="Compact"/>
            </w:pPr>
            <w:r w:rsidRPr="00022FD5">
              <w:t>T</w:t>
            </w:r>
            <w:r w:rsidRPr="00022FD5">
              <w:t>ổ</w:t>
            </w:r>
            <w:r w:rsidRPr="00022FD5">
              <w:t>ng s</w:t>
            </w:r>
            <w:r w:rsidRPr="00022FD5">
              <w:t>ố</w:t>
            </w:r>
            <w:r w:rsidRPr="00022FD5">
              <w:t xml:space="preserve"> h</w:t>
            </w:r>
            <w:r w:rsidRPr="00022FD5">
              <w:t>ọ</w:t>
            </w:r>
            <w:r w:rsidRPr="00022FD5">
              <w:t>c sinh d</w:t>
            </w:r>
            <w:r w:rsidRPr="00022FD5">
              <w:t>ự</w:t>
            </w:r>
            <w:r w:rsidRPr="00022FD5">
              <w:t xml:space="preserve"> ki</w:t>
            </w:r>
            <w:r w:rsidRPr="00022FD5">
              <w:t>ế</w:t>
            </w:r>
            <w:r w:rsidRPr="00022FD5">
              <w:t>n</w:t>
            </w:r>
          </w:p>
        </w:tc>
        <w:tc>
          <w:tcPr>
            <w:tcW w:w="0" w:type="auto"/>
          </w:tcPr>
          <w:p w14:paraId="7809AF03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2F5F9735" w14:textId="77777777">
        <w:tc>
          <w:tcPr>
            <w:tcW w:w="0" w:type="auto"/>
          </w:tcPr>
          <w:p w14:paraId="60FD697B" w14:textId="77777777" w:rsidR="00696DED" w:rsidRPr="00022FD5" w:rsidRDefault="00533B4C">
            <w:pPr>
              <w:pStyle w:val="Compact"/>
            </w:pPr>
            <w:r w:rsidRPr="00022FD5">
              <w:t>S</w:t>
            </w:r>
            <w:r w:rsidRPr="00022FD5">
              <w:t>ố</w:t>
            </w:r>
            <w:r w:rsidRPr="00022FD5">
              <w:t xml:space="preserve"> l</w:t>
            </w:r>
            <w:r w:rsidRPr="00022FD5">
              <w:t>ớ</w:t>
            </w:r>
            <w:r w:rsidRPr="00022FD5">
              <w:t>p d</w:t>
            </w:r>
            <w:r w:rsidRPr="00022FD5">
              <w:t>ự</w:t>
            </w:r>
            <w:r w:rsidRPr="00022FD5">
              <w:t xml:space="preserve"> ki</w:t>
            </w:r>
            <w:r w:rsidRPr="00022FD5">
              <w:t>ế</w:t>
            </w:r>
            <w:r w:rsidRPr="00022FD5">
              <w:t>n</w:t>
            </w:r>
          </w:p>
        </w:tc>
        <w:tc>
          <w:tcPr>
            <w:tcW w:w="0" w:type="auto"/>
          </w:tcPr>
          <w:p w14:paraId="74C4723D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105E0D3D" w14:textId="77777777">
        <w:tc>
          <w:tcPr>
            <w:tcW w:w="0" w:type="auto"/>
          </w:tcPr>
          <w:p w14:paraId="01388847" w14:textId="77777777" w:rsidR="00696DED" w:rsidRPr="00022FD5" w:rsidRDefault="00533B4C">
            <w:pPr>
              <w:pStyle w:val="Compact"/>
            </w:pPr>
            <w:r w:rsidRPr="00022FD5">
              <w:t>S</w:t>
            </w:r>
            <w:r w:rsidRPr="00022FD5">
              <w:t>ố</w:t>
            </w:r>
            <w:r w:rsidRPr="00022FD5">
              <w:t xml:space="preserve"> giáo viên d</w:t>
            </w:r>
            <w:r w:rsidRPr="00022FD5">
              <w:t>ự</w:t>
            </w:r>
            <w:r w:rsidRPr="00022FD5">
              <w:t xml:space="preserve"> ki</w:t>
            </w:r>
            <w:r w:rsidRPr="00022FD5">
              <w:t>ế</w:t>
            </w:r>
            <w:r w:rsidRPr="00022FD5">
              <w:t>n</w:t>
            </w:r>
          </w:p>
        </w:tc>
        <w:tc>
          <w:tcPr>
            <w:tcW w:w="0" w:type="auto"/>
          </w:tcPr>
          <w:p w14:paraId="70D0ABDC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4ABD7184" w14:textId="77777777">
        <w:tc>
          <w:tcPr>
            <w:tcW w:w="0" w:type="auto"/>
          </w:tcPr>
          <w:p w14:paraId="032E94FC" w14:textId="77777777" w:rsidR="00696DED" w:rsidRPr="00022FD5" w:rsidRDefault="00533B4C">
            <w:pPr>
              <w:pStyle w:val="Compact"/>
            </w:pPr>
            <w:r w:rsidRPr="00022FD5">
              <w:t>S</w:t>
            </w:r>
            <w:r w:rsidRPr="00022FD5">
              <w:t>ố</w:t>
            </w:r>
            <w:r w:rsidRPr="00022FD5">
              <w:t xml:space="preserve"> nhân viên d</w:t>
            </w:r>
            <w:r w:rsidRPr="00022FD5">
              <w:t>ự</w:t>
            </w:r>
            <w:r w:rsidRPr="00022FD5">
              <w:t xml:space="preserve"> ki</w:t>
            </w:r>
            <w:r w:rsidRPr="00022FD5">
              <w:t>ế</w:t>
            </w:r>
            <w:r w:rsidRPr="00022FD5">
              <w:t>n</w:t>
            </w:r>
          </w:p>
        </w:tc>
        <w:tc>
          <w:tcPr>
            <w:tcW w:w="0" w:type="auto"/>
          </w:tcPr>
          <w:p w14:paraId="2D164763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5915B4EA" w14:textId="77777777">
        <w:tc>
          <w:tcPr>
            <w:tcW w:w="0" w:type="auto"/>
          </w:tcPr>
          <w:p w14:paraId="60B8A98C" w14:textId="77777777" w:rsidR="00696DED" w:rsidRPr="00022FD5" w:rsidRDefault="00533B4C">
            <w:pPr>
              <w:pStyle w:val="Compact"/>
            </w:pPr>
            <w:r w:rsidRPr="00022FD5">
              <w:t>Ghi chú</w:t>
            </w:r>
          </w:p>
        </w:tc>
        <w:tc>
          <w:tcPr>
            <w:tcW w:w="0" w:type="auto"/>
          </w:tcPr>
          <w:p w14:paraId="274D3C79" w14:textId="77777777" w:rsidR="00696DED" w:rsidRPr="00022FD5" w:rsidRDefault="00696DED">
            <w:pPr>
              <w:pStyle w:val="Compact"/>
            </w:pPr>
          </w:p>
        </w:tc>
      </w:tr>
    </w:tbl>
    <w:p w14:paraId="30CA4F5F" w14:textId="77777777" w:rsidR="00696DED" w:rsidRDefault="00533B4C">
      <w:pPr>
        <w:pStyle w:val="Heading3"/>
      </w:pPr>
      <w:bookmarkStart w:id="4" w:name="thông-tin-bổ-sung"/>
      <w:bookmarkEnd w:id="3"/>
      <w:r>
        <w:t>2. Thông tin b</w:t>
      </w:r>
      <w:r>
        <w:t>ổ</w:t>
      </w:r>
      <w:r>
        <w:t xml:space="preserve"> sung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3"/>
        <w:gridCol w:w="1116"/>
      </w:tblGrid>
      <w:tr w:rsidR="00696DED" w:rsidRPr="00022FD5" w14:paraId="17AB7F43" w14:textId="77777777" w:rsidTr="00696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53CB99" w14:textId="77777777" w:rsidR="00696DED" w:rsidRPr="00022FD5" w:rsidRDefault="00533B4C">
            <w:pPr>
              <w:pStyle w:val="Compact"/>
            </w:pPr>
            <w:r w:rsidRPr="00022FD5">
              <w:t>Thông tin</w:t>
            </w:r>
          </w:p>
        </w:tc>
        <w:tc>
          <w:tcPr>
            <w:tcW w:w="0" w:type="auto"/>
          </w:tcPr>
          <w:p w14:paraId="15B68F7E" w14:textId="77777777" w:rsidR="00696DED" w:rsidRPr="00022FD5" w:rsidRDefault="00533B4C">
            <w:pPr>
              <w:pStyle w:val="Compact"/>
            </w:pPr>
            <w:r w:rsidRPr="00022FD5">
              <w:t>N</w:t>
            </w:r>
            <w:r w:rsidRPr="00022FD5">
              <w:t>ộ</w:t>
            </w:r>
            <w:r w:rsidRPr="00022FD5">
              <w:t>i dung</w:t>
            </w:r>
          </w:p>
        </w:tc>
      </w:tr>
      <w:tr w:rsidR="00696DED" w:rsidRPr="00022FD5" w14:paraId="0FF34C85" w14:textId="77777777">
        <w:tc>
          <w:tcPr>
            <w:tcW w:w="0" w:type="auto"/>
          </w:tcPr>
          <w:p w14:paraId="293DE071" w14:textId="77777777" w:rsidR="00696DED" w:rsidRPr="00022FD5" w:rsidRDefault="00533B4C">
            <w:pPr>
              <w:pStyle w:val="Compact"/>
            </w:pPr>
            <w:r w:rsidRPr="00022FD5">
              <w:t>T</w:t>
            </w:r>
            <w:r w:rsidRPr="00022FD5">
              <w:t>ỷ</w:t>
            </w:r>
            <w:r w:rsidRPr="00022FD5">
              <w:t xml:space="preserve"> l</w:t>
            </w:r>
            <w:r w:rsidRPr="00022FD5">
              <w:t>ệ</w:t>
            </w:r>
            <w:r w:rsidRPr="00022FD5">
              <w:t xml:space="preserve"> tăng trư</w:t>
            </w:r>
            <w:r w:rsidRPr="00022FD5">
              <w:t>ở</w:t>
            </w:r>
            <w:r w:rsidRPr="00022FD5">
              <w:t>ng</w:t>
            </w:r>
          </w:p>
        </w:tc>
        <w:tc>
          <w:tcPr>
            <w:tcW w:w="0" w:type="auto"/>
          </w:tcPr>
          <w:p w14:paraId="45D8243F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71CD43F5" w14:textId="77777777">
        <w:tc>
          <w:tcPr>
            <w:tcW w:w="0" w:type="auto"/>
          </w:tcPr>
          <w:p w14:paraId="03CB56AC" w14:textId="77777777" w:rsidR="00696DED" w:rsidRPr="00022FD5" w:rsidRDefault="00533B4C">
            <w:pPr>
              <w:pStyle w:val="Compact"/>
            </w:pPr>
            <w:r w:rsidRPr="00022FD5">
              <w:t>T</w:t>
            </w:r>
            <w:r w:rsidRPr="00022FD5">
              <w:t>ỷ</w:t>
            </w:r>
            <w:r w:rsidRPr="00022FD5">
              <w:t xml:space="preserve"> l</w:t>
            </w:r>
            <w:r w:rsidRPr="00022FD5">
              <w:t>ệ</w:t>
            </w:r>
            <w:r w:rsidRPr="00022FD5">
              <w:t xml:space="preserve"> l</w:t>
            </w:r>
            <w:r w:rsidRPr="00022FD5">
              <w:t>ạ</w:t>
            </w:r>
            <w:r w:rsidRPr="00022FD5">
              <w:t>m phát</w:t>
            </w:r>
          </w:p>
        </w:tc>
        <w:tc>
          <w:tcPr>
            <w:tcW w:w="0" w:type="auto"/>
          </w:tcPr>
          <w:p w14:paraId="2AC8BB7C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117E02E1" w14:textId="77777777">
        <w:tc>
          <w:tcPr>
            <w:tcW w:w="0" w:type="auto"/>
          </w:tcPr>
          <w:p w14:paraId="6AB50BE2" w14:textId="77777777" w:rsidR="00696DED" w:rsidRPr="00022FD5" w:rsidRDefault="00533B4C">
            <w:pPr>
              <w:pStyle w:val="Compact"/>
            </w:pPr>
            <w:r w:rsidRPr="00022FD5">
              <w:lastRenderedPageBreak/>
              <w:t>Ghi chú</w:t>
            </w:r>
          </w:p>
        </w:tc>
        <w:tc>
          <w:tcPr>
            <w:tcW w:w="0" w:type="auto"/>
          </w:tcPr>
          <w:p w14:paraId="3E95BCEF" w14:textId="77777777" w:rsidR="00696DED" w:rsidRPr="00022FD5" w:rsidRDefault="00696DED">
            <w:pPr>
              <w:pStyle w:val="Compact"/>
            </w:pPr>
          </w:p>
        </w:tc>
      </w:tr>
    </w:tbl>
    <w:p w14:paraId="2A41345A" w14:textId="77777777" w:rsidR="00696DED" w:rsidRDefault="00533B4C">
      <w:pPr>
        <w:pStyle w:val="Heading2"/>
      </w:pPr>
      <w:bookmarkStart w:id="5" w:name="tính-toán-chi-phí"/>
      <w:bookmarkEnd w:id="2"/>
      <w:bookmarkEnd w:id="4"/>
      <w:r>
        <w:t>TÍNH TOÁN CHI PHÍ</w:t>
      </w:r>
    </w:p>
    <w:p w14:paraId="22822688" w14:textId="77777777" w:rsidR="00696DED" w:rsidRDefault="00533B4C">
      <w:pPr>
        <w:pStyle w:val="Heading3"/>
      </w:pPr>
      <w:bookmarkStart w:id="6" w:name="chi-phí-lương-và-phúc-lợi"/>
      <w:r>
        <w:t>1. Chi phí lương và phúc l</w:t>
      </w:r>
      <w:r>
        <w:t>ợ</w:t>
      </w:r>
      <w:r>
        <w:t>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696DED" w:rsidRPr="00022FD5" w14:paraId="34A469B2" w14:textId="77777777" w:rsidTr="00696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760CEDF8" w14:textId="77777777" w:rsidR="00696DED" w:rsidRPr="00022FD5" w:rsidRDefault="00533B4C">
            <w:pPr>
              <w:pStyle w:val="Compact"/>
            </w:pPr>
            <w:r w:rsidRPr="00022FD5">
              <w:t>Kho</w:t>
            </w:r>
            <w:r w:rsidRPr="00022FD5">
              <w:t>ả</w:t>
            </w:r>
            <w:r w:rsidRPr="00022FD5">
              <w:t>n m</w:t>
            </w:r>
            <w:r w:rsidRPr="00022FD5">
              <w:t>ụ</w:t>
            </w:r>
            <w:r w:rsidRPr="00022FD5">
              <w:t>c</w:t>
            </w:r>
          </w:p>
        </w:tc>
        <w:tc>
          <w:tcPr>
            <w:tcW w:w="1320" w:type="dxa"/>
          </w:tcPr>
          <w:p w14:paraId="691236A2" w14:textId="77777777" w:rsidR="00696DED" w:rsidRPr="00022FD5" w:rsidRDefault="00533B4C">
            <w:pPr>
              <w:pStyle w:val="Compact"/>
            </w:pPr>
            <w:r w:rsidRPr="00022FD5">
              <w:t>S</w:t>
            </w:r>
            <w:r w:rsidRPr="00022FD5">
              <w:t>ố</w:t>
            </w:r>
            <w:r w:rsidRPr="00022FD5">
              <w:t xml:space="preserve"> lư</w:t>
            </w:r>
            <w:r w:rsidRPr="00022FD5">
              <w:t>ợ</w:t>
            </w:r>
            <w:r w:rsidRPr="00022FD5">
              <w:t>ng</w:t>
            </w:r>
          </w:p>
        </w:tc>
        <w:tc>
          <w:tcPr>
            <w:tcW w:w="1320" w:type="dxa"/>
          </w:tcPr>
          <w:p w14:paraId="7AC6C249" w14:textId="77777777" w:rsidR="00696DED" w:rsidRPr="00022FD5" w:rsidRDefault="00533B4C">
            <w:pPr>
              <w:pStyle w:val="Compact"/>
            </w:pPr>
            <w:r w:rsidRPr="00022FD5">
              <w:t>Lương TB/tháng</w:t>
            </w:r>
          </w:p>
        </w:tc>
        <w:tc>
          <w:tcPr>
            <w:tcW w:w="1320" w:type="dxa"/>
          </w:tcPr>
          <w:p w14:paraId="361857C4" w14:textId="77777777" w:rsidR="00696DED" w:rsidRPr="00022FD5" w:rsidRDefault="00533B4C">
            <w:pPr>
              <w:pStyle w:val="Compact"/>
            </w:pPr>
            <w:r w:rsidRPr="00022FD5">
              <w:t>T</w:t>
            </w:r>
            <w:r w:rsidRPr="00022FD5">
              <w:t>ổ</w:t>
            </w:r>
            <w:r w:rsidRPr="00022FD5">
              <w:t>ng/tháng</w:t>
            </w:r>
          </w:p>
        </w:tc>
        <w:tc>
          <w:tcPr>
            <w:tcW w:w="1320" w:type="dxa"/>
          </w:tcPr>
          <w:p w14:paraId="5EEBCDBF" w14:textId="77777777" w:rsidR="00696DED" w:rsidRPr="00022FD5" w:rsidRDefault="00533B4C">
            <w:pPr>
              <w:pStyle w:val="Compact"/>
            </w:pPr>
            <w:r w:rsidRPr="00022FD5">
              <w:t>T</w:t>
            </w:r>
            <w:r w:rsidRPr="00022FD5">
              <w:t>ổ</w:t>
            </w:r>
            <w:r w:rsidRPr="00022FD5">
              <w:t>ng/năm</w:t>
            </w:r>
          </w:p>
        </w:tc>
        <w:tc>
          <w:tcPr>
            <w:tcW w:w="1320" w:type="dxa"/>
          </w:tcPr>
          <w:p w14:paraId="17410689" w14:textId="77777777" w:rsidR="00696DED" w:rsidRPr="00022FD5" w:rsidRDefault="00533B4C">
            <w:pPr>
              <w:pStyle w:val="Compact"/>
            </w:pPr>
            <w:r w:rsidRPr="00022FD5">
              <w:t>Ghi chú</w:t>
            </w:r>
          </w:p>
        </w:tc>
      </w:tr>
      <w:tr w:rsidR="00696DED" w:rsidRPr="00022FD5" w14:paraId="60C54E1C" w14:textId="77777777">
        <w:tc>
          <w:tcPr>
            <w:tcW w:w="1320" w:type="dxa"/>
          </w:tcPr>
          <w:p w14:paraId="2277A6C9" w14:textId="77777777" w:rsidR="00696DED" w:rsidRPr="00022FD5" w:rsidRDefault="00533B4C">
            <w:pPr>
              <w:pStyle w:val="Compact"/>
            </w:pPr>
            <w:r w:rsidRPr="00022FD5">
              <w:t>Giáo viên</w:t>
            </w:r>
          </w:p>
        </w:tc>
        <w:tc>
          <w:tcPr>
            <w:tcW w:w="1320" w:type="dxa"/>
          </w:tcPr>
          <w:p w14:paraId="63462DAE" w14:textId="77777777" w:rsidR="00696DED" w:rsidRPr="00022FD5" w:rsidRDefault="00696DED">
            <w:pPr>
              <w:pStyle w:val="Compact"/>
            </w:pPr>
          </w:p>
        </w:tc>
        <w:tc>
          <w:tcPr>
            <w:tcW w:w="1320" w:type="dxa"/>
          </w:tcPr>
          <w:p w14:paraId="1653630D" w14:textId="77777777" w:rsidR="00696DED" w:rsidRPr="00022FD5" w:rsidRDefault="00696DED">
            <w:pPr>
              <w:pStyle w:val="Compact"/>
            </w:pPr>
          </w:p>
        </w:tc>
        <w:tc>
          <w:tcPr>
            <w:tcW w:w="1320" w:type="dxa"/>
          </w:tcPr>
          <w:p w14:paraId="180BA059" w14:textId="77777777" w:rsidR="00696DED" w:rsidRPr="00022FD5" w:rsidRDefault="00696DED">
            <w:pPr>
              <w:pStyle w:val="Compact"/>
            </w:pPr>
          </w:p>
        </w:tc>
        <w:tc>
          <w:tcPr>
            <w:tcW w:w="1320" w:type="dxa"/>
          </w:tcPr>
          <w:p w14:paraId="111339C5" w14:textId="77777777" w:rsidR="00696DED" w:rsidRPr="00022FD5" w:rsidRDefault="00696DED">
            <w:pPr>
              <w:pStyle w:val="Compact"/>
            </w:pPr>
          </w:p>
        </w:tc>
        <w:tc>
          <w:tcPr>
            <w:tcW w:w="1320" w:type="dxa"/>
          </w:tcPr>
          <w:p w14:paraId="299C0054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55E27BAA" w14:textId="77777777">
        <w:tc>
          <w:tcPr>
            <w:tcW w:w="1320" w:type="dxa"/>
          </w:tcPr>
          <w:p w14:paraId="0C527FD6" w14:textId="77777777" w:rsidR="00696DED" w:rsidRPr="00022FD5" w:rsidRDefault="00533B4C">
            <w:pPr>
              <w:pStyle w:val="Compact"/>
            </w:pPr>
            <w:r w:rsidRPr="00022FD5">
              <w:t>Nhân viên</w:t>
            </w:r>
          </w:p>
        </w:tc>
        <w:tc>
          <w:tcPr>
            <w:tcW w:w="1320" w:type="dxa"/>
          </w:tcPr>
          <w:p w14:paraId="53FEEB4A" w14:textId="77777777" w:rsidR="00696DED" w:rsidRPr="00022FD5" w:rsidRDefault="00696DED">
            <w:pPr>
              <w:pStyle w:val="Compact"/>
            </w:pPr>
          </w:p>
        </w:tc>
        <w:tc>
          <w:tcPr>
            <w:tcW w:w="1320" w:type="dxa"/>
          </w:tcPr>
          <w:p w14:paraId="759558B6" w14:textId="77777777" w:rsidR="00696DED" w:rsidRPr="00022FD5" w:rsidRDefault="00696DED">
            <w:pPr>
              <w:pStyle w:val="Compact"/>
            </w:pPr>
          </w:p>
        </w:tc>
        <w:tc>
          <w:tcPr>
            <w:tcW w:w="1320" w:type="dxa"/>
          </w:tcPr>
          <w:p w14:paraId="7D792E5B" w14:textId="77777777" w:rsidR="00696DED" w:rsidRPr="00022FD5" w:rsidRDefault="00696DED">
            <w:pPr>
              <w:pStyle w:val="Compact"/>
            </w:pPr>
          </w:p>
        </w:tc>
        <w:tc>
          <w:tcPr>
            <w:tcW w:w="1320" w:type="dxa"/>
          </w:tcPr>
          <w:p w14:paraId="2CF45D29" w14:textId="77777777" w:rsidR="00696DED" w:rsidRPr="00022FD5" w:rsidRDefault="00696DED">
            <w:pPr>
              <w:pStyle w:val="Compact"/>
            </w:pPr>
          </w:p>
        </w:tc>
        <w:tc>
          <w:tcPr>
            <w:tcW w:w="1320" w:type="dxa"/>
          </w:tcPr>
          <w:p w14:paraId="35A6AA5D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4A9120E9" w14:textId="77777777">
        <w:tc>
          <w:tcPr>
            <w:tcW w:w="1320" w:type="dxa"/>
          </w:tcPr>
          <w:p w14:paraId="6CAF0657" w14:textId="77777777" w:rsidR="00696DED" w:rsidRPr="00022FD5" w:rsidRDefault="00533B4C">
            <w:pPr>
              <w:pStyle w:val="Compact"/>
            </w:pPr>
            <w:r w:rsidRPr="00022FD5">
              <w:t>B</w:t>
            </w:r>
            <w:r w:rsidRPr="00022FD5">
              <w:t>ả</w:t>
            </w:r>
            <w:r w:rsidRPr="00022FD5">
              <w:t>o v</w:t>
            </w:r>
            <w:r w:rsidRPr="00022FD5">
              <w:t>ệ</w:t>
            </w:r>
          </w:p>
        </w:tc>
        <w:tc>
          <w:tcPr>
            <w:tcW w:w="1320" w:type="dxa"/>
          </w:tcPr>
          <w:p w14:paraId="119332CA" w14:textId="77777777" w:rsidR="00696DED" w:rsidRPr="00022FD5" w:rsidRDefault="00696DED">
            <w:pPr>
              <w:pStyle w:val="Compact"/>
            </w:pPr>
          </w:p>
        </w:tc>
        <w:tc>
          <w:tcPr>
            <w:tcW w:w="1320" w:type="dxa"/>
          </w:tcPr>
          <w:p w14:paraId="57103A89" w14:textId="77777777" w:rsidR="00696DED" w:rsidRPr="00022FD5" w:rsidRDefault="00696DED">
            <w:pPr>
              <w:pStyle w:val="Compact"/>
            </w:pPr>
          </w:p>
        </w:tc>
        <w:tc>
          <w:tcPr>
            <w:tcW w:w="1320" w:type="dxa"/>
          </w:tcPr>
          <w:p w14:paraId="24A27ABB" w14:textId="77777777" w:rsidR="00696DED" w:rsidRPr="00022FD5" w:rsidRDefault="00696DED">
            <w:pPr>
              <w:pStyle w:val="Compact"/>
            </w:pPr>
          </w:p>
        </w:tc>
        <w:tc>
          <w:tcPr>
            <w:tcW w:w="1320" w:type="dxa"/>
          </w:tcPr>
          <w:p w14:paraId="084B0D10" w14:textId="77777777" w:rsidR="00696DED" w:rsidRPr="00022FD5" w:rsidRDefault="00696DED">
            <w:pPr>
              <w:pStyle w:val="Compact"/>
            </w:pPr>
          </w:p>
        </w:tc>
        <w:tc>
          <w:tcPr>
            <w:tcW w:w="1320" w:type="dxa"/>
          </w:tcPr>
          <w:p w14:paraId="4240C9F9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4BAFD167" w14:textId="77777777">
        <w:tc>
          <w:tcPr>
            <w:tcW w:w="1320" w:type="dxa"/>
          </w:tcPr>
          <w:p w14:paraId="3CA8611D" w14:textId="77777777" w:rsidR="00696DED" w:rsidRPr="00022FD5" w:rsidRDefault="00533B4C">
            <w:pPr>
              <w:pStyle w:val="Compact"/>
            </w:pPr>
            <w:r w:rsidRPr="00022FD5">
              <w:t>Lao công</w:t>
            </w:r>
          </w:p>
        </w:tc>
        <w:tc>
          <w:tcPr>
            <w:tcW w:w="1320" w:type="dxa"/>
          </w:tcPr>
          <w:p w14:paraId="22A2608A" w14:textId="77777777" w:rsidR="00696DED" w:rsidRPr="00022FD5" w:rsidRDefault="00696DED">
            <w:pPr>
              <w:pStyle w:val="Compact"/>
            </w:pPr>
          </w:p>
        </w:tc>
        <w:tc>
          <w:tcPr>
            <w:tcW w:w="1320" w:type="dxa"/>
          </w:tcPr>
          <w:p w14:paraId="4A5E6127" w14:textId="77777777" w:rsidR="00696DED" w:rsidRPr="00022FD5" w:rsidRDefault="00696DED">
            <w:pPr>
              <w:pStyle w:val="Compact"/>
            </w:pPr>
          </w:p>
        </w:tc>
        <w:tc>
          <w:tcPr>
            <w:tcW w:w="1320" w:type="dxa"/>
          </w:tcPr>
          <w:p w14:paraId="21C1F8E6" w14:textId="77777777" w:rsidR="00696DED" w:rsidRPr="00022FD5" w:rsidRDefault="00696DED">
            <w:pPr>
              <w:pStyle w:val="Compact"/>
            </w:pPr>
          </w:p>
        </w:tc>
        <w:tc>
          <w:tcPr>
            <w:tcW w:w="1320" w:type="dxa"/>
          </w:tcPr>
          <w:p w14:paraId="29766054" w14:textId="77777777" w:rsidR="00696DED" w:rsidRPr="00022FD5" w:rsidRDefault="00696DED">
            <w:pPr>
              <w:pStyle w:val="Compact"/>
            </w:pPr>
          </w:p>
        </w:tc>
        <w:tc>
          <w:tcPr>
            <w:tcW w:w="1320" w:type="dxa"/>
          </w:tcPr>
          <w:p w14:paraId="3D5A4903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58B9FD56" w14:textId="77777777">
        <w:tc>
          <w:tcPr>
            <w:tcW w:w="1320" w:type="dxa"/>
          </w:tcPr>
          <w:p w14:paraId="33014A0A" w14:textId="77777777" w:rsidR="00696DED" w:rsidRPr="00022FD5" w:rsidRDefault="00533B4C">
            <w:pPr>
              <w:pStyle w:val="Compact"/>
            </w:pPr>
            <w:r w:rsidRPr="00022FD5">
              <w:t>Khác</w:t>
            </w:r>
          </w:p>
        </w:tc>
        <w:tc>
          <w:tcPr>
            <w:tcW w:w="1320" w:type="dxa"/>
          </w:tcPr>
          <w:p w14:paraId="53823181" w14:textId="77777777" w:rsidR="00696DED" w:rsidRPr="00022FD5" w:rsidRDefault="00696DED">
            <w:pPr>
              <w:pStyle w:val="Compact"/>
            </w:pPr>
          </w:p>
        </w:tc>
        <w:tc>
          <w:tcPr>
            <w:tcW w:w="1320" w:type="dxa"/>
          </w:tcPr>
          <w:p w14:paraId="44B213D4" w14:textId="77777777" w:rsidR="00696DED" w:rsidRPr="00022FD5" w:rsidRDefault="00696DED">
            <w:pPr>
              <w:pStyle w:val="Compact"/>
            </w:pPr>
          </w:p>
        </w:tc>
        <w:tc>
          <w:tcPr>
            <w:tcW w:w="1320" w:type="dxa"/>
          </w:tcPr>
          <w:p w14:paraId="7EAF906B" w14:textId="77777777" w:rsidR="00696DED" w:rsidRPr="00022FD5" w:rsidRDefault="00696DED">
            <w:pPr>
              <w:pStyle w:val="Compact"/>
            </w:pPr>
          </w:p>
        </w:tc>
        <w:tc>
          <w:tcPr>
            <w:tcW w:w="1320" w:type="dxa"/>
          </w:tcPr>
          <w:p w14:paraId="304441FF" w14:textId="77777777" w:rsidR="00696DED" w:rsidRPr="00022FD5" w:rsidRDefault="00696DED">
            <w:pPr>
              <w:pStyle w:val="Compact"/>
            </w:pPr>
          </w:p>
        </w:tc>
        <w:tc>
          <w:tcPr>
            <w:tcW w:w="1320" w:type="dxa"/>
          </w:tcPr>
          <w:p w14:paraId="45A4A77B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255CFE54" w14:textId="77777777">
        <w:tc>
          <w:tcPr>
            <w:tcW w:w="1320" w:type="dxa"/>
          </w:tcPr>
          <w:p w14:paraId="7238BC68" w14:textId="77777777" w:rsidR="00696DED" w:rsidRPr="00022FD5" w:rsidRDefault="00533B4C">
            <w:pPr>
              <w:pStyle w:val="Compact"/>
            </w:pPr>
            <w:r w:rsidRPr="00022FD5">
              <w:t>T</w:t>
            </w:r>
            <w:r w:rsidRPr="00022FD5">
              <w:t>ổ</w:t>
            </w:r>
            <w:r w:rsidRPr="00022FD5">
              <w:t>ng c</w:t>
            </w:r>
            <w:r w:rsidRPr="00022FD5">
              <w:t>ộ</w:t>
            </w:r>
            <w:r w:rsidRPr="00022FD5">
              <w:t>ng</w:t>
            </w:r>
          </w:p>
        </w:tc>
        <w:tc>
          <w:tcPr>
            <w:tcW w:w="1320" w:type="dxa"/>
          </w:tcPr>
          <w:p w14:paraId="05A0DEC4" w14:textId="77777777" w:rsidR="00696DED" w:rsidRPr="00022FD5" w:rsidRDefault="00696DED">
            <w:pPr>
              <w:pStyle w:val="Compact"/>
            </w:pPr>
          </w:p>
        </w:tc>
        <w:tc>
          <w:tcPr>
            <w:tcW w:w="1320" w:type="dxa"/>
          </w:tcPr>
          <w:p w14:paraId="078EB7C9" w14:textId="77777777" w:rsidR="00696DED" w:rsidRPr="00022FD5" w:rsidRDefault="00696DED">
            <w:pPr>
              <w:pStyle w:val="Compact"/>
            </w:pPr>
          </w:p>
        </w:tc>
        <w:tc>
          <w:tcPr>
            <w:tcW w:w="1320" w:type="dxa"/>
          </w:tcPr>
          <w:p w14:paraId="092D3E70" w14:textId="77777777" w:rsidR="00696DED" w:rsidRPr="00022FD5" w:rsidRDefault="00696DED">
            <w:pPr>
              <w:pStyle w:val="Compact"/>
            </w:pPr>
          </w:p>
        </w:tc>
        <w:tc>
          <w:tcPr>
            <w:tcW w:w="1320" w:type="dxa"/>
          </w:tcPr>
          <w:p w14:paraId="27C10CCE" w14:textId="77777777" w:rsidR="00696DED" w:rsidRPr="00022FD5" w:rsidRDefault="00696DED">
            <w:pPr>
              <w:pStyle w:val="Compact"/>
            </w:pPr>
          </w:p>
        </w:tc>
        <w:tc>
          <w:tcPr>
            <w:tcW w:w="1320" w:type="dxa"/>
          </w:tcPr>
          <w:p w14:paraId="34150491" w14:textId="77777777" w:rsidR="00696DED" w:rsidRPr="00022FD5" w:rsidRDefault="00696DED">
            <w:pPr>
              <w:pStyle w:val="Compact"/>
            </w:pPr>
          </w:p>
        </w:tc>
      </w:tr>
    </w:tbl>
    <w:p w14:paraId="7B959336" w14:textId="77777777" w:rsidR="00696DED" w:rsidRDefault="00533B4C">
      <w:pPr>
        <w:pStyle w:val="Heading3"/>
      </w:pPr>
      <w:bookmarkStart w:id="7" w:name="chi-phí-cơ-sở-vật-chất"/>
      <w:bookmarkEnd w:id="6"/>
      <w:r>
        <w:t>2. Chi phí cơ s</w:t>
      </w:r>
      <w:r>
        <w:t>ở</w:t>
      </w:r>
      <w:r>
        <w:t xml:space="preserve"> v</w:t>
      </w:r>
      <w:r>
        <w:t>ậ</w:t>
      </w:r>
      <w:r>
        <w:t>t ch</w:t>
      </w:r>
      <w:r>
        <w:t>ấ</w:t>
      </w:r>
      <w:r>
        <w:t>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1490"/>
        <w:gridCol w:w="1370"/>
        <w:gridCol w:w="983"/>
      </w:tblGrid>
      <w:tr w:rsidR="00696DED" w:rsidRPr="00022FD5" w14:paraId="25AE5856" w14:textId="77777777" w:rsidTr="00696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3D6F63" w14:textId="77777777" w:rsidR="00696DED" w:rsidRPr="00022FD5" w:rsidRDefault="00533B4C">
            <w:pPr>
              <w:pStyle w:val="Compact"/>
            </w:pPr>
            <w:r w:rsidRPr="00022FD5">
              <w:t>Kho</w:t>
            </w:r>
            <w:r w:rsidRPr="00022FD5">
              <w:t>ả</w:t>
            </w:r>
            <w:r w:rsidRPr="00022FD5">
              <w:t>n m</w:t>
            </w:r>
            <w:r w:rsidRPr="00022FD5">
              <w:t>ụ</w:t>
            </w:r>
            <w:r w:rsidRPr="00022FD5">
              <w:t>c</w:t>
            </w:r>
          </w:p>
        </w:tc>
        <w:tc>
          <w:tcPr>
            <w:tcW w:w="0" w:type="auto"/>
          </w:tcPr>
          <w:p w14:paraId="33E6EAAE" w14:textId="77777777" w:rsidR="00696DED" w:rsidRPr="00022FD5" w:rsidRDefault="00533B4C">
            <w:pPr>
              <w:pStyle w:val="Compact"/>
            </w:pPr>
            <w:r w:rsidRPr="00022FD5">
              <w:t>S</w:t>
            </w:r>
            <w:r w:rsidRPr="00022FD5">
              <w:t>ố</w:t>
            </w:r>
            <w:r w:rsidRPr="00022FD5">
              <w:t xml:space="preserve"> ti</w:t>
            </w:r>
            <w:r w:rsidRPr="00022FD5">
              <w:t>ề</w:t>
            </w:r>
            <w:r w:rsidRPr="00022FD5">
              <w:t>n/tháng</w:t>
            </w:r>
          </w:p>
        </w:tc>
        <w:tc>
          <w:tcPr>
            <w:tcW w:w="0" w:type="auto"/>
          </w:tcPr>
          <w:p w14:paraId="3CC5D427" w14:textId="77777777" w:rsidR="00696DED" w:rsidRPr="00022FD5" w:rsidRDefault="00533B4C">
            <w:pPr>
              <w:pStyle w:val="Compact"/>
            </w:pPr>
            <w:r w:rsidRPr="00022FD5">
              <w:t>S</w:t>
            </w:r>
            <w:r w:rsidRPr="00022FD5">
              <w:t>ố</w:t>
            </w:r>
            <w:r w:rsidRPr="00022FD5">
              <w:t xml:space="preserve"> ti</w:t>
            </w:r>
            <w:r w:rsidRPr="00022FD5">
              <w:t>ề</w:t>
            </w:r>
            <w:r w:rsidRPr="00022FD5">
              <w:t>n/năm</w:t>
            </w:r>
          </w:p>
        </w:tc>
        <w:tc>
          <w:tcPr>
            <w:tcW w:w="0" w:type="auto"/>
          </w:tcPr>
          <w:p w14:paraId="0C68A5D3" w14:textId="77777777" w:rsidR="00696DED" w:rsidRPr="00022FD5" w:rsidRDefault="00533B4C">
            <w:pPr>
              <w:pStyle w:val="Compact"/>
            </w:pPr>
            <w:r w:rsidRPr="00022FD5">
              <w:t>Ghi chú</w:t>
            </w:r>
          </w:p>
        </w:tc>
      </w:tr>
      <w:tr w:rsidR="00696DED" w:rsidRPr="00022FD5" w14:paraId="43764D14" w14:textId="77777777">
        <w:tc>
          <w:tcPr>
            <w:tcW w:w="0" w:type="auto"/>
          </w:tcPr>
          <w:p w14:paraId="2C7F9610" w14:textId="77777777" w:rsidR="00696DED" w:rsidRPr="00022FD5" w:rsidRDefault="00533B4C">
            <w:pPr>
              <w:pStyle w:val="Compact"/>
            </w:pPr>
            <w:r w:rsidRPr="00022FD5">
              <w:t>Thuê m</w:t>
            </w:r>
            <w:r w:rsidRPr="00022FD5">
              <w:t>ặ</w:t>
            </w:r>
            <w:r w:rsidRPr="00022FD5">
              <w:t>t b</w:t>
            </w:r>
            <w:r w:rsidRPr="00022FD5">
              <w:t>ằ</w:t>
            </w:r>
            <w:r w:rsidRPr="00022FD5">
              <w:t>ng</w:t>
            </w:r>
          </w:p>
        </w:tc>
        <w:tc>
          <w:tcPr>
            <w:tcW w:w="0" w:type="auto"/>
          </w:tcPr>
          <w:p w14:paraId="35ACADD8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3C95FCA1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61097910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03308B30" w14:textId="77777777">
        <w:tc>
          <w:tcPr>
            <w:tcW w:w="0" w:type="auto"/>
          </w:tcPr>
          <w:p w14:paraId="2C77D22E" w14:textId="77777777" w:rsidR="00696DED" w:rsidRPr="00022FD5" w:rsidRDefault="00533B4C">
            <w:pPr>
              <w:pStyle w:val="Compact"/>
            </w:pPr>
            <w:r w:rsidRPr="00022FD5">
              <w:t>Đi</w:t>
            </w:r>
            <w:r w:rsidRPr="00022FD5">
              <w:t>ệ</w:t>
            </w:r>
            <w:r w:rsidRPr="00022FD5">
              <w:t>n</w:t>
            </w:r>
          </w:p>
        </w:tc>
        <w:tc>
          <w:tcPr>
            <w:tcW w:w="0" w:type="auto"/>
          </w:tcPr>
          <w:p w14:paraId="0BC7075B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6D71DCF6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4436BE55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527EDF8B" w14:textId="77777777">
        <w:tc>
          <w:tcPr>
            <w:tcW w:w="0" w:type="auto"/>
          </w:tcPr>
          <w:p w14:paraId="78586EC6" w14:textId="77777777" w:rsidR="00696DED" w:rsidRPr="00022FD5" w:rsidRDefault="00533B4C">
            <w:pPr>
              <w:pStyle w:val="Compact"/>
            </w:pPr>
            <w:r w:rsidRPr="00022FD5">
              <w:t>Nư</w:t>
            </w:r>
            <w:r w:rsidRPr="00022FD5">
              <w:t>ớ</w:t>
            </w:r>
            <w:r w:rsidRPr="00022FD5">
              <w:t>c</w:t>
            </w:r>
          </w:p>
        </w:tc>
        <w:tc>
          <w:tcPr>
            <w:tcW w:w="0" w:type="auto"/>
          </w:tcPr>
          <w:p w14:paraId="739EA6ED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2876D2C0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717FE4F1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0F87FE6B" w14:textId="77777777">
        <w:tc>
          <w:tcPr>
            <w:tcW w:w="0" w:type="auto"/>
          </w:tcPr>
          <w:p w14:paraId="6852CA36" w14:textId="77777777" w:rsidR="00696DED" w:rsidRPr="00022FD5" w:rsidRDefault="00533B4C">
            <w:pPr>
              <w:pStyle w:val="Compact"/>
            </w:pPr>
            <w:r w:rsidRPr="00022FD5">
              <w:t>Internet</w:t>
            </w:r>
          </w:p>
        </w:tc>
        <w:tc>
          <w:tcPr>
            <w:tcW w:w="0" w:type="auto"/>
          </w:tcPr>
          <w:p w14:paraId="4B2456FA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4C299B19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732FE598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6136D4A7" w14:textId="77777777">
        <w:tc>
          <w:tcPr>
            <w:tcW w:w="0" w:type="auto"/>
          </w:tcPr>
          <w:p w14:paraId="6F380EA2" w14:textId="77777777" w:rsidR="00696DED" w:rsidRPr="00022FD5" w:rsidRDefault="00533B4C">
            <w:pPr>
              <w:pStyle w:val="Compact"/>
            </w:pPr>
            <w:r w:rsidRPr="00022FD5">
              <w:t>B</w:t>
            </w:r>
            <w:r w:rsidRPr="00022FD5">
              <w:t>ả</w:t>
            </w:r>
            <w:r w:rsidRPr="00022FD5">
              <w:t>o trì</w:t>
            </w:r>
          </w:p>
        </w:tc>
        <w:tc>
          <w:tcPr>
            <w:tcW w:w="0" w:type="auto"/>
          </w:tcPr>
          <w:p w14:paraId="54964CCB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250CEFF9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7C5EF055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00FE8152" w14:textId="77777777">
        <w:tc>
          <w:tcPr>
            <w:tcW w:w="0" w:type="auto"/>
          </w:tcPr>
          <w:p w14:paraId="0F88FA8A" w14:textId="77777777" w:rsidR="00696DED" w:rsidRPr="00022FD5" w:rsidRDefault="00533B4C">
            <w:pPr>
              <w:pStyle w:val="Compact"/>
            </w:pPr>
            <w:r w:rsidRPr="00022FD5">
              <w:t>Khác</w:t>
            </w:r>
          </w:p>
        </w:tc>
        <w:tc>
          <w:tcPr>
            <w:tcW w:w="0" w:type="auto"/>
          </w:tcPr>
          <w:p w14:paraId="15003AE1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44DF8CCD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4F295DC0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473B3532" w14:textId="77777777">
        <w:tc>
          <w:tcPr>
            <w:tcW w:w="0" w:type="auto"/>
          </w:tcPr>
          <w:p w14:paraId="3EB3CFDA" w14:textId="77777777" w:rsidR="00696DED" w:rsidRPr="00022FD5" w:rsidRDefault="00533B4C">
            <w:pPr>
              <w:pStyle w:val="Compact"/>
            </w:pPr>
            <w:r w:rsidRPr="00022FD5">
              <w:t>T</w:t>
            </w:r>
            <w:r w:rsidRPr="00022FD5">
              <w:t>ổ</w:t>
            </w:r>
            <w:r w:rsidRPr="00022FD5">
              <w:t>ng c</w:t>
            </w:r>
            <w:r w:rsidRPr="00022FD5">
              <w:t>ộ</w:t>
            </w:r>
            <w:r w:rsidRPr="00022FD5">
              <w:t>ng</w:t>
            </w:r>
          </w:p>
        </w:tc>
        <w:tc>
          <w:tcPr>
            <w:tcW w:w="0" w:type="auto"/>
          </w:tcPr>
          <w:p w14:paraId="1339A65B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25AFACEE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5F89DEF5" w14:textId="77777777" w:rsidR="00696DED" w:rsidRPr="00022FD5" w:rsidRDefault="00696DED">
            <w:pPr>
              <w:pStyle w:val="Compact"/>
            </w:pPr>
          </w:p>
        </w:tc>
      </w:tr>
    </w:tbl>
    <w:p w14:paraId="457490FC" w14:textId="77777777" w:rsidR="00696DED" w:rsidRDefault="00533B4C">
      <w:pPr>
        <w:pStyle w:val="Heading3"/>
      </w:pPr>
      <w:bookmarkStart w:id="8" w:name="chi-phí-học-liệu-và-đồ-dùng"/>
      <w:bookmarkEnd w:id="7"/>
      <w:r>
        <w:t>3. Chi phí h</w:t>
      </w:r>
      <w:r>
        <w:t>ọ</w:t>
      </w:r>
      <w:r>
        <w:t>c li</w:t>
      </w:r>
      <w:r>
        <w:t>ệ</w:t>
      </w:r>
      <w:r>
        <w:t>u và đ</w:t>
      </w:r>
      <w:r>
        <w:t>ồ</w:t>
      </w:r>
      <w:r>
        <w:t xml:space="preserve"> dùng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0"/>
        <w:gridCol w:w="1490"/>
        <w:gridCol w:w="1370"/>
        <w:gridCol w:w="983"/>
      </w:tblGrid>
      <w:tr w:rsidR="00696DED" w:rsidRPr="00022FD5" w14:paraId="479A5FF1" w14:textId="77777777" w:rsidTr="00696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EAFAE0" w14:textId="77777777" w:rsidR="00696DED" w:rsidRPr="00022FD5" w:rsidRDefault="00533B4C">
            <w:pPr>
              <w:pStyle w:val="Compact"/>
            </w:pPr>
            <w:r w:rsidRPr="00022FD5">
              <w:t>Kho</w:t>
            </w:r>
            <w:r w:rsidRPr="00022FD5">
              <w:t>ả</w:t>
            </w:r>
            <w:r w:rsidRPr="00022FD5">
              <w:t>n m</w:t>
            </w:r>
            <w:r w:rsidRPr="00022FD5">
              <w:t>ụ</w:t>
            </w:r>
            <w:r w:rsidRPr="00022FD5">
              <w:t>c</w:t>
            </w:r>
          </w:p>
        </w:tc>
        <w:tc>
          <w:tcPr>
            <w:tcW w:w="0" w:type="auto"/>
          </w:tcPr>
          <w:p w14:paraId="08A7295D" w14:textId="77777777" w:rsidR="00696DED" w:rsidRPr="00022FD5" w:rsidRDefault="00533B4C">
            <w:pPr>
              <w:pStyle w:val="Compact"/>
            </w:pPr>
            <w:r w:rsidRPr="00022FD5">
              <w:t>S</w:t>
            </w:r>
            <w:r w:rsidRPr="00022FD5">
              <w:t>ố</w:t>
            </w:r>
            <w:r w:rsidRPr="00022FD5">
              <w:t xml:space="preserve"> ti</w:t>
            </w:r>
            <w:r w:rsidRPr="00022FD5">
              <w:t>ề</w:t>
            </w:r>
            <w:r w:rsidRPr="00022FD5">
              <w:t>n/tháng</w:t>
            </w:r>
          </w:p>
        </w:tc>
        <w:tc>
          <w:tcPr>
            <w:tcW w:w="0" w:type="auto"/>
          </w:tcPr>
          <w:p w14:paraId="0FEA7AED" w14:textId="77777777" w:rsidR="00696DED" w:rsidRPr="00022FD5" w:rsidRDefault="00533B4C">
            <w:pPr>
              <w:pStyle w:val="Compact"/>
            </w:pPr>
            <w:r w:rsidRPr="00022FD5">
              <w:t>S</w:t>
            </w:r>
            <w:r w:rsidRPr="00022FD5">
              <w:t>ố</w:t>
            </w:r>
            <w:r w:rsidRPr="00022FD5">
              <w:t xml:space="preserve"> ti</w:t>
            </w:r>
            <w:r w:rsidRPr="00022FD5">
              <w:t>ề</w:t>
            </w:r>
            <w:r w:rsidRPr="00022FD5">
              <w:t>n/năm</w:t>
            </w:r>
          </w:p>
        </w:tc>
        <w:tc>
          <w:tcPr>
            <w:tcW w:w="0" w:type="auto"/>
          </w:tcPr>
          <w:p w14:paraId="317A9B08" w14:textId="77777777" w:rsidR="00696DED" w:rsidRPr="00022FD5" w:rsidRDefault="00533B4C">
            <w:pPr>
              <w:pStyle w:val="Compact"/>
            </w:pPr>
            <w:r w:rsidRPr="00022FD5">
              <w:t>Ghi chú</w:t>
            </w:r>
          </w:p>
        </w:tc>
      </w:tr>
      <w:tr w:rsidR="00696DED" w:rsidRPr="00022FD5" w14:paraId="33D3CB97" w14:textId="77777777">
        <w:tc>
          <w:tcPr>
            <w:tcW w:w="0" w:type="auto"/>
          </w:tcPr>
          <w:p w14:paraId="085F78D2" w14:textId="77777777" w:rsidR="00696DED" w:rsidRPr="00022FD5" w:rsidRDefault="00533B4C">
            <w:pPr>
              <w:pStyle w:val="Compact"/>
            </w:pPr>
            <w:r w:rsidRPr="00022FD5">
              <w:t>Sách giáo khoa</w:t>
            </w:r>
          </w:p>
        </w:tc>
        <w:tc>
          <w:tcPr>
            <w:tcW w:w="0" w:type="auto"/>
          </w:tcPr>
          <w:p w14:paraId="51AAC2B7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1EFCC9B0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62D22B4B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55ACB185" w14:textId="77777777">
        <w:tc>
          <w:tcPr>
            <w:tcW w:w="0" w:type="auto"/>
          </w:tcPr>
          <w:p w14:paraId="5F36368C" w14:textId="77777777" w:rsidR="00696DED" w:rsidRPr="00022FD5" w:rsidRDefault="00533B4C">
            <w:pPr>
              <w:pStyle w:val="Compact"/>
            </w:pPr>
            <w:r w:rsidRPr="00022FD5">
              <w:t>Đ</w:t>
            </w:r>
            <w:r w:rsidRPr="00022FD5">
              <w:t>ồ</w:t>
            </w:r>
            <w:r w:rsidRPr="00022FD5">
              <w:t xml:space="preserve"> dùng h</w:t>
            </w:r>
            <w:r w:rsidRPr="00022FD5">
              <w:t>ọ</w:t>
            </w:r>
            <w:r w:rsidRPr="00022FD5">
              <w:t>c t</w:t>
            </w:r>
            <w:r w:rsidRPr="00022FD5">
              <w:t>ậ</w:t>
            </w:r>
            <w:r w:rsidRPr="00022FD5">
              <w:t>p</w:t>
            </w:r>
          </w:p>
        </w:tc>
        <w:tc>
          <w:tcPr>
            <w:tcW w:w="0" w:type="auto"/>
          </w:tcPr>
          <w:p w14:paraId="3DD778C5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0E40E43A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6A80438F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5DF0A4B2" w14:textId="77777777">
        <w:tc>
          <w:tcPr>
            <w:tcW w:w="0" w:type="auto"/>
          </w:tcPr>
          <w:p w14:paraId="5D231CB9" w14:textId="77777777" w:rsidR="00696DED" w:rsidRPr="00022FD5" w:rsidRDefault="00533B4C">
            <w:pPr>
              <w:pStyle w:val="Compact"/>
            </w:pPr>
            <w:r w:rsidRPr="00022FD5">
              <w:lastRenderedPageBreak/>
              <w:t>Thi</w:t>
            </w:r>
            <w:r w:rsidRPr="00022FD5">
              <w:t>ế</w:t>
            </w:r>
            <w:r w:rsidRPr="00022FD5">
              <w:t>t b</w:t>
            </w:r>
            <w:r w:rsidRPr="00022FD5">
              <w:t>ị</w:t>
            </w:r>
            <w:r w:rsidRPr="00022FD5">
              <w:t xml:space="preserve"> d</w:t>
            </w:r>
            <w:r w:rsidRPr="00022FD5">
              <w:t>ạ</w:t>
            </w:r>
            <w:r w:rsidRPr="00022FD5">
              <w:t>y h</w:t>
            </w:r>
            <w:r w:rsidRPr="00022FD5">
              <w:t>ọ</w:t>
            </w:r>
            <w:r w:rsidRPr="00022FD5">
              <w:t>c</w:t>
            </w:r>
          </w:p>
        </w:tc>
        <w:tc>
          <w:tcPr>
            <w:tcW w:w="0" w:type="auto"/>
          </w:tcPr>
          <w:p w14:paraId="2711C425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6F9E783C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2D7789DD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07EBC22D" w14:textId="77777777">
        <w:tc>
          <w:tcPr>
            <w:tcW w:w="0" w:type="auto"/>
          </w:tcPr>
          <w:p w14:paraId="73EB3074" w14:textId="77777777" w:rsidR="00696DED" w:rsidRPr="00022FD5" w:rsidRDefault="00533B4C">
            <w:pPr>
              <w:pStyle w:val="Compact"/>
            </w:pPr>
            <w:r w:rsidRPr="00022FD5">
              <w:t>Đ</w:t>
            </w:r>
            <w:r w:rsidRPr="00022FD5">
              <w:t>ồ</w:t>
            </w:r>
            <w:r w:rsidRPr="00022FD5">
              <w:t xml:space="preserve"> chơi</w:t>
            </w:r>
          </w:p>
        </w:tc>
        <w:tc>
          <w:tcPr>
            <w:tcW w:w="0" w:type="auto"/>
          </w:tcPr>
          <w:p w14:paraId="20AED2A5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6DD3CB32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71273366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668CC2FE" w14:textId="77777777">
        <w:tc>
          <w:tcPr>
            <w:tcW w:w="0" w:type="auto"/>
          </w:tcPr>
          <w:p w14:paraId="7A84DE09" w14:textId="77777777" w:rsidR="00696DED" w:rsidRPr="00022FD5" w:rsidRDefault="00533B4C">
            <w:pPr>
              <w:pStyle w:val="Compact"/>
            </w:pPr>
            <w:r w:rsidRPr="00022FD5">
              <w:t>Khác</w:t>
            </w:r>
          </w:p>
        </w:tc>
        <w:tc>
          <w:tcPr>
            <w:tcW w:w="0" w:type="auto"/>
          </w:tcPr>
          <w:p w14:paraId="5646E71E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791D60CE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7717C927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4FED8241" w14:textId="77777777">
        <w:tc>
          <w:tcPr>
            <w:tcW w:w="0" w:type="auto"/>
          </w:tcPr>
          <w:p w14:paraId="412184C8" w14:textId="77777777" w:rsidR="00696DED" w:rsidRPr="00022FD5" w:rsidRDefault="00533B4C">
            <w:pPr>
              <w:pStyle w:val="Compact"/>
            </w:pPr>
            <w:r w:rsidRPr="00022FD5">
              <w:t>T</w:t>
            </w:r>
            <w:r w:rsidRPr="00022FD5">
              <w:t>ổ</w:t>
            </w:r>
            <w:r w:rsidRPr="00022FD5">
              <w:t>ng c</w:t>
            </w:r>
            <w:r w:rsidRPr="00022FD5">
              <w:t>ộ</w:t>
            </w:r>
            <w:r w:rsidRPr="00022FD5">
              <w:t>ng</w:t>
            </w:r>
          </w:p>
        </w:tc>
        <w:tc>
          <w:tcPr>
            <w:tcW w:w="0" w:type="auto"/>
          </w:tcPr>
          <w:p w14:paraId="3DEFC5D2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3284E8F9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2FEA7093" w14:textId="77777777" w:rsidR="00696DED" w:rsidRPr="00022FD5" w:rsidRDefault="00696DED">
            <w:pPr>
              <w:pStyle w:val="Compact"/>
            </w:pPr>
          </w:p>
        </w:tc>
      </w:tr>
    </w:tbl>
    <w:p w14:paraId="65AAE30F" w14:textId="77777777" w:rsidR="00696DED" w:rsidRDefault="00533B4C">
      <w:pPr>
        <w:pStyle w:val="Heading3"/>
      </w:pPr>
      <w:bookmarkStart w:id="9" w:name="chi-phí-hoạt-động-giáo-dục"/>
      <w:bookmarkEnd w:id="8"/>
      <w:r>
        <w:t>4. Chi phí ho</w:t>
      </w:r>
      <w:r>
        <w:t>ạ</w:t>
      </w:r>
      <w:r>
        <w:t>t đ</w:t>
      </w:r>
      <w:r>
        <w:t>ộ</w:t>
      </w:r>
      <w:r>
        <w:t>ng giáo d</w:t>
      </w:r>
      <w:r>
        <w:t>ụ</w:t>
      </w:r>
      <w:r>
        <w:t>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0"/>
        <w:gridCol w:w="1490"/>
        <w:gridCol w:w="1370"/>
        <w:gridCol w:w="983"/>
      </w:tblGrid>
      <w:tr w:rsidR="00696DED" w:rsidRPr="00022FD5" w14:paraId="35087869" w14:textId="77777777" w:rsidTr="00696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D5A26B" w14:textId="77777777" w:rsidR="00696DED" w:rsidRPr="00022FD5" w:rsidRDefault="00533B4C">
            <w:pPr>
              <w:pStyle w:val="Compact"/>
            </w:pPr>
            <w:r w:rsidRPr="00022FD5">
              <w:t>Kho</w:t>
            </w:r>
            <w:r w:rsidRPr="00022FD5">
              <w:t>ả</w:t>
            </w:r>
            <w:r w:rsidRPr="00022FD5">
              <w:t>n m</w:t>
            </w:r>
            <w:r w:rsidRPr="00022FD5">
              <w:t>ụ</w:t>
            </w:r>
            <w:r w:rsidRPr="00022FD5">
              <w:t>c</w:t>
            </w:r>
          </w:p>
        </w:tc>
        <w:tc>
          <w:tcPr>
            <w:tcW w:w="0" w:type="auto"/>
          </w:tcPr>
          <w:p w14:paraId="09C4D943" w14:textId="77777777" w:rsidR="00696DED" w:rsidRPr="00022FD5" w:rsidRDefault="00533B4C">
            <w:pPr>
              <w:pStyle w:val="Compact"/>
            </w:pPr>
            <w:r w:rsidRPr="00022FD5">
              <w:t>S</w:t>
            </w:r>
            <w:r w:rsidRPr="00022FD5">
              <w:t>ố</w:t>
            </w:r>
            <w:r w:rsidRPr="00022FD5">
              <w:t xml:space="preserve"> ti</w:t>
            </w:r>
            <w:r w:rsidRPr="00022FD5">
              <w:t>ề</w:t>
            </w:r>
            <w:r w:rsidRPr="00022FD5">
              <w:t>n/tháng</w:t>
            </w:r>
          </w:p>
        </w:tc>
        <w:tc>
          <w:tcPr>
            <w:tcW w:w="0" w:type="auto"/>
          </w:tcPr>
          <w:p w14:paraId="5FCF9284" w14:textId="77777777" w:rsidR="00696DED" w:rsidRPr="00022FD5" w:rsidRDefault="00533B4C">
            <w:pPr>
              <w:pStyle w:val="Compact"/>
            </w:pPr>
            <w:r w:rsidRPr="00022FD5">
              <w:t>S</w:t>
            </w:r>
            <w:r w:rsidRPr="00022FD5">
              <w:t>ố</w:t>
            </w:r>
            <w:r w:rsidRPr="00022FD5">
              <w:t xml:space="preserve"> ti</w:t>
            </w:r>
            <w:r w:rsidRPr="00022FD5">
              <w:t>ề</w:t>
            </w:r>
            <w:r w:rsidRPr="00022FD5">
              <w:t>n/năm</w:t>
            </w:r>
          </w:p>
        </w:tc>
        <w:tc>
          <w:tcPr>
            <w:tcW w:w="0" w:type="auto"/>
          </w:tcPr>
          <w:p w14:paraId="3934AE1E" w14:textId="77777777" w:rsidR="00696DED" w:rsidRPr="00022FD5" w:rsidRDefault="00533B4C">
            <w:pPr>
              <w:pStyle w:val="Compact"/>
            </w:pPr>
            <w:r w:rsidRPr="00022FD5">
              <w:t>Ghi chú</w:t>
            </w:r>
          </w:p>
        </w:tc>
      </w:tr>
      <w:tr w:rsidR="00696DED" w:rsidRPr="00022FD5" w14:paraId="798703DB" w14:textId="77777777">
        <w:tc>
          <w:tcPr>
            <w:tcW w:w="0" w:type="auto"/>
          </w:tcPr>
          <w:p w14:paraId="210020E0" w14:textId="77777777" w:rsidR="00696DED" w:rsidRPr="00022FD5" w:rsidRDefault="00533B4C">
            <w:pPr>
              <w:pStyle w:val="Compact"/>
            </w:pPr>
            <w:r w:rsidRPr="00022FD5">
              <w:t>Ngo</w:t>
            </w:r>
            <w:r w:rsidRPr="00022FD5">
              <w:t>ạ</w:t>
            </w:r>
            <w:r w:rsidRPr="00022FD5">
              <w:t>i khóa</w:t>
            </w:r>
          </w:p>
        </w:tc>
        <w:tc>
          <w:tcPr>
            <w:tcW w:w="0" w:type="auto"/>
          </w:tcPr>
          <w:p w14:paraId="1CF9E4DA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39CD50DE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14A42E0A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7961F1BA" w14:textId="77777777">
        <w:tc>
          <w:tcPr>
            <w:tcW w:w="0" w:type="auto"/>
          </w:tcPr>
          <w:p w14:paraId="4BABDAAD" w14:textId="77777777" w:rsidR="00696DED" w:rsidRPr="00022FD5" w:rsidRDefault="00533B4C">
            <w:pPr>
              <w:pStyle w:val="Compact"/>
            </w:pPr>
            <w:r w:rsidRPr="00022FD5">
              <w:t>Dã ngo</w:t>
            </w:r>
            <w:r w:rsidRPr="00022FD5">
              <w:t>ạ</w:t>
            </w:r>
            <w:r w:rsidRPr="00022FD5">
              <w:t>i</w:t>
            </w:r>
          </w:p>
        </w:tc>
        <w:tc>
          <w:tcPr>
            <w:tcW w:w="0" w:type="auto"/>
          </w:tcPr>
          <w:p w14:paraId="1AF0EAE7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27706168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1D55A32F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77289041" w14:textId="77777777">
        <w:tc>
          <w:tcPr>
            <w:tcW w:w="0" w:type="auto"/>
          </w:tcPr>
          <w:p w14:paraId="3D835A7E" w14:textId="77777777" w:rsidR="00696DED" w:rsidRPr="00022FD5" w:rsidRDefault="00533B4C">
            <w:pPr>
              <w:pStyle w:val="Compact"/>
            </w:pPr>
            <w:r w:rsidRPr="00022FD5">
              <w:t>H</w:t>
            </w:r>
            <w:r w:rsidRPr="00022FD5">
              <w:t>ộ</w:t>
            </w:r>
            <w:r w:rsidRPr="00022FD5">
              <w:t>i th</w:t>
            </w:r>
            <w:r w:rsidRPr="00022FD5">
              <w:t>ả</w:t>
            </w:r>
            <w:r w:rsidRPr="00022FD5">
              <w:t>o</w:t>
            </w:r>
          </w:p>
        </w:tc>
        <w:tc>
          <w:tcPr>
            <w:tcW w:w="0" w:type="auto"/>
          </w:tcPr>
          <w:p w14:paraId="7333593B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13F314E3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6F750408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08778268" w14:textId="77777777">
        <w:tc>
          <w:tcPr>
            <w:tcW w:w="0" w:type="auto"/>
          </w:tcPr>
          <w:p w14:paraId="6A32F670" w14:textId="77777777" w:rsidR="00696DED" w:rsidRPr="00022FD5" w:rsidRDefault="00533B4C">
            <w:pPr>
              <w:pStyle w:val="Compact"/>
            </w:pPr>
            <w:r w:rsidRPr="00022FD5">
              <w:t>Khác</w:t>
            </w:r>
          </w:p>
        </w:tc>
        <w:tc>
          <w:tcPr>
            <w:tcW w:w="0" w:type="auto"/>
          </w:tcPr>
          <w:p w14:paraId="40250506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673E84F4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647F734F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1803B0FB" w14:textId="77777777">
        <w:tc>
          <w:tcPr>
            <w:tcW w:w="0" w:type="auto"/>
          </w:tcPr>
          <w:p w14:paraId="6BD2880D" w14:textId="77777777" w:rsidR="00696DED" w:rsidRPr="00022FD5" w:rsidRDefault="00533B4C">
            <w:pPr>
              <w:pStyle w:val="Compact"/>
            </w:pPr>
            <w:r w:rsidRPr="00022FD5">
              <w:t>T</w:t>
            </w:r>
            <w:r w:rsidRPr="00022FD5">
              <w:t>ổ</w:t>
            </w:r>
            <w:r w:rsidRPr="00022FD5">
              <w:t>ng c</w:t>
            </w:r>
            <w:r w:rsidRPr="00022FD5">
              <w:t>ộ</w:t>
            </w:r>
            <w:r w:rsidRPr="00022FD5">
              <w:t>ng</w:t>
            </w:r>
          </w:p>
        </w:tc>
        <w:tc>
          <w:tcPr>
            <w:tcW w:w="0" w:type="auto"/>
          </w:tcPr>
          <w:p w14:paraId="06BA4460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32DDCED9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0255289D" w14:textId="77777777" w:rsidR="00696DED" w:rsidRPr="00022FD5" w:rsidRDefault="00696DED">
            <w:pPr>
              <w:pStyle w:val="Compact"/>
            </w:pPr>
          </w:p>
        </w:tc>
      </w:tr>
    </w:tbl>
    <w:p w14:paraId="60A94B86" w14:textId="77777777" w:rsidR="00696DED" w:rsidRDefault="00533B4C">
      <w:pPr>
        <w:pStyle w:val="Heading3"/>
      </w:pPr>
      <w:bookmarkStart w:id="10" w:name="chi-phí-quản-lý-và-hành-chính"/>
      <w:bookmarkEnd w:id="9"/>
      <w:r>
        <w:t>5. Chi phí qu</w:t>
      </w:r>
      <w:r>
        <w:t>ả</w:t>
      </w:r>
      <w:r>
        <w:t>n lý và hành chính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0"/>
        <w:gridCol w:w="1490"/>
        <w:gridCol w:w="1370"/>
        <w:gridCol w:w="983"/>
      </w:tblGrid>
      <w:tr w:rsidR="00696DED" w:rsidRPr="00022FD5" w14:paraId="7635192D" w14:textId="77777777" w:rsidTr="00696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C34951" w14:textId="77777777" w:rsidR="00696DED" w:rsidRPr="00022FD5" w:rsidRDefault="00533B4C">
            <w:pPr>
              <w:pStyle w:val="Compact"/>
            </w:pPr>
            <w:r w:rsidRPr="00022FD5">
              <w:t>Kho</w:t>
            </w:r>
            <w:r w:rsidRPr="00022FD5">
              <w:t>ả</w:t>
            </w:r>
            <w:r w:rsidRPr="00022FD5">
              <w:t>n m</w:t>
            </w:r>
            <w:r w:rsidRPr="00022FD5">
              <w:t>ụ</w:t>
            </w:r>
            <w:r w:rsidRPr="00022FD5">
              <w:t>c</w:t>
            </w:r>
          </w:p>
        </w:tc>
        <w:tc>
          <w:tcPr>
            <w:tcW w:w="0" w:type="auto"/>
          </w:tcPr>
          <w:p w14:paraId="33E08902" w14:textId="77777777" w:rsidR="00696DED" w:rsidRPr="00022FD5" w:rsidRDefault="00533B4C">
            <w:pPr>
              <w:pStyle w:val="Compact"/>
            </w:pPr>
            <w:r w:rsidRPr="00022FD5">
              <w:t>S</w:t>
            </w:r>
            <w:r w:rsidRPr="00022FD5">
              <w:t>ố</w:t>
            </w:r>
            <w:r w:rsidRPr="00022FD5">
              <w:t xml:space="preserve"> ti</w:t>
            </w:r>
            <w:r w:rsidRPr="00022FD5">
              <w:t>ề</w:t>
            </w:r>
            <w:r w:rsidRPr="00022FD5">
              <w:t>n/tháng</w:t>
            </w:r>
          </w:p>
        </w:tc>
        <w:tc>
          <w:tcPr>
            <w:tcW w:w="0" w:type="auto"/>
          </w:tcPr>
          <w:p w14:paraId="47F4F0BC" w14:textId="77777777" w:rsidR="00696DED" w:rsidRPr="00022FD5" w:rsidRDefault="00533B4C">
            <w:pPr>
              <w:pStyle w:val="Compact"/>
            </w:pPr>
            <w:r w:rsidRPr="00022FD5">
              <w:t>S</w:t>
            </w:r>
            <w:r w:rsidRPr="00022FD5">
              <w:t>ố</w:t>
            </w:r>
            <w:r w:rsidRPr="00022FD5">
              <w:t xml:space="preserve"> ti</w:t>
            </w:r>
            <w:r w:rsidRPr="00022FD5">
              <w:t>ề</w:t>
            </w:r>
            <w:r w:rsidRPr="00022FD5">
              <w:t>n/năm</w:t>
            </w:r>
          </w:p>
        </w:tc>
        <w:tc>
          <w:tcPr>
            <w:tcW w:w="0" w:type="auto"/>
          </w:tcPr>
          <w:p w14:paraId="1AC4426D" w14:textId="77777777" w:rsidR="00696DED" w:rsidRPr="00022FD5" w:rsidRDefault="00533B4C">
            <w:pPr>
              <w:pStyle w:val="Compact"/>
            </w:pPr>
            <w:r w:rsidRPr="00022FD5">
              <w:t>Ghi chú</w:t>
            </w:r>
          </w:p>
        </w:tc>
      </w:tr>
      <w:tr w:rsidR="00696DED" w:rsidRPr="00022FD5" w14:paraId="04059518" w14:textId="77777777">
        <w:tc>
          <w:tcPr>
            <w:tcW w:w="0" w:type="auto"/>
          </w:tcPr>
          <w:p w14:paraId="6E13BB6C" w14:textId="77777777" w:rsidR="00696DED" w:rsidRPr="00022FD5" w:rsidRDefault="00533B4C">
            <w:pPr>
              <w:pStyle w:val="Compact"/>
            </w:pPr>
            <w:r w:rsidRPr="00022FD5">
              <w:t>Văn phòng ph</w:t>
            </w:r>
            <w:r w:rsidRPr="00022FD5">
              <w:t>ẩ</w:t>
            </w:r>
            <w:r w:rsidRPr="00022FD5">
              <w:t>m</w:t>
            </w:r>
          </w:p>
        </w:tc>
        <w:tc>
          <w:tcPr>
            <w:tcW w:w="0" w:type="auto"/>
          </w:tcPr>
          <w:p w14:paraId="060A039E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49396EBC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3B59EDD3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222CBA2A" w14:textId="77777777">
        <w:tc>
          <w:tcPr>
            <w:tcW w:w="0" w:type="auto"/>
          </w:tcPr>
          <w:p w14:paraId="65355A3C" w14:textId="77777777" w:rsidR="00696DED" w:rsidRPr="00022FD5" w:rsidRDefault="00533B4C">
            <w:pPr>
              <w:pStyle w:val="Compact"/>
            </w:pPr>
            <w:r w:rsidRPr="00022FD5">
              <w:t xml:space="preserve">In </w:t>
            </w:r>
            <w:r w:rsidRPr="00022FD5">
              <w:t>ấ</w:t>
            </w:r>
            <w:r w:rsidRPr="00022FD5">
              <w:t>n</w:t>
            </w:r>
          </w:p>
        </w:tc>
        <w:tc>
          <w:tcPr>
            <w:tcW w:w="0" w:type="auto"/>
          </w:tcPr>
          <w:p w14:paraId="4AD3A98E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351C8CCB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23522A47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1A7741D0" w14:textId="77777777">
        <w:tc>
          <w:tcPr>
            <w:tcW w:w="0" w:type="auto"/>
          </w:tcPr>
          <w:p w14:paraId="28EEA4F7" w14:textId="77777777" w:rsidR="00696DED" w:rsidRPr="00022FD5" w:rsidRDefault="00533B4C">
            <w:pPr>
              <w:pStyle w:val="Compact"/>
            </w:pPr>
            <w:r w:rsidRPr="00022FD5">
              <w:t>Bưu phí</w:t>
            </w:r>
          </w:p>
        </w:tc>
        <w:tc>
          <w:tcPr>
            <w:tcW w:w="0" w:type="auto"/>
          </w:tcPr>
          <w:p w14:paraId="663B6B0C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1086AAF7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19598606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31B6B2E0" w14:textId="77777777">
        <w:tc>
          <w:tcPr>
            <w:tcW w:w="0" w:type="auto"/>
          </w:tcPr>
          <w:p w14:paraId="6C2493CA" w14:textId="77777777" w:rsidR="00696DED" w:rsidRPr="00022FD5" w:rsidRDefault="00533B4C">
            <w:pPr>
              <w:pStyle w:val="Compact"/>
            </w:pPr>
            <w:r w:rsidRPr="00022FD5">
              <w:t>Khác</w:t>
            </w:r>
          </w:p>
        </w:tc>
        <w:tc>
          <w:tcPr>
            <w:tcW w:w="0" w:type="auto"/>
          </w:tcPr>
          <w:p w14:paraId="5246944F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78B47223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3D8BA7F2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7E8B3AFF" w14:textId="77777777">
        <w:tc>
          <w:tcPr>
            <w:tcW w:w="0" w:type="auto"/>
          </w:tcPr>
          <w:p w14:paraId="48F90B8C" w14:textId="77777777" w:rsidR="00696DED" w:rsidRPr="00022FD5" w:rsidRDefault="00533B4C">
            <w:pPr>
              <w:pStyle w:val="Compact"/>
            </w:pPr>
            <w:r w:rsidRPr="00022FD5">
              <w:t>T</w:t>
            </w:r>
            <w:r w:rsidRPr="00022FD5">
              <w:t>ổ</w:t>
            </w:r>
            <w:r w:rsidRPr="00022FD5">
              <w:t>ng c</w:t>
            </w:r>
            <w:r w:rsidRPr="00022FD5">
              <w:t>ộ</w:t>
            </w:r>
            <w:r w:rsidRPr="00022FD5">
              <w:t>ng</w:t>
            </w:r>
          </w:p>
        </w:tc>
        <w:tc>
          <w:tcPr>
            <w:tcW w:w="0" w:type="auto"/>
          </w:tcPr>
          <w:p w14:paraId="153CE157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5B9D7429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427E3385" w14:textId="77777777" w:rsidR="00696DED" w:rsidRPr="00022FD5" w:rsidRDefault="00696DED">
            <w:pPr>
              <w:pStyle w:val="Compact"/>
            </w:pPr>
          </w:p>
        </w:tc>
      </w:tr>
    </w:tbl>
    <w:p w14:paraId="3E6345FE" w14:textId="77777777" w:rsidR="00696DED" w:rsidRDefault="00533B4C">
      <w:pPr>
        <w:pStyle w:val="Heading2"/>
      </w:pPr>
      <w:bookmarkStart w:id="11" w:name="tổng-hợp-chi-phí"/>
      <w:bookmarkEnd w:id="5"/>
      <w:bookmarkEnd w:id="10"/>
      <w:r>
        <w:t>T</w:t>
      </w:r>
      <w:r>
        <w:t>Ổ</w:t>
      </w:r>
      <w:r>
        <w:t>NG H</w:t>
      </w:r>
      <w:r>
        <w:t>Ợ</w:t>
      </w:r>
      <w:r>
        <w:t>P CHI PHÍ</w:t>
      </w:r>
    </w:p>
    <w:p w14:paraId="0180F6C5" w14:textId="77777777" w:rsidR="00696DED" w:rsidRDefault="00533B4C">
      <w:pPr>
        <w:pStyle w:val="Heading3"/>
      </w:pPr>
      <w:bookmarkStart w:id="12" w:name="tổng-chi-phí-theo-loại"/>
      <w:r>
        <w:t>1. T</w:t>
      </w:r>
      <w:r>
        <w:t>ổ</w:t>
      </w:r>
      <w:r>
        <w:t>ng chi phí theo lo</w:t>
      </w:r>
      <w:r>
        <w:t>ạ</w:t>
      </w:r>
      <w:r>
        <w:t>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89"/>
        <w:gridCol w:w="1370"/>
        <w:gridCol w:w="976"/>
        <w:gridCol w:w="983"/>
      </w:tblGrid>
      <w:tr w:rsidR="00696DED" w:rsidRPr="00022FD5" w14:paraId="05CDDB8E" w14:textId="77777777" w:rsidTr="00696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87A0B5" w14:textId="77777777" w:rsidR="00696DED" w:rsidRPr="00022FD5" w:rsidRDefault="00533B4C">
            <w:pPr>
              <w:pStyle w:val="Compact"/>
            </w:pPr>
            <w:r w:rsidRPr="00022FD5">
              <w:t>Lo</w:t>
            </w:r>
            <w:r w:rsidRPr="00022FD5">
              <w:t>ạ</w:t>
            </w:r>
            <w:r w:rsidRPr="00022FD5">
              <w:t>i chi phí</w:t>
            </w:r>
          </w:p>
        </w:tc>
        <w:tc>
          <w:tcPr>
            <w:tcW w:w="0" w:type="auto"/>
          </w:tcPr>
          <w:p w14:paraId="2D2D21FD" w14:textId="77777777" w:rsidR="00696DED" w:rsidRPr="00022FD5" w:rsidRDefault="00533B4C">
            <w:pPr>
              <w:pStyle w:val="Compact"/>
            </w:pPr>
            <w:r w:rsidRPr="00022FD5">
              <w:t>S</w:t>
            </w:r>
            <w:r w:rsidRPr="00022FD5">
              <w:t>ố</w:t>
            </w:r>
            <w:r w:rsidRPr="00022FD5">
              <w:t xml:space="preserve"> ti</w:t>
            </w:r>
            <w:r w:rsidRPr="00022FD5">
              <w:t>ề</w:t>
            </w:r>
            <w:r w:rsidRPr="00022FD5">
              <w:t>n/năm</w:t>
            </w:r>
          </w:p>
        </w:tc>
        <w:tc>
          <w:tcPr>
            <w:tcW w:w="0" w:type="auto"/>
          </w:tcPr>
          <w:p w14:paraId="377DAADF" w14:textId="77777777" w:rsidR="00696DED" w:rsidRPr="00022FD5" w:rsidRDefault="00533B4C">
            <w:pPr>
              <w:pStyle w:val="Compact"/>
            </w:pPr>
            <w:r w:rsidRPr="00022FD5">
              <w:t>T</w:t>
            </w:r>
            <w:r w:rsidRPr="00022FD5">
              <w:t>ỷ</w:t>
            </w:r>
            <w:r w:rsidRPr="00022FD5">
              <w:t xml:space="preserve"> l</w:t>
            </w:r>
            <w:r w:rsidRPr="00022FD5">
              <w:t>ệ</w:t>
            </w:r>
            <w:r w:rsidRPr="00022FD5">
              <w:t xml:space="preserve"> %</w:t>
            </w:r>
          </w:p>
        </w:tc>
        <w:tc>
          <w:tcPr>
            <w:tcW w:w="0" w:type="auto"/>
          </w:tcPr>
          <w:p w14:paraId="6B10FD2F" w14:textId="77777777" w:rsidR="00696DED" w:rsidRPr="00022FD5" w:rsidRDefault="00533B4C">
            <w:pPr>
              <w:pStyle w:val="Compact"/>
            </w:pPr>
            <w:r w:rsidRPr="00022FD5">
              <w:t>Ghi chú</w:t>
            </w:r>
          </w:p>
        </w:tc>
      </w:tr>
      <w:tr w:rsidR="00696DED" w:rsidRPr="00022FD5" w14:paraId="3E7EB6DA" w14:textId="77777777">
        <w:tc>
          <w:tcPr>
            <w:tcW w:w="0" w:type="auto"/>
          </w:tcPr>
          <w:p w14:paraId="456C8438" w14:textId="77777777" w:rsidR="00696DED" w:rsidRPr="00022FD5" w:rsidRDefault="00533B4C">
            <w:pPr>
              <w:pStyle w:val="Compact"/>
            </w:pPr>
            <w:r w:rsidRPr="00022FD5">
              <w:t>Lương và phúc l</w:t>
            </w:r>
            <w:r w:rsidRPr="00022FD5">
              <w:t>ợ</w:t>
            </w:r>
            <w:r w:rsidRPr="00022FD5">
              <w:t>i</w:t>
            </w:r>
          </w:p>
        </w:tc>
        <w:tc>
          <w:tcPr>
            <w:tcW w:w="0" w:type="auto"/>
          </w:tcPr>
          <w:p w14:paraId="6F192392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32767FF7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0717FE2D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1EE3B190" w14:textId="77777777">
        <w:tc>
          <w:tcPr>
            <w:tcW w:w="0" w:type="auto"/>
          </w:tcPr>
          <w:p w14:paraId="1E398D02" w14:textId="77777777" w:rsidR="00696DED" w:rsidRPr="00022FD5" w:rsidRDefault="00533B4C">
            <w:pPr>
              <w:pStyle w:val="Compact"/>
            </w:pPr>
            <w:r w:rsidRPr="00022FD5">
              <w:t>Cơ s</w:t>
            </w:r>
            <w:r w:rsidRPr="00022FD5">
              <w:t>ở</w:t>
            </w:r>
            <w:r w:rsidRPr="00022FD5">
              <w:t xml:space="preserve"> v</w:t>
            </w:r>
            <w:r w:rsidRPr="00022FD5">
              <w:t>ậ</w:t>
            </w:r>
            <w:r w:rsidRPr="00022FD5">
              <w:t>t ch</w:t>
            </w:r>
            <w:r w:rsidRPr="00022FD5">
              <w:t>ấ</w:t>
            </w:r>
            <w:r w:rsidRPr="00022FD5">
              <w:t>t</w:t>
            </w:r>
          </w:p>
        </w:tc>
        <w:tc>
          <w:tcPr>
            <w:tcW w:w="0" w:type="auto"/>
          </w:tcPr>
          <w:p w14:paraId="20E347F7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4A4C9816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77735729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4A6A2B8A" w14:textId="77777777">
        <w:tc>
          <w:tcPr>
            <w:tcW w:w="0" w:type="auto"/>
          </w:tcPr>
          <w:p w14:paraId="201FA9EC" w14:textId="77777777" w:rsidR="00696DED" w:rsidRPr="00022FD5" w:rsidRDefault="00533B4C">
            <w:pPr>
              <w:pStyle w:val="Compact"/>
            </w:pPr>
            <w:r w:rsidRPr="00022FD5">
              <w:t>H</w:t>
            </w:r>
            <w:r w:rsidRPr="00022FD5">
              <w:t>ọ</w:t>
            </w:r>
            <w:r w:rsidRPr="00022FD5">
              <w:t>c li</w:t>
            </w:r>
            <w:r w:rsidRPr="00022FD5">
              <w:t>ệ</w:t>
            </w:r>
            <w:r w:rsidRPr="00022FD5">
              <w:t>u và đ</w:t>
            </w:r>
            <w:r w:rsidRPr="00022FD5">
              <w:t>ồ</w:t>
            </w:r>
            <w:r w:rsidRPr="00022FD5">
              <w:t xml:space="preserve"> dùng</w:t>
            </w:r>
          </w:p>
        </w:tc>
        <w:tc>
          <w:tcPr>
            <w:tcW w:w="0" w:type="auto"/>
          </w:tcPr>
          <w:p w14:paraId="79C67695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4DC026A4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5F974CCD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0F43E988" w14:textId="77777777">
        <w:tc>
          <w:tcPr>
            <w:tcW w:w="0" w:type="auto"/>
          </w:tcPr>
          <w:p w14:paraId="66152984" w14:textId="77777777" w:rsidR="00696DED" w:rsidRPr="00022FD5" w:rsidRDefault="00533B4C">
            <w:pPr>
              <w:pStyle w:val="Compact"/>
            </w:pPr>
            <w:r w:rsidRPr="00022FD5">
              <w:lastRenderedPageBreak/>
              <w:t>Ho</w:t>
            </w:r>
            <w:r w:rsidRPr="00022FD5">
              <w:t>ạ</w:t>
            </w:r>
            <w:r w:rsidRPr="00022FD5">
              <w:t>t đ</w:t>
            </w:r>
            <w:r w:rsidRPr="00022FD5">
              <w:t>ộ</w:t>
            </w:r>
            <w:r w:rsidRPr="00022FD5">
              <w:t>ng giáo d</w:t>
            </w:r>
            <w:r w:rsidRPr="00022FD5">
              <w:t>ụ</w:t>
            </w:r>
            <w:r w:rsidRPr="00022FD5">
              <w:t>c</w:t>
            </w:r>
          </w:p>
        </w:tc>
        <w:tc>
          <w:tcPr>
            <w:tcW w:w="0" w:type="auto"/>
          </w:tcPr>
          <w:p w14:paraId="54E6ABBB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30570BA9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16672D5C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313A5C6C" w14:textId="77777777">
        <w:tc>
          <w:tcPr>
            <w:tcW w:w="0" w:type="auto"/>
          </w:tcPr>
          <w:p w14:paraId="3B62C858" w14:textId="77777777" w:rsidR="00696DED" w:rsidRPr="00022FD5" w:rsidRDefault="00533B4C">
            <w:pPr>
              <w:pStyle w:val="Compact"/>
            </w:pPr>
            <w:r w:rsidRPr="00022FD5">
              <w:t>Qu</w:t>
            </w:r>
            <w:r w:rsidRPr="00022FD5">
              <w:t>ả</w:t>
            </w:r>
            <w:r w:rsidRPr="00022FD5">
              <w:t>n lý và hành chính</w:t>
            </w:r>
          </w:p>
        </w:tc>
        <w:tc>
          <w:tcPr>
            <w:tcW w:w="0" w:type="auto"/>
          </w:tcPr>
          <w:p w14:paraId="57ACABD0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16482E38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6A21E425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0C9C6FC9" w14:textId="77777777">
        <w:tc>
          <w:tcPr>
            <w:tcW w:w="0" w:type="auto"/>
          </w:tcPr>
          <w:p w14:paraId="26F8742D" w14:textId="77777777" w:rsidR="00696DED" w:rsidRPr="00022FD5" w:rsidRDefault="00533B4C">
            <w:pPr>
              <w:pStyle w:val="Compact"/>
            </w:pPr>
            <w:r w:rsidRPr="00022FD5">
              <w:t>T</w:t>
            </w:r>
            <w:r w:rsidRPr="00022FD5">
              <w:t>ổ</w:t>
            </w:r>
            <w:r w:rsidRPr="00022FD5">
              <w:t>ng c</w:t>
            </w:r>
            <w:r w:rsidRPr="00022FD5">
              <w:t>ộ</w:t>
            </w:r>
            <w:r w:rsidRPr="00022FD5">
              <w:t>ng</w:t>
            </w:r>
          </w:p>
        </w:tc>
        <w:tc>
          <w:tcPr>
            <w:tcW w:w="0" w:type="auto"/>
          </w:tcPr>
          <w:p w14:paraId="248DAD21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6A37891A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6F939A89" w14:textId="77777777" w:rsidR="00696DED" w:rsidRPr="00022FD5" w:rsidRDefault="00696DED">
            <w:pPr>
              <w:pStyle w:val="Compact"/>
            </w:pPr>
          </w:p>
        </w:tc>
      </w:tr>
    </w:tbl>
    <w:p w14:paraId="687928CA" w14:textId="77777777" w:rsidR="00696DED" w:rsidRDefault="00533B4C">
      <w:pPr>
        <w:pStyle w:val="Heading3"/>
      </w:pPr>
      <w:bookmarkStart w:id="13" w:name="chi-phí-bình-quân"/>
      <w:bookmarkEnd w:id="12"/>
      <w:r>
        <w:t>2. Chi phí bình quân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16"/>
        <w:gridCol w:w="890"/>
        <w:gridCol w:w="983"/>
      </w:tblGrid>
      <w:tr w:rsidR="00696DED" w:rsidRPr="00022FD5" w14:paraId="2457089F" w14:textId="77777777" w:rsidTr="00696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1EC51F" w14:textId="77777777" w:rsidR="00696DED" w:rsidRPr="00022FD5" w:rsidRDefault="00533B4C">
            <w:pPr>
              <w:pStyle w:val="Compact"/>
            </w:pPr>
            <w:r w:rsidRPr="00022FD5">
              <w:t>Thông tin</w:t>
            </w:r>
          </w:p>
        </w:tc>
        <w:tc>
          <w:tcPr>
            <w:tcW w:w="0" w:type="auto"/>
          </w:tcPr>
          <w:p w14:paraId="367CF3C7" w14:textId="77777777" w:rsidR="00696DED" w:rsidRPr="00022FD5" w:rsidRDefault="00533B4C">
            <w:pPr>
              <w:pStyle w:val="Compact"/>
            </w:pPr>
            <w:r w:rsidRPr="00022FD5">
              <w:t>S</w:t>
            </w:r>
            <w:r w:rsidRPr="00022FD5">
              <w:t>ố</w:t>
            </w:r>
            <w:r w:rsidRPr="00022FD5">
              <w:t xml:space="preserve"> ti</w:t>
            </w:r>
            <w:r w:rsidRPr="00022FD5">
              <w:t>ề</w:t>
            </w:r>
            <w:r w:rsidRPr="00022FD5">
              <w:t>n</w:t>
            </w:r>
          </w:p>
        </w:tc>
        <w:tc>
          <w:tcPr>
            <w:tcW w:w="0" w:type="auto"/>
          </w:tcPr>
          <w:p w14:paraId="72A0F800" w14:textId="77777777" w:rsidR="00696DED" w:rsidRPr="00022FD5" w:rsidRDefault="00533B4C">
            <w:pPr>
              <w:pStyle w:val="Compact"/>
            </w:pPr>
            <w:r w:rsidRPr="00022FD5">
              <w:t>Ghi chú</w:t>
            </w:r>
          </w:p>
        </w:tc>
      </w:tr>
      <w:tr w:rsidR="00696DED" w:rsidRPr="00022FD5" w14:paraId="77495099" w14:textId="77777777">
        <w:tc>
          <w:tcPr>
            <w:tcW w:w="0" w:type="auto"/>
          </w:tcPr>
          <w:p w14:paraId="39F26F8A" w14:textId="77777777" w:rsidR="00696DED" w:rsidRPr="00022FD5" w:rsidRDefault="00533B4C">
            <w:pPr>
              <w:pStyle w:val="Compact"/>
            </w:pPr>
            <w:r w:rsidRPr="00022FD5">
              <w:t>Chi phí bình quân/HS/tháng</w:t>
            </w:r>
          </w:p>
        </w:tc>
        <w:tc>
          <w:tcPr>
            <w:tcW w:w="0" w:type="auto"/>
          </w:tcPr>
          <w:p w14:paraId="24ADC851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39EA9455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692C3DFE" w14:textId="77777777">
        <w:tc>
          <w:tcPr>
            <w:tcW w:w="0" w:type="auto"/>
          </w:tcPr>
          <w:p w14:paraId="52A607F9" w14:textId="77777777" w:rsidR="00696DED" w:rsidRPr="00022FD5" w:rsidRDefault="00533B4C">
            <w:pPr>
              <w:pStyle w:val="Compact"/>
            </w:pPr>
            <w:r w:rsidRPr="00022FD5">
              <w:t>Chi phí bình quân/HS/năm</w:t>
            </w:r>
          </w:p>
        </w:tc>
        <w:tc>
          <w:tcPr>
            <w:tcW w:w="0" w:type="auto"/>
          </w:tcPr>
          <w:p w14:paraId="468CC82E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21E855B1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4BC7A397" w14:textId="77777777">
        <w:tc>
          <w:tcPr>
            <w:tcW w:w="0" w:type="auto"/>
          </w:tcPr>
          <w:p w14:paraId="6153192E" w14:textId="77777777" w:rsidR="00696DED" w:rsidRPr="00022FD5" w:rsidRDefault="00533B4C">
            <w:pPr>
              <w:pStyle w:val="Compact"/>
            </w:pPr>
            <w:r w:rsidRPr="00022FD5">
              <w:t>Ghi chú</w:t>
            </w:r>
          </w:p>
        </w:tc>
        <w:tc>
          <w:tcPr>
            <w:tcW w:w="0" w:type="auto"/>
          </w:tcPr>
          <w:p w14:paraId="4BF9E6BB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4D1578C9" w14:textId="77777777" w:rsidR="00696DED" w:rsidRPr="00022FD5" w:rsidRDefault="00696DED">
            <w:pPr>
              <w:pStyle w:val="Compact"/>
            </w:pPr>
          </w:p>
        </w:tc>
      </w:tr>
    </w:tbl>
    <w:p w14:paraId="44DBB943" w14:textId="77777777" w:rsidR="00696DED" w:rsidRDefault="00533B4C">
      <w:pPr>
        <w:pStyle w:val="Heading2"/>
      </w:pPr>
      <w:bookmarkStart w:id="14" w:name="tính-toán-học-phí"/>
      <w:bookmarkEnd w:id="11"/>
      <w:bookmarkEnd w:id="13"/>
      <w:r>
        <w:t>TÍNH TOÁN H</w:t>
      </w:r>
      <w:r>
        <w:t>Ọ</w:t>
      </w:r>
      <w:r>
        <w:t>C PHÍ</w:t>
      </w:r>
    </w:p>
    <w:p w14:paraId="3C5F1E46" w14:textId="77777777" w:rsidR="00696DED" w:rsidRDefault="00533B4C">
      <w:pPr>
        <w:pStyle w:val="Heading3"/>
      </w:pPr>
      <w:bookmarkStart w:id="15" w:name="học-phí-cơ-bản"/>
      <w:r>
        <w:t>1. H</w:t>
      </w:r>
      <w:r>
        <w:t>ọ</w:t>
      </w:r>
      <w:r>
        <w:t>c phí cơ b</w:t>
      </w:r>
      <w:r>
        <w:t>ả</w:t>
      </w:r>
      <w:r>
        <w:t>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16"/>
        <w:gridCol w:w="890"/>
        <w:gridCol w:w="983"/>
        <w:gridCol w:w="222"/>
      </w:tblGrid>
      <w:tr w:rsidR="00696DED" w:rsidRPr="00022FD5" w14:paraId="1E51D23B" w14:textId="77777777" w:rsidTr="00696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194297" w14:textId="77777777" w:rsidR="00696DED" w:rsidRPr="00022FD5" w:rsidRDefault="00533B4C">
            <w:pPr>
              <w:pStyle w:val="Compact"/>
            </w:pPr>
            <w:r w:rsidRPr="00022FD5">
              <w:t>Thông tin</w:t>
            </w:r>
          </w:p>
        </w:tc>
        <w:tc>
          <w:tcPr>
            <w:tcW w:w="0" w:type="auto"/>
          </w:tcPr>
          <w:p w14:paraId="6C1C688E" w14:textId="77777777" w:rsidR="00696DED" w:rsidRPr="00022FD5" w:rsidRDefault="00533B4C">
            <w:pPr>
              <w:pStyle w:val="Compact"/>
            </w:pPr>
            <w:r w:rsidRPr="00022FD5">
              <w:t>S</w:t>
            </w:r>
            <w:r w:rsidRPr="00022FD5">
              <w:t>ố</w:t>
            </w:r>
            <w:r w:rsidRPr="00022FD5">
              <w:t xml:space="preserve"> ti</w:t>
            </w:r>
            <w:r w:rsidRPr="00022FD5">
              <w:t>ề</w:t>
            </w:r>
            <w:r w:rsidRPr="00022FD5">
              <w:t>n</w:t>
            </w:r>
          </w:p>
        </w:tc>
        <w:tc>
          <w:tcPr>
            <w:tcW w:w="0" w:type="auto"/>
          </w:tcPr>
          <w:p w14:paraId="18E3F74A" w14:textId="77777777" w:rsidR="00696DED" w:rsidRPr="00022FD5" w:rsidRDefault="00533B4C">
            <w:pPr>
              <w:pStyle w:val="Compact"/>
            </w:pPr>
            <w:r w:rsidRPr="00022FD5">
              <w:t>Ghi chú</w:t>
            </w:r>
          </w:p>
        </w:tc>
        <w:tc>
          <w:tcPr>
            <w:tcW w:w="0" w:type="auto"/>
          </w:tcPr>
          <w:p w14:paraId="7C929457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30C09BDC" w14:textId="77777777">
        <w:tc>
          <w:tcPr>
            <w:tcW w:w="0" w:type="auto"/>
          </w:tcPr>
          <w:p w14:paraId="43FAE864" w14:textId="77777777" w:rsidR="00696DED" w:rsidRPr="00022FD5" w:rsidRDefault="00533B4C">
            <w:pPr>
              <w:pStyle w:val="Compact"/>
            </w:pPr>
            <w:r w:rsidRPr="00022FD5">
              <w:t>Chi phí bình quân/HS/tháng</w:t>
            </w:r>
          </w:p>
        </w:tc>
        <w:tc>
          <w:tcPr>
            <w:tcW w:w="0" w:type="auto"/>
          </w:tcPr>
          <w:p w14:paraId="0BB21EB2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4B504863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61F5E0DE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6F014E0D" w14:textId="77777777">
        <w:tc>
          <w:tcPr>
            <w:tcW w:w="0" w:type="auto"/>
          </w:tcPr>
          <w:p w14:paraId="68282062" w14:textId="77777777" w:rsidR="00696DED" w:rsidRPr="00022FD5" w:rsidRDefault="00533B4C">
            <w:pPr>
              <w:pStyle w:val="Compact"/>
            </w:pPr>
            <w:r w:rsidRPr="00022FD5">
              <w:t>L</w:t>
            </w:r>
            <w:r w:rsidRPr="00022FD5">
              <w:t>ợ</w:t>
            </w:r>
            <w:r w:rsidRPr="00022FD5">
              <w:t>i nhu</w:t>
            </w:r>
            <w:r w:rsidRPr="00022FD5">
              <w:t>ậ</w:t>
            </w:r>
            <w:r w:rsidRPr="00022FD5">
              <w:t>n d</w:t>
            </w:r>
            <w:r w:rsidRPr="00022FD5">
              <w:t>ự</w:t>
            </w:r>
            <w:r w:rsidRPr="00022FD5">
              <w:t xml:space="preserve"> ki</w:t>
            </w:r>
            <w:r w:rsidRPr="00022FD5">
              <w:t>ế</w:t>
            </w:r>
            <w:r w:rsidRPr="00022FD5">
              <w:t>n (%)</w:t>
            </w:r>
          </w:p>
        </w:tc>
        <w:tc>
          <w:tcPr>
            <w:tcW w:w="0" w:type="auto"/>
          </w:tcPr>
          <w:p w14:paraId="666F4B28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56A32B86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4CC9A665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12CC6DCB" w14:textId="77777777">
        <w:tc>
          <w:tcPr>
            <w:tcW w:w="0" w:type="auto"/>
          </w:tcPr>
          <w:p w14:paraId="201C2F01" w14:textId="77777777" w:rsidR="00696DED" w:rsidRPr="00022FD5" w:rsidRDefault="00533B4C">
            <w:pPr>
              <w:pStyle w:val="Compact"/>
            </w:pPr>
            <w:r w:rsidRPr="00022FD5">
              <w:t>L</w:t>
            </w:r>
            <w:r w:rsidRPr="00022FD5">
              <w:t>ợ</w:t>
            </w:r>
            <w:r w:rsidRPr="00022FD5">
              <w:t>i nhu</w:t>
            </w:r>
            <w:r w:rsidRPr="00022FD5">
              <w:t>ậ</w:t>
            </w:r>
            <w:r w:rsidRPr="00022FD5">
              <w:t>n d</w:t>
            </w:r>
            <w:r w:rsidRPr="00022FD5">
              <w:t>ự</w:t>
            </w:r>
            <w:r w:rsidRPr="00022FD5">
              <w:t xml:space="preserve"> ki</w:t>
            </w:r>
            <w:r w:rsidRPr="00022FD5">
              <w:t>ế</w:t>
            </w:r>
            <w:r w:rsidRPr="00022FD5">
              <w:t>n (VNĐ)</w:t>
            </w:r>
          </w:p>
        </w:tc>
        <w:tc>
          <w:tcPr>
            <w:tcW w:w="0" w:type="auto"/>
          </w:tcPr>
          <w:p w14:paraId="7443EA97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6C8B89A8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402CD3F6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29DA749D" w14:textId="77777777">
        <w:tc>
          <w:tcPr>
            <w:tcW w:w="0" w:type="auto"/>
          </w:tcPr>
          <w:p w14:paraId="479CCE07" w14:textId="77777777" w:rsidR="00696DED" w:rsidRPr="00022FD5" w:rsidRDefault="00533B4C">
            <w:pPr>
              <w:pStyle w:val="Compact"/>
            </w:pPr>
            <w:r w:rsidRPr="00022FD5">
              <w:t>H</w:t>
            </w:r>
            <w:r w:rsidRPr="00022FD5">
              <w:t>ọ</w:t>
            </w:r>
            <w:r w:rsidRPr="00022FD5">
              <w:t>c phí cơ b</w:t>
            </w:r>
            <w:r w:rsidRPr="00022FD5">
              <w:t>ả</w:t>
            </w:r>
            <w:r w:rsidRPr="00022FD5">
              <w:t>n/tháng</w:t>
            </w:r>
          </w:p>
        </w:tc>
        <w:tc>
          <w:tcPr>
            <w:tcW w:w="0" w:type="auto"/>
          </w:tcPr>
          <w:p w14:paraId="6598AEBE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2D74A4D0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6EE387B7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49543D97" w14:textId="77777777">
        <w:tc>
          <w:tcPr>
            <w:tcW w:w="0" w:type="auto"/>
          </w:tcPr>
          <w:p w14:paraId="3CB86BB3" w14:textId="77777777" w:rsidR="00696DED" w:rsidRPr="00022FD5" w:rsidRDefault="00533B4C">
            <w:pPr>
              <w:pStyle w:val="Compact"/>
            </w:pPr>
            <w:r w:rsidRPr="00022FD5">
              <w:t>H</w:t>
            </w:r>
            <w:r w:rsidRPr="00022FD5">
              <w:t>ọ</w:t>
            </w:r>
            <w:r w:rsidRPr="00022FD5">
              <w:t>c phí cơ b</w:t>
            </w:r>
            <w:r w:rsidRPr="00022FD5">
              <w:t>ả</w:t>
            </w:r>
            <w:r w:rsidRPr="00022FD5">
              <w:t>n/năm</w:t>
            </w:r>
          </w:p>
        </w:tc>
        <w:tc>
          <w:tcPr>
            <w:tcW w:w="0" w:type="auto"/>
          </w:tcPr>
          <w:p w14:paraId="0A088281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0383457D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5E0D8FD8" w14:textId="77777777" w:rsidR="00696DED" w:rsidRPr="00022FD5" w:rsidRDefault="00696DED">
            <w:pPr>
              <w:pStyle w:val="Compact"/>
            </w:pPr>
          </w:p>
        </w:tc>
      </w:tr>
    </w:tbl>
    <w:p w14:paraId="3FCBA7D1" w14:textId="77777777" w:rsidR="00696DED" w:rsidRDefault="00533B4C">
      <w:pPr>
        <w:pStyle w:val="Heading3"/>
      </w:pPr>
      <w:bookmarkStart w:id="16" w:name="học-phí-theo-cấp-học"/>
      <w:bookmarkEnd w:id="15"/>
      <w:r>
        <w:t>2. H</w:t>
      </w:r>
      <w:r>
        <w:t>ọ</w:t>
      </w:r>
      <w:r>
        <w:t>c phí theo c</w:t>
      </w:r>
      <w:r>
        <w:t>ấ</w:t>
      </w:r>
      <w:r>
        <w:t>p h</w:t>
      </w:r>
      <w:r>
        <w:t>ọ</w:t>
      </w:r>
      <w:r>
        <w:t>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96"/>
        <w:gridCol w:w="1583"/>
        <w:gridCol w:w="1463"/>
        <w:gridCol w:w="983"/>
      </w:tblGrid>
      <w:tr w:rsidR="00696DED" w:rsidRPr="00022FD5" w14:paraId="7F8010F1" w14:textId="77777777" w:rsidTr="00696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F1CE3A" w14:textId="77777777" w:rsidR="00696DED" w:rsidRPr="00022FD5" w:rsidRDefault="00533B4C">
            <w:pPr>
              <w:pStyle w:val="Compact"/>
            </w:pPr>
            <w:r w:rsidRPr="00022FD5">
              <w:t>C</w:t>
            </w:r>
            <w:r w:rsidRPr="00022FD5">
              <w:t>ấ</w:t>
            </w:r>
            <w:r w:rsidRPr="00022FD5">
              <w:t>p h</w:t>
            </w:r>
            <w:r w:rsidRPr="00022FD5">
              <w:t>ọ</w:t>
            </w:r>
            <w:r w:rsidRPr="00022FD5">
              <w:t>c</w:t>
            </w:r>
          </w:p>
        </w:tc>
        <w:tc>
          <w:tcPr>
            <w:tcW w:w="0" w:type="auto"/>
          </w:tcPr>
          <w:p w14:paraId="11813D9F" w14:textId="77777777" w:rsidR="00696DED" w:rsidRPr="00022FD5" w:rsidRDefault="00533B4C">
            <w:pPr>
              <w:pStyle w:val="Compact"/>
            </w:pPr>
            <w:r w:rsidRPr="00022FD5">
              <w:t>H</w:t>
            </w:r>
            <w:r w:rsidRPr="00022FD5">
              <w:t>ọ</w:t>
            </w:r>
            <w:r w:rsidRPr="00022FD5">
              <w:t>c phí/tháng</w:t>
            </w:r>
          </w:p>
        </w:tc>
        <w:tc>
          <w:tcPr>
            <w:tcW w:w="0" w:type="auto"/>
          </w:tcPr>
          <w:p w14:paraId="2625B93C" w14:textId="77777777" w:rsidR="00696DED" w:rsidRPr="00022FD5" w:rsidRDefault="00533B4C">
            <w:pPr>
              <w:pStyle w:val="Compact"/>
            </w:pPr>
            <w:r w:rsidRPr="00022FD5">
              <w:t>H</w:t>
            </w:r>
            <w:r w:rsidRPr="00022FD5">
              <w:t>ọ</w:t>
            </w:r>
            <w:r w:rsidRPr="00022FD5">
              <w:t>c phí/năm</w:t>
            </w:r>
          </w:p>
        </w:tc>
        <w:tc>
          <w:tcPr>
            <w:tcW w:w="0" w:type="auto"/>
          </w:tcPr>
          <w:p w14:paraId="103FED52" w14:textId="77777777" w:rsidR="00696DED" w:rsidRPr="00022FD5" w:rsidRDefault="00533B4C">
            <w:pPr>
              <w:pStyle w:val="Compact"/>
            </w:pPr>
            <w:r w:rsidRPr="00022FD5">
              <w:t>Ghi chú</w:t>
            </w:r>
          </w:p>
        </w:tc>
      </w:tr>
      <w:tr w:rsidR="00696DED" w:rsidRPr="00022FD5" w14:paraId="3AB8ADB2" w14:textId="77777777">
        <w:tc>
          <w:tcPr>
            <w:tcW w:w="0" w:type="auto"/>
          </w:tcPr>
          <w:p w14:paraId="6F16E98E" w14:textId="77777777" w:rsidR="00696DED" w:rsidRPr="00022FD5" w:rsidRDefault="00533B4C">
            <w:pPr>
              <w:pStyle w:val="Compact"/>
            </w:pPr>
            <w:r w:rsidRPr="00022FD5">
              <w:t>M</w:t>
            </w:r>
            <w:r w:rsidRPr="00022FD5">
              <w:t>ầ</w:t>
            </w:r>
            <w:r w:rsidRPr="00022FD5">
              <w:t>m non (1.5-3 tu</w:t>
            </w:r>
            <w:r w:rsidRPr="00022FD5">
              <w:t>ổ</w:t>
            </w:r>
            <w:r w:rsidRPr="00022FD5">
              <w:t>i)</w:t>
            </w:r>
          </w:p>
        </w:tc>
        <w:tc>
          <w:tcPr>
            <w:tcW w:w="0" w:type="auto"/>
          </w:tcPr>
          <w:p w14:paraId="5D0ADE1A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04F76C7B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230966C7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15DDDC04" w14:textId="77777777">
        <w:tc>
          <w:tcPr>
            <w:tcW w:w="0" w:type="auto"/>
          </w:tcPr>
          <w:p w14:paraId="59EC517E" w14:textId="77777777" w:rsidR="00696DED" w:rsidRPr="00022FD5" w:rsidRDefault="00533B4C">
            <w:pPr>
              <w:pStyle w:val="Compact"/>
            </w:pPr>
            <w:r w:rsidRPr="00022FD5">
              <w:t>M</w:t>
            </w:r>
            <w:r w:rsidRPr="00022FD5">
              <w:t>ẫ</w:t>
            </w:r>
            <w:r w:rsidRPr="00022FD5">
              <w:t>u giáo (3-5 tu</w:t>
            </w:r>
            <w:r w:rsidRPr="00022FD5">
              <w:t>ổ</w:t>
            </w:r>
            <w:r w:rsidRPr="00022FD5">
              <w:t>i)</w:t>
            </w:r>
          </w:p>
        </w:tc>
        <w:tc>
          <w:tcPr>
            <w:tcW w:w="0" w:type="auto"/>
          </w:tcPr>
          <w:p w14:paraId="59FF21B8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2BBD6C9B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1CFC4B34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0E87058C" w14:textId="77777777">
        <w:tc>
          <w:tcPr>
            <w:tcW w:w="0" w:type="auto"/>
          </w:tcPr>
          <w:p w14:paraId="7B4E3BEC" w14:textId="77777777" w:rsidR="00696DED" w:rsidRPr="00022FD5" w:rsidRDefault="00533B4C">
            <w:pPr>
              <w:pStyle w:val="Compact"/>
            </w:pPr>
            <w:r w:rsidRPr="00022FD5">
              <w:t>Ti</w:t>
            </w:r>
            <w:r w:rsidRPr="00022FD5">
              <w:t>ể</w:t>
            </w:r>
            <w:r w:rsidRPr="00022FD5">
              <w:t>u h</w:t>
            </w:r>
            <w:r w:rsidRPr="00022FD5">
              <w:t>ọ</w:t>
            </w:r>
            <w:r w:rsidRPr="00022FD5">
              <w:t>c (l</w:t>
            </w:r>
            <w:r w:rsidRPr="00022FD5">
              <w:t>ớ</w:t>
            </w:r>
            <w:r w:rsidRPr="00022FD5">
              <w:t>p 1-5)</w:t>
            </w:r>
          </w:p>
        </w:tc>
        <w:tc>
          <w:tcPr>
            <w:tcW w:w="0" w:type="auto"/>
          </w:tcPr>
          <w:p w14:paraId="035DCEF7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40D98185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734A9019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2EEF951F" w14:textId="77777777">
        <w:tc>
          <w:tcPr>
            <w:tcW w:w="0" w:type="auto"/>
          </w:tcPr>
          <w:p w14:paraId="6CEC8614" w14:textId="77777777" w:rsidR="00696DED" w:rsidRPr="00022FD5" w:rsidRDefault="00533B4C">
            <w:pPr>
              <w:pStyle w:val="Compact"/>
            </w:pPr>
            <w:r w:rsidRPr="00022FD5">
              <w:t>THCS (l</w:t>
            </w:r>
            <w:r w:rsidRPr="00022FD5">
              <w:t>ớ</w:t>
            </w:r>
            <w:r w:rsidRPr="00022FD5">
              <w:t>p 6-9)</w:t>
            </w:r>
          </w:p>
        </w:tc>
        <w:tc>
          <w:tcPr>
            <w:tcW w:w="0" w:type="auto"/>
          </w:tcPr>
          <w:p w14:paraId="48E08C46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69723F8E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5EFD1A87" w14:textId="77777777" w:rsidR="00696DED" w:rsidRPr="00022FD5" w:rsidRDefault="00696DED">
            <w:pPr>
              <w:pStyle w:val="Compact"/>
            </w:pPr>
          </w:p>
        </w:tc>
      </w:tr>
    </w:tbl>
    <w:p w14:paraId="38388534" w14:textId="77777777" w:rsidR="00696DED" w:rsidRDefault="00533B4C">
      <w:pPr>
        <w:pStyle w:val="Heading3"/>
      </w:pPr>
      <w:bookmarkStart w:id="17" w:name="các-khoản-phí-khác"/>
      <w:bookmarkEnd w:id="16"/>
      <w:r>
        <w:t>3. Các kho</w:t>
      </w:r>
      <w:r>
        <w:t>ả</w:t>
      </w:r>
      <w:r>
        <w:t>n phí khác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49"/>
        <w:gridCol w:w="890"/>
        <w:gridCol w:w="983"/>
      </w:tblGrid>
      <w:tr w:rsidR="00696DED" w:rsidRPr="00022FD5" w14:paraId="03B13433" w14:textId="77777777" w:rsidTr="00696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5AE58B" w14:textId="77777777" w:rsidR="00696DED" w:rsidRPr="00022FD5" w:rsidRDefault="00533B4C">
            <w:pPr>
              <w:pStyle w:val="Compact"/>
            </w:pPr>
            <w:r w:rsidRPr="00022FD5">
              <w:t>Kho</w:t>
            </w:r>
            <w:r w:rsidRPr="00022FD5">
              <w:t>ả</w:t>
            </w:r>
            <w:r w:rsidRPr="00022FD5">
              <w:t>n phí</w:t>
            </w:r>
          </w:p>
        </w:tc>
        <w:tc>
          <w:tcPr>
            <w:tcW w:w="0" w:type="auto"/>
          </w:tcPr>
          <w:p w14:paraId="1924F48B" w14:textId="77777777" w:rsidR="00696DED" w:rsidRPr="00022FD5" w:rsidRDefault="00533B4C">
            <w:pPr>
              <w:pStyle w:val="Compact"/>
            </w:pPr>
            <w:r w:rsidRPr="00022FD5">
              <w:t>S</w:t>
            </w:r>
            <w:r w:rsidRPr="00022FD5">
              <w:t>ố</w:t>
            </w:r>
            <w:r w:rsidRPr="00022FD5">
              <w:t xml:space="preserve"> ti</w:t>
            </w:r>
            <w:r w:rsidRPr="00022FD5">
              <w:t>ề</w:t>
            </w:r>
            <w:r w:rsidRPr="00022FD5">
              <w:t>n</w:t>
            </w:r>
          </w:p>
        </w:tc>
        <w:tc>
          <w:tcPr>
            <w:tcW w:w="0" w:type="auto"/>
          </w:tcPr>
          <w:p w14:paraId="39C63377" w14:textId="77777777" w:rsidR="00696DED" w:rsidRPr="00022FD5" w:rsidRDefault="00533B4C">
            <w:pPr>
              <w:pStyle w:val="Compact"/>
            </w:pPr>
            <w:r w:rsidRPr="00022FD5">
              <w:t>Ghi chú</w:t>
            </w:r>
          </w:p>
        </w:tc>
      </w:tr>
      <w:tr w:rsidR="00696DED" w:rsidRPr="00022FD5" w14:paraId="464DA93E" w14:textId="77777777">
        <w:tc>
          <w:tcPr>
            <w:tcW w:w="0" w:type="auto"/>
          </w:tcPr>
          <w:p w14:paraId="402C4572" w14:textId="77777777" w:rsidR="00696DED" w:rsidRPr="00022FD5" w:rsidRDefault="00533B4C">
            <w:pPr>
              <w:pStyle w:val="Compact"/>
            </w:pPr>
            <w:r w:rsidRPr="00022FD5">
              <w:lastRenderedPageBreak/>
              <w:t>Phí xe đưa đón/tháng</w:t>
            </w:r>
          </w:p>
        </w:tc>
        <w:tc>
          <w:tcPr>
            <w:tcW w:w="0" w:type="auto"/>
          </w:tcPr>
          <w:p w14:paraId="7D70F3BD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714384E1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6939AC5E" w14:textId="77777777">
        <w:tc>
          <w:tcPr>
            <w:tcW w:w="0" w:type="auto"/>
          </w:tcPr>
          <w:p w14:paraId="2C6292F4" w14:textId="77777777" w:rsidR="00696DED" w:rsidRPr="00022FD5" w:rsidRDefault="00533B4C">
            <w:pPr>
              <w:pStyle w:val="Compact"/>
            </w:pPr>
            <w:r w:rsidRPr="00022FD5">
              <w:t>Phí ăn/tháng</w:t>
            </w:r>
          </w:p>
        </w:tc>
        <w:tc>
          <w:tcPr>
            <w:tcW w:w="0" w:type="auto"/>
          </w:tcPr>
          <w:p w14:paraId="5CAC75E7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5F3401E6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01BF9B45" w14:textId="77777777">
        <w:tc>
          <w:tcPr>
            <w:tcW w:w="0" w:type="auto"/>
          </w:tcPr>
          <w:p w14:paraId="64968DDA" w14:textId="77777777" w:rsidR="00696DED" w:rsidRPr="00022FD5" w:rsidRDefault="00533B4C">
            <w:pPr>
              <w:pStyle w:val="Compact"/>
            </w:pPr>
            <w:r w:rsidRPr="00022FD5">
              <w:t>Phí nh</w:t>
            </w:r>
            <w:r w:rsidRPr="00022FD5">
              <w:t>ậ</w:t>
            </w:r>
            <w:r w:rsidRPr="00022FD5">
              <w:t>p h</w:t>
            </w:r>
            <w:r w:rsidRPr="00022FD5">
              <w:t>ọ</w:t>
            </w:r>
            <w:r w:rsidRPr="00022FD5">
              <w:t>c (l</w:t>
            </w:r>
            <w:r w:rsidRPr="00022FD5">
              <w:t>ầ</w:t>
            </w:r>
            <w:r w:rsidRPr="00022FD5">
              <w:t>n đ</w:t>
            </w:r>
            <w:r w:rsidRPr="00022FD5">
              <w:t>ầ</w:t>
            </w:r>
            <w:r w:rsidRPr="00022FD5">
              <w:t>u)</w:t>
            </w:r>
          </w:p>
        </w:tc>
        <w:tc>
          <w:tcPr>
            <w:tcW w:w="0" w:type="auto"/>
          </w:tcPr>
          <w:p w14:paraId="7ECCE020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14BF161A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1ADABD12" w14:textId="77777777">
        <w:tc>
          <w:tcPr>
            <w:tcW w:w="0" w:type="auto"/>
          </w:tcPr>
          <w:p w14:paraId="2EB465E8" w14:textId="77777777" w:rsidR="00696DED" w:rsidRPr="00022FD5" w:rsidRDefault="00533B4C">
            <w:pPr>
              <w:pStyle w:val="Compact"/>
            </w:pPr>
            <w:r w:rsidRPr="00022FD5">
              <w:t>Phí ho</w:t>
            </w:r>
            <w:r w:rsidRPr="00022FD5">
              <w:t>ạ</w:t>
            </w:r>
            <w:r w:rsidRPr="00022FD5">
              <w:t>t đ</w:t>
            </w:r>
            <w:r w:rsidRPr="00022FD5">
              <w:t>ộ</w:t>
            </w:r>
            <w:r w:rsidRPr="00022FD5">
              <w:t>ng ngo</w:t>
            </w:r>
            <w:r w:rsidRPr="00022FD5">
              <w:t>ạ</w:t>
            </w:r>
            <w:r w:rsidRPr="00022FD5">
              <w:t>i khóa/năm</w:t>
            </w:r>
          </w:p>
        </w:tc>
        <w:tc>
          <w:tcPr>
            <w:tcW w:w="0" w:type="auto"/>
          </w:tcPr>
          <w:p w14:paraId="59B645D5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40A1D0F9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129A1B67" w14:textId="77777777">
        <w:tc>
          <w:tcPr>
            <w:tcW w:w="0" w:type="auto"/>
          </w:tcPr>
          <w:p w14:paraId="5494227F" w14:textId="77777777" w:rsidR="00696DED" w:rsidRPr="00022FD5" w:rsidRDefault="00533B4C">
            <w:pPr>
              <w:pStyle w:val="Compact"/>
            </w:pPr>
            <w:r w:rsidRPr="00022FD5">
              <w:t>Phí h</w:t>
            </w:r>
            <w:r w:rsidRPr="00022FD5">
              <w:t>ọ</w:t>
            </w:r>
            <w:r w:rsidRPr="00022FD5">
              <w:t>c hè/khóa</w:t>
            </w:r>
          </w:p>
        </w:tc>
        <w:tc>
          <w:tcPr>
            <w:tcW w:w="0" w:type="auto"/>
          </w:tcPr>
          <w:p w14:paraId="51FC3C80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54A9D696" w14:textId="77777777" w:rsidR="00696DED" w:rsidRPr="00022FD5" w:rsidRDefault="00696DED">
            <w:pPr>
              <w:pStyle w:val="Compact"/>
            </w:pPr>
          </w:p>
        </w:tc>
      </w:tr>
    </w:tbl>
    <w:p w14:paraId="3D19E8E7" w14:textId="77777777" w:rsidR="00696DED" w:rsidRDefault="00533B4C">
      <w:pPr>
        <w:pStyle w:val="Heading2"/>
      </w:pPr>
      <w:bookmarkStart w:id="18" w:name="so-sánh-thị-trường"/>
      <w:bookmarkEnd w:id="14"/>
      <w:bookmarkEnd w:id="17"/>
      <w:r>
        <w:t>SO SÁNH TH</w:t>
      </w:r>
      <w:r>
        <w:t>Ị</w:t>
      </w:r>
      <w:r>
        <w:t xml:space="preserve"> TRƯ</w:t>
      </w:r>
      <w:r>
        <w:t>Ờ</w:t>
      </w:r>
      <w:r>
        <w:t>NG</w:t>
      </w:r>
    </w:p>
    <w:p w14:paraId="2608BF62" w14:textId="77777777" w:rsidR="00696DED" w:rsidRDefault="00533B4C">
      <w:pPr>
        <w:pStyle w:val="Heading3"/>
      </w:pPr>
      <w:bookmarkStart w:id="19" w:name="so-sánh-với-các-trường-khác"/>
      <w:r>
        <w:t>1. So sánh v</w:t>
      </w:r>
      <w:r>
        <w:t>ớ</w:t>
      </w:r>
      <w:r>
        <w:t>i các trư</w:t>
      </w:r>
      <w:r>
        <w:t>ờ</w:t>
      </w:r>
      <w:r>
        <w:t>ng khác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3"/>
        <w:gridCol w:w="1583"/>
        <w:gridCol w:w="1303"/>
        <w:gridCol w:w="983"/>
      </w:tblGrid>
      <w:tr w:rsidR="00696DED" w:rsidRPr="00022FD5" w14:paraId="2E24A53A" w14:textId="77777777" w:rsidTr="00696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A2E7CC" w14:textId="77777777" w:rsidR="00696DED" w:rsidRPr="00022FD5" w:rsidRDefault="00533B4C">
            <w:pPr>
              <w:pStyle w:val="Compact"/>
            </w:pPr>
            <w:r w:rsidRPr="00022FD5">
              <w:t>Trư</w:t>
            </w:r>
            <w:r w:rsidRPr="00022FD5">
              <w:t>ờ</w:t>
            </w:r>
            <w:r w:rsidRPr="00022FD5">
              <w:t>ng</w:t>
            </w:r>
          </w:p>
        </w:tc>
        <w:tc>
          <w:tcPr>
            <w:tcW w:w="0" w:type="auto"/>
          </w:tcPr>
          <w:p w14:paraId="5CA344BD" w14:textId="77777777" w:rsidR="00696DED" w:rsidRPr="00022FD5" w:rsidRDefault="00533B4C">
            <w:pPr>
              <w:pStyle w:val="Compact"/>
            </w:pPr>
            <w:r w:rsidRPr="00022FD5">
              <w:t>H</w:t>
            </w:r>
            <w:r w:rsidRPr="00022FD5">
              <w:t>ọ</w:t>
            </w:r>
            <w:r w:rsidRPr="00022FD5">
              <w:t>c phí/tháng</w:t>
            </w:r>
          </w:p>
        </w:tc>
        <w:tc>
          <w:tcPr>
            <w:tcW w:w="0" w:type="auto"/>
          </w:tcPr>
          <w:p w14:paraId="7E90F95F" w14:textId="77777777" w:rsidR="00696DED" w:rsidRPr="00022FD5" w:rsidRDefault="00533B4C">
            <w:pPr>
              <w:pStyle w:val="Compact"/>
            </w:pPr>
            <w:r w:rsidRPr="00022FD5">
              <w:t>Chênh l</w:t>
            </w:r>
            <w:r w:rsidRPr="00022FD5">
              <w:t>ệ</w:t>
            </w:r>
            <w:r w:rsidRPr="00022FD5">
              <w:t>ch</w:t>
            </w:r>
          </w:p>
        </w:tc>
        <w:tc>
          <w:tcPr>
            <w:tcW w:w="0" w:type="auto"/>
          </w:tcPr>
          <w:p w14:paraId="1ABBB53D" w14:textId="77777777" w:rsidR="00696DED" w:rsidRPr="00022FD5" w:rsidRDefault="00533B4C">
            <w:pPr>
              <w:pStyle w:val="Compact"/>
            </w:pPr>
            <w:r w:rsidRPr="00022FD5">
              <w:t>Ghi chú</w:t>
            </w:r>
          </w:p>
        </w:tc>
      </w:tr>
      <w:tr w:rsidR="00696DED" w:rsidRPr="00022FD5" w14:paraId="1A3AE044" w14:textId="77777777">
        <w:tc>
          <w:tcPr>
            <w:tcW w:w="0" w:type="auto"/>
          </w:tcPr>
          <w:p w14:paraId="4EE36129" w14:textId="77777777" w:rsidR="00696DED" w:rsidRPr="00022FD5" w:rsidRDefault="00533B4C">
            <w:pPr>
              <w:pStyle w:val="Compact"/>
            </w:pPr>
            <w:r w:rsidRPr="00022FD5">
              <w:t>Trư</w:t>
            </w:r>
            <w:r w:rsidRPr="00022FD5">
              <w:t>ờ</w:t>
            </w:r>
            <w:r w:rsidRPr="00022FD5">
              <w:t>ng A</w:t>
            </w:r>
          </w:p>
        </w:tc>
        <w:tc>
          <w:tcPr>
            <w:tcW w:w="0" w:type="auto"/>
          </w:tcPr>
          <w:p w14:paraId="0413397D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709130D9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0D0BD6C4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2E694AA2" w14:textId="77777777">
        <w:tc>
          <w:tcPr>
            <w:tcW w:w="0" w:type="auto"/>
          </w:tcPr>
          <w:p w14:paraId="5FBA59FB" w14:textId="77777777" w:rsidR="00696DED" w:rsidRPr="00022FD5" w:rsidRDefault="00533B4C">
            <w:pPr>
              <w:pStyle w:val="Compact"/>
            </w:pPr>
            <w:r w:rsidRPr="00022FD5">
              <w:t>Trư</w:t>
            </w:r>
            <w:r w:rsidRPr="00022FD5">
              <w:t>ờ</w:t>
            </w:r>
            <w:r w:rsidRPr="00022FD5">
              <w:t>ng B</w:t>
            </w:r>
          </w:p>
        </w:tc>
        <w:tc>
          <w:tcPr>
            <w:tcW w:w="0" w:type="auto"/>
          </w:tcPr>
          <w:p w14:paraId="0B1AE4C1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21C6692D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53BDAB81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15E05DA2" w14:textId="77777777">
        <w:tc>
          <w:tcPr>
            <w:tcW w:w="0" w:type="auto"/>
          </w:tcPr>
          <w:p w14:paraId="1860E95E" w14:textId="77777777" w:rsidR="00696DED" w:rsidRPr="00022FD5" w:rsidRDefault="00533B4C">
            <w:pPr>
              <w:pStyle w:val="Compact"/>
            </w:pPr>
            <w:r w:rsidRPr="00022FD5">
              <w:t>Trư</w:t>
            </w:r>
            <w:r w:rsidRPr="00022FD5">
              <w:t>ờ</w:t>
            </w:r>
            <w:r w:rsidRPr="00022FD5">
              <w:t>ng C</w:t>
            </w:r>
          </w:p>
        </w:tc>
        <w:tc>
          <w:tcPr>
            <w:tcW w:w="0" w:type="auto"/>
          </w:tcPr>
          <w:p w14:paraId="58E57DAF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771387CD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434DAC86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73094A39" w14:textId="77777777">
        <w:tc>
          <w:tcPr>
            <w:tcW w:w="0" w:type="auto"/>
          </w:tcPr>
          <w:p w14:paraId="5B74D83B" w14:textId="77777777" w:rsidR="00696DED" w:rsidRPr="00022FD5" w:rsidRDefault="00533B4C">
            <w:pPr>
              <w:pStyle w:val="Compact"/>
            </w:pPr>
            <w:r w:rsidRPr="00022FD5">
              <w:t>Trư</w:t>
            </w:r>
            <w:r w:rsidRPr="00022FD5">
              <w:t>ờ</w:t>
            </w:r>
            <w:r w:rsidRPr="00022FD5">
              <w:t>ng D</w:t>
            </w:r>
          </w:p>
        </w:tc>
        <w:tc>
          <w:tcPr>
            <w:tcW w:w="0" w:type="auto"/>
          </w:tcPr>
          <w:p w14:paraId="2C983B1B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67205552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5E7614D0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598FBD88" w14:textId="77777777">
        <w:tc>
          <w:tcPr>
            <w:tcW w:w="0" w:type="auto"/>
          </w:tcPr>
          <w:p w14:paraId="467164AB" w14:textId="77777777" w:rsidR="00696DED" w:rsidRPr="00022FD5" w:rsidRDefault="00533B4C">
            <w:pPr>
              <w:pStyle w:val="Compact"/>
            </w:pPr>
            <w:r w:rsidRPr="00022FD5">
              <w:t>Trư</w:t>
            </w:r>
            <w:r w:rsidRPr="00022FD5">
              <w:t>ờ</w:t>
            </w:r>
            <w:r w:rsidRPr="00022FD5">
              <w:t>ng E</w:t>
            </w:r>
          </w:p>
        </w:tc>
        <w:tc>
          <w:tcPr>
            <w:tcW w:w="0" w:type="auto"/>
          </w:tcPr>
          <w:p w14:paraId="072FC69F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4EE374B6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070157BE" w14:textId="77777777" w:rsidR="00696DED" w:rsidRPr="00022FD5" w:rsidRDefault="00696DED">
            <w:pPr>
              <w:pStyle w:val="Compact"/>
            </w:pPr>
          </w:p>
        </w:tc>
      </w:tr>
    </w:tbl>
    <w:p w14:paraId="7A66FC5E" w14:textId="77777777" w:rsidR="00696DED" w:rsidRDefault="00533B4C">
      <w:pPr>
        <w:pStyle w:val="Heading3"/>
      </w:pPr>
      <w:bookmarkStart w:id="20" w:name="đánh-giá-cạnh-tranh"/>
      <w:bookmarkEnd w:id="19"/>
      <w:r>
        <w:t>2. Đánh giá c</w:t>
      </w:r>
      <w:r>
        <w:t>ạ</w:t>
      </w:r>
      <w:r>
        <w:t>nh tranh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9"/>
        <w:gridCol w:w="3090"/>
        <w:gridCol w:w="983"/>
      </w:tblGrid>
      <w:tr w:rsidR="00696DED" w:rsidRPr="00022FD5" w14:paraId="59D8E3F2" w14:textId="77777777" w:rsidTr="00696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ECACEA" w14:textId="77777777" w:rsidR="00696DED" w:rsidRPr="00022FD5" w:rsidRDefault="00533B4C">
            <w:pPr>
              <w:pStyle w:val="Compact"/>
            </w:pPr>
            <w:r w:rsidRPr="00022FD5">
              <w:t>Tiêu chí</w:t>
            </w:r>
          </w:p>
        </w:tc>
        <w:tc>
          <w:tcPr>
            <w:tcW w:w="0" w:type="auto"/>
          </w:tcPr>
          <w:p w14:paraId="21B27622" w14:textId="77777777" w:rsidR="00696DED" w:rsidRPr="00022FD5" w:rsidRDefault="00533B4C">
            <w:pPr>
              <w:pStyle w:val="Compact"/>
            </w:pPr>
            <w:r w:rsidRPr="00022FD5">
              <w:t>Đánh giá</w:t>
            </w:r>
          </w:p>
        </w:tc>
        <w:tc>
          <w:tcPr>
            <w:tcW w:w="0" w:type="auto"/>
          </w:tcPr>
          <w:p w14:paraId="566ACA1F" w14:textId="77777777" w:rsidR="00696DED" w:rsidRPr="00022FD5" w:rsidRDefault="00533B4C">
            <w:pPr>
              <w:pStyle w:val="Compact"/>
            </w:pPr>
            <w:r w:rsidRPr="00022FD5">
              <w:t>Ghi chú</w:t>
            </w:r>
          </w:p>
        </w:tc>
      </w:tr>
      <w:tr w:rsidR="00696DED" w:rsidRPr="00022FD5" w14:paraId="591862D1" w14:textId="77777777">
        <w:tc>
          <w:tcPr>
            <w:tcW w:w="0" w:type="auto"/>
          </w:tcPr>
          <w:p w14:paraId="70ADAF33" w14:textId="77777777" w:rsidR="00696DED" w:rsidRPr="00022FD5" w:rsidRDefault="00533B4C">
            <w:pPr>
              <w:pStyle w:val="Compact"/>
            </w:pPr>
            <w:r w:rsidRPr="00022FD5">
              <w:t>M</w:t>
            </w:r>
            <w:r w:rsidRPr="00022FD5">
              <w:t>ứ</w:t>
            </w:r>
            <w:r w:rsidRPr="00022FD5">
              <w:t>c h</w:t>
            </w:r>
            <w:r w:rsidRPr="00022FD5">
              <w:t>ọ</w:t>
            </w:r>
            <w:r w:rsidRPr="00022FD5">
              <w:t>c phí</w:t>
            </w:r>
          </w:p>
        </w:tc>
        <w:tc>
          <w:tcPr>
            <w:tcW w:w="0" w:type="auto"/>
          </w:tcPr>
          <w:p w14:paraId="52273422" w14:textId="77777777" w:rsidR="00696DED" w:rsidRPr="00022FD5" w:rsidRDefault="00533B4C">
            <w:pPr>
              <w:pStyle w:val="Compact"/>
            </w:pPr>
            <w:r w:rsidRPr="00022FD5">
              <w:t>☐</w:t>
            </w:r>
            <w:r w:rsidRPr="00022FD5">
              <w:t xml:space="preserve"> Cao ☐ Trung bình ☐ Th</w:t>
            </w:r>
            <w:r w:rsidRPr="00022FD5">
              <w:t>ấ</w:t>
            </w:r>
            <w:r w:rsidRPr="00022FD5">
              <w:t>p</w:t>
            </w:r>
          </w:p>
        </w:tc>
        <w:tc>
          <w:tcPr>
            <w:tcW w:w="0" w:type="auto"/>
          </w:tcPr>
          <w:p w14:paraId="4507D8E3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3B98A500" w14:textId="77777777">
        <w:tc>
          <w:tcPr>
            <w:tcW w:w="0" w:type="auto"/>
          </w:tcPr>
          <w:p w14:paraId="1793CA6A" w14:textId="77777777" w:rsidR="00696DED" w:rsidRPr="00022FD5" w:rsidRDefault="00533B4C">
            <w:pPr>
              <w:pStyle w:val="Compact"/>
            </w:pPr>
            <w:r w:rsidRPr="00022FD5">
              <w:t>Kh</w:t>
            </w:r>
            <w:r w:rsidRPr="00022FD5">
              <w:t>ả</w:t>
            </w:r>
            <w:r w:rsidRPr="00022FD5">
              <w:t xml:space="preserve"> năng c</w:t>
            </w:r>
            <w:r w:rsidRPr="00022FD5">
              <w:t>ạ</w:t>
            </w:r>
            <w:r w:rsidRPr="00022FD5">
              <w:t>nh tranh</w:t>
            </w:r>
          </w:p>
        </w:tc>
        <w:tc>
          <w:tcPr>
            <w:tcW w:w="0" w:type="auto"/>
          </w:tcPr>
          <w:p w14:paraId="1BC8F9DC" w14:textId="77777777" w:rsidR="00696DED" w:rsidRPr="00022FD5" w:rsidRDefault="00533B4C">
            <w:pPr>
              <w:pStyle w:val="Compact"/>
            </w:pPr>
            <w:r w:rsidRPr="00022FD5">
              <w:t>☐</w:t>
            </w:r>
            <w:r w:rsidRPr="00022FD5">
              <w:t xml:space="preserve"> T</w:t>
            </w:r>
            <w:r w:rsidRPr="00022FD5">
              <w:t>ố</w:t>
            </w:r>
            <w:r w:rsidRPr="00022FD5">
              <w:t>t ☐ Trung bình ☐ Kém</w:t>
            </w:r>
          </w:p>
        </w:tc>
        <w:tc>
          <w:tcPr>
            <w:tcW w:w="0" w:type="auto"/>
          </w:tcPr>
          <w:p w14:paraId="08262CFD" w14:textId="77777777" w:rsidR="00696DED" w:rsidRPr="00022FD5" w:rsidRDefault="00696DED">
            <w:pPr>
              <w:pStyle w:val="Compact"/>
            </w:pPr>
          </w:p>
        </w:tc>
      </w:tr>
      <w:tr w:rsidR="00696DED" w:rsidRPr="00022FD5" w14:paraId="56E2C3CA" w14:textId="77777777">
        <w:tc>
          <w:tcPr>
            <w:tcW w:w="0" w:type="auto"/>
          </w:tcPr>
          <w:p w14:paraId="69FEC897" w14:textId="77777777" w:rsidR="00696DED" w:rsidRPr="00022FD5" w:rsidRDefault="00533B4C">
            <w:pPr>
              <w:pStyle w:val="Compact"/>
            </w:pPr>
            <w:r w:rsidRPr="00022FD5">
              <w:t>Ghi chú</w:t>
            </w:r>
          </w:p>
        </w:tc>
        <w:tc>
          <w:tcPr>
            <w:tcW w:w="0" w:type="auto"/>
          </w:tcPr>
          <w:p w14:paraId="6E622FA8" w14:textId="77777777" w:rsidR="00696DED" w:rsidRPr="00022FD5" w:rsidRDefault="00696DED">
            <w:pPr>
              <w:pStyle w:val="Compact"/>
            </w:pPr>
          </w:p>
        </w:tc>
        <w:tc>
          <w:tcPr>
            <w:tcW w:w="0" w:type="auto"/>
          </w:tcPr>
          <w:p w14:paraId="47CB21F6" w14:textId="77777777" w:rsidR="00696DED" w:rsidRPr="00022FD5" w:rsidRDefault="00696DED">
            <w:pPr>
              <w:pStyle w:val="Compact"/>
            </w:pPr>
          </w:p>
        </w:tc>
      </w:tr>
    </w:tbl>
    <w:p w14:paraId="547E0C06" w14:textId="77777777" w:rsidR="00696DED" w:rsidRDefault="00533B4C">
      <w:pPr>
        <w:pStyle w:val="Heading2"/>
      </w:pPr>
      <w:bookmarkStart w:id="21" w:name="xác-nhận"/>
      <w:bookmarkEnd w:id="18"/>
      <w:bookmarkEnd w:id="20"/>
      <w:r>
        <w:t>XÁC NH</w:t>
      </w:r>
      <w:r>
        <w:t>Ậ</w:t>
      </w:r>
      <w:r>
        <w:t>N</w:t>
      </w:r>
    </w:p>
    <w:p w14:paraId="02A034C0" w14:textId="77777777" w:rsidR="00696DED" w:rsidRDefault="00533B4C">
      <w:pPr>
        <w:pStyle w:val="Heading3"/>
      </w:pPr>
      <w:bookmarkStart w:id="22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571452CF" w14:textId="77777777" w:rsidR="00696DED" w:rsidRDefault="00533B4C">
      <w:pPr>
        <w:pStyle w:val="Compact"/>
        <w:numPr>
          <w:ilvl w:val="0"/>
          <w:numId w:val="2"/>
        </w:numPr>
      </w:pPr>
      <w:r>
        <w:t>Đã tính toán chính xác</w:t>
      </w:r>
    </w:p>
    <w:p w14:paraId="41B9BDB9" w14:textId="77777777" w:rsidR="00696DED" w:rsidRDefault="00533B4C">
      <w:pPr>
        <w:pStyle w:val="Compact"/>
        <w:numPr>
          <w:ilvl w:val="0"/>
          <w:numId w:val="3"/>
        </w:numPr>
      </w:pPr>
      <w:r>
        <w:t>Đã ki</w:t>
      </w:r>
      <w:r>
        <w:t>ể</w:t>
      </w:r>
      <w:r>
        <w:t>m tra t</w:t>
      </w:r>
      <w:r>
        <w:t>ấ</w:t>
      </w:r>
      <w:r>
        <w:t>t c</w:t>
      </w:r>
      <w:r>
        <w:t>ả</w:t>
      </w:r>
      <w:r>
        <w:t xml:space="preserve"> thông tin</w:t>
      </w:r>
    </w:p>
    <w:p w14:paraId="0DB0299E" w14:textId="77777777" w:rsidR="00696DED" w:rsidRDefault="00533B4C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3A3949D9" w14:textId="77777777" w:rsidR="00696DED" w:rsidRDefault="00533B4C">
      <w:pPr>
        <w:pStyle w:val="FirstParagraph"/>
      </w:pPr>
      <w:r>
        <w:rPr>
          <w:b/>
          <w:bCs/>
        </w:rPr>
        <w:lastRenderedPageBreak/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2D2CD31" w14:textId="77777777" w:rsidR="00696DED" w:rsidRDefault="00533B4C">
      <w:pPr>
        <w:pStyle w:val="Heading3"/>
      </w:pPr>
      <w:bookmarkStart w:id="23" w:name="trưởng-phòng-kế-toán"/>
      <w:bookmarkEnd w:id="22"/>
      <w:r>
        <w:t>Trư</w:t>
      </w:r>
      <w:r>
        <w:t>ở</w:t>
      </w:r>
      <w:r>
        <w:t>ng phòng K</w:t>
      </w:r>
      <w:r>
        <w:t>ế</w:t>
      </w:r>
      <w:r>
        <w:t xml:space="preserve"> toán:</w:t>
      </w:r>
    </w:p>
    <w:p w14:paraId="2C16B5F5" w14:textId="77777777" w:rsidR="00696DED" w:rsidRDefault="00533B4C">
      <w:pPr>
        <w:pStyle w:val="Compact"/>
        <w:numPr>
          <w:ilvl w:val="0"/>
          <w:numId w:val="5"/>
        </w:numPr>
      </w:pPr>
      <w:r>
        <w:t>Đã xem xét b</w:t>
      </w:r>
      <w:r>
        <w:t>ả</w:t>
      </w:r>
      <w:r>
        <w:t>ng tính</w:t>
      </w:r>
    </w:p>
    <w:p w14:paraId="7E4F33B8" w14:textId="77777777" w:rsidR="00696DED" w:rsidRDefault="00533B4C">
      <w:pPr>
        <w:pStyle w:val="Compact"/>
        <w:numPr>
          <w:ilvl w:val="0"/>
          <w:numId w:val="6"/>
        </w:numPr>
      </w:pPr>
      <w:r>
        <w:t>Đ</w:t>
      </w:r>
      <w:r>
        <w:t>ồ</w:t>
      </w:r>
      <w:r>
        <w:t>ng ý v</w:t>
      </w:r>
      <w:r>
        <w:t>ớ</w:t>
      </w:r>
      <w:r>
        <w:t>i phương pháp tính</w:t>
      </w:r>
    </w:p>
    <w:p w14:paraId="3F801121" w14:textId="77777777" w:rsidR="00696DED" w:rsidRDefault="00533B4C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2F1DFF6C" w14:textId="77777777" w:rsidR="00696DED" w:rsidRDefault="00533B4C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CDCA34F" w14:textId="77777777" w:rsidR="00696DED" w:rsidRDefault="00533B4C">
      <w:pPr>
        <w:pStyle w:val="Heading3"/>
      </w:pPr>
      <w:bookmarkStart w:id="24" w:name="ban-giám-hiệu"/>
      <w:bookmarkEnd w:id="23"/>
      <w:r>
        <w:t>Ban Giám hi</w:t>
      </w:r>
      <w:r>
        <w:t>ệ</w:t>
      </w:r>
      <w:r>
        <w:t>u:</w:t>
      </w:r>
    </w:p>
    <w:p w14:paraId="2771D5B5" w14:textId="77777777" w:rsidR="00696DED" w:rsidRDefault="00533B4C">
      <w:pPr>
        <w:pStyle w:val="Compact"/>
        <w:numPr>
          <w:ilvl w:val="0"/>
          <w:numId w:val="8"/>
        </w:numPr>
      </w:pPr>
      <w:r>
        <w:t>Đã xem xét và phê duy</w:t>
      </w:r>
      <w:r>
        <w:t>ệ</w:t>
      </w:r>
      <w:r>
        <w:t>t</w:t>
      </w:r>
    </w:p>
    <w:p w14:paraId="55204995" w14:textId="77777777" w:rsidR="00696DED" w:rsidRDefault="00533B4C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m</w:t>
      </w:r>
      <w:r>
        <w:t>ứ</w:t>
      </w:r>
      <w:r>
        <w:t>c h</w:t>
      </w:r>
      <w:r>
        <w:t>ọ</w:t>
      </w:r>
      <w:r>
        <w:t>c phí</w:t>
      </w:r>
    </w:p>
    <w:p w14:paraId="52B3C83F" w14:textId="77777777" w:rsidR="00696DED" w:rsidRDefault="00533B4C">
      <w:pPr>
        <w:pStyle w:val="Compact"/>
        <w:numPr>
          <w:ilvl w:val="0"/>
          <w:numId w:val="10"/>
        </w:numPr>
      </w:pPr>
      <w:r>
        <w:t>Cho phép áp d</w:t>
      </w:r>
      <w:r>
        <w:t>ụ</w:t>
      </w:r>
      <w:r>
        <w:t>ng</w:t>
      </w:r>
    </w:p>
    <w:p w14:paraId="56160109" w14:textId="77777777" w:rsidR="00696DED" w:rsidRDefault="00533B4C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532A28B" w14:textId="77777777" w:rsidR="00696DED" w:rsidRDefault="00533B4C">
      <w:pPr>
        <w:pStyle w:val="Heading2"/>
      </w:pPr>
      <w:bookmarkStart w:id="25" w:name="ghi-chú"/>
      <w:bookmarkEnd w:id="21"/>
      <w:bookmarkEnd w:id="24"/>
      <w:r>
        <w:t>G</w:t>
      </w:r>
      <w:r>
        <w:t>HI CHÚ</w:t>
      </w:r>
    </w:p>
    <w:p w14:paraId="22927408" w14:textId="77777777" w:rsidR="00696DED" w:rsidRDefault="00533B4C">
      <w:pPr>
        <w:pStyle w:val="Heading2"/>
      </w:pPr>
      <w:bookmarkStart w:id="26" w:name="thông-tin-bổ-sung-1"/>
      <w:bookmarkEnd w:id="25"/>
      <w:r>
        <w:t>### Thông tin b</w:t>
      </w:r>
      <w:r>
        <w:t>ổ</w:t>
      </w:r>
      <w:r>
        <w:t xml:space="preserve"> sung:</w:t>
      </w:r>
    </w:p>
    <w:p w14:paraId="677A1FF6" w14:textId="77777777" w:rsidR="00696DED" w:rsidRDefault="00533B4C">
      <w:pPr>
        <w:pStyle w:val="Heading2"/>
      </w:pPr>
      <w:bookmarkStart w:id="27" w:name="lưu-ý-quan-trọng"/>
      <w:bookmarkEnd w:id="26"/>
      <w:r>
        <w:t>### Lưu ý quan tr</w:t>
      </w:r>
      <w:r>
        <w:t>ọ</w:t>
      </w:r>
      <w:r>
        <w:t>ng:</w:t>
      </w:r>
    </w:p>
    <w:p w14:paraId="5328FE07" w14:textId="77777777" w:rsidR="00696DED" w:rsidRDefault="00533B4C">
      <w:r>
        <w:pict w14:anchorId="575680FA">
          <v:rect id="_x0000_i1026" style="width:0;height:1.5pt" o:hralign="center" o:hrstd="t" o:hr="t"/>
        </w:pict>
      </w:r>
    </w:p>
    <w:p w14:paraId="66A62E54" w14:textId="77777777" w:rsidR="00696DED" w:rsidRDefault="00533B4C">
      <w:pPr>
        <w:pStyle w:val="FirstParagraph"/>
      </w:pPr>
      <w:r>
        <w:rPr>
          <w:b/>
          <w:bCs/>
        </w:rPr>
        <w:t>Ghi chú:</w:t>
      </w:r>
      <w:r>
        <w:t xml:space="preserve"> B</w:t>
      </w:r>
      <w:r>
        <w:t>ả</w:t>
      </w:r>
      <w:r>
        <w:t>ng tính này c</w:t>
      </w:r>
      <w:r>
        <w:t>ầ</w:t>
      </w:r>
      <w:r>
        <w:t>n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thư</w:t>
      </w:r>
      <w:r>
        <w:t>ờ</w:t>
      </w:r>
      <w:r>
        <w:t>ng xuyên và đi</w:t>
      </w:r>
      <w:r>
        <w:t>ề</w:t>
      </w:r>
      <w:r>
        <w:t>u ch</w:t>
      </w:r>
      <w:r>
        <w:t>ỉ</w:t>
      </w:r>
      <w:r>
        <w:t>nh phù h</w:t>
      </w:r>
      <w:r>
        <w:t>ợ</w:t>
      </w:r>
      <w:r>
        <w:t>p v</w:t>
      </w:r>
      <w:r>
        <w:t>ớ</w:t>
      </w:r>
      <w:r>
        <w:t>i tình hình th</w:t>
      </w:r>
      <w:r>
        <w:t>ự</w:t>
      </w:r>
      <w:r>
        <w:t>c t</w:t>
      </w:r>
      <w:r>
        <w:t>ế</w:t>
      </w:r>
      <w:r>
        <w:t>.</w:t>
      </w:r>
      <w:bookmarkEnd w:id="0"/>
      <w:bookmarkEnd w:id="27"/>
    </w:p>
    <w:sectPr w:rsidR="00696DED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E312F2" w14:textId="77777777" w:rsidR="00533B4C" w:rsidRDefault="00533B4C" w:rsidP="00022FD5">
      <w:pPr>
        <w:spacing w:line="240" w:lineRule="auto"/>
      </w:pPr>
      <w:r>
        <w:separator/>
      </w:r>
    </w:p>
  </w:endnote>
  <w:endnote w:type="continuationSeparator" w:id="0">
    <w:p w14:paraId="4EBA2A98" w14:textId="77777777" w:rsidR="00533B4C" w:rsidRDefault="00533B4C" w:rsidP="00022F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F1AAD" w14:textId="77777777" w:rsidR="00533B4C" w:rsidRDefault="00533B4C" w:rsidP="00022FD5">
      <w:pPr>
        <w:spacing w:line="240" w:lineRule="auto"/>
      </w:pPr>
      <w:r>
        <w:separator/>
      </w:r>
    </w:p>
  </w:footnote>
  <w:footnote w:type="continuationSeparator" w:id="0">
    <w:p w14:paraId="4C1EE0A1" w14:textId="77777777" w:rsidR="00533B4C" w:rsidRDefault="00533B4C" w:rsidP="00022F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04F67" w14:textId="59BCD57C" w:rsidR="00022FD5" w:rsidRDefault="00022FD5" w:rsidP="009D0EBF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2CFE23E" wp14:editId="6B5FEABA">
          <wp:simplePos x="0" y="0"/>
          <wp:positionH relativeFrom="column">
            <wp:posOffset>-261812</wp:posOffset>
          </wp:positionH>
          <wp:positionV relativeFrom="paragraph">
            <wp:posOffset>-262255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FAB5B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752E961" w14:textId="77777777" w:rsidR="00022FD5" w:rsidRPr="003E054C" w:rsidRDefault="00022FD5">
    <w:pPr>
      <w:pStyle w:val="Header"/>
      <w:rPr>
        <w:rStyle w:val="Emphasis"/>
        <w:rFonts w:cs="Times New Roman"/>
      </w:rPr>
    </w:pPr>
  </w:p>
  <w:p w14:paraId="0B31F7DA" w14:textId="77777777" w:rsidR="00022FD5" w:rsidRDefault="00022F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3FC11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A74D9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47DC2D1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dit="readOnly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6DED"/>
    <w:rsid w:val="00022FD5"/>
    <w:rsid w:val="00533B4C"/>
    <w:rsid w:val="0069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36FD84C"/>
  <w15:docId w15:val="{BDE89161-699D-4DEF-BA02-2E3BE2BB3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22FD5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22FD5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22FD5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22FD5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22FD5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022FD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22FD5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022FD5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FD5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FD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22FD5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22FD5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22FD5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22FD5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FD5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022FD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022FD5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022FD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FD5"/>
    <w:rPr>
      <w:rFonts w:ascii="Times New Roman" w:hAnsi="Times New Roman"/>
      <w:szCs w:val="22"/>
    </w:rPr>
  </w:style>
  <w:style w:type="character" w:styleId="Emphasis">
    <w:name w:val="Emphasis"/>
    <w:rsid w:val="00022FD5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022FD5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022FD5"/>
    <w:rPr>
      <w:rFonts w:ascii="Times New Roman" w:eastAsiaTheme="majorEastAsia" w:hAnsi="Times New Roman" w:cstheme="majorBidi"/>
      <w:b w:val="0"/>
      <w:i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6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2026-01-26T07:45:00Z</dcterms:created>
  <dcterms:modified xsi:type="dcterms:W3CDTF">2026-01-26T07:46:00Z</dcterms:modified>
</cp:coreProperties>
</file>