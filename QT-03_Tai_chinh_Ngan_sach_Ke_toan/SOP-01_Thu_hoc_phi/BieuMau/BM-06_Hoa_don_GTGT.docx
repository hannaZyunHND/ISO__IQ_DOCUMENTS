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F360A" w14:textId="77777777" w:rsidR="007B7A4E" w:rsidRDefault="00735815" w:rsidP="00313262">
      <w:pPr>
        <w:pStyle w:val="Title"/>
      </w:pPr>
      <w:bookmarkStart w:id="0" w:name="bm-06-hóa-đơn-gtgt"/>
      <w:r>
        <w:t>BM-06: HÓA ĐƠN GTGT</w:t>
      </w:r>
    </w:p>
    <w:p w14:paraId="15C91D04" w14:textId="77777777" w:rsidR="007B7A4E" w:rsidRDefault="0073581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QT-03-SOP-01-BM-06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F6AE4EA" w14:textId="77777777" w:rsidR="007B7A4E" w:rsidRDefault="00735815">
      <w:r>
        <w:pict w14:anchorId="6D9AE59B">
          <v:rect id="_x0000_i1025" style="width:0;height:1.5pt" o:hralign="center" o:hrstd="t" o:hr="t"/>
        </w:pict>
      </w:r>
    </w:p>
    <w:p w14:paraId="22DCC345" w14:textId="77777777" w:rsidR="007B7A4E" w:rsidRDefault="00735815">
      <w:pPr>
        <w:pStyle w:val="Heading2"/>
      </w:pPr>
      <w:bookmarkStart w:id="1" w:name="thông-tin-hóa-đơn"/>
      <w:r>
        <w:t>THÔNG TIN 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7B7A4E" w14:paraId="3507F9CD" w14:textId="77777777" w:rsidTr="00313262">
        <w:tc>
          <w:tcPr>
            <w:tcW w:w="0" w:type="auto"/>
          </w:tcPr>
          <w:p w14:paraId="0A3BF4E1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92E01CD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B7A4E" w14:paraId="5EF7448C" w14:textId="77777777" w:rsidTr="00313262">
        <w:tc>
          <w:tcPr>
            <w:tcW w:w="0" w:type="auto"/>
          </w:tcPr>
          <w:p w14:paraId="0E070FA2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hóa đơn</w:t>
            </w:r>
          </w:p>
        </w:tc>
        <w:tc>
          <w:tcPr>
            <w:tcW w:w="0" w:type="auto"/>
          </w:tcPr>
          <w:p w14:paraId="3FEF6B61" w14:textId="77777777" w:rsidR="007B7A4E" w:rsidRDefault="007B7A4E">
            <w:pPr>
              <w:pStyle w:val="Compact"/>
            </w:pPr>
          </w:p>
        </w:tc>
      </w:tr>
      <w:tr w:rsidR="007B7A4E" w14:paraId="2FF37CAF" w14:textId="77777777" w:rsidTr="00313262">
        <w:tc>
          <w:tcPr>
            <w:tcW w:w="0" w:type="auto"/>
          </w:tcPr>
          <w:p w14:paraId="4F0DA6AB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9BFD8F8" w14:textId="77777777" w:rsidR="007B7A4E" w:rsidRDefault="007B7A4E">
            <w:pPr>
              <w:pStyle w:val="Compact"/>
            </w:pPr>
          </w:p>
        </w:tc>
      </w:tr>
      <w:tr w:rsidR="007B7A4E" w14:paraId="79B9814B" w14:textId="77777777" w:rsidTr="00313262">
        <w:tc>
          <w:tcPr>
            <w:tcW w:w="0" w:type="auto"/>
          </w:tcPr>
          <w:p w14:paraId="2B031034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F91716F" w14:textId="77777777" w:rsidR="007B7A4E" w:rsidRDefault="007B7A4E">
            <w:pPr>
              <w:pStyle w:val="Compact"/>
            </w:pPr>
          </w:p>
        </w:tc>
      </w:tr>
      <w:tr w:rsidR="007B7A4E" w14:paraId="5549B400" w14:textId="77777777" w:rsidTr="00313262">
        <w:tc>
          <w:tcPr>
            <w:tcW w:w="0" w:type="auto"/>
          </w:tcPr>
          <w:p w14:paraId="5CA20F82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039D268" w14:textId="77777777" w:rsidR="007B7A4E" w:rsidRDefault="007B7A4E">
            <w:pPr>
              <w:pStyle w:val="Compact"/>
            </w:pPr>
          </w:p>
        </w:tc>
      </w:tr>
      <w:tr w:rsidR="007B7A4E" w14:paraId="14539480" w14:textId="77777777" w:rsidTr="00313262">
        <w:tc>
          <w:tcPr>
            <w:tcW w:w="0" w:type="auto"/>
          </w:tcPr>
          <w:p w14:paraId="078B4423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4C1A7EB" w14:textId="77777777" w:rsidR="007B7A4E" w:rsidRDefault="007B7A4E">
            <w:pPr>
              <w:pStyle w:val="Compact"/>
            </w:pPr>
          </w:p>
        </w:tc>
      </w:tr>
      <w:tr w:rsidR="007B7A4E" w14:paraId="7B5E0D2F" w14:textId="77777777" w:rsidTr="00313262">
        <w:tc>
          <w:tcPr>
            <w:tcW w:w="0" w:type="auto"/>
          </w:tcPr>
          <w:p w14:paraId="6574B9D4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A09F738" w14:textId="77777777" w:rsidR="007B7A4E" w:rsidRDefault="007B7A4E">
            <w:pPr>
              <w:pStyle w:val="Compact"/>
            </w:pPr>
          </w:p>
        </w:tc>
      </w:tr>
    </w:tbl>
    <w:p w14:paraId="622CCF37" w14:textId="77777777" w:rsidR="007B7A4E" w:rsidRDefault="00735815">
      <w:pPr>
        <w:pStyle w:val="Heading2"/>
      </w:pPr>
      <w:bookmarkStart w:id="2" w:name="thông-tin-người-mua"/>
      <w:bookmarkEnd w:id="1"/>
      <w:r>
        <w:t>THÔNG TIN NGƯ</w:t>
      </w:r>
      <w:r>
        <w:t>Ờ</w:t>
      </w:r>
      <w:r>
        <w:t>I MUA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157"/>
      </w:tblGrid>
      <w:tr w:rsidR="007B7A4E" w14:paraId="24B5B07C" w14:textId="77777777" w:rsidTr="00313262">
        <w:tc>
          <w:tcPr>
            <w:tcW w:w="0" w:type="auto"/>
          </w:tcPr>
          <w:p w14:paraId="6C1656A8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0075787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B7A4E" w14:paraId="28CABCA3" w14:textId="77777777" w:rsidTr="00313262">
        <w:tc>
          <w:tcPr>
            <w:tcW w:w="0" w:type="auto"/>
          </w:tcPr>
          <w:p w14:paraId="694041BD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6126CE71" w14:textId="77777777" w:rsidR="007B7A4E" w:rsidRDefault="007B7A4E">
            <w:pPr>
              <w:pStyle w:val="Compact"/>
            </w:pPr>
          </w:p>
        </w:tc>
      </w:tr>
      <w:tr w:rsidR="007B7A4E" w14:paraId="3188D68E" w14:textId="77777777" w:rsidTr="00313262">
        <w:tc>
          <w:tcPr>
            <w:tcW w:w="0" w:type="auto"/>
          </w:tcPr>
          <w:p w14:paraId="04B38F29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787D87B" w14:textId="77777777" w:rsidR="007B7A4E" w:rsidRDefault="007B7A4E">
            <w:pPr>
              <w:pStyle w:val="Compact"/>
            </w:pPr>
          </w:p>
        </w:tc>
      </w:tr>
      <w:tr w:rsidR="007B7A4E" w14:paraId="529E33B8" w14:textId="77777777" w:rsidTr="00313262">
        <w:tc>
          <w:tcPr>
            <w:tcW w:w="0" w:type="auto"/>
          </w:tcPr>
          <w:p w14:paraId="699BC067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17311FD0" w14:textId="77777777" w:rsidR="007B7A4E" w:rsidRDefault="007B7A4E">
            <w:pPr>
              <w:pStyle w:val="Compact"/>
            </w:pPr>
          </w:p>
        </w:tc>
      </w:tr>
      <w:tr w:rsidR="007B7A4E" w14:paraId="0E73A5A7" w14:textId="77777777" w:rsidTr="00313262">
        <w:tc>
          <w:tcPr>
            <w:tcW w:w="0" w:type="auto"/>
          </w:tcPr>
          <w:p w14:paraId="1A330CC9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337E46EC" w14:textId="77777777" w:rsidR="007B7A4E" w:rsidRDefault="007B7A4E">
            <w:pPr>
              <w:pStyle w:val="Compact"/>
            </w:pPr>
          </w:p>
        </w:tc>
      </w:tr>
      <w:tr w:rsidR="007B7A4E" w14:paraId="573F9FAC" w14:textId="77777777" w:rsidTr="00313262">
        <w:tc>
          <w:tcPr>
            <w:tcW w:w="0" w:type="auto"/>
          </w:tcPr>
          <w:p w14:paraId="05A6A9F3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65D27E2E" w14:textId="77777777" w:rsidR="007B7A4E" w:rsidRDefault="007B7A4E">
            <w:pPr>
              <w:pStyle w:val="Compact"/>
            </w:pPr>
          </w:p>
        </w:tc>
      </w:tr>
    </w:tbl>
    <w:p w14:paraId="3EDD7814" w14:textId="77777777" w:rsidR="007B7A4E" w:rsidRDefault="00735815">
      <w:pPr>
        <w:pStyle w:val="Heading2"/>
      </w:pPr>
      <w:bookmarkStart w:id="3" w:name="thông-tin-học-sinh"/>
      <w:bookmarkEnd w:id="2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7B7A4E" w14:paraId="5914CC63" w14:textId="77777777" w:rsidTr="00313262">
        <w:tc>
          <w:tcPr>
            <w:tcW w:w="0" w:type="auto"/>
          </w:tcPr>
          <w:p w14:paraId="51547500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01963C2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B7A4E" w14:paraId="1BB81623" w14:textId="77777777" w:rsidTr="00313262">
        <w:tc>
          <w:tcPr>
            <w:tcW w:w="0" w:type="auto"/>
          </w:tcPr>
          <w:p w14:paraId="0DF1D3AD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115241EF" w14:textId="77777777" w:rsidR="007B7A4E" w:rsidRDefault="007B7A4E">
            <w:pPr>
              <w:pStyle w:val="Compact"/>
            </w:pPr>
          </w:p>
        </w:tc>
      </w:tr>
      <w:tr w:rsidR="007B7A4E" w14:paraId="5DD65BE4" w14:textId="77777777" w:rsidTr="00313262">
        <w:tc>
          <w:tcPr>
            <w:tcW w:w="0" w:type="auto"/>
          </w:tcPr>
          <w:p w14:paraId="00360BEB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473E9A0" w14:textId="77777777" w:rsidR="007B7A4E" w:rsidRDefault="007B7A4E">
            <w:pPr>
              <w:pStyle w:val="Compact"/>
            </w:pPr>
          </w:p>
        </w:tc>
      </w:tr>
      <w:tr w:rsidR="007B7A4E" w14:paraId="36996CC2" w14:textId="77777777" w:rsidTr="00313262">
        <w:tc>
          <w:tcPr>
            <w:tcW w:w="0" w:type="auto"/>
          </w:tcPr>
          <w:p w14:paraId="03902DF9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lastRenderedPageBreak/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D404B66" w14:textId="77777777" w:rsidR="007B7A4E" w:rsidRDefault="007B7A4E">
            <w:pPr>
              <w:pStyle w:val="Compact"/>
            </w:pPr>
          </w:p>
        </w:tc>
      </w:tr>
      <w:tr w:rsidR="007B7A4E" w14:paraId="059F7A7A" w14:textId="77777777" w:rsidTr="00313262">
        <w:tc>
          <w:tcPr>
            <w:tcW w:w="0" w:type="auto"/>
          </w:tcPr>
          <w:p w14:paraId="36EE2D1D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A4574D2" w14:textId="77777777" w:rsidR="007B7A4E" w:rsidRDefault="007B7A4E">
            <w:pPr>
              <w:pStyle w:val="Compact"/>
            </w:pPr>
          </w:p>
        </w:tc>
      </w:tr>
    </w:tbl>
    <w:p w14:paraId="522A5A29" w14:textId="77777777" w:rsidR="007B7A4E" w:rsidRDefault="00735815">
      <w:pPr>
        <w:pStyle w:val="Heading2"/>
      </w:pPr>
      <w:bookmarkStart w:id="4" w:name="thông-tin-hóa-đơn-1"/>
      <w:bookmarkEnd w:id="3"/>
      <w:r>
        <w:t>THÔNG TIN HÓA ĐƠN</w:t>
      </w:r>
    </w:p>
    <w:p w14:paraId="3DD1A771" w14:textId="77777777" w:rsidR="007B7A4E" w:rsidRDefault="00735815">
      <w:pPr>
        <w:pStyle w:val="Heading3"/>
      </w:pPr>
      <w:bookmarkStart w:id="5" w:name="chi-tiết-hóa-đơn"/>
      <w:r>
        <w:t>1. Chi ti</w:t>
      </w:r>
      <w:r>
        <w:t>ế</w:t>
      </w:r>
      <w:r>
        <w:t>t hóa đơn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7B7A4E" w14:paraId="1884F774" w14:textId="77777777" w:rsidTr="00313262">
        <w:tc>
          <w:tcPr>
            <w:tcW w:w="1584" w:type="dxa"/>
          </w:tcPr>
          <w:p w14:paraId="2F117E02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phí</w:t>
            </w:r>
          </w:p>
        </w:tc>
        <w:tc>
          <w:tcPr>
            <w:tcW w:w="1584" w:type="dxa"/>
          </w:tcPr>
          <w:p w14:paraId="4D1BD20A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3F55B621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(%)</w:t>
            </w:r>
          </w:p>
        </w:tc>
        <w:tc>
          <w:tcPr>
            <w:tcW w:w="1584" w:type="dxa"/>
          </w:tcPr>
          <w:p w14:paraId="5638EA6D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 (VNĐ)</w:t>
            </w:r>
          </w:p>
        </w:tc>
        <w:tc>
          <w:tcPr>
            <w:tcW w:w="1584" w:type="dxa"/>
          </w:tcPr>
          <w:p w14:paraId="60863AA7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(VNĐ)</w:t>
            </w:r>
          </w:p>
        </w:tc>
      </w:tr>
      <w:tr w:rsidR="007B7A4E" w14:paraId="66BBECA2" w14:textId="77777777" w:rsidTr="00313262">
        <w:tc>
          <w:tcPr>
            <w:tcW w:w="1584" w:type="dxa"/>
          </w:tcPr>
          <w:p w14:paraId="4015EE5D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</w:t>
            </w:r>
          </w:p>
        </w:tc>
        <w:tc>
          <w:tcPr>
            <w:tcW w:w="1584" w:type="dxa"/>
          </w:tcPr>
          <w:p w14:paraId="24663BBB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010E3587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19281F30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33412F2F" w14:textId="77777777" w:rsidR="007B7A4E" w:rsidRDefault="007B7A4E">
            <w:pPr>
              <w:pStyle w:val="Compact"/>
            </w:pPr>
          </w:p>
        </w:tc>
      </w:tr>
      <w:tr w:rsidR="007B7A4E" w14:paraId="4171650F" w14:textId="77777777" w:rsidTr="00313262">
        <w:tc>
          <w:tcPr>
            <w:tcW w:w="1584" w:type="dxa"/>
          </w:tcPr>
          <w:p w14:paraId="52720124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Phí xe đưa đón</w:t>
            </w:r>
          </w:p>
        </w:tc>
        <w:tc>
          <w:tcPr>
            <w:tcW w:w="1584" w:type="dxa"/>
          </w:tcPr>
          <w:p w14:paraId="7AA2B504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4F074CB8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661708D5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1CBAB2FD" w14:textId="77777777" w:rsidR="007B7A4E" w:rsidRDefault="007B7A4E">
            <w:pPr>
              <w:pStyle w:val="Compact"/>
            </w:pPr>
          </w:p>
        </w:tc>
      </w:tr>
      <w:tr w:rsidR="007B7A4E" w14:paraId="786BAE13" w14:textId="77777777" w:rsidTr="00313262">
        <w:tc>
          <w:tcPr>
            <w:tcW w:w="1584" w:type="dxa"/>
          </w:tcPr>
          <w:p w14:paraId="363EBF6D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Phí ăn</w:t>
            </w:r>
          </w:p>
        </w:tc>
        <w:tc>
          <w:tcPr>
            <w:tcW w:w="1584" w:type="dxa"/>
          </w:tcPr>
          <w:p w14:paraId="20427D4F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31CE08D5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483591A5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4A213E9B" w14:textId="77777777" w:rsidR="007B7A4E" w:rsidRDefault="007B7A4E">
            <w:pPr>
              <w:pStyle w:val="Compact"/>
            </w:pPr>
          </w:p>
        </w:tc>
      </w:tr>
      <w:tr w:rsidR="007B7A4E" w14:paraId="1CE1B60A" w14:textId="77777777" w:rsidTr="00313262">
        <w:tc>
          <w:tcPr>
            <w:tcW w:w="1584" w:type="dxa"/>
          </w:tcPr>
          <w:p w14:paraId="56021313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Phí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</w:t>
            </w:r>
          </w:p>
        </w:tc>
        <w:tc>
          <w:tcPr>
            <w:tcW w:w="1584" w:type="dxa"/>
          </w:tcPr>
          <w:p w14:paraId="28A2A9A1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03524448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061239E1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0443174E" w14:textId="77777777" w:rsidR="007B7A4E" w:rsidRDefault="007B7A4E">
            <w:pPr>
              <w:pStyle w:val="Compact"/>
            </w:pPr>
          </w:p>
        </w:tc>
      </w:tr>
      <w:tr w:rsidR="007B7A4E" w14:paraId="1BF03B56" w14:textId="77777777" w:rsidTr="00313262">
        <w:tc>
          <w:tcPr>
            <w:tcW w:w="1584" w:type="dxa"/>
          </w:tcPr>
          <w:p w14:paraId="1A115662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Phí khác</w:t>
            </w:r>
          </w:p>
        </w:tc>
        <w:tc>
          <w:tcPr>
            <w:tcW w:w="1584" w:type="dxa"/>
          </w:tcPr>
          <w:p w14:paraId="262BBBC1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76CE9FE5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6FD90AA7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747A893F" w14:textId="77777777" w:rsidR="007B7A4E" w:rsidRDefault="007B7A4E">
            <w:pPr>
              <w:pStyle w:val="Compact"/>
            </w:pPr>
          </w:p>
        </w:tc>
      </w:tr>
      <w:tr w:rsidR="007B7A4E" w14:paraId="7040CE35" w14:textId="77777777" w:rsidTr="00313262">
        <w:tc>
          <w:tcPr>
            <w:tcW w:w="1584" w:type="dxa"/>
          </w:tcPr>
          <w:p w14:paraId="6A21190C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12CAD427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0A399A23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5EDAEC82" w14:textId="77777777" w:rsidR="007B7A4E" w:rsidRDefault="007B7A4E">
            <w:pPr>
              <w:pStyle w:val="Compact"/>
            </w:pPr>
          </w:p>
        </w:tc>
        <w:tc>
          <w:tcPr>
            <w:tcW w:w="1584" w:type="dxa"/>
          </w:tcPr>
          <w:p w14:paraId="0FB00F1F" w14:textId="77777777" w:rsidR="007B7A4E" w:rsidRDefault="007B7A4E">
            <w:pPr>
              <w:pStyle w:val="Compact"/>
            </w:pPr>
          </w:p>
        </w:tc>
      </w:tr>
    </w:tbl>
    <w:p w14:paraId="0133BF12" w14:textId="77777777" w:rsidR="007B7A4E" w:rsidRDefault="00735815">
      <w:pPr>
        <w:pStyle w:val="Heading3"/>
      </w:pPr>
      <w:bookmarkStart w:id="6" w:name="thông-tin-thuế"/>
      <w:bookmarkEnd w:id="5"/>
      <w:r>
        <w:t>2. Thông tin thu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1157"/>
      </w:tblGrid>
      <w:tr w:rsidR="007B7A4E" w14:paraId="2E55E788" w14:textId="77777777" w:rsidTr="00313262">
        <w:tc>
          <w:tcPr>
            <w:tcW w:w="0" w:type="auto"/>
          </w:tcPr>
          <w:p w14:paraId="3935B3BC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C3D14DA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B7A4E" w14:paraId="1FA7B34E" w14:textId="77777777" w:rsidTr="00313262">
        <w:tc>
          <w:tcPr>
            <w:tcW w:w="0" w:type="auto"/>
          </w:tcPr>
          <w:p w14:paraId="30A01B4F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9446372" w14:textId="77777777" w:rsidR="007B7A4E" w:rsidRDefault="007B7A4E">
            <w:pPr>
              <w:pStyle w:val="Compact"/>
            </w:pPr>
          </w:p>
        </w:tc>
      </w:tr>
      <w:tr w:rsidR="007B7A4E" w14:paraId="31357911" w14:textId="77777777" w:rsidTr="00313262">
        <w:tc>
          <w:tcPr>
            <w:tcW w:w="0" w:type="auto"/>
          </w:tcPr>
          <w:p w14:paraId="7F967539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</w:t>
            </w:r>
          </w:p>
        </w:tc>
        <w:tc>
          <w:tcPr>
            <w:tcW w:w="0" w:type="auto"/>
          </w:tcPr>
          <w:p w14:paraId="4A1C0D42" w14:textId="77777777" w:rsidR="007B7A4E" w:rsidRDefault="007B7A4E">
            <w:pPr>
              <w:pStyle w:val="Compact"/>
            </w:pPr>
          </w:p>
        </w:tc>
      </w:tr>
      <w:tr w:rsidR="007B7A4E" w14:paraId="2E403BD7" w14:textId="77777777" w:rsidTr="00313262">
        <w:tc>
          <w:tcPr>
            <w:tcW w:w="0" w:type="auto"/>
          </w:tcPr>
          <w:p w14:paraId="6B723DB7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8B68CB2" w14:textId="77777777" w:rsidR="007B7A4E" w:rsidRDefault="007B7A4E">
            <w:pPr>
              <w:pStyle w:val="Compact"/>
            </w:pPr>
          </w:p>
        </w:tc>
      </w:tr>
      <w:tr w:rsidR="007B7A4E" w14:paraId="20E54792" w14:textId="77777777" w:rsidTr="00313262">
        <w:tc>
          <w:tcPr>
            <w:tcW w:w="0" w:type="auto"/>
          </w:tcPr>
          <w:p w14:paraId="71448344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C6CB193" w14:textId="77777777" w:rsidR="007B7A4E" w:rsidRDefault="007B7A4E">
            <w:pPr>
              <w:pStyle w:val="Compact"/>
            </w:pPr>
          </w:p>
        </w:tc>
      </w:tr>
    </w:tbl>
    <w:p w14:paraId="16F76690" w14:textId="77777777" w:rsidR="007B7A4E" w:rsidRDefault="00735815">
      <w:pPr>
        <w:pStyle w:val="Heading3"/>
      </w:pPr>
      <w:bookmarkStart w:id="7" w:name="thông-tin-bổ-sung"/>
      <w:bookmarkEnd w:id="6"/>
      <w:r>
        <w:t>3.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4"/>
        <w:gridCol w:w="1157"/>
      </w:tblGrid>
      <w:tr w:rsidR="007B7A4E" w14:paraId="2B72AC3D" w14:textId="77777777" w:rsidTr="00313262">
        <w:tc>
          <w:tcPr>
            <w:tcW w:w="0" w:type="auto"/>
          </w:tcPr>
          <w:p w14:paraId="2C265078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4E9E13C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B7A4E" w14:paraId="68C92AA7" w14:textId="77777777" w:rsidTr="00313262">
        <w:tc>
          <w:tcPr>
            <w:tcW w:w="0" w:type="auto"/>
          </w:tcPr>
          <w:p w14:paraId="69467A26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thanh toán</w:t>
            </w:r>
          </w:p>
        </w:tc>
        <w:tc>
          <w:tcPr>
            <w:tcW w:w="0" w:type="auto"/>
          </w:tcPr>
          <w:p w14:paraId="4FC8E36A" w14:textId="77777777" w:rsidR="007B7A4E" w:rsidRDefault="007B7A4E">
            <w:pPr>
              <w:pStyle w:val="Compact"/>
            </w:pPr>
          </w:p>
        </w:tc>
      </w:tr>
      <w:tr w:rsidR="007B7A4E" w14:paraId="11FF6CD2" w14:textId="77777777" w:rsidTr="00313262">
        <w:tc>
          <w:tcPr>
            <w:tcW w:w="0" w:type="auto"/>
          </w:tcPr>
          <w:p w14:paraId="08763E02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thanh toán</w:t>
            </w:r>
          </w:p>
        </w:tc>
        <w:tc>
          <w:tcPr>
            <w:tcW w:w="0" w:type="auto"/>
          </w:tcPr>
          <w:p w14:paraId="3B359770" w14:textId="77777777" w:rsidR="007B7A4E" w:rsidRDefault="007B7A4E">
            <w:pPr>
              <w:pStyle w:val="Compact"/>
            </w:pPr>
          </w:p>
        </w:tc>
      </w:tr>
      <w:tr w:rsidR="007B7A4E" w14:paraId="35074A05" w14:textId="77777777" w:rsidTr="00313262">
        <w:tc>
          <w:tcPr>
            <w:tcW w:w="0" w:type="auto"/>
          </w:tcPr>
          <w:p w14:paraId="0EFE728F" w14:textId="77777777" w:rsidR="007B7A4E" w:rsidRDefault="007358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27D8940" w14:textId="77777777" w:rsidR="007B7A4E" w:rsidRDefault="007B7A4E">
            <w:pPr>
              <w:pStyle w:val="Compact"/>
            </w:pPr>
          </w:p>
        </w:tc>
      </w:tr>
    </w:tbl>
    <w:p w14:paraId="73AF7FA0" w14:textId="77777777" w:rsidR="007B7A4E" w:rsidRDefault="00735815">
      <w:pPr>
        <w:pStyle w:val="Heading2"/>
      </w:pPr>
      <w:bookmarkStart w:id="8" w:name="xác-nhận"/>
      <w:bookmarkEnd w:id="4"/>
      <w:bookmarkEnd w:id="7"/>
      <w:r>
        <w:lastRenderedPageBreak/>
        <w:t>XÁC NH</w:t>
      </w:r>
      <w:r>
        <w:t>Ậ</w:t>
      </w:r>
      <w:r>
        <w:t>N</w:t>
      </w:r>
    </w:p>
    <w:p w14:paraId="2EC006DA" w14:textId="77777777" w:rsidR="007B7A4E" w:rsidRDefault="00735815">
      <w:pPr>
        <w:pStyle w:val="Heading3"/>
      </w:pPr>
      <w:bookmarkStart w:id="9" w:name="người-mua"/>
      <w:r>
        <w:t>Ngư</w:t>
      </w:r>
      <w:r>
        <w:t>ờ</w:t>
      </w:r>
      <w:r>
        <w:t>i mua:</w:t>
      </w:r>
    </w:p>
    <w:p w14:paraId="17D39810" w14:textId="77777777" w:rsidR="007B7A4E" w:rsidRDefault="00735815">
      <w:pPr>
        <w:pStyle w:val="Compact"/>
        <w:numPr>
          <w:ilvl w:val="0"/>
          <w:numId w:val="2"/>
        </w:numPr>
      </w:pPr>
      <w:r>
        <w:t>Đã thanh toán đ</w:t>
      </w:r>
      <w:r>
        <w:t>ầ</w:t>
      </w:r>
      <w:r>
        <w:t>y đ</w:t>
      </w:r>
      <w:r>
        <w:t>ủ</w:t>
      </w:r>
    </w:p>
    <w:p w14:paraId="2B7D6080" w14:textId="77777777" w:rsidR="007B7A4E" w:rsidRDefault="00735815">
      <w:pPr>
        <w:pStyle w:val="Compact"/>
        <w:numPr>
          <w:ilvl w:val="0"/>
          <w:numId w:val="3"/>
        </w:numPr>
      </w:pPr>
      <w:r>
        <w:t>Đã nh</w:t>
      </w:r>
      <w:r>
        <w:t>ậ</w:t>
      </w:r>
      <w:r>
        <w:t>n hóa đơn</w:t>
      </w:r>
    </w:p>
    <w:p w14:paraId="03EBDB4E" w14:textId="77777777" w:rsidR="007B7A4E" w:rsidRDefault="00735815">
      <w:pPr>
        <w:pStyle w:val="Compact"/>
        <w:numPr>
          <w:ilvl w:val="0"/>
          <w:numId w:val="4"/>
        </w:numPr>
      </w:pPr>
      <w:r>
        <w:t>Xác nh</w:t>
      </w:r>
      <w:r>
        <w:t>ậ</w:t>
      </w:r>
      <w:r>
        <w:t>n thông tin chính xác</w:t>
      </w:r>
    </w:p>
    <w:p w14:paraId="0A48F9C9" w14:textId="77777777" w:rsidR="007B7A4E" w:rsidRDefault="0073581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CA33B35" w14:textId="77777777" w:rsidR="007B7A4E" w:rsidRDefault="00735815">
      <w:pPr>
        <w:pStyle w:val="Heading3"/>
      </w:pPr>
      <w:bookmarkStart w:id="10" w:name="người-bán"/>
      <w:bookmarkEnd w:id="9"/>
      <w:r>
        <w:t>Ngư</w:t>
      </w:r>
      <w:r>
        <w:t>ờ</w:t>
      </w:r>
      <w:r>
        <w:t>i bán:</w:t>
      </w:r>
    </w:p>
    <w:p w14:paraId="0D233A05" w14:textId="77777777" w:rsidR="007B7A4E" w:rsidRDefault="00735815">
      <w:pPr>
        <w:pStyle w:val="Compact"/>
        <w:numPr>
          <w:ilvl w:val="0"/>
          <w:numId w:val="5"/>
        </w:numPr>
      </w:pPr>
      <w:r>
        <w:t>Đã bán hàng/d</w:t>
      </w:r>
      <w:r>
        <w:t>ị</w:t>
      </w:r>
      <w:r>
        <w:t>ch v</w:t>
      </w:r>
      <w:r>
        <w:t>ụ</w:t>
      </w:r>
    </w:p>
    <w:p w14:paraId="1B759C86" w14:textId="77777777" w:rsidR="007B7A4E" w:rsidRDefault="00735815">
      <w:pPr>
        <w:pStyle w:val="Compact"/>
        <w:numPr>
          <w:ilvl w:val="0"/>
          <w:numId w:val="6"/>
        </w:numPr>
      </w:pPr>
      <w:r>
        <w:t>Đã l</w:t>
      </w:r>
      <w:r>
        <w:t>ậ</w:t>
      </w:r>
      <w:r>
        <w:t>p hóa đơn</w:t>
      </w:r>
    </w:p>
    <w:p w14:paraId="0A0277D5" w14:textId="77777777" w:rsidR="007B7A4E" w:rsidRDefault="00735815">
      <w:pPr>
        <w:pStyle w:val="Compact"/>
        <w:numPr>
          <w:ilvl w:val="0"/>
          <w:numId w:val="7"/>
        </w:numPr>
      </w:pPr>
      <w:r>
        <w:t>Xác nh</w:t>
      </w:r>
      <w:r>
        <w:t>ậ</w:t>
      </w:r>
      <w:r>
        <w:t>n thông tin chính xác</w:t>
      </w:r>
    </w:p>
    <w:p w14:paraId="1BBBCDDE" w14:textId="77777777" w:rsidR="007B7A4E" w:rsidRDefault="0073581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ED58CED" w14:textId="77777777" w:rsidR="007B7A4E" w:rsidRDefault="00735815">
      <w:pPr>
        <w:pStyle w:val="Heading3"/>
      </w:pPr>
      <w:bookmarkStart w:id="11" w:name="kế-toán"/>
      <w:bookmarkEnd w:id="10"/>
      <w:r>
        <w:t>K</w:t>
      </w:r>
      <w:r>
        <w:t>ế</w:t>
      </w:r>
      <w:r>
        <w:t xml:space="preserve"> toán:</w:t>
      </w:r>
    </w:p>
    <w:p w14:paraId="318C1A51" w14:textId="77777777" w:rsidR="007B7A4E" w:rsidRDefault="00735815">
      <w:pPr>
        <w:pStyle w:val="Compact"/>
        <w:numPr>
          <w:ilvl w:val="0"/>
          <w:numId w:val="8"/>
        </w:numPr>
      </w:pPr>
      <w:r>
        <w:t>Đã ki</w:t>
      </w:r>
      <w:r>
        <w:t>ể</w:t>
      </w:r>
      <w:r>
        <w:t>m tra hóa đơn</w:t>
      </w:r>
    </w:p>
    <w:p w14:paraId="66DA746F" w14:textId="77777777" w:rsidR="007B7A4E" w:rsidRDefault="00735815">
      <w:pPr>
        <w:pStyle w:val="Compact"/>
        <w:numPr>
          <w:ilvl w:val="0"/>
          <w:numId w:val="9"/>
        </w:numPr>
      </w:pPr>
      <w:r>
        <w:t>Đã h</w:t>
      </w:r>
      <w:r>
        <w:t>ạ</w:t>
      </w:r>
      <w:r>
        <w:t>ch toán</w:t>
      </w:r>
    </w:p>
    <w:p w14:paraId="65B1AC73" w14:textId="77777777" w:rsidR="007B7A4E" w:rsidRDefault="00735815">
      <w:pPr>
        <w:pStyle w:val="Compact"/>
        <w:numPr>
          <w:ilvl w:val="0"/>
          <w:numId w:val="10"/>
        </w:numPr>
      </w:pPr>
      <w:r>
        <w:t>Xác nh</w:t>
      </w:r>
      <w:r>
        <w:t>ậ</w:t>
      </w:r>
      <w:r>
        <w:t>n thông tin chính xác</w:t>
      </w:r>
    </w:p>
    <w:p w14:paraId="6C31A7B8" w14:textId="77777777" w:rsidR="007B7A4E" w:rsidRDefault="0073581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7FC25EB" w14:textId="77777777" w:rsidR="007B7A4E" w:rsidRDefault="00735815">
      <w:pPr>
        <w:pStyle w:val="Heading2"/>
      </w:pPr>
      <w:bookmarkStart w:id="12" w:name="ghi-chú"/>
      <w:bookmarkEnd w:id="8"/>
      <w:bookmarkEnd w:id="11"/>
      <w:r>
        <w:t>GHI CHÚ</w:t>
      </w:r>
    </w:p>
    <w:p w14:paraId="2F478DC0" w14:textId="77777777" w:rsidR="007B7A4E" w:rsidRDefault="00735815">
      <w:pPr>
        <w:pStyle w:val="Heading2"/>
      </w:pPr>
      <w:bookmarkStart w:id="13" w:name="thông-tin-bổ-sung-1"/>
      <w:bookmarkEnd w:id="12"/>
      <w:r>
        <w:t>### Thông tin b</w:t>
      </w:r>
      <w:r>
        <w:t>ổ</w:t>
      </w:r>
      <w:r>
        <w:t xml:space="preserve"> sung:</w:t>
      </w:r>
    </w:p>
    <w:p w14:paraId="6715CF5F" w14:textId="77777777" w:rsidR="007B7A4E" w:rsidRDefault="00735815">
      <w:pPr>
        <w:pStyle w:val="Heading2"/>
      </w:pPr>
      <w:bookmarkStart w:id="14" w:name="lưu-ý-quan-trọng"/>
      <w:bookmarkEnd w:id="13"/>
      <w:r>
        <w:t>### Lưu ý quan tr</w:t>
      </w:r>
      <w:r>
        <w:t>ọ</w:t>
      </w:r>
      <w:r>
        <w:t>ng:</w:t>
      </w:r>
    </w:p>
    <w:p w14:paraId="4AC15A6F" w14:textId="77777777" w:rsidR="007B7A4E" w:rsidRDefault="00735815">
      <w:r>
        <w:pict w14:anchorId="6A6768A9">
          <v:rect id="_x0000_i1026" style="width:0;height:1.5pt" o:hralign="center" o:hrstd="t" o:hr="t"/>
        </w:pict>
      </w:r>
    </w:p>
    <w:p w14:paraId="76B735E1" w14:textId="77777777" w:rsidR="007B7A4E" w:rsidRDefault="00735815">
      <w:pPr>
        <w:pStyle w:val="FirstParagraph"/>
      </w:pPr>
      <w:r>
        <w:rPr>
          <w:b/>
          <w:bCs/>
        </w:rPr>
        <w:t>Ghi chú:</w:t>
      </w:r>
      <w:r>
        <w:t xml:space="preserve"> Hóa đơn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h</w:t>
      </w:r>
      <w:r>
        <w:t>ạ</w:t>
      </w:r>
      <w:r>
        <w:t>ch toán thu</w:t>
      </w:r>
      <w:r>
        <w:t>ế</w:t>
      </w:r>
      <w:r>
        <w:t>.</w:t>
      </w:r>
      <w:bookmarkEnd w:id="0"/>
      <w:bookmarkEnd w:id="14"/>
    </w:p>
    <w:sectPr w:rsidR="007B7A4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A859A" w14:textId="77777777" w:rsidR="00735815" w:rsidRDefault="00735815" w:rsidP="00313262">
      <w:pPr>
        <w:spacing w:line="240" w:lineRule="auto"/>
      </w:pPr>
      <w:r>
        <w:separator/>
      </w:r>
    </w:p>
  </w:endnote>
  <w:endnote w:type="continuationSeparator" w:id="0">
    <w:p w14:paraId="11D2D300" w14:textId="77777777" w:rsidR="00735815" w:rsidRDefault="00735815" w:rsidP="003132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EB6C4" w14:textId="77777777" w:rsidR="00735815" w:rsidRDefault="00735815" w:rsidP="00313262">
      <w:pPr>
        <w:spacing w:line="240" w:lineRule="auto"/>
      </w:pPr>
      <w:r>
        <w:separator/>
      </w:r>
    </w:p>
  </w:footnote>
  <w:footnote w:type="continuationSeparator" w:id="0">
    <w:p w14:paraId="02CA8D30" w14:textId="77777777" w:rsidR="00735815" w:rsidRDefault="00735815" w:rsidP="003132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B6D5D" w14:textId="2723ADF3" w:rsidR="00313262" w:rsidRDefault="00313262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533EA56" wp14:editId="40E0DEB2">
          <wp:simplePos x="0" y="0"/>
          <wp:positionH relativeFrom="column">
            <wp:posOffset>-270438</wp:posOffset>
          </wp:positionH>
          <wp:positionV relativeFrom="paragraph">
            <wp:posOffset>-296761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F54C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B6F3AEA" w14:textId="77777777" w:rsidR="00313262" w:rsidRPr="003E054C" w:rsidRDefault="00313262">
    <w:pPr>
      <w:pStyle w:val="Header"/>
      <w:rPr>
        <w:rStyle w:val="Emphasis"/>
        <w:rFonts w:cs="Times New Roman"/>
      </w:rPr>
    </w:pPr>
  </w:p>
  <w:p w14:paraId="1B79FECE" w14:textId="77777777" w:rsidR="00313262" w:rsidRDefault="003132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5F0FD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7C1B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022240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A4E"/>
    <w:rsid w:val="00313262"/>
    <w:rsid w:val="00735815"/>
    <w:rsid w:val="007B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2B3D5C2"/>
  <w15:docId w15:val="{259240C6-780F-44E7-8D32-A07B60E2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326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326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326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326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1326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1326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1326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1326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26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26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1326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1326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326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326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26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31326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31326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1326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262"/>
    <w:rPr>
      <w:rFonts w:ascii="Times New Roman" w:hAnsi="Times New Roman"/>
      <w:szCs w:val="22"/>
    </w:rPr>
  </w:style>
  <w:style w:type="character" w:styleId="Emphasis">
    <w:name w:val="Emphasis"/>
    <w:rsid w:val="0031326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1326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1326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1326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132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2026-01-27T07:30:00Z</dcterms:created>
  <dcterms:modified xsi:type="dcterms:W3CDTF">2026-01-27T07:31:00Z</dcterms:modified>
</cp:coreProperties>
</file>