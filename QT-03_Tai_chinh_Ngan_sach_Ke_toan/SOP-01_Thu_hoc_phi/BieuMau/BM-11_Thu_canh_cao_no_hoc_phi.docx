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864E0" w14:textId="77777777" w:rsidR="00162B2D" w:rsidRDefault="00C4053A" w:rsidP="000776D3">
      <w:pPr>
        <w:pStyle w:val="Title"/>
      </w:pPr>
      <w:bookmarkStart w:id="0" w:name="bm-11-thư-cảnh-cáo-nợ-học-phí"/>
      <w:r>
        <w:t>BM-11: THƯ C</w:t>
      </w:r>
      <w:r>
        <w:t>Ả</w:t>
      </w:r>
      <w:r>
        <w:t>NH CÁO N</w:t>
      </w:r>
      <w:r>
        <w:t>Ợ</w:t>
      </w:r>
      <w:r>
        <w:t xml:space="preserve"> H</w:t>
      </w:r>
      <w:r>
        <w:t>Ọ</w:t>
      </w:r>
      <w:r>
        <w:t>C PHÍ</w:t>
      </w:r>
    </w:p>
    <w:p w14:paraId="735293D4" w14:textId="77777777" w:rsidR="00162B2D" w:rsidRDefault="00C4053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QT-03-SOP-01-BM-11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1FE1D88" w14:textId="77777777" w:rsidR="00162B2D" w:rsidRDefault="00C4053A">
      <w:r>
        <w:pict w14:anchorId="36BB93FE">
          <v:rect id="_x0000_i1025" style="width:0;height:1.5pt" o:hralign="center" o:hrstd="t" o:hr="t"/>
        </w:pict>
      </w:r>
    </w:p>
    <w:p w14:paraId="4CBFCB70" w14:textId="77777777" w:rsidR="00162B2D" w:rsidRDefault="00C4053A">
      <w:pPr>
        <w:pStyle w:val="Heading2"/>
      </w:pPr>
      <w:bookmarkStart w:id="1" w:name="thông-tin-thư-cảnh-cáo"/>
      <w:r>
        <w:t>THÔNG TIN THƯ C</w:t>
      </w:r>
      <w:r>
        <w:t>Ả</w:t>
      </w:r>
      <w:r>
        <w:t>NH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162B2D" w14:paraId="17C85C60" w14:textId="77777777" w:rsidTr="000776D3">
        <w:tc>
          <w:tcPr>
            <w:tcW w:w="0" w:type="auto"/>
          </w:tcPr>
          <w:p w14:paraId="74EC6A24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CB0DAD8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62B2D" w14:paraId="4DCFC181" w14:textId="77777777" w:rsidTr="000776D3">
        <w:tc>
          <w:tcPr>
            <w:tcW w:w="0" w:type="auto"/>
          </w:tcPr>
          <w:p w14:paraId="7C8C826C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thư</w:t>
            </w:r>
          </w:p>
        </w:tc>
        <w:tc>
          <w:tcPr>
            <w:tcW w:w="0" w:type="auto"/>
          </w:tcPr>
          <w:p w14:paraId="3574683D" w14:textId="77777777" w:rsidR="00162B2D" w:rsidRDefault="00162B2D">
            <w:pPr>
              <w:pStyle w:val="Compact"/>
            </w:pPr>
          </w:p>
        </w:tc>
      </w:tr>
      <w:tr w:rsidR="00162B2D" w14:paraId="1A094D70" w14:textId="77777777" w:rsidTr="000776D3">
        <w:tc>
          <w:tcPr>
            <w:tcW w:w="0" w:type="auto"/>
          </w:tcPr>
          <w:p w14:paraId="363F476F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Ngày g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4A4316F" w14:textId="77777777" w:rsidR="00162B2D" w:rsidRDefault="00162B2D">
            <w:pPr>
              <w:pStyle w:val="Compact"/>
            </w:pPr>
          </w:p>
        </w:tc>
      </w:tr>
      <w:tr w:rsidR="00162B2D" w14:paraId="1B205521" w14:textId="77777777" w:rsidTr="000776D3">
        <w:tc>
          <w:tcPr>
            <w:tcW w:w="0" w:type="auto"/>
          </w:tcPr>
          <w:p w14:paraId="71EC7A8E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826949F" w14:textId="77777777" w:rsidR="00162B2D" w:rsidRDefault="00162B2D">
            <w:pPr>
              <w:pStyle w:val="Compact"/>
            </w:pPr>
          </w:p>
        </w:tc>
      </w:tr>
      <w:tr w:rsidR="00162B2D" w14:paraId="2B36B68F" w14:textId="77777777" w:rsidTr="000776D3">
        <w:tc>
          <w:tcPr>
            <w:tcW w:w="0" w:type="auto"/>
          </w:tcPr>
          <w:p w14:paraId="426EA3C3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98D4256" w14:textId="77777777" w:rsidR="00162B2D" w:rsidRDefault="00162B2D">
            <w:pPr>
              <w:pStyle w:val="Compact"/>
            </w:pPr>
          </w:p>
        </w:tc>
      </w:tr>
      <w:tr w:rsidR="00162B2D" w14:paraId="388005BE" w14:textId="77777777" w:rsidTr="000776D3">
        <w:tc>
          <w:tcPr>
            <w:tcW w:w="0" w:type="auto"/>
          </w:tcPr>
          <w:p w14:paraId="6D065334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6B2E821" w14:textId="77777777" w:rsidR="00162B2D" w:rsidRDefault="00162B2D">
            <w:pPr>
              <w:pStyle w:val="Compact"/>
            </w:pPr>
          </w:p>
        </w:tc>
      </w:tr>
      <w:tr w:rsidR="00162B2D" w14:paraId="5BDC589F" w14:textId="77777777" w:rsidTr="000776D3">
        <w:tc>
          <w:tcPr>
            <w:tcW w:w="0" w:type="auto"/>
          </w:tcPr>
          <w:p w14:paraId="22691601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47DDEE2" w14:textId="77777777" w:rsidR="00162B2D" w:rsidRDefault="00162B2D">
            <w:pPr>
              <w:pStyle w:val="Compact"/>
            </w:pPr>
          </w:p>
        </w:tc>
      </w:tr>
    </w:tbl>
    <w:p w14:paraId="2F40A168" w14:textId="77777777" w:rsidR="00162B2D" w:rsidRDefault="00C4053A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162B2D" w14:paraId="410D3C41" w14:textId="77777777" w:rsidTr="000776D3">
        <w:tc>
          <w:tcPr>
            <w:tcW w:w="0" w:type="auto"/>
          </w:tcPr>
          <w:p w14:paraId="5D7CDDDC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A581AEA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62B2D" w14:paraId="24284BA3" w14:textId="77777777" w:rsidTr="000776D3">
        <w:tc>
          <w:tcPr>
            <w:tcW w:w="0" w:type="auto"/>
          </w:tcPr>
          <w:p w14:paraId="33CD5AC3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681FB9D0" w14:textId="77777777" w:rsidR="00162B2D" w:rsidRDefault="00162B2D">
            <w:pPr>
              <w:pStyle w:val="Compact"/>
            </w:pPr>
          </w:p>
        </w:tc>
      </w:tr>
      <w:tr w:rsidR="00162B2D" w14:paraId="660BE63F" w14:textId="77777777" w:rsidTr="000776D3">
        <w:tc>
          <w:tcPr>
            <w:tcW w:w="0" w:type="auto"/>
          </w:tcPr>
          <w:p w14:paraId="38EA7558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5A4959A" w14:textId="77777777" w:rsidR="00162B2D" w:rsidRDefault="00162B2D">
            <w:pPr>
              <w:pStyle w:val="Compact"/>
            </w:pPr>
          </w:p>
        </w:tc>
      </w:tr>
      <w:tr w:rsidR="00162B2D" w14:paraId="635C0FD4" w14:textId="77777777" w:rsidTr="000776D3">
        <w:tc>
          <w:tcPr>
            <w:tcW w:w="0" w:type="auto"/>
          </w:tcPr>
          <w:p w14:paraId="718CECA7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465FC6D7" w14:textId="77777777" w:rsidR="00162B2D" w:rsidRDefault="00162B2D">
            <w:pPr>
              <w:pStyle w:val="Compact"/>
            </w:pPr>
          </w:p>
        </w:tc>
      </w:tr>
      <w:tr w:rsidR="00162B2D" w14:paraId="2E96B651" w14:textId="77777777" w:rsidTr="000776D3">
        <w:tc>
          <w:tcPr>
            <w:tcW w:w="0" w:type="auto"/>
          </w:tcPr>
          <w:p w14:paraId="5DD81D2B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46E3DCB4" w14:textId="77777777" w:rsidR="00162B2D" w:rsidRDefault="00162B2D">
            <w:pPr>
              <w:pStyle w:val="Compact"/>
            </w:pPr>
          </w:p>
        </w:tc>
      </w:tr>
      <w:tr w:rsidR="00162B2D" w14:paraId="5DACC79F" w14:textId="77777777" w:rsidTr="000776D3">
        <w:tc>
          <w:tcPr>
            <w:tcW w:w="0" w:type="auto"/>
          </w:tcPr>
          <w:p w14:paraId="66DCFB7E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46A90836" w14:textId="77777777" w:rsidR="00162B2D" w:rsidRDefault="00162B2D">
            <w:pPr>
              <w:pStyle w:val="Compact"/>
            </w:pPr>
          </w:p>
        </w:tc>
      </w:tr>
    </w:tbl>
    <w:p w14:paraId="48730DF5" w14:textId="77777777" w:rsidR="00162B2D" w:rsidRDefault="00C4053A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162B2D" w14:paraId="5D87B065" w14:textId="77777777" w:rsidTr="000776D3">
        <w:tc>
          <w:tcPr>
            <w:tcW w:w="0" w:type="auto"/>
          </w:tcPr>
          <w:p w14:paraId="00EB38C3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AED52A0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62B2D" w14:paraId="773BA493" w14:textId="77777777" w:rsidTr="000776D3">
        <w:tc>
          <w:tcPr>
            <w:tcW w:w="0" w:type="auto"/>
          </w:tcPr>
          <w:p w14:paraId="39870A0E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0C997C21" w14:textId="77777777" w:rsidR="00162B2D" w:rsidRDefault="00162B2D">
            <w:pPr>
              <w:pStyle w:val="Compact"/>
            </w:pPr>
          </w:p>
        </w:tc>
      </w:tr>
      <w:tr w:rsidR="00162B2D" w14:paraId="6ED187CA" w14:textId="77777777" w:rsidTr="000776D3">
        <w:tc>
          <w:tcPr>
            <w:tcW w:w="0" w:type="auto"/>
          </w:tcPr>
          <w:p w14:paraId="46258A25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9319944" w14:textId="77777777" w:rsidR="00162B2D" w:rsidRDefault="00162B2D">
            <w:pPr>
              <w:pStyle w:val="Compact"/>
            </w:pPr>
          </w:p>
        </w:tc>
      </w:tr>
      <w:tr w:rsidR="00162B2D" w14:paraId="32FE80FC" w14:textId="77777777" w:rsidTr="000776D3">
        <w:tc>
          <w:tcPr>
            <w:tcW w:w="0" w:type="auto"/>
          </w:tcPr>
          <w:p w14:paraId="77533229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DB850BF" w14:textId="77777777" w:rsidR="00162B2D" w:rsidRDefault="00162B2D">
            <w:pPr>
              <w:pStyle w:val="Compact"/>
            </w:pPr>
          </w:p>
        </w:tc>
      </w:tr>
      <w:tr w:rsidR="00162B2D" w14:paraId="185EC36E" w14:textId="77777777" w:rsidTr="000776D3">
        <w:tc>
          <w:tcPr>
            <w:tcW w:w="0" w:type="auto"/>
          </w:tcPr>
          <w:p w14:paraId="68A715F7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D029D70" w14:textId="77777777" w:rsidR="00162B2D" w:rsidRDefault="00162B2D">
            <w:pPr>
              <w:pStyle w:val="Compact"/>
            </w:pPr>
          </w:p>
        </w:tc>
      </w:tr>
    </w:tbl>
    <w:p w14:paraId="067C229D" w14:textId="77777777" w:rsidR="00162B2D" w:rsidRDefault="00C4053A">
      <w:pPr>
        <w:pStyle w:val="Heading2"/>
      </w:pPr>
      <w:bookmarkStart w:id="4" w:name="nội-dung-cảnh-cáo"/>
      <w:bookmarkEnd w:id="3"/>
      <w:r>
        <w:t>N</w:t>
      </w:r>
      <w:r>
        <w:t>Ộ</w:t>
      </w:r>
      <w:r>
        <w:t>I DUNG C</w:t>
      </w:r>
      <w:r>
        <w:t>Ả</w:t>
      </w:r>
      <w:r>
        <w:t>NH CÁO</w:t>
      </w:r>
    </w:p>
    <w:p w14:paraId="634897BB" w14:textId="77777777" w:rsidR="00162B2D" w:rsidRDefault="00C4053A">
      <w:pPr>
        <w:pStyle w:val="Heading3"/>
      </w:pPr>
      <w:bookmarkStart w:id="5" w:name="thông-báo-nợ"/>
      <w:r>
        <w:t>1. Thông báo n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1656"/>
        <w:gridCol w:w="1037"/>
      </w:tblGrid>
      <w:tr w:rsidR="00162B2D" w14:paraId="193A6F84" w14:textId="77777777" w:rsidTr="000776D3">
        <w:tc>
          <w:tcPr>
            <w:tcW w:w="0" w:type="auto"/>
          </w:tcPr>
          <w:p w14:paraId="72F1D1B3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4206A807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468F2E1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2B2D" w14:paraId="32244C1E" w14:textId="77777777" w:rsidTr="000776D3">
        <w:tc>
          <w:tcPr>
            <w:tcW w:w="0" w:type="auto"/>
          </w:tcPr>
          <w:p w14:paraId="71D4E342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0" w:type="auto"/>
          </w:tcPr>
          <w:p w14:paraId="0F1F3FAF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3CDAD4D9" w14:textId="77777777" w:rsidR="00162B2D" w:rsidRDefault="00162B2D">
            <w:pPr>
              <w:pStyle w:val="Compact"/>
            </w:pPr>
          </w:p>
        </w:tc>
      </w:tr>
      <w:tr w:rsidR="00162B2D" w14:paraId="341ED70E" w14:textId="77777777" w:rsidTr="000776D3">
        <w:tc>
          <w:tcPr>
            <w:tcW w:w="0" w:type="auto"/>
          </w:tcPr>
          <w:p w14:paraId="3588F916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xe đưa đón</w:t>
            </w:r>
          </w:p>
        </w:tc>
        <w:tc>
          <w:tcPr>
            <w:tcW w:w="0" w:type="auto"/>
          </w:tcPr>
          <w:p w14:paraId="62C880D4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41033BED" w14:textId="77777777" w:rsidR="00162B2D" w:rsidRDefault="00162B2D">
            <w:pPr>
              <w:pStyle w:val="Compact"/>
            </w:pPr>
          </w:p>
        </w:tc>
      </w:tr>
      <w:tr w:rsidR="00162B2D" w14:paraId="26BFC174" w14:textId="77777777" w:rsidTr="000776D3">
        <w:tc>
          <w:tcPr>
            <w:tcW w:w="0" w:type="auto"/>
          </w:tcPr>
          <w:p w14:paraId="1E2CF367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ăn</w:t>
            </w:r>
          </w:p>
        </w:tc>
        <w:tc>
          <w:tcPr>
            <w:tcW w:w="0" w:type="auto"/>
          </w:tcPr>
          <w:p w14:paraId="3D827C8D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51F107A9" w14:textId="77777777" w:rsidR="00162B2D" w:rsidRDefault="00162B2D">
            <w:pPr>
              <w:pStyle w:val="Compact"/>
            </w:pPr>
          </w:p>
        </w:tc>
      </w:tr>
      <w:tr w:rsidR="00162B2D" w14:paraId="5AC15611" w14:textId="77777777" w:rsidTr="000776D3">
        <w:tc>
          <w:tcPr>
            <w:tcW w:w="0" w:type="auto"/>
          </w:tcPr>
          <w:p w14:paraId="256D3790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0" w:type="auto"/>
          </w:tcPr>
          <w:p w14:paraId="69F96088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1EF93DB7" w14:textId="77777777" w:rsidR="00162B2D" w:rsidRDefault="00162B2D">
            <w:pPr>
              <w:pStyle w:val="Compact"/>
            </w:pPr>
          </w:p>
        </w:tc>
      </w:tr>
      <w:tr w:rsidR="00162B2D" w14:paraId="158EAB4B" w14:textId="77777777" w:rsidTr="000776D3">
        <w:tc>
          <w:tcPr>
            <w:tcW w:w="0" w:type="auto"/>
          </w:tcPr>
          <w:p w14:paraId="460FBA0B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phí khác</w:t>
            </w:r>
          </w:p>
        </w:tc>
        <w:tc>
          <w:tcPr>
            <w:tcW w:w="0" w:type="auto"/>
          </w:tcPr>
          <w:p w14:paraId="6461191A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7C0CE3DE" w14:textId="77777777" w:rsidR="00162B2D" w:rsidRDefault="00162B2D">
            <w:pPr>
              <w:pStyle w:val="Compact"/>
            </w:pPr>
          </w:p>
        </w:tc>
      </w:tr>
      <w:tr w:rsidR="00162B2D" w14:paraId="4D6F1588" w14:textId="77777777" w:rsidTr="000776D3">
        <w:tc>
          <w:tcPr>
            <w:tcW w:w="0" w:type="auto"/>
          </w:tcPr>
          <w:p w14:paraId="1D4E289A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A7852F1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5512CDD4" w14:textId="77777777" w:rsidR="00162B2D" w:rsidRDefault="00162B2D">
            <w:pPr>
              <w:pStyle w:val="Compact"/>
            </w:pPr>
          </w:p>
        </w:tc>
      </w:tr>
    </w:tbl>
    <w:p w14:paraId="3999E23E" w14:textId="77777777" w:rsidR="00162B2D" w:rsidRDefault="00C4053A">
      <w:pPr>
        <w:pStyle w:val="Heading3"/>
      </w:pPr>
      <w:bookmarkStart w:id="6" w:name="thông-tin-bổ-sung"/>
      <w:bookmarkEnd w:id="5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1157"/>
      </w:tblGrid>
      <w:tr w:rsidR="00162B2D" w14:paraId="2E05D10E" w14:textId="77777777" w:rsidTr="000776D3">
        <w:tc>
          <w:tcPr>
            <w:tcW w:w="0" w:type="auto"/>
          </w:tcPr>
          <w:p w14:paraId="5F892436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B3F1498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62B2D" w14:paraId="6603C6C1" w14:textId="77777777" w:rsidTr="000776D3">
        <w:tc>
          <w:tcPr>
            <w:tcW w:w="0" w:type="auto"/>
          </w:tcPr>
          <w:p w14:paraId="3031C4A7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005207D9" w14:textId="77777777" w:rsidR="00162B2D" w:rsidRDefault="00162B2D">
            <w:pPr>
              <w:pStyle w:val="Compact"/>
            </w:pPr>
          </w:p>
        </w:tc>
      </w:tr>
      <w:tr w:rsidR="00162B2D" w14:paraId="0CD114A5" w14:textId="77777777" w:rsidTr="000776D3">
        <w:tc>
          <w:tcPr>
            <w:tcW w:w="0" w:type="auto"/>
          </w:tcPr>
          <w:p w14:paraId="39ECB96D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thanh toán</w:t>
            </w:r>
          </w:p>
        </w:tc>
        <w:tc>
          <w:tcPr>
            <w:tcW w:w="0" w:type="auto"/>
          </w:tcPr>
          <w:p w14:paraId="49924E42" w14:textId="77777777" w:rsidR="00162B2D" w:rsidRDefault="00162B2D">
            <w:pPr>
              <w:pStyle w:val="Compact"/>
            </w:pPr>
          </w:p>
        </w:tc>
      </w:tr>
      <w:tr w:rsidR="00162B2D" w14:paraId="334858EA" w14:textId="77777777" w:rsidTr="000776D3">
        <w:tc>
          <w:tcPr>
            <w:tcW w:w="0" w:type="auto"/>
          </w:tcPr>
          <w:p w14:paraId="4C11A92D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C93F5C4" w14:textId="77777777" w:rsidR="00162B2D" w:rsidRDefault="00162B2D">
            <w:pPr>
              <w:pStyle w:val="Compact"/>
            </w:pPr>
          </w:p>
        </w:tc>
      </w:tr>
    </w:tbl>
    <w:p w14:paraId="7987D462" w14:textId="77777777" w:rsidR="00162B2D" w:rsidRDefault="00C4053A">
      <w:pPr>
        <w:pStyle w:val="Heading2"/>
      </w:pPr>
      <w:bookmarkStart w:id="7" w:name="hậu-quả-nếu-không-trả"/>
      <w:bookmarkEnd w:id="4"/>
      <w:bookmarkEnd w:id="6"/>
      <w:r>
        <w:t>H</w:t>
      </w:r>
      <w:r>
        <w:t>Ậ</w:t>
      </w:r>
      <w:r>
        <w:t>U QU</w:t>
      </w:r>
      <w:r>
        <w:t>Ả</w:t>
      </w:r>
      <w:r>
        <w:t xml:space="preserve"> N</w:t>
      </w:r>
      <w:r>
        <w:t>Ế</w:t>
      </w:r>
      <w:r>
        <w:t>U KHÔNG TR</w:t>
      </w:r>
      <w:r>
        <w:t>Ả</w:t>
      </w:r>
    </w:p>
    <w:p w14:paraId="6AEBA976" w14:textId="77777777" w:rsidR="00162B2D" w:rsidRDefault="00C4053A">
      <w:pPr>
        <w:pStyle w:val="Heading3"/>
      </w:pPr>
      <w:bookmarkStart w:id="8" w:name="các-biện-pháp-xử-lý"/>
      <w:r>
        <w:t>1. Các bi</w:t>
      </w:r>
      <w:r>
        <w:t>ệ</w:t>
      </w:r>
      <w:r>
        <w:t>n pháp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8"/>
        <w:gridCol w:w="1157"/>
        <w:gridCol w:w="1037"/>
      </w:tblGrid>
      <w:tr w:rsidR="00162B2D" w14:paraId="4FBB7CEB" w14:textId="77777777" w:rsidTr="000776D3">
        <w:tc>
          <w:tcPr>
            <w:tcW w:w="0" w:type="auto"/>
          </w:tcPr>
          <w:p w14:paraId="6DD1096D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0" w:type="auto"/>
          </w:tcPr>
          <w:p w14:paraId="07639AA7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330BC7B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62B2D" w14:paraId="6D1178DC" w14:textId="77777777" w:rsidTr="000776D3">
        <w:tc>
          <w:tcPr>
            <w:tcW w:w="0" w:type="auto"/>
          </w:tcPr>
          <w:p w14:paraId="66B43316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, 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</w:p>
        </w:tc>
        <w:tc>
          <w:tcPr>
            <w:tcW w:w="0" w:type="auto"/>
          </w:tcPr>
          <w:p w14:paraId="2A18CC87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146B2259" w14:textId="77777777" w:rsidR="00162B2D" w:rsidRDefault="00162B2D">
            <w:pPr>
              <w:pStyle w:val="Compact"/>
            </w:pPr>
          </w:p>
        </w:tc>
      </w:tr>
      <w:tr w:rsidR="00162B2D" w14:paraId="28E1E446" w14:textId="77777777" w:rsidTr="000776D3">
        <w:tc>
          <w:tcPr>
            <w:tcW w:w="0" w:type="auto"/>
          </w:tcPr>
          <w:p w14:paraId="52568988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Không tham gia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0" w:type="auto"/>
          </w:tcPr>
          <w:p w14:paraId="5CE6F8C0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23E1CF7E" w14:textId="77777777" w:rsidR="00162B2D" w:rsidRDefault="00162B2D">
            <w:pPr>
              <w:pStyle w:val="Compact"/>
            </w:pPr>
          </w:p>
        </w:tc>
      </w:tr>
      <w:tr w:rsidR="00162B2D" w14:paraId="2F380ED3" w14:textId="77777777" w:rsidTr="000776D3">
        <w:tc>
          <w:tcPr>
            <w:tcW w:w="0" w:type="auto"/>
          </w:tcPr>
          <w:p w14:paraId="7CFF208D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Cho ngh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290BA3B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654550C2" w14:textId="77777777" w:rsidR="00162B2D" w:rsidRDefault="00162B2D">
            <w:pPr>
              <w:pStyle w:val="Compact"/>
            </w:pPr>
          </w:p>
        </w:tc>
      </w:tr>
      <w:tr w:rsidR="00162B2D" w14:paraId="635DB00B" w14:textId="77777777" w:rsidTr="000776D3">
        <w:tc>
          <w:tcPr>
            <w:tcW w:w="0" w:type="auto"/>
          </w:tcPr>
          <w:p w14:paraId="149D8128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sang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 pháp lý</w:t>
            </w:r>
          </w:p>
        </w:tc>
        <w:tc>
          <w:tcPr>
            <w:tcW w:w="0" w:type="auto"/>
          </w:tcPr>
          <w:p w14:paraId="7970A076" w14:textId="77777777" w:rsidR="00162B2D" w:rsidRDefault="00162B2D">
            <w:pPr>
              <w:pStyle w:val="Compact"/>
            </w:pPr>
          </w:p>
        </w:tc>
        <w:tc>
          <w:tcPr>
            <w:tcW w:w="0" w:type="auto"/>
          </w:tcPr>
          <w:p w14:paraId="70C8D343" w14:textId="77777777" w:rsidR="00162B2D" w:rsidRDefault="00162B2D">
            <w:pPr>
              <w:pStyle w:val="Compact"/>
            </w:pPr>
          </w:p>
        </w:tc>
      </w:tr>
    </w:tbl>
    <w:p w14:paraId="1C3775D5" w14:textId="77777777" w:rsidR="00162B2D" w:rsidRDefault="00C4053A">
      <w:pPr>
        <w:pStyle w:val="Heading3"/>
      </w:pPr>
      <w:bookmarkStart w:id="9" w:name="thông-tin-bổ-sung-1"/>
      <w:bookmarkEnd w:id="8"/>
      <w:r>
        <w:lastRenderedPageBreak/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162B2D" w14:paraId="6FDCAB00" w14:textId="77777777" w:rsidTr="000776D3">
        <w:tc>
          <w:tcPr>
            <w:tcW w:w="0" w:type="auto"/>
          </w:tcPr>
          <w:p w14:paraId="16B02C12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F977126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62B2D" w14:paraId="10C7C073" w14:textId="77777777" w:rsidTr="000776D3">
        <w:tc>
          <w:tcPr>
            <w:tcW w:w="0" w:type="auto"/>
          </w:tcPr>
          <w:p w14:paraId="7F9903ED" w14:textId="77777777" w:rsidR="00162B2D" w:rsidRDefault="00C4053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C388EB7" w14:textId="77777777" w:rsidR="00162B2D" w:rsidRDefault="00162B2D">
            <w:pPr>
              <w:pStyle w:val="Compact"/>
            </w:pPr>
          </w:p>
        </w:tc>
      </w:tr>
    </w:tbl>
    <w:p w14:paraId="5A2EB792" w14:textId="77777777" w:rsidR="00162B2D" w:rsidRDefault="00C4053A">
      <w:pPr>
        <w:pStyle w:val="Heading2"/>
      </w:pPr>
      <w:bookmarkStart w:id="10" w:name="xác-nhận"/>
      <w:bookmarkEnd w:id="7"/>
      <w:bookmarkEnd w:id="9"/>
      <w:r>
        <w:t>XÁC NH</w:t>
      </w:r>
      <w:r>
        <w:t>Ậ</w:t>
      </w:r>
      <w:r>
        <w:t>N</w:t>
      </w:r>
    </w:p>
    <w:p w14:paraId="4D4533EE" w14:textId="77777777" w:rsidR="00162B2D" w:rsidRDefault="00C4053A">
      <w:pPr>
        <w:pStyle w:val="Heading3"/>
      </w:pPr>
      <w:bookmarkStart w:id="11" w:name="người-gửi"/>
      <w:r>
        <w:t>Ngư</w:t>
      </w:r>
      <w:r>
        <w:t>ờ</w:t>
      </w:r>
      <w:r>
        <w:t>i g</w:t>
      </w:r>
      <w:r>
        <w:t>ử</w:t>
      </w:r>
      <w:r>
        <w:t>i:</w:t>
      </w:r>
    </w:p>
    <w:p w14:paraId="72E60DC5" w14:textId="77777777" w:rsidR="00162B2D" w:rsidRDefault="00C4053A">
      <w:pPr>
        <w:pStyle w:val="Compact"/>
        <w:numPr>
          <w:ilvl w:val="0"/>
          <w:numId w:val="2"/>
        </w:numPr>
      </w:pPr>
      <w:r>
        <w:t>Đã g</w:t>
      </w:r>
      <w:r>
        <w:t>ử</w:t>
      </w:r>
      <w:r>
        <w:t>i thư c</w:t>
      </w:r>
      <w:r>
        <w:t>ả</w:t>
      </w:r>
      <w:r>
        <w:t>nh cáo</w:t>
      </w:r>
    </w:p>
    <w:p w14:paraId="7EAB3660" w14:textId="77777777" w:rsidR="00162B2D" w:rsidRDefault="00C4053A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thông tin</w:t>
      </w:r>
    </w:p>
    <w:p w14:paraId="0951EBCD" w14:textId="77777777" w:rsidR="00162B2D" w:rsidRDefault="00C4053A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gi</w:t>
      </w:r>
      <w:r>
        <w:t>ả</w:t>
      </w:r>
      <w:r>
        <w:t>i đáp th</w:t>
      </w:r>
      <w:r>
        <w:t>ắ</w:t>
      </w:r>
      <w:r>
        <w:t>c m</w:t>
      </w:r>
      <w:r>
        <w:t>ắ</w:t>
      </w:r>
      <w:r>
        <w:t>c</w:t>
      </w:r>
    </w:p>
    <w:p w14:paraId="26CFD2BE" w14:textId="77777777" w:rsidR="00162B2D" w:rsidRDefault="00C4053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DD49081" w14:textId="77777777" w:rsidR="00162B2D" w:rsidRDefault="00C4053A">
      <w:pPr>
        <w:pStyle w:val="Heading3"/>
      </w:pPr>
      <w:bookmarkStart w:id="12" w:name="phụ-huynh"/>
      <w:bookmarkEnd w:id="11"/>
      <w:r>
        <w:t>Ph</w:t>
      </w:r>
      <w:r>
        <w:t>ụ</w:t>
      </w:r>
      <w:r>
        <w:t xml:space="preserve"> huynh:</w:t>
      </w:r>
    </w:p>
    <w:p w14:paraId="2EB8514C" w14:textId="77777777" w:rsidR="00162B2D" w:rsidRDefault="00C4053A">
      <w:pPr>
        <w:pStyle w:val="Compact"/>
        <w:numPr>
          <w:ilvl w:val="0"/>
          <w:numId w:val="5"/>
        </w:numPr>
      </w:pPr>
      <w:r>
        <w:t>Đã nh</w:t>
      </w:r>
      <w:r>
        <w:t>ậ</w:t>
      </w:r>
      <w:r>
        <w:t>n thư c</w:t>
      </w:r>
      <w:r>
        <w:t>ả</w:t>
      </w:r>
      <w:r>
        <w:t>nh cáo</w:t>
      </w:r>
    </w:p>
    <w:p w14:paraId="70139F6E" w14:textId="77777777" w:rsidR="00162B2D" w:rsidRDefault="00C4053A">
      <w:pPr>
        <w:pStyle w:val="Compact"/>
        <w:numPr>
          <w:ilvl w:val="0"/>
          <w:numId w:val="6"/>
        </w:numPr>
      </w:pPr>
      <w:r>
        <w:t>Đã đ</w:t>
      </w:r>
      <w:r>
        <w:t>ọ</w:t>
      </w:r>
      <w:r>
        <w:t>c và hi</w:t>
      </w:r>
      <w:r>
        <w:t>ể</w:t>
      </w:r>
      <w:r>
        <w:t>u rõ n</w:t>
      </w:r>
      <w:r>
        <w:t>ộ</w:t>
      </w:r>
      <w:r>
        <w:t>i dung</w:t>
      </w:r>
    </w:p>
    <w:p w14:paraId="3BD84276" w14:textId="77777777" w:rsidR="00162B2D" w:rsidRDefault="00C4053A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th</w:t>
      </w:r>
      <w:r>
        <w:t>ự</w:t>
      </w:r>
      <w:r>
        <w:t>c hi</w:t>
      </w:r>
      <w:r>
        <w:t>ệ</w:t>
      </w:r>
      <w:r>
        <w:t>n</w:t>
      </w:r>
    </w:p>
    <w:p w14:paraId="727A7A50" w14:textId="77777777" w:rsidR="00162B2D" w:rsidRDefault="00C4053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FB339E9" w14:textId="77777777" w:rsidR="00162B2D" w:rsidRDefault="00C4053A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79C17A61" w14:textId="77777777" w:rsidR="00162B2D" w:rsidRDefault="00C4053A">
      <w:pPr>
        <w:pStyle w:val="Compact"/>
        <w:numPr>
          <w:ilvl w:val="0"/>
          <w:numId w:val="8"/>
        </w:numPr>
      </w:pPr>
      <w:r>
        <w:t>Đã xem xét thư c</w:t>
      </w:r>
      <w:r>
        <w:t>ả</w:t>
      </w:r>
      <w:r>
        <w:t>nh cáo</w:t>
      </w:r>
    </w:p>
    <w:p w14:paraId="0E80DA2C" w14:textId="77777777" w:rsidR="00162B2D" w:rsidRDefault="00C4053A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</w:t>
      </w:r>
      <w:r>
        <w:t xml:space="preserve"> v</w:t>
      </w:r>
      <w:r>
        <w:t>ớ</w:t>
      </w:r>
      <w:r>
        <w:t>i n</w:t>
      </w:r>
      <w:r>
        <w:t>ộ</w:t>
      </w:r>
      <w:r>
        <w:t>i dung</w:t>
      </w:r>
    </w:p>
    <w:p w14:paraId="003E7213" w14:textId="77777777" w:rsidR="00162B2D" w:rsidRDefault="00C4053A">
      <w:pPr>
        <w:pStyle w:val="Compact"/>
        <w:numPr>
          <w:ilvl w:val="0"/>
          <w:numId w:val="10"/>
        </w:numPr>
      </w:pPr>
      <w:r>
        <w:t>Cho phép g</w:t>
      </w:r>
      <w:r>
        <w:t>ử</w:t>
      </w:r>
      <w:r>
        <w:t>i</w:t>
      </w:r>
    </w:p>
    <w:p w14:paraId="76AAFD32" w14:textId="77777777" w:rsidR="00162B2D" w:rsidRDefault="00C4053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8C04D25" w14:textId="77777777" w:rsidR="00162B2D" w:rsidRDefault="00C4053A">
      <w:pPr>
        <w:pStyle w:val="Heading2"/>
      </w:pPr>
      <w:bookmarkStart w:id="14" w:name="ghi-chú"/>
      <w:bookmarkEnd w:id="10"/>
      <w:bookmarkEnd w:id="13"/>
      <w:r>
        <w:t>GHI CHÚ</w:t>
      </w:r>
    </w:p>
    <w:p w14:paraId="245C4E8C" w14:textId="77777777" w:rsidR="00162B2D" w:rsidRDefault="00C4053A">
      <w:pPr>
        <w:pStyle w:val="Heading2"/>
      </w:pPr>
      <w:bookmarkStart w:id="15" w:name="thông-tin-bổ-sung-2"/>
      <w:bookmarkEnd w:id="14"/>
      <w:r>
        <w:t>### Thông tin b</w:t>
      </w:r>
      <w:r>
        <w:t>ổ</w:t>
      </w:r>
      <w:r>
        <w:t xml:space="preserve"> sung:</w:t>
      </w:r>
    </w:p>
    <w:p w14:paraId="043E1CFE" w14:textId="77777777" w:rsidR="00162B2D" w:rsidRDefault="00C4053A">
      <w:pPr>
        <w:pStyle w:val="Heading2"/>
      </w:pPr>
      <w:bookmarkStart w:id="16" w:name="lưu-ý-quan-trọng"/>
      <w:bookmarkEnd w:id="15"/>
      <w:r>
        <w:t>### Lưu ý quan tr</w:t>
      </w:r>
      <w:r>
        <w:t>ọ</w:t>
      </w:r>
      <w:r>
        <w:t>ng:</w:t>
      </w:r>
    </w:p>
    <w:p w14:paraId="5DEADE5D" w14:textId="77777777" w:rsidR="00162B2D" w:rsidRDefault="00C4053A">
      <w:r>
        <w:pict w14:anchorId="55293B4F">
          <v:rect id="_x0000_i1026" style="width:0;height:1.5pt" o:hralign="center" o:hrstd="t" o:hr="t"/>
        </w:pict>
      </w:r>
    </w:p>
    <w:p w14:paraId="1661886E" w14:textId="77777777" w:rsidR="00162B2D" w:rsidRDefault="00C4053A">
      <w:pPr>
        <w:pStyle w:val="FirstParagraph"/>
      </w:pPr>
      <w:r>
        <w:rPr>
          <w:b/>
          <w:bCs/>
        </w:rPr>
        <w:lastRenderedPageBreak/>
        <w:t>Ghi chú:</w:t>
      </w:r>
      <w:r>
        <w:t xml:space="preserve"> </w:t>
      </w:r>
      <w:r>
        <w:t>Thư c</w:t>
      </w:r>
      <w:r>
        <w:t>ả</w:t>
      </w:r>
      <w:r>
        <w:t>nh cáo này c</w:t>
      </w:r>
      <w:r>
        <w:t>ầ</w:t>
      </w:r>
      <w:r>
        <w:t>n đư</w:t>
      </w:r>
      <w:r>
        <w:t>ợ</w:t>
      </w:r>
      <w:r>
        <w:t>c g</w:t>
      </w:r>
      <w:r>
        <w:t>ử</w:t>
      </w:r>
      <w:r>
        <w:t>i đúng th</w:t>
      </w:r>
      <w:r>
        <w:t>ờ</w:t>
      </w:r>
      <w:r>
        <w:t>i gian và đ</w:t>
      </w:r>
      <w:r>
        <w:t>ả</w:t>
      </w:r>
      <w:r>
        <w:t>m b</w:t>
      </w:r>
      <w:r>
        <w:t>ả</w:t>
      </w:r>
      <w:r>
        <w:t>o ph</w:t>
      </w:r>
      <w:r>
        <w:t>ụ</w:t>
      </w:r>
      <w:r>
        <w:t xml:space="preserve"> huynh nh</w:t>
      </w:r>
      <w:r>
        <w:t>ậ</w:t>
      </w:r>
      <w:r>
        <w:t>n đư</w:t>
      </w:r>
      <w:r>
        <w:t>ợ</w:t>
      </w:r>
      <w:r>
        <w:t>c.</w:t>
      </w:r>
      <w:bookmarkEnd w:id="0"/>
      <w:bookmarkEnd w:id="16"/>
    </w:p>
    <w:sectPr w:rsidR="00162B2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6BBD1" w14:textId="77777777" w:rsidR="00C4053A" w:rsidRDefault="00C4053A" w:rsidP="000776D3">
      <w:pPr>
        <w:spacing w:line="240" w:lineRule="auto"/>
      </w:pPr>
      <w:r>
        <w:separator/>
      </w:r>
    </w:p>
  </w:endnote>
  <w:endnote w:type="continuationSeparator" w:id="0">
    <w:p w14:paraId="06AD6F26" w14:textId="77777777" w:rsidR="00C4053A" w:rsidRDefault="00C4053A" w:rsidP="000776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FAB03" w14:textId="77777777" w:rsidR="00C4053A" w:rsidRDefault="00C4053A" w:rsidP="000776D3">
      <w:pPr>
        <w:spacing w:line="240" w:lineRule="auto"/>
      </w:pPr>
      <w:r>
        <w:separator/>
      </w:r>
    </w:p>
  </w:footnote>
  <w:footnote w:type="continuationSeparator" w:id="0">
    <w:p w14:paraId="438C0B3E" w14:textId="77777777" w:rsidR="00C4053A" w:rsidRDefault="00C4053A" w:rsidP="000776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9B829" w14:textId="77777777" w:rsidR="000776D3" w:rsidRPr="00A33244" w:rsidRDefault="000776D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F3ADB4D" wp14:editId="3FFC141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95D9E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84C5095" w14:textId="77777777" w:rsidR="000776D3" w:rsidRDefault="000776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FA61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2A24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81E40C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B2D"/>
    <w:rsid w:val="000776D3"/>
    <w:rsid w:val="00162B2D"/>
    <w:rsid w:val="00C4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C04775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6D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76D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76D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76D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76D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76D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76D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76D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D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76D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76D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76D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76D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D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76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D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76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D3"/>
    <w:rPr>
      <w:rFonts w:ascii="Times New Roman" w:hAnsi="Times New Roman"/>
      <w:szCs w:val="22"/>
    </w:rPr>
  </w:style>
  <w:style w:type="character" w:styleId="Emphasis">
    <w:name w:val="Emphasis"/>
    <w:rsid w:val="000776D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76D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76D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76D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76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2026-01-29T09:41:00Z</dcterms:created>
  <dcterms:modified xsi:type="dcterms:W3CDTF">2026-01-29T09:41:00Z</dcterms:modified>
</cp:coreProperties>
</file>