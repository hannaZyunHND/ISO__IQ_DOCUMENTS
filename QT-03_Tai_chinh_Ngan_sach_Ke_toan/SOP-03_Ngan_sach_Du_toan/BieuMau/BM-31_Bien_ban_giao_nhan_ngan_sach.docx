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5A3EE" w14:textId="77777777" w:rsidR="00B036CF" w:rsidRDefault="004C2F1F" w:rsidP="0004746A">
      <w:pPr>
        <w:pStyle w:val="Title"/>
      </w:pPr>
      <w:bookmarkStart w:id="0" w:name="bm-31-biên-bản-giao-nhận-ngân-sách"/>
      <w:r>
        <w:t>BM-31: BIÊN B</w:t>
      </w:r>
      <w:r>
        <w:t>Ả</w:t>
      </w:r>
      <w:r>
        <w:t>N GIAO NH</w:t>
      </w:r>
      <w:r>
        <w:t>Ậ</w:t>
      </w:r>
      <w:r>
        <w:t>N NGÂN SÁCH</w:t>
      </w:r>
    </w:p>
    <w:p w14:paraId="277E9C35" w14:textId="77777777" w:rsidR="00B036CF" w:rsidRDefault="004C2F1F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QT-03-SOP-03-BM-31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F3B6051" w14:textId="77777777" w:rsidR="00B036CF" w:rsidRDefault="004C2F1F">
      <w:r>
        <w:pict w14:anchorId="00D0507E">
          <v:rect id="_x0000_i1025" style="width:0;height:1.5pt" o:hralign="center" o:hrstd="t" o:hr="t"/>
        </w:pict>
      </w:r>
    </w:p>
    <w:p w14:paraId="63EACCB4" w14:textId="77777777" w:rsidR="00B036CF" w:rsidRDefault="004C2F1F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157"/>
      </w:tblGrid>
      <w:tr w:rsidR="00B036CF" w14:paraId="7CCB711D" w14:textId="77777777" w:rsidTr="0004746A">
        <w:tc>
          <w:tcPr>
            <w:tcW w:w="0" w:type="auto"/>
          </w:tcPr>
          <w:p w14:paraId="41BC07F5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58A116D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036CF" w14:paraId="24F9C17F" w14:textId="77777777" w:rsidTr="0004746A">
        <w:tc>
          <w:tcPr>
            <w:tcW w:w="0" w:type="auto"/>
          </w:tcPr>
          <w:p w14:paraId="23BF62AB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0038FACA" w14:textId="77777777" w:rsidR="00B036CF" w:rsidRDefault="00B036CF">
            <w:pPr>
              <w:pStyle w:val="Compact"/>
            </w:pPr>
          </w:p>
        </w:tc>
      </w:tr>
      <w:tr w:rsidR="00B036CF" w14:paraId="1EC2CFB9" w14:textId="77777777" w:rsidTr="0004746A">
        <w:tc>
          <w:tcPr>
            <w:tcW w:w="0" w:type="auto"/>
          </w:tcPr>
          <w:p w14:paraId="1C80DBC3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67B99AA" w14:textId="77777777" w:rsidR="00B036CF" w:rsidRDefault="00B036CF">
            <w:pPr>
              <w:pStyle w:val="Compact"/>
            </w:pPr>
          </w:p>
        </w:tc>
      </w:tr>
      <w:tr w:rsidR="00B036CF" w14:paraId="50D64B45" w14:textId="77777777" w:rsidTr="0004746A">
        <w:tc>
          <w:tcPr>
            <w:tcW w:w="0" w:type="auto"/>
          </w:tcPr>
          <w:p w14:paraId="32A7B231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66BCE4D" w14:textId="77777777" w:rsidR="00B036CF" w:rsidRDefault="00B036CF">
            <w:pPr>
              <w:pStyle w:val="Compact"/>
            </w:pPr>
          </w:p>
        </w:tc>
      </w:tr>
      <w:tr w:rsidR="00B036CF" w14:paraId="2E6BDBE9" w14:textId="77777777" w:rsidTr="0004746A">
        <w:tc>
          <w:tcPr>
            <w:tcW w:w="0" w:type="auto"/>
          </w:tcPr>
          <w:p w14:paraId="4812741A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6FCE1B7" w14:textId="77777777" w:rsidR="00B036CF" w:rsidRDefault="00B036CF">
            <w:pPr>
              <w:pStyle w:val="Compact"/>
            </w:pPr>
          </w:p>
        </w:tc>
      </w:tr>
      <w:tr w:rsidR="00B036CF" w14:paraId="6EAA919E" w14:textId="77777777" w:rsidTr="0004746A">
        <w:tc>
          <w:tcPr>
            <w:tcW w:w="0" w:type="auto"/>
          </w:tcPr>
          <w:p w14:paraId="7AE0367C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06971FC6" w14:textId="77777777" w:rsidR="00B036CF" w:rsidRDefault="00B036CF">
            <w:pPr>
              <w:pStyle w:val="Compact"/>
            </w:pPr>
          </w:p>
        </w:tc>
      </w:tr>
      <w:tr w:rsidR="00B036CF" w14:paraId="275B39F4" w14:textId="77777777" w:rsidTr="0004746A">
        <w:tc>
          <w:tcPr>
            <w:tcW w:w="0" w:type="auto"/>
          </w:tcPr>
          <w:p w14:paraId="20A15E6D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9B0312B" w14:textId="77777777" w:rsidR="00B036CF" w:rsidRDefault="00B036CF">
            <w:pPr>
              <w:pStyle w:val="Compact"/>
            </w:pPr>
          </w:p>
        </w:tc>
      </w:tr>
    </w:tbl>
    <w:p w14:paraId="71CB1EBA" w14:textId="77777777" w:rsidR="00B036CF" w:rsidRDefault="004C2F1F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1866C4A7" w14:textId="77777777" w:rsidR="00B036CF" w:rsidRDefault="004C2F1F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1157"/>
      </w:tblGrid>
      <w:tr w:rsidR="00B036CF" w14:paraId="336B156D" w14:textId="77777777" w:rsidTr="0004746A">
        <w:tc>
          <w:tcPr>
            <w:tcW w:w="0" w:type="auto"/>
          </w:tcPr>
          <w:p w14:paraId="3992F08B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522CEF9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036CF" w14:paraId="6033F643" w14:textId="77777777" w:rsidTr="0004746A">
        <w:tc>
          <w:tcPr>
            <w:tcW w:w="0" w:type="auto"/>
          </w:tcPr>
          <w:p w14:paraId="2E21D0D0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</w:t>
            </w:r>
          </w:p>
        </w:tc>
        <w:tc>
          <w:tcPr>
            <w:tcW w:w="0" w:type="auto"/>
          </w:tcPr>
          <w:p w14:paraId="625489B6" w14:textId="77777777" w:rsidR="00B036CF" w:rsidRDefault="00B036CF">
            <w:pPr>
              <w:pStyle w:val="Compact"/>
            </w:pPr>
          </w:p>
        </w:tc>
      </w:tr>
      <w:tr w:rsidR="00B036CF" w14:paraId="6DDB7B39" w14:textId="77777777" w:rsidTr="0004746A">
        <w:tc>
          <w:tcPr>
            <w:tcW w:w="0" w:type="auto"/>
          </w:tcPr>
          <w:p w14:paraId="447B5ECD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BF0BEFB" w14:textId="77777777" w:rsidR="00B036CF" w:rsidRDefault="00B036CF">
            <w:pPr>
              <w:pStyle w:val="Compact"/>
            </w:pPr>
          </w:p>
        </w:tc>
      </w:tr>
      <w:tr w:rsidR="00B036CF" w14:paraId="79F39797" w14:textId="77777777" w:rsidTr="0004746A">
        <w:tc>
          <w:tcPr>
            <w:tcW w:w="0" w:type="auto"/>
          </w:tcPr>
          <w:p w14:paraId="181323F5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Ngân sách trung bình</w:t>
            </w:r>
          </w:p>
        </w:tc>
        <w:tc>
          <w:tcPr>
            <w:tcW w:w="0" w:type="auto"/>
          </w:tcPr>
          <w:p w14:paraId="3157375C" w14:textId="77777777" w:rsidR="00B036CF" w:rsidRDefault="00B036CF">
            <w:pPr>
              <w:pStyle w:val="Compact"/>
            </w:pPr>
          </w:p>
        </w:tc>
      </w:tr>
      <w:tr w:rsidR="00B036CF" w14:paraId="7B47A8BB" w14:textId="77777777" w:rsidTr="0004746A">
        <w:tc>
          <w:tcPr>
            <w:tcW w:w="0" w:type="auto"/>
          </w:tcPr>
          <w:p w14:paraId="110B6D86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7E757648" w14:textId="77777777" w:rsidR="00B036CF" w:rsidRDefault="00B036CF">
            <w:pPr>
              <w:pStyle w:val="Compact"/>
            </w:pPr>
          </w:p>
        </w:tc>
      </w:tr>
    </w:tbl>
    <w:p w14:paraId="07210273" w14:textId="77777777" w:rsidR="00B036CF" w:rsidRDefault="004C2F1F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B036CF" w14:paraId="037C648C" w14:textId="77777777" w:rsidTr="0004746A">
        <w:tc>
          <w:tcPr>
            <w:tcW w:w="0" w:type="auto"/>
          </w:tcPr>
          <w:p w14:paraId="1867BAA4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E6FD648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036CF" w14:paraId="3D7A047A" w14:textId="77777777" w:rsidTr="0004746A">
        <w:tc>
          <w:tcPr>
            <w:tcW w:w="0" w:type="auto"/>
          </w:tcPr>
          <w:p w14:paraId="562A00E9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471D160" w14:textId="77777777" w:rsidR="00B036CF" w:rsidRDefault="00B036CF">
            <w:pPr>
              <w:pStyle w:val="Compact"/>
            </w:pPr>
          </w:p>
        </w:tc>
      </w:tr>
    </w:tbl>
    <w:p w14:paraId="0D0A836E" w14:textId="77777777" w:rsidR="00B036CF" w:rsidRDefault="004C2F1F">
      <w:pPr>
        <w:pStyle w:val="Heading2"/>
      </w:pPr>
      <w:bookmarkStart w:id="5" w:name="danh-sách-giao-nhận"/>
      <w:bookmarkEnd w:id="2"/>
      <w:bookmarkEnd w:id="4"/>
      <w:r>
        <w:lastRenderedPageBreak/>
        <w:t>DANH SÁCH GIAO NH</w:t>
      </w:r>
      <w:r>
        <w:t>Ậ</w:t>
      </w:r>
      <w:r>
        <w:t>N</w:t>
      </w:r>
    </w:p>
    <w:p w14:paraId="6760D4E5" w14:textId="77777777" w:rsidR="00B036CF" w:rsidRDefault="004C2F1F">
      <w:pPr>
        <w:pStyle w:val="Heading3"/>
      </w:pPr>
      <w:bookmarkStart w:id="6" w:name="danh-sách-theo-bộ-phận"/>
      <w:r>
        <w:t>1. Danh sách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B036CF" w14:paraId="7295B9BB" w14:textId="77777777" w:rsidTr="0004746A">
        <w:tc>
          <w:tcPr>
            <w:tcW w:w="1131" w:type="dxa"/>
          </w:tcPr>
          <w:p w14:paraId="08D44F67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53F6DFB5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40F112EC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Ngân sách (VNĐ)</w:t>
            </w:r>
          </w:p>
        </w:tc>
        <w:tc>
          <w:tcPr>
            <w:tcW w:w="1131" w:type="dxa"/>
          </w:tcPr>
          <w:p w14:paraId="7B6FBE59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131" w:type="dxa"/>
          </w:tcPr>
          <w:p w14:paraId="08E65BA4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08564712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1131" w:type="dxa"/>
          </w:tcPr>
          <w:p w14:paraId="70F1429F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036CF" w14:paraId="44790769" w14:textId="77777777" w:rsidTr="0004746A">
        <w:tc>
          <w:tcPr>
            <w:tcW w:w="1131" w:type="dxa"/>
          </w:tcPr>
          <w:p w14:paraId="75033164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131" w:type="dxa"/>
          </w:tcPr>
          <w:p w14:paraId="168AD047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6664EC83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48D24AAF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46880765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6B909624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24DCC4DD" w14:textId="77777777" w:rsidR="00B036CF" w:rsidRDefault="00B036CF">
            <w:pPr>
              <w:pStyle w:val="Compact"/>
            </w:pPr>
          </w:p>
        </w:tc>
      </w:tr>
      <w:tr w:rsidR="00B036CF" w14:paraId="1930EE86" w14:textId="77777777" w:rsidTr="0004746A">
        <w:tc>
          <w:tcPr>
            <w:tcW w:w="1131" w:type="dxa"/>
          </w:tcPr>
          <w:p w14:paraId="721E18AA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131" w:type="dxa"/>
          </w:tcPr>
          <w:p w14:paraId="07A52394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655294F1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2C28D9E3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363BA85E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29B6DBE4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671E8714" w14:textId="77777777" w:rsidR="00B036CF" w:rsidRDefault="00B036CF">
            <w:pPr>
              <w:pStyle w:val="Compact"/>
            </w:pPr>
          </w:p>
        </w:tc>
      </w:tr>
      <w:tr w:rsidR="00B036CF" w14:paraId="5314C74D" w14:textId="77777777" w:rsidTr="0004746A">
        <w:tc>
          <w:tcPr>
            <w:tcW w:w="1131" w:type="dxa"/>
          </w:tcPr>
          <w:p w14:paraId="053B3F82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131" w:type="dxa"/>
          </w:tcPr>
          <w:p w14:paraId="4D0013E0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17075451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0F3A5609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4C0349FF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353A945A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235A1CEF" w14:textId="77777777" w:rsidR="00B036CF" w:rsidRDefault="00B036CF">
            <w:pPr>
              <w:pStyle w:val="Compact"/>
            </w:pPr>
          </w:p>
        </w:tc>
      </w:tr>
      <w:tr w:rsidR="00B036CF" w14:paraId="7E93D12F" w14:textId="77777777" w:rsidTr="0004746A">
        <w:tc>
          <w:tcPr>
            <w:tcW w:w="1131" w:type="dxa"/>
          </w:tcPr>
          <w:p w14:paraId="5F2EC3F1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131" w:type="dxa"/>
          </w:tcPr>
          <w:p w14:paraId="201FCEC4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7F4C035A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22297ED8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2CF3F4B8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25FFFEED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68E399E5" w14:textId="77777777" w:rsidR="00B036CF" w:rsidRDefault="00B036CF">
            <w:pPr>
              <w:pStyle w:val="Compact"/>
            </w:pPr>
          </w:p>
        </w:tc>
      </w:tr>
      <w:tr w:rsidR="00B036CF" w14:paraId="33F39950" w14:textId="77777777" w:rsidTr="0004746A">
        <w:tc>
          <w:tcPr>
            <w:tcW w:w="1131" w:type="dxa"/>
          </w:tcPr>
          <w:p w14:paraId="07CD06F7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131" w:type="dxa"/>
          </w:tcPr>
          <w:p w14:paraId="5F90F431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56F4DA0F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0A5E5EA0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6160C630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58A003C4" w14:textId="77777777" w:rsidR="00B036CF" w:rsidRDefault="00B036CF">
            <w:pPr>
              <w:pStyle w:val="Compact"/>
            </w:pPr>
          </w:p>
        </w:tc>
        <w:tc>
          <w:tcPr>
            <w:tcW w:w="1131" w:type="dxa"/>
          </w:tcPr>
          <w:p w14:paraId="0DBD585D" w14:textId="77777777" w:rsidR="00B036CF" w:rsidRDefault="00B036CF">
            <w:pPr>
              <w:pStyle w:val="Compact"/>
            </w:pPr>
          </w:p>
        </w:tc>
      </w:tr>
    </w:tbl>
    <w:p w14:paraId="234D6E60" w14:textId="77777777" w:rsidR="00B036CF" w:rsidRDefault="004C2F1F">
      <w:pPr>
        <w:pStyle w:val="Heading3"/>
      </w:pPr>
      <w:bookmarkStart w:id="7" w:name="tổng-hợp"/>
      <w:bookmarkEnd w:id="6"/>
      <w:r>
        <w:t>2. T</w:t>
      </w:r>
      <w:r>
        <w:t>ổ</w:t>
      </w:r>
      <w:r>
        <w:t>ng h</w:t>
      </w:r>
      <w:r>
        <w:t>ợ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1157"/>
      </w:tblGrid>
      <w:tr w:rsidR="00B036CF" w14:paraId="333825F4" w14:textId="77777777" w:rsidTr="0004746A">
        <w:tc>
          <w:tcPr>
            <w:tcW w:w="0" w:type="auto"/>
          </w:tcPr>
          <w:p w14:paraId="6C902A52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1B476A2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036CF" w14:paraId="7B9D1132" w14:textId="77777777" w:rsidTr="0004746A">
        <w:tc>
          <w:tcPr>
            <w:tcW w:w="0" w:type="auto"/>
          </w:tcPr>
          <w:p w14:paraId="0C14DA49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 giao</w:t>
            </w:r>
          </w:p>
        </w:tc>
        <w:tc>
          <w:tcPr>
            <w:tcW w:w="0" w:type="auto"/>
          </w:tcPr>
          <w:p w14:paraId="1706D16D" w14:textId="77777777" w:rsidR="00B036CF" w:rsidRDefault="00B036CF">
            <w:pPr>
              <w:pStyle w:val="Compact"/>
            </w:pPr>
          </w:p>
        </w:tc>
      </w:tr>
      <w:tr w:rsidR="00B036CF" w14:paraId="400F4B5F" w14:textId="77777777" w:rsidTr="0004746A">
        <w:tc>
          <w:tcPr>
            <w:tcW w:w="0" w:type="auto"/>
          </w:tcPr>
          <w:p w14:paraId="53A999C2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C7C8537" w14:textId="77777777" w:rsidR="00B036CF" w:rsidRDefault="00B036CF">
            <w:pPr>
              <w:pStyle w:val="Compact"/>
            </w:pPr>
          </w:p>
        </w:tc>
      </w:tr>
      <w:tr w:rsidR="00B036CF" w14:paraId="4D4D3804" w14:textId="77777777" w:rsidTr="0004746A">
        <w:tc>
          <w:tcPr>
            <w:tcW w:w="0" w:type="auto"/>
          </w:tcPr>
          <w:p w14:paraId="25CB64CA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Ngân sách trung bình</w:t>
            </w:r>
          </w:p>
        </w:tc>
        <w:tc>
          <w:tcPr>
            <w:tcW w:w="0" w:type="auto"/>
          </w:tcPr>
          <w:p w14:paraId="06E654BB" w14:textId="77777777" w:rsidR="00B036CF" w:rsidRDefault="00B036CF">
            <w:pPr>
              <w:pStyle w:val="Compact"/>
            </w:pPr>
          </w:p>
        </w:tc>
      </w:tr>
      <w:tr w:rsidR="00B036CF" w14:paraId="4CBDE80D" w14:textId="77777777" w:rsidTr="0004746A">
        <w:tc>
          <w:tcPr>
            <w:tcW w:w="0" w:type="auto"/>
          </w:tcPr>
          <w:p w14:paraId="266AC021" w14:textId="77777777" w:rsidR="00B036CF" w:rsidRDefault="004C2F1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859812F" w14:textId="77777777" w:rsidR="00B036CF" w:rsidRDefault="00B036CF">
            <w:pPr>
              <w:pStyle w:val="Compact"/>
            </w:pPr>
          </w:p>
        </w:tc>
      </w:tr>
    </w:tbl>
    <w:p w14:paraId="2C7C1DDB" w14:textId="77777777" w:rsidR="00B036CF" w:rsidRDefault="004C2F1F">
      <w:pPr>
        <w:pStyle w:val="Heading2"/>
      </w:pPr>
      <w:bookmarkStart w:id="8" w:name="xác-nhận"/>
      <w:bookmarkEnd w:id="5"/>
      <w:bookmarkEnd w:id="7"/>
      <w:r>
        <w:t>XÁC NH</w:t>
      </w:r>
      <w:r>
        <w:t>Ậ</w:t>
      </w:r>
      <w:r>
        <w:t>N</w:t>
      </w:r>
    </w:p>
    <w:p w14:paraId="309219F3" w14:textId="77777777" w:rsidR="00B036CF" w:rsidRDefault="004C2F1F">
      <w:pPr>
        <w:pStyle w:val="Heading3"/>
      </w:pPr>
      <w:bookmarkStart w:id="9" w:name="người-giao"/>
      <w:r>
        <w:t>Ngư</w:t>
      </w:r>
      <w:r>
        <w:t>ờ</w:t>
      </w:r>
      <w:r>
        <w:t>i giao:</w:t>
      </w:r>
    </w:p>
    <w:p w14:paraId="6FFA4C60" w14:textId="77777777" w:rsidR="00B036CF" w:rsidRDefault="004C2F1F">
      <w:pPr>
        <w:pStyle w:val="Compact"/>
        <w:numPr>
          <w:ilvl w:val="0"/>
          <w:numId w:val="2"/>
        </w:numPr>
      </w:pPr>
      <w:r>
        <w:t>Đã giao đ</w:t>
      </w:r>
      <w:r>
        <w:t>ầ</w:t>
      </w:r>
      <w:r>
        <w:t>y đ</w:t>
      </w:r>
      <w:r>
        <w:t>ủ</w:t>
      </w:r>
      <w:r>
        <w:t xml:space="preserve"> ngân sách</w:t>
      </w:r>
    </w:p>
    <w:p w14:paraId="7050FB8E" w14:textId="77777777" w:rsidR="00B036CF" w:rsidRDefault="004C2F1F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6DCF5A03" w14:textId="77777777" w:rsidR="00B036CF" w:rsidRDefault="004C2F1F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ch</w:t>
      </w:r>
      <w:r>
        <w:t>ị</w:t>
      </w:r>
      <w:r>
        <w:t>u trách nhi</w:t>
      </w:r>
      <w:r>
        <w:t>ệ</w:t>
      </w:r>
      <w:r>
        <w:t>m</w:t>
      </w:r>
    </w:p>
    <w:p w14:paraId="46BD26CA" w14:textId="77777777" w:rsidR="00B036CF" w:rsidRDefault="004C2F1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185FD68" w14:textId="77777777" w:rsidR="00B036CF" w:rsidRDefault="004C2F1F">
      <w:pPr>
        <w:pStyle w:val="Heading3"/>
      </w:pPr>
      <w:bookmarkStart w:id="10" w:name="người-nhận"/>
      <w:bookmarkEnd w:id="9"/>
      <w:r>
        <w:t>Ngư</w:t>
      </w:r>
      <w:r>
        <w:t>ờ</w:t>
      </w:r>
      <w:r>
        <w:t>i nh</w:t>
      </w:r>
      <w:r>
        <w:t>ậ</w:t>
      </w:r>
      <w:r>
        <w:t>n:</w:t>
      </w:r>
    </w:p>
    <w:p w14:paraId="6C575971" w14:textId="77777777" w:rsidR="00B036CF" w:rsidRDefault="004C2F1F">
      <w:pPr>
        <w:pStyle w:val="Compact"/>
        <w:numPr>
          <w:ilvl w:val="0"/>
          <w:numId w:val="5"/>
        </w:numPr>
      </w:pPr>
      <w:r>
        <w:t>Đã nh</w:t>
      </w:r>
      <w:r>
        <w:t>ậ</w:t>
      </w:r>
      <w:r>
        <w:t>n đ</w:t>
      </w:r>
      <w:r>
        <w:t>ầ</w:t>
      </w:r>
      <w:r>
        <w:t>y đ</w:t>
      </w:r>
      <w:r>
        <w:t>ủ</w:t>
      </w:r>
      <w:r>
        <w:t xml:space="preserve"> ngân sách</w:t>
      </w:r>
    </w:p>
    <w:p w14:paraId="6E0F3C02" w14:textId="77777777" w:rsidR="00B036CF" w:rsidRDefault="004C2F1F">
      <w:pPr>
        <w:pStyle w:val="Compact"/>
        <w:numPr>
          <w:ilvl w:val="0"/>
          <w:numId w:val="6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597E1196" w14:textId="77777777" w:rsidR="00B036CF" w:rsidRDefault="004C2F1F">
      <w:pPr>
        <w:pStyle w:val="Compact"/>
        <w:numPr>
          <w:ilvl w:val="0"/>
          <w:numId w:val="7"/>
        </w:numPr>
      </w:pPr>
      <w:r>
        <w:lastRenderedPageBreak/>
        <w:t>S</w:t>
      </w:r>
      <w:r>
        <w:t>ẵ</w:t>
      </w:r>
      <w:r>
        <w:t>n sàng ch</w:t>
      </w:r>
      <w:r>
        <w:t>ị</w:t>
      </w:r>
      <w:r>
        <w:t>u trách nhi</w:t>
      </w:r>
      <w:r>
        <w:t>ệ</w:t>
      </w:r>
      <w:r>
        <w:t>m</w:t>
      </w:r>
    </w:p>
    <w:p w14:paraId="547580E1" w14:textId="77777777" w:rsidR="00B036CF" w:rsidRDefault="004C2F1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t>_________</w:t>
      </w:r>
    </w:p>
    <w:p w14:paraId="3ADE2C54" w14:textId="77777777" w:rsidR="00B036CF" w:rsidRDefault="004C2F1F">
      <w:pPr>
        <w:pStyle w:val="Heading3"/>
      </w:pPr>
      <w:bookmarkStart w:id="11" w:name="ban-giám-hiệu"/>
      <w:bookmarkEnd w:id="10"/>
      <w:r>
        <w:t>Ban Giám hi</w:t>
      </w:r>
      <w:r>
        <w:t>ệ</w:t>
      </w:r>
      <w:r>
        <w:t>u:</w:t>
      </w:r>
    </w:p>
    <w:p w14:paraId="78575E44" w14:textId="77777777" w:rsidR="00B036CF" w:rsidRDefault="004C2F1F">
      <w:pPr>
        <w:pStyle w:val="Compact"/>
        <w:numPr>
          <w:ilvl w:val="0"/>
          <w:numId w:val="8"/>
        </w:numPr>
      </w:pPr>
      <w:r>
        <w:t>Đã xem xét biên b</w:t>
      </w:r>
      <w:r>
        <w:t>ả</w:t>
      </w:r>
      <w:r>
        <w:t>n</w:t>
      </w:r>
    </w:p>
    <w:p w14:paraId="4AC8490B" w14:textId="77777777" w:rsidR="00B036CF" w:rsidRDefault="004C2F1F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00A70C08" w14:textId="77777777" w:rsidR="00B036CF" w:rsidRDefault="004C2F1F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23854B00" w14:textId="77777777" w:rsidR="00B036CF" w:rsidRDefault="004C2F1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B9B0C67" w14:textId="77777777" w:rsidR="00B036CF" w:rsidRDefault="004C2F1F">
      <w:pPr>
        <w:pStyle w:val="Heading2"/>
      </w:pPr>
      <w:bookmarkStart w:id="12" w:name="ghi-chú"/>
      <w:bookmarkEnd w:id="8"/>
      <w:bookmarkEnd w:id="11"/>
      <w:r>
        <w:t>GHI CHÚ</w:t>
      </w:r>
    </w:p>
    <w:p w14:paraId="1637A2C0" w14:textId="77777777" w:rsidR="00B036CF" w:rsidRDefault="004C2F1F">
      <w:pPr>
        <w:pStyle w:val="Heading2"/>
      </w:pPr>
      <w:bookmarkStart w:id="13" w:name="thông-tin-bổ-sung-1"/>
      <w:bookmarkEnd w:id="12"/>
      <w:r>
        <w:t>### Thông tin b</w:t>
      </w:r>
      <w:r>
        <w:t>ổ</w:t>
      </w:r>
      <w:r>
        <w:t xml:space="preserve"> sung:</w:t>
      </w:r>
    </w:p>
    <w:p w14:paraId="6F6B5AF1" w14:textId="77777777" w:rsidR="00B036CF" w:rsidRDefault="004C2F1F">
      <w:pPr>
        <w:pStyle w:val="Heading2"/>
      </w:pPr>
      <w:bookmarkStart w:id="14" w:name="lưu-ý-quan-trọng"/>
      <w:bookmarkEnd w:id="13"/>
      <w:r>
        <w:t>### Lưu ý quan tr</w:t>
      </w:r>
      <w:r>
        <w:t>ọ</w:t>
      </w:r>
      <w:r>
        <w:t>ng:</w:t>
      </w:r>
    </w:p>
    <w:p w14:paraId="048CBC6D" w14:textId="77777777" w:rsidR="00B036CF" w:rsidRDefault="004C2F1F">
      <w:r>
        <w:pict w14:anchorId="52ACA7F2">
          <v:rect id="_x0000_i1026" style="width:0;height:1.5pt" o:hralign="center" o:hrstd="t" o:hr="t"/>
        </w:pict>
      </w:r>
    </w:p>
    <w:p w14:paraId="2625523A" w14:textId="77777777" w:rsidR="00B036CF" w:rsidRDefault="004C2F1F">
      <w:pPr>
        <w:pStyle w:val="FirstParagraph"/>
      </w:pPr>
      <w:r>
        <w:rPr>
          <w:b/>
          <w:bCs/>
        </w:rPr>
        <w:t>Ghi chú:</w:t>
      </w:r>
      <w:r>
        <w:t xml:space="preserve"> Biên b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qu</w:t>
      </w:r>
      <w:r>
        <w:t>ả</w:t>
      </w:r>
      <w:r>
        <w:t>n lý ng</w:t>
      </w:r>
      <w:r>
        <w:t>ân sách.</w:t>
      </w:r>
      <w:bookmarkEnd w:id="0"/>
      <w:bookmarkEnd w:id="14"/>
    </w:p>
    <w:sectPr w:rsidR="00B036C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E0DF5" w14:textId="77777777" w:rsidR="004C2F1F" w:rsidRDefault="004C2F1F" w:rsidP="0004746A">
      <w:pPr>
        <w:spacing w:line="240" w:lineRule="auto"/>
      </w:pPr>
      <w:r>
        <w:separator/>
      </w:r>
    </w:p>
  </w:endnote>
  <w:endnote w:type="continuationSeparator" w:id="0">
    <w:p w14:paraId="25C23DFE" w14:textId="77777777" w:rsidR="004C2F1F" w:rsidRDefault="004C2F1F" w:rsidP="00047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9A6A6" w14:textId="77777777" w:rsidR="004C2F1F" w:rsidRDefault="004C2F1F" w:rsidP="0004746A">
      <w:pPr>
        <w:spacing w:line="240" w:lineRule="auto"/>
      </w:pPr>
      <w:r>
        <w:separator/>
      </w:r>
    </w:p>
  </w:footnote>
  <w:footnote w:type="continuationSeparator" w:id="0">
    <w:p w14:paraId="6C6E0D51" w14:textId="77777777" w:rsidR="004C2F1F" w:rsidRDefault="004C2F1F" w:rsidP="000474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F62D6" w14:textId="77777777" w:rsidR="0004746A" w:rsidRPr="00A33244" w:rsidRDefault="0004746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BFF9638" wp14:editId="37329A2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D3AC4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165AB04" w14:textId="77777777" w:rsidR="0004746A" w:rsidRDefault="000474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DA8AB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844B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1C67E8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6CF"/>
    <w:rsid w:val="0004746A"/>
    <w:rsid w:val="004C2F1F"/>
    <w:rsid w:val="00B0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097BA7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746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746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4746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4746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4746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4746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4746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4746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6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6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4746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4746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746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746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6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4746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46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4746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46A"/>
    <w:rPr>
      <w:rFonts w:ascii="Times New Roman" w:hAnsi="Times New Roman"/>
      <w:szCs w:val="22"/>
    </w:rPr>
  </w:style>
  <w:style w:type="character" w:styleId="Emphasis">
    <w:name w:val="Emphasis"/>
    <w:rsid w:val="0004746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4746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4746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4746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4746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2026-01-29T09:31:00Z</dcterms:created>
  <dcterms:modified xsi:type="dcterms:W3CDTF">2026-01-29T09:31:00Z</dcterms:modified>
</cp:coreProperties>
</file>