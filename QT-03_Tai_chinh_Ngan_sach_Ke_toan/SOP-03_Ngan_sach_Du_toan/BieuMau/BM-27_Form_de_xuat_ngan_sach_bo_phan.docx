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E854C" w14:textId="77777777" w:rsidR="004675D4" w:rsidRDefault="00880301" w:rsidP="00337FAB">
      <w:pPr>
        <w:pStyle w:val="Title"/>
      </w:pPr>
      <w:bookmarkStart w:id="0" w:name="bm-27-form-đề-xuất-ngân-sách-bộ-phận"/>
      <w:r>
        <w:t>BM-27: FORM Đ</w:t>
      </w:r>
      <w:r>
        <w:t>Ề</w:t>
      </w:r>
      <w:r>
        <w:t xml:space="preserve"> XU</w:t>
      </w:r>
      <w:r>
        <w:t>Ấ</w:t>
      </w:r>
      <w:r>
        <w:t>T NGÂN SÁCH B</w:t>
      </w:r>
      <w:r>
        <w:t>Ộ</w:t>
      </w:r>
      <w:r>
        <w:t xml:space="preserve"> PH</w:t>
      </w:r>
      <w:r>
        <w:t>Ậ</w:t>
      </w:r>
      <w:r>
        <w:t>N</w:t>
      </w:r>
    </w:p>
    <w:p w14:paraId="38BC94D1" w14:textId="77777777" w:rsidR="004675D4" w:rsidRDefault="0088030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QT-03-SOP-03-BM-27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35A5F875" w14:textId="77777777" w:rsidR="004675D4" w:rsidRDefault="00880301">
      <w:r>
        <w:pict w14:anchorId="0B092B99">
          <v:rect id="_x0000_i1025" style="width:0;height:1.5pt" o:hralign="center" o:hrstd="t" o:hr="t"/>
        </w:pict>
      </w:r>
    </w:p>
    <w:p w14:paraId="3B3974E0" w14:textId="77777777" w:rsidR="004675D4" w:rsidRDefault="00880301">
      <w:pPr>
        <w:pStyle w:val="Heading2"/>
      </w:pPr>
      <w:bookmarkStart w:id="1" w:name="thông-tin-form-đề-xuất"/>
      <w:r>
        <w:t>THÔNG TIN FORM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4675D4" w14:paraId="6BA68084" w14:textId="77777777" w:rsidTr="00337FAB">
        <w:tc>
          <w:tcPr>
            <w:tcW w:w="0" w:type="auto"/>
          </w:tcPr>
          <w:p w14:paraId="26457D15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2DC61F3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675D4" w14:paraId="3EAA6F61" w14:textId="77777777" w:rsidTr="00337FAB">
        <w:tc>
          <w:tcPr>
            <w:tcW w:w="0" w:type="auto"/>
          </w:tcPr>
          <w:p w14:paraId="6D9D2E9A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4211C474" w14:textId="77777777" w:rsidR="004675D4" w:rsidRDefault="004675D4">
            <w:pPr>
              <w:pStyle w:val="Compact"/>
            </w:pPr>
          </w:p>
        </w:tc>
      </w:tr>
      <w:tr w:rsidR="004675D4" w14:paraId="2C7C01E2" w14:textId="77777777" w:rsidTr="00337FAB">
        <w:tc>
          <w:tcPr>
            <w:tcW w:w="0" w:type="auto"/>
          </w:tcPr>
          <w:p w14:paraId="2B7FC2E4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Ngày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F6478D2" w14:textId="77777777" w:rsidR="004675D4" w:rsidRDefault="004675D4">
            <w:pPr>
              <w:pStyle w:val="Compact"/>
            </w:pPr>
          </w:p>
        </w:tc>
      </w:tr>
      <w:tr w:rsidR="004675D4" w14:paraId="1E34E686" w14:textId="77777777" w:rsidTr="00337FAB">
        <w:tc>
          <w:tcPr>
            <w:tcW w:w="0" w:type="auto"/>
          </w:tcPr>
          <w:p w14:paraId="2C60FCAA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FC9DD20" w14:textId="77777777" w:rsidR="004675D4" w:rsidRDefault="004675D4">
            <w:pPr>
              <w:pStyle w:val="Compact"/>
            </w:pPr>
          </w:p>
        </w:tc>
      </w:tr>
      <w:tr w:rsidR="004675D4" w14:paraId="09FEA682" w14:textId="77777777" w:rsidTr="00337FAB">
        <w:tc>
          <w:tcPr>
            <w:tcW w:w="0" w:type="auto"/>
          </w:tcPr>
          <w:p w14:paraId="6E7C6A9C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3612CAE6" w14:textId="77777777" w:rsidR="004675D4" w:rsidRDefault="004675D4">
            <w:pPr>
              <w:pStyle w:val="Compact"/>
            </w:pPr>
          </w:p>
        </w:tc>
      </w:tr>
      <w:tr w:rsidR="004675D4" w14:paraId="6546C1B2" w14:textId="77777777" w:rsidTr="00337FAB">
        <w:tc>
          <w:tcPr>
            <w:tcW w:w="0" w:type="auto"/>
          </w:tcPr>
          <w:p w14:paraId="0946919C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734CD2FA" w14:textId="77777777" w:rsidR="004675D4" w:rsidRDefault="004675D4">
            <w:pPr>
              <w:pStyle w:val="Compact"/>
            </w:pPr>
          </w:p>
        </w:tc>
      </w:tr>
      <w:tr w:rsidR="004675D4" w14:paraId="14FC828C" w14:textId="77777777" w:rsidTr="00337FAB">
        <w:tc>
          <w:tcPr>
            <w:tcW w:w="0" w:type="auto"/>
          </w:tcPr>
          <w:p w14:paraId="6681B3B0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8D7419A" w14:textId="77777777" w:rsidR="004675D4" w:rsidRDefault="004675D4">
            <w:pPr>
              <w:pStyle w:val="Compact"/>
            </w:pPr>
          </w:p>
        </w:tc>
      </w:tr>
    </w:tbl>
    <w:p w14:paraId="3628E0EB" w14:textId="77777777" w:rsidR="004675D4" w:rsidRDefault="00880301">
      <w:pPr>
        <w:pStyle w:val="Heading2"/>
      </w:pPr>
      <w:bookmarkStart w:id="2" w:name="thông-tin-bộ-phận"/>
      <w:bookmarkEnd w:id="1"/>
      <w:r>
        <w:t>THÔNG TIN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1157"/>
      </w:tblGrid>
      <w:tr w:rsidR="004675D4" w14:paraId="1ADBF135" w14:textId="77777777" w:rsidTr="00337FAB">
        <w:tc>
          <w:tcPr>
            <w:tcW w:w="0" w:type="auto"/>
          </w:tcPr>
          <w:p w14:paraId="594969B7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0698338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675D4" w14:paraId="4485B33F" w14:textId="77777777" w:rsidTr="00337FAB">
        <w:tc>
          <w:tcPr>
            <w:tcW w:w="0" w:type="auto"/>
          </w:tcPr>
          <w:p w14:paraId="02C14D75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Tên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CC534C1" w14:textId="77777777" w:rsidR="004675D4" w:rsidRDefault="004675D4">
            <w:pPr>
              <w:pStyle w:val="Compact"/>
            </w:pPr>
          </w:p>
        </w:tc>
      </w:tr>
      <w:tr w:rsidR="004675D4" w14:paraId="751402F1" w14:textId="77777777" w:rsidTr="00337FAB">
        <w:tc>
          <w:tcPr>
            <w:tcW w:w="0" w:type="auto"/>
          </w:tcPr>
          <w:p w14:paraId="583A4E47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FD9E431" w14:textId="77777777" w:rsidR="004675D4" w:rsidRDefault="004675D4">
            <w:pPr>
              <w:pStyle w:val="Compact"/>
            </w:pPr>
          </w:p>
        </w:tc>
      </w:tr>
      <w:tr w:rsidR="004675D4" w14:paraId="236FF03F" w14:textId="77777777" w:rsidTr="00337FAB">
        <w:tc>
          <w:tcPr>
            <w:tcW w:w="0" w:type="auto"/>
          </w:tcPr>
          <w:p w14:paraId="1BC1BAE9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nhân viên</w:t>
            </w:r>
          </w:p>
        </w:tc>
        <w:tc>
          <w:tcPr>
            <w:tcW w:w="0" w:type="auto"/>
          </w:tcPr>
          <w:p w14:paraId="722C2AB9" w14:textId="77777777" w:rsidR="004675D4" w:rsidRDefault="004675D4">
            <w:pPr>
              <w:pStyle w:val="Compact"/>
            </w:pPr>
          </w:p>
        </w:tc>
      </w:tr>
      <w:tr w:rsidR="004675D4" w14:paraId="18745239" w14:textId="77777777" w:rsidTr="00337FAB">
        <w:tc>
          <w:tcPr>
            <w:tcW w:w="0" w:type="auto"/>
          </w:tcPr>
          <w:p w14:paraId="1860703D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 chính</w:t>
            </w:r>
          </w:p>
        </w:tc>
        <w:tc>
          <w:tcPr>
            <w:tcW w:w="0" w:type="auto"/>
          </w:tcPr>
          <w:p w14:paraId="46BE9559" w14:textId="77777777" w:rsidR="004675D4" w:rsidRDefault="004675D4">
            <w:pPr>
              <w:pStyle w:val="Compact"/>
            </w:pPr>
          </w:p>
        </w:tc>
      </w:tr>
      <w:tr w:rsidR="004675D4" w14:paraId="554D944C" w14:textId="77777777" w:rsidTr="00337FAB">
        <w:tc>
          <w:tcPr>
            <w:tcW w:w="0" w:type="auto"/>
          </w:tcPr>
          <w:p w14:paraId="418314D9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CC38EE3" w14:textId="77777777" w:rsidR="004675D4" w:rsidRDefault="004675D4">
            <w:pPr>
              <w:pStyle w:val="Compact"/>
            </w:pPr>
          </w:p>
        </w:tc>
      </w:tr>
    </w:tbl>
    <w:p w14:paraId="1C3F0ECA" w14:textId="77777777" w:rsidR="004675D4" w:rsidRDefault="00880301">
      <w:pPr>
        <w:pStyle w:val="Heading2"/>
      </w:pPr>
      <w:bookmarkStart w:id="3" w:name="đề-xuất-ngân-sách"/>
      <w:bookmarkEnd w:id="2"/>
      <w:r>
        <w:t>Đ</w:t>
      </w:r>
      <w:r>
        <w:t>Ề</w:t>
      </w:r>
      <w:r>
        <w:t xml:space="preserve"> XU</w:t>
      </w:r>
      <w:r>
        <w:t>Ấ</w:t>
      </w:r>
      <w:r>
        <w:t>T NGÂN SÁCH</w:t>
      </w:r>
    </w:p>
    <w:p w14:paraId="3A27136E" w14:textId="77777777" w:rsidR="004675D4" w:rsidRDefault="00880301">
      <w:pPr>
        <w:pStyle w:val="Heading3"/>
      </w:pPr>
      <w:bookmarkStart w:id="4" w:name="tổng-quan-ngân-sách"/>
      <w:r>
        <w:t>1. T</w:t>
      </w:r>
      <w:r>
        <w:t>ổ</w:t>
      </w:r>
      <w:r>
        <w:t>ng quan ngân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4"/>
        <w:gridCol w:w="1157"/>
      </w:tblGrid>
      <w:tr w:rsidR="004675D4" w14:paraId="550F8244" w14:textId="77777777" w:rsidTr="00337FAB">
        <w:tc>
          <w:tcPr>
            <w:tcW w:w="0" w:type="auto"/>
          </w:tcPr>
          <w:p w14:paraId="082137B5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D62DEEF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675D4" w14:paraId="603A6F0A" w14:textId="77777777" w:rsidTr="00337FAB">
        <w:tc>
          <w:tcPr>
            <w:tcW w:w="0" w:type="auto"/>
          </w:tcPr>
          <w:p w14:paraId="4F0545E4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85717D8" w14:textId="77777777" w:rsidR="004675D4" w:rsidRDefault="004675D4">
            <w:pPr>
              <w:pStyle w:val="Compact"/>
            </w:pPr>
          </w:p>
        </w:tc>
      </w:tr>
      <w:tr w:rsidR="004675D4" w14:paraId="5C3D3201" w14:textId="77777777" w:rsidTr="00337FAB">
        <w:tc>
          <w:tcPr>
            <w:tcW w:w="0" w:type="auto"/>
          </w:tcPr>
          <w:p w14:paraId="3CC2CDF7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so 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năm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186455D3" w14:textId="77777777" w:rsidR="004675D4" w:rsidRDefault="004675D4">
            <w:pPr>
              <w:pStyle w:val="Compact"/>
            </w:pPr>
          </w:p>
        </w:tc>
      </w:tr>
      <w:tr w:rsidR="004675D4" w14:paraId="720B5033" w14:textId="77777777" w:rsidTr="00337FAB">
        <w:tc>
          <w:tcPr>
            <w:tcW w:w="0" w:type="auto"/>
          </w:tcPr>
          <w:p w14:paraId="32B42C9A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Lý do 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51FDA6D" w14:textId="77777777" w:rsidR="004675D4" w:rsidRDefault="004675D4">
            <w:pPr>
              <w:pStyle w:val="Compact"/>
            </w:pPr>
          </w:p>
        </w:tc>
      </w:tr>
      <w:tr w:rsidR="004675D4" w14:paraId="0D459428" w14:textId="77777777" w:rsidTr="00337FAB">
        <w:tc>
          <w:tcPr>
            <w:tcW w:w="0" w:type="auto"/>
          </w:tcPr>
          <w:p w14:paraId="3710B51B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7009AF6" w14:textId="77777777" w:rsidR="004675D4" w:rsidRDefault="004675D4">
            <w:pPr>
              <w:pStyle w:val="Compact"/>
            </w:pPr>
          </w:p>
        </w:tc>
      </w:tr>
    </w:tbl>
    <w:p w14:paraId="41516C44" w14:textId="77777777" w:rsidR="004675D4" w:rsidRDefault="00880301">
      <w:pPr>
        <w:pStyle w:val="Heading3"/>
      </w:pPr>
      <w:bookmarkStart w:id="5" w:name="phân-bổ-theo-hạng-mục"/>
      <w:bookmarkEnd w:id="4"/>
      <w:r>
        <w:t>2. Phân b</w:t>
      </w:r>
      <w:r>
        <w:t>ổ</w:t>
      </w:r>
      <w:r>
        <w:t xml:space="preserve"> theo h</w:t>
      </w:r>
      <w:r>
        <w:t>ạ</w:t>
      </w:r>
      <w:r>
        <w:t>ng m</w:t>
      </w:r>
      <w:r>
        <w:t>ụ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4675D4" w14:paraId="267BAA4F" w14:textId="77777777" w:rsidTr="00337FAB">
        <w:tc>
          <w:tcPr>
            <w:tcW w:w="1584" w:type="dxa"/>
          </w:tcPr>
          <w:p w14:paraId="6BB34D35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58A5E8A8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6FDB5F5A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4DE5F63B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1584" w:type="dxa"/>
          </w:tcPr>
          <w:p w14:paraId="0A241D10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675D4" w14:paraId="0A26BC0B" w14:textId="77777777" w:rsidTr="00337FAB">
        <w:tc>
          <w:tcPr>
            <w:tcW w:w="1584" w:type="dxa"/>
          </w:tcPr>
          <w:p w14:paraId="714154B7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1</w:t>
            </w:r>
          </w:p>
        </w:tc>
        <w:tc>
          <w:tcPr>
            <w:tcW w:w="1584" w:type="dxa"/>
          </w:tcPr>
          <w:p w14:paraId="725BDD46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4944BCBE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6D0997AB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240C6260" w14:textId="77777777" w:rsidR="004675D4" w:rsidRDefault="004675D4">
            <w:pPr>
              <w:pStyle w:val="Compact"/>
            </w:pPr>
          </w:p>
        </w:tc>
      </w:tr>
      <w:tr w:rsidR="004675D4" w14:paraId="704A7921" w14:textId="77777777" w:rsidTr="00337FAB">
        <w:tc>
          <w:tcPr>
            <w:tcW w:w="1584" w:type="dxa"/>
          </w:tcPr>
          <w:p w14:paraId="0B08AA32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2</w:t>
            </w:r>
          </w:p>
        </w:tc>
        <w:tc>
          <w:tcPr>
            <w:tcW w:w="1584" w:type="dxa"/>
          </w:tcPr>
          <w:p w14:paraId="6675FC7B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763DCF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2D21BBB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22C15BC" w14:textId="77777777" w:rsidR="004675D4" w:rsidRDefault="004675D4">
            <w:pPr>
              <w:pStyle w:val="Compact"/>
            </w:pPr>
          </w:p>
        </w:tc>
      </w:tr>
      <w:tr w:rsidR="004675D4" w14:paraId="5095D1FA" w14:textId="77777777" w:rsidTr="00337FAB">
        <w:tc>
          <w:tcPr>
            <w:tcW w:w="1584" w:type="dxa"/>
          </w:tcPr>
          <w:p w14:paraId="7415CACB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3</w:t>
            </w:r>
          </w:p>
        </w:tc>
        <w:tc>
          <w:tcPr>
            <w:tcW w:w="1584" w:type="dxa"/>
          </w:tcPr>
          <w:p w14:paraId="0311BC92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A7BD307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B5B90E8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62D2EB32" w14:textId="77777777" w:rsidR="004675D4" w:rsidRDefault="004675D4">
            <w:pPr>
              <w:pStyle w:val="Compact"/>
            </w:pPr>
          </w:p>
        </w:tc>
      </w:tr>
      <w:tr w:rsidR="004675D4" w14:paraId="23D5EF1A" w14:textId="77777777" w:rsidTr="00337FAB">
        <w:tc>
          <w:tcPr>
            <w:tcW w:w="1584" w:type="dxa"/>
          </w:tcPr>
          <w:p w14:paraId="1EA5447B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4</w:t>
            </w:r>
          </w:p>
        </w:tc>
        <w:tc>
          <w:tcPr>
            <w:tcW w:w="1584" w:type="dxa"/>
          </w:tcPr>
          <w:p w14:paraId="4540E24C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65365F9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1FEFA5A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DD7333F" w14:textId="77777777" w:rsidR="004675D4" w:rsidRDefault="004675D4">
            <w:pPr>
              <w:pStyle w:val="Compact"/>
            </w:pPr>
          </w:p>
        </w:tc>
      </w:tr>
      <w:tr w:rsidR="004675D4" w14:paraId="0B83DFF6" w14:textId="77777777" w:rsidTr="00337FAB">
        <w:tc>
          <w:tcPr>
            <w:tcW w:w="1584" w:type="dxa"/>
          </w:tcPr>
          <w:p w14:paraId="61426B8B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5</w:t>
            </w:r>
          </w:p>
        </w:tc>
        <w:tc>
          <w:tcPr>
            <w:tcW w:w="1584" w:type="dxa"/>
          </w:tcPr>
          <w:p w14:paraId="4C24AF0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65C73B8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13D02633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3562987" w14:textId="77777777" w:rsidR="004675D4" w:rsidRDefault="004675D4">
            <w:pPr>
              <w:pStyle w:val="Compact"/>
            </w:pPr>
          </w:p>
        </w:tc>
      </w:tr>
      <w:tr w:rsidR="004675D4" w14:paraId="171C59E0" w14:textId="77777777" w:rsidTr="00337FAB">
        <w:tc>
          <w:tcPr>
            <w:tcW w:w="1584" w:type="dxa"/>
          </w:tcPr>
          <w:p w14:paraId="5D339185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1E627B27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431B46DB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87A2889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171D59A" w14:textId="77777777" w:rsidR="004675D4" w:rsidRDefault="004675D4">
            <w:pPr>
              <w:pStyle w:val="Compact"/>
            </w:pPr>
          </w:p>
        </w:tc>
      </w:tr>
    </w:tbl>
    <w:p w14:paraId="35B0B38D" w14:textId="77777777" w:rsidR="004675D4" w:rsidRDefault="00880301">
      <w:pPr>
        <w:pStyle w:val="Heading3"/>
      </w:pPr>
      <w:bookmarkStart w:id="6" w:name="phân-bổ-theo-tháng"/>
      <w:bookmarkEnd w:id="5"/>
      <w:r>
        <w:t>3. Phân b</w:t>
      </w:r>
      <w:r>
        <w:t>ổ</w:t>
      </w:r>
      <w:r>
        <w:t xml:space="preserve"> theo tháng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4675D4" w14:paraId="7622A396" w14:textId="77777777" w:rsidTr="00337FAB">
        <w:tc>
          <w:tcPr>
            <w:tcW w:w="1584" w:type="dxa"/>
          </w:tcPr>
          <w:p w14:paraId="56E50582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1584" w:type="dxa"/>
          </w:tcPr>
          <w:p w14:paraId="2B112B89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4CC00268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7D292F3D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Lý do</w:t>
            </w:r>
          </w:p>
        </w:tc>
        <w:tc>
          <w:tcPr>
            <w:tcW w:w="1584" w:type="dxa"/>
          </w:tcPr>
          <w:p w14:paraId="300620BC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675D4" w14:paraId="379F2C6A" w14:textId="77777777" w:rsidTr="00337FAB">
        <w:tc>
          <w:tcPr>
            <w:tcW w:w="1584" w:type="dxa"/>
          </w:tcPr>
          <w:p w14:paraId="29EAA2C9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9</w:t>
            </w:r>
          </w:p>
        </w:tc>
        <w:tc>
          <w:tcPr>
            <w:tcW w:w="1584" w:type="dxa"/>
          </w:tcPr>
          <w:p w14:paraId="2973C513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95C2B63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FF96BBA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EA69496" w14:textId="77777777" w:rsidR="004675D4" w:rsidRDefault="004675D4">
            <w:pPr>
              <w:pStyle w:val="Compact"/>
            </w:pPr>
          </w:p>
        </w:tc>
      </w:tr>
      <w:tr w:rsidR="004675D4" w14:paraId="1B4FF225" w14:textId="77777777" w:rsidTr="00337FAB">
        <w:tc>
          <w:tcPr>
            <w:tcW w:w="1584" w:type="dxa"/>
          </w:tcPr>
          <w:p w14:paraId="7077A3E4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10</w:t>
            </w:r>
          </w:p>
        </w:tc>
        <w:tc>
          <w:tcPr>
            <w:tcW w:w="1584" w:type="dxa"/>
          </w:tcPr>
          <w:p w14:paraId="38D74350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53E13A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2985B5DB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99E5C84" w14:textId="77777777" w:rsidR="004675D4" w:rsidRDefault="004675D4">
            <w:pPr>
              <w:pStyle w:val="Compact"/>
            </w:pPr>
          </w:p>
        </w:tc>
      </w:tr>
      <w:tr w:rsidR="004675D4" w14:paraId="67675813" w14:textId="77777777" w:rsidTr="00337FAB">
        <w:tc>
          <w:tcPr>
            <w:tcW w:w="1584" w:type="dxa"/>
          </w:tcPr>
          <w:p w14:paraId="65094623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11</w:t>
            </w:r>
          </w:p>
        </w:tc>
        <w:tc>
          <w:tcPr>
            <w:tcW w:w="1584" w:type="dxa"/>
          </w:tcPr>
          <w:p w14:paraId="2FD49E9B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AD57DBF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B45CF45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02D5D77" w14:textId="77777777" w:rsidR="004675D4" w:rsidRDefault="004675D4">
            <w:pPr>
              <w:pStyle w:val="Compact"/>
            </w:pPr>
          </w:p>
        </w:tc>
      </w:tr>
      <w:tr w:rsidR="004675D4" w14:paraId="7B4C7A55" w14:textId="77777777" w:rsidTr="00337FAB">
        <w:tc>
          <w:tcPr>
            <w:tcW w:w="1584" w:type="dxa"/>
          </w:tcPr>
          <w:p w14:paraId="02AAB370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12</w:t>
            </w:r>
          </w:p>
        </w:tc>
        <w:tc>
          <w:tcPr>
            <w:tcW w:w="1584" w:type="dxa"/>
          </w:tcPr>
          <w:p w14:paraId="69B28C14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1B4C48C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EE4DAD8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CAC5BD8" w14:textId="77777777" w:rsidR="004675D4" w:rsidRDefault="004675D4">
            <w:pPr>
              <w:pStyle w:val="Compact"/>
            </w:pPr>
          </w:p>
        </w:tc>
      </w:tr>
      <w:tr w:rsidR="004675D4" w14:paraId="21152F84" w14:textId="77777777" w:rsidTr="00337FAB">
        <w:tc>
          <w:tcPr>
            <w:tcW w:w="1584" w:type="dxa"/>
          </w:tcPr>
          <w:p w14:paraId="3FFDFB4D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1584" w:type="dxa"/>
          </w:tcPr>
          <w:p w14:paraId="0D9E8C85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1681921A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3CEA360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295E48A2" w14:textId="77777777" w:rsidR="004675D4" w:rsidRDefault="004675D4">
            <w:pPr>
              <w:pStyle w:val="Compact"/>
            </w:pPr>
          </w:p>
        </w:tc>
      </w:tr>
      <w:tr w:rsidR="004675D4" w14:paraId="76B29D80" w14:textId="77777777" w:rsidTr="00337FAB">
        <w:tc>
          <w:tcPr>
            <w:tcW w:w="1584" w:type="dxa"/>
          </w:tcPr>
          <w:p w14:paraId="44CCAB6D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1584" w:type="dxa"/>
          </w:tcPr>
          <w:p w14:paraId="7AD95195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E1BAAE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6793239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2886C60" w14:textId="77777777" w:rsidR="004675D4" w:rsidRDefault="004675D4">
            <w:pPr>
              <w:pStyle w:val="Compact"/>
            </w:pPr>
          </w:p>
        </w:tc>
      </w:tr>
      <w:tr w:rsidR="004675D4" w14:paraId="552F3EEB" w14:textId="77777777" w:rsidTr="00337FAB">
        <w:tc>
          <w:tcPr>
            <w:tcW w:w="1584" w:type="dxa"/>
          </w:tcPr>
          <w:p w14:paraId="3D5136CE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1584" w:type="dxa"/>
          </w:tcPr>
          <w:p w14:paraId="6FB047B0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8BB1662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1C5699BA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41542C2B" w14:textId="77777777" w:rsidR="004675D4" w:rsidRDefault="004675D4">
            <w:pPr>
              <w:pStyle w:val="Compact"/>
            </w:pPr>
          </w:p>
        </w:tc>
      </w:tr>
      <w:tr w:rsidR="004675D4" w14:paraId="40915129" w14:textId="77777777" w:rsidTr="00337FAB">
        <w:tc>
          <w:tcPr>
            <w:tcW w:w="1584" w:type="dxa"/>
          </w:tcPr>
          <w:p w14:paraId="108D9A49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4</w:t>
            </w:r>
          </w:p>
        </w:tc>
        <w:tc>
          <w:tcPr>
            <w:tcW w:w="1584" w:type="dxa"/>
          </w:tcPr>
          <w:p w14:paraId="23649EF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663419CA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7CE37F7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D45F9EA" w14:textId="77777777" w:rsidR="004675D4" w:rsidRDefault="004675D4">
            <w:pPr>
              <w:pStyle w:val="Compact"/>
            </w:pPr>
          </w:p>
        </w:tc>
      </w:tr>
      <w:tr w:rsidR="004675D4" w14:paraId="13BF962B" w14:textId="77777777" w:rsidTr="00337FAB">
        <w:tc>
          <w:tcPr>
            <w:tcW w:w="1584" w:type="dxa"/>
          </w:tcPr>
          <w:p w14:paraId="21E372DB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5</w:t>
            </w:r>
          </w:p>
        </w:tc>
        <w:tc>
          <w:tcPr>
            <w:tcW w:w="1584" w:type="dxa"/>
          </w:tcPr>
          <w:p w14:paraId="2DB9F0AF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1533B18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10EF98A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687D33D" w14:textId="77777777" w:rsidR="004675D4" w:rsidRDefault="004675D4">
            <w:pPr>
              <w:pStyle w:val="Compact"/>
            </w:pPr>
          </w:p>
        </w:tc>
      </w:tr>
      <w:tr w:rsidR="004675D4" w14:paraId="1BAB835A" w14:textId="77777777" w:rsidTr="00337FAB">
        <w:tc>
          <w:tcPr>
            <w:tcW w:w="1584" w:type="dxa"/>
          </w:tcPr>
          <w:p w14:paraId="37F0A7BE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6</w:t>
            </w:r>
          </w:p>
        </w:tc>
        <w:tc>
          <w:tcPr>
            <w:tcW w:w="1584" w:type="dxa"/>
          </w:tcPr>
          <w:p w14:paraId="265FFFB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4BE2B5B9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3625FA9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FFCADFB" w14:textId="77777777" w:rsidR="004675D4" w:rsidRDefault="004675D4">
            <w:pPr>
              <w:pStyle w:val="Compact"/>
            </w:pPr>
          </w:p>
        </w:tc>
      </w:tr>
      <w:tr w:rsidR="004675D4" w14:paraId="307D4C87" w14:textId="77777777" w:rsidTr="00337FAB">
        <w:tc>
          <w:tcPr>
            <w:tcW w:w="1584" w:type="dxa"/>
          </w:tcPr>
          <w:p w14:paraId="1DDACF44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7</w:t>
            </w:r>
          </w:p>
        </w:tc>
        <w:tc>
          <w:tcPr>
            <w:tcW w:w="1584" w:type="dxa"/>
          </w:tcPr>
          <w:p w14:paraId="6E4E26B0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472F169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483556E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6D715957" w14:textId="77777777" w:rsidR="004675D4" w:rsidRDefault="004675D4">
            <w:pPr>
              <w:pStyle w:val="Compact"/>
            </w:pPr>
          </w:p>
        </w:tc>
      </w:tr>
      <w:tr w:rsidR="004675D4" w14:paraId="734397AE" w14:textId="77777777" w:rsidTr="00337FAB">
        <w:tc>
          <w:tcPr>
            <w:tcW w:w="1584" w:type="dxa"/>
          </w:tcPr>
          <w:p w14:paraId="51ED9C80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Tháng 8</w:t>
            </w:r>
          </w:p>
        </w:tc>
        <w:tc>
          <w:tcPr>
            <w:tcW w:w="1584" w:type="dxa"/>
          </w:tcPr>
          <w:p w14:paraId="2399C2F4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CD8C60F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33308DE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7E7D0D6" w14:textId="77777777" w:rsidR="004675D4" w:rsidRDefault="004675D4">
            <w:pPr>
              <w:pStyle w:val="Compact"/>
            </w:pPr>
          </w:p>
        </w:tc>
      </w:tr>
      <w:tr w:rsidR="004675D4" w14:paraId="0EB4DC6F" w14:textId="77777777" w:rsidTr="00337FAB">
        <w:tc>
          <w:tcPr>
            <w:tcW w:w="1584" w:type="dxa"/>
          </w:tcPr>
          <w:p w14:paraId="031EDB50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51D02B28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A1485FC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4064E6F8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9FD8A70" w14:textId="77777777" w:rsidR="004675D4" w:rsidRDefault="004675D4">
            <w:pPr>
              <w:pStyle w:val="Compact"/>
            </w:pPr>
          </w:p>
        </w:tc>
      </w:tr>
    </w:tbl>
    <w:p w14:paraId="4B79379C" w14:textId="77777777" w:rsidR="004675D4" w:rsidRDefault="00880301">
      <w:pPr>
        <w:pStyle w:val="Heading2"/>
      </w:pPr>
      <w:bookmarkStart w:id="7" w:name="chi-tiết-đề-xuất"/>
      <w:bookmarkEnd w:id="3"/>
      <w:bookmarkEnd w:id="6"/>
      <w:r>
        <w:t>CHI TI</w:t>
      </w:r>
      <w:r>
        <w:t>Ế</w:t>
      </w:r>
      <w:r>
        <w:t>T Đ</w:t>
      </w:r>
      <w:r>
        <w:t>Ề</w:t>
      </w:r>
      <w:r>
        <w:t xml:space="preserve"> XU</w:t>
      </w:r>
      <w:r>
        <w:t>Ấ</w:t>
      </w:r>
      <w:r>
        <w:t>T</w:t>
      </w:r>
    </w:p>
    <w:p w14:paraId="045738BD" w14:textId="77777777" w:rsidR="004675D4" w:rsidRDefault="00880301">
      <w:pPr>
        <w:pStyle w:val="Heading3"/>
      </w:pPr>
      <w:bookmarkStart w:id="8" w:name="hạng-mục-chi-tiết"/>
      <w:r>
        <w:t>1. H</w:t>
      </w:r>
      <w:r>
        <w:t>ạ</w:t>
      </w:r>
      <w:r>
        <w:t>ng m</w:t>
      </w:r>
      <w:r>
        <w:t>ụ</w:t>
      </w:r>
      <w:r>
        <w:t>c chi ti</w:t>
      </w:r>
      <w:r>
        <w:t>ế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4675D4" w14:paraId="515CF8AE" w14:textId="77777777" w:rsidTr="00337FAB">
        <w:tc>
          <w:tcPr>
            <w:tcW w:w="1584" w:type="dxa"/>
          </w:tcPr>
          <w:p w14:paraId="21284EB4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22601108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1584" w:type="dxa"/>
          </w:tcPr>
          <w:p w14:paraId="5A7A17E0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18F2E084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389BF042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4675D4" w14:paraId="760E8888" w14:textId="77777777" w:rsidTr="00337FAB">
        <w:tc>
          <w:tcPr>
            <w:tcW w:w="1584" w:type="dxa"/>
          </w:tcPr>
          <w:p w14:paraId="76BD09D8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1</w:t>
            </w:r>
          </w:p>
        </w:tc>
        <w:tc>
          <w:tcPr>
            <w:tcW w:w="1584" w:type="dxa"/>
          </w:tcPr>
          <w:p w14:paraId="4D2F8D1E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445963C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6CA14992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29054B6" w14:textId="77777777" w:rsidR="004675D4" w:rsidRDefault="004675D4">
            <w:pPr>
              <w:pStyle w:val="Compact"/>
            </w:pPr>
          </w:p>
        </w:tc>
      </w:tr>
      <w:tr w:rsidR="004675D4" w14:paraId="049C602A" w14:textId="77777777" w:rsidTr="00337FAB">
        <w:tc>
          <w:tcPr>
            <w:tcW w:w="1584" w:type="dxa"/>
          </w:tcPr>
          <w:p w14:paraId="2698AF03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2</w:t>
            </w:r>
          </w:p>
        </w:tc>
        <w:tc>
          <w:tcPr>
            <w:tcW w:w="1584" w:type="dxa"/>
          </w:tcPr>
          <w:p w14:paraId="4A7EDC55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FD78556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A2339FE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4748198" w14:textId="77777777" w:rsidR="004675D4" w:rsidRDefault="004675D4">
            <w:pPr>
              <w:pStyle w:val="Compact"/>
            </w:pPr>
          </w:p>
        </w:tc>
      </w:tr>
      <w:tr w:rsidR="004675D4" w14:paraId="56DA1461" w14:textId="77777777" w:rsidTr="00337FAB">
        <w:tc>
          <w:tcPr>
            <w:tcW w:w="1584" w:type="dxa"/>
          </w:tcPr>
          <w:p w14:paraId="7E21EAB8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3</w:t>
            </w:r>
          </w:p>
        </w:tc>
        <w:tc>
          <w:tcPr>
            <w:tcW w:w="1584" w:type="dxa"/>
          </w:tcPr>
          <w:p w14:paraId="76368F46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26236924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37855588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112F18E0" w14:textId="77777777" w:rsidR="004675D4" w:rsidRDefault="004675D4">
            <w:pPr>
              <w:pStyle w:val="Compact"/>
            </w:pPr>
          </w:p>
        </w:tc>
      </w:tr>
      <w:tr w:rsidR="004675D4" w14:paraId="5143957F" w14:textId="77777777" w:rsidTr="00337FAB">
        <w:tc>
          <w:tcPr>
            <w:tcW w:w="1584" w:type="dxa"/>
          </w:tcPr>
          <w:p w14:paraId="074CA043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4</w:t>
            </w:r>
          </w:p>
        </w:tc>
        <w:tc>
          <w:tcPr>
            <w:tcW w:w="1584" w:type="dxa"/>
          </w:tcPr>
          <w:p w14:paraId="21ACE7B5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141DB88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68F9C8A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5E753372" w14:textId="77777777" w:rsidR="004675D4" w:rsidRDefault="004675D4">
            <w:pPr>
              <w:pStyle w:val="Compact"/>
            </w:pPr>
          </w:p>
        </w:tc>
      </w:tr>
      <w:tr w:rsidR="004675D4" w14:paraId="24106501" w14:textId="77777777" w:rsidTr="00337FAB">
        <w:tc>
          <w:tcPr>
            <w:tcW w:w="1584" w:type="dxa"/>
          </w:tcPr>
          <w:p w14:paraId="28CB175C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5</w:t>
            </w:r>
          </w:p>
        </w:tc>
        <w:tc>
          <w:tcPr>
            <w:tcW w:w="1584" w:type="dxa"/>
          </w:tcPr>
          <w:p w14:paraId="124BDF52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03C2F76D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699AD1A2" w14:textId="77777777" w:rsidR="004675D4" w:rsidRDefault="004675D4">
            <w:pPr>
              <w:pStyle w:val="Compact"/>
            </w:pPr>
          </w:p>
        </w:tc>
        <w:tc>
          <w:tcPr>
            <w:tcW w:w="1584" w:type="dxa"/>
          </w:tcPr>
          <w:p w14:paraId="7369272A" w14:textId="77777777" w:rsidR="004675D4" w:rsidRDefault="004675D4">
            <w:pPr>
              <w:pStyle w:val="Compact"/>
            </w:pPr>
          </w:p>
        </w:tc>
      </w:tr>
    </w:tbl>
    <w:p w14:paraId="23FF9CD3" w14:textId="77777777" w:rsidR="004675D4" w:rsidRDefault="00880301">
      <w:pPr>
        <w:pStyle w:val="Heading3"/>
      </w:pPr>
      <w:bookmarkStart w:id="9" w:name="thông-tin-bổ-sung"/>
      <w:bookmarkEnd w:id="8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4"/>
        <w:gridCol w:w="1157"/>
      </w:tblGrid>
      <w:tr w:rsidR="004675D4" w14:paraId="49631A77" w14:textId="77777777" w:rsidTr="00337FAB">
        <w:tc>
          <w:tcPr>
            <w:tcW w:w="0" w:type="auto"/>
          </w:tcPr>
          <w:p w14:paraId="20300CBE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E659070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4675D4" w14:paraId="29BD6C77" w14:textId="77777777" w:rsidTr="00337FAB">
        <w:tc>
          <w:tcPr>
            <w:tcW w:w="0" w:type="auto"/>
          </w:tcPr>
          <w:p w14:paraId="79FB11C8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 đ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FE61B98" w14:textId="77777777" w:rsidR="004675D4" w:rsidRDefault="004675D4">
            <w:pPr>
              <w:pStyle w:val="Compact"/>
            </w:pPr>
          </w:p>
        </w:tc>
      </w:tr>
      <w:tr w:rsidR="004675D4" w14:paraId="187A1A2A" w14:textId="77777777" w:rsidTr="00337FAB">
        <w:tc>
          <w:tcPr>
            <w:tcW w:w="0" w:type="auto"/>
          </w:tcPr>
          <w:p w14:paraId="62F6C754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mong đ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3049C0E7" w14:textId="77777777" w:rsidR="004675D4" w:rsidRDefault="004675D4">
            <w:pPr>
              <w:pStyle w:val="Compact"/>
            </w:pPr>
          </w:p>
        </w:tc>
      </w:tr>
      <w:tr w:rsidR="004675D4" w14:paraId="4246224C" w14:textId="77777777" w:rsidTr="00337FAB">
        <w:tc>
          <w:tcPr>
            <w:tcW w:w="0" w:type="auto"/>
          </w:tcPr>
          <w:p w14:paraId="1F4A723C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có th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 xml:space="preserve"> g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60D2B63" w14:textId="77777777" w:rsidR="004675D4" w:rsidRDefault="004675D4">
            <w:pPr>
              <w:pStyle w:val="Compact"/>
            </w:pPr>
          </w:p>
        </w:tc>
      </w:tr>
      <w:tr w:rsidR="004675D4" w14:paraId="03D59D2F" w14:textId="77777777" w:rsidTr="00337FAB">
        <w:tc>
          <w:tcPr>
            <w:tcW w:w="0" w:type="auto"/>
          </w:tcPr>
          <w:p w14:paraId="179E9355" w14:textId="77777777" w:rsidR="004675D4" w:rsidRDefault="00880301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 kh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ph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986CF90" w14:textId="77777777" w:rsidR="004675D4" w:rsidRDefault="004675D4">
            <w:pPr>
              <w:pStyle w:val="Compact"/>
            </w:pPr>
          </w:p>
        </w:tc>
      </w:tr>
    </w:tbl>
    <w:p w14:paraId="34FBCDB2" w14:textId="77777777" w:rsidR="004675D4" w:rsidRDefault="00880301">
      <w:pPr>
        <w:pStyle w:val="Heading2"/>
      </w:pPr>
      <w:bookmarkStart w:id="10" w:name="xác-nhận"/>
      <w:bookmarkEnd w:id="7"/>
      <w:bookmarkEnd w:id="9"/>
      <w:r>
        <w:t>XÁC NH</w:t>
      </w:r>
      <w:r>
        <w:t>Ậ</w:t>
      </w:r>
      <w:r>
        <w:t>N</w:t>
      </w:r>
    </w:p>
    <w:p w14:paraId="3B0EF34A" w14:textId="77777777" w:rsidR="004675D4" w:rsidRDefault="00880301">
      <w:pPr>
        <w:pStyle w:val="Heading3"/>
      </w:pPr>
      <w:bookmarkStart w:id="11" w:name="trưởng-bộ-phận"/>
      <w:r>
        <w:t>Trư</w:t>
      </w:r>
      <w:r>
        <w:t>ở</w:t>
      </w:r>
      <w:r>
        <w:t>ng b</w:t>
      </w:r>
      <w:r>
        <w:t>ộ</w:t>
      </w:r>
      <w:r>
        <w:t xml:space="preserve"> ph</w:t>
      </w:r>
      <w:r>
        <w:t>ậ</w:t>
      </w:r>
      <w:r>
        <w:t>n:</w:t>
      </w:r>
    </w:p>
    <w:p w14:paraId="47983E9D" w14:textId="77777777" w:rsidR="004675D4" w:rsidRDefault="00880301">
      <w:pPr>
        <w:pStyle w:val="Compact"/>
        <w:numPr>
          <w:ilvl w:val="0"/>
          <w:numId w:val="2"/>
        </w:numPr>
      </w:pPr>
      <w:r>
        <w:t>Đã xem xét k</w:t>
      </w:r>
      <w:r>
        <w:t>ỹ</w:t>
      </w:r>
      <w:r>
        <w:t xml:space="preserve"> lư</w:t>
      </w:r>
      <w:r>
        <w:t>ỡ</w:t>
      </w:r>
      <w:r>
        <w:t>ng</w:t>
      </w:r>
    </w:p>
    <w:p w14:paraId="36A6F9FB" w14:textId="77777777" w:rsidR="004675D4" w:rsidRDefault="00880301">
      <w:pPr>
        <w:pStyle w:val="Compact"/>
        <w:numPr>
          <w:ilvl w:val="0"/>
          <w:numId w:val="3"/>
        </w:numPr>
      </w:pPr>
      <w:r>
        <w:t>Đã tính toán chính xác</w:t>
      </w:r>
    </w:p>
    <w:p w14:paraId="3ED0F012" w14:textId="77777777" w:rsidR="004675D4" w:rsidRDefault="00880301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7096ACDE" w14:textId="77777777" w:rsidR="004675D4" w:rsidRDefault="0088030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F72A1AE" w14:textId="77777777" w:rsidR="004675D4" w:rsidRDefault="00880301">
      <w:pPr>
        <w:pStyle w:val="Heading3"/>
      </w:pPr>
      <w:bookmarkStart w:id="12" w:name="phòng-kế-toán"/>
      <w:bookmarkEnd w:id="11"/>
      <w:r>
        <w:t>Phòng K</w:t>
      </w:r>
      <w:r>
        <w:t>ế</w:t>
      </w:r>
      <w:r>
        <w:t xml:space="preserve"> toán:</w:t>
      </w:r>
    </w:p>
    <w:p w14:paraId="4BB172BE" w14:textId="77777777" w:rsidR="004675D4" w:rsidRDefault="00880301">
      <w:pPr>
        <w:pStyle w:val="Compact"/>
        <w:numPr>
          <w:ilvl w:val="0"/>
          <w:numId w:val="5"/>
        </w:numPr>
      </w:pPr>
      <w:r>
        <w:t>Đã xem xét đ</w:t>
      </w:r>
      <w:r>
        <w:t>ề</w:t>
      </w:r>
      <w:r>
        <w:t xml:space="preserve"> xu</w:t>
      </w:r>
      <w:r>
        <w:t>ấ</w:t>
      </w:r>
      <w:r>
        <w:t>t</w:t>
      </w:r>
    </w:p>
    <w:p w14:paraId="718BB764" w14:textId="77777777" w:rsidR="004675D4" w:rsidRDefault="00880301">
      <w:pPr>
        <w:pStyle w:val="Compact"/>
        <w:numPr>
          <w:ilvl w:val="0"/>
          <w:numId w:val="6"/>
        </w:numPr>
      </w:pPr>
      <w:r>
        <w:lastRenderedPageBreak/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18076567" w14:textId="77777777" w:rsidR="004675D4" w:rsidRDefault="00880301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6EC9CD73" w14:textId="77777777" w:rsidR="004675D4" w:rsidRDefault="0088030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EDB94FC" w14:textId="77777777" w:rsidR="004675D4" w:rsidRDefault="00880301">
      <w:pPr>
        <w:pStyle w:val="Heading3"/>
      </w:pPr>
      <w:bookmarkStart w:id="13" w:name="ban-giám-hiệu"/>
      <w:bookmarkEnd w:id="12"/>
      <w:r>
        <w:t>Ban Giám hi</w:t>
      </w:r>
      <w:r>
        <w:t>ệ</w:t>
      </w:r>
      <w:r>
        <w:t>u:</w:t>
      </w:r>
    </w:p>
    <w:p w14:paraId="58EF6A14" w14:textId="77777777" w:rsidR="004675D4" w:rsidRDefault="00880301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73C555A2" w14:textId="77777777" w:rsidR="004675D4" w:rsidRDefault="00880301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đ</w:t>
      </w:r>
      <w:r>
        <w:t>ề</w:t>
      </w:r>
      <w:r>
        <w:t xml:space="preserve"> xu</w:t>
      </w:r>
      <w:r>
        <w:t>ấ</w:t>
      </w:r>
      <w:r>
        <w:t>t</w:t>
      </w:r>
    </w:p>
    <w:p w14:paraId="747315EB" w14:textId="77777777" w:rsidR="004675D4" w:rsidRDefault="00880301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7E1CD220" w14:textId="77777777" w:rsidR="004675D4" w:rsidRDefault="0088030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2B61C46" w14:textId="77777777" w:rsidR="004675D4" w:rsidRDefault="00880301">
      <w:pPr>
        <w:pStyle w:val="Heading2"/>
      </w:pPr>
      <w:bookmarkStart w:id="14" w:name="ghi-chú"/>
      <w:bookmarkEnd w:id="10"/>
      <w:bookmarkEnd w:id="13"/>
      <w:r>
        <w:t>GHI CHÚ</w:t>
      </w:r>
    </w:p>
    <w:p w14:paraId="0F676CA5" w14:textId="77777777" w:rsidR="004675D4" w:rsidRDefault="00880301">
      <w:pPr>
        <w:pStyle w:val="Heading2"/>
      </w:pPr>
      <w:bookmarkStart w:id="15" w:name="thông-tin-bổ-sung-1"/>
      <w:bookmarkEnd w:id="14"/>
      <w:r>
        <w:t>### Thông tin b</w:t>
      </w:r>
      <w:r>
        <w:t>ổ</w:t>
      </w:r>
      <w:r>
        <w:t xml:space="preserve"> sung:</w:t>
      </w:r>
    </w:p>
    <w:p w14:paraId="0DBFA6CC" w14:textId="77777777" w:rsidR="004675D4" w:rsidRDefault="00880301">
      <w:pPr>
        <w:pStyle w:val="Heading2"/>
      </w:pPr>
      <w:bookmarkStart w:id="16" w:name="lưu-ý-quan-trọng"/>
      <w:bookmarkEnd w:id="15"/>
      <w:r>
        <w:t>### Lưu ý quan tr</w:t>
      </w:r>
      <w:r>
        <w:t>ọ</w:t>
      </w:r>
      <w:r>
        <w:t>ng:</w:t>
      </w:r>
    </w:p>
    <w:p w14:paraId="0C6EA413" w14:textId="77777777" w:rsidR="004675D4" w:rsidRDefault="00880301">
      <w:r>
        <w:pict w14:anchorId="79DA3A23">
          <v:rect id="_x0000_i1026" style="width:0;height:1.5pt" o:hralign="center" o:hrstd="t" o:hr="t"/>
        </w:pict>
      </w:r>
    </w:p>
    <w:p w14:paraId="0B9916B7" w14:textId="77777777" w:rsidR="004675D4" w:rsidRDefault="00880301">
      <w:pPr>
        <w:pStyle w:val="FirstParagraph"/>
      </w:pPr>
      <w:r>
        <w:rPr>
          <w:b/>
          <w:bCs/>
        </w:rPr>
        <w:t>Ghi chú:</w:t>
      </w:r>
      <w:r>
        <w:t xml:space="preserve"> Form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h</w:t>
      </w:r>
      <w:r>
        <w:t>ạ</w:t>
      </w:r>
      <w:r>
        <w:t>n quy đ</w:t>
      </w:r>
      <w:r>
        <w:t>ị</w:t>
      </w:r>
      <w:r>
        <w:t>nh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quy trình l</w:t>
      </w:r>
      <w:r>
        <w:t>ậ</w:t>
      </w:r>
      <w:r>
        <w:t>p ngân sách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</w:t>
      </w:r>
      <w:r>
        <w:t xml:space="preserve"> đúng th</w:t>
      </w:r>
      <w:r>
        <w:t>ờ</w:t>
      </w:r>
      <w:r>
        <w:t>i gian.</w:t>
      </w:r>
      <w:bookmarkEnd w:id="0"/>
      <w:bookmarkEnd w:id="16"/>
    </w:p>
    <w:sectPr w:rsidR="004675D4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7D628" w14:textId="77777777" w:rsidR="00880301" w:rsidRDefault="00880301" w:rsidP="00337FAB">
      <w:pPr>
        <w:spacing w:line="240" w:lineRule="auto"/>
      </w:pPr>
      <w:r>
        <w:separator/>
      </w:r>
    </w:p>
  </w:endnote>
  <w:endnote w:type="continuationSeparator" w:id="0">
    <w:p w14:paraId="3627531D" w14:textId="77777777" w:rsidR="00880301" w:rsidRDefault="00880301" w:rsidP="00337F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14369" w14:textId="77777777" w:rsidR="00880301" w:rsidRDefault="00880301" w:rsidP="00337FAB">
      <w:pPr>
        <w:spacing w:line="240" w:lineRule="auto"/>
      </w:pPr>
      <w:r>
        <w:separator/>
      </w:r>
    </w:p>
  </w:footnote>
  <w:footnote w:type="continuationSeparator" w:id="0">
    <w:p w14:paraId="3FB55599" w14:textId="77777777" w:rsidR="00880301" w:rsidRDefault="00880301" w:rsidP="00337F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0B21C" w14:textId="77777777" w:rsidR="00337FAB" w:rsidRPr="00A33244" w:rsidRDefault="00337FA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06DB9D6" wp14:editId="5C7EFC2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A1D20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A649C37" w14:textId="77777777" w:rsidR="00337FAB" w:rsidRDefault="00337F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AD8B3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1CB4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BBC4DDB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75D4"/>
    <w:rsid w:val="00337FAB"/>
    <w:rsid w:val="004675D4"/>
    <w:rsid w:val="0088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F23E5D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37FA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37FA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37FA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37FA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37FA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37FA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37FA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37FA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A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A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7FA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37FA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7FA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7FA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A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37FA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FA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37FA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FAB"/>
    <w:rPr>
      <w:rFonts w:ascii="Times New Roman" w:hAnsi="Times New Roman"/>
      <w:szCs w:val="22"/>
    </w:rPr>
  </w:style>
  <w:style w:type="character" w:styleId="Emphasis">
    <w:name w:val="Emphasis"/>
    <w:rsid w:val="00337FA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37FA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37FA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37FA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337F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2026-01-29T09:27:00Z</dcterms:created>
  <dcterms:modified xsi:type="dcterms:W3CDTF">2026-01-29T09:27:00Z</dcterms:modified>
</cp:coreProperties>
</file>