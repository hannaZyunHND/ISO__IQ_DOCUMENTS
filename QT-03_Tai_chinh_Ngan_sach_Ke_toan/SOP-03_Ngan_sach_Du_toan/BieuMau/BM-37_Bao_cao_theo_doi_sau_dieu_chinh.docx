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759E4" w14:textId="77777777" w:rsidR="00EF26EF" w:rsidRDefault="00507081" w:rsidP="00852F8F">
      <w:pPr>
        <w:pStyle w:val="Title"/>
      </w:pPr>
      <w:bookmarkStart w:id="0" w:name="bm-37-báo-cáo-theo-dõi-sau-điều-chỉnh"/>
      <w:r>
        <w:t>BM-37: BÁO CÁO THEO DÕI SAU ĐI</w:t>
      </w:r>
      <w:r>
        <w:t>Ề</w:t>
      </w:r>
      <w:r>
        <w:t>U CH</w:t>
      </w:r>
      <w:r>
        <w:t>Ỉ</w:t>
      </w:r>
      <w:r>
        <w:t>NH</w:t>
      </w:r>
    </w:p>
    <w:p w14:paraId="2E204669" w14:textId="77777777" w:rsidR="00EF26EF" w:rsidRDefault="00507081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QT-03-SOP-03-BM-37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273A0808" w14:textId="77777777" w:rsidR="00EF26EF" w:rsidRDefault="00507081">
      <w:r>
        <w:pict w14:anchorId="3E1C0C0F">
          <v:rect id="_x0000_i1025" style="width:0;height:1.5pt" o:hralign="center" o:hrstd="t" o:hr="t"/>
        </w:pict>
      </w:r>
    </w:p>
    <w:p w14:paraId="7852E53B" w14:textId="77777777" w:rsidR="00EF26EF" w:rsidRDefault="00507081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EF26EF" w14:paraId="01BC413C" w14:textId="77777777" w:rsidTr="00852F8F">
        <w:tc>
          <w:tcPr>
            <w:tcW w:w="0" w:type="auto"/>
          </w:tcPr>
          <w:p w14:paraId="1F310FD5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8391A8C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F26EF" w14:paraId="2EDCAD4C" w14:textId="77777777" w:rsidTr="00852F8F">
        <w:tc>
          <w:tcPr>
            <w:tcW w:w="0" w:type="auto"/>
          </w:tcPr>
          <w:p w14:paraId="2E1F3C24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Tháng/Năm</w:t>
            </w:r>
          </w:p>
        </w:tc>
        <w:tc>
          <w:tcPr>
            <w:tcW w:w="0" w:type="auto"/>
          </w:tcPr>
          <w:p w14:paraId="7F530466" w14:textId="77777777" w:rsidR="00EF26EF" w:rsidRDefault="00EF26EF">
            <w:pPr>
              <w:pStyle w:val="Compact"/>
            </w:pPr>
          </w:p>
        </w:tc>
      </w:tr>
      <w:tr w:rsidR="00EF26EF" w14:paraId="67CC967B" w14:textId="77777777" w:rsidTr="00852F8F">
        <w:tc>
          <w:tcPr>
            <w:tcW w:w="0" w:type="auto"/>
          </w:tcPr>
          <w:p w14:paraId="62F11A58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68C84B9" w14:textId="77777777" w:rsidR="00EF26EF" w:rsidRDefault="00EF26EF">
            <w:pPr>
              <w:pStyle w:val="Compact"/>
            </w:pPr>
          </w:p>
        </w:tc>
      </w:tr>
      <w:tr w:rsidR="00EF26EF" w14:paraId="2CF9C89B" w14:textId="77777777" w:rsidTr="00852F8F">
        <w:tc>
          <w:tcPr>
            <w:tcW w:w="0" w:type="auto"/>
          </w:tcPr>
          <w:p w14:paraId="2EB5CE64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FBBA6C7" w14:textId="77777777" w:rsidR="00EF26EF" w:rsidRDefault="00EF26EF">
            <w:pPr>
              <w:pStyle w:val="Compact"/>
            </w:pPr>
          </w:p>
        </w:tc>
      </w:tr>
      <w:tr w:rsidR="00EF26EF" w14:paraId="4074983C" w14:textId="77777777" w:rsidTr="00852F8F">
        <w:tc>
          <w:tcPr>
            <w:tcW w:w="0" w:type="auto"/>
          </w:tcPr>
          <w:p w14:paraId="0591B183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4153A1D7" w14:textId="77777777" w:rsidR="00EF26EF" w:rsidRDefault="00EF26EF">
            <w:pPr>
              <w:pStyle w:val="Compact"/>
            </w:pPr>
          </w:p>
        </w:tc>
      </w:tr>
      <w:tr w:rsidR="00EF26EF" w14:paraId="6A8DEF78" w14:textId="77777777" w:rsidTr="00852F8F">
        <w:tc>
          <w:tcPr>
            <w:tcW w:w="0" w:type="auto"/>
          </w:tcPr>
          <w:p w14:paraId="54011B8C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98ABD53" w14:textId="77777777" w:rsidR="00EF26EF" w:rsidRDefault="00EF26EF">
            <w:pPr>
              <w:pStyle w:val="Compact"/>
            </w:pPr>
          </w:p>
        </w:tc>
      </w:tr>
      <w:tr w:rsidR="00EF26EF" w14:paraId="6520B107" w14:textId="77777777" w:rsidTr="00852F8F">
        <w:tc>
          <w:tcPr>
            <w:tcW w:w="0" w:type="auto"/>
          </w:tcPr>
          <w:p w14:paraId="6228B206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4E426B71" w14:textId="77777777" w:rsidR="00EF26EF" w:rsidRDefault="00EF26EF">
            <w:pPr>
              <w:pStyle w:val="Compact"/>
            </w:pPr>
          </w:p>
        </w:tc>
      </w:tr>
    </w:tbl>
    <w:p w14:paraId="323457B9" w14:textId="77777777" w:rsidR="00EF26EF" w:rsidRDefault="00507081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1D16298E" w14:textId="77777777" w:rsidR="00EF26EF" w:rsidRDefault="00507081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0"/>
        <w:gridCol w:w="1157"/>
      </w:tblGrid>
      <w:tr w:rsidR="00EF26EF" w14:paraId="7996B5BE" w14:textId="77777777" w:rsidTr="00852F8F">
        <w:tc>
          <w:tcPr>
            <w:tcW w:w="0" w:type="auto"/>
          </w:tcPr>
          <w:p w14:paraId="7644DBCA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AB0BEDB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F26EF" w14:paraId="2F128E5B" w14:textId="77777777" w:rsidTr="00852F8F">
        <w:tc>
          <w:tcPr>
            <w:tcW w:w="0" w:type="auto"/>
          </w:tcPr>
          <w:p w14:paraId="25C7203A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Ngày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>nh</w:t>
            </w:r>
          </w:p>
        </w:tc>
        <w:tc>
          <w:tcPr>
            <w:tcW w:w="0" w:type="auto"/>
          </w:tcPr>
          <w:p w14:paraId="632C219E" w14:textId="77777777" w:rsidR="00EF26EF" w:rsidRDefault="00EF26EF">
            <w:pPr>
              <w:pStyle w:val="Compact"/>
            </w:pPr>
          </w:p>
        </w:tc>
      </w:tr>
      <w:tr w:rsidR="00EF26EF" w14:paraId="505EC42A" w14:textId="77777777" w:rsidTr="00852F8F">
        <w:tc>
          <w:tcPr>
            <w:tcW w:w="0" w:type="auto"/>
          </w:tcPr>
          <w:p w14:paraId="75EBF85F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>nh</w:t>
            </w:r>
          </w:p>
        </w:tc>
        <w:tc>
          <w:tcPr>
            <w:tcW w:w="0" w:type="auto"/>
          </w:tcPr>
          <w:p w14:paraId="78A44101" w14:textId="77777777" w:rsidR="00EF26EF" w:rsidRDefault="00EF26EF">
            <w:pPr>
              <w:pStyle w:val="Compact"/>
            </w:pPr>
          </w:p>
        </w:tc>
      </w:tr>
      <w:tr w:rsidR="00EF26EF" w14:paraId="75FC40F1" w14:textId="77777777" w:rsidTr="00852F8F">
        <w:tc>
          <w:tcPr>
            <w:tcW w:w="0" w:type="auto"/>
          </w:tcPr>
          <w:p w14:paraId="5E986263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theo dõi</w:t>
            </w:r>
          </w:p>
        </w:tc>
        <w:tc>
          <w:tcPr>
            <w:tcW w:w="0" w:type="auto"/>
          </w:tcPr>
          <w:p w14:paraId="170355B8" w14:textId="77777777" w:rsidR="00EF26EF" w:rsidRDefault="00EF26EF">
            <w:pPr>
              <w:pStyle w:val="Compact"/>
            </w:pPr>
          </w:p>
        </w:tc>
      </w:tr>
      <w:tr w:rsidR="00EF26EF" w14:paraId="4B5B358C" w14:textId="77777777" w:rsidTr="00852F8F">
        <w:tc>
          <w:tcPr>
            <w:tcW w:w="0" w:type="auto"/>
          </w:tcPr>
          <w:p w14:paraId="69545A3B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64166CDD" w14:textId="77777777" w:rsidR="00EF26EF" w:rsidRDefault="00EF26EF">
            <w:pPr>
              <w:pStyle w:val="Compact"/>
            </w:pPr>
          </w:p>
        </w:tc>
      </w:tr>
    </w:tbl>
    <w:p w14:paraId="05221ED8" w14:textId="77777777" w:rsidR="00EF26EF" w:rsidRDefault="00507081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EF26EF" w14:paraId="69B2B8D5" w14:textId="77777777" w:rsidTr="00852F8F">
        <w:tc>
          <w:tcPr>
            <w:tcW w:w="0" w:type="auto"/>
          </w:tcPr>
          <w:p w14:paraId="0905F5ED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4B83414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F26EF" w14:paraId="6FAB2991" w14:textId="77777777" w:rsidTr="00852F8F">
        <w:tc>
          <w:tcPr>
            <w:tcW w:w="0" w:type="auto"/>
          </w:tcPr>
          <w:p w14:paraId="0869ADDB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593F624E" w14:textId="77777777" w:rsidR="00EF26EF" w:rsidRDefault="00EF26EF">
            <w:pPr>
              <w:pStyle w:val="Compact"/>
            </w:pPr>
          </w:p>
        </w:tc>
      </w:tr>
    </w:tbl>
    <w:p w14:paraId="14669AB6" w14:textId="77777777" w:rsidR="00EF26EF" w:rsidRDefault="00507081">
      <w:pPr>
        <w:pStyle w:val="Heading2"/>
      </w:pPr>
      <w:bookmarkStart w:id="5" w:name="báo-cáo-chi-tiết"/>
      <w:bookmarkEnd w:id="2"/>
      <w:bookmarkEnd w:id="4"/>
      <w:r>
        <w:lastRenderedPageBreak/>
        <w:t>BÁO CÁO CHI TI</w:t>
      </w:r>
      <w:r>
        <w:t>Ế</w:t>
      </w:r>
      <w:r>
        <w:t>T</w:t>
      </w:r>
    </w:p>
    <w:p w14:paraId="3F49F57C" w14:textId="77777777" w:rsidR="00EF26EF" w:rsidRDefault="00507081">
      <w:pPr>
        <w:pStyle w:val="Heading3"/>
      </w:pPr>
      <w:bookmarkStart w:id="6" w:name="báo-cáo-theo-bộ-phận"/>
      <w:r>
        <w:t>1. Báo cáo theo b</w:t>
      </w:r>
      <w:r>
        <w:t>ộ</w:t>
      </w:r>
      <w:r>
        <w:t xml:space="preserve"> ph</w:t>
      </w:r>
      <w:r>
        <w:t>ậ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EF26EF" w14:paraId="569B801D" w14:textId="77777777" w:rsidTr="00852F8F">
        <w:tc>
          <w:tcPr>
            <w:tcW w:w="1131" w:type="dxa"/>
          </w:tcPr>
          <w:p w14:paraId="135B66D3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131" w:type="dxa"/>
          </w:tcPr>
          <w:p w14:paraId="348458C9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NS sau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>nh (VNĐ)</w:t>
            </w:r>
          </w:p>
        </w:tc>
        <w:tc>
          <w:tcPr>
            <w:tcW w:w="1131" w:type="dxa"/>
          </w:tcPr>
          <w:p w14:paraId="544EF055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chi (VNĐ)</w:t>
            </w:r>
          </w:p>
        </w:tc>
        <w:tc>
          <w:tcPr>
            <w:tcW w:w="1131" w:type="dxa"/>
          </w:tcPr>
          <w:p w14:paraId="7366DA7F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Còn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(VNĐ)</w:t>
            </w:r>
          </w:p>
        </w:tc>
        <w:tc>
          <w:tcPr>
            <w:tcW w:w="1131" w:type="dxa"/>
          </w:tcPr>
          <w:p w14:paraId="4BD93060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%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1131" w:type="dxa"/>
          </w:tcPr>
          <w:p w14:paraId="66219EA0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1131" w:type="dxa"/>
          </w:tcPr>
          <w:p w14:paraId="32CF5277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F26EF" w14:paraId="4B5779BD" w14:textId="77777777" w:rsidTr="00852F8F">
        <w:tc>
          <w:tcPr>
            <w:tcW w:w="1131" w:type="dxa"/>
          </w:tcPr>
          <w:p w14:paraId="268EAD0E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1131" w:type="dxa"/>
          </w:tcPr>
          <w:p w14:paraId="4A91C7BB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55A81C03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2D477915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29FCD3E0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63590985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69CF28A7" w14:textId="77777777" w:rsidR="00EF26EF" w:rsidRDefault="00EF26EF">
            <w:pPr>
              <w:pStyle w:val="Compact"/>
            </w:pPr>
          </w:p>
        </w:tc>
      </w:tr>
      <w:tr w:rsidR="00EF26EF" w14:paraId="4F3FE697" w14:textId="77777777" w:rsidTr="00852F8F">
        <w:tc>
          <w:tcPr>
            <w:tcW w:w="1131" w:type="dxa"/>
          </w:tcPr>
          <w:p w14:paraId="75E63727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Nhân s</w:t>
            </w:r>
            <w:r>
              <w:rPr>
                <w:b/>
                <w:bCs/>
              </w:rPr>
              <w:t>ự</w:t>
            </w:r>
          </w:p>
        </w:tc>
        <w:tc>
          <w:tcPr>
            <w:tcW w:w="1131" w:type="dxa"/>
          </w:tcPr>
          <w:p w14:paraId="1BDEB7CD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4A3DE4DA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43814D92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5289B3BA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07C0D0AC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0B1211C2" w14:textId="77777777" w:rsidR="00EF26EF" w:rsidRDefault="00EF26EF">
            <w:pPr>
              <w:pStyle w:val="Compact"/>
            </w:pPr>
          </w:p>
        </w:tc>
      </w:tr>
      <w:tr w:rsidR="00EF26EF" w14:paraId="0AED8F63" w14:textId="77777777" w:rsidTr="00852F8F">
        <w:tc>
          <w:tcPr>
            <w:tcW w:w="1131" w:type="dxa"/>
          </w:tcPr>
          <w:p w14:paraId="617E01A6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Hành chính</w:t>
            </w:r>
          </w:p>
        </w:tc>
        <w:tc>
          <w:tcPr>
            <w:tcW w:w="1131" w:type="dxa"/>
          </w:tcPr>
          <w:p w14:paraId="3A12327E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6727E8E8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011F0405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1DE9F156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32DC2897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430DFE9C" w14:textId="77777777" w:rsidR="00EF26EF" w:rsidRDefault="00EF26EF">
            <w:pPr>
              <w:pStyle w:val="Compact"/>
            </w:pPr>
          </w:p>
        </w:tc>
      </w:tr>
      <w:tr w:rsidR="00EF26EF" w14:paraId="3AE27738" w14:textId="77777777" w:rsidTr="00852F8F">
        <w:tc>
          <w:tcPr>
            <w:tcW w:w="1131" w:type="dxa"/>
          </w:tcPr>
          <w:p w14:paraId="56A2898D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Marketing</w:t>
            </w:r>
          </w:p>
        </w:tc>
        <w:tc>
          <w:tcPr>
            <w:tcW w:w="1131" w:type="dxa"/>
          </w:tcPr>
          <w:p w14:paraId="3483D617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40B91176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16DFC54B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21A09787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28E1E23F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7CB15A4F" w14:textId="77777777" w:rsidR="00EF26EF" w:rsidRDefault="00EF26EF">
            <w:pPr>
              <w:pStyle w:val="Compact"/>
            </w:pPr>
          </w:p>
        </w:tc>
      </w:tr>
      <w:tr w:rsidR="00EF26EF" w14:paraId="6F07043A" w14:textId="77777777" w:rsidTr="00852F8F">
        <w:tc>
          <w:tcPr>
            <w:tcW w:w="1131" w:type="dxa"/>
          </w:tcPr>
          <w:p w14:paraId="1D047630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giáo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1131" w:type="dxa"/>
          </w:tcPr>
          <w:p w14:paraId="4F36D6EB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05DFDA27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77C0C968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39FB804F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00763556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51E8E787" w14:textId="77777777" w:rsidR="00EF26EF" w:rsidRDefault="00EF26EF">
            <w:pPr>
              <w:pStyle w:val="Compact"/>
            </w:pPr>
          </w:p>
        </w:tc>
      </w:tr>
      <w:tr w:rsidR="00EF26EF" w14:paraId="2870A57F" w14:textId="77777777" w:rsidTr="00852F8F">
        <w:tc>
          <w:tcPr>
            <w:tcW w:w="1131" w:type="dxa"/>
          </w:tcPr>
          <w:p w14:paraId="7B3A16BC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phòng</w:t>
            </w:r>
          </w:p>
        </w:tc>
        <w:tc>
          <w:tcPr>
            <w:tcW w:w="1131" w:type="dxa"/>
          </w:tcPr>
          <w:p w14:paraId="7E871943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1FE11FFE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1A952878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673E4B39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5BD8BC6C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24C15899" w14:textId="77777777" w:rsidR="00EF26EF" w:rsidRDefault="00EF26EF">
            <w:pPr>
              <w:pStyle w:val="Compact"/>
            </w:pPr>
          </w:p>
        </w:tc>
      </w:tr>
      <w:tr w:rsidR="00EF26EF" w14:paraId="3173B14C" w14:textId="77777777" w:rsidTr="00852F8F">
        <w:tc>
          <w:tcPr>
            <w:tcW w:w="1131" w:type="dxa"/>
          </w:tcPr>
          <w:p w14:paraId="0489D0A8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131" w:type="dxa"/>
          </w:tcPr>
          <w:p w14:paraId="36167681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16CCF28E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4F81F432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47820E5C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636DC459" w14:textId="77777777" w:rsidR="00EF26EF" w:rsidRDefault="00EF26EF">
            <w:pPr>
              <w:pStyle w:val="Compact"/>
            </w:pPr>
          </w:p>
        </w:tc>
        <w:tc>
          <w:tcPr>
            <w:tcW w:w="1131" w:type="dxa"/>
          </w:tcPr>
          <w:p w14:paraId="05127DE0" w14:textId="77777777" w:rsidR="00EF26EF" w:rsidRDefault="00EF26EF">
            <w:pPr>
              <w:pStyle w:val="Compact"/>
            </w:pPr>
          </w:p>
        </w:tc>
      </w:tr>
    </w:tbl>
    <w:p w14:paraId="3E658FEB" w14:textId="77777777" w:rsidR="00EF26EF" w:rsidRDefault="00507081">
      <w:pPr>
        <w:pStyle w:val="Heading3"/>
      </w:pPr>
      <w:bookmarkStart w:id="7" w:name="phân-tích-tình-trạng"/>
      <w:bookmarkEnd w:id="6"/>
      <w:r>
        <w:t>2. Phân tích tình tr</w:t>
      </w:r>
      <w:r>
        <w:t>ạ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4"/>
        <w:gridCol w:w="837"/>
        <w:gridCol w:w="1190"/>
        <w:gridCol w:w="1037"/>
      </w:tblGrid>
      <w:tr w:rsidR="00EF26EF" w14:paraId="255CA9A4" w14:textId="77777777" w:rsidTr="00852F8F">
        <w:tc>
          <w:tcPr>
            <w:tcW w:w="0" w:type="auto"/>
          </w:tcPr>
          <w:p w14:paraId="594F0602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47A65A2F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BP</w:t>
            </w:r>
          </w:p>
        </w:tc>
        <w:tc>
          <w:tcPr>
            <w:tcW w:w="0" w:type="auto"/>
          </w:tcPr>
          <w:p w14:paraId="53DEA6A6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1FAC0586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F26EF" w14:paraId="5BE70858" w14:textId="77777777" w:rsidTr="00852F8F">
        <w:tc>
          <w:tcPr>
            <w:tcW w:w="0" w:type="auto"/>
          </w:tcPr>
          <w:p w14:paraId="6EE4C8C0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Bình thư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 (85-110%)</w:t>
            </w:r>
          </w:p>
        </w:tc>
        <w:tc>
          <w:tcPr>
            <w:tcW w:w="0" w:type="auto"/>
          </w:tcPr>
          <w:p w14:paraId="59F6553A" w14:textId="77777777" w:rsidR="00EF26EF" w:rsidRDefault="00EF26EF">
            <w:pPr>
              <w:pStyle w:val="Compact"/>
            </w:pPr>
          </w:p>
        </w:tc>
        <w:tc>
          <w:tcPr>
            <w:tcW w:w="0" w:type="auto"/>
          </w:tcPr>
          <w:p w14:paraId="5A306610" w14:textId="77777777" w:rsidR="00EF26EF" w:rsidRDefault="00EF26EF">
            <w:pPr>
              <w:pStyle w:val="Compact"/>
            </w:pPr>
          </w:p>
        </w:tc>
        <w:tc>
          <w:tcPr>
            <w:tcW w:w="0" w:type="auto"/>
          </w:tcPr>
          <w:p w14:paraId="0DC86568" w14:textId="77777777" w:rsidR="00EF26EF" w:rsidRDefault="00EF26EF">
            <w:pPr>
              <w:pStyle w:val="Compact"/>
            </w:pPr>
          </w:p>
        </w:tc>
      </w:tr>
      <w:tr w:rsidR="00EF26EF" w14:paraId="17EF5586" w14:textId="77777777" w:rsidTr="00852F8F">
        <w:tc>
          <w:tcPr>
            <w:tcW w:w="0" w:type="auto"/>
          </w:tcPr>
          <w:p w14:paraId="4937EF56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nh báo (110-120%)</w:t>
            </w:r>
          </w:p>
        </w:tc>
        <w:tc>
          <w:tcPr>
            <w:tcW w:w="0" w:type="auto"/>
          </w:tcPr>
          <w:p w14:paraId="01E58825" w14:textId="77777777" w:rsidR="00EF26EF" w:rsidRDefault="00EF26EF">
            <w:pPr>
              <w:pStyle w:val="Compact"/>
            </w:pPr>
          </w:p>
        </w:tc>
        <w:tc>
          <w:tcPr>
            <w:tcW w:w="0" w:type="auto"/>
          </w:tcPr>
          <w:p w14:paraId="5DA49502" w14:textId="77777777" w:rsidR="00EF26EF" w:rsidRDefault="00EF26EF">
            <w:pPr>
              <w:pStyle w:val="Compact"/>
            </w:pPr>
          </w:p>
        </w:tc>
        <w:tc>
          <w:tcPr>
            <w:tcW w:w="0" w:type="auto"/>
          </w:tcPr>
          <w:p w14:paraId="0DF555F5" w14:textId="77777777" w:rsidR="00EF26EF" w:rsidRDefault="00EF26EF">
            <w:pPr>
              <w:pStyle w:val="Compact"/>
            </w:pPr>
          </w:p>
        </w:tc>
      </w:tr>
      <w:tr w:rsidR="00EF26EF" w14:paraId="2F742F6A" w14:textId="77777777" w:rsidTr="00852F8F">
        <w:tc>
          <w:tcPr>
            <w:tcW w:w="0" w:type="auto"/>
          </w:tcPr>
          <w:p w14:paraId="53B0AE06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Nghiêm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 (&gt;120%)</w:t>
            </w:r>
          </w:p>
        </w:tc>
        <w:tc>
          <w:tcPr>
            <w:tcW w:w="0" w:type="auto"/>
          </w:tcPr>
          <w:p w14:paraId="3C110CCC" w14:textId="77777777" w:rsidR="00EF26EF" w:rsidRDefault="00EF26EF">
            <w:pPr>
              <w:pStyle w:val="Compact"/>
            </w:pPr>
          </w:p>
        </w:tc>
        <w:tc>
          <w:tcPr>
            <w:tcW w:w="0" w:type="auto"/>
          </w:tcPr>
          <w:p w14:paraId="7524C82C" w14:textId="77777777" w:rsidR="00EF26EF" w:rsidRDefault="00EF26EF">
            <w:pPr>
              <w:pStyle w:val="Compact"/>
            </w:pPr>
          </w:p>
        </w:tc>
        <w:tc>
          <w:tcPr>
            <w:tcW w:w="0" w:type="auto"/>
          </w:tcPr>
          <w:p w14:paraId="1F202690" w14:textId="77777777" w:rsidR="00EF26EF" w:rsidRDefault="00EF26EF">
            <w:pPr>
              <w:pStyle w:val="Compact"/>
            </w:pPr>
          </w:p>
        </w:tc>
      </w:tr>
      <w:tr w:rsidR="00EF26EF" w14:paraId="5DBDDB04" w14:textId="77777777" w:rsidTr="00852F8F">
        <w:tc>
          <w:tcPr>
            <w:tcW w:w="0" w:type="auto"/>
          </w:tcPr>
          <w:p w14:paraId="174BCBD4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Chi ch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m (&lt;85%)</w:t>
            </w:r>
          </w:p>
        </w:tc>
        <w:tc>
          <w:tcPr>
            <w:tcW w:w="0" w:type="auto"/>
          </w:tcPr>
          <w:p w14:paraId="51D74115" w14:textId="77777777" w:rsidR="00EF26EF" w:rsidRDefault="00EF26EF">
            <w:pPr>
              <w:pStyle w:val="Compact"/>
            </w:pPr>
          </w:p>
        </w:tc>
        <w:tc>
          <w:tcPr>
            <w:tcW w:w="0" w:type="auto"/>
          </w:tcPr>
          <w:p w14:paraId="49E89DE4" w14:textId="77777777" w:rsidR="00EF26EF" w:rsidRDefault="00EF26EF">
            <w:pPr>
              <w:pStyle w:val="Compact"/>
            </w:pPr>
          </w:p>
        </w:tc>
        <w:tc>
          <w:tcPr>
            <w:tcW w:w="0" w:type="auto"/>
          </w:tcPr>
          <w:p w14:paraId="7BFE16CE" w14:textId="77777777" w:rsidR="00EF26EF" w:rsidRDefault="00EF26EF">
            <w:pPr>
              <w:pStyle w:val="Compact"/>
            </w:pPr>
          </w:p>
        </w:tc>
      </w:tr>
    </w:tbl>
    <w:p w14:paraId="5787FDCC" w14:textId="77777777" w:rsidR="00EF26EF" w:rsidRDefault="00507081">
      <w:pPr>
        <w:pStyle w:val="Heading2"/>
      </w:pPr>
      <w:bookmarkStart w:id="8" w:name="phân-tích-và-đánh-giá"/>
      <w:bookmarkEnd w:id="5"/>
      <w:bookmarkEnd w:id="7"/>
      <w:r>
        <w:t>PHÂN TÍCH VÀ ĐÁNH GIÁ</w:t>
      </w:r>
    </w:p>
    <w:p w14:paraId="172050AE" w14:textId="77777777" w:rsidR="00EF26EF" w:rsidRDefault="00507081">
      <w:pPr>
        <w:pStyle w:val="Heading3"/>
      </w:pPr>
      <w:bookmarkStart w:id="9" w:name="phân-tích-tình-hình"/>
      <w:r>
        <w:t>1. Phân tích tình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7"/>
        <w:gridCol w:w="3010"/>
        <w:gridCol w:w="1037"/>
      </w:tblGrid>
      <w:tr w:rsidR="00EF26EF" w14:paraId="69F77A20" w14:textId="77777777" w:rsidTr="00852F8F">
        <w:tc>
          <w:tcPr>
            <w:tcW w:w="0" w:type="auto"/>
          </w:tcPr>
          <w:p w14:paraId="4DC3E752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6F8E12E5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0" w:type="auto"/>
          </w:tcPr>
          <w:p w14:paraId="3877E0CA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F26EF" w14:paraId="5079E624" w14:textId="77777777" w:rsidTr="00852F8F">
        <w:tc>
          <w:tcPr>
            <w:tcW w:w="0" w:type="auto"/>
          </w:tcPr>
          <w:p w14:paraId="5615082C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</w:t>
            </w:r>
            <w:r>
              <w:rPr>
                <w:b/>
                <w:bCs/>
              </w:rPr>
              <w:t>ể</w:t>
            </w:r>
          </w:p>
        </w:tc>
        <w:tc>
          <w:tcPr>
            <w:tcW w:w="0" w:type="auto"/>
          </w:tcPr>
          <w:p w14:paraId="7FE7650F" w14:textId="77777777" w:rsidR="00EF26EF" w:rsidRDefault="0050708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6B1CF1EC" w14:textId="77777777" w:rsidR="00EF26EF" w:rsidRDefault="00EF26EF">
            <w:pPr>
              <w:pStyle w:val="Compact"/>
            </w:pPr>
          </w:p>
        </w:tc>
      </w:tr>
      <w:tr w:rsidR="00EF26EF" w14:paraId="127FE50B" w14:textId="77777777" w:rsidTr="00852F8F">
        <w:tc>
          <w:tcPr>
            <w:tcW w:w="0" w:type="auto"/>
          </w:tcPr>
          <w:p w14:paraId="6F7ED335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BP vư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t ngân sách</w:t>
            </w:r>
          </w:p>
        </w:tc>
        <w:tc>
          <w:tcPr>
            <w:tcW w:w="0" w:type="auto"/>
          </w:tcPr>
          <w:p w14:paraId="6F799A2D" w14:textId="77777777" w:rsidR="00EF26EF" w:rsidRDefault="0050708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Nhi</w:t>
            </w:r>
            <w:r>
              <w:t>ề</w:t>
            </w:r>
            <w:r>
              <w:t xml:space="preserve">u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cs="Times New Roman"/>
              </w:rPr>
              <w:t>Í</w:t>
            </w:r>
            <w:r>
              <w:t>t</w:t>
            </w:r>
          </w:p>
        </w:tc>
        <w:tc>
          <w:tcPr>
            <w:tcW w:w="0" w:type="auto"/>
          </w:tcPr>
          <w:p w14:paraId="271CAF5A" w14:textId="77777777" w:rsidR="00EF26EF" w:rsidRDefault="00EF26EF">
            <w:pPr>
              <w:pStyle w:val="Compact"/>
            </w:pPr>
          </w:p>
        </w:tc>
      </w:tr>
      <w:tr w:rsidR="00EF26EF" w14:paraId="71A59C67" w14:textId="77777777" w:rsidTr="00852F8F">
        <w:tc>
          <w:tcPr>
            <w:tcW w:w="0" w:type="auto"/>
          </w:tcPr>
          <w:p w14:paraId="4F828633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lastRenderedPageBreak/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BP chi ch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5D633D00" w14:textId="77777777" w:rsidR="00EF26EF" w:rsidRDefault="0050708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Nhi</w:t>
            </w:r>
            <w:r>
              <w:t>ề</w:t>
            </w:r>
            <w:r>
              <w:t xml:space="preserve">u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cs="Times New Roman"/>
              </w:rPr>
              <w:t>Í</w:t>
            </w:r>
            <w:r>
              <w:t>t</w:t>
            </w:r>
          </w:p>
        </w:tc>
        <w:tc>
          <w:tcPr>
            <w:tcW w:w="0" w:type="auto"/>
          </w:tcPr>
          <w:p w14:paraId="4328071C" w14:textId="77777777" w:rsidR="00EF26EF" w:rsidRDefault="00EF26EF">
            <w:pPr>
              <w:pStyle w:val="Compact"/>
            </w:pPr>
          </w:p>
        </w:tc>
      </w:tr>
      <w:tr w:rsidR="00EF26EF" w14:paraId="6BF3135D" w14:textId="77777777" w:rsidTr="00852F8F">
        <w:tc>
          <w:tcPr>
            <w:tcW w:w="0" w:type="auto"/>
          </w:tcPr>
          <w:p w14:paraId="796E1672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0F601D83" w14:textId="77777777" w:rsidR="00EF26EF" w:rsidRDefault="00EF26EF">
            <w:pPr>
              <w:pStyle w:val="Compact"/>
            </w:pPr>
          </w:p>
        </w:tc>
        <w:tc>
          <w:tcPr>
            <w:tcW w:w="0" w:type="auto"/>
          </w:tcPr>
          <w:p w14:paraId="7558D512" w14:textId="77777777" w:rsidR="00EF26EF" w:rsidRDefault="00EF26EF">
            <w:pPr>
              <w:pStyle w:val="Compact"/>
            </w:pPr>
          </w:p>
        </w:tc>
      </w:tr>
    </w:tbl>
    <w:p w14:paraId="673AD27D" w14:textId="77777777" w:rsidR="00EF26EF" w:rsidRDefault="00507081">
      <w:pPr>
        <w:pStyle w:val="Heading3"/>
      </w:pPr>
      <w:bookmarkStart w:id="10" w:name="đề-xuất-cải-thiện"/>
      <w:bookmarkEnd w:id="9"/>
      <w:r>
        <w:t>2. 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thi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157"/>
        <w:gridCol w:w="1037"/>
      </w:tblGrid>
      <w:tr w:rsidR="00EF26EF" w14:paraId="1F977450" w14:textId="77777777" w:rsidTr="00852F8F">
        <w:tc>
          <w:tcPr>
            <w:tcW w:w="0" w:type="auto"/>
          </w:tcPr>
          <w:p w14:paraId="56AA016A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530530F3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0933B445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EF26EF" w14:paraId="75B04297" w14:textId="77777777" w:rsidTr="00852F8F">
        <w:tc>
          <w:tcPr>
            <w:tcW w:w="0" w:type="auto"/>
          </w:tcPr>
          <w:p w14:paraId="1055F237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1</w:t>
            </w:r>
          </w:p>
        </w:tc>
        <w:tc>
          <w:tcPr>
            <w:tcW w:w="0" w:type="auto"/>
          </w:tcPr>
          <w:p w14:paraId="4C39D097" w14:textId="77777777" w:rsidR="00EF26EF" w:rsidRDefault="00EF26EF">
            <w:pPr>
              <w:pStyle w:val="Compact"/>
            </w:pPr>
          </w:p>
        </w:tc>
        <w:tc>
          <w:tcPr>
            <w:tcW w:w="0" w:type="auto"/>
          </w:tcPr>
          <w:p w14:paraId="61041BED" w14:textId="77777777" w:rsidR="00EF26EF" w:rsidRDefault="00EF26EF">
            <w:pPr>
              <w:pStyle w:val="Compact"/>
            </w:pPr>
          </w:p>
        </w:tc>
      </w:tr>
      <w:tr w:rsidR="00EF26EF" w14:paraId="17171A2C" w14:textId="77777777" w:rsidTr="00852F8F">
        <w:tc>
          <w:tcPr>
            <w:tcW w:w="0" w:type="auto"/>
          </w:tcPr>
          <w:p w14:paraId="05F77F7D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2</w:t>
            </w:r>
          </w:p>
        </w:tc>
        <w:tc>
          <w:tcPr>
            <w:tcW w:w="0" w:type="auto"/>
          </w:tcPr>
          <w:p w14:paraId="02E28FCB" w14:textId="77777777" w:rsidR="00EF26EF" w:rsidRDefault="00EF26EF">
            <w:pPr>
              <w:pStyle w:val="Compact"/>
            </w:pPr>
          </w:p>
        </w:tc>
        <w:tc>
          <w:tcPr>
            <w:tcW w:w="0" w:type="auto"/>
          </w:tcPr>
          <w:p w14:paraId="48B306C2" w14:textId="77777777" w:rsidR="00EF26EF" w:rsidRDefault="00EF26EF">
            <w:pPr>
              <w:pStyle w:val="Compact"/>
            </w:pPr>
          </w:p>
        </w:tc>
      </w:tr>
      <w:tr w:rsidR="00EF26EF" w14:paraId="37AFA115" w14:textId="77777777" w:rsidTr="00852F8F">
        <w:tc>
          <w:tcPr>
            <w:tcW w:w="0" w:type="auto"/>
          </w:tcPr>
          <w:p w14:paraId="6C53BE5B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3</w:t>
            </w:r>
          </w:p>
        </w:tc>
        <w:tc>
          <w:tcPr>
            <w:tcW w:w="0" w:type="auto"/>
          </w:tcPr>
          <w:p w14:paraId="63BAA7FC" w14:textId="77777777" w:rsidR="00EF26EF" w:rsidRDefault="00EF26EF">
            <w:pPr>
              <w:pStyle w:val="Compact"/>
            </w:pPr>
          </w:p>
        </w:tc>
        <w:tc>
          <w:tcPr>
            <w:tcW w:w="0" w:type="auto"/>
          </w:tcPr>
          <w:p w14:paraId="0ACB635D" w14:textId="77777777" w:rsidR="00EF26EF" w:rsidRDefault="00EF26EF">
            <w:pPr>
              <w:pStyle w:val="Compact"/>
            </w:pPr>
          </w:p>
        </w:tc>
      </w:tr>
      <w:tr w:rsidR="00EF26EF" w14:paraId="4ACEC2FA" w14:textId="77777777" w:rsidTr="00852F8F">
        <w:tc>
          <w:tcPr>
            <w:tcW w:w="0" w:type="auto"/>
          </w:tcPr>
          <w:p w14:paraId="67C3623E" w14:textId="77777777" w:rsidR="00EF26EF" w:rsidRDefault="00507081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4</w:t>
            </w:r>
          </w:p>
        </w:tc>
        <w:tc>
          <w:tcPr>
            <w:tcW w:w="0" w:type="auto"/>
          </w:tcPr>
          <w:p w14:paraId="4D9CC687" w14:textId="77777777" w:rsidR="00EF26EF" w:rsidRDefault="00EF26EF">
            <w:pPr>
              <w:pStyle w:val="Compact"/>
            </w:pPr>
          </w:p>
        </w:tc>
        <w:tc>
          <w:tcPr>
            <w:tcW w:w="0" w:type="auto"/>
          </w:tcPr>
          <w:p w14:paraId="1279195D" w14:textId="77777777" w:rsidR="00EF26EF" w:rsidRDefault="00EF26EF">
            <w:pPr>
              <w:pStyle w:val="Compact"/>
            </w:pPr>
          </w:p>
        </w:tc>
      </w:tr>
    </w:tbl>
    <w:p w14:paraId="791AC184" w14:textId="77777777" w:rsidR="00EF26EF" w:rsidRDefault="00507081">
      <w:pPr>
        <w:pStyle w:val="Heading2"/>
      </w:pPr>
      <w:bookmarkStart w:id="11" w:name="xác-nhận"/>
      <w:bookmarkEnd w:id="8"/>
      <w:bookmarkEnd w:id="10"/>
      <w:r>
        <w:t>XÁC NH</w:t>
      </w:r>
      <w:r>
        <w:t>Ậ</w:t>
      </w:r>
      <w:r>
        <w:t>N</w:t>
      </w:r>
    </w:p>
    <w:p w14:paraId="127ED6D9" w14:textId="77777777" w:rsidR="00EF26EF" w:rsidRDefault="00507081">
      <w:pPr>
        <w:pStyle w:val="Heading3"/>
      </w:pPr>
      <w:bookmarkStart w:id="12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2704F9E8" w14:textId="77777777" w:rsidR="00EF26EF" w:rsidRDefault="00507081">
      <w:pPr>
        <w:pStyle w:val="Compact"/>
        <w:numPr>
          <w:ilvl w:val="0"/>
          <w:numId w:val="2"/>
        </w:numPr>
      </w:pPr>
      <w:r>
        <w:t>Đã l</w:t>
      </w:r>
      <w:r>
        <w:t>ậ</w:t>
      </w:r>
      <w:r>
        <w:t>p báo cáo chính xác</w:t>
      </w:r>
    </w:p>
    <w:p w14:paraId="04F4002B" w14:textId="77777777" w:rsidR="00EF26EF" w:rsidRDefault="00507081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1FB71EA8" w14:textId="77777777" w:rsidR="00EF26EF" w:rsidRDefault="00507081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4F1FCCE0" w14:textId="77777777" w:rsidR="00EF26EF" w:rsidRDefault="00507081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2038FE9" w14:textId="77777777" w:rsidR="00EF26EF" w:rsidRDefault="00507081">
      <w:pPr>
        <w:pStyle w:val="Heading3"/>
      </w:pPr>
      <w:bookmarkStart w:id="13" w:name="kế-toán-trưởng"/>
      <w:bookmarkEnd w:id="12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2DB48BA7" w14:textId="77777777" w:rsidR="00EF26EF" w:rsidRDefault="00507081">
      <w:pPr>
        <w:pStyle w:val="Compact"/>
        <w:numPr>
          <w:ilvl w:val="0"/>
          <w:numId w:val="5"/>
        </w:numPr>
      </w:pPr>
      <w:r>
        <w:t>Đã xem xét báo cáo</w:t>
      </w:r>
    </w:p>
    <w:p w14:paraId="025E4D61" w14:textId="77777777" w:rsidR="00EF26EF" w:rsidRDefault="00507081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76CB2F31" w14:textId="77777777" w:rsidR="00EF26EF" w:rsidRDefault="00507081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6BDE6A67" w14:textId="77777777" w:rsidR="00EF26EF" w:rsidRDefault="00507081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4EA4EF12" w14:textId="77777777" w:rsidR="00EF26EF" w:rsidRDefault="00507081">
      <w:pPr>
        <w:pStyle w:val="Heading3"/>
      </w:pPr>
      <w:bookmarkStart w:id="14" w:name="ban-giám-hiệu"/>
      <w:bookmarkEnd w:id="13"/>
      <w:r>
        <w:t>Ban Giám hi</w:t>
      </w:r>
      <w:r>
        <w:t>ệ</w:t>
      </w:r>
      <w:r>
        <w:t>u:</w:t>
      </w:r>
    </w:p>
    <w:p w14:paraId="287476E8" w14:textId="77777777" w:rsidR="00EF26EF" w:rsidRDefault="00507081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1702754E" w14:textId="77777777" w:rsidR="00EF26EF" w:rsidRDefault="00507081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báo cáo</w:t>
      </w:r>
    </w:p>
    <w:p w14:paraId="545AEEB4" w14:textId="77777777" w:rsidR="00EF26EF" w:rsidRDefault="00507081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3F84402A" w14:textId="77777777" w:rsidR="00EF26EF" w:rsidRDefault="00507081">
      <w:pPr>
        <w:pStyle w:val="FirstParagraph"/>
      </w:pPr>
      <w:r>
        <w:rPr>
          <w:b/>
          <w:bCs/>
        </w:rPr>
        <w:lastRenderedPageBreak/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F9E5DC1" w14:textId="77777777" w:rsidR="00EF26EF" w:rsidRDefault="00507081">
      <w:pPr>
        <w:pStyle w:val="Heading2"/>
      </w:pPr>
      <w:bookmarkStart w:id="15" w:name="ghi-chú"/>
      <w:bookmarkEnd w:id="11"/>
      <w:bookmarkEnd w:id="14"/>
      <w:r>
        <w:t>GHI CHÚ</w:t>
      </w:r>
    </w:p>
    <w:p w14:paraId="097F8E6E" w14:textId="77777777" w:rsidR="00EF26EF" w:rsidRDefault="00507081">
      <w:pPr>
        <w:pStyle w:val="Heading2"/>
      </w:pPr>
      <w:bookmarkStart w:id="16" w:name="thông-tin-bổ-sung-1"/>
      <w:bookmarkEnd w:id="15"/>
      <w:r>
        <w:t>### Thông tin b</w:t>
      </w:r>
      <w:r>
        <w:t>ổ</w:t>
      </w:r>
      <w:r>
        <w:t xml:space="preserve"> sung:</w:t>
      </w:r>
    </w:p>
    <w:p w14:paraId="7D87D937" w14:textId="77777777" w:rsidR="00EF26EF" w:rsidRDefault="00507081">
      <w:pPr>
        <w:pStyle w:val="Heading2"/>
      </w:pPr>
      <w:bookmarkStart w:id="17" w:name="lưu-ý-quan-trọng"/>
      <w:bookmarkEnd w:id="16"/>
      <w:r>
        <w:t>### Lưu ý quan tr</w:t>
      </w:r>
      <w:r>
        <w:t>ọ</w:t>
      </w:r>
      <w:r>
        <w:t>ng:</w:t>
      </w:r>
    </w:p>
    <w:p w14:paraId="5FA50937" w14:textId="77777777" w:rsidR="00EF26EF" w:rsidRDefault="00507081">
      <w:r>
        <w:pict w14:anchorId="55077C55">
          <v:rect id="_x0000_i1026" style="width:0;height:1.5pt" o:hralign="center" o:hrstd="t" o:hr="t"/>
        </w:pict>
      </w:r>
    </w:p>
    <w:p w14:paraId="595F7518" w14:textId="77777777" w:rsidR="00EF26EF" w:rsidRDefault="00507081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Báo cáo này c</w:t>
      </w:r>
      <w:r>
        <w:t>ầ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thư</w:t>
      </w:r>
      <w:r>
        <w:t>ờ</w:t>
      </w:r>
      <w:r>
        <w:t>ng xuyên và đi</w:t>
      </w:r>
      <w:r>
        <w:t>ề</w:t>
      </w:r>
      <w:r>
        <w:t>u ch</w:t>
      </w:r>
      <w:r>
        <w:t>ỉ</w:t>
      </w:r>
      <w:r>
        <w:t>nh phù h</w:t>
      </w:r>
      <w:r>
        <w:t>ợ</w:t>
      </w:r>
      <w:r>
        <w:t>p v</w:t>
      </w:r>
      <w:r>
        <w:t>ớ</w:t>
      </w:r>
      <w:r>
        <w:t>i tình hình th</w:t>
      </w:r>
      <w:r>
        <w:t>ự</w:t>
      </w:r>
      <w:r>
        <w:t>c t</w:t>
      </w:r>
      <w:r>
        <w:t>ế</w:t>
      </w:r>
      <w:r>
        <w:t>.</w:t>
      </w:r>
      <w:bookmarkEnd w:id="0"/>
      <w:bookmarkEnd w:id="17"/>
    </w:p>
    <w:sectPr w:rsidR="00EF26E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AD02B" w14:textId="77777777" w:rsidR="00507081" w:rsidRDefault="00507081" w:rsidP="00852F8F">
      <w:pPr>
        <w:spacing w:line="240" w:lineRule="auto"/>
      </w:pPr>
      <w:r>
        <w:separator/>
      </w:r>
    </w:p>
  </w:endnote>
  <w:endnote w:type="continuationSeparator" w:id="0">
    <w:p w14:paraId="546CB971" w14:textId="77777777" w:rsidR="00507081" w:rsidRDefault="00507081" w:rsidP="00852F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7596D" w14:textId="77777777" w:rsidR="00507081" w:rsidRDefault="00507081" w:rsidP="00852F8F">
      <w:pPr>
        <w:spacing w:line="240" w:lineRule="auto"/>
      </w:pPr>
      <w:r>
        <w:separator/>
      </w:r>
    </w:p>
  </w:footnote>
  <w:footnote w:type="continuationSeparator" w:id="0">
    <w:p w14:paraId="2C548F65" w14:textId="77777777" w:rsidR="00507081" w:rsidRDefault="00507081" w:rsidP="00852F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F30FF" w14:textId="77777777" w:rsidR="00852F8F" w:rsidRPr="00A33244" w:rsidRDefault="00852F8F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57787AC" wp14:editId="559C8D9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1D8E0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9F1775A" w14:textId="77777777" w:rsidR="00852F8F" w:rsidRDefault="00852F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0F8B7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6F2B8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299E03A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26EF"/>
    <w:rsid w:val="00507081"/>
    <w:rsid w:val="00852F8F"/>
    <w:rsid w:val="00EF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C5827B4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52F8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52F8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52F8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52F8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852F8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852F8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52F8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52F8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F8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F8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52F8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52F8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52F8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52F8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F8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52F8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2F8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852F8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2F8F"/>
    <w:rPr>
      <w:rFonts w:ascii="Times New Roman" w:hAnsi="Times New Roman"/>
      <w:szCs w:val="22"/>
    </w:rPr>
  </w:style>
  <w:style w:type="character" w:styleId="Emphasis">
    <w:name w:val="Emphasis"/>
    <w:rsid w:val="00852F8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852F8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852F8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852F8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852F8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2026-01-29T09:32:00Z</dcterms:created>
  <dcterms:modified xsi:type="dcterms:W3CDTF">2026-01-29T09:32:00Z</dcterms:modified>
</cp:coreProperties>
</file>