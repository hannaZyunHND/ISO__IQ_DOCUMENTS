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8D45E" w14:textId="77777777" w:rsidR="00AE5B5B" w:rsidRDefault="0004398E" w:rsidP="00E051F9">
      <w:pPr>
        <w:pStyle w:val="Title"/>
      </w:pPr>
      <w:bookmarkStart w:id="0" w:name="bm-35-đề-án-điều-chỉnh-ngân-sách"/>
      <w:r>
        <w:t>BM-35: Đ</w:t>
      </w:r>
      <w:r>
        <w:t>Ề</w:t>
      </w:r>
      <w:r>
        <w:t xml:space="preserve"> ÁN ĐI</w:t>
      </w:r>
      <w:r>
        <w:t>Ề</w:t>
      </w:r>
      <w:r>
        <w:t>U CH</w:t>
      </w:r>
      <w:r>
        <w:t>Ỉ</w:t>
      </w:r>
      <w:r>
        <w:t>NH NGÂN SÁCH</w:t>
      </w:r>
    </w:p>
    <w:p w14:paraId="4D97DEEF" w14:textId="77777777" w:rsidR="00AE5B5B" w:rsidRDefault="0004398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65046EC" w14:textId="77777777" w:rsidR="00AE5B5B" w:rsidRDefault="0004398E">
      <w:r>
        <w:pict w14:anchorId="6E55EDDE">
          <v:rect id="_x0000_i1025" style="width:0;height:1.5pt" o:hralign="center" o:hrstd="t" o:hr="t"/>
        </w:pict>
      </w:r>
    </w:p>
    <w:p w14:paraId="60BDAC3E" w14:textId="77777777" w:rsidR="00AE5B5B" w:rsidRDefault="0004398E">
      <w:pPr>
        <w:pStyle w:val="Heading2"/>
      </w:pPr>
      <w:bookmarkStart w:id="1" w:name="thông-tin-đề-án"/>
      <w:r>
        <w:t>THÔNG TIN Đ</w:t>
      </w:r>
      <w:r>
        <w:t>Ề</w:t>
      </w:r>
      <w:r>
        <w:t xml:space="preserve">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AE5B5B" w14:paraId="64ED3184" w14:textId="77777777" w:rsidTr="00E051F9">
        <w:tc>
          <w:tcPr>
            <w:tcW w:w="0" w:type="auto"/>
          </w:tcPr>
          <w:p w14:paraId="67859E90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C20E490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E5B5B" w14:paraId="2875716D" w14:textId="77777777" w:rsidTr="00E051F9">
        <w:tc>
          <w:tcPr>
            <w:tcW w:w="0" w:type="auto"/>
          </w:tcPr>
          <w:p w14:paraId="7A91808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án</w:t>
            </w:r>
          </w:p>
        </w:tc>
        <w:tc>
          <w:tcPr>
            <w:tcW w:w="0" w:type="auto"/>
          </w:tcPr>
          <w:p w14:paraId="3AFD74C5" w14:textId="77777777" w:rsidR="00AE5B5B" w:rsidRDefault="00AE5B5B">
            <w:pPr>
              <w:pStyle w:val="Compact"/>
            </w:pPr>
          </w:p>
        </w:tc>
      </w:tr>
      <w:tr w:rsidR="00AE5B5B" w14:paraId="064EDBF9" w14:textId="77777777" w:rsidTr="00E051F9">
        <w:tc>
          <w:tcPr>
            <w:tcW w:w="0" w:type="auto"/>
          </w:tcPr>
          <w:p w14:paraId="3C8D1D7E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CB13BC6" w14:textId="77777777" w:rsidR="00AE5B5B" w:rsidRDefault="00AE5B5B">
            <w:pPr>
              <w:pStyle w:val="Compact"/>
            </w:pPr>
          </w:p>
        </w:tc>
      </w:tr>
      <w:tr w:rsidR="00AE5B5B" w14:paraId="5BA53855" w14:textId="77777777" w:rsidTr="00E051F9">
        <w:tc>
          <w:tcPr>
            <w:tcW w:w="0" w:type="auto"/>
          </w:tcPr>
          <w:p w14:paraId="1A59860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77842BD" w14:textId="77777777" w:rsidR="00AE5B5B" w:rsidRDefault="00AE5B5B">
            <w:pPr>
              <w:pStyle w:val="Compact"/>
            </w:pPr>
          </w:p>
        </w:tc>
      </w:tr>
      <w:tr w:rsidR="00AE5B5B" w14:paraId="6133F63F" w14:textId="77777777" w:rsidTr="00E051F9">
        <w:tc>
          <w:tcPr>
            <w:tcW w:w="0" w:type="auto"/>
          </w:tcPr>
          <w:p w14:paraId="6C6EEF7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6E59938" w14:textId="77777777" w:rsidR="00AE5B5B" w:rsidRDefault="00AE5B5B">
            <w:pPr>
              <w:pStyle w:val="Compact"/>
            </w:pPr>
          </w:p>
        </w:tc>
      </w:tr>
      <w:tr w:rsidR="00AE5B5B" w14:paraId="72B31C4D" w14:textId="77777777" w:rsidTr="00E051F9">
        <w:tc>
          <w:tcPr>
            <w:tcW w:w="0" w:type="auto"/>
          </w:tcPr>
          <w:p w14:paraId="217AC74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E3C8479" w14:textId="77777777" w:rsidR="00AE5B5B" w:rsidRDefault="00AE5B5B">
            <w:pPr>
              <w:pStyle w:val="Compact"/>
            </w:pPr>
          </w:p>
        </w:tc>
      </w:tr>
      <w:tr w:rsidR="00AE5B5B" w14:paraId="2982ACCA" w14:textId="77777777" w:rsidTr="00E051F9">
        <w:tc>
          <w:tcPr>
            <w:tcW w:w="0" w:type="auto"/>
          </w:tcPr>
          <w:p w14:paraId="5C51AA09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3F5030C" w14:textId="77777777" w:rsidR="00AE5B5B" w:rsidRDefault="00AE5B5B">
            <w:pPr>
              <w:pStyle w:val="Compact"/>
            </w:pPr>
          </w:p>
        </w:tc>
      </w:tr>
    </w:tbl>
    <w:p w14:paraId="152B9B86" w14:textId="77777777" w:rsidR="00AE5B5B" w:rsidRDefault="0004398E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44FA2ADD" w14:textId="77777777" w:rsidR="00AE5B5B" w:rsidRDefault="0004398E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1157"/>
      </w:tblGrid>
      <w:tr w:rsidR="00AE5B5B" w14:paraId="6A8554B5" w14:textId="77777777" w:rsidTr="00E051F9">
        <w:tc>
          <w:tcPr>
            <w:tcW w:w="0" w:type="auto"/>
          </w:tcPr>
          <w:p w14:paraId="4C4B2931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A780C85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E5B5B" w14:paraId="636F9DAA" w14:textId="77777777" w:rsidTr="00E051F9">
        <w:tc>
          <w:tcPr>
            <w:tcW w:w="0" w:type="auto"/>
          </w:tcPr>
          <w:p w14:paraId="180F907A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Lý do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2826614D" w14:textId="77777777" w:rsidR="00AE5B5B" w:rsidRDefault="00AE5B5B">
            <w:pPr>
              <w:pStyle w:val="Compact"/>
            </w:pPr>
          </w:p>
        </w:tc>
      </w:tr>
      <w:tr w:rsidR="00AE5B5B" w14:paraId="3DE8B726" w14:textId="77777777" w:rsidTr="00E051F9">
        <w:tc>
          <w:tcPr>
            <w:tcW w:w="0" w:type="auto"/>
          </w:tcPr>
          <w:p w14:paraId="4C0062AA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45D600C7" w14:textId="77777777" w:rsidR="00AE5B5B" w:rsidRDefault="00AE5B5B">
            <w:pPr>
              <w:pStyle w:val="Compact"/>
            </w:pPr>
          </w:p>
        </w:tc>
      </w:tr>
      <w:tr w:rsidR="00AE5B5B" w14:paraId="2F0B3612" w14:textId="77777777" w:rsidTr="00E051F9">
        <w:tc>
          <w:tcPr>
            <w:tcW w:w="0" w:type="auto"/>
          </w:tcPr>
          <w:p w14:paraId="23C6F30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22659B80" w14:textId="77777777" w:rsidR="00AE5B5B" w:rsidRDefault="00AE5B5B">
            <w:pPr>
              <w:pStyle w:val="Compact"/>
            </w:pPr>
          </w:p>
        </w:tc>
      </w:tr>
      <w:tr w:rsidR="00AE5B5B" w14:paraId="75FBCE45" w14:textId="77777777" w:rsidTr="00E051F9">
        <w:tc>
          <w:tcPr>
            <w:tcW w:w="0" w:type="auto"/>
          </w:tcPr>
          <w:p w14:paraId="5C262FB2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000B3BA" w14:textId="77777777" w:rsidR="00AE5B5B" w:rsidRDefault="00AE5B5B">
            <w:pPr>
              <w:pStyle w:val="Compact"/>
            </w:pPr>
          </w:p>
        </w:tc>
      </w:tr>
      <w:tr w:rsidR="00AE5B5B" w14:paraId="371DDB09" w14:textId="77777777" w:rsidTr="00E051F9">
        <w:tc>
          <w:tcPr>
            <w:tcW w:w="0" w:type="auto"/>
          </w:tcPr>
          <w:p w14:paraId="582515E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1C5AA2A" w14:textId="77777777" w:rsidR="00AE5B5B" w:rsidRDefault="00AE5B5B">
            <w:pPr>
              <w:pStyle w:val="Compact"/>
            </w:pPr>
          </w:p>
        </w:tc>
      </w:tr>
    </w:tbl>
    <w:p w14:paraId="0F68B094" w14:textId="77777777" w:rsidR="00AE5B5B" w:rsidRDefault="0004398E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AE5B5B" w14:paraId="443196B3" w14:textId="77777777" w:rsidTr="00E051F9">
        <w:tc>
          <w:tcPr>
            <w:tcW w:w="0" w:type="auto"/>
          </w:tcPr>
          <w:p w14:paraId="3E4ADC1B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8EAD671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E5B5B" w14:paraId="725918D6" w14:textId="77777777" w:rsidTr="00E051F9">
        <w:tc>
          <w:tcPr>
            <w:tcW w:w="0" w:type="auto"/>
          </w:tcPr>
          <w:p w14:paraId="3D6F2F36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D7310D1" w14:textId="77777777" w:rsidR="00AE5B5B" w:rsidRDefault="00AE5B5B">
            <w:pPr>
              <w:pStyle w:val="Compact"/>
            </w:pPr>
          </w:p>
        </w:tc>
      </w:tr>
    </w:tbl>
    <w:p w14:paraId="5F1AADC5" w14:textId="77777777" w:rsidR="00AE5B5B" w:rsidRDefault="0004398E">
      <w:pPr>
        <w:pStyle w:val="Heading2"/>
      </w:pPr>
      <w:bookmarkStart w:id="5" w:name="nội-dung-đề-án"/>
      <w:bookmarkEnd w:id="2"/>
      <w:bookmarkEnd w:id="4"/>
      <w:r>
        <w:lastRenderedPageBreak/>
        <w:t>N</w:t>
      </w:r>
      <w:r>
        <w:t>Ộ</w:t>
      </w:r>
      <w:r>
        <w:t>I DUNG Đ</w:t>
      </w:r>
      <w:r>
        <w:t>Ề</w:t>
      </w:r>
      <w:r>
        <w:t xml:space="preserve"> ÁN</w:t>
      </w:r>
    </w:p>
    <w:p w14:paraId="1D894B4A" w14:textId="77777777" w:rsidR="00AE5B5B" w:rsidRDefault="0004398E">
      <w:pPr>
        <w:pStyle w:val="Heading3"/>
      </w:pPr>
      <w:bookmarkStart w:id="6" w:name="lý-do-điều-chỉnh"/>
      <w:r>
        <w:t>1. Lý do đi</w:t>
      </w:r>
      <w:r>
        <w:t>ề</w:t>
      </w:r>
      <w:r>
        <w:t>u ch</w:t>
      </w:r>
      <w:r>
        <w:t>ỉ</w:t>
      </w:r>
      <w: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823"/>
        <w:gridCol w:w="1170"/>
        <w:gridCol w:w="1037"/>
      </w:tblGrid>
      <w:tr w:rsidR="00AE5B5B" w14:paraId="7E2B7817" w14:textId="77777777" w:rsidTr="00E051F9">
        <w:tc>
          <w:tcPr>
            <w:tcW w:w="0" w:type="auto"/>
          </w:tcPr>
          <w:p w14:paraId="371A1EDD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001EDAFB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AC388BB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A61349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E5B5B" w14:paraId="0401F006" w14:textId="77777777" w:rsidTr="00E051F9">
        <w:tc>
          <w:tcPr>
            <w:tcW w:w="0" w:type="auto"/>
          </w:tcPr>
          <w:p w14:paraId="64AB18A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Lý do 1</w:t>
            </w:r>
          </w:p>
        </w:tc>
        <w:tc>
          <w:tcPr>
            <w:tcW w:w="0" w:type="auto"/>
          </w:tcPr>
          <w:p w14:paraId="12DD4963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4E550D77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FF27868" w14:textId="77777777" w:rsidR="00AE5B5B" w:rsidRDefault="00AE5B5B">
            <w:pPr>
              <w:pStyle w:val="Compact"/>
            </w:pPr>
          </w:p>
        </w:tc>
      </w:tr>
      <w:tr w:rsidR="00AE5B5B" w14:paraId="081373AE" w14:textId="77777777" w:rsidTr="00E051F9">
        <w:tc>
          <w:tcPr>
            <w:tcW w:w="0" w:type="auto"/>
          </w:tcPr>
          <w:p w14:paraId="5961B92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Lý do 2</w:t>
            </w:r>
          </w:p>
        </w:tc>
        <w:tc>
          <w:tcPr>
            <w:tcW w:w="0" w:type="auto"/>
          </w:tcPr>
          <w:p w14:paraId="1509A028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D51E9D6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A847F46" w14:textId="77777777" w:rsidR="00AE5B5B" w:rsidRDefault="00AE5B5B">
            <w:pPr>
              <w:pStyle w:val="Compact"/>
            </w:pPr>
          </w:p>
        </w:tc>
      </w:tr>
      <w:tr w:rsidR="00AE5B5B" w14:paraId="50343D02" w14:textId="77777777" w:rsidTr="00E051F9">
        <w:tc>
          <w:tcPr>
            <w:tcW w:w="0" w:type="auto"/>
          </w:tcPr>
          <w:p w14:paraId="6D49861E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Lý do 3</w:t>
            </w:r>
          </w:p>
        </w:tc>
        <w:tc>
          <w:tcPr>
            <w:tcW w:w="0" w:type="auto"/>
          </w:tcPr>
          <w:p w14:paraId="38AB17AC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16B7F52F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A45BB6E" w14:textId="77777777" w:rsidR="00AE5B5B" w:rsidRDefault="00AE5B5B">
            <w:pPr>
              <w:pStyle w:val="Compact"/>
            </w:pPr>
          </w:p>
        </w:tc>
      </w:tr>
      <w:tr w:rsidR="00AE5B5B" w14:paraId="555A4E48" w14:textId="77777777" w:rsidTr="00E051F9">
        <w:tc>
          <w:tcPr>
            <w:tcW w:w="0" w:type="auto"/>
          </w:tcPr>
          <w:p w14:paraId="7F154B9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Lý do 4</w:t>
            </w:r>
          </w:p>
        </w:tc>
        <w:tc>
          <w:tcPr>
            <w:tcW w:w="0" w:type="auto"/>
          </w:tcPr>
          <w:p w14:paraId="6F01E633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6E92698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97A56A2" w14:textId="77777777" w:rsidR="00AE5B5B" w:rsidRDefault="00AE5B5B">
            <w:pPr>
              <w:pStyle w:val="Compact"/>
            </w:pPr>
          </w:p>
        </w:tc>
      </w:tr>
    </w:tbl>
    <w:p w14:paraId="0479FA4D" w14:textId="77777777" w:rsidR="00AE5B5B" w:rsidRDefault="0004398E">
      <w:pPr>
        <w:pStyle w:val="Heading3"/>
      </w:pPr>
      <w:bookmarkStart w:id="7" w:name="phạm-vi-điều-chỉnh"/>
      <w:bookmarkEnd w:id="6"/>
      <w:r>
        <w:t>2. Ph</w:t>
      </w:r>
      <w:r>
        <w:t>ạ</w:t>
      </w:r>
      <w:r>
        <w:t>m vi đi</w:t>
      </w:r>
      <w:r>
        <w:t>ề</w:t>
      </w:r>
      <w:r>
        <w:t>u ch</w:t>
      </w:r>
      <w:r>
        <w:t>ỉ</w:t>
      </w:r>
      <w:r>
        <w:t>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AE5B5B" w14:paraId="38A9A2C4" w14:textId="77777777" w:rsidTr="00E051F9">
        <w:tc>
          <w:tcPr>
            <w:tcW w:w="1584" w:type="dxa"/>
          </w:tcPr>
          <w:p w14:paraId="5683FCCA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085C0A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463C966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1D625E5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61CAB5B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E5B5B" w14:paraId="49330FF9" w14:textId="77777777" w:rsidTr="00E051F9">
        <w:tc>
          <w:tcPr>
            <w:tcW w:w="1584" w:type="dxa"/>
          </w:tcPr>
          <w:p w14:paraId="5ED6140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1</w:t>
            </w:r>
          </w:p>
        </w:tc>
        <w:tc>
          <w:tcPr>
            <w:tcW w:w="1584" w:type="dxa"/>
          </w:tcPr>
          <w:p w14:paraId="55CABCFC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5DC10016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502D4573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73CE3779" w14:textId="77777777" w:rsidR="00AE5B5B" w:rsidRDefault="00AE5B5B">
            <w:pPr>
              <w:pStyle w:val="Compact"/>
            </w:pPr>
          </w:p>
        </w:tc>
      </w:tr>
      <w:tr w:rsidR="00AE5B5B" w14:paraId="55F1590C" w14:textId="77777777" w:rsidTr="00E051F9">
        <w:tc>
          <w:tcPr>
            <w:tcW w:w="1584" w:type="dxa"/>
          </w:tcPr>
          <w:p w14:paraId="46F8966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2</w:t>
            </w:r>
          </w:p>
        </w:tc>
        <w:tc>
          <w:tcPr>
            <w:tcW w:w="1584" w:type="dxa"/>
          </w:tcPr>
          <w:p w14:paraId="49AECA2E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518F1B9B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7A22DB6D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2648E7CD" w14:textId="77777777" w:rsidR="00AE5B5B" w:rsidRDefault="00AE5B5B">
            <w:pPr>
              <w:pStyle w:val="Compact"/>
            </w:pPr>
          </w:p>
        </w:tc>
      </w:tr>
      <w:tr w:rsidR="00AE5B5B" w14:paraId="6D90DA2B" w14:textId="77777777" w:rsidTr="00E051F9">
        <w:tc>
          <w:tcPr>
            <w:tcW w:w="1584" w:type="dxa"/>
          </w:tcPr>
          <w:p w14:paraId="26F1F65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3</w:t>
            </w:r>
          </w:p>
        </w:tc>
        <w:tc>
          <w:tcPr>
            <w:tcW w:w="1584" w:type="dxa"/>
          </w:tcPr>
          <w:p w14:paraId="2B83CD9B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7A738C05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3DCF9E6B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60FD396C" w14:textId="77777777" w:rsidR="00AE5B5B" w:rsidRDefault="00AE5B5B">
            <w:pPr>
              <w:pStyle w:val="Compact"/>
            </w:pPr>
          </w:p>
        </w:tc>
      </w:tr>
      <w:tr w:rsidR="00AE5B5B" w14:paraId="2F4D3943" w14:textId="77777777" w:rsidTr="00E051F9">
        <w:tc>
          <w:tcPr>
            <w:tcW w:w="1584" w:type="dxa"/>
          </w:tcPr>
          <w:p w14:paraId="690EA013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4</w:t>
            </w:r>
          </w:p>
        </w:tc>
        <w:tc>
          <w:tcPr>
            <w:tcW w:w="1584" w:type="dxa"/>
          </w:tcPr>
          <w:p w14:paraId="711FEDDD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70F525E0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07BB067A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2CF432CA" w14:textId="77777777" w:rsidR="00AE5B5B" w:rsidRDefault="00AE5B5B">
            <w:pPr>
              <w:pStyle w:val="Compact"/>
            </w:pPr>
          </w:p>
        </w:tc>
      </w:tr>
      <w:tr w:rsidR="00AE5B5B" w14:paraId="243C5DBB" w14:textId="77777777" w:rsidTr="00E051F9">
        <w:tc>
          <w:tcPr>
            <w:tcW w:w="1584" w:type="dxa"/>
          </w:tcPr>
          <w:p w14:paraId="409A9CED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68304EC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6B607686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6EAFD3A2" w14:textId="77777777" w:rsidR="00AE5B5B" w:rsidRDefault="00AE5B5B">
            <w:pPr>
              <w:pStyle w:val="Compact"/>
            </w:pPr>
          </w:p>
        </w:tc>
        <w:tc>
          <w:tcPr>
            <w:tcW w:w="1584" w:type="dxa"/>
          </w:tcPr>
          <w:p w14:paraId="6A56EFDA" w14:textId="77777777" w:rsidR="00AE5B5B" w:rsidRDefault="00AE5B5B">
            <w:pPr>
              <w:pStyle w:val="Compact"/>
            </w:pPr>
          </w:p>
        </w:tc>
      </w:tr>
    </w:tbl>
    <w:p w14:paraId="3AE4991D" w14:textId="77777777" w:rsidR="00AE5B5B" w:rsidRDefault="0004398E">
      <w:pPr>
        <w:pStyle w:val="Heading3"/>
      </w:pPr>
      <w:bookmarkStart w:id="8" w:name="nguồn-tài-chính"/>
      <w:bookmarkEnd w:id="7"/>
      <w:r>
        <w:t>3. Ngu</w:t>
      </w:r>
      <w:r>
        <w:t>ồ</w:t>
      </w:r>
      <w:r>
        <w:t>n tài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656"/>
        <w:gridCol w:w="1190"/>
        <w:gridCol w:w="1037"/>
      </w:tblGrid>
      <w:tr w:rsidR="00AE5B5B" w14:paraId="3014FCDD" w14:textId="77777777" w:rsidTr="00E051F9">
        <w:tc>
          <w:tcPr>
            <w:tcW w:w="0" w:type="auto"/>
          </w:tcPr>
          <w:p w14:paraId="6ED2C0A1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34CB30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263BD1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5759EE3A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E5B5B" w14:paraId="4F44CBC3" w14:textId="77777777" w:rsidTr="00E051F9">
        <w:tc>
          <w:tcPr>
            <w:tcW w:w="0" w:type="auto"/>
          </w:tcPr>
          <w:p w14:paraId="3035834D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Ngân sách khác</w:t>
            </w:r>
          </w:p>
        </w:tc>
        <w:tc>
          <w:tcPr>
            <w:tcW w:w="0" w:type="auto"/>
          </w:tcPr>
          <w:p w14:paraId="0FFAF2B9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93E5D34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588A5DFE" w14:textId="77777777" w:rsidR="00AE5B5B" w:rsidRDefault="00AE5B5B">
            <w:pPr>
              <w:pStyle w:val="Compact"/>
            </w:pPr>
          </w:p>
        </w:tc>
      </w:tr>
      <w:tr w:rsidR="00AE5B5B" w14:paraId="59A10F12" w14:textId="77777777" w:rsidTr="00E051F9">
        <w:tc>
          <w:tcPr>
            <w:tcW w:w="0" w:type="auto"/>
          </w:tcPr>
          <w:p w14:paraId="1D49E6A9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0" w:type="auto"/>
          </w:tcPr>
          <w:p w14:paraId="3722ADAC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486D75E0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A4FFCC6" w14:textId="77777777" w:rsidR="00AE5B5B" w:rsidRDefault="00AE5B5B">
            <w:pPr>
              <w:pStyle w:val="Compact"/>
            </w:pPr>
          </w:p>
        </w:tc>
      </w:tr>
      <w:tr w:rsidR="00AE5B5B" w14:paraId="0B0AABC1" w14:textId="77777777" w:rsidTr="00E051F9">
        <w:tc>
          <w:tcPr>
            <w:tcW w:w="0" w:type="auto"/>
          </w:tcPr>
          <w:p w14:paraId="12CC08E6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Vay</w:t>
            </w:r>
          </w:p>
        </w:tc>
        <w:tc>
          <w:tcPr>
            <w:tcW w:w="0" w:type="auto"/>
          </w:tcPr>
          <w:p w14:paraId="387E0D7D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56D83526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F7BCA3F" w14:textId="77777777" w:rsidR="00AE5B5B" w:rsidRDefault="00AE5B5B">
            <w:pPr>
              <w:pStyle w:val="Compact"/>
            </w:pPr>
          </w:p>
        </w:tc>
      </w:tr>
      <w:tr w:rsidR="00AE5B5B" w14:paraId="60510F6A" w14:textId="77777777" w:rsidTr="00E051F9">
        <w:tc>
          <w:tcPr>
            <w:tcW w:w="0" w:type="auto"/>
          </w:tcPr>
          <w:p w14:paraId="336BCEED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49EE1C56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4EC1D899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D9F38C0" w14:textId="77777777" w:rsidR="00AE5B5B" w:rsidRDefault="00AE5B5B">
            <w:pPr>
              <w:pStyle w:val="Compact"/>
            </w:pPr>
          </w:p>
        </w:tc>
      </w:tr>
      <w:tr w:rsidR="00AE5B5B" w14:paraId="136E036B" w14:textId="77777777" w:rsidTr="00E051F9">
        <w:tc>
          <w:tcPr>
            <w:tcW w:w="0" w:type="auto"/>
          </w:tcPr>
          <w:p w14:paraId="20C9447B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454D688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5B713EC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B840984" w14:textId="77777777" w:rsidR="00AE5B5B" w:rsidRDefault="00AE5B5B">
            <w:pPr>
              <w:pStyle w:val="Compact"/>
            </w:pPr>
          </w:p>
        </w:tc>
      </w:tr>
    </w:tbl>
    <w:p w14:paraId="7E85DA16" w14:textId="77777777" w:rsidR="00AE5B5B" w:rsidRDefault="0004398E">
      <w:pPr>
        <w:pStyle w:val="Heading2"/>
      </w:pPr>
      <w:bookmarkStart w:id="9" w:name="phân-tích-và-đánh-giá"/>
      <w:bookmarkEnd w:id="5"/>
      <w:bookmarkEnd w:id="8"/>
      <w:r>
        <w:t>PHÂN TÍCH VÀ ĐÁNH GIÁ</w:t>
      </w:r>
    </w:p>
    <w:p w14:paraId="700C835D" w14:textId="77777777" w:rsidR="00AE5B5B" w:rsidRDefault="0004398E">
      <w:pPr>
        <w:pStyle w:val="Heading3"/>
      </w:pPr>
      <w:bookmarkStart w:id="10" w:name="tác-động"/>
      <w:r>
        <w:t>1. Tác đ</w:t>
      </w:r>
      <w:r>
        <w:t>ộ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823"/>
        <w:gridCol w:w="1007"/>
        <w:gridCol w:w="1037"/>
      </w:tblGrid>
      <w:tr w:rsidR="00AE5B5B" w14:paraId="4471DA0A" w14:textId="77777777" w:rsidTr="00E051F9">
        <w:tc>
          <w:tcPr>
            <w:tcW w:w="0" w:type="auto"/>
          </w:tcPr>
          <w:p w14:paraId="2B186CEA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31716A9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7CD4071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682DE9DE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E5B5B" w14:paraId="02706692" w14:textId="77777777" w:rsidTr="00E051F9">
        <w:tc>
          <w:tcPr>
            <w:tcW w:w="0" w:type="auto"/>
          </w:tcPr>
          <w:p w14:paraId="5EC69D27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1</w:t>
            </w:r>
          </w:p>
        </w:tc>
        <w:tc>
          <w:tcPr>
            <w:tcW w:w="0" w:type="auto"/>
          </w:tcPr>
          <w:p w14:paraId="0487D41D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69E10212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8196CD0" w14:textId="77777777" w:rsidR="00AE5B5B" w:rsidRDefault="00AE5B5B">
            <w:pPr>
              <w:pStyle w:val="Compact"/>
            </w:pPr>
          </w:p>
        </w:tc>
      </w:tr>
      <w:tr w:rsidR="00AE5B5B" w14:paraId="35859AC2" w14:textId="77777777" w:rsidTr="00E051F9">
        <w:tc>
          <w:tcPr>
            <w:tcW w:w="0" w:type="auto"/>
          </w:tcPr>
          <w:p w14:paraId="2D1B9E05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2</w:t>
            </w:r>
          </w:p>
        </w:tc>
        <w:tc>
          <w:tcPr>
            <w:tcW w:w="0" w:type="auto"/>
          </w:tcPr>
          <w:p w14:paraId="1789FB64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37DE014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2F0A3450" w14:textId="77777777" w:rsidR="00AE5B5B" w:rsidRDefault="00AE5B5B">
            <w:pPr>
              <w:pStyle w:val="Compact"/>
            </w:pPr>
          </w:p>
        </w:tc>
      </w:tr>
      <w:tr w:rsidR="00AE5B5B" w14:paraId="7C0F81FE" w14:textId="77777777" w:rsidTr="00E051F9">
        <w:tc>
          <w:tcPr>
            <w:tcW w:w="0" w:type="auto"/>
          </w:tcPr>
          <w:p w14:paraId="618ED912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3</w:t>
            </w:r>
          </w:p>
        </w:tc>
        <w:tc>
          <w:tcPr>
            <w:tcW w:w="0" w:type="auto"/>
          </w:tcPr>
          <w:p w14:paraId="402A6427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550F320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D8BECFC" w14:textId="77777777" w:rsidR="00AE5B5B" w:rsidRDefault="00AE5B5B">
            <w:pPr>
              <w:pStyle w:val="Compact"/>
            </w:pPr>
          </w:p>
        </w:tc>
      </w:tr>
      <w:tr w:rsidR="00AE5B5B" w14:paraId="2235A26A" w14:textId="77777777" w:rsidTr="00E051F9">
        <w:tc>
          <w:tcPr>
            <w:tcW w:w="0" w:type="auto"/>
          </w:tcPr>
          <w:p w14:paraId="79FAF69D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4</w:t>
            </w:r>
          </w:p>
        </w:tc>
        <w:tc>
          <w:tcPr>
            <w:tcW w:w="0" w:type="auto"/>
          </w:tcPr>
          <w:p w14:paraId="2BD3E34A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AC36A44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5D0B17C" w14:textId="77777777" w:rsidR="00AE5B5B" w:rsidRDefault="00AE5B5B">
            <w:pPr>
              <w:pStyle w:val="Compact"/>
            </w:pPr>
          </w:p>
        </w:tc>
      </w:tr>
    </w:tbl>
    <w:p w14:paraId="7EA4711B" w14:textId="77777777" w:rsidR="00AE5B5B" w:rsidRDefault="0004398E">
      <w:pPr>
        <w:pStyle w:val="Heading3"/>
      </w:pPr>
      <w:bookmarkStart w:id="11" w:name="rủi-ro"/>
      <w:bookmarkEnd w:id="10"/>
      <w:r>
        <w:t>2. R</w:t>
      </w:r>
      <w:r>
        <w:t>ủ</w:t>
      </w:r>
      <w:r>
        <w:t>i 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07"/>
        <w:gridCol w:w="1170"/>
        <w:gridCol w:w="1264"/>
        <w:gridCol w:w="1037"/>
      </w:tblGrid>
      <w:tr w:rsidR="00AE5B5B" w14:paraId="5FA2D18A" w14:textId="77777777" w:rsidTr="00E051F9">
        <w:tc>
          <w:tcPr>
            <w:tcW w:w="0" w:type="auto"/>
          </w:tcPr>
          <w:p w14:paraId="05940648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</w:t>
            </w:r>
          </w:p>
        </w:tc>
        <w:tc>
          <w:tcPr>
            <w:tcW w:w="0" w:type="auto"/>
          </w:tcPr>
          <w:p w14:paraId="1AC1BA2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150FDE70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CD527DC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0" w:type="auto"/>
          </w:tcPr>
          <w:p w14:paraId="3866ED1A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E5B5B" w14:paraId="1719C959" w14:textId="77777777" w:rsidTr="00E051F9">
        <w:tc>
          <w:tcPr>
            <w:tcW w:w="0" w:type="auto"/>
          </w:tcPr>
          <w:p w14:paraId="044D85D6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1</w:t>
            </w:r>
          </w:p>
        </w:tc>
        <w:tc>
          <w:tcPr>
            <w:tcW w:w="0" w:type="auto"/>
          </w:tcPr>
          <w:p w14:paraId="2D140908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4AB4AC6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6A608A15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149E4716" w14:textId="77777777" w:rsidR="00AE5B5B" w:rsidRDefault="00AE5B5B">
            <w:pPr>
              <w:pStyle w:val="Compact"/>
            </w:pPr>
          </w:p>
        </w:tc>
      </w:tr>
      <w:tr w:rsidR="00AE5B5B" w14:paraId="6A407589" w14:textId="77777777" w:rsidTr="00E051F9">
        <w:tc>
          <w:tcPr>
            <w:tcW w:w="0" w:type="auto"/>
          </w:tcPr>
          <w:p w14:paraId="534E1134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2</w:t>
            </w:r>
          </w:p>
        </w:tc>
        <w:tc>
          <w:tcPr>
            <w:tcW w:w="0" w:type="auto"/>
          </w:tcPr>
          <w:p w14:paraId="74F6E8BB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F4B3CE7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446C4435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08817A60" w14:textId="77777777" w:rsidR="00AE5B5B" w:rsidRDefault="00AE5B5B">
            <w:pPr>
              <w:pStyle w:val="Compact"/>
            </w:pPr>
          </w:p>
        </w:tc>
      </w:tr>
      <w:tr w:rsidR="00AE5B5B" w14:paraId="6DEC745E" w14:textId="77777777" w:rsidTr="00E051F9">
        <w:tc>
          <w:tcPr>
            <w:tcW w:w="0" w:type="auto"/>
          </w:tcPr>
          <w:p w14:paraId="45E9FF9B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3</w:t>
            </w:r>
          </w:p>
        </w:tc>
        <w:tc>
          <w:tcPr>
            <w:tcW w:w="0" w:type="auto"/>
          </w:tcPr>
          <w:p w14:paraId="3CFFBA4C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99AB90C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FB9C71D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1518A7DD" w14:textId="77777777" w:rsidR="00AE5B5B" w:rsidRDefault="00AE5B5B">
            <w:pPr>
              <w:pStyle w:val="Compact"/>
            </w:pPr>
          </w:p>
        </w:tc>
      </w:tr>
      <w:tr w:rsidR="00AE5B5B" w14:paraId="76C644B9" w14:textId="77777777" w:rsidTr="00E051F9">
        <w:tc>
          <w:tcPr>
            <w:tcW w:w="0" w:type="auto"/>
          </w:tcPr>
          <w:p w14:paraId="23392500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4</w:t>
            </w:r>
          </w:p>
        </w:tc>
        <w:tc>
          <w:tcPr>
            <w:tcW w:w="0" w:type="auto"/>
          </w:tcPr>
          <w:p w14:paraId="624D2560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449FAC71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3CA7395A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7650046A" w14:textId="77777777" w:rsidR="00AE5B5B" w:rsidRDefault="00AE5B5B">
            <w:pPr>
              <w:pStyle w:val="Compact"/>
            </w:pPr>
          </w:p>
        </w:tc>
      </w:tr>
    </w:tbl>
    <w:p w14:paraId="2F4774E7" w14:textId="77777777" w:rsidR="00AE5B5B" w:rsidRDefault="0004398E">
      <w:pPr>
        <w:pStyle w:val="Heading3"/>
      </w:pPr>
      <w:bookmarkStart w:id="12" w:name="đề-xuất-cải-thiện"/>
      <w:bookmarkEnd w:id="11"/>
      <w:r>
        <w:t>3.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AE5B5B" w14:paraId="4A6A5199" w14:textId="77777777" w:rsidTr="00E051F9">
        <w:tc>
          <w:tcPr>
            <w:tcW w:w="0" w:type="auto"/>
          </w:tcPr>
          <w:p w14:paraId="635C99F5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28B3640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1AD24D1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E5B5B" w14:paraId="04C55369" w14:textId="77777777" w:rsidTr="00E051F9">
        <w:tc>
          <w:tcPr>
            <w:tcW w:w="0" w:type="auto"/>
          </w:tcPr>
          <w:p w14:paraId="6BC93518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2106C3BF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1B902AC4" w14:textId="77777777" w:rsidR="00AE5B5B" w:rsidRDefault="00AE5B5B">
            <w:pPr>
              <w:pStyle w:val="Compact"/>
            </w:pPr>
          </w:p>
        </w:tc>
      </w:tr>
      <w:tr w:rsidR="00AE5B5B" w14:paraId="3692257B" w14:textId="77777777" w:rsidTr="00E051F9">
        <w:tc>
          <w:tcPr>
            <w:tcW w:w="0" w:type="auto"/>
          </w:tcPr>
          <w:p w14:paraId="211D8B15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056D775B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53887F8D" w14:textId="77777777" w:rsidR="00AE5B5B" w:rsidRDefault="00AE5B5B">
            <w:pPr>
              <w:pStyle w:val="Compact"/>
            </w:pPr>
          </w:p>
        </w:tc>
      </w:tr>
      <w:tr w:rsidR="00AE5B5B" w14:paraId="51EA935D" w14:textId="77777777" w:rsidTr="00E051F9">
        <w:tc>
          <w:tcPr>
            <w:tcW w:w="0" w:type="auto"/>
          </w:tcPr>
          <w:p w14:paraId="1FB4B0AF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71EAEA9C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5C3755FC" w14:textId="77777777" w:rsidR="00AE5B5B" w:rsidRDefault="00AE5B5B">
            <w:pPr>
              <w:pStyle w:val="Compact"/>
            </w:pPr>
          </w:p>
        </w:tc>
      </w:tr>
      <w:tr w:rsidR="00AE5B5B" w14:paraId="5F6AE1D7" w14:textId="77777777" w:rsidTr="00E051F9">
        <w:tc>
          <w:tcPr>
            <w:tcW w:w="0" w:type="auto"/>
          </w:tcPr>
          <w:p w14:paraId="2F24496D" w14:textId="77777777" w:rsidR="00AE5B5B" w:rsidRDefault="0004398E">
            <w:pPr>
              <w:pStyle w:val="Compact"/>
            </w:pPr>
            <w:r>
              <w:rPr>
                <w:b/>
                <w:bCs/>
              </w:rPr>
              <w:lastRenderedPageBreak/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1E21B0FE" w14:textId="77777777" w:rsidR="00AE5B5B" w:rsidRDefault="00AE5B5B">
            <w:pPr>
              <w:pStyle w:val="Compact"/>
            </w:pPr>
          </w:p>
        </w:tc>
        <w:tc>
          <w:tcPr>
            <w:tcW w:w="0" w:type="auto"/>
          </w:tcPr>
          <w:p w14:paraId="0D8FC450" w14:textId="77777777" w:rsidR="00AE5B5B" w:rsidRDefault="00AE5B5B">
            <w:pPr>
              <w:pStyle w:val="Compact"/>
            </w:pPr>
          </w:p>
        </w:tc>
      </w:tr>
    </w:tbl>
    <w:p w14:paraId="2266D876" w14:textId="77777777" w:rsidR="00AE5B5B" w:rsidRDefault="0004398E">
      <w:pPr>
        <w:pStyle w:val="Heading2"/>
      </w:pPr>
      <w:bookmarkStart w:id="13" w:name="xác-nhận"/>
      <w:bookmarkEnd w:id="9"/>
      <w:bookmarkEnd w:id="12"/>
      <w:r>
        <w:t>XÁC NH</w:t>
      </w:r>
      <w:r>
        <w:t>Ậ</w:t>
      </w:r>
      <w:r>
        <w:t>N</w:t>
      </w:r>
    </w:p>
    <w:p w14:paraId="5E8AFB29" w14:textId="77777777" w:rsidR="00AE5B5B" w:rsidRDefault="0004398E">
      <w:pPr>
        <w:pStyle w:val="Heading3"/>
      </w:pPr>
      <w:bookmarkStart w:id="14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14D23B00" w14:textId="77777777" w:rsidR="00AE5B5B" w:rsidRDefault="0004398E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đ</w:t>
      </w:r>
      <w:r>
        <w:t>ề</w:t>
      </w:r>
      <w:r>
        <w:t xml:space="preserve"> án chính xác</w:t>
      </w:r>
    </w:p>
    <w:p w14:paraId="602E2014" w14:textId="77777777" w:rsidR="00AE5B5B" w:rsidRDefault="0004398E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64917821" w14:textId="77777777" w:rsidR="00AE5B5B" w:rsidRDefault="0004398E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BBA742A" w14:textId="77777777" w:rsidR="00AE5B5B" w:rsidRDefault="0004398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B07317E" w14:textId="77777777" w:rsidR="00AE5B5B" w:rsidRDefault="0004398E">
      <w:pPr>
        <w:pStyle w:val="Heading3"/>
      </w:pPr>
      <w:bookmarkStart w:id="15" w:name="phòng-kế-toán"/>
      <w:bookmarkEnd w:id="14"/>
      <w:r>
        <w:t>Phòng K</w:t>
      </w:r>
      <w:r>
        <w:t>ế</w:t>
      </w:r>
      <w:r>
        <w:t xml:space="preserve"> toán:</w:t>
      </w:r>
    </w:p>
    <w:p w14:paraId="5E029E7D" w14:textId="77777777" w:rsidR="00AE5B5B" w:rsidRDefault="0004398E">
      <w:pPr>
        <w:pStyle w:val="Compact"/>
        <w:numPr>
          <w:ilvl w:val="0"/>
          <w:numId w:val="5"/>
        </w:numPr>
      </w:pPr>
      <w:r>
        <w:t>Đã th</w:t>
      </w:r>
      <w:r>
        <w:t>ẩ</w:t>
      </w:r>
      <w:r>
        <w:t>m đ</w:t>
      </w:r>
      <w:r>
        <w:t>ị</w:t>
      </w:r>
      <w:r>
        <w:t>nh đ</w:t>
      </w:r>
      <w:r>
        <w:t>ề</w:t>
      </w:r>
      <w:r>
        <w:t xml:space="preserve"> án</w:t>
      </w:r>
    </w:p>
    <w:p w14:paraId="25871B05" w14:textId="77777777" w:rsidR="00AE5B5B" w:rsidRDefault="0004398E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4B246116" w14:textId="77777777" w:rsidR="00AE5B5B" w:rsidRDefault="0004398E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DAD73C4" w14:textId="77777777" w:rsidR="00AE5B5B" w:rsidRDefault="0004398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23EF9D4" w14:textId="77777777" w:rsidR="00AE5B5B" w:rsidRDefault="0004398E">
      <w:pPr>
        <w:pStyle w:val="Heading3"/>
      </w:pPr>
      <w:bookmarkStart w:id="16" w:name="ban-giám-hiệu"/>
      <w:bookmarkEnd w:id="15"/>
      <w:r>
        <w:t>Ban Giám hi</w:t>
      </w:r>
      <w:r>
        <w:t>ệ</w:t>
      </w:r>
      <w:r>
        <w:t>u:</w:t>
      </w:r>
    </w:p>
    <w:p w14:paraId="1502E268" w14:textId="77777777" w:rsidR="00AE5B5B" w:rsidRDefault="0004398E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2AB45F96" w14:textId="77777777" w:rsidR="00AE5B5B" w:rsidRDefault="0004398E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đ</w:t>
      </w:r>
      <w:r>
        <w:t>ề</w:t>
      </w:r>
      <w:r>
        <w:t xml:space="preserve"> án</w:t>
      </w:r>
    </w:p>
    <w:p w14:paraId="64C3D2FC" w14:textId="77777777" w:rsidR="00AE5B5B" w:rsidRDefault="0004398E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4781F10D" w14:textId="77777777" w:rsidR="00AE5B5B" w:rsidRDefault="0004398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F0961F4" w14:textId="77777777" w:rsidR="00AE5B5B" w:rsidRDefault="0004398E">
      <w:pPr>
        <w:pStyle w:val="Heading3"/>
      </w:pPr>
      <w:bookmarkStart w:id="17" w:name="hội-đồng-quản-trị"/>
      <w:bookmarkEnd w:id="16"/>
      <w:r>
        <w:t>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:</w:t>
      </w:r>
    </w:p>
    <w:p w14:paraId="05FFAC81" w14:textId="77777777" w:rsidR="00AE5B5B" w:rsidRDefault="0004398E">
      <w:pPr>
        <w:pStyle w:val="Compact"/>
        <w:numPr>
          <w:ilvl w:val="0"/>
          <w:numId w:val="11"/>
        </w:numPr>
      </w:pPr>
      <w:r>
        <w:t>Đã xem xét và phê duy</w:t>
      </w:r>
      <w:r>
        <w:t>ệ</w:t>
      </w:r>
      <w:r>
        <w:t>t</w:t>
      </w:r>
    </w:p>
    <w:p w14:paraId="3C8982B1" w14:textId="77777777" w:rsidR="00AE5B5B" w:rsidRDefault="0004398E">
      <w:pPr>
        <w:pStyle w:val="Compact"/>
        <w:numPr>
          <w:ilvl w:val="0"/>
          <w:numId w:val="12"/>
        </w:numPr>
      </w:pPr>
      <w:r>
        <w:t>Đ</w:t>
      </w:r>
      <w:r>
        <w:t>ồ</w:t>
      </w:r>
      <w:r>
        <w:t>ng ý v</w:t>
      </w:r>
      <w:r>
        <w:t>ớ</w:t>
      </w:r>
      <w:r>
        <w:t>i đ</w:t>
      </w:r>
      <w:r>
        <w:t>ề</w:t>
      </w:r>
      <w:r>
        <w:t xml:space="preserve"> án</w:t>
      </w:r>
    </w:p>
    <w:p w14:paraId="02679220" w14:textId="77777777" w:rsidR="00AE5B5B" w:rsidRDefault="0004398E">
      <w:pPr>
        <w:pStyle w:val="Compact"/>
        <w:numPr>
          <w:ilvl w:val="0"/>
          <w:numId w:val="13"/>
        </w:numPr>
      </w:pPr>
      <w:r>
        <w:t>Cho phép áp d</w:t>
      </w:r>
      <w:r>
        <w:t>ụ</w:t>
      </w:r>
      <w:r>
        <w:t>ng</w:t>
      </w:r>
    </w:p>
    <w:p w14:paraId="5A5D9696" w14:textId="77777777" w:rsidR="00AE5B5B" w:rsidRDefault="0004398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366E4D7" w14:textId="77777777" w:rsidR="00AE5B5B" w:rsidRDefault="0004398E">
      <w:pPr>
        <w:pStyle w:val="Heading2"/>
      </w:pPr>
      <w:bookmarkStart w:id="18" w:name="ghi-chú"/>
      <w:bookmarkEnd w:id="13"/>
      <w:bookmarkEnd w:id="17"/>
      <w:r>
        <w:t>GHI CHÚ</w:t>
      </w:r>
    </w:p>
    <w:p w14:paraId="2D65EF9D" w14:textId="77777777" w:rsidR="00AE5B5B" w:rsidRDefault="0004398E">
      <w:pPr>
        <w:pStyle w:val="Heading2"/>
      </w:pPr>
      <w:bookmarkStart w:id="19" w:name="thông-tin-bổ-sung-1"/>
      <w:bookmarkEnd w:id="18"/>
      <w:r>
        <w:t>### Thông tin b</w:t>
      </w:r>
      <w:r>
        <w:t>ổ</w:t>
      </w:r>
      <w:r>
        <w:t xml:space="preserve"> sung:</w:t>
      </w:r>
    </w:p>
    <w:p w14:paraId="3AA615E7" w14:textId="77777777" w:rsidR="00AE5B5B" w:rsidRDefault="0004398E">
      <w:pPr>
        <w:pStyle w:val="Heading2"/>
      </w:pPr>
      <w:bookmarkStart w:id="20" w:name="lưu-ý-quan-trọng"/>
      <w:bookmarkEnd w:id="19"/>
      <w:r>
        <w:t>### Lưu ý quan tr</w:t>
      </w:r>
      <w:r>
        <w:t>ọ</w:t>
      </w:r>
      <w:r>
        <w:t>ng:</w:t>
      </w:r>
    </w:p>
    <w:p w14:paraId="10A31DC8" w14:textId="77777777" w:rsidR="00AE5B5B" w:rsidRDefault="0004398E">
      <w:r>
        <w:pict w14:anchorId="719344F9">
          <v:rect id="_x0000_i1026" style="width:0;height:1.5pt" o:hralign="center" o:hrstd="t" o:hr="t"/>
        </w:pict>
      </w:r>
    </w:p>
    <w:p w14:paraId="5CBA337B" w14:textId="77777777" w:rsidR="00AE5B5B" w:rsidRDefault="0004398E">
      <w:pPr>
        <w:pStyle w:val="FirstParagraph"/>
      </w:pPr>
      <w:r>
        <w:rPr>
          <w:b/>
          <w:bCs/>
        </w:rPr>
        <w:t>Ghi chú:</w:t>
      </w:r>
      <w:r>
        <w:t xml:space="preserve"> Đ</w:t>
      </w:r>
      <w:r>
        <w:t>ề</w:t>
      </w:r>
      <w:r>
        <w:t xml:space="preserve"> án này c</w:t>
      </w:r>
      <w:r>
        <w:t>ầ</w:t>
      </w:r>
      <w:r>
        <w:t>n đư</w:t>
      </w:r>
      <w:r>
        <w:t>ợ</w:t>
      </w:r>
      <w:r>
        <w:t>c xem xét k</w:t>
      </w:r>
      <w:r>
        <w:t>ỹ</w:t>
      </w:r>
      <w:r>
        <w:t xml:space="preserve"> lư</w:t>
      </w:r>
      <w:r>
        <w:t>ỡ</w:t>
      </w:r>
      <w:r>
        <w:t>ng và phê duy</w:t>
      </w:r>
      <w:r>
        <w:t>ệ</w:t>
      </w:r>
      <w:r>
        <w:t>t trư</w:t>
      </w:r>
      <w:r>
        <w:t>ớ</w:t>
      </w:r>
      <w:r>
        <w:t>c khi áp d</w:t>
      </w:r>
      <w:r>
        <w:t>ụ</w:t>
      </w:r>
      <w:r>
        <w:t>ng.</w:t>
      </w:r>
      <w:bookmarkEnd w:id="0"/>
      <w:bookmarkEnd w:id="20"/>
    </w:p>
    <w:sectPr w:rsidR="00AE5B5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36535" w14:textId="77777777" w:rsidR="0004398E" w:rsidRDefault="0004398E" w:rsidP="00E051F9">
      <w:pPr>
        <w:spacing w:line="240" w:lineRule="auto"/>
      </w:pPr>
      <w:r>
        <w:separator/>
      </w:r>
    </w:p>
  </w:endnote>
  <w:endnote w:type="continuationSeparator" w:id="0">
    <w:p w14:paraId="1755CD5B" w14:textId="77777777" w:rsidR="0004398E" w:rsidRDefault="0004398E" w:rsidP="00E051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EE2D3" w14:textId="77777777" w:rsidR="0004398E" w:rsidRDefault="0004398E" w:rsidP="00E051F9">
      <w:pPr>
        <w:spacing w:line="240" w:lineRule="auto"/>
      </w:pPr>
      <w:r>
        <w:separator/>
      </w:r>
    </w:p>
  </w:footnote>
  <w:footnote w:type="continuationSeparator" w:id="0">
    <w:p w14:paraId="3D556979" w14:textId="77777777" w:rsidR="0004398E" w:rsidRDefault="0004398E" w:rsidP="00E051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7A29" w14:textId="77777777" w:rsidR="00E051F9" w:rsidRPr="00A33244" w:rsidRDefault="00E051F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1B15708" wp14:editId="5B64831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3E5DC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7778327" w14:textId="77777777" w:rsidR="00E051F9" w:rsidRDefault="00E05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50C7F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B6F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AD2147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B5B"/>
    <w:rsid w:val="0004398E"/>
    <w:rsid w:val="00AE5B5B"/>
    <w:rsid w:val="00E0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2ABB49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51F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51F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51F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051F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051F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051F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051F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051F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F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F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51F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051F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51F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51F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F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051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1F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051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1F9"/>
    <w:rPr>
      <w:rFonts w:ascii="Times New Roman" w:hAnsi="Times New Roman"/>
      <w:szCs w:val="22"/>
    </w:rPr>
  </w:style>
  <w:style w:type="character" w:styleId="Emphasis">
    <w:name w:val="Emphasis"/>
    <w:rsid w:val="00E051F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051F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051F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051F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051F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2026-01-29T09:31:00Z</dcterms:created>
  <dcterms:modified xsi:type="dcterms:W3CDTF">2026-01-29T09:32:00Z</dcterms:modified>
</cp:coreProperties>
</file>