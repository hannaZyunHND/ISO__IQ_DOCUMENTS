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1769A" w14:textId="77777777" w:rsidR="008F7158" w:rsidRDefault="00DD5900" w:rsidP="00342C1A">
      <w:pPr>
        <w:pStyle w:val="Title"/>
      </w:pPr>
      <w:bookmarkStart w:id="0" w:name="bm-33-báo-cáo-thực-hiện-ngân-sách-tháng"/>
      <w:r>
        <w:t>BM-33: BÁO CÁO TH</w:t>
      </w:r>
      <w:r>
        <w:t>Ự</w:t>
      </w:r>
      <w:r>
        <w:t>C HI</w:t>
      </w:r>
      <w:r>
        <w:t>Ệ</w:t>
      </w:r>
      <w:r>
        <w:t>N NGÂN SÁCH THÁNG</w:t>
      </w:r>
    </w:p>
    <w:p w14:paraId="3A9FC14C" w14:textId="77777777" w:rsidR="008F7158" w:rsidRDefault="00DD590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DC741CD" w14:textId="77777777" w:rsidR="008F7158" w:rsidRDefault="00DD5900">
      <w:r>
        <w:pict w14:anchorId="42AF2600">
          <v:rect id="_x0000_i1025" style="width:0;height:1.5pt" o:hralign="center" o:hrstd="t" o:hr="t"/>
        </w:pict>
      </w:r>
    </w:p>
    <w:p w14:paraId="00340A00" w14:textId="77777777" w:rsidR="008F7158" w:rsidRDefault="00DD5900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8F7158" w14:paraId="70A4B192" w14:textId="77777777" w:rsidTr="00342C1A">
        <w:tc>
          <w:tcPr>
            <w:tcW w:w="0" w:type="auto"/>
          </w:tcPr>
          <w:p w14:paraId="67706223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D71C523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F7158" w14:paraId="76CDE103" w14:textId="77777777" w:rsidTr="00342C1A">
        <w:tc>
          <w:tcPr>
            <w:tcW w:w="0" w:type="auto"/>
          </w:tcPr>
          <w:p w14:paraId="793D106B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36ABC5BE" w14:textId="77777777" w:rsidR="008F7158" w:rsidRDefault="008F7158">
            <w:pPr>
              <w:pStyle w:val="Compact"/>
            </w:pPr>
          </w:p>
        </w:tc>
      </w:tr>
      <w:tr w:rsidR="008F7158" w14:paraId="300A6F36" w14:textId="77777777" w:rsidTr="00342C1A">
        <w:tc>
          <w:tcPr>
            <w:tcW w:w="0" w:type="auto"/>
          </w:tcPr>
          <w:p w14:paraId="533E2BD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325E68D" w14:textId="77777777" w:rsidR="008F7158" w:rsidRDefault="008F7158">
            <w:pPr>
              <w:pStyle w:val="Compact"/>
            </w:pPr>
          </w:p>
        </w:tc>
      </w:tr>
      <w:tr w:rsidR="008F7158" w14:paraId="47CE52F5" w14:textId="77777777" w:rsidTr="00342C1A">
        <w:tc>
          <w:tcPr>
            <w:tcW w:w="0" w:type="auto"/>
          </w:tcPr>
          <w:p w14:paraId="1B59491B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B564628" w14:textId="77777777" w:rsidR="008F7158" w:rsidRDefault="008F7158">
            <w:pPr>
              <w:pStyle w:val="Compact"/>
            </w:pPr>
          </w:p>
        </w:tc>
      </w:tr>
      <w:tr w:rsidR="008F7158" w14:paraId="02907586" w14:textId="77777777" w:rsidTr="00342C1A">
        <w:tc>
          <w:tcPr>
            <w:tcW w:w="0" w:type="auto"/>
          </w:tcPr>
          <w:p w14:paraId="51516675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AD46E19" w14:textId="77777777" w:rsidR="008F7158" w:rsidRDefault="008F7158">
            <w:pPr>
              <w:pStyle w:val="Compact"/>
            </w:pPr>
          </w:p>
        </w:tc>
      </w:tr>
      <w:tr w:rsidR="008F7158" w14:paraId="511E488D" w14:textId="77777777" w:rsidTr="00342C1A">
        <w:tc>
          <w:tcPr>
            <w:tcW w:w="0" w:type="auto"/>
          </w:tcPr>
          <w:p w14:paraId="7AF9513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9AEC73D" w14:textId="77777777" w:rsidR="008F7158" w:rsidRDefault="008F7158">
            <w:pPr>
              <w:pStyle w:val="Compact"/>
            </w:pPr>
          </w:p>
        </w:tc>
      </w:tr>
      <w:tr w:rsidR="008F7158" w14:paraId="2C02C763" w14:textId="77777777" w:rsidTr="00342C1A">
        <w:tc>
          <w:tcPr>
            <w:tcW w:w="0" w:type="auto"/>
          </w:tcPr>
          <w:p w14:paraId="11D21773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3DA6288" w14:textId="77777777" w:rsidR="008F7158" w:rsidRDefault="008F7158">
            <w:pPr>
              <w:pStyle w:val="Compact"/>
            </w:pPr>
          </w:p>
        </w:tc>
      </w:tr>
    </w:tbl>
    <w:p w14:paraId="01A7DB7D" w14:textId="77777777" w:rsidR="008F7158" w:rsidRDefault="00DD5900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1F9BF891" w14:textId="77777777" w:rsidR="008F7158" w:rsidRDefault="00DD5900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1157"/>
      </w:tblGrid>
      <w:tr w:rsidR="008F7158" w14:paraId="503A86BF" w14:textId="77777777" w:rsidTr="00342C1A">
        <w:tc>
          <w:tcPr>
            <w:tcW w:w="0" w:type="auto"/>
          </w:tcPr>
          <w:p w14:paraId="3D9BA852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795285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F7158" w14:paraId="604FF3A2" w14:textId="77777777" w:rsidTr="00342C1A">
        <w:tc>
          <w:tcPr>
            <w:tcW w:w="0" w:type="auto"/>
          </w:tcPr>
          <w:p w14:paraId="70503D1A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 tháng</w:t>
            </w:r>
          </w:p>
        </w:tc>
        <w:tc>
          <w:tcPr>
            <w:tcW w:w="0" w:type="auto"/>
          </w:tcPr>
          <w:p w14:paraId="514507FA" w14:textId="77777777" w:rsidR="008F7158" w:rsidRDefault="008F7158">
            <w:pPr>
              <w:pStyle w:val="Compact"/>
            </w:pPr>
          </w:p>
        </w:tc>
      </w:tr>
      <w:tr w:rsidR="008F7158" w14:paraId="3307CEDD" w14:textId="77777777" w:rsidTr="00342C1A">
        <w:tc>
          <w:tcPr>
            <w:tcW w:w="0" w:type="auto"/>
          </w:tcPr>
          <w:p w14:paraId="76428AAE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</w:t>
            </w:r>
          </w:p>
        </w:tc>
        <w:tc>
          <w:tcPr>
            <w:tcW w:w="0" w:type="auto"/>
          </w:tcPr>
          <w:p w14:paraId="71CF2693" w14:textId="77777777" w:rsidR="008F7158" w:rsidRDefault="008F7158">
            <w:pPr>
              <w:pStyle w:val="Compact"/>
            </w:pPr>
          </w:p>
        </w:tc>
      </w:tr>
      <w:tr w:rsidR="008F7158" w14:paraId="0C68B746" w14:textId="77777777" w:rsidTr="00342C1A">
        <w:tc>
          <w:tcPr>
            <w:tcW w:w="0" w:type="auto"/>
          </w:tcPr>
          <w:p w14:paraId="4D97B8B2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0955849" w14:textId="77777777" w:rsidR="008F7158" w:rsidRDefault="008F7158">
            <w:pPr>
              <w:pStyle w:val="Compact"/>
            </w:pPr>
          </w:p>
        </w:tc>
      </w:tr>
      <w:tr w:rsidR="008F7158" w14:paraId="05C68964" w14:textId="77777777" w:rsidTr="00342C1A">
        <w:tc>
          <w:tcPr>
            <w:tcW w:w="0" w:type="auto"/>
          </w:tcPr>
          <w:p w14:paraId="284BA83C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981DB49" w14:textId="77777777" w:rsidR="008F7158" w:rsidRDefault="008F7158">
            <w:pPr>
              <w:pStyle w:val="Compact"/>
            </w:pPr>
          </w:p>
        </w:tc>
      </w:tr>
    </w:tbl>
    <w:p w14:paraId="2C917D33" w14:textId="77777777" w:rsidR="008F7158" w:rsidRDefault="00DD5900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8F7158" w14:paraId="37728A56" w14:textId="77777777" w:rsidTr="00342C1A">
        <w:tc>
          <w:tcPr>
            <w:tcW w:w="0" w:type="auto"/>
          </w:tcPr>
          <w:p w14:paraId="647CC605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1C5AC5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F7158" w14:paraId="6508E1A9" w14:textId="77777777" w:rsidTr="00342C1A">
        <w:tc>
          <w:tcPr>
            <w:tcW w:w="0" w:type="auto"/>
          </w:tcPr>
          <w:p w14:paraId="4031C635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08DA53C" w14:textId="77777777" w:rsidR="008F7158" w:rsidRDefault="008F7158">
            <w:pPr>
              <w:pStyle w:val="Compact"/>
            </w:pPr>
          </w:p>
        </w:tc>
      </w:tr>
    </w:tbl>
    <w:p w14:paraId="20C5FBB2" w14:textId="77777777" w:rsidR="008F7158" w:rsidRDefault="00DD5900">
      <w:pPr>
        <w:pStyle w:val="Heading2"/>
      </w:pPr>
      <w:bookmarkStart w:id="5" w:name="báo-cáo-chi-tiết"/>
      <w:bookmarkEnd w:id="2"/>
      <w:bookmarkEnd w:id="4"/>
      <w:r>
        <w:lastRenderedPageBreak/>
        <w:t>BÁO CÁO CHI TI</w:t>
      </w:r>
      <w:r>
        <w:t>Ế</w:t>
      </w:r>
      <w:r>
        <w:t>T</w:t>
      </w:r>
    </w:p>
    <w:p w14:paraId="66559355" w14:textId="77777777" w:rsidR="008F7158" w:rsidRDefault="00DD5900">
      <w:pPr>
        <w:pStyle w:val="Heading3"/>
      </w:pPr>
      <w:bookmarkStart w:id="6" w:name="báo-cáo-theo-bộ-phận"/>
      <w:r>
        <w:t>1. Báo cáo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F7158" w14:paraId="3D7D8905" w14:textId="77777777" w:rsidTr="00342C1A">
        <w:tc>
          <w:tcPr>
            <w:tcW w:w="1131" w:type="dxa"/>
          </w:tcPr>
          <w:p w14:paraId="7C022281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78F2AE03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NS tháng (VNĐ)</w:t>
            </w:r>
          </w:p>
        </w:tc>
        <w:tc>
          <w:tcPr>
            <w:tcW w:w="1131" w:type="dxa"/>
          </w:tcPr>
          <w:p w14:paraId="110AB2BC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 (VNĐ)</w:t>
            </w:r>
          </w:p>
        </w:tc>
        <w:tc>
          <w:tcPr>
            <w:tcW w:w="1131" w:type="dxa"/>
          </w:tcPr>
          <w:p w14:paraId="6277A3B2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(VNĐ)</w:t>
            </w:r>
          </w:p>
        </w:tc>
        <w:tc>
          <w:tcPr>
            <w:tcW w:w="1131" w:type="dxa"/>
          </w:tcPr>
          <w:p w14:paraId="22CFD5DB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%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1A4C0582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717C029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F7158" w14:paraId="50C4E308" w14:textId="77777777" w:rsidTr="00342C1A">
        <w:tc>
          <w:tcPr>
            <w:tcW w:w="1131" w:type="dxa"/>
          </w:tcPr>
          <w:p w14:paraId="13FE5704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131" w:type="dxa"/>
          </w:tcPr>
          <w:p w14:paraId="1F5CF1E6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4BB8B5EF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08286034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0FFF5E38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2CE4E14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4F9636E6" w14:textId="77777777" w:rsidR="008F7158" w:rsidRDefault="008F7158">
            <w:pPr>
              <w:pStyle w:val="Compact"/>
            </w:pPr>
          </w:p>
        </w:tc>
      </w:tr>
      <w:tr w:rsidR="008F7158" w14:paraId="251F6E4E" w14:textId="77777777" w:rsidTr="00342C1A">
        <w:tc>
          <w:tcPr>
            <w:tcW w:w="1131" w:type="dxa"/>
          </w:tcPr>
          <w:p w14:paraId="2C467CB4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1131" w:type="dxa"/>
          </w:tcPr>
          <w:p w14:paraId="272AD438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311C1F1E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EE29346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7538A1F1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8A99FA0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3E5D8761" w14:textId="77777777" w:rsidR="008F7158" w:rsidRDefault="008F7158">
            <w:pPr>
              <w:pStyle w:val="Compact"/>
            </w:pPr>
          </w:p>
        </w:tc>
      </w:tr>
      <w:tr w:rsidR="008F7158" w14:paraId="4C5B67C4" w14:textId="77777777" w:rsidTr="00342C1A">
        <w:tc>
          <w:tcPr>
            <w:tcW w:w="1131" w:type="dxa"/>
          </w:tcPr>
          <w:p w14:paraId="41D7668D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131" w:type="dxa"/>
          </w:tcPr>
          <w:p w14:paraId="7F85FC3F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22AF299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4A9BF35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0F19361D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53DB28D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3AF7B805" w14:textId="77777777" w:rsidR="008F7158" w:rsidRDefault="008F7158">
            <w:pPr>
              <w:pStyle w:val="Compact"/>
            </w:pPr>
          </w:p>
        </w:tc>
      </w:tr>
      <w:tr w:rsidR="008F7158" w14:paraId="66F481C4" w14:textId="77777777" w:rsidTr="00342C1A">
        <w:tc>
          <w:tcPr>
            <w:tcW w:w="1131" w:type="dxa"/>
          </w:tcPr>
          <w:p w14:paraId="69A89CC6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131" w:type="dxa"/>
          </w:tcPr>
          <w:p w14:paraId="04933837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EE0591E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FC7A426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48F10DE3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62AE8D43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D6E2E56" w14:textId="77777777" w:rsidR="008F7158" w:rsidRDefault="008F7158">
            <w:pPr>
              <w:pStyle w:val="Compact"/>
            </w:pPr>
          </w:p>
        </w:tc>
      </w:tr>
      <w:tr w:rsidR="008F7158" w14:paraId="25070928" w14:textId="77777777" w:rsidTr="00342C1A">
        <w:tc>
          <w:tcPr>
            <w:tcW w:w="1131" w:type="dxa"/>
          </w:tcPr>
          <w:p w14:paraId="4D2324F4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131" w:type="dxa"/>
          </w:tcPr>
          <w:p w14:paraId="584D7BEE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2F984AC1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00789A2B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2DBF251C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8FF7393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B018990" w14:textId="77777777" w:rsidR="008F7158" w:rsidRDefault="008F7158">
            <w:pPr>
              <w:pStyle w:val="Compact"/>
            </w:pPr>
          </w:p>
        </w:tc>
      </w:tr>
      <w:tr w:rsidR="008F7158" w14:paraId="3DC18153" w14:textId="77777777" w:rsidTr="00342C1A">
        <w:tc>
          <w:tcPr>
            <w:tcW w:w="1131" w:type="dxa"/>
          </w:tcPr>
          <w:p w14:paraId="19F70954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131" w:type="dxa"/>
          </w:tcPr>
          <w:p w14:paraId="352DA9C7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33D719B6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E023837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1633770E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4F6B0071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6FCDD45" w14:textId="77777777" w:rsidR="008F7158" w:rsidRDefault="008F7158">
            <w:pPr>
              <w:pStyle w:val="Compact"/>
            </w:pPr>
          </w:p>
        </w:tc>
      </w:tr>
      <w:tr w:rsidR="008F7158" w14:paraId="69290D50" w14:textId="77777777" w:rsidTr="00342C1A">
        <w:tc>
          <w:tcPr>
            <w:tcW w:w="1131" w:type="dxa"/>
          </w:tcPr>
          <w:p w14:paraId="438B1E26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4B107F35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52ECE134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648876A2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623C1086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3552BF32" w14:textId="77777777" w:rsidR="008F7158" w:rsidRDefault="008F7158">
            <w:pPr>
              <w:pStyle w:val="Compact"/>
            </w:pPr>
          </w:p>
        </w:tc>
        <w:tc>
          <w:tcPr>
            <w:tcW w:w="1131" w:type="dxa"/>
          </w:tcPr>
          <w:p w14:paraId="427DA4D3" w14:textId="77777777" w:rsidR="008F7158" w:rsidRDefault="008F7158">
            <w:pPr>
              <w:pStyle w:val="Compact"/>
            </w:pPr>
          </w:p>
        </w:tc>
      </w:tr>
    </w:tbl>
    <w:p w14:paraId="66F0AE05" w14:textId="77777777" w:rsidR="008F7158" w:rsidRDefault="00DD5900">
      <w:pPr>
        <w:pStyle w:val="Heading3"/>
      </w:pPr>
      <w:bookmarkStart w:id="7" w:name="phân-tích-tình-trạng"/>
      <w:bookmarkEnd w:id="6"/>
      <w:r>
        <w:t>2. Phân tích tình tr</w:t>
      </w:r>
      <w:r>
        <w:t>ạ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837"/>
        <w:gridCol w:w="1190"/>
        <w:gridCol w:w="1037"/>
      </w:tblGrid>
      <w:tr w:rsidR="008F7158" w14:paraId="7A55E23F" w14:textId="77777777" w:rsidTr="00342C1A">
        <w:tc>
          <w:tcPr>
            <w:tcW w:w="0" w:type="auto"/>
          </w:tcPr>
          <w:p w14:paraId="3A50EE9A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DDE5C4A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</w:t>
            </w:r>
          </w:p>
        </w:tc>
        <w:tc>
          <w:tcPr>
            <w:tcW w:w="0" w:type="auto"/>
          </w:tcPr>
          <w:p w14:paraId="6687749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7591ED9F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F7158" w14:paraId="11FCAA42" w14:textId="77777777" w:rsidTr="00342C1A">
        <w:tc>
          <w:tcPr>
            <w:tcW w:w="0" w:type="auto"/>
          </w:tcPr>
          <w:p w14:paraId="4BD583E5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Bình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(85-110%)</w:t>
            </w:r>
          </w:p>
        </w:tc>
        <w:tc>
          <w:tcPr>
            <w:tcW w:w="0" w:type="auto"/>
          </w:tcPr>
          <w:p w14:paraId="5931CF84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66F2E74C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0FA0417A" w14:textId="77777777" w:rsidR="008F7158" w:rsidRDefault="008F7158">
            <w:pPr>
              <w:pStyle w:val="Compact"/>
            </w:pPr>
          </w:p>
        </w:tc>
      </w:tr>
      <w:tr w:rsidR="008F7158" w14:paraId="10261F11" w14:textId="77777777" w:rsidTr="00342C1A">
        <w:tc>
          <w:tcPr>
            <w:tcW w:w="0" w:type="auto"/>
          </w:tcPr>
          <w:p w14:paraId="251C5DA6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 (110-120%)</w:t>
            </w:r>
          </w:p>
        </w:tc>
        <w:tc>
          <w:tcPr>
            <w:tcW w:w="0" w:type="auto"/>
          </w:tcPr>
          <w:p w14:paraId="4C418192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081496D5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18EB2639" w14:textId="77777777" w:rsidR="008F7158" w:rsidRDefault="008F7158">
            <w:pPr>
              <w:pStyle w:val="Compact"/>
            </w:pPr>
          </w:p>
        </w:tc>
      </w:tr>
      <w:tr w:rsidR="008F7158" w14:paraId="3D239CF1" w14:textId="77777777" w:rsidTr="00342C1A">
        <w:tc>
          <w:tcPr>
            <w:tcW w:w="0" w:type="auto"/>
          </w:tcPr>
          <w:p w14:paraId="21829828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(&gt;120%)</w:t>
            </w:r>
          </w:p>
        </w:tc>
        <w:tc>
          <w:tcPr>
            <w:tcW w:w="0" w:type="auto"/>
          </w:tcPr>
          <w:p w14:paraId="2A140D3A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5E4C239D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29FF2B0F" w14:textId="77777777" w:rsidR="008F7158" w:rsidRDefault="008F7158">
            <w:pPr>
              <w:pStyle w:val="Compact"/>
            </w:pPr>
          </w:p>
        </w:tc>
      </w:tr>
      <w:tr w:rsidR="008F7158" w14:paraId="05456489" w14:textId="77777777" w:rsidTr="00342C1A">
        <w:tc>
          <w:tcPr>
            <w:tcW w:w="0" w:type="auto"/>
          </w:tcPr>
          <w:p w14:paraId="1A488FC3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(&lt;85%)</w:t>
            </w:r>
          </w:p>
        </w:tc>
        <w:tc>
          <w:tcPr>
            <w:tcW w:w="0" w:type="auto"/>
          </w:tcPr>
          <w:p w14:paraId="6CBFE6E2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19094B0A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14907782" w14:textId="77777777" w:rsidR="008F7158" w:rsidRDefault="008F7158">
            <w:pPr>
              <w:pStyle w:val="Compact"/>
            </w:pPr>
          </w:p>
        </w:tc>
      </w:tr>
    </w:tbl>
    <w:p w14:paraId="522E98FC" w14:textId="77777777" w:rsidR="008F7158" w:rsidRDefault="00DD5900">
      <w:pPr>
        <w:pStyle w:val="Heading2"/>
      </w:pPr>
      <w:bookmarkStart w:id="8" w:name="phân-tích-và-đánh-giá"/>
      <w:bookmarkEnd w:id="5"/>
      <w:bookmarkEnd w:id="7"/>
      <w:r>
        <w:t>PHÂN TÍCH VÀ ĐÁNH GIÁ</w:t>
      </w:r>
    </w:p>
    <w:p w14:paraId="60AFE4BF" w14:textId="77777777" w:rsidR="008F7158" w:rsidRDefault="00DD5900">
      <w:pPr>
        <w:pStyle w:val="Heading3"/>
      </w:pPr>
      <w:bookmarkStart w:id="9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010"/>
        <w:gridCol w:w="1037"/>
      </w:tblGrid>
      <w:tr w:rsidR="008F7158" w14:paraId="4368D02B" w14:textId="77777777" w:rsidTr="00342C1A">
        <w:tc>
          <w:tcPr>
            <w:tcW w:w="0" w:type="auto"/>
          </w:tcPr>
          <w:p w14:paraId="56E74E20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2ACFA32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4106F81A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F7158" w14:paraId="3BFEB27E" w14:textId="77777777" w:rsidTr="00342C1A">
        <w:tc>
          <w:tcPr>
            <w:tcW w:w="0" w:type="auto"/>
          </w:tcPr>
          <w:p w14:paraId="2706E07B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ể</w:t>
            </w:r>
          </w:p>
        </w:tc>
        <w:tc>
          <w:tcPr>
            <w:tcW w:w="0" w:type="auto"/>
          </w:tcPr>
          <w:p w14:paraId="4DDEA6E0" w14:textId="77777777" w:rsidR="008F7158" w:rsidRDefault="00DD590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71B4B132" w14:textId="77777777" w:rsidR="008F7158" w:rsidRDefault="008F7158">
            <w:pPr>
              <w:pStyle w:val="Compact"/>
            </w:pPr>
          </w:p>
        </w:tc>
      </w:tr>
      <w:tr w:rsidR="008F7158" w14:paraId="74A02A22" w14:textId="77777777" w:rsidTr="00342C1A">
        <w:tc>
          <w:tcPr>
            <w:tcW w:w="0" w:type="auto"/>
          </w:tcPr>
          <w:p w14:paraId="351251D5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vư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ngân sách</w:t>
            </w:r>
          </w:p>
        </w:tc>
        <w:tc>
          <w:tcPr>
            <w:tcW w:w="0" w:type="auto"/>
          </w:tcPr>
          <w:p w14:paraId="1ADA2BDA" w14:textId="77777777" w:rsidR="008F7158" w:rsidRDefault="00DD590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3ED10B02" w14:textId="77777777" w:rsidR="008F7158" w:rsidRDefault="008F7158">
            <w:pPr>
              <w:pStyle w:val="Compact"/>
            </w:pPr>
          </w:p>
        </w:tc>
      </w:tr>
      <w:tr w:rsidR="008F7158" w14:paraId="5B6A0C7A" w14:textId="77777777" w:rsidTr="00342C1A">
        <w:tc>
          <w:tcPr>
            <w:tcW w:w="0" w:type="auto"/>
          </w:tcPr>
          <w:p w14:paraId="3F7D5576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6445420" w14:textId="77777777" w:rsidR="008F7158" w:rsidRDefault="00DD590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465C3BAC" w14:textId="77777777" w:rsidR="008F7158" w:rsidRDefault="008F7158">
            <w:pPr>
              <w:pStyle w:val="Compact"/>
            </w:pPr>
          </w:p>
        </w:tc>
      </w:tr>
      <w:tr w:rsidR="008F7158" w14:paraId="4E153E70" w14:textId="77777777" w:rsidTr="00342C1A">
        <w:tc>
          <w:tcPr>
            <w:tcW w:w="0" w:type="auto"/>
          </w:tcPr>
          <w:p w14:paraId="0E6D79BE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8E42433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034D7885" w14:textId="77777777" w:rsidR="008F7158" w:rsidRDefault="008F7158">
            <w:pPr>
              <w:pStyle w:val="Compact"/>
            </w:pPr>
          </w:p>
        </w:tc>
      </w:tr>
    </w:tbl>
    <w:p w14:paraId="20092A68" w14:textId="77777777" w:rsidR="008F7158" w:rsidRDefault="00DD5900">
      <w:pPr>
        <w:pStyle w:val="Heading3"/>
      </w:pPr>
      <w:bookmarkStart w:id="10" w:name="đề-xuất-cải-thiện"/>
      <w:bookmarkEnd w:id="9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8F7158" w14:paraId="0DB5EC64" w14:textId="77777777" w:rsidTr="00342C1A">
        <w:tc>
          <w:tcPr>
            <w:tcW w:w="0" w:type="auto"/>
          </w:tcPr>
          <w:p w14:paraId="1AAC887D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7FCD96E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A2E4FBD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F7158" w14:paraId="22CCF9AB" w14:textId="77777777" w:rsidTr="00342C1A">
        <w:tc>
          <w:tcPr>
            <w:tcW w:w="0" w:type="auto"/>
          </w:tcPr>
          <w:p w14:paraId="173A6CEE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3771AD92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1F1C7BFA" w14:textId="77777777" w:rsidR="008F7158" w:rsidRDefault="008F7158">
            <w:pPr>
              <w:pStyle w:val="Compact"/>
            </w:pPr>
          </w:p>
        </w:tc>
      </w:tr>
      <w:tr w:rsidR="008F7158" w14:paraId="13EAB927" w14:textId="77777777" w:rsidTr="00342C1A">
        <w:tc>
          <w:tcPr>
            <w:tcW w:w="0" w:type="auto"/>
          </w:tcPr>
          <w:p w14:paraId="2C92D26A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179EF651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485C31AE" w14:textId="77777777" w:rsidR="008F7158" w:rsidRDefault="008F7158">
            <w:pPr>
              <w:pStyle w:val="Compact"/>
            </w:pPr>
          </w:p>
        </w:tc>
      </w:tr>
      <w:tr w:rsidR="008F7158" w14:paraId="046755E3" w14:textId="77777777" w:rsidTr="00342C1A">
        <w:tc>
          <w:tcPr>
            <w:tcW w:w="0" w:type="auto"/>
          </w:tcPr>
          <w:p w14:paraId="2ECDD7F3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29E24365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6840436B" w14:textId="77777777" w:rsidR="008F7158" w:rsidRDefault="008F7158">
            <w:pPr>
              <w:pStyle w:val="Compact"/>
            </w:pPr>
          </w:p>
        </w:tc>
      </w:tr>
      <w:tr w:rsidR="008F7158" w14:paraId="1ECEF907" w14:textId="77777777" w:rsidTr="00342C1A">
        <w:tc>
          <w:tcPr>
            <w:tcW w:w="0" w:type="auto"/>
          </w:tcPr>
          <w:p w14:paraId="0B569C2B" w14:textId="77777777" w:rsidR="008F7158" w:rsidRDefault="00DD590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14B1C1AA" w14:textId="77777777" w:rsidR="008F7158" w:rsidRDefault="008F7158">
            <w:pPr>
              <w:pStyle w:val="Compact"/>
            </w:pPr>
          </w:p>
        </w:tc>
        <w:tc>
          <w:tcPr>
            <w:tcW w:w="0" w:type="auto"/>
          </w:tcPr>
          <w:p w14:paraId="025F5866" w14:textId="77777777" w:rsidR="008F7158" w:rsidRDefault="008F7158">
            <w:pPr>
              <w:pStyle w:val="Compact"/>
            </w:pPr>
          </w:p>
        </w:tc>
      </w:tr>
    </w:tbl>
    <w:p w14:paraId="05344F53" w14:textId="77777777" w:rsidR="008F7158" w:rsidRDefault="00DD5900">
      <w:pPr>
        <w:pStyle w:val="Heading2"/>
      </w:pPr>
      <w:bookmarkStart w:id="11" w:name="xác-nhận"/>
      <w:bookmarkEnd w:id="8"/>
      <w:bookmarkEnd w:id="10"/>
      <w:r>
        <w:t>XÁC NH</w:t>
      </w:r>
      <w:r>
        <w:t>Ậ</w:t>
      </w:r>
      <w:r>
        <w:t>N</w:t>
      </w:r>
    </w:p>
    <w:p w14:paraId="42D3DC19" w14:textId="77777777" w:rsidR="008F7158" w:rsidRDefault="00DD5900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54AF86B8" w14:textId="77777777" w:rsidR="008F7158" w:rsidRDefault="00DD5900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6CD0204D" w14:textId="77777777" w:rsidR="008F7158" w:rsidRDefault="00DD5900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0774138D" w14:textId="77777777" w:rsidR="008F7158" w:rsidRDefault="00DD5900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0B1EB928" w14:textId="77777777" w:rsidR="008F7158" w:rsidRDefault="00DD590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4B1D819" w14:textId="77777777" w:rsidR="008F7158" w:rsidRDefault="00DD5900">
      <w:pPr>
        <w:pStyle w:val="Heading3"/>
      </w:pPr>
      <w:bookmarkStart w:id="13" w:name="kế-toán-trưởng"/>
      <w:bookmarkEnd w:id="12"/>
      <w:r>
        <w:lastRenderedPageBreak/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25BC0323" w14:textId="77777777" w:rsidR="008F7158" w:rsidRDefault="00DD5900">
      <w:pPr>
        <w:pStyle w:val="Compact"/>
        <w:numPr>
          <w:ilvl w:val="0"/>
          <w:numId w:val="5"/>
        </w:numPr>
      </w:pPr>
      <w:r>
        <w:t>Đã xem xét báo cáo</w:t>
      </w:r>
    </w:p>
    <w:p w14:paraId="38D11734" w14:textId="77777777" w:rsidR="008F7158" w:rsidRDefault="00DD5900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4873F64A" w14:textId="77777777" w:rsidR="008F7158" w:rsidRDefault="00DD5900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23BC4AE7" w14:textId="77777777" w:rsidR="008F7158" w:rsidRDefault="00DD590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992477A" w14:textId="77777777" w:rsidR="008F7158" w:rsidRDefault="00DD5900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4BCCD8B4" w14:textId="77777777" w:rsidR="008F7158" w:rsidRDefault="00DD5900">
      <w:pPr>
        <w:pStyle w:val="Compact"/>
        <w:numPr>
          <w:ilvl w:val="0"/>
          <w:numId w:val="8"/>
        </w:numPr>
      </w:pPr>
      <w:r>
        <w:t>Đã xem</w:t>
      </w:r>
      <w:r>
        <w:t xml:space="preserve"> xét và phê duy</w:t>
      </w:r>
      <w:r>
        <w:t>ệ</w:t>
      </w:r>
      <w:r>
        <w:t>t</w:t>
      </w:r>
    </w:p>
    <w:p w14:paraId="0CA252E0" w14:textId="77777777" w:rsidR="008F7158" w:rsidRDefault="00DD5900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4A521AEA" w14:textId="77777777" w:rsidR="008F7158" w:rsidRDefault="00DD5900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4ADF5E0C" w14:textId="77777777" w:rsidR="008F7158" w:rsidRDefault="00DD590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627C06F" w14:textId="77777777" w:rsidR="008F7158" w:rsidRDefault="00DD5900">
      <w:pPr>
        <w:pStyle w:val="Heading2"/>
      </w:pPr>
      <w:bookmarkStart w:id="15" w:name="ghi-chú"/>
      <w:bookmarkEnd w:id="11"/>
      <w:bookmarkEnd w:id="14"/>
      <w:r>
        <w:t>GHI CHÚ</w:t>
      </w:r>
    </w:p>
    <w:p w14:paraId="6E0E4680" w14:textId="77777777" w:rsidR="008F7158" w:rsidRDefault="00DD5900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34B39729" w14:textId="77777777" w:rsidR="008F7158" w:rsidRDefault="00DD5900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68BAC0B5" w14:textId="77777777" w:rsidR="008F7158" w:rsidRDefault="00DD5900">
      <w:r>
        <w:pict w14:anchorId="5451B88C">
          <v:rect id="_x0000_i1026" style="width:0;height:1.5pt" o:hralign="center" o:hrstd="t" o:hr="t"/>
        </w:pict>
      </w:r>
    </w:p>
    <w:p w14:paraId="5F7FBE29" w14:textId="77777777" w:rsidR="008F7158" w:rsidRDefault="00DD5900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7"/>
    </w:p>
    <w:sectPr w:rsidR="008F715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5DF52" w14:textId="77777777" w:rsidR="00DD5900" w:rsidRDefault="00DD5900" w:rsidP="00342C1A">
      <w:pPr>
        <w:spacing w:line="240" w:lineRule="auto"/>
      </w:pPr>
      <w:r>
        <w:separator/>
      </w:r>
    </w:p>
  </w:endnote>
  <w:endnote w:type="continuationSeparator" w:id="0">
    <w:p w14:paraId="5B80A029" w14:textId="77777777" w:rsidR="00DD5900" w:rsidRDefault="00DD5900" w:rsidP="00342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74B99" w14:textId="77777777" w:rsidR="00DD5900" w:rsidRDefault="00DD5900" w:rsidP="00342C1A">
      <w:pPr>
        <w:spacing w:line="240" w:lineRule="auto"/>
      </w:pPr>
      <w:r>
        <w:separator/>
      </w:r>
    </w:p>
  </w:footnote>
  <w:footnote w:type="continuationSeparator" w:id="0">
    <w:p w14:paraId="0A9CC104" w14:textId="77777777" w:rsidR="00DD5900" w:rsidRDefault="00DD5900" w:rsidP="00342C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2CC2C" w14:textId="77777777" w:rsidR="00342C1A" w:rsidRPr="00A33244" w:rsidRDefault="00342C1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1F7432" wp14:editId="0FB9958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DDD02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AB1C742" w14:textId="77777777" w:rsidR="00342C1A" w:rsidRDefault="00342C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AA658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DEB6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7BC89B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158"/>
    <w:rsid w:val="00342C1A"/>
    <w:rsid w:val="008F7158"/>
    <w:rsid w:val="00DD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9A4D4D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2C1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2C1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2C1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42C1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42C1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42C1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42C1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42C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1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1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42C1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42C1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2C1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2C1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1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42C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C1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42C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C1A"/>
    <w:rPr>
      <w:rFonts w:ascii="Times New Roman" w:hAnsi="Times New Roman"/>
      <w:szCs w:val="22"/>
    </w:rPr>
  </w:style>
  <w:style w:type="character" w:styleId="Emphasis">
    <w:name w:val="Emphasis"/>
    <w:rsid w:val="00342C1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42C1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42C1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42C1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42C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2026-01-29T09:31:00Z</dcterms:created>
  <dcterms:modified xsi:type="dcterms:W3CDTF">2026-01-29T09:31:00Z</dcterms:modified>
</cp:coreProperties>
</file>