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B694E7" w14:textId="77777777" w:rsidR="0010244A" w:rsidRDefault="00E1683F" w:rsidP="00921C48">
      <w:pPr>
        <w:pStyle w:val="Title"/>
      </w:pPr>
      <w:bookmarkStart w:id="0" w:name="bm-34-báo-cáo-phân-tích-ngân-sách-quý"/>
      <w:r>
        <w:t>BM-34: BÁO CÁO PHÂN TÍCH NGÂN SÁCH QUÝ</w:t>
      </w:r>
    </w:p>
    <w:p w14:paraId="3A7B1445" w14:textId="77777777" w:rsidR="0010244A" w:rsidRDefault="00E1683F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QT-03-SOP-03-BM-34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EC5774E" w14:textId="77777777" w:rsidR="0010244A" w:rsidRDefault="00E1683F">
      <w:r>
        <w:pict w14:anchorId="30E4567F">
          <v:rect id="_x0000_i1025" style="width:0;height:1.5pt" o:hralign="center" o:hrstd="t" o:hr="t"/>
        </w:pict>
      </w:r>
    </w:p>
    <w:p w14:paraId="187EB5D1" w14:textId="77777777" w:rsidR="0010244A" w:rsidRDefault="00E1683F">
      <w:pPr>
        <w:pStyle w:val="Heading2"/>
      </w:pPr>
      <w:bookmarkStart w:id="1" w:name="thông-tin-báo-cáo"/>
      <w:r>
        <w:t>THÔNG TIN BÁO CÁO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10244A" w14:paraId="56AD03E9" w14:textId="77777777" w:rsidTr="00921C48">
        <w:tc>
          <w:tcPr>
            <w:tcW w:w="0" w:type="auto"/>
          </w:tcPr>
          <w:p w14:paraId="5011DB88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81FCA9E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0244A" w14:paraId="4D2BF9FA" w14:textId="77777777" w:rsidTr="00921C48">
        <w:tc>
          <w:tcPr>
            <w:tcW w:w="0" w:type="auto"/>
          </w:tcPr>
          <w:p w14:paraId="467BECCB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Quý/Năm</w:t>
            </w:r>
          </w:p>
        </w:tc>
        <w:tc>
          <w:tcPr>
            <w:tcW w:w="0" w:type="auto"/>
          </w:tcPr>
          <w:p w14:paraId="1B37F7D9" w14:textId="77777777" w:rsidR="0010244A" w:rsidRDefault="0010244A">
            <w:pPr>
              <w:pStyle w:val="Compact"/>
            </w:pPr>
          </w:p>
        </w:tc>
      </w:tr>
      <w:tr w:rsidR="0010244A" w14:paraId="11C39631" w14:textId="77777777" w:rsidTr="00921C48">
        <w:tc>
          <w:tcPr>
            <w:tcW w:w="0" w:type="auto"/>
          </w:tcPr>
          <w:p w14:paraId="2B21C3DD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4963B92C" w14:textId="77777777" w:rsidR="0010244A" w:rsidRDefault="0010244A">
            <w:pPr>
              <w:pStyle w:val="Compact"/>
            </w:pPr>
          </w:p>
        </w:tc>
      </w:tr>
      <w:tr w:rsidR="0010244A" w14:paraId="110FC8B6" w14:textId="77777777" w:rsidTr="00921C48">
        <w:tc>
          <w:tcPr>
            <w:tcW w:w="0" w:type="auto"/>
          </w:tcPr>
          <w:p w14:paraId="17659B0A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2FF97BD1" w14:textId="77777777" w:rsidR="0010244A" w:rsidRDefault="0010244A">
            <w:pPr>
              <w:pStyle w:val="Compact"/>
            </w:pPr>
          </w:p>
        </w:tc>
      </w:tr>
      <w:tr w:rsidR="0010244A" w14:paraId="731A208F" w14:textId="77777777" w:rsidTr="00921C48">
        <w:tc>
          <w:tcPr>
            <w:tcW w:w="0" w:type="auto"/>
          </w:tcPr>
          <w:p w14:paraId="2593A20B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2BBC551E" w14:textId="77777777" w:rsidR="0010244A" w:rsidRDefault="0010244A">
            <w:pPr>
              <w:pStyle w:val="Compact"/>
            </w:pPr>
          </w:p>
        </w:tc>
      </w:tr>
      <w:tr w:rsidR="0010244A" w14:paraId="316F7FE8" w14:textId="77777777" w:rsidTr="00921C48">
        <w:tc>
          <w:tcPr>
            <w:tcW w:w="0" w:type="auto"/>
          </w:tcPr>
          <w:p w14:paraId="4C6004C9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1AA47028" w14:textId="77777777" w:rsidR="0010244A" w:rsidRDefault="0010244A">
            <w:pPr>
              <w:pStyle w:val="Compact"/>
            </w:pPr>
          </w:p>
        </w:tc>
      </w:tr>
      <w:tr w:rsidR="0010244A" w14:paraId="5582B68B" w14:textId="77777777" w:rsidTr="00921C48">
        <w:tc>
          <w:tcPr>
            <w:tcW w:w="0" w:type="auto"/>
          </w:tcPr>
          <w:p w14:paraId="1D8AA4CD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6AE104D1" w14:textId="77777777" w:rsidR="0010244A" w:rsidRDefault="0010244A">
            <w:pPr>
              <w:pStyle w:val="Compact"/>
            </w:pPr>
          </w:p>
        </w:tc>
      </w:tr>
    </w:tbl>
    <w:p w14:paraId="12A1CCA3" w14:textId="77777777" w:rsidR="0010244A" w:rsidRDefault="00E1683F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64345065" w14:textId="77777777" w:rsidR="0010244A" w:rsidRDefault="00E1683F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7"/>
        <w:gridCol w:w="1157"/>
      </w:tblGrid>
      <w:tr w:rsidR="0010244A" w14:paraId="4FE61862" w14:textId="77777777" w:rsidTr="00921C48">
        <w:tc>
          <w:tcPr>
            <w:tcW w:w="0" w:type="auto"/>
          </w:tcPr>
          <w:p w14:paraId="45FD21F6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B0CAA18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0244A" w14:paraId="6C832E27" w14:textId="77777777" w:rsidTr="00921C48">
        <w:tc>
          <w:tcPr>
            <w:tcW w:w="0" w:type="auto"/>
          </w:tcPr>
          <w:p w14:paraId="4942543F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 quý</w:t>
            </w:r>
          </w:p>
        </w:tc>
        <w:tc>
          <w:tcPr>
            <w:tcW w:w="0" w:type="auto"/>
          </w:tcPr>
          <w:p w14:paraId="10A6DD44" w14:textId="77777777" w:rsidR="0010244A" w:rsidRDefault="0010244A">
            <w:pPr>
              <w:pStyle w:val="Compact"/>
            </w:pPr>
          </w:p>
        </w:tc>
      </w:tr>
      <w:tr w:rsidR="0010244A" w14:paraId="7FD60014" w14:textId="77777777" w:rsidTr="00921C48">
        <w:tc>
          <w:tcPr>
            <w:tcW w:w="0" w:type="auto"/>
          </w:tcPr>
          <w:p w14:paraId="7F8E6DB3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chi</w:t>
            </w:r>
          </w:p>
        </w:tc>
        <w:tc>
          <w:tcPr>
            <w:tcW w:w="0" w:type="auto"/>
          </w:tcPr>
          <w:p w14:paraId="16135CA6" w14:textId="77777777" w:rsidR="0010244A" w:rsidRDefault="0010244A">
            <w:pPr>
              <w:pStyle w:val="Compact"/>
            </w:pPr>
          </w:p>
        </w:tc>
      </w:tr>
      <w:tr w:rsidR="0010244A" w14:paraId="443E7B0F" w14:textId="77777777" w:rsidTr="00921C48">
        <w:tc>
          <w:tcPr>
            <w:tcW w:w="0" w:type="auto"/>
          </w:tcPr>
          <w:p w14:paraId="4FCDECCF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2A02B09F" w14:textId="77777777" w:rsidR="0010244A" w:rsidRDefault="0010244A">
            <w:pPr>
              <w:pStyle w:val="Compact"/>
            </w:pPr>
          </w:p>
        </w:tc>
      </w:tr>
      <w:tr w:rsidR="0010244A" w14:paraId="44083222" w14:textId="77777777" w:rsidTr="00921C48">
        <w:tc>
          <w:tcPr>
            <w:tcW w:w="0" w:type="auto"/>
          </w:tcPr>
          <w:p w14:paraId="2C03CA3D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28724D32" w14:textId="77777777" w:rsidR="0010244A" w:rsidRDefault="0010244A">
            <w:pPr>
              <w:pStyle w:val="Compact"/>
            </w:pPr>
          </w:p>
        </w:tc>
      </w:tr>
    </w:tbl>
    <w:p w14:paraId="09781A52" w14:textId="77777777" w:rsidR="0010244A" w:rsidRDefault="00E1683F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10244A" w14:paraId="117B3B7E" w14:textId="77777777" w:rsidTr="00921C48">
        <w:tc>
          <w:tcPr>
            <w:tcW w:w="0" w:type="auto"/>
          </w:tcPr>
          <w:p w14:paraId="5F9678B4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2AA18515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0244A" w14:paraId="5BE3D52B" w14:textId="77777777" w:rsidTr="00921C48">
        <w:tc>
          <w:tcPr>
            <w:tcW w:w="0" w:type="auto"/>
          </w:tcPr>
          <w:p w14:paraId="3FA6017A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5E9381B5" w14:textId="77777777" w:rsidR="0010244A" w:rsidRDefault="0010244A">
            <w:pPr>
              <w:pStyle w:val="Compact"/>
            </w:pPr>
          </w:p>
        </w:tc>
      </w:tr>
    </w:tbl>
    <w:p w14:paraId="4E75B959" w14:textId="77777777" w:rsidR="0010244A" w:rsidRDefault="00E1683F">
      <w:pPr>
        <w:pStyle w:val="Heading2"/>
      </w:pPr>
      <w:bookmarkStart w:id="5" w:name="báo-cáo-chi-tiết"/>
      <w:bookmarkEnd w:id="2"/>
      <w:bookmarkEnd w:id="4"/>
      <w:r>
        <w:lastRenderedPageBreak/>
        <w:t>BÁO CÁO CHI TI</w:t>
      </w:r>
      <w:r>
        <w:t>Ế</w:t>
      </w:r>
      <w:r>
        <w:t>T</w:t>
      </w:r>
    </w:p>
    <w:p w14:paraId="1554664C" w14:textId="77777777" w:rsidR="0010244A" w:rsidRDefault="00E1683F">
      <w:pPr>
        <w:pStyle w:val="Heading3"/>
      </w:pPr>
      <w:bookmarkStart w:id="6" w:name="báo-cáo-theo-bộ-phận"/>
      <w:r>
        <w:t>1. Báo cáo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</w:tblGrid>
      <w:tr w:rsidR="0010244A" w14:paraId="7B38FC0F" w14:textId="77777777" w:rsidTr="00921C48">
        <w:tc>
          <w:tcPr>
            <w:tcW w:w="1131" w:type="dxa"/>
          </w:tcPr>
          <w:p w14:paraId="61E538B7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31BDACC8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NS quý (VNĐ)</w:t>
            </w:r>
          </w:p>
        </w:tc>
        <w:tc>
          <w:tcPr>
            <w:tcW w:w="1131" w:type="dxa"/>
          </w:tcPr>
          <w:p w14:paraId="549A4880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chi (VNĐ)</w:t>
            </w:r>
          </w:p>
        </w:tc>
        <w:tc>
          <w:tcPr>
            <w:tcW w:w="1131" w:type="dxa"/>
          </w:tcPr>
          <w:p w14:paraId="3DDC3A28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Còn l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 (VNĐ)</w:t>
            </w:r>
          </w:p>
        </w:tc>
        <w:tc>
          <w:tcPr>
            <w:tcW w:w="1131" w:type="dxa"/>
          </w:tcPr>
          <w:p w14:paraId="44AFDA56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%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1131" w:type="dxa"/>
          </w:tcPr>
          <w:p w14:paraId="2957EBDC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2D002FDD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0244A" w14:paraId="26921658" w14:textId="77777777" w:rsidTr="00921C48">
        <w:tc>
          <w:tcPr>
            <w:tcW w:w="1131" w:type="dxa"/>
          </w:tcPr>
          <w:p w14:paraId="542AD64A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131" w:type="dxa"/>
          </w:tcPr>
          <w:p w14:paraId="0A6BC50E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63735A57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5B5D948B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01889A4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86516B2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19247465" w14:textId="77777777" w:rsidR="0010244A" w:rsidRDefault="0010244A">
            <w:pPr>
              <w:pStyle w:val="Compact"/>
            </w:pPr>
          </w:p>
        </w:tc>
      </w:tr>
      <w:tr w:rsidR="0010244A" w14:paraId="2DDEB93C" w14:textId="77777777" w:rsidTr="00921C48">
        <w:tc>
          <w:tcPr>
            <w:tcW w:w="1131" w:type="dxa"/>
          </w:tcPr>
          <w:p w14:paraId="4D6FE4AA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1131" w:type="dxa"/>
          </w:tcPr>
          <w:p w14:paraId="58A43E86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2FFF82AE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78452B8B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10A467A3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0E28A0AD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47A8B2C3" w14:textId="77777777" w:rsidR="0010244A" w:rsidRDefault="0010244A">
            <w:pPr>
              <w:pStyle w:val="Compact"/>
            </w:pPr>
          </w:p>
        </w:tc>
      </w:tr>
      <w:tr w:rsidR="0010244A" w14:paraId="001EF328" w14:textId="77777777" w:rsidTr="00921C48">
        <w:tc>
          <w:tcPr>
            <w:tcW w:w="1131" w:type="dxa"/>
          </w:tcPr>
          <w:p w14:paraId="5474F6D5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131" w:type="dxa"/>
          </w:tcPr>
          <w:p w14:paraId="262E2086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52A271AC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CEFA7C7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51046465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08C4E22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119E4738" w14:textId="77777777" w:rsidR="0010244A" w:rsidRDefault="0010244A">
            <w:pPr>
              <w:pStyle w:val="Compact"/>
            </w:pPr>
          </w:p>
        </w:tc>
      </w:tr>
      <w:tr w:rsidR="0010244A" w14:paraId="72EA32B2" w14:textId="77777777" w:rsidTr="00921C48">
        <w:tc>
          <w:tcPr>
            <w:tcW w:w="1131" w:type="dxa"/>
          </w:tcPr>
          <w:p w14:paraId="3E6307C5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1131" w:type="dxa"/>
          </w:tcPr>
          <w:p w14:paraId="782DD9EB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120E144B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412D47E7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012C4DC7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1BB06B24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5A0AFF1F" w14:textId="77777777" w:rsidR="0010244A" w:rsidRDefault="0010244A">
            <w:pPr>
              <w:pStyle w:val="Compact"/>
            </w:pPr>
          </w:p>
        </w:tc>
      </w:tr>
      <w:tr w:rsidR="0010244A" w14:paraId="312C51C4" w14:textId="77777777" w:rsidTr="00921C48">
        <w:tc>
          <w:tcPr>
            <w:tcW w:w="1131" w:type="dxa"/>
          </w:tcPr>
          <w:p w14:paraId="1DA7C483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131" w:type="dxa"/>
          </w:tcPr>
          <w:p w14:paraId="482A9428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24828FB6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FCFF00A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27388EF2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FD08F30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F1203E6" w14:textId="77777777" w:rsidR="0010244A" w:rsidRDefault="0010244A">
            <w:pPr>
              <w:pStyle w:val="Compact"/>
            </w:pPr>
          </w:p>
        </w:tc>
      </w:tr>
      <w:tr w:rsidR="0010244A" w14:paraId="73D491E6" w14:textId="77777777" w:rsidTr="00921C48">
        <w:tc>
          <w:tcPr>
            <w:tcW w:w="1131" w:type="dxa"/>
          </w:tcPr>
          <w:p w14:paraId="0C49A36C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1131" w:type="dxa"/>
          </w:tcPr>
          <w:p w14:paraId="000F2A33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60D29056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08F81AB9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125E667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1604C3EE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4FDD3204" w14:textId="77777777" w:rsidR="0010244A" w:rsidRDefault="0010244A">
            <w:pPr>
              <w:pStyle w:val="Compact"/>
            </w:pPr>
          </w:p>
        </w:tc>
      </w:tr>
      <w:tr w:rsidR="0010244A" w14:paraId="70B4EECC" w14:textId="77777777" w:rsidTr="00921C48">
        <w:tc>
          <w:tcPr>
            <w:tcW w:w="1131" w:type="dxa"/>
          </w:tcPr>
          <w:p w14:paraId="3CEE2B93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131" w:type="dxa"/>
          </w:tcPr>
          <w:p w14:paraId="180A8C88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67BE06FC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001ED9A0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A8F8E11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3049EBD5" w14:textId="77777777" w:rsidR="0010244A" w:rsidRDefault="0010244A">
            <w:pPr>
              <w:pStyle w:val="Compact"/>
            </w:pPr>
          </w:p>
        </w:tc>
        <w:tc>
          <w:tcPr>
            <w:tcW w:w="1131" w:type="dxa"/>
          </w:tcPr>
          <w:p w14:paraId="1EE92173" w14:textId="77777777" w:rsidR="0010244A" w:rsidRDefault="0010244A">
            <w:pPr>
              <w:pStyle w:val="Compact"/>
            </w:pPr>
          </w:p>
        </w:tc>
      </w:tr>
    </w:tbl>
    <w:p w14:paraId="683A06E3" w14:textId="77777777" w:rsidR="0010244A" w:rsidRDefault="00E1683F">
      <w:pPr>
        <w:pStyle w:val="Heading3"/>
      </w:pPr>
      <w:bookmarkStart w:id="7" w:name="phân-tích-tình-trạng"/>
      <w:bookmarkEnd w:id="6"/>
      <w:r>
        <w:t>2. Phân tích tình tr</w:t>
      </w:r>
      <w:r>
        <w:t>ạ</w:t>
      </w:r>
      <w:r>
        <w:t>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54"/>
        <w:gridCol w:w="837"/>
        <w:gridCol w:w="1190"/>
        <w:gridCol w:w="1037"/>
      </w:tblGrid>
      <w:tr w:rsidR="0010244A" w14:paraId="0FF96FD9" w14:textId="77777777" w:rsidTr="00921C48">
        <w:tc>
          <w:tcPr>
            <w:tcW w:w="0" w:type="auto"/>
          </w:tcPr>
          <w:p w14:paraId="15271932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Tình tr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17FE47C4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</w:t>
            </w:r>
          </w:p>
        </w:tc>
        <w:tc>
          <w:tcPr>
            <w:tcW w:w="0" w:type="auto"/>
          </w:tcPr>
          <w:p w14:paraId="1113F150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451D4C00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0244A" w14:paraId="574B726C" w14:textId="77777777" w:rsidTr="00921C48">
        <w:tc>
          <w:tcPr>
            <w:tcW w:w="0" w:type="auto"/>
          </w:tcPr>
          <w:p w14:paraId="6F44951F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Bình thư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ng (85-110%)</w:t>
            </w:r>
          </w:p>
        </w:tc>
        <w:tc>
          <w:tcPr>
            <w:tcW w:w="0" w:type="auto"/>
          </w:tcPr>
          <w:p w14:paraId="3519B66E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367870A7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45869693" w14:textId="77777777" w:rsidR="0010244A" w:rsidRDefault="0010244A">
            <w:pPr>
              <w:pStyle w:val="Compact"/>
            </w:pPr>
          </w:p>
        </w:tc>
      </w:tr>
      <w:tr w:rsidR="0010244A" w14:paraId="687B9173" w14:textId="77777777" w:rsidTr="00921C48">
        <w:tc>
          <w:tcPr>
            <w:tcW w:w="0" w:type="auto"/>
          </w:tcPr>
          <w:p w14:paraId="04717E18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C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nh báo (110-120%)</w:t>
            </w:r>
          </w:p>
        </w:tc>
        <w:tc>
          <w:tcPr>
            <w:tcW w:w="0" w:type="auto"/>
          </w:tcPr>
          <w:p w14:paraId="10FEFE91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2178BBB9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2FC660C7" w14:textId="77777777" w:rsidR="0010244A" w:rsidRDefault="0010244A">
            <w:pPr>
              <w:pStyle w:val="Compact"/>
            </w:pPr>
          </w:p>
        </w:tc>
      </w:tr>
      <w:tr w:rsidR="0010244A" w14:paraId="481E36D7" w14:textId="77777777" w:rsidTr="00921C48">
        <w:tc>
          <w:tcPr>
            <w:tcW w:w="0" w:type="auto"/>
          </w:tcPr>
          <w:p w14:paraId="6787DCD7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Nghiêm tr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ng (&gt;120%)</w:t>
            </w:r>
          </w:p>
        </w:tc>
        <w:tc>
          <w:tcPr>
            <w:tcW w:w="0" w:type="auto"/>
          </w:tcPr>
          <w:p w14:paraId="62300BCE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6841C6A9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3E6F1FA8" w14:textId="77777777" w:rsidR="0010244A" w:rsidRDefault="0010244A">
            <w:pPr>
              <w:pStyle w:val="Compact"/>
            </w:pPr>
          </w:p>
        </w:tc>
      </w:tr>
      <w:tr w:rsidR="0010244A" w14:paraId="5EC1BA4B" w14:textId="77777777" w:rsidTr="00921C48">
        <w:tc>
          <w:tcPr>
            <w:tcW w:w="0" w:type="auto"/>
          </w:tcPr>
          <w:p w14:paraId="4A2AA288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Chi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 (&lt;85%)</w:t>
            </w:r>
          </w:p>
        </w:tc>
        <w:tc>
          <w:tcPr>
            <w:tcW w:w="0" w:type="auto"/>
          </w:tcPr>
          <w:p w14:paraId="60AA1FBC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79905173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3091A708" w14:textId="77777777" w:rsidR="0010244A" w:rsidRDefault="0010244A">
            <w:pPr>
              <w:pStyle w:val="Compact"/>
            </w:pPr>
          </w:p>
        </w:tc>
      </w:tr>
    </w:tbl>
    <w:p w14:paraId="4914A7A9" w14:textId="77777777" w:rsidR="0010244A" w:rsidRDefault="00E1683F">
      <w:pPr>
        <w:pStyle w:val="Heading2"/>
      </w:pPr>
      <w:bookmarkStart w:id="8" w:name="phân-tích-xu-hướng"/>
      <w:bookmarkEnd w:id="5"/>
      <w:bookmarkEnd w:id="7"/>
      <w:r>
        <w:t>PHÂN TÍCH XU HƯ</w:t>
      </w:r>
      <w:r>
        <w:t>Ớ</w:t>
      </w:r>
      <w:r>
        <w:t>NG</w:t>
      </w:r>
    </w:p>
    <w:p w14:paraId="3870E51F" w14:textId="77777777" w:rsidR="0010244A" w:rsidRDefault="00E1683F">
      <w:pPr>
        <w:pStyle w:val="Heading3"/>
      </w:pPr>
      <w:bookmarkStart w:id="9" w:name="xu-hướng-quỹ-lương"/>
      <w:r>
        <w:t>1. Xu hư</w:t>
      </w:r>
      <w:r>
        <w:t>ớ</w:t>
      </w:r>
      <w:r>
        <w:t>ng qu</w:t>
      </w:r>
      <w:r>
        <w:t>ỹ</w:t>
      </w:r>
      <w:r>
        <w:t xml:space="preserve"> lương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1314"/>
        <w:gridCol w:w="1987"/>
        <w:gridCol w:w="1037"/>
      </w:tblGrid>
      <w:tr w:rsidR="0010244A" w14:paraId="561D2875" w14:textId="77777777" w:rsidTr="00921C48">
        <w:tc>
          <w:tcPr>
            <w:tcW w:w="0" w:type="auto"/>
          </w:tcPr>
          <w:p w14:paraId="5E12B139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0E25C52E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Qu</w:t>
            </w:r>
            <w:r>
              <w:rPr>
                <w:b/>
                <w:bCs/>
              </w:rPr>
              <w:t>ỹ</w:t>
            </w:r>
            <w:r>
              <w:rPr>
                <w:b/>
                <w:bCs/>
              </w:rPr>
              <w:t xml:space="preserve"> lương</w:t>
            </w:r>
          </w:p>
        </w:tc>
        <w:tc>
          <w:tcPr>
            <w:tcW w:w="0" w:type="auto"/>
          </w:tcPr>
          <w:p w14:paraId="5A0A37A6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(%)</w:t>
            </w:r>
          </w:p>
        </w:tc>
        <w:tc>
          <w:tcPr>
            <w:tcW w:w="0" w:type="auto"/>
          </w:tcPr>
          <w:p w14:paraId="5505AF26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0244A" w14:paraId="3E4F9C73" w14:textId="77777777" w:rsidTr="00921C48">
        <w:tc>
          <w:tcPr>
            <w:tcW w:w="0" w:type="auto"/>
          </w:tcPr>
          <w:p w14:paraId="37A600AC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0" w:type="auto"/>
          </w:tcPr>
          <w:p w14:paraId="76749D19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72BBC762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28DCEBD2" w14:textId="77777777" w:rsidR="0010244A" w:rsidRDefault="0010244A">
            <w:pPr>
              <w:pStyle w:val="Compact"/>
            </w:pPr>
          </w:p>
        </w:tc>
      </w:tr>
      <w:tr w:rsidR="0010244A" w14:paraId="4A6515D7" w14:textId="77777777" w:rsidTr="00921C48">
        <w:tc>
          <w:tcPr>
            <w:tcW w:w="0" w:type="auto"/>
          </w:tcPr>
          <w:p w14:paraId="0F31B45B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0" w:type="auto"/>
          </w:tcPr>
          <w:p w14:paraId="00E0D2F7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4C0A0148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36DFFFCC" w14:textId="77777777" w:rsidR="0010244A" w:rsidRDefault="0010244A">
            <w:pPr>
              <w:pStyle w:val="Compact"/>
            </w:pPr>
          </w:p>
        </w:tc>
      </w:tr>
      <w:tr w:rsidR="0010244A" w14:paraId="54CF4B5C" w14:textId="77777777" w:rsidTr="00921C48">
        <w:tc>
          <w:tcPr>
            <w:tcW w:w="0" w:type="auto"/>
          </w:tcPr>
          <w:p w14:paraId="2303C60E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0" w:type="auto"/>
          </w:tcPr>
          <w:p w14:paraId="62D1BE9B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238A3101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0786AE09" w14:textId="77777777" w:rsidR="0010244A" w:rsidRDefault="0010244A">
            <w:pPr>
              <w:pStyle w:val="Compact"/>
            </w:pPr>
          </w:p>
        </w:tc>
      </w:tr>
    </w:tbl>
    <w:p w14:paraId="2F8AFC30" w14:textId="77777777" w:rsidR="0010244A" w:rsidRDefault="00E1683F">
      <w:pPr>
        <w:pStyle w:val="Heading3"/>
      </w:pPr>
      <w:bookmarkStart w:id="10" w:name="xu-hướng-chi-phí"/>
      <w:bookmarkEnd w:id="9"/>
      <w:r>
        <w:t>2. Xu hư</w:t>
      </w:r>
      <w:r>
        <w:t>ớ</w:t>
      </w:r>
      <w:r>
        <w:t>ng chi phí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4"/>
        <w:gridCol w:w="984"/>
        <w:gridCol w:w="1987"/>
        <w:gridCol w:w="1037"/>
      </w:tblGrid>
      <w:tr w:rsidR="0010244A" w14:paraId="094B86F6" w14:textId="77777777" w:rsidTr="00921C48">
        <w:tc>
          <w:tcPr>
            <w:tcW w:w="0" w:type="auto"/>
          </w:tcPr>
          <w:p w14:paraId="01F98945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5D13C8A6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Chi phí</w:t>
            </w:r>
          </w:p>
        </w:tc>
        <w:tc>
          <w:tcPr>
            <w:tcW w:w="0" w:type="auto"/>
          </w:tcPr>
          <w:p w14:paraId="5B056511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Tăng trư</w:t>
            </w:r>
            <w:r>
              <w:rPr>
                <w:b/>
                <w:bCs/>
              </w:rPr>
              <w:t>ở</w:t>
            </w:r>
            <w:r>
              <w:rPr>
                <w:b/>
                <w:bCs/>
              </w:rPr>
              <w:t>ng (%)</w:t>
            </w:r>
          </w:p>
        </w:tc>
        <w:tc>
          <w:tcPr>
            <w:tcW w:w="0" w:type="auto"/>
          </w:tcPr>
          <w:p w14:paraId="79032912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0244A" w14:paraId="0A11443C" w14:textId="77777777" w:rsidTr="00921C48">
        <w:tc>
          <w:tcPr>
            <w:tcW w:w="0" w:type="auto"/>
          </w:tcPr>
          <w:p w14:paraId="318542BE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0" w:type="auto"/>
          </w:tcPr>
          <w:p w14:paraId="605E2F6A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184DDEC9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7E68805C" w14:textId="77777777" w:rsidR="0010244A" w:rsidRDefault="0010244A">
            <w:pPr>
              <w:pStyle w:val="Compact"/>
            </w:pPr>
          </w:p>
        </w:tc>
      </w:tr>
      <w:tr w:rsidR="0010244A" w14:paraId="360CA43C" w14:textId="77777777" w:rsidTr="00921C48">
        <w:tc>
          <w:tcPr>
            <w:tcW w:w="0" w:type="auto"/>
          </w:tcPr>
          <w:p w14:paraId="53735A2F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0" w:type="auto"/>
          </w:tcPr>
          <w:p w14:paraId="0B57933F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39B88704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772087F4" w14:textId="77777777" w:rsidR="0010244A" w:rsidRDefault="0010244A">
            <w:pPr>
              <w:pStyle w:val="Compact"/>
            </w:pPr>
          </w:p>
        </w:tc>
      </w:tr>
      <w:tr w:rsidR="0010244A" w14:paraId="21A8F8DE" w14:textId="77777777" w:rsidTr="00921C48">
        <w:tc>
          <w:tcPr>
            <w:tcW w:w="0" w:type="auto"/>
          </w:tcPr>
          <w:p w14:paraId="1E0570BC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0" w:type="auto"/>
          </w:tcPr>
          <w:p w14:paraId="51C29517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30DE876C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63FDFB92" w14:textId="77777777" w:rsidR="0010244A" w:rsidRDefault="0010244A">
            <w:pPr>
              <w:pStyle w:val="Compact"/>
            </w:pPr>
          </w:p>
        </w:tc>
      </w:tr>
    </w:tbl>
    <w:p w14:paraId="6A60148B" w14:textId="77777777" w:rsidR="0010244A" w:rsidRDefault="00E1683F">
      <w:pPr>
        <w:pStyle w:val="Heading2"/>
      </w:pPr>
      <w:bookmarkStart w:id="11" w:name="phân-tích-và-đánh-giá"/>
      <w:bookmarkEnd w:id="8"/>
      <w:bookmarkEnd w:id="10"/>
      <w:r>
        <w:t>PHÂN TÍCH VÀ ĐÁNH GIÁ</w:t>
      </w:r>
    </w:p>
    <w:p w14:paraId="030105AC" w14:textId="77777777" w:rsidR="0010244A" w:rsidRDefault="00E1683F">
      <w:pPr>
        <w:pStyle w:val="Heading3"/>
      </w:pPr>
      <w:bookmarkStart w:id="12" w:name="phân-tích-tình-hình"/>
      <w:r>
        <w:t>1. Phân tích tình hình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7"/>
        <w:gridCol w:w="3010"/>
        <w:gridCol w:w="1037"/>
      </w:tblGrid>
      <w:tr w:rsidR="0010244A" w14:paraId="2CE64668" w14:textId="77777777" w:rsidTr="00921C48">
        <w:tc>
          <w:tcPr>
            <w:tcW w:w="0" w:type="auto"/>
          </w:tcPr>
          <w:p w14:paraId="59433D8C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Tiêu chí</w:t>
            </w:r>
          </w:p>
        </w:tc>
        <w:tc>
          <w:tcPr>
            <w:tcW w:w="0" w:type="auto"/>
          </w:tcPr>
          <w:p w14:paraId="039D0832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Đánh giá</w:t>
            </w:r>
          </w:p>
        </w:tc>
        <w:tc>
          <w:tcPr>
            <w:tcW w:w="0" w:type="auto"/>
          </w:tcPr>
          <w:p w14:paraId="3A501299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0244A" w14:paraId="284390A1" w14:textId="77777777" w:rsidTr="00921C48">
        <w:tc>
          <w:tcPr>
            <w:tcW w:w="0" w:type="auto"/>
          </w:tcPr>
          <w:p w14:paraId="1927E0EB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th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>c hi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th</w:t>
            </w:r>
            <w:r>
              <w:rPr>
                <w:b/>
                <w:bCs/>
              </w:rPr>
              <w:t>ể</w:t>
            </w:r>
          </w:p>
        </w:tc>
        <w:tc>
          <w:tcPr>
            <w:tcW w:w="0" w:type="auto"/>
          </w:tcPr>
          <w:p w14:paraId="29EC68BF" w14:textId="77777777" w:rsidR="0010244A" w:rsidRDefault="00E1683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T</w:t>
            </w:r>
            <w:r>
              <w:t>ố</w:t>
            </w:r>
            <w:r>
              <w:t xml:space="preserve">t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K</w:t>
            </w:r>
            <w:r>
              <w:rPr>
                <w:rFonts w:cs="Times New Roman"/>
              </w:rPr>
              <w:t>é</w:t>
            </w:r>
            <w:r>
              <w:t>m</w:t>
            </w:r>
          </w:p>
        </w:tc>
        <w:tc>
          <w:tcPr>
            <w:tcW w:w="0" w:type="auto"/>
          </w:tcPr>
          <w:p w14:paraId="6D7B24E7" w14:textId="77777777" w:rsidR="0010244A" w:rsidRDefault="0010244A">
            <w:pPr>
              <w:pStyle w:val="Compact"/>
            </w:pPr>
          </w:p>
        </w:tc>
      </w:tr>
      <w:tr w:rsidR="0010244A" w14:paraId="64CB2510" w14:textId="77777777" w:rsidTr="00921C48">
        <w:tc>
          <w:tcPr>
            <w:tcW w:w="0" w:type="auto"/>
          </w:tcPr>
          <w:p w14:paraId="43103ABE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 vư</w:t>
            </w:r>
            <w:r>
              <w:rPr>
                <w:b/>
                <w:bCs/>
              </w:rPr>
              <w:t>ợ</w:t>
            </w:r>
            <w:r>
              <w:rPr>
                <w:b/>
                <w:bCs/>
              </w:rPr>
              <w:t>t ngân sách</w:t>
            </w:r>
          </w:p>
        </w:tc>
        <w:tc>
          <w:tcPr>
            <w:tcW w:w="0" w:type="auto"/>
          </w:tcPr>
          <w:p w14:paraId="60AA6516" w14:textId="77777777" w:rsidR="0010244A" w:rsidRDefault="00E1683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Í</w:t>
            </w:r>
            <w:r>
              <w:t>t</w:t>
            </w:r>
          </w:p>
        </w:tc>
        <w:tc>
          <w:tcPr>
            <w:tcW w:w="0" w:type="auto"/>
          </w:tcPr>
          <w:p w14:paraId="03F4E393" w14:textId="77777777" w:rsidR="0010244A" w:rsidRDefault="0010244A">
            <w:pPr>
              <w:pStyle w:val="Compact"/>
            </w:pPr>
          </w:p>
        </w:tc>
      </w:tr>
      <w:tr w:rsidR="0010244A" w14:paraId="0279B25F" w14:textId="77777777" w:rsidTr="00921C48">
        <w:tc>
          <w:tcPr>
            <w:tcW w:w="0" w:type="auto"/>
          </w:tcPr>
          <w:p w14:paraId="6059CC86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BP chi ch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m</w:t>
            </w:r>
          </w:p>
        </w:tc>
        <w:tc>
          <w:tcPr>
            <w:tcW w:w="0" w:type="auto"/>
          </w:tcPr>
          <w:p w14:paraId="7008183A" w14:textId="77777777" w:rsidR="0010244A" w:rsidRDefault="00E1683F">
            <w:pPr>
              <w:pStyle w:val="Compact"/>
            </w:pPr>
            <w:r>
              <w:rPr>
                <w:rFonts w:ascii="Segoe UI Symbol" w:hAnsi="Segoe UI Symbol" w:cs="Segoe UI Symbol"/>
              </w:rPr>
              <w:t>☐</w:t>
            </w:r>
            <w:r>
              <w:t xml:space="preserve"> Nhi</w:t>
            </w:r>
            <w:r>
              <w:t>ề</w:t>
            </w:r>
            <w:r>
              <w:t xml:space="preserve">u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Trung b</w:t>
            </w:r>
            <w:r>
              <w:rPr>
                <w:rFonts w:cs="Times New Roman"/>
              </w:rPr>
              <w:t>ì</w:t>
            </w:r>
            <w:r>
              <w:t xml:space="preserve">nh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</w:t>
            </w:r>
            <w:r>
              <w:rPr>
                <w:rFonts w:cs="Times New Roman"/>
              </w:rPr>
              <w:t>Í</w:t>
            </w:r>
            <w:r>
              <w:t>t</w:t>
            </w:r>
          </w:p>
        </w:tc>
        <w:tc>
          <w:tcPr>
            <w:tcW w:w="0" w:type="auto"/>
          </w:tcPr>
          <w:p w14:paraId="01966A53" w14:textId="77777777" w:rsidR="0010244A" w:rsidRDefault="0010244A">
            <w:pPr>
              <w:pStyle w:val="Compact"/>
            </w:pPr>
          </w:p>
        </w:tc>
      </w:tr>
      <w:tr w:rsidR="0010244A" w14:paraId="367D58CA" w14:textId="77777777" w:rsidTr="00921C48">
        <w:tc>
          <w:tcPr>
            <w:tcW w:w="0" w:type="auto"/>
          </w:tcPr>
          <w:p w14:paraId="11BC8D2E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980D233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2E0CA75D" w14:textId="77777777" w:rsidR="0010244A" w:rsidRDefault="0010244A">
            <w:pPr>
              <w:pStyle w:val="Compact"/>
            </w:pPr>
          </w:p>
        </w:tc>
      </w:tr>
    </w:tbl>
    <w:p w14:paraId="01C40FD8" w14:textId="77777777" w:rsidR="0010244A" w:rsidRDefault="00E1683F">
      <w:pPr>
        <w:pStyle w:val="Heading3"/>
      </w:pPr>
      <w:bookmarkStart w:id="13" w:name="đề-xuất-cải-thiện"/>
      <w:bookmarkEnd w:id="12"/>
      <w:r>
        <w:lastRenderedPageBreak/>
        <w:t>2. Đ</w:t>
      </w:r>
      <w:r>
        <w:t>ề</w:t>
      </w:r>
      <w:r>
        <w:t xml:space="preserve"> xu</w:t>
      </w:r>
      <w:r>
        <w:t>ấ</w:t>
      </w:r>
      <w:r>
        <w:t>t c</w:t>
      </w:r>
      <w:r>
        <w:t>ả</w:t>
      </w:r>
      <w:r>
        <w:t>i thi</w:t>
      </w:r>
      <w:r>
        <w:t>ệ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0"/>
        <w:gridCol w:w="1157"/>
        <w:gridCol w:w="1037"/>
      </w:tblGrid>
      <w:tr w:rsidR="0010244A" w14:paraId="0A98F5CA" w14:textId="77777777" w:rsidTr="00921C48">
        <w:tc>
          <w:tcPr>
            <w:tcW w:w="0" w:type="auto"/>
          </w:tcPr>
          <w:p w14:paraId="59A09427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</w:t>
            </w:r>
          </w:p>
        </w:tc>
        <w:tc>
          <w:tcPr>
            <w:tcW w:w="0" w:type="auto"/>
          </w:tcPr>
          <w:p w14:paraId="00608F57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  <w:tc>
          <w:tcPr>
            <w:tcW w:w="0" w:type="auto"/>
          </w:tcPr>
          <w:p w14:paraId="1367A7B1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0244A" w14:paraId="289BE9C6" w14:textId="77777777" w:rsidTr="00921C48">
        <w:tc>
          <w:tcPr>
            <w:tcW w:w="0" w:type="auto"/>
          </w:tcPr>
          <w:p w14:paraId="291A08FA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1</w:t>
            </w:r>
          </w:p>
        </w:tc>
        <w:tc>
          <w:tcPr>
            <w:tcW w:w="0" w:type="auto"/>
          </w:tcPr>
          <w:p w14:paraId="66D72C80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67D31A11" w14:textId="77777777" w:rsidR="0010244A" w:rsidRDefault="0010244A">
            <w:pPr>
              <w:pStyle w:val="Compact"/>
            </w:pPr>
          </w:p>
        </w:tc>
      </w:tr>
      <w:tr w:rsidR="0010244A" w14:paraId="00E0B6CE" w14:textId="77777777" w:rsidTr="00921C48">
        <w:tc>
          <w:tcPr>
            <w:tcW w:w="0" w:type="auto"/>
          </w:tcPr>
          <w:p w14:paraId="0064247B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2</w:t>
            </w:r>
          </w:p>
        </w:tc>
        <w:tc>
          <w:tcPr>
            <w:tcW w:w="0" w:type="auto"/>
          </w:tcPr>
          <w:p w14:paraId="1CD8241B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2AEDD3BD" w14:textId="77777777" w:rsidR="0010244A" w:rsidRDefault="0010244A">
            <w:pPr>
              <w:pStyle w:val="Compact"/>
            </w:pPr>
          </w:p>
        </w:tc>
      </w:tr>
      <w:tr w:rsidR="0010244A" w14:paraId="140F1017" w14:textId="77777777" w:rsidTr="00921C48">
        <w:tc>
          <w:tcPr>
            <w:tcW w:w="0" w:type="auto"/>
          </w:tcPr>
          <w:p w14:paraId="47D1B8B4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3</w:t>
            </w:r>
          </w:p>
        </w:tc>
        <w:tc>
          <w:tcPr>
            <w:tcW w:w="0" w:type="auto"/>
          </w:tcPr>
          <w:p w14:paraId="53A7B040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63216AE7" w14:textId="77777777" w:rsidR="0010244A" w:rsidRDefault="0010244A">
            <w:pPr>
              <w:pStyle w:val="Compact"/>
            </w:pPr>
          </w:p>
        </w:tc>
      </w:tr>
      <w:tr w:rsidR="0010244A" w14:paraId="0785F80C" w14:textId="77777777" w:rsidTr="00921C48">
        <w:tc>
          <w:tcPr>
            <w:tcW w:w="0" w:type="auto"/>
          </w:tcPr>
          <w:p w14:paraId="20E8F29D" w14:textId="77777777" w:rsidR="0010244A" w:rsidRDefault="00E1683F">
            <w:pPr>
              <w:pStyle w:val="Compact"/>
            </w:pPr>
            <w:r>
              <w:rPr>
                <w:b/>
                <w:bCs/>
              </w:rPr>
              <w:t>Đ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 xml:space="preserve"> xu</w:t>
            </w:r>
            <w:r>
              <w:rPr>
                <w:b/>
                <w:bCs/>
              </w:rPr>
              <w:t>ấ</w:t>
            </w:r>
            <w:r>
              <w:rPr>
                <w:b/>
                <w:bCs/>
              </w:rPr>
              <w:t>t 4</w:t>
            </w:r>
          </w:p>
        </w:tc>
        <w:tc>
          <w:tcPr>
            <w:tcW w:w="0" w:type="auto"/>
          </w:tcPr>
          <w:p w14:paraId="23B0239D" w14:textId="77777777" w:rsidR="0010244A" w:rsidRDefault="0010244A">
            <w:pPr>
              <w:pStyle w:val="Compact"/>
            </w:pPr>
          </w:p>
        </w:tc>
        <w:tc>
          <w:tcPr>
            <w:tcW w:w="0" w:type="auto"/>
          </w:tcPr>
          <w:p w14:paraId="375308D0" w14:textId="77777777" w:rsidR="0010244A" w:rsidRDefault="0010244A">
            <w:pPr>
              <w:pStyle w:val="Compact"/>
            </w:pPr>
          </w:p>
        </w:tc>
      </w:tr>
    </w:tbl>
    <w:p w14:paraId="398987BA" w14:textId="77777777" w:rsidR="0010244A" w:rsidRDefault="00E1683F">
      <w:pPr>
        <w:pStyle w:val="Heading2"/>
      </w:pPr>
      <w:bookmarkStart w:id="14" w:name="xác-nhận"/>
      <w:bookmarkEnd w:id="11"/>
      <w:bookmarkEnd w:id="13"/>
      <w:r>
        <w:t>XÁC NH</w:t>
      </w:r>
      <w:r>
        <w:t>Ậ</w:t>
      </w:r>
      <w:r>
        <w:t>N</w:t>
      </w:r>
    </w:p>
    <w:p w14:paraId="6C28BA37" w14:textId="77777777" w:rsidR="0010244A" w:rsidRDefault="00E1683F">
      <w:pPr>
        <w:pStyle w:val="Heading3"/>
      </w:pPr>
      <w:bookmarkStart w:id="15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17CD367" w14:textId="77777777" w:rsidR="0010244A" w:rsidRDefault="00E1683F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báo cáo chính xác</w:t>
      </w:r>
    </w:p>
    <w:p w14:paraId="5CC70755" w14:textId="77777777" w:rsidR="0010244A" w:rsidRDefault="00E1683F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5A713DE4" w14:textId="77777777" w:rsidR="0010244A" w:rsidRDefault="00E1683F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456030E4" w14:textId="77777777" w:rsidR="0010244A" w:rsidRDefault="00E1683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640653C" w14:textId="77777777" w:rsidR="0010244A" w:rsidRDefault="00E1683F">
      <w:pPr>
        <w:pStyle w:val="Heading3"/>
      </w:pPr>
      <w:bookmarkStart w:id="16" w:name="kế-toán-trưởng"/>
      <w:bookmarkEnd w:id="15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F78706F" w14:textId="77777777" w:rsidR="0010244A" w:rsidRDefault="00E1683F">
      <w:pPr>
        <w:pStyle w:val="Compact"/>
        <w:numPr>
          <w:ilvl w:val="0"/>
          <w:numId w:val="5"/>
        </w:numPr>
      </w:pPr>
      <w:r>
        <w:t>Đã xem xét báo cáo</w:t>
      </w:r>
    </w:p>
    <w:p w14:paraId="0A7E30AA" w14:textId="77777777" w:rsidR="0010244A" w:rsidRDefault="00E1683F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261D912C" w14:textId="77777777" w:rsidR="0010244A" w:rsidRDefault="00E1683F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57570D4A" w14:textId="77777777" w:rsidR="0010244A" w:rsidRDefault="00E1683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1A5B496" w14:textId="77777777" w:rsidR="0010244A" w:rsidRDefault="00E1683F">
      <w:pPr>
        <w:pStyle w:val="Heading3"/>
      </w:pPr>
      <w:bookmarkStart w:id="17" w:name="ban-giám-hiệu"/>
      <w:bookmarkEnd w:id="16"/>
      <w:r>
        <w:t>Ban Giám hi</w:t>
      </w:r>
      <w:r>
        <w:t>ệ</w:t>
      </w:r>
      <w:r>
        <w:t>u:</w:t>
      </w:r>
    </w:p>
    <w:p w14:paraId="0D0DBD21" w14:textId="77777777" w:rsidR="0010244A" w:rsidRDefault="00E1683F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631D5E46" w14:textId="77777777" w:rsidR="0010244A" w:rsidRDefault="00E1683F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báo cáo</w:t>
      </w:r>
    </w:p>
    <w:p w14:paraId="78B6819D" w14:textId="77777777" w:rsidR="0010244A" w:rsidRDefault="00E1683F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0C974A3E" w14:textId="77777777" w:rsidR="0010244A" w:rsidRDefault="00E1683F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2307D6B6" w14:textId="77777777" w:rsidR="0010244A" w:rsidRDefault="00E1683F">
      <w:pPr>
        <w:pStyle w:val="Heading2"/>
      </w:pPr>
      <w:bookmarkStart w:id="18" w:name="ghi-chú"/>
      <w:bookmarkEnd w:id="14"/>
      <w:bookmarkEnd w:id="17"/>
      <w:r>
        <w:t>GHI CHÚ</w:t>
      </w:r>
    </w:p>
    <w:p w14:paraId="7EC4C1B4" w14:textId="77777777" w:rsidR="0010244A" w:rsidRDefault="00E1683F">
      <w:pPr>
        <w:pStyle w:val="Heading2"/>
      </w:pPr>
      <w:bookmarkStart w:id="19" w:name="thông-tin-bổ-sung-1"/>
      <w:bookmarkEnd w:id="18"/>
      <w:r>
        <w:t>### Thông tin b</w:t>
      </w:r>
      <w:r>
        <w:t>ổ</w:t>
      </w:r>
      <w:r>
        <w:t xml:space="preserve"> sung:</w:t>
      </w:r>
    </w:p>
    <w:p w14:paraId="5D48226E" w14:textId="77777777" w:rsidR="0010244A" w:rsidRDefault="00E1683F">
      <w:pPr>
        <w:pStyle w:val="Heading2"/>
      </w:pPr>
      <w:bookmarkStart w:id="20" w:name="lưu-ý-quan-trọng"/>
      <w:bookmarkEnd w:id="19"/>
      <w:r>
        <w:t>### Lưu ý quan tr</w:t>
      </w:r>
      <w:r>
        <w:t>ọ</w:t>
      </w:r>
      <w:r>
        <w:t>ng:</w:t>
      </w:r>
    </w:p>
    <w:p w14:paraId="335DC288" w14:textId="77777777" w:rsidR="0010244A" w:rsidRDefault="00E1683F">
      <w:r>
        <w:pict w14:anchorId="42D7254C">
          <v:rect id="_x0000_i1026" style="width:0;height:1.5pt" o:hralign="center" o:hrstd="t" o:hr="t"/>
        </w:pict>
      </w:r>
    </w:p>
    <w:p w14:paraId="2EFCBCD0" w14:textId="77777777" w:rsidR="0010244A" w:rsidRDefault="00E1683F">
      <w:pPr>
        <w:pStyle w:val="FirstParagraph"/>
      </w:pPr>
      <w:r>
        <w:rPr>
          <w:b/>
          <w:bCs/>
        </w:rPr>
        <w:t>Ghi chú:</w:t>
      </w:r>
      <w:r>
        <w:t xml:space="preserve"> Báo cáo này c</w:t>
      </w:r>
      <w:r>
        <w:t>ầ</w:t>
      </w:r>
      <w:r>
        <w:t>n đư</w:t>
      </w:r>
      <w:r>
        <w:t>ợ</w:t>
      </w:r>
      <w:r>
        <w:t>c c</w:t>
      </w:r>
      <w:r>
        <w:t>ậ</w:t>
      </w:r>
      <w:r>
        <w:t>p nh</w:t>
      </w:r>
      <w:r>
        <w:t>ậ</w:t>
      </w:r>
      <w:r>
        <w:t>t thư</w:t>
      </w:r>
      <w:r>
        <w:t>ờ</w:t>
      </w:r>
      <w:r>
        <w:t>ng xuyên và đi</w:t>
      </w:r>
      <w:r>
        <w:t>ề</w:t>
      </w:r>
      <w:r>
        <w:t>u ch</w:t>
      </w:r>
      <w:r>
        <w:t>ỉ</w:t>
      </w:r>
      <w:r>
        <w:t>nh phù h</w:t>
      </w:r>
      <w:r>
        <w:t>ợ</w:t>
      </w:r>
      <w:r>
        <w:t>p v</w:t>
      </w:r>
      <w:r>
        <w:t>ớ</w:t>
      </w:r>
      <w:r>
        <w:t>i tình hình th</w:t>
      </w:r>
      <w:r>
        <w:t>ự</w:t>
      </w:r>
      <w:r>
        <w:t>c t</w:t>
      </w:r>
      <w:r>
        <w:t>ế</w:t>
      </w:r>
      <w:r>
        <w:t>.</w:t>
      </w:r>
      <w:bookmarkEnd w:id="0"/>
      <w:bookmarkEnd w:id="20"/>
    </w:p>
    <w:sectPr w:rsidR="0010244A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37AEDD" w14:textId="77777777" w:rsidR="00E1683F" w:rsidRDefault="00E1683F" w:rsidP="00921C48">
      <w:pPr>
        <w:spacing w:line="240" w:lineRule="auto"/>
      </w:pPr>
      <w:r>
        <w:separator/>
      </w:r>
    </w:p>
  </w:endnote>
  <w:endnote w:type="continuationSeparator" w:id="0">
    <w:p w14:paraId="185DE356" w14:textId="77777777" w:rsidR="00E1683F" w:rsidRDefault="00E1683F" w:rsidP="00921C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F41A06" w14:textId="77777777" w:rsidR="00E1683F" w:rsidRDefault="00E1683F" w:rsidP="00921C48">
      <w:pPr>
        <w:spacing w:line="240" w:lineRule="auto"/>
      </w:pPr>
      <w:r>
        <w:separator/>
      </w:r>
    </w:p>
  </w:footnote>
  <w:footnote w:type="continuationSeparator" w:id="0">
    <w:p w14:paraId="028DC91D" w14:textId="77777777" w:rsidR="00E1683F" w:rsidRDefault="00E1683F" w:rsidP="00921C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1496C" w14:textId="77777777" w:rsidR="00921C48" w:rsidRPr="00A33244" w:rsidRDefault="00921C48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324A9A5D" wp14:editId="7310AB5D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29D1597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214B86F5" w14:textId="77777777" w:rsidR="00921C48" w:rsidRDefault="00921C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0AC2F3C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36E0B4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4EA6C392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0244A"/>
    <w:rsid w:val="0010244A"/>
    <w:rsid w:val="00921C48"/>
    <w:rsid w:val="00E1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6659866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21C48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21C48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21C48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21C48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921C48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921C48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921C48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921C48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C48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C48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21C48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921C48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1C48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21C48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C48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921C4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1C48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921C4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1C48"/>
    <w:rPr>
      <w:rFonts w:ascii="Times New Roman" w:hAnsi="Times New Roman"/>
      <w:szCs w:val="22"/>
    </w:rPr>
  </w:style>
  <w:style w:type="character" w:styleId="Emphasis">
    <w:name w:val="Emphasis"/>
    <w:rsid w:val="00921C48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921C48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921C48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921C4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921C4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280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2026-01-29T09:31:00Z</dcterms:created>
  <dcterms:modified xsi:type="dcterms:W3CDTF">2026-01-29T09:31:00Z</dcterms:modified>
</cp:coreProperties>
</file>