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373A77" w14:textId="77777777" w:rsidR="00694DD5" w:rsidRDefault="00034751" w:rsidP="001A2C7F">
      <w:pPr>
        <w:pStyle w:val="Title"/>
      </w:pPr>
      <w:bookmarkStart w:id="0" w:name="bm-29-thuyết-trình-ngân-sách"/>
      <w:r>
        <w:t>BM-29: THUY</w:t>
      </w:r>
      <w:r>
        <w:t>Ế</w:t>
      </w:r>
      <w:r>
        <w:t>T TRÌNH NGÂN SÁCH</w:t>
      </w:r>
    </w:p>
    <w:p w14:paraId="07CAE14B" w14:textId="77777777" w:rsidR="00694DD5" w:rsidRDefault="00034751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QT-03-SOP-03-BM-29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0D31A99B" w14:textId="77777777" w:rsidR="00694DD5" w:rsidRDefault="00034751">
      <w:r>
        <w:pict w14:anchorId="55DA708E">
          <v:rect id="_x0000_i1025" style="width:0;height:1.5pt" o:hralign="center" o:hrstd="t" o:hr="t"/>
        </w:pict>
      </w:r>
    </w:p>
    <w:p w14:paraId="45444AFE" w14:textId="77777777" w:rsidR="00694DD5" w:rsidRDefault="00034751">
      <w:pPr>
        <w:pStyle w:val="Heading2"/>
      </w:pPr>
      <w:bookmarkStart w:id="1" w:name="thông-tin-thuyết-trình"/>
      <w:r>
        <w:t>THÔNG TIN THUY</w:t>
      </w:r>
      <w:r>
        <w:t>Ế</w:t>
      </w:r>
      <w:r>
        <w:t>T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7"/>
        <w:gridCol w:w="1157"/>
      </w:tblGrid>
      <w:tr w:rsidR="00694DD5" w14:paraId="61DA4C70" w14:textId="77777777" w:rsidTr="001A2C7F">
        <w:tc>
          <w:tcPr>
            <w:tcW w:w="0" w:type="auto"/>
          </w:tcPr>
          <w:p w14:paraId="67FDC824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DF3ED11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94DD5" w14:paraId="20C15DD0" w14:textId="77777777" w:rsidTr="001A2C7F">
        <w:tc>
          <w:tcPr>
            <w:tcW w:w="0" w:type="auto"/>
          </w:tcPr>
          <w:p w14:paraId="0EB3456C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0E7B06D2" w14:textId="77777777" w:rsidR="00694DD5" w:rsidRDefault="00694DD5">
            <w:pPr>
              <w:pStyle w:val="Compact"/>
            </w:pPr>
          </w:p>
        </w:tc>
      </w:tr>
      <w:tr w:rsidR="00694DD5" w14:paraId="66BA0760" w14:textId="77777777" w:rsidTr="001A2C7F">
        <w:tc>
          <w:tcPr>
            <w:tcW w:w="0" w:type="auto"/>
          </w:tcPr>
          <w:p w14:paraId="3538BEE4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Ngày thuy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trình</w:t>
            </w:r>
          </w:p>
        </w:tc>
        <w:tc>
          <w:tcPr>
            <w:tcW w:w="0" w:type="auto"/>
          </w:tcPr>
          <w:p w14:paraId="5D0011DC" w14:textId="77777777" w:rsidR="00694DD5" w:rsidRDefault="00694DD5">
            <w:pPr>
              <w:pStyle w:val="Compact"/>
            </w:pPr>
          </w:p>
        </w:tc>
      </w:tr>
      <w:tr w:rsidR="00694DD5" w14:paraId="40D894BA" w14:textId="77777777" w:rsidTr="001A2C7F">
        <w:tc>
          <w:tcPr>
            <w:tcW w:w="0" w:type="auto"/>
          </w:tcPr>
          <w:p w14:paraId="09B9E1A5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trình</w:t>
            </w:r>
          </w:p>
        </w:tc>
        <w:tc>
          <w:tcPr>
            <w:tcW w:w="0" w:type="auto"/>
          </w:tcPr>
          <w:p w14:paraId="3B121C68" w14:textId="77777777" w:rsidR="00694DD5" w:rsidRDefault="00694DD5">
            <w:pPr>
              <w:pStyle w:val="Compact"/>
            </w:pPr>
          </w:p>
        </w:tc>
      </w:tr>
      <w:tr w:rsidR="00694DD5" w14:paraId="5C9CAB0D" w14:textId="77777777" w:rsidTr="001A2C7F">
        <w:tc>
          <w:tcPr>
            <w:tcW w:w="0" w:type="auto"/>
          </w:tcPr>
          <w:p w14:paraId="4FCE8055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401E11C6" w14:textId="77777777" w:rsidR="00694DD5" w:rsidRDefault="00694DD5">
            <w:pPr>
              <w:pStyle w:val="Compact"/>
            </w:pPr>
          </w:p>
        </w:tc>
      </w:tr>
      <w:tr w:rsidR="00694DD5" w14:paraId="51915C90" w14:textId="77777777" w:rsidTr="001A2C7F">
        <w:tc>
          <w:tcPr>
            <w:tcW w:w="0" w:type="auto"/>
          </w:tcPr>
          <w:p w14:paraId="015AEE90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87EBFD0" w14:textId="77777777" w:rsidR="00694DD5" w:rsidRDefault="00694DD5">
            <w:pPr>
              <w:pStyle w:val="Compact"/>
            </w:pPr>
          </w:p>
        </w:tc>
      </w:tr>
      <w:tr w:rsidR="00694DD5" w14:paraId="7E974BDA" w14:textId="77777777" w:rsidTr="001A2C7F">
        <w:tc>
          <w:tcPr>
            <w:tcW w:w="0" w:type="auto"/>
          </w:tcPr>
          <w:p w14:paraId="5098E90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5307222" w14:textId="77777777" w:rsidR="00694DD5" w:rsidRDefault="00694DD5">
            <w:pPr>
              <w:pStyle w:val="Compact"/>
            </w:pPr>
          </w:p>
        </w:tc>
      </w:tr>
    </w:tbl>
    <w:p w14:paraId="0D45F1AB" w14:textId="77777777" w:rsidR="00694DD5" w:rsidRDefault="00034751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4F54F02E" w14:textId="77777777" w:rsidR="00694DD5" w:rsidRDefault="00034751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157"/>
      </w:tblGrid>
      <w:tr w:rsidR="00694DD5" w14:paraId="2A6950C4" w14:textId="77777777" w:rsidTr="001A2C7F">
        <w:tc>
          <w:tcPr>
            <w:tcW w:w="0" w:type="auto"/>
          </w:tcPr>
          <w:p w14:paraId="088F045C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1A6E342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94DD5" w14:paraId="7DF26750" w14:textId="77777777" w:rsidTr="001A2C7F">
        <w:tc>
          <w:tcPr>
            <w:tcW w:w="0" w:type="auto"/>
          </w:tcPr>
          <w:p w14:paraId="254C375C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</w:t>
            </w:r>
          </w:p>
        </w:tc>
        <w:tc>
          <w:tcPr>
            <w:tcW w:w="0" w:type="auto"/>
          </w:tcPr>
          <w:p w14:paraId="77F49B30" w14:textId="77777777" w:rsidR="00694DD5" w:rsidRDefault="00694DD5">
            <w:pPr>
              <w:pStyle w:val="Compact"/>
            </w:pPr>
          </w:p>
        </w:tc>
      </w:tr>
      <w:tr w:rsidR="00694DD5" w14:paraId="0B1D4408" w14:textId="77777777" w:rsidTr="001A2C7F">
        <w:tc>
          <w:tcPr>
            <w:tcW w:w="0" w:type="auto"/>
          </w:tcPr>
          <w:p w14:paraId="57725109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579BB28A" w14:textId="77777777" w:rsidR="00694DD5" w:rsidRDefault="00694DD5">
            <w:pPr>
              <w:pStyle w:val="Compact"/>
            </w:pPr>
          </w:p>
        </w:tc>
      </w:tr>
      <w:tr w:rsidR="00694DD5" w14:paraId="53DC3E7B" w14:textId="77777777" w:rsidTr="001A2C7F">
        <w:tc>
          <w:tcPr>
            <w:tcW w:w="0" w:type="auto"/>
          </w:tcPr>
          <w:p w14:paraId="7CC7AFF5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0" w:type="auto"/>
          </w:tcPr>
          <w:p w14:paraId="13B64E08" w14:textId="77777777" w:rsidR="00694DD5" w:rsidRDefault="00694DD5">
            <w:pPr>
              <w:pStyle w:val="Compact"/>
            </w:pPr>
          </w:p>
        </w:tc>
      </w:tr>
      <w:tr w:rsidR="00694DD5" w14:paraId="41C5BF31" w14:textId="77777777" w:rsidTr="001A2C7F">
        <w:tc>
          <w:tcPr>
            <w:tcW w:w="0" w:type="auto"/>
          </w:tcPr>
          <w:p w14:paraId="4355C9A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D25E4C2" w14:textId="77777777" w:rsidR="00694DD5" w:rsidRDefault="00694DD5">
            <w:pPr>
              <w:pStyle w:val="Compact"/>
            </w:pPr>
          </w:p>
        </w:tc>
      </w:tr>
      <w:tr w:rsidR="00694DD5" w14:paraId="3A939224" w14:textId="77777777" w:rsidTr="001A2C7F">
        <w:tc>
          <w:tcPr>
            <w:tcW w:w="0" w:type="auto"/>
          </w:tcPr>
          <w:p w14:paraId="5A449709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463251D" w14:textId="77777777" w:rsidR="00694DD5" w:rsidRDefault="00694DD5">
            <w:pPr>
              <w:pStyle w:val="Compact"/>
            </w:pPr>
          </w:p>
        </w:tc>
      </w:tr>
    </w:tbl>
    <w:p w14:paraId="4A5A494B" w14:textId="77777777" w:rsidR="00694DD5" w:rsidRDefault="00034751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694DD5" w14:paraId="0116D135" w14:textId="77777777" w:rsidTr="001A2C7F">
        <w:tc>
          <w:tcPr>
            <w:tcW w:w="0" w:type="auto"/>
          </w:tcPr>
          <w:p w14:paraId="04BA906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4425DD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694DD5" w14:paraId="5761E36E" w14:textId="77777777" w:rsidTr="001A2C7F">
        <w:tc>
          <w:tcPr>
            <w:tcW w:w="0" w:type="auto"/>
          </w:tcPr>
          <w:p w14:paraId="63649865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5375919" w14:textId="77777777" w:rsidR="00694DD5" w:rsidRDefault="00694DD5">
            <w:pPr>
              <w:pStyle w:val="Compact"/>
            </w:pPr>
          </w:p>
        </w:tc>
      </w:tr>
    </w:tbl>
    <w:p w14:paraId="615EDA83" w14:textId="77777777" w:rsidR="00694DD5" w:rsidRDefault="00034751">
      <w:pPr>
        <w:pStyle w:val="Heading2"/>
      </w:pPr>
      <w:bookmarkStart w:id="5" w:name="nội-dung-thuyết-trình"/>
      <w:bookmarkEnd w:id="2"/>
      <w:bookmarkEnd w:id="4"/>
      <w:r>
        <w:lastRenderedPageBreak/>
        <w:t>N</w:t>
      </w:r>
      <w:r>
        <w:t>Ộ</w:t>
      </w:r>
      <w:r>
        <w:t>I DUNG THUY</w:t>
      </w:r>
      <w:r>
        <w:t>Ế</w:t>
      </w:r>
      <w:r>
        <w:t>T TRÌNH</w:t>
      </w:r>
    </w:p>
    <w:p w14:paraId="0EF1AE7B" w14:textId="77777777" w:rsidR="00694DD5" w:rsidRDefault="00034751">
      <w:pPr>
        <w:pStyle w:val="Heading3"/>
      </w:pPr>
      <w:bookmarkStart w:id="6" w:name="tổng-quan-ngân-sách"/>
      <w:r>
        <w:t>1. T</w:t>
      </w:r>
      <w:r>
        <w:t>ổ</w:t>
      </w:r>
      <w:r>
        <w:t>ng quan ngân sách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8"/>
        <w:gridCol w:w="1656"/>
        <w:gridCol w:w="1190"/>
        <w:gridCol w:w="1037"/>
      </w:tblGrid>
      <w:tr w:rsidR="00694DD5" w14:paraId="72D1F487" w14:textId="77777777" w:rsidTr="001A2C7F">
        <w:tc>
          <w:tcPr>
            <w:tcW w:w="0" w:type="auto"/>
          </w:tcPr>
          <w:p w14:paraId="68BF64D2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18BB8B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3839F19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1F5EEAC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94DD5" w14:paraId="17146F23" w14:textId="77777777" w:rsidTr="001A2C7F">
        <w:tc>
          <w:tcPr>
            <w:tcW w:w="0" w:type="auto"/>
          </w:tcPr>
          <w:p w14:paraId="7B9EDA2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823CE6E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30B317B8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1A1CBCD" w14:textId="77777777" w:rsidR="00694DD5" w:rsidRDefault="00694DD5">
            <w:pPr>
              <w:pStyle w:val="Compact"/>
            </w:pPr>
          </w:p>
        </w:tc>
      </w:tr>
      <w:tr w:rsidR="00694DD5" w14:paraId="4A3E00D5" w14:textId="77777777" w:rsidTr="001A2C7F">
        <w:tc>
          <w:tcPr>
            <w:tcW w:w="0" w:type="auto"/>
          </w:tcPr>
          <w:p w14:paraId="05F84844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0" w:type="auto"/>
          </w:tcPr>
          <w:p w14:paraId="20F9152C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EAE02DE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44B0B5DF" w14:textId="77777777" w:rsidR="00694DD5" w:rsidRDefault="00694DD5">
            <w:pPr>
              <w:pStyle w:val="Compact"/>
            </w:pPr>
          </w:p>
        </w:tc>
      </w:tr>
      <w:tr w:rsidR="00694DD5" w14:paraId="067BF519" w14:textId="77777777" w:rsidTr="001A2C7F">
        <w:tc>
          <w:tcPr>
            <w:tcW w:w="0" w:type="auto"/>
          </w:tcPr>
          <w:p w14:paraId="47B2B68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E11605D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BAAAB45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D796DF5" w14:textId="77777777" w:rsidR="00694DD5" w:rsidRDefault="00694DD5">
            <w:pPr>
              <w:pStyle w:val="Compact"/>
            </w:pPr>
          </w:p>
        </w:tc>
      </w:tr>
      <w:tr w:rsidR="00694DD5" w14:paraId="3CA153D8" w14:textId="77777777" w:rsidTr="001A2C7F">
        <w:tc>
          <w:tcPr>
            <w:tcW w:w="0" w:type="auto"/>
          </w:tcPr>
          <w:p w14:paraId="5C76702F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6BAAC71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2763E13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D381C46" w14:textId="77777777" w:rsidR="00694DD5" w:rsidRDefault="00694DD5">
            <w:pPr>
              <w:pStyle w:val="Compact"/>
            </w:pPr>
          </w:p>
        </w:tc>
      </w:tr>
    </w:tbl>
    <w:p w14:paraId="141A4899" w14:textId="77777777" w:rsidR="00694DD5" w:rsidRDefault="00034751">
      <w:pPr>
        <w:pStyle w:val="Heading3"/>
      </w:pPr>
      <w:bookmarkStart w:id="7" w:name="phân-tích-thu-nhập"/>
      <w:bookmarkEnd w:id="6"/>
      <w:r>
        <w:t>2. Phân tích thu nh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1656"/>
        <w:gridCol w:w="1190"/>
        <w:gridCol w:w="1037"/>
      </w:tblGrid>
      <w:tr w:rsidR="00694DD5" w14:paraId="31E3EB5D" w14:textId="77777777" w:rsidTr="001A2C7F">
        <w:tc>
          <w:tcPr>
            <w:tcW w:w="0" w:type="auto"/>
          </w:tcPr>
          <w:p w14:paraId="4F5FD68B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 thu</w:t>
            </w:r>
          </w:p>
        </w:tc>
        <w:tc>
          <w:tcPr>
            <w:tcW w:w="0" w:type="auto"/>
          </w:tcPr>
          <w:p w14:paraId="2AB67ED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362CF0F9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75254563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94DD5" w14:paraId="525605F1" w14:textId="77777777" w:rsidTr="001A2C7F">
        <w:tc>
          <w:tcPr>
            <w:tcW w:w="0" w:type="auto"/>
          </w:tcPr>
          <w:p w14:paraId="0FC92721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phí</w:t>
            </w:r>
          </w:p>
        </w:tc>
        <w:tc>
          <w:tcPr>
            <w:tcW w:w="0" w:type="auto"/>
          </w:tcPr>
          <w:p w14:paraId="32EED662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FA34CB0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6C1C2AC" w14:textId="77777777" w:rsidR="00694DD5" w:rsidRDefault="00694DD5">
            <w:pPr>
              <w:pStyle w:val="Compact"/>
            </w:pPr>
          </w:p>
        </w:tc>
      </w:tr>
      <w:tr w:rsidR="00694DD5" w14:paraId="5D2A314B" w14:textId="77777777" w:rsidTr="001A2C7F">
        <w:tc>
          <w:tcPr>
            <w:tcW w:w="0" w:type="auto"/>
          </w:tcPr>
          <w:p w14:paraId="492ED700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Phí ăn, xe</w:t>
            </w:r>
          </w:p>
        </w:tc>
        <w:tc>
          <w:tcPr>
            <w:tcW w:w="0" w:type="auto"/>
          </w:tcPr>
          <w:p w14:paraId="24FAFCC9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4BC06012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2E325D18" w14:textId="77777777" w:rsidR="00694DD5" w:rsidRDefault="00694DD5">
            <w:pPr>
              <w:pStyle w:val="Compact"/>
            </w:pPr>
          </w:p>
        </w:tc>
      </w:tr>
      <w:tr w:rsidR="00694DD5" w14:paraId="2CAA4E36" w14:textId="77777777" w:rsidTr="001A2C7F">
        <w:tc>
          <w:tcPr>
            <w:tcW w:w="0" w:type="auto"/>
          </w:tcPr>
          <w:p w14:paraId="36B1E05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ngo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khóa</w:t>
            </w:r>
          </w:p>
        </w:tc>
        <w:tc>
          <w:tcPr>
            <w:tcW w:w="0" w:type="auto"/>
          </w:tcPr>
          <w:p w14:paraId="60F83821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2D8E319E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431235E4" w14:textId="77777777" w:rsidR="00694DD5" w:rsidRDefault="00694DD5">
            <w:pPr>
              <w:pStyle w:val="Compact"/>
            </w:pPr>
          </w:p>
        </w:tc>
      </w:tr>
      <w:tr w:rsidR="00694DD5" w14:paraId="44EBD3A6" w14:textId="77777777" w:rsidTr="001A2C7F">
        <w:tc>
          <w:tcPr>
            <w:tcW w:w="0" w:type="auto"/>
          </w:tcPr>
          <w:p w14:paraId="1C87340D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Thu khác</w:t>
            </w:r>
          </w:p>
        </w:tc>
        <w:tc>
          <w:tcPr>
            <w:tcW w:w="0" w:type="auto"/>
          </w:tcPr>
          <w:p w14:paraId="09E4A6AD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23DAE70F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1FDEE45F" w14:textId="77777777" w:rsidR="00694DD5" w:rsidRDefault="00694DD5">
            <w:pPr>
              <w:pStyle w:val="Compact"/>
            </w:pPr>
          </w:p>
        </w:tc>
      </w:tr>
      <w:tr w:rsidR="00694DD5" w14:paraId="5E00D1AC" w14:textId="77777777" w:rsidTr="001A2C7F">
        <w:tc>
          <w:tcPr>
            <w:tcW w:w="0" w:type="auto"/>
          </w:tcPr>
          <w:p w14:paraId="2623578E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34E2AAA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6BA31E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019EF5E" w14:textId="77777777" w:rsidR="00694DD5" w:rsidRDefault="00694DD5">
            <w:pPr>
              <w:pStyle w:val="Compact"/>
            </w:pPr>
          </w:p>
        </w:tc>
      </w:tr>
    </w:tbl>
    <w:p w14:paraId="60789C3C" w14:textId="77777777" w:rsidR="00694DD5" w:rsidRDefault="00034751">
      <w:pPr>
        <w:pStyle w:val="Heading3"/>
      </w:pPr>
      <w:bookmarkStart w:id="8" w:name="phân-tích-chi-phí"/>
      <w:bookmarkEnd w:id="7"/>
      <w:r>
        <w:t>3. Phân tích chi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1656"/>
        <w:gridCol w:w="1190"/>
        <w:gridCol w:w="1037"/>
      </w:tblGrid>
      <w:tr w:rsidR="00694DD5" w14:paraId="1DA7C13B" w14:textId="77777777" w:rsidTr="001A2C7F">
        <w:tc>
          <w:tcPr>
            <w:tcW w:w="0" w:type="auto"/>
          </w:tcPr>
          <w:p w14:paraId="0E0E811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D7B1A4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6AC2E92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6837EE4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94DD5" w14:paraId="136D3B2E" w14:textId="77777777" w:rsidTr="001A2C7F">
        <w:tc>
          <w:tcPr>
            <w:tcW w:w="0" w:type="auto"/>
          </w:tcPr>
          <w:p w14:paraId="47ACA41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Lương, BHXH</w:t>
            </w:r>
          </w:p>
        </w:tc>
        <w:tc>
          <w:tcPr>
            <w:tcW w:w="0" w:type="auto"/>
          </w:tcPr>
          <w:p w14:paraId="451FCDE9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02B4F64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489190CF" w14:textId="77777777" w:rsidR="00694DD5" w:rsidRDefault="00694DD5">
            <w:pPr>
              <w:pStyle w:val="Compact"/>
            </w:pPr>
          </w:p>
        </w:tc>
      </w:tr>
      <w:tr w:rsidR="00694DD5" w14:paraId="5B7E301B" w14:textId="77777777" w:rsidTr="001A2C7F">
        <w:tc>
          <w:tcPr>
            <w:tcW w:w="0" w:type="auto"/>
          </w:tcPr>
          <w:p w14:paraId="60840F5A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chơi</w:t>
            </w:r>
          </w:p>
        </w:tc>
        <w:tc>
          <w:tcPr>
            <w:tcW w:w="0" w:type="auto"/>
          </w:tcPr>
          <w:p w14:paraId="454DE003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5797B7A4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26D05A3" w14:textId="77777777" w:rsidR="00694DD5" w:rsidRDefault="00694DD5">
            <w:pPr>
              <w:pStyle w:val="Compact"/>
            </w:pPr>
          </w:p>
        </w:tc>
      </w:tr>
      <w:tr w:rsidR="00694DD5" w14:paraId="5A8066EF" w14:textId="77777777" w:rsidTr="001A2C7F">
        <w:tc>
          <w:tcPr>
            <w:tcW w:w="0" w:type="auto"/>
          </w:tcPr>
          <w:p w14:paraId="1308593F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 CSVC</w:t>
            </w:r>
          </w:p>
        </w:tc>
        <w:tc>
          <w:tcPr>
            <w:tcW w:w="0" w:type="auto"/>
          </w:tcPr>
          <w:p w14:paraId="42548CC5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40A934F6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3661A193" w14:textId="77777777" w:rsidR="00694DD5" w:rsidRDefault="00694DD5">
            <w:pPr>
              <w:pStyle w:val="Compact"/>
            </w:pPr>
          </w:p>
        </w:tc>
      </w:tr>
      <w:tr w:rsidR="00694DD5" w14:paraId="05E30DA1" w14:textId="77777777" w:rsidTr="001A2C7F">
        <w:tc>
          <w:tcPr>
            <w:tcW w:w="0" w:type="auto"/>
          </w:tcPr>
          <w:p w14:paraId="0AF9B332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nư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85C4CDF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7FDDA54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0ADC81E" w14:textId="77777777" w:rsidR="00694DD5" w:rsidRDefault="00694DD5">
            <w:pPr>
              <w:pStyle w:val="Compact"/>
            </w:pPr>
          </w:p>
        </w:tc>
      </w:tr>
      <w:tr w:rsidR="00694DD5" w14:paraId="157FCDC7" w14:textId="77777777" w:rsidTr="001A2C7F">
        <w:tc>
          <w:tcPr>
            <w:tcW w:w="0" w:type="auto"/>
          </w:tcPr>
          <w:p w14:paraId="728E8E1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Marketing,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0" w:type="auto"/>
          </w:tcPr>
          <w:p w14:paraId="61EDCF76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B3CCA3D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6278756" w14:textId="77777777" w:rsidR="00694DD5" w:rsidRDefault="00694DD5">
            <w:pPr>
              <w:pStyle w:val="Compact"/>
            </w:pPr>
          </w:p>
        </w:tc>
      </w:tr>
      <w:tr w:rsidR="00694DD5" w14:paraId="6D397968" w14:textId="77777777" w:rsidTr="001A2C7F">
        <w:tc>
          <w:tcPr>
            <w:tcW w:w="0" w:type="auto"/>
          </w:tcPr>
          <w:p w14:paraId="6306157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7B72960D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5F35B6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14070AE4" w14:textId="77777777" w:rsidR="00694DD5" w:rsidRDefault="00694DD5">
            <w:pPr>
              <w:pStyle w:val="Compact"/>
            </w:pPr>
          </w:p>
        </w:tc>
      </w:tr>
      <w:tr w:rsidR="00694DD5" w14:paraId="3AAD9A3B" w14:textId="77777777" w:rsidTr="001A2C7F">
        <w:tc>
          <w:tcPr>
            <w:tcW w:w="0" w:type="auto"/>
          </w:tcPr>
          <w:p w14:paraId="50F38DE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Chi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2A97D254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1D6C9A36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A64DE35" w14:textId="77777777" w:rsidR="00694DD5" w:rsidRDefault="00694DD5">
            <w:pPr>
              <w:pStyle w:val="Compact"/>
            </w:pPr>
          </w:p>
        </w:tc>
      </w:tr>
      <w:tr w:rsidR="00694DD5" w14:paraId="4898C3DC" w14:textId="77777777" w:rsidTr="001A2C7F">
        <w:tc>
          <w:tcPr>
            <w:tcW w:w="0" w:type="auto"/>
          </w:tcPr>
          <w:p w14:paraId="31029064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0" w:type="auto"/>
          </w:tcPr>
          <w:p w14:paraId="4A6A26B1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55B3063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65C28DE" w14:textId="77777777" w:rsidR="00694DD5" w:rsidRDefault="00694DD5">
            <w:pPr>
              <w:pStyle w:val="Compact"/>
            </w:pPr>
          </w:p>
        </w:tc>
      </w:tr>
      <w:tr w:rsidR="00694DD5" w14:paraId="761F2D6B" w14:textId="77777777" w:rsidTr="001A2C7F">
        <w:tc>
          <w:tcPr>
            <w:tcW w:w="0" w:type="auto"/>
          </w:tcPr>
          <w:p w14:paraId="279EA87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CB19308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13625D6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3FA69E99" w14:textId="77777777" w:rsidR="00694DD5" w:rsidRDefault="00694DD5">
            <w:pPr>
              <w:pStyle w:val="Compact"/>
            </w:pPr>
          </w:p>
        </w:tc>
      </w:tr>
    </w:tbl>
    <w:p w14:paraId="251E59E8" w14:textId="77777777" w:rsidR="00694DD5" w:rsidRDefault="00034751">
      <w:pPr>
        <w:pStyle w:val="Heading2"/>
      </w:pPr>
      <w:bookmarkStart w:id="9" w:name="phân-tích-và-đánh-giá"/>
      <w:bookmarkEnd w:id="5"/>
      <w:bookmarkEnd w:id="8"/>
      <w:r>
        <w:lastRenderedPageBreak/>
        <w:t>PHÂN TÍCH VÀ ĐÁNH GIÁ</w:t>
      </w:r>
    </w:p>
    <w:p w14:paraId="186BF2D3" w14:textId="77777777" w:rsidR="00694DD5" w:rsidRDefault="00034751">
      <w:pPr>
        <w:pStyle w:val="Heading3"/>
      </w:pPr>
      <w:bookmarkStart w:id="10" w:name="so-sánh-với-năm-trước"/>
      <w:r>
        <w:t>1. So sánh v</w:t>
      </w:r>
      <w:r>
        <w:t>ớ</w:t>
      </w:r>
      <w:r>
        <w:t>i năm trư</w:t>
      </w:r>
      <w:r>
        <w:t>ớ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694DD5" w14:paraId="0F814089" w14:textId="77777777" w:rsidTr="001A2C7F">
        <w:tc>
          <w:tcPr>
            <w:tcW w:w="1584" w:type="dxa"/>
          </w:tcPr>
          <w:p w14:paraId="004F3E74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1584" w:type="dxa"/>
          </w:tcPr>
          <w:p w14:paraId="7B1BABA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Năm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6F94F265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Năm này</w:t>
            </w:r>
          </w:p>
        </w:tc>
        <w:tc>
          <w:tcPr>
            <w:tcW w:w="1584" w:type="dxa"/>
          </w:tcPr>
          <w:p w14:paraId="4023F4EB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1584" w:type="dxa"/>
          </w:tcPr>
          <w:p w14:paraId="3E77A853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94DD5" w14:paraId="3D258610" w14:textId="77777777" w:rsidTr="001A2C7F">
        <w:tc>
          <w:tcPr>
            <w:tcW w:w="1584" w:type="dxa"/>
          </w:tcPr>
          <w:p w14:paraId="6C958D13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1584" w:type="dxa"/>
          </w:tcPr>
          <w:p w14:paraId="405212C8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27A74651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57416C17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03DC7FF5" w14:textId="77777777" w:rsidR="00694DD5" w:rsidRDefault="00694DD5">
            <w:pPr>
              <w:pStyle w:val="Compact"/>
            </w:pPr>
          </w:p>
        </w:tc>
      </w:tr>
      <w:tr w:rsidR="00694DD5" w14:paraId="135279F8" w14:textId="77777777" w:rsidTr="001A2C7F">
        <w:tc>
          <w:tcPr>
            <w:tcW w:w="1584" w:type="dxa"/>
          </w:tcPr>
          <w:p w14:paraId="6394E628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1584" w:type="dxa"/>
          </w:tcPr>
          <w:p w14:paraId="624E7E45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784F12ED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0C960397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72146423" w14:textId="77777777" w:rsidR="00694DD5" w:rsidRDefault="00694DD5">
            <w:pPr>
              <w:pStyle w:val="Compact"/>
            </w:pPr>
          </w:p>
        </w:tc>
      </w:tr>
      <w:tr w:rsidR="00694DD5" w14:paraId="3527E393" w14:textId="77777777" w:rsidTr="001A2C7F">
        <w:tc>
          <w:tcPr>
            <w:tcW w:w="1584" w:type="dxa"/>
          </w:tcPr>
          <w:p w14:paraId="5E1DDE42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3AE46889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678B3273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621B4815" w14:textId="77777777" w:rsidR="00694DD5" w:rsidRDefault="00694DD5">
            <w:pPr>
              <w:pStyle w:val="Compact"/>
            </w:pPr>
          </w:p>
        </w:tc>
        <w:tc>
          <w:tcPr>
            <w:tcW w:w="1584" w:type="dxa"/>
          </w:tcPr>
          <w:p w14:paraId="4BA93375" w14:textId="77777777" w:rsidR="00694DD5" w:rsidRDefault="00694DD5">
            <w:pPr>
              <w:pStyle w:val="Compact"/>
            </w:pPr>
          </w:p>
        </w:tc>
      </w:tr>
    </w:tbl>
    <w:p w14:paraId="56525099" w14:textId="77777777" w:rsidR="00694DD5" w:rsidRDefault="00034751">
      <w:pPr>
        <w:pStyle w:val="Heading3"/>
      </w:pPr>
      <w:bookmarkStart w:id="11" w:name="phân-tích-rủi-ro"/>
      <w:bookmarkEnd w:id="10"/>
      <w:r>
        <w:t>2. Phân tích r</w:t>
      </w:r>
      <w:r>
        <w:t>ủ</w:t>
      </w:r>
      <w:r>
        <w:t>i 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007"/>
        <w:gridCol w:w="1170"/>
        <w:gridCol w:w="1264"/>
        <w:gridCol w:w="1037"/>
      </w:tblGrid>
      <w:tr w:rsidR="00694DD5" w14:paraId="3781768C" w14:textId="77777777" w:rsidTr="001A2C7F">
        <w:tc>
          <w:tcPr>
            <w:tcW w:w="0" w:type="auto"/>
          </w:tcPr>
          <w:p w14:paraId="2EEAE163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</w:t>
            </w:r>
          </w:p>
        </w:tc>
        <w:tc>
          <w:tcPr>
            <w:tcW w:w="0" w:type="auto"/>
          </w:tcPr>
          <w:p w14:paraId="03D56AB6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0" w:type="auto"/>
          </w:tcPr>
          <w:p w14:paraId="2D6B7021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Tác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DB97BAE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0" w:type="auto"/>
          </w:tcPr>
          <w:p w14:paraId="1FCA85F3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94DD5" w14:paraId="1B73095D" w14:textId="77777777" w:rsidTr="001A2C7F">
        <w:tc>
          <w:tcPr>
            <w:tcW w:w="0" w:type="auto"/>
          </w:tcPr>
          <w:p w14:paraId="7CADA655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1</w:t>
            </w:r>
          </w:p>
        </w:tc>
        <w:tc>
          <w:tcPr>
            <w:tcW w:w="0" w:type="auto"/>
          </w:tcPr>
          <w:p w14:paraId="2CD3040A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364EC289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689BF84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6D84D1D7" w14:textId="77777777" w:rsidR="00694DD5" w:rsidRDefault="00694DD5">
            <w:pPr>
              <w:pStyle w:val="Compact"/>
            </w:pPr>
          </w:p>
        </w:tc>
      </w:tr>
      <w:tr w:rsidR="00694DD5" w14:paraId="79FD693C" w14:textId="77777777" w:rsidTr="001A2C7F">
        <w:tc>
          <w:tcPr>
            <w:tcW w:w="0" w:type="auto"/>
          </w:tcPr>
          <w:p w14:paraId="273AE9C3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2</w:t>
            </w:r>
          </w:p>
        </w:tc>
        <w:tc>
          <w:tcPr>
            <w:tcW w:w="0" w:type="auto"/>
          </w:tcPr>
          <w:p w14:paraId="1A26A16E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570BA64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4F760F6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514FB5C7" w14:textId="77777777" w:rsidR="00694DD5" w:rsidRDefault="00694DD5">
            <w:pPr>
              <w:pStyle w:val="Compact"/>
            </w:pPr>
          </w:p>
        </w:tc>
      </w:tr>
      <w:tr w:rsidR="00694DD5" w14:paraId="55F2F745" w14:textId="77777777" w:rsidTr="001A2C7F">
        <w:tc>
          <w:tcPr>
            <w:tcW w:w="0" w:type="auto"/>
          </w:tcPr>
          <w:p w14:paraId="09BB09C1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3</w:t>
            </w:r>
          </w:p>
        </w:tc>
        <w:tc>
          <w:tcPr>
            <w:tcW w:w="0" w:type="auto"/>
          </w:tcPr>
          <w:p w14:paraId="6771D467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14EE6277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18442A0D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A0DFEC1" w14:textId="77777777" w:rsidR="00694DD5" w:rsidRDefault="00694DD5">
            <w:pPr>
              <w:pStyle w:val="Compact"/>
            </w:pPr>
          </w:p>
        </w:tc>
      </w:tr>
      <w:tr w:rsidR="00694DD5" w14:paraId="7DAA4871" w14:textId="77777777" w:rsidTr="001A2C7F">
        <w:tc>
          <w:tcPr>
            <w:tcW w:w="0" w:type="auto"/>
          </w:tcPr>
          <w:p w14:paraId="65050501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i ro 4</w:t>
            </w:r>
          </w:p>
        </w:tc>
        <w:tc>
          <w:tcPr>
            <w:tcW w:w="0" w:type="auto"/>
          </w:tcPr>
          <w:p w14:paraId="0C9DE9A2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21189F68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48A80B0F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1BD13B7" w14:textId="77777777" w:rsidR="00694DD5" w:rsidRDefault="00694DD5">
            <w:pPr>
              <w:pStyle w:val="Compact"/>
            </w:pPr>
          </w:p>
        </w:tc>
      </w:tr>
    </w:tbl>
    <w:p w14:paraId="08AA05B9" w14:textId="77777777" w:rsidR="00694DD5" w:rsidRDefault="00034751">
      <w:pPr>
        <w:pStyle w:val="Heading3"/>
      </w:pPr>
      <w:bookmarkStart w:id="12" w:name="đề-xuất-cải-thiện"/>
      <w:bookmarkEnd w:id="11"/>
      <w:r>
        <w:t>3.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694DD5" w14:paraId="3773E59F" w14:textId="77777777" w:rsidTr="001A2C7F">
        <w:tc>
          <w:tcPr>
            <w:tcW w:w="0" w:type="auto"/>
          </w:tcPr>
          <w:p w14:paraId="7DAA489E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8B0E15E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04C29251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694DD5" w14:paraId="5F60DC88" w14:textId="77777777" w:rsidTr="001A2C7F">
        <w:tc>
          <w:tcPr>
            <w:tcW w:w="0" w:type="auto"/>
          </w:tcPr>
          <w:p w14:paraId="743CE770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5F87BC5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551D4E2" w14:textId="77777777" w:rsidR="00694DD5" w:rsidRDefault="00694DD5">
            <w:pPr>
              <w:pStyle w:val="Compact"/>
            </w:pPr>
          </w:p>
        </w:tc>
      </w:tr>
      <w:tr w:rsidR="00694DD5" w14:paraId="42724B72" w14:textId="77777777" w:rsidTr="001A2C7F">
        <w:tc>
          <w:tcPr>
            <w:tcW w:w="0" w:type="auto"/>
          </w:tcPr>
          <w:p w14:paraId="21F9461E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7303B846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0C14B4A" w14:textId="77777777" w:rsidR="00694DD5" w:rsidRDefault="00694DD5">
            <w:pPr>
              <w:pStyle w:val="Compact"/>
            </w:pPr>
          </w:p>
        </w:tc>
      </w:tr>
      <w:tr w:rsidR="00694DD5" w14:paraId="14244A78" w14:textId="77777777" w:rsidTr="001A2C7F">
        <w:tc>
          <w:tcPr>
            <w:tcW w:w="0" w:type="auto"/>
          </w:tcPr>
          <w:p w14:paraId="35C52E1B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6886858B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0BBE0722" w14:textId="77777777" w:rsidR="00694DD5" w:rsidRDefault="00694DD5">
            <w:pPr>
              <w:pStyle w:val="Compact"/>
            </w:pPr>
          </w:p>
        </w:tc>
      </w:tr>
      <w:tr w:rsidR="00694DD5" w14:paraId="0FC3ADE5" w14:textId="77777777" w:rsidTr="001A2C7F">
        <w:tc>
          <w:tcPr>
            <w:tcW w:w="0" w:type="auto"/>
          </w:tcPr>
          <w:p w14:paraId="4F498A07" w14:textId="77777777" w:rsidR="00694DD5" w:rsidRDefault="0003475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5340FD5E" w14:textId="77777777" w:rsidR="00694DD5" w:rsidRDefault="00694DD5">
            <w:pPr>
              <w:pStyle w:val="Compact"/>
            </w:pPr>
          </w:p>
        </w:tc>
        <w:tc>
          <w:tcPr>
            <w:tcW w:w="0" w:type="auto"/>
          </w:tcPr>
          <w:p w14:paraId="7F44DC48" w14:textId="77777777" w:rsidR="00694DD5" w:rsidRDefault="00694DD5">
            <w:pPr>
              <w:pStyle w:val="Compact"/>
            </w:pPr>
          </w:p>
        </w:tc>
      </w:tr>
    </w:tbl>
    <w:p w14:paraId="60F2E7DB" w14:textId="77777777" w:rsidR="00694DD5" w:rsidRDefault="00034751">
      <w:pPr>
        <w:pStyle w:val="Heading2"/>
      </w:pPr>
      <w:bookmarkStart w:id="13" w:name="xác-nhận"/>
      <w:bookmarkEnd w:id="9"/>
      <w:bookmarkEnd w:id="12"/>
      <w:r>
        <w:t>XÁC NH</w:t>
      </w:r>
      <w:r>
        <w:t>Ậ</w:t>
      </w:r>
      <w:r>
        <w:t>N</w:t>
      </w:r>
    </w:p>
    <w:p w14:paraId="61B5A934" w14:textId="77777777" w:rsidR="00694DD5" w:rsidRDefault="00034751">
      <w:pPr>
        <w:pStyle w:val="Heading3"/>
      </w:pPr>
      <w:bookmarkStart w:id="14" w:name="người-thuyết-trình"/>
      <w:r>
        <w:t>Ngư</w:t>
      </w:r>
      <w:r>
        <w:t>ờ</w:t>
      </w:r>
      <w:r>
        <w:t>i thuy</w:t>
      </w:r>
      <w:r>
        <w:t>ế</w:t>
      </w:r>
      <w:r>
        <w:t>t trình:</w:t>
      </w:r>
    </w:p>
    <w:p w14:paraId="11291845" w14:textId="77777777" w:rsidR="00694DD5" w:rsidRDefault="00034751">
      <w:pPr>
        <w:pStyle w:val="Compact"/>
        <w:numPr>
          <w:ilvl w:val="0"/>
          <w:numId w:val="2"/>
        </w:numPr>
      </w:pPr>
      <w:r>
        <w:t>Đã chu</w:t>
      </w:r>
      <w:r>
        <w:t>ẩ</w:t>
      </w:r>
      <w:r>
        <w:t>n b</w:t>
      </w:r>
      <w:r>
        <w:t>ị</w:t>
      </w:r>
      <w:r>
        <w:t xml:space="preserve"> k</w:t>
      </w:r>
      <w:r>
        <w:t>ỹ</w:t>
      </w:r>
      <w:r>
        <w:t xml:space="preserve"> lư</w:t>
      </w:r>
      <w:r>
        <w:t>ỡ</w:t>
      </w:r>
      <w:r>
        <w:t>ng</w:t>
      </w:r>
    </w:p>
    <w:p w14:paraId="7094C383" w14:textId="77777777" w:rsidR="00694DD5" w:rsidRDefault="00034751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161D7E7D" w14:textId="77777777" w:rsidR="00694DD5" w:rsidRDefault="00034751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bày</w:t>
      </w:r>
    </w:p>
    <w:p w14:paraId="048A4BAB" w14:textId="77777777" w:rsidR="00694DD5" w:rsidRDefault="0003475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488592D2" w14:textId="77777777" w:rsidR="00694DD5" w:rsidRDefault="00034751">
      <w:pPr>
        <w:pStyle w:val="Heading3"/>
      </w:pPr>
      <w:bookmarkStart w:id="15" w:name="ban-giám-hiệu"/>
      <w:bookmarkEnd w:id="14"/>
      <w:r>
        <w:lastRenderedPageBreak/>
        <w:t>Ban Giám hi</w:t>
      </w:r>
      <w:r>
        <w:t>ệ</w:t>
      </w:r>
      <w:r>
        <w:t>u:</w:t>
      </w:r>
    </w:p>
    <w:p w14:paraId="475E68DE" w14:textId="77777777" w:rsidR="00694DD5" w:rsidRDefault="00034751">
      <w:pPr>
        <w:pStyle w:val="Compact"/>
        <w:numPr>
          <w:ilvl w:val="0"/>
          <w:numId w:val="5"/>
        </w:numPr>
      </w:pPr>
      <w:r>
        <w:t>Đã nghe thuy</w:t>
      </w:r>
      <w:r>
        <w:t>ế</w:t>
      </w:r>
      <w:r>
        <w:t>t trình</w:t>
      </w:r>
    </w:p>
    <w:p w14:paraId="0BE9D9AE" w14:textId="77777777" w:rsidR="00694DD5" w:rsidRDefault="00034751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25509133" w14:textId="77777777" w:rsidR="00694DD5" w:rsidRDefault="00034751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phê duy</w:t>
      </w:r>
      <w:r>
        <w:t>ệ</w:t>
      </w:r>
      <w:r>
        <w:t>t</w:t>
      </w:r>
    </w:p>
    <w:p w14:paraId="1EDF12B8" w14:textId="77777777" w:rsidR="00694DD5" w:rsidRDefault="0003475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EDDD15E" w14:textId="77777777" w:rsidR="00694DD5" w:rsidRDefault="00034751">
      <w:pPr>
        <w:pStyle w:val="Heading3"/>
      </w:pPr>
      <w:bookmarkStart w:id="16" w:name="hội-đồng-quản-trị"/>
      <w:bookmarkEnd w:id="15"/>
      <w:r>
        <w:t>H</w:t>
      </w:r>
      <w:r>
        <w:t>ộ</w:t>
      </w:r>
      <w:r>
        <w:t>i đ</w:t>
      </w:r>
      <w:r>
        <w:t>ồ</w:t>
      </w:r>
      <w:r>
        <w:t>ng qu</w:t>
      </w:r>
      <w:r>
        <w:t>ả</w:t>
      </w:r>
      <w:r>
        <w:t>n tr</w:t>
      </w:r>
      <w:r>
        <w:t>ị</w:t>
      </w:r>
      <w:r>
        <w:t>:</w:t>
      </w:r>
    </w:p>
    <w:p w14:paraId="4EB5E9A6" w14:textId="77777777" w:rsidR="00694DD5" w:rsidRDefault="00034751">
      <w:pPr>
        <w:pStyle w:val="Compact"/>
        <w:numPr>
          <w:ilvl w:val="0"/>
          <w:numId w:val="8"/>
        </w:numPr>
      </w:pPr>
      <w:r>
        <w:t>Đã nghe thuy</w:t>
      </w:r>
      <w:r>
        <w:t>ế</w:t>
      </w:r>
      <w:r>
        <w:t>t trình</w:t>
      </w:r>
    </w:p>
    <w:p w14:paraId="33D171BA" w14:textId="77777777" w:rsidR="00694DD5" w:rsidRDefault="00034751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0504C00B" w14:textId="77777777" w:rsidR="00694DD5" w:rsidRDefault="00034751">
      <w:pPr>
        <w:pStyle w:val="Compact"/>
        <w:numPr>
          <w:ilvl w:val="0"/>
          <w:numId w:val="10"/>
        </w:numPr>
      </w:pPr>
      <w:r>
        <w:t>S</w:t>
      </w:r>
      <w:r>
        <w:t>ẵ</w:t>
      </w:r>
      <w:r>
        <w:t>n sàng phê duy</w:t>
      </w:r>
      <w:r>
        <w:t>ệ</w:t>
      </w:r>
      <w:r>
        <w:t>t</w:t>
      </w:r>
    </w:p>
    <w:p w14:paraId="224826D0" w14:textId="77777777" w:rsidR="00694DD5" w:rsidRDefault="00034751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4505B19C" w14:textId="77777777" w:rsidR="00694DD5" w:rsidRDefault="00034751">
      <w:pPr>
        <w:pStyle w:val="Heading2"/>
      </w:pPr>
      <w:bookmarkStart w:id="17" w:name="ghi-chú"/>
      <w:bookmarkEnd w:id="13"/>
      <w:bookmarkEnd w:id="16"/>
      <w:r>
        <w:t>GHI CHÚ</w:t>
      </w:r>
    </w:p>
    <w:p w14:paraId="067B826B" w14:textId="77777777" w:rsidR="00694DD5" w:rsidRDefault="00034751">
      <w:pPr>
        <w:pStyle w:val="Heading2"/>
      </w:pPr>
      <w:bookmarkStart w:id="18" w:name="thông-tin-bổ-sung-1"/>
      <w:bookmarkEnd w:id="17"/>
      <w:r>
        <w:t>### Thông tin b</w:t>
      </w:r>
      <w:r>
        <w:t>ổ</w:t>
      </w:r>
      <w:r>
        <w:t xml:space="preserve"> sung:</w:t>
      </w:r>
    </w:p>
    <w:p w14:paraId="4B47070E" w14:textId="77777777" w:rsidR="00694DD5" w:rsidRDefault="00034751">
      <w:pPr>
        <w:pStyle w:val="Heading2"/>
      </w:pPr>
      <w:bookmarkStart w:id="19" w:name="lưu-ý-quan-trọng"/>
      <w:bookmarkEnd w:id="18"/>
      <w:r>
        <w:t>### Lưu ý quan tr</w:t>
      </w:r>
      <w:r>
        <w:t>ọ</w:t>
      </w:r>
      <w:r>
        <w:t>ng:</w:t>
      </w:r>
    </w:p>
    <w:p w14:paraId="7EE68929" w14:textId="77777777" w:rsidR="00694DD5" w:rsidRDefault="00034751">
      <w:r>
        <w:pict w14:anchorId="381CD7B8">
          <v:rect id="_x0000_i1026" style="width:0;height:1.5pt" o:hralign="center" o:hrstd="t" o:hr="t"/>
        </w:pict>
      </w:r>
    </w:p>
    <w:p w14:paraId="6D28EB5E" w14:textId="77777777" w:rsidR="00694DD5" w:rsidRDefault="00034751">
      <w:pPr>
        <w:pStyle w:val="FirstParagraph"/>
      </w:pPr>
      <w:r>
        <w:rPr>
          <w:b/>
          <w:bCs/>
        </w:rPr>
        <w:t>Ghi chú:</w:t>
      </w:r>
      <w:r>
        <w:t xml:space="preserve"> Thuy</w:t>
      </w:r>
      <w:r>
        <w:t>ế</w:t>
      </w:r>
      <w:r>
        <w:t>t trình này c</w:t>
      </w:r>
      <w:r>
        <w:t>ầ</w:t>
      </w:r>
      <w:r>
        <w:t>n đư</w:t>
      </w:r>
      <w:r>
        <w:t>ợ</w:t>
      </w:r>
      <w:r>
        <w:t>c chu</w:t>
      </w:r>
      <w:r>
        <w:t>ẩ</w:t>
      </w:r>
      <w:r>
        <w:t>n b</w:t>
      </w:r>
      <w:r>
        <w:t>ị</w:t>
      </w:r>
      <w:r>
        <w:t xml:space="preserve"> k</w:t>
      </w:r>
      <w:r>
        <w:t>ỹ</w:t>
      </w:r>
      <w:r>
        <w:t xml:space="preserve"> lư</w:t>
      </w:r>
      <w:r>
        <w:t>ỡ</w:t>
      </w:r>
      <w:r>
        <w:t>ng và trình bày rõ ràng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s</w:t>
      </w:r>
      <w:r>
        <w:t>ự</w:t>
      </w:r>
      <w:r>
        <w:t xml:space="preserve"> hi</w:t>
      </w:r>
      <w:r>
        <w:t>ể</w:t>
      </w:r>
      <w:r>
        <w:t>u bi</w:t>
      </w:r>
      <w:r>
        <w:t>ế</w:t>
      </w:r>
      <w:r>
        <w:t>t và đ</w:t>
      </w:r>
      <w:r>
        <w:t>ồ</w:t>
      </w:r>
      <w:r>
        <w:t>ng thu</w:t>
      </w:r>
      <w:r>
        <w:t>ậ</w:t>
      </w:r>
      <w:r>
        <w:t>n.</w:t>
      </w:r>
      <w:bookmarkEnd w:id="0"/>
      <w:bookmarkEnd w:id="19"/>
    </w:p>
    <w:sectPr w:rsidR="00694DD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E7009" w14:textId="77777777" w:rsidR="00034751" w:rsidRDefault="00034751" w:rsidP="001A2C7F">
      <w:pPr>
        <w:spacing w:line="240" w:lineRule="auto"/>
      </w:pPr>
      <w:r>
        <w:separator/>
      </w:r>
    </w:p>
  </w:endnote>
  <w:endnote w:type="continuationSeparator" w:id="0">
    <w:p w14:paraId="1C6FBAFE" w14:textId="77777777" w:rsidR="00034751" w:rsidRDefault="00034751" w:rsidP="001A2C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113A5" w14:textId="77777777" w:rsidR="00034751" w:rsidRDefault="00034751" w:rsidP="001A2C7F">
      <w:pPr>
        <w:spacing w:line="240" w:lineRule="auto"/>
      </w:pPr>
      <w:r>
        <w:separator/>
      </w:r>
    </w:p>
  </w:footnote>
  <w:footnote w:type="continuationSeparator" w:id="0">
    <w:p w14:paraId="6384BBE2" w14:textId="77777777" w:rsidR="00034751" w:rsidRDefault="00034751" w:rsidP="001A2C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09AAA" w14:textId="77777777" w:rsidR="001A2C7F" w:rsidRPr="00A33244" w:rsidRDefault="001A2C7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C7A514A" wp14:editId="1B8D3C2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BDB1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330814F" w14:textId="77777777" w:rsidR="001A2C7F" w:rsidRDefault="001A2C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78216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35C32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98AFAC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DD5"/>
    <w:rsid w:val="00034751"/>
    <w:rsid w:val="001A2C7F"/>
    <w:rsid w:val="006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80334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C7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2C7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A2C7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A2C7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A2C7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A2C7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A2C7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A2C7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C7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C7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2C7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A2C7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2C7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A2C7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C7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A2C7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C7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A2C7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C7F"/>
    <w:rPr>
      <w:rFonts w:ascii="Times New Roman" w:hAnsi="Times New Roman"/>
      <w:szCs w:val="22"/>
    </w:rPr>
  </w:style>
  <w:style w:type="character" w:styleId="Emphasis">
    <w:name w:val="Emphasis"/>
    <w:rsid w:val="001A2C7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A2C7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A2C7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A2C7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A2C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2026-01-29T09:30:00Z</dcterms:created>
  <dcterms:modified xsi:type="dcterms:W3CDTF">2026-01-29T09:30:00Z</dcterms:modified>
</cp:coreProperties>
</file>