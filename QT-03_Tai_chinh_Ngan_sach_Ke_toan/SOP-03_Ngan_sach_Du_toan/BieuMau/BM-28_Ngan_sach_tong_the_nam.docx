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7884C" w14:textId="77777777" w:rsidR="00BC3F0E" w:rsidRDefault="00163B41" w:rsidP="00EE63D9">
      <w:pPr>
        <w:pStyle w:val="Title"/>
      </w:pPr>
      <w:bookmarkStart w:id="0" w:name="bm-28-ngân-sách-tổng-thể-năm"/>
      <w:r>
        <w:t>BM-28: NGÂN SÁCH T</w:t>
      </w:r>
      <w:r>
        <w:t>Ổ</w:t>
      </w:r>
      <w:r>
        <w:t>NG TH</w:t>
      </w:r>
      <w:r>
        <w:t>Ể</w:t>
      </w:r>
      <w:r>
        <w:t xml:space="preserve"> NĂM</w:t>
      </w:r>
    </w:p>
    <w:p w14:paraId="66A4BC4D" w14:textId="77777777" w:rsidR="00BC3F0E" w:rsidRDefault="00163B41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QT-03-SOP-03-BM-28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8D8B701" w14:textId="77777777" w:rsidR="00BC3F0E" w:rsidRDefault="00163B41">
      <w:r>
        <w:pict w14:anchorId="72C2A607">
          <v:rect id="_x0000_i1025" style="width:0;height:1.5pt" o:hralign="center" o:hrstd="t" o:hr="t"/>
        </w:pict>
      </w:r>
    </w:p>
    <w:p w14:paraId="0CF183D3" w14:textId="77777777" w:rsidR="00BC3F0E" w:rsidRDefault="00163B41">
      <w:pPr>
        <w:pStyle w:val="Heading2"/>
      </w:pPr>
      <w:bookmarkStart w:id="1" w:name="thông-tin-ngân-sách"/>
      <w:r>
        <w:t>THÔNG TIN NGÂN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BC3F0E" w14:paraId="36494AEF" w14:textId="77777777" w:rsidTr="00EE63D9">
        <w:tc>
          <w:tcPr>
            <w:tcW w:w="0" w:type="auto"/>
          </w:tcPr>
          <w:p w14:paraId="285ADCB1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0D13E21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C3F0E" w14:paraId="5FD8A216" w14:textId="77777777" w:rsidTr="00EE63D9">
        <w:tc>
          <w:tcPr>
            <w:tcW w:w="0" w:type="auto"/>
          </w:tcPr>
          <w:p w14:paraId="34CC8F96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26AD4263" w14:textId="77777777" w:rsidR="00BC3F0E" w:rsidRDefault="00BC3F0E">
            <w:pPr>
              <w:pStyle w:val="Compact"/>
            </w:pPr>
          </w:p>
        </w:tc>
      </w:tr>
      <w:tr w:rsidR="00BC3F0E" w14:paraId="432737BD" w14:textId="77777777" w:rsidTr="00EE63D9">
        <w:tc>
          <w:tcPr>
            <w:tcW w:w="0" w:type="auto"/>
          </w:tcPr>
          <w:p w14:paraId="14CF02D5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4AC5AE0" w14:textId="77777777" w:rsidR="00BC3F0E" w:rsidRDefault="00BC3F0E">
            <w:pPr>
              <w:pStyle w:val="Compact"/>
            </w:pPr>
          </w:p>
        </w:tc>
      </w:tr>
      <w:tr w:rsidR="00BC3F0E" w14:paraId="6C9FAD74" w14:textId="77777777" w:rsidTr="00EE63D9">
        <w:tc>
          <w:tcPr>
            <w:tcW w:w="0" w:type="auto"/>
          </w:tcPr>
          <w:p w14:paraId="52922ADF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C83855A" w14:textId="77777777" w:rsidR="00BC3F0E" w:rsidRDefault="00BC3F0E">
            <w:pPr>
              <w:pStyle w:val="Compact"/>
            </w:pPr>
          </w:p>
        </w:tc>
      </w:tr>
      <w:tr w:rsidR="00BC3F0E" w14:paraId="36A9292B" w14:textId="77777777" w:rsidTr="00EE63D9">
        <w:tc>
          <w:tcPr>
            <w:tcW w:w="0" w:type="auto"/>
          </w:tcPr>
          <w:p w14:paraId="44CE1A3A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31D0E9E1" w14:textId="77777777" w:rsidR="00BC3F0E" w:rsidRDefault="00BC3F0E">
            <w:pPr>
              <w:pStyle w:val="Compact"/>
            </w:pPr>
          </w:p>
        </w:tc>
      </w:tr>
      <w:tr w:rsidR="00BC3F0E" w14:paraId="37BED832" w14:textId="77777777" w:rsidTr="00EE63D9">
        <w:tc>
          <w:tcPr>
            <w:tcW w:w="0" w:type="auto"/>
          </w:tcPr>
          <w:p w14:paraId="129D1497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F2BA0A6" w14:textId="77777777" w:rsidR="00BC3F0E" w:rsidRDefault="00BC3F0E">
            <w:pPr>
              <w:pStyle w:val="Compact"/>
            </w:pPr>
          </w:p>
        </w:tc>
      </w:tr>
      <w:tr w:rsidR="00BC3F0E" w14:paraId="3A13410D" w14:textId="77777777" w:rsidTr="00EE63D9">
        <w:tc>
          <w:tcPr>
            <w:tcW w:w="0" w:type="auto"/>
          </w:tcPr>
          <w:p w14:paraId="2F78D27A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92F63C4" w14:textId="77777777" w:rsidR="00BC3F0E" w:rsidRDefault="00BC3F0E">
            <w:pPr>
              <w:pStyle w:val="Compact"/>
            </w:pPr>
          </w:p>
        </w:tc>
      </w:tr>
    </w:tbl>
    <w:p w14:paraId="0FB36A50" w14:textId="77777777" w:rsidR="00BC3F0E" w:rsidRDefault="00163B41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710249B0" w14:textId="77777777" w:rsidR="00BC3F0E" w:rsidRDefault="00163B41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8"/>
        <w:gridCol w:w="1157"/>
      </w:tblGrid>
      <w:tr w:rsidR="00BC3F0E" w14:paraId="5D91B6E5" w14:textId="77777777" w:rsidTr="00EE63D9">
        <w:tc>
          <w:tcPr>
            <w:tcW w:w="0" w:type="auto"/>
          </w:tcPr>
          <w:p w14:paraId="7FD1E1D7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1D1ED84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C3F0E" w14:paraId="51C52F05" w14:textId="77777777" w:rsidTr="00EE63D9">
        <w:tc>
          <w:tcPr>
            <w:tcW w:w="0" w:type="auto"/>
          </w:tcPr>
          <w:p w14:paraId="3A225625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ngân sách</w:t>
            </w:r>
          </w:p>
        </w:tc>
        <w:tc>
          <w:tcPr>
            <w:tcW w:w="0" w:type="auto"/>
          </w:tcPr>
          <w:p w14:paraId="524F92F2" w14:textId="77777777" w:rsidR="00BC3F0E" w:rsidRDefault="00BC3F0E">
            <w:pPr>
              <w:pStyle w:val="Compact"/>
            </w:pPr>
          </w:p>
        </w:tc>
      </w:tr>
      <w:tr w:rsidR="00BC3F0E" w14:paraId="06132E0B" w14:textId="77777777" w:rsidTr="00EE63D9">
        <w:tc>
          <w:tcPr>
            <w:tcW w:w="0" w:type="auto"/>
          </w:tcPr>
          <w:p w14:paraId="14A9BC3E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EA75FCE" w14:textId="77777777" w:rsidR="00BC3F0E" w:rsidRDefault="00BC3F0E">
            <w:pPr>
              <w:pStyle w:val="Compact"/>
            </w:pPr>
          </w:p>
        </w:tc>
      </w:tr>
      <w:tr w:rsidR="00BC3F0E" w14:paraId="6E828913" w14:textId="77777777" w:rsidTr="00EE63D9">
        <w:tc>
          <w:tcPr>
            <w:tcW w:w="0" w:type="auto"/>
          </w:tcPr>
          <w:p w14:paraId="28DA050F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chi phí</w:t>
            </w:r>
          </w:p>
        </w:tc>
        <w:tc>
          <w:tcPr>
            <w:tcW w:w="0" w:type="auto"/>
          </w:tcPr>
          <w:p w14:paraId="4F00D89B" w14:textId="77777777" w:rsidR="00BC3F0E" w:rsidRDefault="00BC3F0E">
            <w:pPr>
              <w:pStyle w:val="Compact"/>
            </w:pPr>
          </w:p>
        </w:tc>
      </w:tr>
      <w:tr w:rsidR="00BC3F0E" w14:paraId="4053AFE6" w14:textId="77777777" w:rsidTr="00EE63D9">
        <w:tc>
          <w:tcPr>
            <w:tcW w:w="0" w:type="auto"/>
          </w:tcPr>
          <w:p w14:paraId="20D184C8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0DFAF45" w14:textId="77777777" w:rsidR="00BC3F0E" w:rsidRDefault="00BC3F0E">
            <w:pPr>
              <w:pStyle w:val="Compact"/>
            </w:pPr>
          </w:p>
        </w:tc>
      </w:tr>
      <w:tr w:rsidR="00BC3F0E" w14:paraId="707DA8FD" w14:textId="77777777" w:rsidTr="00EE63D9">
        <w:tc>
          <w:tcPr>
            <w:tcW w:w="0" w:type="auto"/>
          </w:tcPr>
          <w:p w14:paraId="658FEF7B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5DE33539" w14:textId="77777777" w:rsidR="00BC3F0E" w:rsidRDefault="00BC3F0E">
            <w:pPr>
              <w:pStyle w:val="Compact"/>
            </w:pPr>
          </w:p>
        </w:tc>
      </w:tr>
    </w:tbl>
    <w:p w14:paraId="1FC8F796" w14:textId="77777777" w:rsidR="00BC3F0E" w:rsidRDefault="00163B41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BC3F0E" w14:paraId="4CEA7D1E" w14:textId="77777777" w:rsidTr="00EE63D9">
        <w:tc>
          <w:tcPr>
            <w:tcW w:w="0" w:type="auto"/>
          </w:tcPr>
          <w:p w14:paraId="7BCEEAC3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C1140A9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C3F0E" w14:paraId="0FBEA8C3" w14:textId="77777777" w:rsidTr="00EE63D9">
        <w:tc>
          <w:tcPr>
            <w:tcW w:w="0" w:type="auto"/>
          </w:tcPr>
          <w:p w14:paraId="5ACECD0D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4A9D4DCE" w14:textId="77777777" w:rsidR="00BC3F0E" w:rsidRDefault="00BC3F0E">
            <w:pPr>
              <w:pStyle w:val="Compact"/>
            </w:pPr>
          </w:p>
        </w:tc>
      </w:tr>
    </w:tbl>
    <w:p w14:paraId="205CFAE9" w14:textId="77777777" w:rsidR="00BC3F0E" w:rsidRDefault="00163B41">
      <w:pPr>
        <w:pStyle w:val="Heading2"/>
      </w:pPr>
      <w:bookmarkStart w:id="5" w:name="dự-toán-thu-nhập"/>
      <w:bookmarkEnd w:id="2"/>
      <w:bookmarkEnd w:id="4"/>
      <w:r>
        <w:lastRenderedPageBreak/>
        <w:t>D</w:t>
      </w:r>
      <w:r>
        <w:t>Ự</w:t>
      </w:r>
      <w:r>
        <w:t xml:space="preserve"> TOÁN THU NH</w:t>
      </w:r>
      <w:r>
        <w:t>Ậ</w:t>
      </w:r>
      <w:r>
        <w:t>P</w:t>
      </w:r>
    </w:p>
    <w:p w14:paraId="2A128DB8" w14:textId="77777777" w:rsidR="00BC3F0E" w:rsidRDefault="00163B41">
      <w:pPr>
        <w:pStyle w:val="Heading3"/>
      </w:pPr>
      <w:bookmarkStart w:id="6" w:name="thu-nhập-theo-nguồn"/>
      <w:r>
        <w:t>1. Thu nh</w:t>
      </w:r>
      <w:r>
        <w:t>ậ</w:t>
      </w:r>
      <w:r>
        <w:t>p theo ngu</w:t>
      </w:r>
      <w:r>
        <w:t>ồ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7"/>
        <w:gridCol w:w="1656"/>
        <w:gridCol w:w="1190"/>
        <w:gridCol w:w="1037"/>
      </w:tblGrid>
      <w:tr w:rsidR="00BC3F0E" w14:paraId="249FC1C0" w14:textId="77777777" w:rsidTr="00EE63D9">
        <w:tc>
          <w:tcPr>
            <w:tcW w:w="0" w:type="auto"/>
          </w:tcPr>
          <w:p w14:paraId="24D393DA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thu</w:t>
            </w:r>
          </w:p>
        </w:tc>
        <w:tc>
          <w:tcPr>
            <w:tcW w:w="0" w:type="auto"/>
          </w:tcPr>
          <w:p w14:paraId="63DBDB06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046E644D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1A0A9FC3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C3F0E" w14:paraId="564309FA" w14:textId="77777777" w:rsidTr="00EE63D9">
        <w:tc>
          <w:tcPr>
            <w:tcW w:w="0" w:type="auto"/>
          </w:tcPr>
          <w:p w14:paraId="1FD8A849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</w:t>
            </w:r>
          </w:p>
        </w:tc>
        <w:tc>
          <w:tcPr>
            <w:tcW w:w="0" w:type="auto"/>
          </w:tcPr>
          <w:p w14:paraId="55BCC193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455B0210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4F6AFB99" w14:textId="77777777" w:rsidR="00BC3F0E" w:rsidRDefault="00BC3F0E">
            <w:pPr>
              <w:pStyle w:val="Compact"/>
            </w:pPr>
          </w:p>
        </w:tc>
      </w:tr>
      <w:tr w:rsidR="00BC3F0E" w14:paraId="1FFB9D93" w14:textId="77777777" w:rsidTr="00EE63D9">
        <w:tc>
          <w:tcPr>
            <w:tcW w:w="0" w:type="auto"/>
          </w:tcPr>
          <w:p w14:paraId="64E29D26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Phí ăn, xe</w:t>
            </w:r>
          </w:p>
        </w:tc>
        <w:tc>
          <w:tcPr>
            <w:tcW w:w="0" w:type="auto"/>
          </w:tcPr>
          <w:p w14:paraId="64B3B922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5DD230A1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3A0842D" w14:textId="77777777" w:rsidR="00BC3F0E" w:rsidRDefault="00BC3F0E">
            <w:pPr>
              <w:pStyle w:val="Compact"/>
            </w:pPr>
          </w:p>
        </w:tc>
      </w:tr>
      <w:tr w:rsidR="00BC3F0E" w14:paraId="497C9FBC" w14:textId="77777777" w:rsidTr="00EE63D9">
        <w:tc>
          <w:tcPr>
            <w:tcW w:w="0" w:type="auto"/>
          </w:tcPr>
          <w:p w14:paraId="12D8C11C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khóa</w:t>
            </w:r>
          </w:p>
        </w:tc>
        <w:tc>
          <w:tcPr>
            <w:tcW w:w="0" w:type="auto"/>
          </w:tcPr>
          <w:p w14:paraId="20750533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44552794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11DC3F7F" w14:textId="77777777" w:rsidR="00BC3F0E" w:rsidRDefault="00BC3F0E">
            <w:pPr>
              <w:pStyle w:val="Compact"/>
            </w:pPr>
          </w:p>
        </w:tc>
      </w:tr>
      <w:tr w:rsidR="00BC3F0E" w14:paraId="53EA03F3" w14:textId="77777777" w:rsidTr="00EE63D9">
        <w:tc>
          <w:tcPr>
            <w:tcW w:w="0" w:type="auto"/>
          </w:tcPr>
          <w:p w14:paraId="4D08DCC4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Thu khác</w:t>
            </w:r>
          </w:p>
        </w:tc>
        <w:tc>
          <w:tcPr>
            <w:tcW w:w="0" w:type="auto"/>
          </w:tcPr>
          <w:p w14:paraId="680A3380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A66AFB5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006F966A" w14:textId="77777777" w:rsidR="00BC3F0E" w:rsidRDefault="00BC3F0E">
            <w:pPr>
              <w:pStyle w:val="Compact"/>
            </w:pPr>
          </w:p>
        </w:tc>
      </w:tr>
      <w:tr w:rsidR="00BC3F0E" w14:paraId="78258658" w14:textId="77777777" w:rsidTr="00EE63D9">
        <w:tc>
          <w:tcPr>
            <w:tcW w:w="0" w:type="auto"/>
          </w:tcPr>
          <w:p w14:paraId="53A657E5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F86D099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1FD4057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4B9A43BD" w14:textId="77777777" w:rsidR="00BC3F0E" w:rsidRDefault="00BC3F0E">
            <w:pPr>
              <w:pStyle w:val="Compact"/>
            </w:pPr>
          </w:p>
        </w:tc>
      </w:tr>
    </w:tbl>
    <w:p w14:paraId="529FD242" w14:textId="77777777" w:rsidR="00BC3F0E" w:rsidRDefault="00163B41">
      <w:pPr>
        <w:pStyle w:val="Heading3"/>
      </w:pPr>
      <w:bookmarkStart w:id="7" w:name="thu-nhập-theo-tháng"/>
      <w:bookmarkEnd w:id="6"/>
      <w:r>
        <w:t>2. Thu nh</w:t>
      </w:r>
      <w:r>
        <w:t>ậ</w:t>
      </w:r>
      <w:r>
        <w:t>p theo tháng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656"/>
        <w:gridCol w:w="1190"/>
        <w:gridCol w:w="1037"/>
      </w:tblGrid>
      <w:tr w:rsidR="00BC3F0E" w14:paraId="78E9659D" w14:textId="77777777" w:rsidTr="00EE63D9">
        <w:tc>
          <w:tcPr>
            <w:tcW w:w="0" w:type="auto"/>
          </w:tcPr>
          <w:p w14:paraId="58520438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Tháng</w:t>
            </w:r>
          </w:p>
        </w:tc>
        <w:tc>
          <w:tcPr>
            <w:tcW w:w="0" w:type="auto"/>
          </w:tcPr>
          <w:p w14:paraId="5D78B4CE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7ABD2237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44D6A0F3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C3F0E" w14:paraId="0BF3470F" w14:textId="77777777" w:rsidTr="00EE63D9">
        <w:tc>
          <w:tcPr>
            <w:tcW w:w="0" w:type="auto"/>
          </w:tcPr>
          <w:p w14:paraId="2CEC21FC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Tháng 9</w:t>
            </w:r>
          </w:p>
        </w:tc>
        <w:tc>
          <w:tcPr>
            <w:tcW w:w="0" w:type="auto"/>
          </w:tcPr>
          <w:p w14:paraId="79E09463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37A9A3FC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0204C481" w14:textId="77777777" w:rsidR="00BC3F0E" w:rsidRDefault="00BC3F0E">
            <w:pPr>
              <w:pStyle w:val="Compact"/>
            </w:pPr>
          </w:p>
        </w:tc>
      </w:tr>
      <w:tr w:rsidR="00BC3F0E" w14:paraId="4AFF8697" w14:textId="77777777" w:rsidTr="00EE63D9">
        <w:tc>
          <w:tcPr>
            <w:tcW w:w="0" w:type="auto"/>
          </w:tcPr>
          <w:p w14:paraId="0EF9B4CA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Tháng 10</w:t>
            </w:r>
          </w:p>
        </w:tc>
        <w:tc>
          <w:tcPr>
            <w:tcW w:w="0" w:type="auto"/>
          </w:tcPr>
          <w:p w14:paraId="1C99658B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43D94A9E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02106BAD" w14:textId="77777777" w:rsidR="00BC3F0E" w:rsidRDefault="00BC3F0E">
            <w:pPr>
              <w:pStyle w:val="Compact"/>
            </w:pPr>
          </w:p>
        </w:tc>
      </w:tr>
      <w:tr w:rsidR="00BC3F0E" w14:paraId="6E135104" w14:textId="77777777" w:rsidTr="00EE63D9">
        <w:tc>
          <w:tcPr>
            <w:tcW w:w="0" w:type="auto"/>
          </w:tcPr>
          <w:p w14:paraId="47DB3848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Tháng 11</w:t>
            </w:r>
          </w:p>
        </w:tc>
        <w:tc>
          <w:tcPr>
            <w:tcW w:w="0" w:type="auto"/>
          </w:tcPr>
          <w:p w14:paraId="400B0270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01696C31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44683DB0" w14:textId="77777777" w:rsidR="00BC3F0E" w:rsidRDefault="00BC3F0E">
            <w:pPr>
              <w:pStyle w:val="Compact"/>
            </w:pPr>
          </w:p>
        </w:tc>
      </w:tr>
      <w:tr w:rsidR="00BC3F0E" w14:paraId="106E5C2A" w14:textId="77777777" w:rsidTr="00EE63D9">
        <w:tc>
          <w:tcPr>
            <w:tcW w:w="0" w:type="auto"/>
          </w:tcPr>
          <w:p w14:paraId="76180813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Tháng 12</w:t>
            </w:r>
          </w:p>
        </w:tc>
        <w:tc>
          <w:tcPr>
            <w:tcW w:w="0" w:type="auto"/>
          </w:tcPr>
          <w:p w14:paraId="12FACA66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3A336A85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18A4462" w14:textId="77777777" w:rsidR="00BC3F0E" w:rsidRDefault="00BC3F0E">
            <w:pPr>
              <w:pStyle w:val="Compact"/>
            </w:pPr>
          </w:p>
        </w:tc>
      </w:tr>
      <w:tr w:rsidR="00BC3F0E" w14:paraId="5E656426" w14:textId="77777777" w:rsidTr="00EE63D9">
        <w:tc>
          <w:tcPr>
            <w:tcW w:w="0" w:type="auto"/>
          </w:tcPr>
          <w:p w14:paraId="74D274B2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Tháng 1</w:t>
            </w:r>
          </w:p>
        </w:tc>
        <w:tc>
          <w:tcPr>
            <w:tcW w:w="0" w:type="auto"/>
          </w:tcPr>
          <w:p w14:paraId="48D3CEC5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00B02A05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0148BC1D" w14:textId="77777777" w:rsidR="00BC3F0E" w:rsidRDefault="00BC3F0E">
            <w:pPr>
              <w:pStyle w:val="Compact"/>
            </w:pPr>
          </w:p>
        </w:tc>
      </w:tr>
      <w:tr w:rsidR="00BC3F0E" w14:paraId="5A24179E" w14:textId="77777777" w:rsidTr="00EE63D9">
        <w:tc>
          <w:tcPr>
            <w:tcW w:w="0" w:type="auto"/>
          </w:tcPr>
          <w:p w14:paraId="72BFF34F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Tháng 2</w:t>
            </w:r>
          </w:p>
        </w:tc>
        <w:tc>
          <w:tcPr>
            <w:tcW w:w="0" w:type="auto"/>
          </w:tcPr>
          <w:p w14:paraId="48E605B3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3B75825D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2616F790" w14:textId="77777777" w:rsidR="00BC3F0E" w:rsidRDefault="00BC3F0E">
            <w:pPr>
              <w:pStyle w:val="Compact"/>
            </w:pPr>
          </w:p>
        </w:tc>
      </w:tr>
      <w:tr w:rsidR="00BC3F0E" w14:paraId="111D49BF" w14:textId="77777777" w:rsidTr="00EE63D9">
        <w:tc>
          <w:tcPr>
            <w:tcW w:w="0" w:type="auto"/>
          </w:tcPr>
          <w:p w14:paraId="35AAED1A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Tháng 3</w:t>
            </w:r>
          </w:p>
        </w:tc>
        <w:tc>
          <w:tcPr>
            <w:tcW w:w="0" w:type="auto"/>
          </w:tcPr>
          <w:p w14:paraId="7956DD14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146C31EB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15C3BC58" w14:textId="77777777" w:rsidR="00BC3F0E" w:rsidRDefault="00BC3F0E">
            <w:pPr>
              <w:pStyle w:val="Compact"/>
            </w:pPr>
          </w:p>
        </w:tc>
      </w:tr>
      <w:tr w:rsidR="00BC3F0E" w14:paraId="19EA55DB" w14:textId="77777777" w:rsidTr="00EE63D9">
        <w:tc>
          <w:tcPr>
            <w:tcW w:w="0" w:type="auto"/>
          </w:tcPr>
          <w:p w14:paraId="2BA2ECB2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Tháng 4</w:t>
            </w:r>
          </w:p>
        </w:tc>
        <w:tc>
          <w:tcPr>
            <w:tcW w:w="0" w:type="auto"/>
          </w:tcPr>
          <w:p w14:paraId="245F2702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71682FFF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45063349" w14:textId="77777777" w:rsidR="00BC3F0E" w:rsidRDefault="00BC3F0E">
            <w:pPr>
              <w:pStyle w:val="Compact"/>
            </w:pPr>
          </w:p>
        </w:tc>
      </w:tr>
      <w:tr w:rsidR="00BC3F0E" w14:paraId="0F888591" w14:textId="77777777" w:rsidTr="00EE63D9">
        <w:tc>
          <w:tcPr>
            <w:tcW w:w="0" w:type="auto"/>
          </w:tcPr>
          <w:p w14:paraId="4DEC8055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Tháng 5</w:t>
            </w:r>
          </w:p>
        </w:tc>
        <w:tc>
          <w:tcPr>
            <w:tcW w:w="0" w:type="auto"/>
          </w:tcPr>
          <w:p w14:paraId="05042B8D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0C077E91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168F38F3" w14:textId="77777777" w:rsidR="00BC3F0E" w:rsidRDefault="00BC3F0E">
            <w:pPr>
              <w:pStyle w:val="Compact"/>
            </w:pPr>
          </w:p>
        </w:tc>
      </w:tr>
      <w:tr w:rsidR="00BC3F0E" w14:paraId="2BA1D9F1" w14:textId="77777777" w:rsidTr="00EE63D9">
        <w:tc>
          <w:tcPr>
            <w:tcW w:w="0" w:type="auto"/>
          </w:tcPr>
          <w:p w14:paraId="0378C380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Tháng 6</w:t>
            </w:r>
          </w:p>
        </w:tc>
        <w:tc>
          <w:tcPr>
            <w:tcW w:w="0" w:type="auto"/>
          </w:tcPr>
          <w:p w14:paraId="4AF0C557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11CF6B28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5D4E9B1F" w14:textId="77777777" w:rsidR="00BC3F0E" w:rsidRDefault="00BC3F0E">
            <w:pPr>
              <w:pStyle w:val="Compact"/>
            </w:pPr>
          </w:p>
        </w:tc>
      </w:tr>
      <w:tr w:rsidR="00BC3F0E" w14:paraId="6292902E" w14:textId="77777777" w:rsidTr="00EE63D9">
        <w:tc>
          <w:tcPr>
            <w:tcW w:w="0" w:type="auto"/>
          </w:tcPr>
          <w:p w14:paraId="7B32B8AE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Tháng 7</w:t>
            </w:r>
          </w:p>
        </w:tc>
        <w:tc>
          <w:tcPr>
            <w:tcW w:w="0" w:type="auto"/>
          </w:tcPr>
          <w:p w14:paraId="63E3EC03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39E21238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30E1D419" w14:textId="77777777" w:rsidR="00BC3F0E" w:rsidRDefault="00BC3F0E">
            <w:pPr>
              <w:pStyle w:val="Compact"/>
            </w:pPr>
          </w:p>
        </w:tc>
      </w:tr>
      <w:tr w:rsidR="00BC3F0E" w14:paraId="4AD9DD23" w14:textId="77777777" w:rsidTr="00EE63D9">
        <w:tc>
          <w:tcPr>
            <w:tcW w:w="0" w:type="auto"/>
          </w:tcPr>
          <w:p w14:paraId="2BB23165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Tháng 8</w:t>
            </w:r>
          </w:p>
        </w:tc>
        <w:tc>
          <w:tcPr>
            <w:tcW w:w="0" w:type="auto"/>
          </w:tcPr>
          <w:p w14:paraId="6E1DACC1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037969BE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3DA5ACA" w14:textId="77777777" w:rsidR="00BC3F0E" w:rsidRDefault="00BC3F0E">
            <w:pPr>
              <w:pStyle w:val="Compact"/>
            </w:pPr>
          </w:p>
        </w:tc>
      </w:tr>
      <w:tr w:rsidR="00BC3F0E" w14:paraId="43EA10E6" w14:textId="77777777" w:rsidTr="00EE63D9">
        <w:tc>
          <w:tcPr>
            <w:tcW w:w="0" w:type="auto"/>
          </w:tcPr>
          <w:p w14:paraId="230554D1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E93AC3F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2243A9F5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18DBD0E8" w14:textId="77777777" w:rsidR="00BC3F0E" w:rsidRDefault="00BC3F0E">
            <w:pPr>
              <w:pStyle w:val="Compact"/>
            </w:pPr>
          </w:p>
        </w:tc>
      </w:tr>
    </w:tbl>
    <w:p w14:paraId="05971F60" w14:textId="77777777" w:rsidR="00BC3F0E" w:rsidRDefault="00163B41">
      <w:pPr>
        <w:pStyle w:val="Heading2"/>
      </w:pPr>
      <w:bookmarkStart w:id="8" w:name="dự-toán-chi-phí"/>
      <w:bookmarkEnd w:id="5"/>
      <w:bookmarkEnd w:id="7"/>
      <w:r>
        <w:t>D</w:t>
      </w:r>
      <w:r>
        <w:t>Ự</w:t>
      </w:r>
      <w:r>
        <w:t xml:space="preserve"> TOÁN CHI PHÍ</w:t>
      </w:r>
    </w:p>
    <w:p w14:paraId="119B54DC" w14:textId="77777777" w:rsidR="00BC3F0E" w:rsidRDefault="00163B41">
      <w:pPr>
        <w:pStyle w:val="Heading3"/>
      </w:pPr>
      <w:bookmarkStart w:id="9" w:name="chi-phí-theo-bộ-phận"/>
      <w:r>
        <w:t>1. Chi phí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1656"/>
        <w:gridCol w:w="1190"/>
        <w:gridCol w:w="1037"/>
      </w:tblGrid>
      <w:tr w:rsidR="00BC3F0E" w14:paraId="5D0016F0" w14:textId="77777777" w:rsidTr="00EE63D9">
        <w:tc>
          <w:tcPr>
            <w:tcW w:w="0" w:type="auto"/>
          </w:tcPr>
          <w:p w14:paraId="0F132B21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D6A5518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234F7E32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3BA8FD09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C3F0E" w14:paraId="3E928262" w14:textId="77777777" w:rsidTr="00EE63D9">
        <w:tc>
          <w:tcPr>
            <w:tcW w:w="0" w:type="auto"/>
          </w:tcPr>
          <w:p w14:paraId="677CD8C4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Nhân s</w:t>
            </w:r>
            <w:r>
              <w:rPr>
                <w:b/>
                <w:bCs/>
              </w:rPr>
              <w:t>ự</w:t>
            </w:r>
          </w:p>
        </w:tc>
        <w:tc>
          <w:tcPr>
            <w:tcW w:w="0" w:type="auto"/>
          </w:tcPr>
          <w:p w14:paraId="3B94C067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54A60A28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00E0791A" w14:textId="77777777" w:rsidR="00BC3F0E" w:rsidRDefault="00BC3F0E">
            <w:pPr>
              <w:pStyle w:val="Compact"/>
            </w:pPr>
          </w:p>
        </w:tc>
      </w:tr>
      <w:tr w:rsidR="00BC3F0E" w14:paraId="38C257EC" w14:textId="77777777" w:rsidTr="00EE63D9">
        <w:tc>
          <w:tcPr>
            <w:tcW w:w="0" w:type="auto"/>
          </w:tcPr>
          <w:p w14:paraId="15A0BC54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2658F79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1D3DEE33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BE7DAD0" w14:textId="77777777" w:rsidR="00BC3F0E" w:rsidRDefault="00BC3F0E">
            <w:pPr>
              <w:pStyle w:val="Compact"/>
            </w:pPr>
          </w:p>
        </w:tc>
      </w:tr>
      <w:tr w:rsidR="00BC3F0E" w14:paraId="1CD92820" w14:textId="77777777" w:rsidTr="00EE63D9">
        <w:tc>
          <w:tcPr>
            <w:tcW w:w="0" w:type="auto"/>
          </w:tcPr>
          <w:p w14:paraId="12B3C40A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0" w:type="auto"/>
          </w:tcPr>
          <w:p w14:paraId="15747C2B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30CC2A81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23876923" w14:textId="77777777" w:rsidR="00BC3F0E" w:rsidRDefault="00BC3F0E">
            <w:pPr>
              <w:pStyle w:val="Compact"/>
            </w:pPr>
          </w:p>
        </w:tc>
      </w:tr>
      <w:tr w:rsidR="00BC3F0E" w14:paraId="1DF37A3A" w14:textId="77777777" w:rsidTr="00EE63D9">
        <w:tc>
          <w:tcPr>
            <w:tcW w:w="0" w:type="auto"/>
          </w:tcPr>
          <w:p w14:paraId="51E5273F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0" w:type="auto"/>
          </w:tcPr>
          <w:p w14:paraId="5F1F6AA3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534AC562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76831617" w14:textId="77777777" w:rsidR="00BC3F0E" w:rsidRDefault="00BC3F0E">
            <w:pPr>
              <w:pStyle w:val="Compact"/>
            </w:pPr>
          </w:p>
        </w:tc>
      </w:tr>
      <w:tr w:rsidR="00BC3F0E" w14:paraId="2A20C432" w14:textId="77777777" w:rsidTr="00EE63D9">
        <w:tc>
          <w:tcPr>
            <w:tcW w:w="0" w:type="auto"/>
          </w:tcPr>
          <w:p w14:paraId="20A4BEF1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B3DDC0B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3F2F908D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1EC9431F" w14:textId="77777777" w:rsidR="00BC3F0E" w:rsidRDefault="00BC3F0E">
            <w:pPr>
              <w:pStyle w:val="Compact"/>
            </w:pPr>
          </w:p>
        </w:tc>
      </w:tr>
      <w:tr w:rsidR="00BC3F0E" w14:paraId="0333AC63" w14:textId="77777777" w:rsidTr="00EE63D9">
        <w:tc>
          <w:tcPr>
            <w:tcW w:w="0" w:type="auto"/>
          </w:tcPr>
          <w:p w14:paraId="46137407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0" w:type="auto"/>
          </w:tcPr>
          <w:p w14:paraId="7356FD6B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B44D9A5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4B5E7ECF" w14:textId="77777777" w:rsidR="00BC3F0E" w:rsidRDefault="00BC3F0E">
            <w:pPr>
              <w:pStyle w:val="Compact"/>
            </w:pPr>
          </w:p>
        </w:tc>
      </w:tr>
      <w:tr w:rsidR="00BC3F0E" w14:paraId="6DC1B087" w14:textId="77777777" w:rsidTr="00EE63D9">
        <w:tc>
          <w:tcPr>
            <w:tcW w:w="0" w:type="auto"/>
          </w:tcPr>
          <w:p w14:paraId="7068F5A1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5A40D04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01940FAC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2829FC52" w14:textId="77777777" w:rsidR="00BC3F0E" w:rsidRDefault="00BC3F0E">
            <w:pPr>
              <w:pStyle w:val="Compact"/>
            </w:pPr>
          </w:p>
        </w:tc>
      </w:tr>
    </w:tbl>
    <w:p w14:paraId="3A9E0F1C" w14:textId="77777777" w:rsidR="00BC3F0E" w:rsidRDefault="00163B41">
      <w:pPr>
        <w:pStyle w:val="Heading3"/>
      </w:pPr>
      <w:bookmarkStart w:id="10" w:name="chi-phí-theo-hạng-mục"/>
      <w:bookmarkEnd w:id="9"/>
      <w:r>
        <w:t>2. Chi phí theo h</w:t>
      </w:r>
      <w:r>
        <w:t>ạ</w:t>
      </w:r>
      <w:r>
        <w:t>ng m</w:t>
      </w:r>
      <w:r>
        <w:t>ụ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0"/>
        <w:gridCol w:w="1656"/>
        <w:gridCol w:w="1190"/>
        <w:gridCol w:w="1037"/>
      </w:tblGrid>
      <w:tr w:rsidR="00BC3F0E" w14:paraId="7EAF8AA4" w14:textId="77777777" w:rsidTr="00EE63D9">
        <w:tc>
          <w:tcPr>
            <w:tcW w:w="0" w:type="auto"/>
          </w:tcPr>
          <w:p w14:paraId="5CB68228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0AC2254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46ADDCA3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16F6372E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C3F0E" w14:paraId="1314AD1C" w14:textId="77777777" w:rsidTr="00EE63D9">
        <w:tc>
          <w:tcPr>
            <w:tcW w:w="0" w:type="auto"/>
          </w:tcPr>
          <w:p w14:paraId="2F66B8DB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Lương, BHXH</w:t>
            </w:r>
          </w:p>
        </w:tc>
        <w:tc>
          <w:tcPr>
            <w:tcW w:w="0" w:type="auto"/>
          </w:tcPr>
          <w:p w14:paraId="12CE6607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132CE46D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3C43E0D2" w14:textId="77777777" w:rsidR="00BC3F0E" w:rsidRDefault="00BC3F0E">
            <w:pPr>
              <w:pStyle w:val="Compact"/>
            </w:pPr>
          </w:p>
        </w:tc>
      </w:tr>
      <w:tr w:rsidR="00BC3F0E" w14:paraId="3AFF96D3" w14:textId="77777777" w:rsidTr="00EE63D9">
        <w:tc>
          <w:tcPr>
            <w:tcW w:w="0" w:type="auto"/>
          </w:tcPr>
          <w:p w14:paraId="1B41D654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u,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chơi</w:t>
            </w:r>
          </w:p>
        </w:tc>
        <w:tc>
          <w:tcPr>
            <w:tcW w:w="0" w:type="auto"/>
          </w:tcPr>
          <w:p w14:paraId="47C80F1C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0F880A8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386CA4EB" w14:textId="77777777" w:rsidR="00BC3F0E" w:rsidRDefault="00BC3F0E">
            <w:pPr>
              <w:pStyle w:val="Compact"/>
            </w:pPr>
          </w:p>
        </w:tc>
      </w:tr>
      <w:tr w:rsidR="00BC3F0E" w14:paraId="5BA3E2ED" w14:textId="77777777" w:rsidTr="00EE63D9">
        <w:tc>
          <w:tcPr>
            <w:tcW w:w="0" w:type="auto"/>
          </w:tcPr>
          <w:p w14:paraId="7A49F31E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trì CSVC</w:t>
            </w:r>
          </w:p>
        </w:tc>
        <w:tc>
          <w:tcPr>
            <w:tcW w:w="0" w:type="auto"/>
          </w:tcPr>
          <w:p w14:paraId="0200B745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70837ECC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7FA442CE" w14:textId="77777777" w:rsidR="00BC3F0E" w:rsidRDefault="00BC3F0E">
            <w:pPr>
              <w:pStyle w:val="Compact"/>
            </w:pPr>
          </w:p>
        </w:tc>
      </w:tr>
      <w:tr w:rsidR="00BC3F0E" w14:paraId="71969247" w14:textId="77777777" w:rsidTr="00EE63D9">
        <w:tc>
          <w:tcPr>
            <w:tcW w:w="0" w:type="auto"/>
          </w:tcPr>
          <w:p w14:paraId="3945954F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nư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D7DD12A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1ECE0D74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1E6E2C5" w14:textId="77777777" w:rsidR="00BC3F0E" w:rsidRDefault="00BC3F0E">
            <w:pPr>
              <w:pStyle w:val="Compact"/>
            </w:pPr>
          </w:p>
        </w:tc>
      </w:tr>
      <w:tr w:rsidR="00BC3F0E" w14:paraId="5EBA1FA1" w14:textId="77777777" w:rsidTr="00EE63D9">
        <w:tc>
          <w:tcPr>
            <w:tcW w:w="0" w:type="auto"/>
          </w:tcPr>
          <w:p w14:paraId="3876B185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lastRenderedPageBreak/>
              <w:t>Marketing, tuy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sinh</w:t>
            </w:r>
          </w:p>
        </w:tc>
        <w:tc>
          <w:tcPr>
            <w:tcW w:w="0" w:type="auto"/>
          </w:tcPr>
          <w:p w14:paraId="3C84FB61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54AC9DB1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7D2A66E3" w14:textId="77777777" w:rsidR="00BC3F0E" w:rsidRDefault="00BC3F0E">
            <w:pPr>
              <w:pStyle w:val="Compact"/>
            </w:pPr>
          </w:p>
        </w:tc>
      </w:tr>
      <w:tr w:rsidR="00BC3F0E" w14:paraId="3DAA0821" w14:textId="77777777" w:rsidTr="00EE63D9">
        <w:tc>
          <w:tcPr>
            <w:tcW w:w="0" w:type="auto"/>
          </w:tcPr>
          <w:p w14:paraId="255C456C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FE00338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2FE86405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0151E425" w14:textId="77777777" w:rsidR="00BC3F0E" w:rsidRDefault="00BC3F0E">
            <w:pPr>
              <w:pStyle w:val="Compact"/>
            </w:pPr>
          </w:p>
        </w:tc>
      </w:tr>
      <w:tr w:rsidR="00BC3F0E" w14:paraId="1F8738EF" w14:textId="77777777" w:rsidTr="00EE63D9">
        <w:tc>
          <w:tcPr>
            <w:tcW w:w="0" w:type="auto"/>
          </w:tcPr>
          <w:p w14:paraId="3F06A5AB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Chi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</w:t>
            </w:r>
          </w:p>
        </w:tc>
        <w:tc>
          <w:tcPr>
            <w:tcW w:w="0" w:type="auto"/>
          </w:tcPr>
          <w:p w14:paraId="7D0E6197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2BC2E135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E4671C3" w14:textId="77777777" w:rsidR="00BC3F0E" w:rsidRDefault="00BC3F0E">
            <w:pPr>
              <w:pStyle w:val="Compact"/>
            </w:pPr>
          </w:p>
        </w:tc>
      </w:tr>
      <w:tr w:rsidR="00BC3F0E" w14:paraId="4D9A2490" w14:textId="77777777" w:rsidTr="00EE63D9">
        <w:tc>
          <w:tcPr>
            <w:tcW w:w="0" w:type="auto"/>
          </w:tcPr>
          <w:p w14:paraId="219FDC4D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0" w:type="auto"/>
          </w:tcPr>
          <w:p w14:paraId="0CD347A6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20705E55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11DFB11B" w14:textId="77777777" w:rsidR="00BC3F0E" w:rsidRDefault="00BC3F0E">
            <w:pPr>
              <w:pStyle w:val="Compact"/>
            </w:pPr>
          </w:p>
        </w:tc>
      </w:tr>
      <w:tr w:rsidR="00BC3F0E" w14:paraId="5A099E59" w14:textId="77777777" w:rsidTr="00EE63D9">
        <w:tc>
          <w:tcPr>
            <w:tcW w:w="0" w:type="auto"/>
          </w:tcPr>
          <w:p w14:paraId="2D79744B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76F1BC4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C8902B8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5F3A48D9" w14:textId="77777777" w:rsidR="00BC3F0E" w:rsidRDefault="00BC3F0E">
            <w:pPr>
              <w:pStyle w:val="Compact"/>
            </w:pPr>
          </w:p>
        </w:tc>
      </w:tr>
    </w:tbl>
    <w:p w14:paraId="3E0C9D4A" w14:textId="77777777" w:rsidR="00BC3F0E" w:rsidRDefault="00163B41">
      <w:pPr>
        <w:pStyle w:val="Heading2"/>
      </w:pPr>
      <w:bookmarkStart w:id="11" w:name="phân-tích-tài-chính"/>
      <w:bookmarkEnd w:id="8"/>
      <w:bookmarkEnd w:id="10"/>
      <w:r>
        <w:t>PHÂN TÍCH TÀI CHÍNH</w:t>
      </w:r>
    </w:p>
    <w:p w14:paraId="04FAFB60" w14:textId="77777777" w:rsidR="00BC3F0E" w:rsidRDefault="00163B41">
      <w:pPr>
        <w:pStyle w:val="Heading3"/>
      </w:pPr>
      <w:bookmarkStart w:id="12" w:name="cân-đối-ngân-sách"/>
      <w:r>
        <w:t>1. Cân đ</w:t>
      </w:r>
      <w:r>
        <w:t>ố</w:t>
      </w:r>
      <w:r>
        <w:t>i ngân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8"/>
        <w:gridCol w:w="1656"/>
        <w:gridCol w:w="1190"/>
        <w:gridCol w:w="1037"/>
      </w:tblGrid>
      <w:tr w:rsidR="00BC3F0E" w14:paraId="36A680F5" w14:textId="77777777" w:rsidTr="00EE63D9">
        <w:tc>
          <w:tcPr>
            <w:tcW w:w="0" w:type="auto"/>
          </w:tcPr>
          <w:p w14:paraId="2B8A3D09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71544DB8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4A3688AD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29262001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C3F0E" w14:paraId="7C097928" w14:textId="77777777" w:rsidTr="00EE63D9">
        <w:tc>
          <w:tcPr>
            <w:tcW w:w="0" w:type="auto"/>
          </w:tcPr>
          <w:p w14:paraId="2CAE127E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D083D4C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30245810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7D533447" w14:textId="77777777" w:rsidR="00BC3F0E" w:rsidRDefault="00BC3F0E">
            <w:pPr>
              <w:pStyle w:val="Compact"/>
            </w:pPr>
          </w:p>
        </w:tc>
      </w:tr>
      <w:tr w:rsidR="00BC3F0E" w14:paraId="6B35882C" w14:textId="77777777" w:rsidTr="00EE63D9">
        <w:tc>
          <w:tcPr>
            <w:tcW w:w="0" w:type="auto"/>
          </w:tcPr>
          <w:p w14:paraId="1279ECFE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chi phí</w:t>
            </w:r>
          </w:p>
        </w:tc>
        <w:tc>
          <w:tcPr>
            <w:tcW w:w="0" w:type="auto"/>
          </w:tcPr>
          <w:p w14:paraId="6A8590AE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210C5D32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726015E9" w14:textId="77777777" w:rsidR="00BC3F0E" w:rsidRDefault="00BC3F0E">
            <w:pPr>
              <w:pStyle w:val="Compact"/>
            </w:pPr>
          </w:p>
        </w:tc>
      </w:tr>
      <w:tr w:rsidR="00BC3F0E" w14:paraId="3A616377" w14:textId="77777777" w:rsidTr="00EE63D9">
        <w:tc>
          <w:tcPr>
            <w:tcW w:w="0" w:type="auto"/>
          </w:tcPr>
          <w:p w14:paraId="7FB5FBFD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3910A6E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E49D8A1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22087AF2" w14:textId="77777777" w:rsidR="00BC3F0E" w:rsidRDefault="00BC3F0E">
            <w:pPr>
              <w:pStyle w:val="Compact"/>
            </w:pPr>
          </w:p>
        </w:tc>
      </w:tr>
      <w:tr w:rsidR="00BC3F0E" w14:paraId="0C4D4A07" w14:textId="77777777" w:rsidTr="00EE63D9">
        <w:tc>
          <w:tcPr>
            <w:tcW w:w="0" w:type="auto"/>
          </w:tcPr>
          <w:p w14:paraId="4531A5FF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CB9F258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2492D11E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2F6D39C0" w14:textId="77777777" w:rsidR="00BC3F0E" w:rsidRDefault="00BC3F0E">
            <w:pPr>
              <w:pStyle w:val="Compact"/>
            </w:pPr>
          </w:p>
        </w:tc>
      </w:tr>
    </w:tbl>
    <w:p w14:paraId="0C1DA8C4" w14:textId="77777777" w:rsidR="00BC3F0E" w:rsidRDefault="00163B41">
      <w:pPr>
        <w:pStyle w:val="Heading3"/>
      </w:pPr>
      <w:bookmarkStart w:id="13" w:name="phân-tích-rủi-ro"/>
      <w:bookmarkEnd w:id="12"/>
      <w:r>
        <w:t>2. Phân tích r</w:t>
      </w:r>
      <w:r>
        <w:t>ủ</w:t>
      </w:r>
      <w:r>
        <w:t>i 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007"/>
        <w:gridCol w:w="1170"/>
        <w:gridCol w:w="1264"/>
        <w:gridCol w:w="1037"/>
      </w:tblGrid>
      <w:tr w:rsidR="00BC3F0E" w14:paraId="38CD4C6B" w14:textId="77777777" w:rsidTr="00EE63D9">
        <w:tc>
          <w:tcPr>
            <w:tcW w:w="0" w:type="auto"/>
          </w:tcPr>
          <w:p w14:paraId="68E01FD9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</w:t>
            </w:r>
          </w:p>
        </w:tc>
        <w:tc>
          <w:tcPr>
            <w:tcW w:w="0" w:type="auto"/>
          </w:tcPr>
          <w:p w14:paraId="7932ADF5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28487FF3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0614F25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pháp</w:t>
            </w:r>
          </w:p>
        </w:tc>
        <w:tc>
          <w:tcPr>
            <w:tcW w:w="0" w:type="auto"/>
          </w:tcPr>
          <w:p w14:paraId="3025E4F5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C3F0E" w14:paraId="2E4EDD06" w14:textId="77777777" w:rsidTr="00EE63D9">
        <w:tc>
          <w:tcPr>
            <w:tcW w:w="0" w:type="auto"/>
          </w:tcPr>
          <w:p w14:paraId="36F97CB0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1</w:t>
            </w:r>
          </w:p>
        </w:tc>
        <w:tc>
          <w:tcPr>
            <w:tcW w:w="0" w:type="auto"/>
          </w:tcPr>
          <w:p w14:paraId="1C314149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28A23CBA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73006FAD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72C94451" w14:textId="77777777" w:rsidR="00BC3F0E" w:rsidRDefault="00BC3F0E">
            <w:pPr>
              <w:pStyle w:val="Compact"/>
            </w:pPr>
          </w:p>
        </w:tc>
      </w:tr>
      <w:tr w:rsidR="00BC3F0E" w14:paraId="67E37EC1" w14:textId="77777777" w:rsidTr="00EE63D9">
        <w:tc>
          <w:tcPr>
            <w:tcW w:w="0" w:type="auto"/>
          </w:tcPr>
          <w:p w14:paraId="228203ED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2</w:t>
            </w:r>
          </w:p>
        </w:tc>
        <w:tc>
          <w:tcPr>
            <w:tcW w:w="0" w:type="auto"/>
          </w:tcPr>
          <w:p w14:paraId="70DD5F48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779D323B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49D02FC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768859A1" w14:textId="77777777" w:rsidR="00BC3F0E" w:rsidRDefault="00BC3F0E">
            <w:pPr>
              <w:pStyle w:val="Compact"/>
            </w:pPr>
          </w:p>
        </w:tc>
      </w:tr>
      <w:tr w:rsidR="00BC3F0E" w14:paraId="7E6D2937" w14:textId="77777777" w:rsidTr="00EE63D9">
        <w:tc>
          <w:tcPr>
            <w:tcW w:w="0" w:type="auto"/>
          </w:tcPr>
          <w:p w14:paraId="1D82A954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3</w:t>
            </w:r>
          </w:p>
        </w:tc>
        <w:tc>
          <w:tcPr>
            <w:tcW w:w="0" w:type="auto"/>
          </w:tcPr>
          <w:p w14:paraId="38A6AE9E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6D85B897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3E0766DA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3D01858C" w14:textId="77777777" w:rsidR="00BC3F0E" w:rsidRDefault="00BC3F0E">
            <w:pPr>
              <w:pStyle w:val="Compact"/>
            </w:pPr>
          </w:p>
        </w:tc>
      </w:tr>
      <w:tr w:rsidR="00BC3F0E" w14:paraId="0C8C455C" w14:textId="77777777" w:rsidTr="00EE63D9">
        <w:tc>
          <w:tcPr>
            <w:tcW w:w="0" w:type="auto"/>
          </w:tcPr>
          <w:p w14:paraId="3CD32F9F" w14:textId="77777777" w:rsidR="00BC3F0E" w:rsidRDefault="00163B41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4</w:t>
            </w:r>
          </w:p>
        </w:tc>
        <w:tc>
          <w:tcPr>
            <w:tcW w:w="0" w:type="auto"/>
          </w:tcPr>
          <w:p w14:paraId="0CD6BE5B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25516980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3F490F12" w14:textId="77777777" w:rsidR="00BC3F0E" w:rsidRDefault="00BC3F0E">
            <w:pPr>
              <w:pStyle w:val="Compact"/>
            </w:pPr>
          </w:p>
        </w:tc>
        <w:tc>
          <w:tcPr>
            <w:tcW w:w="0" w:type="auto"/>
          </w:tcPr>
          <w:p w14:paraId="70D3E886" w14:textId="77777777" w:rsidR="00BC3F0E" w:rsidRDefault="00BC3F0E">
            <w:pPr>
              <w:pStyle w:val="Compact"/>
            </w:pPr>
          </w:p>
        </w:tc>
      </w:tr>
    </w:tbl>
    <w:p w14:paraId="7C4D8474" w14:textId="77777777" w:rsidR="00BC3F0E" w:rsidRDefault="00163B41">
      <w:pPr>
        <w:pStyle w:val="Heading2"/>
      </w:pPr>
      <w:bookmarkStart w:id="14" w:name="xác-nhận"/>
      <w:bookmarkEnd w:id="11"/>
      <w:bookmarkEnd w:id="13"/>
      <w:r>
        <w:t>XÁC NH</w:t>
      </w:r>
      <w:r>
        <w:t>Ậ</w:t>
      </w:r>
      <w:r>
        <w:t>N</w:t>
      </w:r>
    </w:p>
    <w:p w14:paraId="44DF5286" w14:textId="77777777" w:rsidR="00BC3F0E" w:rsidRDefault="00163B41">
      <w:pPr>
        <w:pStyle w:val="Heading3"/>
      </w:pPr>
      <w:bookmarkStart w:id="15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466DA63C" w14:textId="77777777" w:rsidR="00BC3F0E" w:rsidRDefault="00163B41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ngân sách chính xác</w:t>
      </w:r>
    </w:p>
    <w:p w14:paraId="778F378A" w14:textId="77777777" w:rsidR="00BC3F0E" w:rsidRDefault="00163B41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4C52B0FA" w14:textId="77777777" w:rsidR="00BC3F0E" w:rsidRDefault="00163B41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1B5C4CCD" w14:textId="77777777" w:rsidR="00BC3F0E" w:rsidRDefault="00163B4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EFB101E" w14:textId="77777777" w:rsidR="00BC3F0E" w:rsidRDefault="00163B41">
      <w:pPr>
        <w:pStyle w:val="Heading3"/>
      </w:pPr>
      <w:bookmarkStart w:id="16" w:name="kế-toán-trưởng"/>
      <w:bookmarkEnd w:id="15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40A618DA" w14:textId="77777777" w:rsidR="00BC3F0E" w:rsidRDefault="00163B41">
      <w:pPr>
        <w:pStyle w:val="Compact"/>
        <w:numPr>
          <w:ilvl w:val="0"/>
          <w:numId w:val="5"/>
        </w:numPr>
      </w:pPr>
      <w:r>
        <w:t>Đã xem xét ngân sách</w:t>
      </w:r>
    </w:p>
    <w:p w14:paraId="3F1447C0" w14:textId="77777777" w:rsidR="00BC3F0E" w:rsidRDefault="00163B41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08116174" w14:textId="77777777" w:rsidR="00BC3F0E" w:rsidRDefault="00163B41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1DD4444F" w14:textId="77777777" w:rsidR="00BC3F0E" w:rsidRDefault="00163B4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34D41C5" w14:textId="77777777" w:rsidR="00BC3F0E" w:rsidRDefault="00163B41">
      <w:pPr>
        <w:pStyle w:val="Heading3"/>
      </w:pPr>
      <w:bookmarkStart w:id="17" w:name="ban-giám-hiệu"/>
      <w:bookmarkEnd w:id="16"/>
      <w:r>
        <w:lastRenderedPageBreak/>
        <w:t>Ban Giám hi</w:t>
      </w:r>
      <w:r>
        <w:t>ệ</w:t>
      </w:r>
      <w:r>
        <w:t>u:</w:t>
      </w:r>
    </w:p>
    <w:p w14:paraId="75E10FCF" w14:textId="77777777" w:rsidR="00BC3F0E" w:rsidRDefault="00163B41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5628721B" w14:textId="77777777" w:rsidR="00BC3F0E" w:rsidRDefault="00163B41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ngân sách</w:t>
      </w:r>
    </w:p>
    <w:p w14:paraId="68AE6407" w14:textId="77777777" w:rsidR="00BC3F0E" w:rsidRDefault="00163B41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054041CE" w14:textId="77777777" w:rsidR="00BC3F0E" w:rsidRDefault="00163B4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D292679" w14:textId="77777777" w:rsidR="00BC3F0E" w:rsidRDefault="00163B41">
      <w:pPr>
        <w:pStyle w:val="Heading3"/>
      </w:pPr>
      <w:bookmarkStart w:id="18" w:name="hội-đồng-quản-trị"/>
      <w:bookmarkEnd w:id="17"/>
      <w:r>
        <w:t>H</w:t>
      </w:r>
      <w:r>
        <w:t>ộ</w:t>
      </w:r>
      <w:r>
        <w:t>i đ</w:t>
      </w:r>
      <w:r>
        <w:t>ồ</w:t>
      </w:r>
      <w:r>
        <w:t>ng qu</w:t>
      </w:r>
      <w:r>
        <w:t>ả</w:t>
      </w:r>
      <w:r>
        <w:t>n tr</w:t>
      </w:r>
      <w:r>
        <w:t>ị</w:t>
      </w:r>
      <w:r>
        <w:t>:</w:t>
      </w:r>
    </w:p>
    <w:p w14:paraId="7EB5B0FE" w14:textId="77777777" w:rsidR="00BC3F0E" w:rsidRDefault="00163B41">
      <w:pPr>
        <w:pStyle w:val="Compact"/>
        <w:numPr>
          <w:ilvl w:val="0"/>
          <w:numId w:val="11"/>
        </w:numPr>
      </w:pPr>
      <w:r>
        <w:t>Đã xem xét và phê duy</w:t>
      </w:r>
      <w:r>
        <w:t>ệ</w:t>
      </w:r>
      <w:r>
        <w:t>t</w:t>
      </w:r>
    </w:p>
    <w:p w14:paraId="1B53F397" w14:textId="77777777" w:rsidR="00BC3F0E" w:rsidRDefault="00163B41">
      <w:pPr>
        <w:pStyle w:val="Compact"/>
        <w:numPr>
          <w:ilvl w:val="0"/>
          <w:numId w:val="12"/>
        </w:numPr>
      </w:pPr>
      <w:r>
        <w:t>Đ</w:t>
      </w:r>
      <w:r>
        <w:t>ồ</w:t>
      </w:r>
      <w:r>
        <w:t>ng ý v</w:t>
      </w:r>
      <w:r>
        <w:t>ớ</w:t>
      </w:r>
      <w:r>
        <w:t>i ngân sách</w:t>
      </w:r>
    </w:p>
    <w:p w14:paraId="7EB4B04F" w14:textId="77777777" w:rsidR="00BC3F0E" w:rsidRDefault="00163B41">
      <w:pPr>
        <w:pStyle w:val="Compact"/>
        <w:numPr>
          <w:ilvl w:val="0"/>
          <w:numId w:val="13"/>
        </w:numPr>
      </w:pPr>
      <w:r>
        <w:t>Cho phép áp d</w:t>
      </w:r>
      <w:r>
        <w:t>ụ</w:t>
      </w:r>
      <w:r>
        <w:t>ng</w:t>
      </w:r>
    </w:p>
    <w:p w14:paraId="74DCB956" w14:textId="77777777" w:rsidR="00BC3F0E" w:rsidRDefault="00163B4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2BF1526" w14:textId="77777777" w:rsidR="00BC3F0E" w:rsidRDefault="00163B41">
      <w:pPr>
        <w:pStyle w:val="Heading2"/>
      </w:pPr>
      <w:bookmarkStart w:id="19" w:name="ghi-chú"/>
      <w:bookmarkEnd w:id="14"/>
      <w:bookmarkEnd w:id="18"/>
      <w:r>
        <w:t>GHI CHÚ</w:t>
      </w:r>
    </w:p>
    <w:p w14:paraId="079B24DB" w14:textId="77777777" w:rsidR="00BC3F0E" w:rsidRDefault="00163B41">
      <w:pPr>
        <w:pStyle w:val="Heading2"/>
      </w:pPr>
      <w:bookmarkStart w:id="20" w:name="thông-tin-bổ-sung-1"/>
      <w:bookmarkEnd w:id="19"/>
      <w:r>
        <w:t>### Thông tin b</w:t>
      </w:r>
      <w:r>
        <w:t>ổ</w:t>
      </w:r>
      <w:r>
        <w:t xml:space="preserve"> sung:</w:t>
      </w:r>
    </w:p>
    <w:p w14:paraId="65E19510" w14:textId="77777777" w:rsidR="00BC3F0E" w:rsidRDefault="00163B41">
      <w:pPr>
        <w:pStyle w:val="Heading2"/>
      </w:pPr>
      <w:bookmarkStart w:id="21" w:name="lưu-ý-quan-trọng"/>
      <w:bookmarkEnd w:id="20"/>
      <w:r>
        <w:t>### Lưu ý quan tr</w:t>
      </w:r>
      <w:r>
        <w:t>ọ</w:t>
      </w:r>
      <w:r>
        <w:t>ng:</w:t>
      </w:r>
    </w:p>
    <w:p w14:paraId="1A2066CC" w14:textId="77777777" w:rsidR="00BC3F0E" w:rsidRDefault="00163B41">
      <w:r>
        <w:pict w14:anchorId="3068477D">
          <v:rect id="_x0000_i1026" style="width:0;height:1.5pt" o:hralign="center" o:hrstd="t" o:hr="t"/>
        </w:pict>
      </w:r>
    </w:p>
    <w:p w14:paraId="68146DBC" w14:textId="77777777" w:rsidR="00BC3F0E" w:rsidRDefault="00163B41">
      <w:pPr>
        <w:pStyle w:val="FirstParagraph"/>
      </w:pPr>
      <w:r>
        <w:rPr>
          <w:b/>
          <w:bCs/>
        </w:rPr>
        <w:t>Ghi chú:</w:t>
      </w:r>
      <w:r>
        <w:t xml:space="preserve"> Ngân sách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 và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tình hình th</w:t>
      </w:r>
      <w:r>
        <w:t>ự</w:t>
      </w:r>
      <w:r>
        <w:t>c t</w:t>
      </w:r>
      <w:r>
        <w:t>ế</w:t>
      </w:r>
      <w:r>
        <w:t>.</w:t>
      </w:r>
      <w:bookmarkEnd w:id="0"/>
      <w:bookmarkEnd w:id="21"/>
    </w:p>
    <w:sectPr w:rsidR="00BC3F0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12011" w14:textId="77777777" w:rsidR="00163B41" w:rsidRDefault="00163B41" w:rsidP="00EE63D9">
      <w:pPr>
        <w:spacing w:line="240" w:lineRule="auto"/>
      </w:pPr>
      <w:r>
        <w:separator/>
      </w:r>
    </w:p>
  </w:endnote>
  <w:endnote w:type="continuationSeparator" w:id="0">
    <w:p w14:paraId="2383B1F5" w14:textId="77777777" w:rsidR="00163B41" w:rsidRDefault="00163B41" w:rsidP="00EE63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BC6FC" w14:textId="77777777" w:rsidR="00163B41" w:rsidRDefault="00163B41" w:rsidP="00EE63D9">
      <w:pPr>
        <w:spacing w:line="240" w:lineRule="auto"/>
      </w:pPr>
      <w:r>
        <w:separator/>
      </w:r>
    </w:p>
  </w:footnote>
  <w:footnote w:type="continuationSeparator" w:id="0">
    <w:p w14:paraId="03B94C13" w14:textId="77777777" w:rsidR="00163B41" w:rsidRDefault="00163B41" w:rsidP="00EE63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69563" w14:textId="77777777" w:rsidR="00EE63D9" w:rsidRPr="00A33244" w:rsidRDefault="00EE63D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12DE93C" wp14:editId="5959565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948BF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A9AAA9C" w14:textId="77777777" w:rsidR="00EE63D9" w:rsidRDefault="00EE63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060DF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9214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82543C9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F0E"/>
    <w:rsid w:val="00163B41"/>
    <w:rsid w:val="00BC3F0E"/>
    <w:rsid w:val="00EE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D9941AF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63D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E63D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E63D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E63D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E63D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E63D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E63D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E63D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3D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D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63D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E63D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63D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E63D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3D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E63D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3D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E63D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3D9"/>
    <w:rPr>
      <w:rFonts w:ascii="Times New Roman" w:hAnsi="Times New Roman"/>
      <w:szCs w:val="22"/>
    </w:rPr>
  </w:style>
  <w:style w:type="character" w:styleId="Emphasis">
    <w:name w:val="Emphasis"/>
    <w:rsid w:val="00EE63D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E63D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E63D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E63D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E63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2026-01-29T09:27:00Z</dcterms:created>
  <dcterms:modified xsi:type="dcterms:W3CDTF">2026-01-29T09:27:00Z</dcterms:modified>
</cp:coreProperties>
</file>