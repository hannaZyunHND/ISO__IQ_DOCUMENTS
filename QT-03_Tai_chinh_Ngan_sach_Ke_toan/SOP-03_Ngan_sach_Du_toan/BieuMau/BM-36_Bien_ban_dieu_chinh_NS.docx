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86559" w14:textId="77777777" w:rsidR="00E94DFA" w:rsidRDefault="00F77C87" w:rsidP="0030089C">
      <w:pPr>
        <w:pStyle w:val="Title"/>
      </w:pPr>
      <w:bookmarkStart w:id="0" w:name="bm-36-biên-bản-điều-chỉnh-ngân-sách"/>
      <w:r>
        <w:t>BM-36: BIÊN B</w:t>
      </w:r>
      <w:r>
        <w:t>Ả</w:t>
      </w:r>
      <w:r>
        <w:t>N ĐI</w:t>
      </w:r>
      <w:r>
        <w:t>Ề</w:t>
      </w:r>
      <w:r>
        <w:t>U CH</w:t>
      </w:r>
      <w:r>
        <w:t>Ỉ</w:t>
      </w:r>
      <w:r>
        <w:t>NH NGÂN SÁCH</w:t>
      </w:r>
    </w:p>
    <w:p w14:paraId="11B4D8C8" w14:textId="77777777" w:rsidR="00E94DFA" w:rsidRDefault="00F77C8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1ED3524" w14:textId="77777777" w:rsidR="00E94DFA" w:rsidRDefault="00F77C87">
      <w:r>
        <w:pict w14:anchorId="4F4C27CD">
          <v:rect id="_x0000_i1025" style="width:0;height:1.5pt" o:hralign="center" o:hrstd="t" o:hr="t"/>
        </w:pict>
      </w:r>
    </w:p>
    <w:p w14:paraId="641C80AA" w14:textId="77777777" w:rsidR="00E94DFA" w:rsidRDefault="00F77C87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57"/>
      </w:tblGrid>
      <w:tr w:rsidR="00E94DFA" w14:paraId="22577538" w14:textId="77777777" w:rsidTr="0030089C">
        <w:tc>
          <w:tcPr>
            <w:tcW w:w="0" w:type="auto"/>
          </w:tcPr>
          <w:p w14:paraId="3480EAC0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0BA9E4B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94DFA" w14:paraId="2270F7BE" w14:textId="77777777" w:rsidTr="0030089C">
        <w:tc>
          <w:tcPr>
            <w:tcW w:w="0" w:type="auto"/>
          </w:tcPr>
          <w:p w14:paraId="1038B43F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A6792A0" w14:textId="77777777" w:rsidR="00E94DFA" w:rsidRDefault="00E94DFA">
            <w:pPr>
              <w:pStyle w:val="Compact"/>
            </w:pPr>
          </w:p>
        </w:tc>
      </w:tr>
      <w:tr w:rsidR="00E94DFA" w14:paraId="24EB4F2E" w14:textId="77777777" w:rsidTr="0030089C">
        <w:tc>
          <w:tcPr>
            <w:tcW w:w="0" w:type="auto"/>
          </w:tcPr>
          <w:p w14:paraId="62DCF1EA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1397932" w14:textId="77777777" w:rsidR="00E94DFA" w:rsidRDefault="00E94DFA">
            <w:pPr>
              <w:pStyle w:val="Compact"/>
            </w:pPr>
          </w:p>
        </w:tc>
      </w:tr>
      <w:tr w:rsidR="00E94DFA" w14:paraId="46669AA6" w14:textId="77777777" w:rsidTr="0030089C">
        <w:tc>
          <w:tcPr>
            <w:tcW w:w="0" w:type="auto"/>
          </w:tcPr>
          <w:p w14:paraId="72494D48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0126BE7E" w14:textId="77777777" w:rsidR="00E94DFA" w:rsidRDefault="00E94DFA">
            <w:pPr>
              <w:pStyle w:val="Compact"/>
            </w:pPr>
          </w:p>
        </w:tc>
      </w:tr>
      <w:tr w:rsidR="00E94DFA" w14:paraId="3C8D8E71" w14:textId="77777777" w:rsidTr="0030089C">
        <w:tc>
          <w:tcPr>
            <w:tcW w:w="0" w:type="auto"/>
          </w:tcPr>
          <w:p w14:paraId="6947B8F5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F8F6E76" w14:textId="77777777" w:rsidR="00E94DFA" w:rsidRDefault="00E94DFA">
            <w:pPr>
              <w:pStyle w:val="Compact"/>
            </w:pPr>
          </w:p>
        </w:tc>
      </w:tr>
      <w:tr w:rsidR="00E94DFA" w14:paraId="1DFD519C" w14:textId="77777777" w:rsidTr="0030089C">
        <w:tc>
          <w:tcPr>
            <w:tcW w:w="0" w:type="auto"/>
          </w:tcPr>
          <w:p w14:paraId="1D9E5C58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F4966E5" w14:textId="77777777" w:rsidR="00E94DFA" w:rsidRDefault="00E94DFA">
            <w:pPr>
              <w:pStyle w:val="Compact"/>
            </w:pPr>
          </w:p>
        </w:tc>
      </w:tr>
      <w:tr w:rsidR="00E94DFA" w14:paraId="5C0C5B43" w14:textId="77777777" w:rsidTr="0030089C">
        <w:tc>
          <w:tcPr>
            <w:tcW w:w="0" w:type="auto"/>
          </w:tcPr>
          <w:p w14:paraId="1A308F29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3F0E84B" w14:textId="77777777" w:rsidR="00E94DFA" w:rsidRDefault="00E94DFA">
            <w:pPr>
              <w:pStyle w:val="Compact"/>
            </w:pPr>
          </w:p>
        </w:tc>
      </w:tr>
    </w:tbl>
    <w:p w14:paraId="61160742" w14:textId="77777777" w:rsidR="00E94DFA" w:rsidRDefault="00F77C87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25215ABA" w14:textId="77777777" w:rsidR="00E94DFA" w:rsidRDefault="00F77C87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1157"/>
      </w:tblGrid>
      <w:tr w:rsidR="00E94DFA" w14:paraId="7538D024" w14:textId="77777777" w:rsidTr="0030089C">
        <w:tc>
          <w:tcPr>
            <w:tcW w:w="0" w:type="auto"/>
          </w:tcPr>
          <w:p w14:paraId="0BA24CB1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C64E1D6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94DFA" w14:paraId="0E7AA356" w14:textId="77777777" w:rsidTr="0030089C">
        <w:tc>
          <w:tcPr>
            <w:tcW w:w="0" w:type="auto"/>
          </w:tcPr>
          <w:p w14:paraId="1F95E998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Lý do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552F3114" w14:textId="77777777" w:rsidR="00E94DFA" w:rsidRDefault="00E94DFA">
            <w:pPr>
              <w:pStyle w:val="Compact"/>
            </w:pPr>
          </w:p>
        </w:tc>
      </w:tr>
      <w:tr w:rsidR="00E94DFA" w14:paraId="2290FAA1" w14:textId="77777777" w:rsidTr="0030089C">
        <w:tc>
          <w:tcPr>
            <w:tcW w:w="0" w:type="auto"/>
          </w:tcPr>
          <w:p w14:paraId="11D8D045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45BA991E" w14:textId="77777777" w:rsidR="00E94DFA" w:rsidRDefault="00E94DFA">
            <w:pPr>
              <w:pStyle w:val="Compact"/>
            </w:pPr>
          </w:p>
        </w:tc>
      </w:tr>
      <w:tr w:rsidR="00E94DFA" w14:paraId="42CA6B2B" w14:textId="77777777" w:rsidTr="0030089C">
        <w:tc>
          <w:tcPr>
            <w:tcW w:w="0" w:type="auto"/>
          </w:tcPr>
          <w:p w14:paraId="2EEBA717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2175E477" w14:textId="77777777" w:rsidR="00E94DFA" w:rsidRDefault="00E94DFA">
            <w:pPr>
              <w:pStyle w:val="Compact"/>
            </w:pPr>
          </w:p>
        </w:tc>
      </w:tr>
      <w:tr w:rsidR="00E94DFA" w14:paraId="1E45EA46" w14:textId="77777777" w:rsidTr="0030089C">
        <w:tc>
          <w:tcPr>
            <w:tcW w:w="0" w:type="auto"/>
          </w:tcPr>
          <w:p w14:paraId="6A7E2477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449CCE4" w14:textId="77777777" w:rsidR="00E94DFA" w:rsidRDefault="00E94DFA">
            <w:pPr>
              <w:pStyle w:val="Compact"/>
            </w:pPr>
          </w:p>
        </w:tc>
      </w:tr>
      <w:tr w:rsidR="00E94DFA" w14:paraId="4D9703CE" w14:textId="77777777" w:rsidTr="0030089C">
        <w:tc>
          <w:tcPr>
            <w:tcW w:w="0" w:type="auto"/>
          </w:tcPr>
          <w:p w14:paraId="7B392FAE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BE72583" w14:textId="77777777" w:rsidR="00E94DFA" w:rsidRDefault="00E94DFA">
            <w:pPr>
              <w:pStyle w:val="Compact"/>
            </w:pPr>
          </w:p>
        </w:tc>
      </w:tr>
    </w:tbl>
    <w:p w14:paraId="3579E149" w14:textId="77777777" w:rsidR="00E94DFA" w:rsidRDefault="00F77C87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E94DFA" w14:paraId="5A7211A1" w14:textId="77777777" w:rsidTr="0030089C">
        <w:tc>
          <w:tcPr>
            <w:tcW w:w="0" w:type="auto"/>
          </w:tcPr>
          <w:p w14:paraId="1FC47321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E818903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94DFA" w14:paraId="1A624471" w14:textId="77777777" w:rsidTr="0030089C">
        <w:tc>
          <w:tcPr>
            <w:tcW w:w="0" w:type="auto"/>
          </w:tcPr>
          <w:p w14:paraId="651B29A6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E19AF2D" w14:textId="77777777" w:rsidR="00E94DFA" w:rsidRDefault="00E94DFA">
            <w:pPr>
              <w:pStyle w:val="Compact"/>
            </w:pPr>
          </w:p>
        </w:tc>
      </w:tr>
    </w:tbl>
    <w:p w14:paraId="46E85687" w14:textId="77777777" w:rsidR="00E94DFA" w:rsidRDefault="00F77C87">
      <w:pPr>
        <w:pStyle w:val="Heading2"/>
      </w:pPr>
      <w:bookmarkStart w:id="5" w:name="nội-dung-điều-chỉnh"/>
      <w:bookmarkEnd w:id="2"/>
      <w:bookmarkEnd w:id="4"/>
      <w:r>
        <w:lastRenderedPageBreak/>
        <w:t>N</w:t>
      </w:r>
      <w:r>
        <w:t>Ộ</w:t>
      </w:r>
      <w:r>
        <w:t>I DUNG ĐI</w:t>
      </w:r>
      <w:r>
        <w:t>Ề</w:t>
      </w:r>
      <w:r>
        <w:t>U CH</w:t>
      </w:r>
      <w:r>
        <w:t>Ỉ</w:t>
      </w:r>
      <w:r>
        <w:t>NH</w:t>
      </w:r>
    </w:p>
    <w:p w14:paraId="5A4C4AB7" w14:textId="77777777" w:rsidR="00E94DFA" w:rsidRDefault="00F77C87">
      <w:pPr>
        <w:pStyle w:val="Heading3"/>
      </w:pPr>
      <w:bookmarkStart w:id="6" w:name="điều-chỉnh-theo-bộ-phận"/>
      <w:r>
        <w:t>1. Đi</w:t>
      </w:r>
      <w:r>
        <w:t>ề</w:t>
      </w:r>
      <w:r>
        <w:t>u ch</w:t>
      </w:r>
      <w:r>
        <w:t>ỉ</w:t>
      </w:r>
      <w:r>
        <w:t>nh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94DFA" w14:paraId="7D1A1753" w14:textId="77777777" w:rsidTr="0030089C">
        <w:tc>
          <w:tcPr>
            <w:tcW w:w="1320" w:type="dxa"/>
          </w:tcPr>
          <w:p w14:paraId="3BDB27DF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6195643C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NS cũ (VNĐ)</w:t>
            </w:r>
          </w:p>
        </w:tc>
        <w:tc>
          <w:tcPr>
            <w:tcW w:w="1320" w:type="dxa"/>
          </w:tcPr>
          <w:p w14:paraId="3B3343EA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NS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(VNĐ)</w:t>
            </w:r>
          </w:p>
        </w:tc>
        <w:tc>
          <w:tcPr>
            <w:tcW w:w="1320" w:type="dxa"/>
          </w:tcPr>
          <w:p w14:paraId="38C133FC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(VNĐ)</w:t>
            </w:r>
          </w:p>
        </w:tc>
        <w:tc>
          <w:tcPr>
            <w:tcW w:w="1320" w:type="dxa"/>
          </w:tcPr>
          <w:p w14:paraId="66F42B6D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20" w:type="dxa"/>
          </w:tcPr>
          <w:p w14:paraId="4032EF7B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4DFA" w14:paraId="6D220689" w14:textId="77777777" w:rsidTr="0030089C">
        <w:tc>
          <w:tcPr>
            <w:tcW w:w="1320" w:type="dxa"/>
          </w:tcPr>
          <w:p w14:paraId="6CFDBC97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320" w:type="dxa"/>
          </w:tcPr>
          <w:p w14:paraId="5D38ED5B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BF6A9AD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0D84815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34523FBF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2644E70" w14:textId="77777777" w:rsidR="00E94DFA" w:rsidRDefault="00E94DFA">
            <w:pPr>
              <w:pStyle w:val="Compact"/>
            </w:pPr>
          </w:p>
        </w:tc>
      </w:tr>
      <w:tr w:rsidR="00E94DFA" w14:paraId="48C4CD15" w14:textId="77777777" w:rsidTr="0030089C">
        <w:tc>
          <w:tcPr>
            <w:tcW w:w="1320" w:type="dxa"/>
          </w:tcPr>
          <w:p w14:paraId="4D61AC88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1320" w:type="dxa"/>
          </w:tcPr>
          <w:p w14:paraId="3724B380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6070407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263241CF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1135DB1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EFE31AF" w14:textId="77777777" w:rsidR="00E94DFA" w:rsidRDefault="00E94DFA">
            <w:pPr>
              <w:pStyle w:val="Compact"/>
            </w:pPr>
          </w:p>
        </w:tc>
      </w:tr>
      <w:tr w:rsidR="00E94DFA" w14:paraId="1C8B05F1" w14:textId="77777777" w:rsidTr="0030089C">
        <w:tc>
          <w:tcPr>
            <w:tcW w:w="1320" w:type="dxa"/>
          </w:tcPr>
          <w:p w14:paraId="40FC758C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320" w:type="dxa"/>
          </w:tcPr>
          <w:p w14:paraId="30364A50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2DCD995C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3811E09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B6A2146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18B6ABF" w14:textId="77777777" w:rsidR="00E94DFA" w:rsidRDefault="00E94DFA">
            <w:pPr>
              <w:pStyle w:val="Compact"/>
            </w:pPr>
          </w:p>
        </w:tc>
      </w:tr>
      <w:tr w:rsidR="00E94DFA" w14:paraId="699F52A1" w14:textId="77777777" w:rsidTr="0030089C">
        <w:tc>
          <w:tcPr>
            <w:tcW w:w="1320" w:type="dxa"/>
          </w:tcPr>
          <w:p w14:paraId="1C6FBF40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320" w:type="dxa"/>
          </w:tcPr>
          <w:p w14:paraId="0608C5C8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99840BB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0F80CD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710815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F3E06FF" w14:textId="77777777" w:rsidR="00E94DFA" w:rsidRDefault="00E94DFA">
            <w:pPr>
              <w:pStyle w:val="Compact"/>
            </w:pPr>
          </w:p>
        </w:tc>
      </w:tr>
      <w:tr w:rsidR="00E94DFA" w14:paraId="4EC0A7BA" w14:textId="77777777" w:rsidTr="0030089C">
        <w:tc>
          <w:tcPr>
            <w:tcW w:w="1320" w:type="dxa"/>
          </w:tcPr>
          <w:p w14:paraId="2031DD35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33FFF141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CD70A86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0BBB48F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C0AB1C9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1532BB5" w14:textId="77777777" w:rsidR="00E94DFA" w:rsidRDefault="00E94DFA">
            <w:pPr>
              <w:pStyle w:val="Compact"/>
            </w:pPr>
          </w:p>
        </w:tc>
      </w:tr>
      <w:tr w:rsidR="00E94DFA" w14:paraId="1D320C58" w14:textId="77777777" w:rsidTr="0030089C">
        <w:tc>
          <w:tcPr>
            <w:tcW w:w="1320" w:type="dxa"/>
          </w:tcPr>
          <w:p w14:paraId="4FEF76C4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320" w:type="dxa"/>
          </w:tcPr>
          <w:p w14:paraId="30AC222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6A63F87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2DFFB54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25B9A4D4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DF50E4A" w14:textId="77777777" w:rsidR="00E94DFA" w:rsidRDefault="00E94DFA">
            <w:pPr>
              <w:pStyle w:val="Compact"/>
            </w:pPr>
          </w:p>
        </w:tc>
      </w:tr>
      <w:tr w:rsidR="00E94DFA" w14:paraId="2A357AD1" w14:textId="77777777" w:rsidTr="0030089C">
        <w:tc>
          <w:tcPr>
            <w:tcW w:w="1320" w:type="dxa"/>
          </w:tcPr>
          <w:p w14:paraId="24104F2E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20BA6EEE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2B3E646C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39F5369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24FA441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245D4BE6" w14:textId="77777777" w:rsidR="00E94DFA" w:rsidRDefault="00E94DFA">
            <w:pPr>
              <w:pStyle w:val="Compact"/>
            </w:pPr>
          </w:p>
        </w:tc>
      </w:tr>
    </w:tbl>
    <w:p w14:paraId="60B5699C" w14:textId="77777777" w:rsidR="00E94DFA" w:rsidRDefault="00F77C87">
      <w:pPr>
        <w:pStyle w:val="Heading3"/>
      </w:pPr>
      <w:bookmarkStart w:id="7" w:name="điều-chỉnh-theo-hạng-mục"/>
      <w:bookmarkEnd w:id="6"/>
      <w:r>
        <w:t>2. Đi</w:t>
      </w:r>
      <w:r>
        <w:t>ề</w:t>
      </w:r>
      <w:r>
        <w:t>u ch</w:t>
      </w:r>
      <w:r>
        <w:t>ỉ</w:t>
      </w:r>
      <w:r>
        <w:t>nh theo h</w:t>
      </w:r>
      <w:r>
        <w:t>ạ</w:t>
      </w:r>
      <w:r>
        <w:t>ng m</w:t>
      </w:r>
      <w:r>
        <w:t>ụ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94DFA" w14:paraId="312A462C" w14:textId="77777777" w:rsidTr="0030089C">
        <w:tc>
          <w:tcPr>
            <w:tcW w:w="1320" w:type="dxa"/>
          </w:tcPr>
          <w:p w14:paraId="2AA15CAA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0B6CBB2E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NS cũ (VNĐ)</w:t>
            </w:r>
          </w:p>
        </w:tc>
        <w:tc>
          <w:tcPr>
            <w:tcW w:w="1320" w:type="dxa"/>
          </w:tcPr>
          <w:p w14:paraId="655589E2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NS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(VNĐ)</w:t>
            </w:r>
          </w:p>
        </w:tc>
        <w:tc>
          <w:tcPr>
            <w:tcW w:w="1320" w:type="dxa"/>
          </w:tcPr>
          <w:p w14:paraId="1D978975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(VNĐ)</w:t>
            </w:r>
          </w:p>
        </w:tc>
        <w:tc>
          <w:tcPr>
            <w:tcW w:w="1320" w:type="dxa"/>
          </w:tcPr>
          <w:p w14:paraId="598105A0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20" w:type="dxa"/>
          </w:tcPr>
          <w:p w14:paraId="45C1A6D6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4DFA" w14:paraId="53F55CB5" w14:textId="77777777" w:rsidTr="0030089C">
        <w:tc>
          <w:tcPr>
            <w:tcW w:w="1320" w:type="dxa"/>
          </w:tcPr>
          <w:p w14:paraId="3DD2C513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Lương, BHXH</w:t>
            </w:r>
          </w:p>
        </w:tc>
        <w:tc>
          <w:tcPr>
            <w:tcW w:w="1320" w:type="dxa"/>
          </w:tcPr>
          <w:p w14:paraId="59DF417E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4E06593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FA59A56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F1E983A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33C2D1BF" w14:textId="77777777" w:rsidR="00E94DFA" w:rsidRDefault="00E94DFA">
            <w:pPr>
              <w:pStyle w:val="Compact"/>
            </w:pPr>
          </w:p>
        </w:tc>
      </w:tr>
      <w:tr w:rsidR="00E94DFA" w14:paraId="21D98CCD" w14:textId="77777777" w:rsidTr="0030089C">
        <w:tc>
          <w:tcPr>
            <w:tcW w:w="1320" w:type="dxa"/>
          </w:tcPr>
          <w:p w14:paraId="06F2812C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chơi</w:t>
            </w:r>
          </w:p>
        </w:tc>
        <w:tc>
          <w:tcPr>
            <w:tcW w:w="1320" w:type="dxa"/>
          </w:tcPr>
          <w:p w14:paraId="20521A4D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8C7C0FC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243422F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94EFF96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6AFD05F" w14:textId="77777777" w:rsidR="00E94DFA" w:rsidRDefault="00E94DFA">
            <w:pPr>
              <w:pStyle w:val="Compact"/>
            </w:pPr>
          </w:p>
        </w:tc>
      </w:tr>
      <w:tr w:rsidR="00E94DFA" w14:paraId="42CC15CB" w14:textId="77777777" w:rsidTr="0030089C">
        <w:tc>
          <w:tcPr>
            <w:tcW w:w="1320" w:type="dxa"/>
          </w:tcPr>
          <w:p w14:paraId="31FB6878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 CSVC</w:t>
            </w:r>
          </w:p>
        </w:tc>
        <w:tc>
          <w:tcPr>
            <w:tcW w:w="1320" w:type="dxa"/>
          </w:tcPr>
          <w:p w14:paraId="14E38ED3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8EAF636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8F47358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4F9EF6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361321C" w14:textId="77777777" w:rsidR="00E94DFA" w:rsidRDefault="00E94DFA">
            <w:pPr>
              <w:pStyle w:val="Compact"/>
            </w:pPr>
          </w:p>
        </w:tc>
      </w:tr>
      <w:tr w:rsidR="00E94DFA" w14:paraId="418713B8" w14:textId="77777777" w:rsidTr="0030089C">
        <w:tc>
          <w:tcPr>
            <w:tcW w:w="1320" w:type="dxa"/>
          </w:tcPr>
          <w:p w14:paraId="2A6CDA60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nư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2D024F3F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CA6EA78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3A7DDB7B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959C804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45AFC1F" w14:textId="77777777" w:rsidR="00E94DFA" w:rsidRDefault="00E94DFA">
            <w:pPr>
              <w:pStyle w:val="Compact"/>
            </w:pPr>
          </w:p>
        </w:tc>
      </w:tr>
      <w:tr w:rsidR="00E94DFA" w14:paraId="32089E7A" w14:textId="77777777" w:rsidTr="0030089C">
        <w:tc>
          <w:tcPr>
            <w:tcW w:w="1320" w:type="dxa"/>
          </w:tcPr>
          <w:p w14:paraId="760C473E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Marketing,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1320" w:type="dxa"/>
          </w:tcPr>
          <w:p w14:paraId="501607B7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832CA6C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F8C945C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F246277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1E24F4B" w14:textId="77777777" w:rsidR="00E94DFA" w:rsidRDefault="00E94DFA">
            <w:pPr>
              <w:pStyle w:val="Compact"/>
            </w:pPr>
          </w:p>
        </w:tc>
      </w:tr>
      <w:tr w:rsidR="00E94DFA" w14:paraId="16626A0B" w14:textId="77777777" w:rsidTr="0030089C">
        <w:tc>
          <w:tcPr>
            <w:tcW w:w="1320" w:type="dxa"/>
          </w:tcPr>
          <w:p w14:paraId="0FB48AEF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1C42B9C9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6DE0805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EE683E7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C5F17D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721CA7F" w14:textId="77777777" w:rsidR="00E94DFA" w:rsidRDefault="00E94DFA">
            <w:pPr>
              <w:pStyle w:val="Compact"/>
            </w:pPr>
          </w:p>
        </w:tc>
      </w:tr>
      <w:tr w:rsidR="00E94DFA" w14:paraId="7D1522DA" w14:textId="77777777" w:rsidTr="0030089C">
        <w:tc>
          <w:tcPr>
            <w:tcW w:w="1320" w:type="dxa"/>
          </w:tcPr>
          <w:p w14:paraId="588ADDCB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Chi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1320" w:type="dxa"/>
          </w:tcPr>
          <w:p w14:paraId="626B9E9E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5B1067D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0352C341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9193FED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8B61A1F" w14:textId="77777777" w:rsidR="00E94DFA" w:rsidRDefault="00E94DFA">
            <w:pPr>
              <w:pStyle w:val="Compact"/>
            </w:pPr>
          </w:p>
        </w:tc>
      </w:tr>
      <w:tr w:rsidR="00E94DFA" w14:paraId="44D0E2B0" w14:textId="77777777" w:rsidTr="0030089C">
        <w:tc>
          <w:tcPr>
            <w:tcW w:w="1320" w:type="dxa"/>
          </w:tcPr>
          <w:p w14:paraId="2EE6EE52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320" w:type="dxa"/>
          </w:tcPr>
          <w:p w14:paraId="6C5193A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10999182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E6FF22E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57AAB343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4AAC088D" w14:textId="77777777" w:rsidR="00E94DFA" w:rsidRDefault="00E94DFA">
            <w:pPr>
              <w:pStyle w:val="Compact"/>
            </w:pPr>
          </w:p>
        </w:tc>
      </w:tr>
      <w:tr w:rsidR="00E94DFA" w14:paraId="15D65D1B" w14:textId="77777777" w:rsidTr="0030089C">
        <w:tc>
          <w:tcPr>
            <w:tcW w:w="1320" w:type="dxa"/>
          </w:tcPr>
          <w:p w14:paraId="1C954F22" w14:textId="77777777" w:rsidR="00E94DFA" w:rsidRDefault="00F77C8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270992FC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355899E6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2314E9EB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745E9C48" w14:textId="77777777" w:rsidR="00E94DFA" w:rsidRDefault="00E94DFA">
            <w:pPr>
              <w:pStyle w:val="Compact"/>
            </w:pPr>
          </w:p>
        </w:tc>
        <w:tc>
          <w:tcPr>
            <w:tcW w:w="1320" w:type="dxa"/>
          </w:tcPr>
          <w:p w14:paraId="6C9E7409" w14:textId="77777777" w:rsidR="00E94DFA" w:rsidRDefault="00E94DFA">
            <w:pPr>
              <w:pStyle w:val="Compact"/>
            </w:pPr>
          </w:p>
        </w:tc>
      </w:tr>
    </w:tbl>
    <w:p w14:paraId="5BBE9492" w14:textId="77777777" w:rsidR="00E94DFA" w:rsidRDefault="00F77C87">
      <w:pPr>
        <w:pStyle w:val="Heading2"/>
      </w:pPr>
      <w:bookmarkStart w:id="8" w:name="xác-nhận"/>
      <w:bookmarkEnd w:id="5"/>
      <w:bookmarkEnd w:id="7"/>
      <w:r>
        <w:t>XÁC NH</w:t>
      </w:r>
      <w:r>
        <w:t>Ậ</w:t>
      </w:r>
      <w:r>
        <w:t>N</w:t>
      </w:r>
    </w:p>
    <w:p w14:paraId="395694FC" w14:textId="77777777" w:rsidR="00E94DFA" w:rsidRDefault="00F77C87">
      <w:pPr>
        <w:pStyle w:val="Heading3"/>
      </w:pPr>
      <w:bookmarkStart w:id="9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99E4942" w14:textId="77777777" w:rsidR="00E94DFA" w:rsidRDefault="00F77C87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biên b</w:t>
      </w:r>
      <w:r>
        <w:t>ả</w:t>
      </w:r>
      <w:r>
        <w:t>n chính xác</w:t>
      </w:r>
    </w:p>
    <w:p w14:paraId="586D4E47" w14:textId="77777777" w:rsidR="00E94DFA" w:rsidRDefault="00F77C87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7460E9CF" w14:textId="77777777" w:rsidR="00E94DFA" w:rsidRDefault="00F77C87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4F6993E" w14:textId="77777777" w:rsidR="00E94DFA" w:rsidRDefault="00F77C8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361C0DB" w14:textId="77777777" w:rsidR="00E94DFA" w:rsidRDefault="00F77C87">
      <w:pPr>
        <w:pStyle w:val="Heading3"/>
      </w:pPr>
      <w:bookmarkStart w:id="10" w:name="phòng-kế-toán"/>
      <w:bookmarkEnd w:id="9"/>
      <w:r>
        <w:t>Phòng K</w:t>
      </w:r>
      <w:r>
        <w:t>ế</w:t>
      </w:r>
      <w:r>
        <w:t xml:space="preserve"> toán:</w:t>
      </w:r>
    </w:p>
    <w:p w14:paraId="18306987" w14:textId="77777777" w:rsidR="00E94DFA" w:rsidRDefault="00F77C87">
      <w:pPr>
        <w:pStyle w:val="Compact"/>
        <w:numPr>
          <w:ilvl w:val="0"/>
          <w:numId w:val="5"/>
        </w:numPr>
      </w:pPr>
      <w:r>
        <w:t>Đã xem xét biên b</w:t>
      </w:r>
      <w:r>
        <w:t>ả</w:t>
      </w:r>
      <w:r>
        <w:t>n</w:t>
      </w:r>
    </w:p>
    <w:p w14:paraId="144D1CF6" w14:textId="77777777" w:rsidR="00E94DFA" w:rsidRDefault="00F77C87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6D5CD6B1" w14:textId="77777777" w:rsidR="00E94DFA" w:rsidRDefault="00F77C87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1DA52F87" w14:textId="77777777" w:rsidR="00E94DFA" w:rsidRDefault="00F77C8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51CFED2" w14:textId="77777777" w:rsidR="00E94DFA" w:rsidRDefault="00F77C87">
      <w:pPr>
        <w:pStyle w:val="Heading3"/>
      </w:pPr>
      <w:bookmarkStart w:id="11" w:name="ban-giám-hiệu"/>
      <w:bookmarkEnd w:id="10"/>
      <w:r>
        <w:lastRenderedPageBreak/>
        <w:t>Ban Giám hi</w:t>
      </w:r>
      <w:r>
        <w:t>ệ</w:t>
      </w:r>
      <w:r>
        <w:t>u:</w:t>
      </w:r>
    </w:p>
    <w:p w14:paraId="2468A1A5" w14:textId="77777777" w:rsidR="00E94DFA" w:rsidRDefault="00F77C87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5D0E0B3C" w14:textId="77777777" w:rsidR="00E94DFA" w:rsidRDefault="00F77C87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biên b</w:t>
      </w:r>
      <w:r>
        <w:t>ả</w:t>
      </w:r>
      <w:r>
        <w:t>n</w:t>
      </w:r>
    </w:p>
    <w:p w14:paraId="7ED1E3E5" w14:textId="77777777" w:rsidR="00E94DFA" w:rsidRDefault="00F77C87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5520C5FF" w14:textId="77777777" w:rsidR="00E94DFA" w:rsidRDefault="00F77C8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558A093" w14:textId="77777777" w:rsidR="00E94DFA" w:rsidRDefault="00F77C87">
      <w:pPr>
        <w:pStyle w:val="Heading3"/>
      </w:pPr>
      <w:bookmarkStart w:id="12" w:name="hội-đồng-quản-trị"/>
      <w:bookmarkEnd w:id="11"/>
      <w:r>
        <w:t>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:</w:t>
      </w:r>
    </w:p>
    <w:p w14:paraId="1415188C" w14:textId="77777777" w:rsidR="00E94DFA" w:rsidRDefault="00F77C87">
      <w:pPr>
        <w:pStyle w:val="Compact"/>
        <w:numPr>
          <w:ilvl w:val="0"/>
          <w:numId w:val="11"/>
        </w:numPr>
      </w:pPr>
      <w:r>
        <w:t>Đã xem xét và phê duy</w:t>
      </w:r>
      <w:r>
        <w:t>ệ</w:t>
      </w:r>
      <w:r>
        <w:t>t</w:t>
      </w:r>
    </w:p>
    <w:p w14:paraId="085B70FB" w14:textId="77777777" w:rsidR="00E94DFA" w:rsidRDefault="00F77C87">
      <w:pPr>
        <w:pStyle w:val="Compact"/>
        <w:numPr>
          <w:ilvl w:val="0"/>
          <w:numId w:val="12"/>
        </w:numPr>
      </w:pPr>
      <w:r>
        <w:t>Đ</w:t>
      </w:r>
      <w:r>
        <w:t>ồ</w:t>
      </w:r>
      <w:r>
        <w:t>ng ý v</w:t>
      </w:r>
      <w:r>
        <w:t>ớ</w:t>
      </w:r>
      <w:r>
        <w:t>i biên b</w:t>
      </w:r>
      <w:r>
        <w:t>ả</w:t>
      </w:r>
      <w:r>
        <w:t>n</w:t>
      </w:r>
    </w:p>
    <w:p w14:paraId="3709F08D" w14:textId="77777777" w:rsidR="00E94DFA" w:rsidRDefault="00F77C87">
      <w:pPr>
        <w:pStyle w:val="Compact"/>
        <w:numPr>
          <w:ilvl w:val="0"/>
          <w:numId w:val="13"/>
        </w:numPr>
      </w:pPr>
      <w:r>
        <w:t>Cho phép áp d</w:t>
      </w:r>
      <w:r>
        <w:t>ụ</w:t>
      </w:r>
      <w:r>
        <w:t>ng</w:t>
      </w:r>
    </w:p>
    <w:p w14:paraId="135E20E0" w14:textId="77777777" w:rsidR="00E94DFA" w:rsidRDefault="00F77C8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D1FE813" w14:textId="77777777" w:rsidR="00E94DFA" w:rsidRDefault="00F77C87">
      <w:pPr>
        <w:pStyle w:val="Heading2"/>
      </w:pPr>
      <w:bookmarkStart w:id="13" w:name="ghi-chú"/>
      <w:bookmarkEnd w:id="8"/>
      <w:bookmarkEnd w:id="12"/>
      <w:r>
        <w:t>GHI CHÚ</w:t>
      </w:r>
    </w:p>
    <w:p w14:paraId="6C16EB4E" w14:textId="77777777" w:rsidR="00E94DFA" w:rsidRDefault="00F77C87">
      <w:pPr>
        <w:pStyle w:val="Heading2"/>
      </w:pPr>
      <w:bookmarkStart w:id="14" w:name="thông-tin-bổ-sung-1"/>
      <w:bookmarkEnd w:id="13"/>
      <w:r>
        <w:t>### Thông tin b</w:t>
      </w:r>
      <w:r>
        <w:t>ổ</w:t>
      </w:r>
      <w:r>
        <w:t xml:space="preserve"> sung:</w:t>
      </w:r>
    </w:p>
    <w:p w14:paraId="464DF756" w14:textId="77777777" w:rsidR="00E94DFA" w:rsidRDefault="00F77C87">
      <w:pPr>
        <w:pStyle w:val="Heading2"/>
      </w:pPr>
      <w:bookmarkStart w:id="15" w:name="lưu-ý-quan-trọng"/>
      <w:bookmarkEnd w:id="14"/>
      <w:r>
        <w:t>### Lưu ý quan tr</w:t>
      </w:r>
      <w:r>
        <w:t>ọ</w:t>
      </w:r>
      <w:r>
        <w:t>ng:</w:t>
      </w:r>
    </w:p>
    <w:p w14:paraId="38167C94" w14:textId="77777777" w:rsidR="00E94DFA" w:rsidRDefault="00F77C87">
      <w:r>
        <w:pict w14:anchorId="379FC82D">
          <v:rect id="_x0000_i1026" style="width:0;height:1.5pt" o:hralign="center" o:hrstd="t" o:hr="t"/>
        </w:pict>
      </w:r>
    </w:p>
    <w:p w14:paraId="51B6078A" w14:textId="77777777" w:rsidR="00E94DFA" w:rsidRDefault="00F77C87">
      <w:pPr>
        <w:pStyle w:val="FirstParagraph"/>
      </w:pPr>
      <w:r>
        <w:rPr>
          <w:b/>
          <w:bCs/>
        </w:rPr>
        <w:t>Ghi chú:</w:t>
      </w:r>
      <w:r>
        <w:t xml:space="preserve"> 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qu</w:t>
      </w:r>
      <w:r>
        <w:t>ả</w:t>
      </w:r>
      <w:r>
        <w:t>n lý ngân sách.</w:t>
      </w:r>
      <w:bookmarkEnd w:id="0"/>
      <w:bookmarkEnd w:id="15"/>
    </w:p>
    <w:sectPr w:rsidR="00E94DF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BCF39" w14:textId="77777777" w:rsidR="00F77C87" w:rsidRDefault="00F77C87" w:rsidP="0030089C">
      <w:pPr>
        <w:spacing w:line="240" w:lineRule="auto"/>
      </w:pPr>
      <w:r>
        <w:separator/>
      </w:r>
    </w:p>
  </w:endnote>
  <w:endnote w:type="continuationSeparator" w:id="0">
    <w:p w14:paraId="76AE3EFF" w14:textId="77777777" w:rsidR="00F77C87" w:rsidRDefault="00F77C87" w:rsidP="003008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8BB48" w14:textId="77777777" w:rsidR="00F77C87" w:rsidRDefault="00F77C87" w:rsidP="0030089C">
      <w:pPr>
        <w:spacing w:line="240" w:lineRule="auto"/>
      </w:pPr>
      <w:r>
        <w:separator/>
      </w:r>
    </w:p>
  </w:footnote>
  <w:footnote w:type="continuationSeparator" w:id="0">
    <w:p w14:paraId="610491AD" w14:textId="77777777" w:rsidR="00F77C87" w:rsidRDefault="00F77C87" w:rsidP="003008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D8A84" w14:textId="77777777" w:rsidR="0030089C" w:rsidRPr="00A33244" w:rsidRDefault="0030089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487B435" wp14:editId="45192F5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A034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9102B76" w14:textId="77777777" w:rsidR="0030089C" w:rsidRDefault="003008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A5AD5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5AC4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7181AB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DFA"/>
    <w:rsid w:val="0030089C"/>
    <w:rsid w:val="00E94DFA"/>
    <w:rsid w:val="00F7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963AD5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89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89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89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89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0089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008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089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0089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89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89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089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0089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089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089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89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08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89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008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89C"/>
    <w:rPr>
      <w:rFonts w:ascii="Times New Roman" w:hAnsi="Times New Roman"/>
      <w:szCs w:val="22"/>
    </w:rPr>
  </w:style>
  <w:style w:type="character" w:styleId="Emphasis">
    <w:name w:val="Emphasis"/>
    <w:rsid w:val="0030089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0089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0089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0089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008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2026-01-29T09:32:00Z</dcterms:created>
  <dcterms:modified xsi:type="dcterms:W3CDTF">2026-01-29T09:32:00Z</dcterms:modified>
</cp:coreProperties>
</file>