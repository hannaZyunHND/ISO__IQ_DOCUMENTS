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3654C" w14:textId="77777777" w:rsidR="00637026" w:rsidRDefault="00596E8C" w:rsidP="00555749">
      <w:pPr>
        <w:pStyle w:val="Title"/>
      </w:pPr>
      <w:bookmarkStart w:id="0" w:name="bm-70-giấy-nộp-tiền-vào-nsnn"/>
      <w:r>
        <w:t>BM-70: GI</w:t>
      </w:r>
      <w:r>
        <w:t>Ấ</w:t>
      </w:r>
      <w:r>
        <w:t>Y N</w:t>
      </w:r>
      <w:r>
        <w:t>Ộ</w:t>
      </w:r>
      <w:r>
        <w:t>P TI</w:t>
      </w:r>
      <w:r>
        <w:t>Ề</w:t>
      </w:r>
      <w:r>
        <w:t>N VÀO NSNN</w:t>
      </w:r>
    </w:p>
    <w:p w14:paraId="3681BA39" w14:textId="77777777" w:rsidR="00637026" w:rsidRDefault="00596E8C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QT-03-SOP-07-BM-70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29D1FD97" w14:textId="77777777" w:rsidR="00637026" w:rsidRDefault="00596E8C">
      <w:r>
        <w:pict w14:anchorId="09A9607F">
          <v:rect id="_x0000_i1025" style="width:0;height:1.5pt" o:hralign="center" o:hrstd="t" o:hr="t"/>
        </w:pict>
      </w:r>
    </w:p>
    <w:p w14:paraId="77FA5E5F" w14:textId="77777777" w:rsidR="00637026" w:rsidRDefault="00596E8C">
      <w:pPr>
        <w:pStyle w:val="Heading2"/>
      </w:pPr>
      <w:bookmarkStart w:id="1" w:name="thông-tin-giấy-nộp-tiền"/>
      <w:r>
        <w:t>THÔNG TIN GI</w:t>
      </w:r>
      <w:r>
        <w:t>Ấ</w:t>
      </w:r>
      <w:r>
        <w:t>Y N</w:t>
      </w:r>
      <w:r>
        <w:t>Ộ</w:t>
      </w:r>
      <w:r>
        <w:t>P TI</w:t>
      </w:r>
      <w:r>
        <w:t>Ề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0"/>
        <w:gridCol w:w="1157"/>
      </w:tblGrid>
      <w:tr w:rsidR="00637026" w14:paraId="6582DF8D" w14:textId="77777777" w:rsidTr="00555749">
        <w:tc>
          <w:tcPr>
            <w:tcW w:w="0" w:type="auto"/>
          </w:tcPr>
          <w:p w14:paraId="5B035E84" w14:textId="77777777" w:rsidR="00637026" w:rsidRDefault="00596E8C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2B4DDF79" w14:textId="77777777" w:rsidR="00637026" w:rsidRDefault="00596E8C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637026" w14:paraId="5BA0F108" w14:textId="77777777" w:rsidTr="00555749">
        <w:tc>
          <w:tcPr>
            <w:tcW w:w="0" w:type="auto"/>
          </w:tcPr>
          <w:p w14:paraId="68C6FFB5" w14:textId="77777777" w:rsidR="00637026" w:rsidRDefault="00596E8C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gi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y 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354CBAA4" w14:textId="77777777" w:rsidR="00637026" w:rsidRDefault="00637026">
            <w:pPr>
              <w:pStyle w:val="Compact"/>
            </w:pPr>
          </w:p>
        </w:tc>
      </w:tr>
      <w:tr w:rsidR="00637026" w14:paraId="77D2A9C1" w14:textId="77777777" w:rsidTr="00555749">
        <w:tc>
          <w:tcPr>
            <w:tcW w:w="0" w:type="auto"/>
          </w:tcPr>
          <w:p w14:paraId="484B9660" w14:textId="77777777" w:rsidR="00637026" w:rsidRDefault="00596E8C">
            <w:pPr>
              <w:pStyle w:val="Compact"/>
            </w:pPr>
            <w:r>
              <w:rPr>
                <w:b/>
                <w:bCs/>
              </w:rPr>
              <w:t>Ngày 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16D4ABE2" w14:textId="77777777" w:rsidR="00637026" w:rsidRDefault="00637026">
            <w:pPr>
              <w:pStyle w:val="Compact"/>
            </w:pPr>
          </w:p>
        </w:tc>
      </w:tr>
      <w:tr w:rsidR="00637026" w14:paraId="151CABEA" w14:textId="77777777" w:rsidTr="00555749">
        <w:tc>
          <w:tcPr>
            <w:tcW w:w="0" w:type="auto"/>
          </w:tcPr>
          <w:p w14:paraId="67C75B34" w14:textId="77777777" w:rsidR="00637026" w:rsidRDefault="00596E8C">
            <w:pPr>
              <w:pStyle w:val="Compact"/>
            </w:pPr>
            <w:r>
              <w:rPr>
                <w:b/>
                <w:bCs/>
              </w:rPr>
              <w:t>Mã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thu</w:t>
            </w:r>
            <w:r>
              <w:rPr>
                <w:b/>
                <w:bCs/>
              </w:rPr>
              <w:t>ế</w:t>
            </w:r>
          </w:p>
        </w:tc>
        <w:tc>
          <w:tcPr>
            <w:tcW w:w="0" w:type="auto"/>
          </w:tcPr>
          <w:p w14:paraId="6602D119" w14:textId="77777777" w:rsidR="00637026" w:rsidRDefault="00637026">
            <w:pPr>
              <w:pStyle w:val="Compact"/>
            </w:pPr>
          </w:p>
        </w:tc>
      </w:tr>
      <w:tr w:rsidR="00637026" w14:paraId="02031004" w14:textId="77777777" w:rsidTr="00555749">
        <w:tc>
          <w:tcPr>
            <w:tcW w:w="0" w:type="auto"/>
          </w:tcPr>
          <w:p w14:paraId="07FBDED7" w14:textId="77777777" w:rsidR="00637026" w:rsidRDefault="00596E8C">
            <w:pPr>
              <w:pStyle w:val="Compact"/>
            </w:pPr>
            <w:r>
              <w:rPr>
                <w:b/>
                <w:bCs/>
              </w:rPr>
              <w:t>Tên đơn v</w:t>
            </w:r>
            <w:r>
              <w:rPr>
                <w:b/>
                <w:bCs/>
              </w:rPr>
              <w:t>ị</w:t>
            </w:r>
          </w:p>
        </w:tc>
        <w:tc>
          <w:tcPr>
            <w:tcW w:w="0" w:type="auto"/>
          </w:tcPr>
          <w:p w14:paraId="64A0A5BC" w14:textId="77777777" w:rsidR="00637026" w:rsidRDefault="00637026">
            <w:pPr>
              <w:pStyle w:val="Compact"/>
            </w:pPr>
          </w:p>
        </w:tc>
      </w:tr>
    </w:tbl>
    <w:p w14:paraId="4A8A2073" w14:textId="77777777" w:rsidR="00637026" w:rsidRDefault="00596E8C">
      <w:pPr>
        <w:pStyle w:val="Heading2"/>
      </w:pPr>
      <w:bookmarkStart w:id="2" w:name="thông-tin-ngân-hàng"/>
      <w:bookmarkEnd w:id="1"/>
      <w:r>
        <w:t>THÔNG TIN NGÂN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7"/>
        <w:gridCol w:w="1157"/>
      </w:tblGrid>
      <w:tr w:rsidR="00637026" w14:paraId="5018EE13" w14:textId="77777777" w:rsidTr="00555749">
        <w:tc>
          <w:tcPr>
            <w:tcW w:w="0" w:type="auto"/>
          </w:tcPr>
          <w:p w14:paraId="300BC20F" w14:textId="77777777" w:rsidR="00637026" w:rsidRDefault="00596E8C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4E20819B" w14:textId="77777777" w:rsidR="00637026" w:rsidRDefault="00596E8C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637026" w14:paraId="6628C907" w14:textId="77777777" w:rsidTr="00555749">
        <w:tc>
          <w:tcPr>
            <w:tcW w:w="0" w:type="auto"/>
          </w:tcPr>
          <w:p w14:paraId="677235C7" w14:textId="77777777" w:rsidR="00637026" w:rsidRDefault="00596E8C">
            <w:pPr>
              <w:pStyle w:val="Compact"/>
            </w:pPr>
            <w:r>
              <w:rPr>
                <w:b/>
                <w:bCs/>
              </w:rPr>
              <w:t>Tên ngân hàng</w:t>
            </w:r>
          </w:p>
        </w:tc>
        <w:tc>
          <w:tcPr>
            <w:tcW w:w="0" w:type="auto"/>
          </w:tcPr>
          <w:p w14:paraId="2385FC32" w14:textId="77777777" w:rsidR="00637026" w:rsidRDefault="00637026">
            <w:pPr>
              <w:pStyle w:val="Compact"/>
            </w:pPr>
          </w:p>
        </w:tc>
      </w:tr>
      <w:tr w:rsidR="00637026" w14:paraId="1C9CAEA0" w14:textId="77777777" w:rsidTr="00555749">
        <w:tc>
          <w:tcPr>
            <w:tcW w:w="0" w:type="auto"/>
          </w:tcPr>
          <w:p w14:paraId="45B4FA98" w14:textId="77777777" w:rsidR="00637026" w:rsidRDefault="00596E8C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tài kho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4AFE6605" w14:textId="77777777" w:rsidR="00637026" w:rsidRDefault="00637026">
            <w:pPr>
              <w:pStyle w:val="Compact"/>
            </w:pPr>
          </w:p>
        </w:tc>
      </w:tr>
      <w:tr w:rsidR="00637026" w14:paraId="0A68E4BE" w14:textId="77777777" w:rsidTr="00555749">
        <w:tc>
          <w:tcPr>
            <w:tcW w:w="0" w:type="auto"/>
          </w:tcPr>
          <w:p w14:paraId="41E3FDAD" w14:textId="77777777" w:rsidR="00637026" w:rsidRDefault="00596E8C">
            <w:pPr>
              <w:pStyle w:val="Compact"/>
            </w:pPr>
            <w:r>
              <w:rPr>
                <w:b/>
                <w:bCs/>
              </w:rPr>
              <w:t>Tên ch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 xml:space="preserve"> tài kho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6287AF9C" w14:textId="77777777" w:rsidR="00637026" w:rsidRDefault="00637026">
            <w:pPr>
              <w:pStyle w:val="Compact"/>
            </w:pPr>
          </w:p>
        </w:tc>
      </w:tr>
      <w:tr w:rsidR="00637026" w14:paraId="7029B617" w14:textId="77777777" w:rsidTr="00555749">
        <w:tc>
          <w:tcPr>
            <w:tcW w:w="0" w:type="auto"/>
          </w:tcPr>
          <w:p w14:paraId="751C042B" w14:textId="77777777" w:rsidR="00637026" w:rsidRDefault="00596E8C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ỉ</w:t>
            </w:r>
          </w:p>
        </w:tc>
        <w:tc>
          <w:tcPr>
            <w:tcW w:w="0" w:type="auto"/>
          </w:tcPr>
          <w:p w14:paraId="4ED8D9D6" w14:textId="77777777" w:rsidR="00637026" w:rsidRDefault="00637026">
            <w:pPr>
              <w:pStyle w:val="Compact"/>
            </w:pPr>
          </w:p>
        </w:tc>
      </w:tr>
    </w:tbl>
    <w:p w14:paraId="0B3B77E9" w14:textId="77777777" w:rsidR="00637026" w:rsidRDefault="00596E8C">
      <w:pPr>
        <w:pStyle w:val="Heading2"/>
      </w:pPr>
      <w:bookmarkStart w:id="3" w:name="thông-tin-nộp-tiền"/>
      <w:bookmarkEnd w:id="2"/>
      <w:r>
        <w:t>THÔNG TIN N</w:t>
      </w:r>
      <w:r>
        <w:t>Ộ</w:t>
      </w:r>
      <w:r>
        <w:t>P TI</w:t>
      </w:r>
      <w:r>
        <w:t>Ề</w:t>
      </w:r>
      <w:r>
        <w:t>N</w:t>
      </w:r>
    </w:p>
    <w:p w14:paraId="0373DA53" w14:textId="77777777" w:rsidR="00637026" w:rsidRDefault="00596E8C">
      <w:pPr>
        <w:pStyle w:val="Heading3"/>
      </w:pPr>
      <w:bookmarkStart w:id="4" w:name="chi-tiết-nộp-tiền"/>
      <w:r>
        <w:t>1. Chi ti</w:t>
      </w:r>
      <w:r>
        <w:t>ế</w:t>
      </w:r>
      <w:r>
        <w:t>t n</w:t>
      </w:r>
      <w:r>
        <w:t>ộ</w:t>
      </w:r>
      <w:r>
        <w:t>p ti</w:t>
      </w:r>
      <w:r>
        <w:t>ề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4"/>
        <w:gridCol w:w="970"/>
        <w:gridCol w:w="1656"/>
        <w:gridCol w:w="1037"/>
      </w:tblGrid>
      <w:tr w:rsidR="00637026" w14:paraId="1B84E936" w14:textId="77777777" w:rsidTr="00555749">
        <w:tc>
          <w:tcPr>
            <w:tcW w:w="0" w:type="auto"/>
          </w:tcPr>
          <w:p w14:paraId="0E8B49DE" w14:textId="77777777" w:rsidR="00637026" w:rsidRDefault="00596E8C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thu</w:t>
            </w:r>
            <w:r>
              <w:rPr>
                <w:b/>
                <w:bCs/>
              </w:rPr>
              <w:t>ế</w:t>
            </w:r>
          </w:p>
        </w:tc>
        <w:tc>
          <w:tcPr>
            <w:tcW w:w="0" w:type="auto"/>
          </w:tcPr>
          <w:p w14:paraId="109D8778" w14:textId="77777777" w:rsidR="00637026" w:rsidRDefault="00596E8C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ỳ</w:t>
            </w:r>
            <w:r>
              <w:rPr>
                <w:b/>
                <w:bCs/>
              </w:rPr>
              <w:t xml:space="preserve"> 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0662B474" w14:textId="77777777" w:rsidR="00637026" w:rsidRDefault="00596E8C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0" w:type="auto"/>
          </w:tcPr>
          <w:p w14:paraId="13B17FEA" w14:textId="77777777" w:rsidR="00637026" w:rsidRDefault="00596E8C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637026" w14:paraId="44DD55A6" w14:textId="77777777" w:rsidTr="00555749">
        <w:tc>
          <w:tcPr>
            <w:tcW w:w="0" w:type="auto"/>
          </w:tcPr>
          <w:p w14:paraId="54F36EBE" w14:textId="77777777" w:rsidR="00637026" w:rsidRDefault="00596E8C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GTGT</w:t>
            </w:r>
          </w:p>
        </w:tc>
        <w:tc>
          <w:tcPr>
            <w:tcW w:w="0" w:type="auto"/>
          </w:tcPr>
          <w:p w14:paraId="19EC5CB9" w14:textId="77777777" w:rsidR="00637026" w:rsidRDefault="00637026">
            <w:pPr>
              <w:pStyle w:val="Compact"/>
            </w:pPr>
          </w:p>
        </w:tc>
        <w:tc>
          <w:tcPr>
            <w:tcW w:w="0" w:type="auto"/>
          </w:tcPr>
          <w:p w14:paraId="1BADD5B0" w14:textId="77777777" w:rsidR="00637026" w:rsidRDefault="00637026">
            <w:pPr>
              <w:pStyle w:val="Compact"/>
            </w:pPr>
          </w:p>
        </w:tc>
        <w:tc>
          <w:tcPr>
            <w:tcW w:w="0" w:type="auto"/>
          </w:tcPr>
          <w:p w14:paraId="76EB886B" w14:textId="77777777" w:rsidR="00637026" w:rsidRDefault="00637026">
            <w:pPr>
              <w:pStyle w:val="Compact"/>
            </w:pPr>
          </w:p>
        </w:tc>
      </w:tr>
      <w:tr w:rsidR="00637026" w14:paraId="6FC1A726" w14:textId="77777777" w:rsidTr="00555749">
        <w:tc>
          <w:tcPr>
            <w:tcW w:w="0" w:type="auto"/>
          </w:tcPr>
          <w:p w14:paraId="7A2BA6FB" w14:textId="77777777" w:rsidR="00637026" w:rsidRDefault="00596E8C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TNCN</w:t>
            </w:r>
          </w:p>
        </w:tc>
        <w:tc>
          <w:tcPr>
            <w:tcW w:w="0" w:type="auto"/>
          </w:tcPr>
          <w:p w14:paraId="77B1D7AD" w14:textId="77777777" w:rsidR="00637026" w:rsidRDefault="00637026">
            <w:pPr>
              <w:pStyle w:val="Compact"/>
            </w:pPr>
          </w:p>
        </w:tc>
        <w:tc>
          <w:tcPr>
            <w:tcW w:w="0" w:type="auto"/>
          </w:tcPr>
          <w:p w14:paraId="7CAC08A5" w14:textId="77777777" w:rsidR="00637026" w:rsidRDefault="00637026">
            <w:pPr>
              <w:pStyle w:val="Compact"/>
            </w:pPr>
          </w:p>
        </w:tc>
        <w:tc>
          <w:tcPr>
            <w:tcW w:w="0" w:type="auto"/>
          </w:tcPr>
          <w:p w14:paraId="6ED4AB6F" w14:textId="77777777" w:rsidR="00637026" w:rsidRDefault="00637026">
            <w:pPr>
              <w:pStyle w:val="Compact"/>
            </w:pPr>
          </w:p>
        </w:tc>
      </w:tr>
      <w:tr w:rsidR="00637026" w14:paraId="5A34D561" w14:textId="77777777" w:rsidTr="00555749">
        <w:tc>
          <w:tcPr>
            <w:tcW w:w="0" w:type="auto"/>
          </w:tcPr>
          <w:p w14:paraId="7336574F" w14:textId="77777777" w:rsidR="00637026" w:rsidRDefault="00596E8C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TNDN</w:t>
            </w:r>
          </w:p>
        </w:tc>
        <w:tc>
          <w:tcPr>
            <w:tcW w:w="0" w:type="auto"/>
          </w:tcPr>
          <w:p w14:paraId="06C0714E" w14:textId="77777777" w:rsidR="00637026" w:rsidRDefault="00637026">
            <w:pPr>
              <w:pStyle w:val="Compact"/>
            </w:pPr>
          </w:p>
        </w:tc>
        <w:tc>
          <w:tcPr>
            <w:tcW w:w="0" w:type="auto"/>
          </w:tcPr>
          <w:p w14:paraId="1FC77DB4" w14:textId="77777777" w:rsidR="00637026" w:rsidRDefault="00637026">
            <w:pPr>
              <w:pStyle w:val="Compact"/>
            </w:pPr>
          </w:p>
        </w:tc>
        <w:tc>
          <w:tcPr>
            <w:tcW w:w="0" w:type="auto"/>
          </w:tcPr>
          <w:p w14:paraId="432E16FE" w14:textId="77777777" w:rsidR="00637026" w:rsidRDefault="00637026">
            <w:pPr>
              <w:pStyle w:val="Compact"/>
            </w:pPr>
          </w:p>
        </w:tc>
      </w:tr>
      <w:tr w:rsidR="00637026" w14:paraId="27A4CD3E" w14:textId="77777777" w:rsidTr="00555749">
        <w:tc>
          <w:tcPr>
            <w:tcW w:w="0" w:type="auto"/>
          </w:tcPr>
          <w:p w14:paraId="37EAD28A" w14:textId="77777777" w:rsidR="00637026" w:rsidRDefault="00596E8C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469BCBFA" w14:textId="77777777" w:rsidR="00637026" w:rsidRDefault="00637026">
            <w:pPr>
              <w:pStyle w:val="Compact"/>
            </w:pPr>
          </w:p>
        </w:tc>
        <w:tc>
          <w:tcPr>
            <w:tcW w:w="0" w:type="auto"/>
          </w:tcPr>
          <w:p w14:paraId="61ED1979" w14:textId="77777777" w:rsidR="00637026" w:rsidRDefault="00637026">
            <w:pPr>
              <w:pStyle w:val="Compact"/>
            </w:pPr>
          </w:p>
        </w:tc>
        <w:tc>
          <w:tcPr>
            <w:tcW w:w="0" w:type="auto"/>
          </w:tcPr>
          <w:p w14:paraId="5FF72720" w14:textId="77777777" w:rsidR="00637026" w:rsidRDefault="00637026">
            <w:pPr>
              <w:pStyle w:val="Compact"/>
            </w:pPr>
          </w:p>
        </w:tc>
      </w:tr>
    </w:tbl>
    <w:p w14:paraId="78629C76" w14:textId="77777777" w:rsidR="00637026" w:rsidRDefault="00596E8C">
      <w:pPr>
        <w:pStyle w:val="Heading3"/>
      </w:pPr>
      <w:bookmarkStart w:id="5" w:name="thông-tin-chuyển-khoản"/>
      <w:bookmarkEnd w:id="4"/>
      <w:r>
        <w:lastRenderedPageBreak/>
        <w:t>2. Thông tin chuy</w:t>
      </w:r>
      <w:r>
        <w:t>ể</w:t>
      </w:r>
      <w:r>
        <w:t>n kho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1"/>
        <w:gridCol w:w="1157"/>
        <w:gridCol w:w="1037"/>
      </w:tblGrid>
      <w:tr w:rsidR="00637026" w14:paraId="354CCDD9" w14:textId="77777777" w:rsidTr="00555749">
        <w:tc>
          <w:tcPr>
            <w:tcW w:w="0" w:type="auto"/>
          </w:tcPr>
          <w:p w14:paraId="7A194C01" w14:textId="77777777" w:rsidR="00637026" w:rsidRDefault="00596E8C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3785CD5B" w14:textId="77777777" w:rsidR="00637026" w:rsidRDefault="00596E8C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2323F3CD" w14:textId="77777777" w:rsidR="00637026" w:rsidRDefault="00596E8C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637026" w14:paraId="6B60318D" w14:textId="77777777" w:rsidTr="00555749">
        <w:tc>
          <w:tcPr>
            <w:tcW w:w="0" w:type="auto"/>
          </w:tcPr>
          <w:p w14:paraId="5E81D785" w14:textId="77777777" w:rsidR="00637026" w:rsidRDefault="00596E8C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chuy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 kho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3635F36A" w14:textId="77777777" w:rsidR="00637026" w:rsidRDefault="00637026">
            <w:pPr>
              <w:pStyle w:val="Compact"/>
            </w:pPr>
          </w:p>
        </w:tc>
        <w:tc>
          <w:tcPr>
            <w:tcW w:w="0" w:type="auto"/>
          </w:tcPr>
          <w:p w14:paraId="4EC80B24" w14:textId="77777777" w:rsidR="00637026" w:rsidRDefault="00637026">
            <w:pPr>
              <w:pStyle w:val="Compact"/>
            </w:pPr>
          </w:p>
        </w:tc>
      </w:tr>
      <w:tr w:rsidR="00637026" w14:paraId="664C028F" w14:textId="77777777" w:rsidTr="00555749">
        <w:tc>
          <w:tcPr>
            <w:tcW w:w="0" w:type="auto"/>
          </w:tcPr>
          <w:p w14:paraId="6459E761" w14:textId="77777777" w:rsidR="00637026" w:rsidRDefault="00596E8C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chuy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 kho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680E6980" w14:textId="77777777" w:rsidR="00637026" w:rsidRDefault="00637026">
            <w:pPr>
              <w:pStyle w:val="Compact"/>
            </w:pPr>
          </w:p>
        </w:tc>
        <w:tc>
          <w:tcPr>
            <w:tcW w:w="0" w:type="auto"/>
          </w:tcPr>
          <w:p w14:paraId="0BF2379C" w14:textId="77777777" w:rsidR="00637026" w:rsidRDefault="00637026">
            <w:pPr>
              <w:pStyle w:val="Compact"/>
            </w:pPr>
          </w:p>
        </w:tc>
      </w:tr>
      <w:tr w:rsidR="00637026" w14:paraId="6CB7A0BA" w14:textId="77777777" w:rsidTr="00555749">
        <w:tc>
          <w:tcPr>
            <w:tcW w:w="0" w:type="auto"/>
          </w:tcPr>
          <w:p w14:paraId="0D0B0C35" w14:textId="77777777" w:rsidR="00637026" w:rsidRDefault="00596E8C">
            <w:pPr>
              <w:pStyle w:val="Compact"/>
            </w:pPr>
            <w:r>
              <w:rPr>
                <w:b/>
                <w:bCs/>
              </w:rPr>
              <w:t>Ngày chuy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 kho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7BE00213" w14:textId="77777777" w:rsidR="00637026" w:rsidRDefault="00637026">
            <w:pPr>
              <w:pStyle w:val="Compact"/>
            </w:pPr>
          </w:p>
        </w:tc>
        <w:tc>
          <w:tcPr>
            <w:tcW w:w="0" w:type="auto"/>
          </w:tcPr>
          <w:p w14:paraId="5BBC9547" w14:textId="77777777" w:rsidR="00637026" w:rsidRDefault="00637026">
            <w:pPr>
              <w:pStyle w:val="Compact"/>
            </w:pPr>
          </w:p>
        </w:tc>
      </w:tr>
      <w:tr w:rsidR="00637026" w14:paraId="2E746112" w14:textId="77777777" w:rsidTr="00555749">
        <w:tc>
          <w:tcPr>
            <w:tcW w:w="0" w:type="auto"/>
          </w:tcPr>
          <w:p w14:paraId="5B9DFAE7" w14:textId="77777777" w:rsidR="00637026" w:rsidRDefault="00596E8C">
            <w:pPr>
              <w:pStyle w:val="Compact"/>
            </w:pPr>
            <w:r>
              <w:rPr>
                <w:b/>
                <w:bCs/>
              </w:rPr>
              <w:t>Mã giao d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ch</w:t>
            </w:r>
          </w:p>
        </w:tc>
        <w:tc>
          <w:tcPr>
            <w:tcW w:w="0" w:type="auto"/>
          </w:tcPr>
          <w:p w14:paraId="56AF4928" w14:textId="77777777" w:rsidR="00637026" w:rsidRDefault="00637026">
            <w:pPr>
              <w:pStyle w:val="Compact"/>
            </w:pPr>
          </w:p>
        </w:tc>
        <w:tc>
          <w:tcPr>
            <w:tcW w:w="0" w:type="auto"/>
          </w:tcPr>
          <w:p w14:paraId="1D966A2F" w14:textId="77777777" w:rsidR="00637026" w:rsidRDefault="00637026">
            <w:pPr>
              <w:pStyle w:val="Compact"/>
            </w:pPr>
          </w:p>
        </w:tc>
      </w:tr>
    </w:tbl>
    <w:p w14:paraId="41BCBAC4" w14:textId="77777777" w:rsidR="00637026" w:rsidRDefault="00596E8C">
      <w:pPr>
        <w:pStyle w:val="Heading2"/>
      </w:pPr>
      <w:bookmarkStart w:id="6" w:name="xác-nhận"/>
      <w:bookmarkEnd w:id="3"/>
      <w:bookmarkEnd w:id="5"/>
      <w:r>
        <w:t>XÁC NH</w:t>
      </w:r>
      <w:r>
        <w:t>Ậ</w:t>
      </w:r>
      <w:r>
        <w:t>N</w:t>
      </w:r>
    </w:p>
    <w:p w14:paraId="0055D922" w14:textId="77777777" w:rsidR="00637026" w:rsidRDefault="00596E8C">
      <w:pPr>
        <w:pStyle w:val="Heading3"/>
      </w:pPr>
      <w:bookmarkStart w:id="7" w:name="người-nộp"/>
      <w:r>
        <w:t>Ngư</w:t>
      </w:r>
      <w:r>
        <w:t>ờ</w:t>
      </w:r>
      <w:r>
        <w:t>i n</w:t>
      </w:r>
      <w:r>
        <w:t>ộ</w:t>
      </w:r>
      <w:r>
        <w:t>p:</w:t>
      </w:r>
    </w:p>
    <w:p w14:paraId="78779E5A" w14:textId="77777777" w:rsidR="00637026" w:rsidRDefault="00596E8C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2002DAF5" w14:textId="77777777" w:rsidR="00637026" w:rsidRDefault="00596E8C">
      <w:pPr>
        <w:pStyle w:val="Heading3"/>
      </w:pPr>
      <w:bookmarkStart w:id="8" w:name="ngân-hàng"/>
      <w:bookmarkEnd w:id="7"/>
      <w:r>
        <w:t>Ngân hàng:</w:t>
      </w:r>
    </w:p>
    <w:p w14:paraId="2896BF66" w14:textId="77777777" w:rsidR="00637026" w:rsidRDefault="00596E8C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</w:t>
      </w:r>
      <w:r>
        <w:t>_________</w:t>
      </w:r>
    </w:p>
    <w:p w14:paraId="3A397017" w14:textId="77777777" w:rsidR="00637026" w:rsidRDefault="00596E8C">
      <w:r>
        <w:pict w14:anchorId="41E79611">
          <v:rect id="_x0000_i1026" style="width:0;height:1.5pt" o:hralign="center" o:hrstd="t" o:hr="t"/>
        </w:pict>
      </w:r>
    </w:p>
    <w:p w14:paraId="488DF97F" w14:textId="77777777" w:rsidR="00637026" w:rsidRDefault="00596E8C">
      <w:pPr>
        <w:pStyle w:val="FirstParagraph"/>
      </w:pPr>
      <w:r>
        <w:rPr>
          <w:b/>
          <w:bCs/>
        </w:rPr>
        <w:t>Ghi chú:</w:t>
      </w:r>
      <w:r>
        <w:t xml:space="preserve"> Gi</w:t>
      </w:r>
      <w:r>
        <w:t>ấ</w:t>
      </w:r>
      <w:r>
        <w:t>y này c</w:t>
      </w:r>
      <w:r>
        <w:t>ầ</w:t>
      </w:r>
      <w:r>
        <w:t>n đư</w:t>
      </w:r>
      <w:r>
        <w:t>ợ</w:t>
      </w:r>
      <w:r>
        <w:t>c lưu tr</w:t>
      </w:r>
      <w:r>
        <w:t>ữ</w:t>
      </w:r>
      <w:r>
        <w:t xml:space="preserve"> 10 năm.</w:t>
      </w:r>
      <w:bookmarkEnd w:id="0"/>
      <w:bookmarkEnd w:id="6"/>
      <w:bookmarkEnd w:id="8"/>
    </w:p>
    <w:sectPr w:rsidR="00637026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B91489" w14:textId="77777777" w:rsidR="00596E8C" w:rsidRDefault="00596E8C" w:rsidP="00555749">
      <w:pPr>
        <w:spacing w:line="240" w:lineRule="auto"/>
      </w:pPr>
      <w:r>
        <w:separator/>
      </w:r>
    </w:p>
  </w:endnote>
  <w:endnote w:type="continuationSeparator" w:id="0">
    <w:p w14:paraId="24B90C96" w14:textId="77777777" w:rsidR="00596E8C" w:rsidRDefault="00596E8C" w:rsidP="005557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9B6AB5" w14:textId="77777777" w:rsidR="00596E8C" w:rsidRDefault="00596E8C" w:rsidP="00555749">
      <w:pPr>
        <w:spacing w:line="240" w:lineRule="auto"/>
      </w:pPr>
      <w:r>
        <w:separator/>
      </w:r>
    </w:p>
  </w:footnote>
  <w:footnote w:type="continuationSeparator" w:id="0">
    <w:p w14:paraId="08F5D2C2" w14:textId="77777777" w:rsidR="00596E8C" w:rsidRDefault="00596E8C" w:rsidP="0055574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9BA204" w14:textId="77777777" w:rsidR="00555749" w:rsidRPr="00A33244" w:rsidRDefault="00555749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75A3341D" wp14:editId="11133360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71A6D7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0473055A" w14:textId="77777777" w:rsidR="00555749" w:rsidRDefault="005557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A9641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7026"/>
    <w:rsid w:val="00555749"/>
    <w:rsid w:val="00596E8C"/>
    <w:rsid w:val="00637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D59083C"/>
  <w15:docId w15:val="{5A2B0450-2976-431E-82A0-853B56F22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55749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55749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55749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55749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555749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55574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555749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555749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749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749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55749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555749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55749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55749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749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55574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5749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55574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5749"/>
    <w:rPr>
      <w:rFonts w:ascii="Times New Roman" w:hAnsi="Times New Roman"/>
      <w:szCs w:val="22"/>
    </w:rPr>
  </w:style>
  <w:style w:type="character" w:styleId="Emphasis">
    <w:name w:val="Emphasis"/>
    <w:rsid w:val="00555749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555749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555749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55574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55574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2026-02-03T03:44:00Z</dcterms:created>
  <dcterms:modified xsi:type="dcterms:W3CDTF">2026-02-03T03:44:00Z</dcterms:modified>
</cp:coreProperties>
</file>