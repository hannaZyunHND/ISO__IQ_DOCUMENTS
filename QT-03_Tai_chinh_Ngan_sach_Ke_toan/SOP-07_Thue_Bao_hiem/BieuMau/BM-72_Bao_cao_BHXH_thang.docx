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2C5DF" w14:textId="77777777" w:rsidR="007D191F" w:rsidRDefault="006A165E" w:rsidP="0067034F">
      <w:pPr>
        <w:pStyle w:val="Title"/>
      </w:pPr>
      <w:bookmarkStart w:id="0" w:name="bm-72-báo-cáo-bhxh-tháng"/>
      <w:r>
        <w:t>BM-72: BÁO CÁO BHXH THÁNG</w:t>
      </w:r>
    </w:p>
    <w:p w14:paraId="18DDD58E" w14:textId="77777777" w:rsidR="007D191F" w:rsidRDefault="006A165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1565E63" w14:textId="77777777" w:rsidR="007D191F" w:rsidRDefault="006A165E">
      <w:r>
        <w:pict w14:anchorId="5A266EB1">
          <v:rect id="_x0000_i1025" style="width:0;height:1.5pt" o:hralign="center" o:hrstd="t" o:hr="t"/>
        </w:pict>
      </w:r>
    </w:p>
    <w:p w14:paraId="396FBF7A" w14:textId="77777777" w:rsidR="007D191F" w:rsidRDefault="006A165E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7D191F" w14:paraId="5E59FC33" w14:textId="77777777" w:rsidTr="0067034F">
        <w:tc>
          <w:tcPr>
            <w:tcW w:w="0" w:type="auto"/>
          </w:tcPr>
          <w:p w14:paraId="0F11780D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373E33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D191F" w14:paraId="1B549B56" w14:textId="77777777" w:rsidTr="0067034F">
        <w:tc>
          <w:tcPr>
            <w:tcW w:w="0" w:type="auto"/>
          </w:tcPr>
          <w:p w14:paraId="3D2D09EB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3E24A9A" w14:textId="77777777" w:rsidR="007D191F" w:rsidRDefault="007D191F">
            <w:pPr>
              <w:pStyle w:val="Compact"/>
            </w:pPr>
          </w:p>
        </w:tc>
      </w:tr>
      <w:tr w:rsidR="007D191F" w14:paraId="4B2A0497" w14:textId="77777777" w:rsidTr="0067034F">
        <w:tc>
          <w:tcPr>
            <w:tcW w:w="0" w:type="auto"/>
          </w:tcPr>
          <w:p w14:paraId="17D7FE39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4408B3A" w14:textId="77777777" w:rsidR="007D191F" w:rsidRDefault="007D191F">
            <w:pPr>
              <w:pStyle w:val="Compact"/>
            </w:pPr>
          </w:p>
        </w:tc>
      </w:tr>
      <w:tr w:rsidR="007D191F" w14:paraId="529E36C1" w14:textId="77777777" w:rsidTr="0067034F">
        <w:tc>
          <w:tcPr>
            <w:tcW w:w="0" w:type="auto"/>
          </w:tcPr>
          <w:p w14:paraId="25FEEA80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F76FB94" w14:textId="77777777" w:rsidR="007D191F" w:rsidRDefault="007D191F">
            <w:pPr>
              <w:pStyle w:val="Compact"/>
            </w:pPr>
          </w:p>
        </w:tc>
      </w:tr>
      <w:tr w:rsidR="007D191F" w14:paraId="5A470508" w14:textId="77777777" w:rsidTr="0067034F">
        <w:tc>
          <w:tcPr>
            <w:tcW w:w="0" w:type="auto"/>
          </w:tcPr>
          <w:p w14:paraId="1AA769B9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38FAF5B" w14:textId="77777777" w:rsidR="007D191F" w:rsidRDefault="007D191F">
            <w:pPr>
              <w:pStyle w:val="Compact"/>
            </w:pPr>
          </w:p>
        </w:tc>
      </w:tr>
    </w:tbl>
    <w:p w14:paraId="7198EEFA" w14:textId="77777777" w:rsidR="007D191F" w:rsidRDefault="006A165E">
      <w:pPr>
        <w:pStyle w:val="Heading2"/>
      </w:pPr>
      <w:bookmarkStart w:id="2" w:name="tổng-quan-bhxh"/>
      <w:bookmarkEnd w:id="1"/>
      <w:r>
        <w:t>T</w:t>
      </w:r>
      <w:r>
        <w:t>Ổ</w:t>
      </w:r>
      <w:r>
        <w:t>NG QUAN BHXH</w:t>
      </w:r>
    </w:p>
    <w:p w14:paraId="1314DC51" w14:textId="77777777" w:rsidR="007D191F" w:rsidRDefault="006A165E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1"/>
        <w:gridCol w:w="903"/>
        <w:gridCol w:w="1037"/>
      </w:tblGrid>
      <w:tr w:rsidR="007D191F" w14:paraId="0D6B9F50" w14:textId="77777777" w:rsidTr="0067034F">
        <w:tc>
          <w:tcPr>
            <w:tcW w:w="0" w:type="auto"/>
          </w:tcPr>
          <w:p w14:paraId="2254CDB1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A63D6F8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33AAF80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191F" w14:paraId="7E607805" w14:textId="77777777" w:rsidTr="0067034F">
        <w:tc>
          <w:tcPr>
            <w:tcW w:w="0" w:type="auto"/>
          </w:tcPr>
          <w:p w14:paraId="74CB836C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 tham gia BHXH</w:t>
            </w:r>
          </w:p>
        </w:tc>
        <w:tc>
          <w:tcPr>
            <w:tcW w:w="0" w:type="auto"/>
          </w:tcPr>
          <w:p w14:paraId="3E7DAB63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7624D731" w14:textId="77777777" w:rsidR="007D191F" w:rsidRDefault="007D191F">
            <w:pPr>
              <w:pStyle w:val="Compact"/>
            </w:pPr>
          </w:p>
        </w:tc>
      </w:tr>
      <w:tr w:rsidR="007D191F" w14:paraId="44EF01AF" w14:textId="77777777" w:rsidTr="0067034F">
        <w:tc>
          <w:tcPr>
            <w:tcW w:w="0" w:type="auto"/>
          </w:tcPr>
          <w:p w14:paraId="55E95685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lương đóng BHXH</w:t>
            </w:r>
          </w:p>
        </w:tc>
        <w:tc>
          <w:tcPr>
            <w:tcW w:w="0" w:type="auto"/>
          </w:tcPr>
          <w:p w14:paraId="73A90C26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3743F3DC" w14:textId="77777777" w:rsidR="007D191F" w:rsidRDefault="007D191F">
            <w:pPr>
              <w:pStyle w:val="Compact"/>
            </w:pPr>
          </w:p>
        </w:tc>
      </w:tr>
      <w:tr w:rsidR="007D191F" w14:paraId="62DADD3F" w14:textId="77777777" w:rsidTr="0067034F">
        <w:tc>
          <w:tcPr>
            <w:tcW w:w="0" w:type="auto"/>
          </w:tcPr>
          <w:p w14:paraId="20206A59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BHXH DN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đóng</w:t>
            </w:r>
          </w:p>
        </w:tc>
        <w:tc>
          <w:tcPr>
            <w:tcW w:w="0" w:type="auto"/>
          </w:tcPr>
          <w:p w14:paraId="169C8EA8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0F1990F6" w14:textId="77777777" w:rsidR="007D191F" w:rsidRDefault="007D191F">
            <w:pPr>
              <w:pStyle w:val="Compact"/>
            </w:pPr>
          </w:p>
        </w:tc>
      </w:tr>
      <w:tr w:rsidR="007D191F" w14:paraId="6E5470CB" w14:textId="77777777" w:rsidTr="0067034F">
        <w:tc>
          <w:tcPr>
            <w:tcW w:w="0" w:type="auto"/>
          </w:tcPr>
          <w:p w14:paraId="0166965A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BHXH NV đóng</w:t>
            </w:r>
          </w:p>
        </w:tc>
        <w:tc>
          <w:tcPr>
            <w:tcW w:w="0" w:type="auto"/>
          </w:tcPr>
          <w:p w14:paraId="57A2B3B7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17D55617" w14:textId="77777777" w:rsidR="007D191F" w:rsidRDefault="007D191F">
            <w:pPr>
              <w:pStyle w:val="Compact"/>
            </w:pPr>
          </w:p>
        </w:tc>
      </w:tr>
      <w:tr w:rsidR="007D191F" w14:paraId="6D7C7777" w14:textId="77777777" w:rsidTr="0067034F">
        <w:tc>
          <w:tcPr>
            <w:tcW w:w="0" w:type="auto"/>
          </w:tcPr>
          <w:p w14:paraId="3877FDAE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BHXH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E4BBF45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6AF5A9B5" w14:textId="77777777" w:rsidR="007D191F" w:rsidRDefault="007D191F">
            <w:pPr>
              <w:pStyle w:val="Compact"/>
            </w:pPr>
          </w:p>
        </w:tc>
      </w:tr>
    </w:tbl>
    <w:p w14:paraId="5B001407" w14:textId="77777777" w:rsidR="007D191F" w:rsidRDefault="006A165E">
      <w:pPr>
        <w:pStyle w:val="Heading3"/>
      </w:pPr>
      <w:bookmarkStart w:id="4" w:name="phân-tích-theo-loại-bảo-hiểm"/>
      <w:bookmarkEnd w:id="3"/>
      <w:r>
        <w:t>2. Phân tích theo lo</w:t>
      </w:r>
      <w:r>
        <w:t>ạ</w:t>
      </w:r>
      <w:r>
        <w:t>i b</w:t>
      </w:r>
      <w:r>
        <w:t>ả</w:t>
      </w:r>
      <w:r>
        <w:t>o hi</w:t>
      </w:r>
      <w:r>
        <w:t>ể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D191F" w14:paraId="541BAE11" w14:textId="77777777" w:rsidTr="0067034F">
        <w:tc>
          <w:tcPr>
            <w:tcW w:w="1320" w:type="dxa"/>
          </w:tcPr>
          <w:p w14:paraId="2D0D3DDD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BH</w:t>
            </w:r>
          </w:p>
        </w:tc>
        <w:tc>
          <w:tcPr>
            <w:tcW w:w="1320" w:type="dxa"/>
          </w:tcPr>
          <w:p w14:paraId="700B21A5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DN (%)</w:t>
            </w:r>
          </w:p>
        </w:tc>
        <w:tc>
          <w:tcPr>
            <w:tcW w:w="1320" w:type="dxa"/>
          </w:tcPr>
          <w:p w14:paraId="7616B963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NV (%)</w:t>
            </w:r>
          </w:p>
        </w:tc>
        <w:tc>
          <w:tcPr>
            <w:tcW w:w="1320" w:type="dxa"/>
          </w:tcPr>
          <w:p w14:paraId="60D3144F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(%)</w:t>
            </w:r>
          </w:p>
        </w:tc>
        <w:tc>
          <w:tcPr>
            <w:tcW w:w="1320" w:type="dxa"/>
          </w:tcPr>
          <w:p w14:paraId="1CBEF298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320" w:type="dxa"/>
          </w:tcPr>
          <w:p w14:paraId="646D672A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191F" w14:paraId="17A8E7B3" w14:textId="77777777" w:rsidTr="0067034F">
        <w:tc>
          <w:tcPr>
            <w:tcW w:w="1320" w:type="dxa"/>
          </w:tcPr>
          <w:p w14:paraId="44F1AD06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BHXH</w:t>
            </w:r>
          </w:p>
        </w:tc>
        <w:tc>
          <w:tcPr>
            <w:tcW w:w="1320" w:type="dxa"/>
          </w:tcPr>
          <w:p w14:paraId="068799C6" w14:textId="77777777" w:rsidR="007D191F" w:rsidRDefault="006A165E">
            <w:pPr>
              <w:pStyle w:val="Compact"/>
            </w:pPr>
            <w:r>
              <w:t>17.5</w:t>
            </w:r>
          </w:p>
        </w:tc>
        <w:tc>
          <w:tcPr>
            <w:tcW w:w="1320" w:type="dxa"/>
          </w:tcPr>
          <w:p w14:paraId="1B22E533" w14:textId="77777777" w:rsidR="007D191F" w:rsidRDefault="006A165E">
            <w:pPr>
              <w:pStyle w:val="Compact"/>
            </w:pPr>
            <w:r>
              <w:t>8.0</w:t>
            </w:r>
          </w:p>
        </w:tc>
        <w:tc>
          <w:tcPr>
            <w:tcW w:w="1320" w:type="dxa"/>
          </w:tcPr>
          <w:p w14:paraId="24BF85B5" w14:textId="77777777" w:rsidR="007D191F" w:rsidRDefault="006A165E">
            <w:pPr>
              <w:pStyle w:val="Compact"/>
            </w:pPr>
            <w:r>
              <w:t>25.5</w:t>
            </w:r>
          </w:p>
        </w:tc>
        <w:tc>
          <w:tcPr>
            <w:tcW w:w="1320" w:type="dxa"/>
          </w:tcPr>
          <w:p w14:paraId="627942B9" w14:textId="77777777" w:rsidR="007D191F" w:rsidRDefault="007D191F">
            <w:pPr>
              <w:pStyle w:val="Compact"/>
            </w:pPr>
          </w:p>
        </w:tc>
        <w:tc>
          <w:tcPr>
            <w:tcW w:w="1320" w:type="dxa"/>
          </w:tcPr>
          <w:p w14:paraId="6101A878" w14:textId="77777777" w:rsidR="007D191F" w:rsidRDefault="007D191F">
            <w:pPr>
              <w:pStyle w:val="Compact"/>
            </w:pPr>
          </w:p>
        </w:tc>
      </w:tr>
      <w:tr w:rsidR="007D191F" w14:paraId="144F732F" w14:textId="77777777" w:rsidTr="0067034F">
        <w:tc>
          <w:tcPr>
            <w:tcW w:w="1320" w:type="dxa"/>
          </w:tcPr>
          <w:p w14:paraId="45CD8B47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BHYT</w:t>
            </w:r>
          </w:p>
        </w:tc>
        <w:tc>
          <w:tcPr>
            <w:tcW w:w="1320" w:type="dxa"/>
          </w:tcPr>
          <w:p w14:paraId="7965070B" w14:textId="77777777" w:rsidR="007D191F" w:rsidRDefault="006A165E">
            <w:pPr>
              <w:pStyle w:val="Compact"/>
            </w:pPr>
            <w:r>
              <w:t>3.0</w:t>
            </w:r>
          </w:p>
        </w:tc>
        <w:tc>
          <w:tcPr>
            <w:tcW w:w="1320" w:type="dxa"/>
          </w:tcPr>
          <w:p w14:paraId="33CC328C" w14:textId="77777777" w:rsidR="007D191F" w:rsidRDefault="006A165E">
            <w:pPr>
              <w:pStyle w:val="Compact"/>
            </w:pPr>
            <w:r>
              <w:t>1.5</w:t>
            </w:r>
          </w:p>
        </w:tc>
        <w:tc>
          <w:tcPr>
            <w:tcW w:w="1320" w:type="dxa"/>
          </w:tcPr>
          <w:p w14:paraId="3BBC00F2" w14:textId="77777777" w:rsidR="007D191F" w:rsidRDefault="006A165E">
            <w:pPr>
              <w:pStyle w:val="Compact"/>
            </w:pPr>
            <w:r>
              <w:t>4.5</w:t>
            </w:r>
          </w:p>
        </w:tc>
        <w:tc>
          <w:tcPr>
            <w:tcW w:w="1320" w:type="dxa"/>
          </w:tcPr>
          <w:p w14:paraId="367D26D2" w14:textId="77777777" w:rsidR="007D191F" w:rsidRDefault="007D191F">
            <w:pPr>
              <w:pStyle w:val="Compact"/>
            </w:pPr>
          </w:p>
        </w:tc>
        <w:tc>
          <w:tcPr>
            <w:tcW w:w="1320" w:type="dxa"/>
          </w:tcPr>
          <w:p w14:paraId="7A471722" w14:textId="77777777" w:rsidR="007D191F" w:rsidRDefault="007D191F">
            <w:pPr>
              <w:pStyle w:val="Compact"/>
            </w:pPr>
          </w:p>
        </w:tc>
      </w:tr>
      <w:tr w:rsidR="007D191F" w14:paraId="0F2080EC" w14:textId="77777777" w:rsidTr="0067034F">
        <w:tc>
          <w:tcPr>
            <w:tcW w:w="1320" w:type="dxa"/>
          </w:tcPr>
          <w:p w14:paraId="4702810E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BHTN</w:t>
            </w:r>
          </w:p>
        </w:tc>
        <w:tc>
          <w:tcPr>
            <w:tcW w:w="1320" w:type="dxa"/>
          </w:tcPr>
          <w:p w14:paraId="461DCBA7" w14:textId="77777777" w:rsidR="007D191F" w:rsidRDefault="006A165E">
            <w:pPr>
              <w:pStyle w:val="Compact"/>
            </w:pPr>
            <w:r>
              <w:t>1.0</w:t>
            </w:r>
          </w:p>
        </w:tc>
        <w:tc>
          <w:tcPr>
            <w:tcW w:w="1320" w:type="dxa"/>
          </w:tcPr>
          <w:p w14:paraId="001AB025" w14:textId="77777777" w:rsidR="007D191F" w:rsidRDefault="006A165E">
            <w:pPr>
              <w:pStyle w:val="Compact"/>
            </w:pPr>
            <w:r>
              <w:t>1.0</w:t>
            </w:r>
          </w:p>
        </w:tc>
        <w:tc>
          <w:tcPr>
            <w:tcW w:w="1320" w:type="dxa"/>
          </w:tcPr>
          <w:p w14:paraId="1AE43331" w14:textId="77777777" w:rsidR="007D191F" w:rsidRDefault="006A165E">
            <w:pPr>
              <w:pStyle w:val="Compact"/>
            </w:pPr>
            <w:r>
              <w:t>2.0</w:t>
            </w:r>
          </w:p>
        </w:tc>
        <w:tc>
          <w:tcPr>
            <w:tcW w:w="1320" w:type="dxa"/>
          </w:tcPr>
          <w:p w14:paraId="3F8C97AC" w14:textId="77777777" w:rsidR="007D191F" w:rsidRDefault="007D191F">
            <w:pPr>
              <w:pStyle w:val="Compact"/>
            </w:pPr>
          </w:p>
        </w:tc>
        <w:tc>
          <w:tcPr>
            <w:tcW w:w="1320" w:type="dxa"/>
          </w:tcPr>
          <w:p w14:paraId="0FA3848B" w14:textId="77777777" w:rsidR="007D191F" w:rsidRDefault="007D191F">
            <w:pPr>
              <w:pStyle w:val="Compact"/>
            </w:pPr>
          </w:p>
        </w:tc>
      </w:tr>
      <w:tr w:rsidR="007D191F" w14:paraId="5F53EC54" w14:textId="77777777" w:rsidTr="0067034F">
        <w:tc>
          <w:tcPr>
            <w:tcW w:w="1320" w:type="dxa"/>
          </w:tcPr>
          <w:p w14:paraId="6CFE8897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7BCB0528" w14:textId="77777777" w:rsidR="007D191F" w:rsidRDefault="006A165E">
            <w:pPr>
              <w:pStyle w:val="Compact"/>
            </w:pPr>
            <w:r>
              <w:t>21.5</w:t>
            </w:r>
          </w:p>
        </w:tc>
        <w:tc>
          <w:tcPr>
            <w:tcW w:w="1320" w:type="dxa"/>
          </w:tcPr>
          <w:p w14:paraId="3691DCEC" w14:textId="77777777" w:rsidR="007D191F" w:rsidRDefault="006A165E">
            <w:pPr>
              <w:pStyle w:val="Compact"/>
            </w:pPr>
            <w:r>
              <w:t>10.5</w:t>
            </w:r>
          </w:p>
        </w:tc>
        <w:tc>
          <w:tcPr>
            <w:tcW w:w="1320" w:type="dxa"/>
          </w:tcPr>
          <w:p w14:paraId="14D51A49" w14:textId="77777777" w:rsidR="007D191F" w:rsidRDefault="006A165E">
            <w:pPr>
              <w:pStyle w:val="Compact"/>
            </w:pPr>
            <w:r>
              <w:t>32.0</w:t>
            </w:r>
          </w:p>
        </w:tc>
        <w:tc>
          <w:tcPr>
            <w:tcW w:w="1320" w:type="dxa"/>
          </w:tcPr>
          <w:p w14:paraId="4E5E201C" w14:textId="77777777" w:rsidR="007D191F" w:rsidRDefault="007D191F">
            <w:pPr>
              <w:pStyle w:val="Compact"/>
            </w:pPr>
          </w:p>
        </w:tc>
        <w:tc>
          <w:tcPr>
            <w:tcW w:w="1320" w:type="dxa"/>
          </w:tcPr>
          <w:p w14:paraId="0C02B7DA" w14:textId="77777777" w:rsidR="007D191F" w:rsidRDefault="007D191F">
            <w:pPr>
              <w:pStyle w:val="Compact"/>
            </w:pPr>
          </w:p>
        </w:tc>
      </w:tr>
    </w:tbl>
    <w:p w14:paraId="319E2CF5" w14:textId="77777777" w:rsidR="007D191F" w:rsidRDefault="006A165E">
      <w:pPr>
        <w:pStyle w:val="Heading2"/>
      </w:pPr>
      <w:bookmarkStart w:id="5" w:name="chi-tiết-nhân-viên"/>
      <w:bookmarkEnd w:id="2"/>
      <w:bookmarkEnd w:id="4"/>
      <w:r>
        <w:t>CHI TI</w:t>
      </w:r>
      <w:r>
        <w:t>Ế</w:t>
      </w:r>
      <w:r>
        <w:t>T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D191F" w14:paraId="4B7E7FFC" w14:textId="77777777" w:rsidTr="0067034F">
        <w:tc>
          <w:tcPr>
            <w:tcW w:w="1131" w:type="dxa"/>
          </w:tcPr>
          <w:p w14:paraId="1C2F6FB3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2DCDE72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4E4EB300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Lương đóng BH (VNĐ)</w:t>
            </w:r>
          </w:p>
        </w:tc>
        <w:tc>
          <w:tcPr>
            <w:tcW w:w="1131" w:type="dxa"/>
          </w:tcPr>
          <w:p w14:paraId="3C35DCF1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BHXH DN (VNĐ)</w:t>
            </w:r>
          </w:p>
        </w:tc>
        <w:tc>
          <w:tcPr>
            <w:tcW w:w="1131" w:type="dxa"/>
          </w:tcPr>
          <w:p w14:paraId="7969F080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BHXH NV (VNĐ)</w:t>
            </w:r>
          </w:p>
        </w:tc>
        <w:tc>
          <w:tcPr>
            <w:tcW w:w="1131" w:type="dxa"/>
          </w:tcPr>
          <w:p w14:paraId="703C4E5E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(VNĐ)</w:t>
            </w:r>
          </w:p>
        </w:tc>
        <w:tc>
          <w:tcPr>
            <w:tcW w:w="1131" w:type="dxa"/>
          </w:tcPr>
          <w:p w14:paraId="54974D54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191F" w14:paraId="74A9E599" w14:textId="77777777" w:rsidTr="0067034F">
        <w:tc>
          <w:tcPr>
            <w:tcW w:w="1131" w:type="dxa"/>
          </w:tcPr>
          <w:p w14:paraId="4F00B2AC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68D35F4D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0FFBFF9E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518A006D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363F3FFF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3386F0C8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5ACFE5A6" w14:textId="77777777" w:rsidR="007D191F" w:rsidRDefault="007D191F">
            <w:pPr>
              <w:pStyle w:val="Compact"/>
            </w:pPr>
          </w:p>
        </w:tc>
      </w:tr>
      <w:tr w:rsidR="007D191F" w14:paraId="5E9DC1DB" w14:textId="77777777" w:rsidTr="0067034F">
        <w:tc>
          <w:tcPr>
            <w:tcW w:w="1131" w:type="dxa"/>
          </w:tcPr>
          <w:p w14:paraId="34DA05AF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2B18E204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74A38C51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414AE999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71F07B41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31B5634D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16AF5006" w14:textId="77777777" w:rsidR="007D191F" w:rsidRDefault="007D191F">
            <w:pPr>
              <w:pStyle w:val="Compact"/>
            </w:pPr>
          </w:p>
        </w:tc>
      </w:tr>
      <w:tr w:rsidR="007D191F" w14:paraId="753C91AB" w14:textId="77777777" w:rsidTr="0067034F">
        <w:tc>
          <w:tcPr>
            <w:tcW w:w="1131" w:type="dxa"/>
          </w:tcPr>
          <w:p w14:paraId="6522D9EE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050F6478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3A8DFD60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743E2509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0F1FD052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52878B9E" w14:textId="77777777" w:rsidR="007D191F" w:rsidRDefault="007D191F">
            <w:pPr>
              <w:pStyle w:val="Compact"/>
            </w:pPr>
          </w:p>
        </w:tc>
        <w:tc>
          <w:tcPr>
            <w:tcW w:w="1131" w:type="dxa"/>
          </w:tcPr>
          <w:p w14:paraId="3503FE39" w14:textId="77777777" w:rsidR="007D191F" w:rsidRDefault="007D191F">
            <w:pPr>
              <w:pStyle w:val="Compact"/>
            </w:pPr>
          </w:p>
        </w:tc>
      </w:tr>
    </w:tbl>
    <w:p w14:paraId="2FAD3978" w14:textId="77777777" w:rsidR="007D191F" w:rsidRDefault="006A165E">
      <w:pPr>
        <w:pStyle w:val="Heading2"/>
      </w:pPr>
      <w:bookmarkStart w:id="6" w:name="tình-trạng-nộp-bhxh"/>
      <w:bookmarkEnd w:id="5"/>
      <w:r>
        <w:t>TÌNH TR</w:t>
      </w:r>
      <w:r>
        <w:t>Ạ</w:t>
      </w:r>
      <w:r>
        <w:t>NG N</w:t>
      </w:r>
      <w:r>
        <w:t>Ộ</w:t>
      </w:r>
      <w:r>
        <w:t>P BHXH</w:t>
      </w:r>
    </w:p>
    <w:p w14:paraId="23827D3F" w14:textId="77777777" w:rsidR="007D191F" w:rsidRDefault="006A165E">
      <w:pPr>
        <w:pStyle w:val="Heading3"/>
      </w:pPr>
      <w:bookmarkStart w:id="7" w:name="lịch-nộp-bhxh"/>
      <w:r>
        <w:t>1. L</w:t>
      </w:r>
      <w:r>
        <w:t>ị</w:t>
      </w:r>
      <w:r>
        <w:t>ch n</w:t>
      </w:r>
      <w:r>
        <w:t>ộ</w:t>
      </w:r>
      <w:r>
        <w:t>p BHXH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656"/>
        <w:gridCol w:w="1330"/>
        <w:gridCol w:w="1037"/>
      </w:tblGrid>
      <w:tr w:rsidR="007D191F" w14:paraId="1B03A23C" w14:textId="77777777" w:rsidTr="0067034F">
        <w:tc>
          <w:tcPr>
            <w:tcW w:w="0" w:type="auto"/>
          </w:tcPr>
          <w:p w14:paraId="600BACC1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3AEF6445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0CE68416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265EB61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191F" w14:paraId="50FDB64B" w14:textId="77777777" w:rsidTr="0067034F">
        <w:tc>
          <w:tcPr>
            <w:tcW w:w="0" w:type="auto"/>
          </w:tcPr>
          <w:p w14:paraId="7573A1E6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7016FE0C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3D1CF830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1B6A1D96" w14:textId="77777777" w:rsidR="007D191F" w:rsidRDefault="007D191F">
            <w:pPr>
              <w:pStyle w:val="Compact"/>
            </w:pPr>
          </w:p>
        </w:tc>
      </w:tr>
      <w:tr w:rsidR="007D191F" w14:paraId="73941E96" w14:textId="77777777" w:rsidTr="0067034F">
        <w:tc>
          <w:tcPr>
            <w:tcW w:w="0" w:type="auto"/>
          </w:tcPr>
          <w:p w14:paraId="30473AEE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37AC9494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72CCBC9E" w14:textId="77777777" w:rsidR="007D191F" w:rsidRDefault="007D191F">
            <w:pPr>
              <w:pStyle w:val="Compact"/>
            </w:pPr>
          </w:p>
        </w:tc>
        <w:tc>
          <w:tcPr>
            <w:tcW w:w="0" w:type="auto"/>
          </w:tcPr>
          <w:p w14:paraId="336CE4D9" w14:textId="77777777" w:rsidR="007D191F" w:rsidRDefault="007D191F">
            <w:pPr>
              <w:pStyle w:val="Compact"/>
            </w:pPr>
          </w:p>
        </w:tc>
      </w:tr>
    </w:tbl>
    <w:p w14:paraId="146664D2" w14:textId="77777777" w:rsidR="007D191F" w:rsidRDefault="006A165E">
      <w:pPr>
        <w:pStyle w:val="Heading3"/>
      </w:pPr>
      <w:bookmarkStart w:id="8" w:name="đánh-giá"/>
      <w:bookmarkEnd w:id="7"/>
      <w:r>
        <w:t>2.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3010"/>
        <w:gridCol w:w="1037"/>
      </w:tblGrid>
      <w:tr w:rsidR="007D191F" w14:paraId="0B37C3B9" w14:textId="77777777" w:rsidTr="0067034F">
        <w:tc>
          <w:tcPr>
            <w:tcW w:w="0" w:type="auto"/>
          </w:tcPr>
          <w:p w14:paraId="37367760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F8E625C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54603E02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191F" w14:paraId="22003CEA" w14:textId="77777777" w:rsidTr="0067034F">
        <w:tc>
          <w:tcPr>
            <w:tcW w:w="0" w:type="auto"/>
          </w:tcPr>
          <w:p w14:paraId="755C4062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F1EE7EF" w14:textId="77777777" w:rsidR="007D191F" w:rsidRDefault="006A16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0FB4B13D" w14:textId="77777777" w:rsidR="007D191F" w:rsidRDefault="007D191F">
            <w:pPr>
              <w:pStyle w:val="Compact"/>
            </w:pPr>
          </w:p>
        </w:tc>
      </w:tr>
      <w:tr w:rsidR="007D191F" w14:paraId="02A34034" w14:textId="77777777" w:rsidTr="0067034F">
        <w:tc>
          <w:tcPr>
            <w:tcW w:w="0" w:type="auto"/>
          </w:tcPr>
          <w:p w14:paraId="7E2DA8FB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Không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8B8AC6E" w14:textId="77777777" w:rsidR="007D191F" w:rsidRDefault="006A16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1FBBCC8F" w14:textId="77777777" w:rsidR="007D191F" w:rsidRDefault="007D191F">
            <w:pPr>
              <w:pStyle w:val="Compact"/>
            </w:pPr>
          </w:p>
        </w:tc>
      </w:tr>
      <w:tr w:rsidR="007D191F" w14:paraId="0A21E8A4" w14:textId="77777777" w:rsidTr="0067034F">
        <w:tc>
          <w:tcPr>
            <w:tcW w:w="0" w:type="auto"/>
          </w:tcPr>
          <w:p w14:paraId="4BE2AB7C" w14:textId="77777777" w:rsidR="007D191F" w:rsidRDefault="006A165E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BHXH</w:t>
            </w:r>
          </w:p>
        </w:tc>
        <w:tc>
          <w:tcPr>
            <w:tcW w:w="0" w:type="auto"/>
          </w:tcPr>
          <w:p w14:paraId="51D98E69" w14:textId="77777777" w:rsidR="007D191F" w:rsidRDefault="006A16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239453D" w14:textId="77777777" w:rsidR="007D191F" w:rsidRDefault="007D191F">
            <w:pPr>
              <w:pStyle w:val="Compact"/>
            </w:pPr>
          </w:p>
        </w:tc>
      </w:tr>
    </w:tbl>
    <w:p w14:paraId="51E686E3" w14:textId="77777777" w:rsidR="007D191F" w:rsidRDefault="006A165E">
      <w:pPr>
        <w:pStyle w:val="Heading2"/>
      </w:pPr>
      <w:bookmarkStart w:id="9" w:name="xác-nhận"/>
      <w:bookmarkEnd w:id="6"/>
      <w:bookmarkEnd w:id="8"/>
      <w:r>
        <w:t>XÁC NH</w:t>
      </w:r>
      <w:r>
        <w:t>Ậ</w:t>
      </w:r>
      <w:r>
        <w:t>N</w:t>
      </w:r>
    </w:p>
    <w:p w14:paraId="13D18BDB" w14:textId="77777777" w:rsidR="007D191F" w:rsidRDefault="006A165E">
      <w:pPr>
        <w:pStyle w:val="Heading3"/>
      </w:pPr>
      <w:bookmarkStart w:id="10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68EF1EC8" w14:textId="77777777" w:rsidR="007D191F" w:rsidRDefault="006A165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87CD0C6" w14:textId="77777777" w:rsidR="007D191F" w:rsidRDefault="006A165E">
      <w:pPr>
        <w:pStyle w:val="Heading3"/>
      </w:pPr>
      <w:bookmarkStart w:id="11" w:name="kế-toán-trưởng"/>
      <w:bookmarkEnd w:id="10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276207E9" w14:textId="77777777" w:rsidR="007D191F" w:rsidRDefault="006A165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6D63029" w14:textId="77777777" w:rsidR="007D191F" w:rsidRDefault="006A165E">
      <w:pPr>
        <w:pStyle w:val="Heading3"/>
      </w:pPr>
      <w:bookmarkStart w:id="12" w:name="ban-giám-hiệu"/>
      <w:bookmarkEnd w:id="11"/>
      <w:r>
        <w:t>Ban Giám hi</w:t>
      </w:r>
      <w:r>
        <w:t>ệ</w:t>
      </w:r>
      <w:r>
        <w:t>u:</w:t>
      </w:r>
    </w:p>
    <w:p w14:paraId="12028FC8" w14:textId="77777777" w:rsidR="007D191F" w:rsidRDefault="006A165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7529AF1" w14:textId="77777777" w:rsidR="007D191F" w:rsidRDefault="006A165E">
      <w:r>
        <w:pict w14:anchorId="0F715BEA">
          <v:rect id="_x0000_i1026" style="width:0;height:1.5pt" o:hralign="center" o:hrstd="t" o:hr="t"/>
        </w:pict>
      </w:r>
    </w:p>
    <w:p w14:paraId="070EB445" w14:textId="77777777" w:rsidR="007D191F" w:rsidRDefault="006A165E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tháng.</w:t>
      </w:r>
      <w:bookmarkEnd w:id="0"/>
      <w:bookmarkEnd w:id="9"/>
      <w:bookmarkEnd w:id="12"/>
    </w:p>
    <w:sectPr w:rsidR="007D191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09B60" w14:textId="77777777" w:rsidR="006A165E" w:rsidRDefault="006A165E" w:rsidP="0067034F">
      <w:pPr>
        <w:spacing w:line="240" w:lineRule="auto"/>
      </w:pPr>
      <w:r>
        <w:separator/>
      </w:r>
    </w:p>
  </w:endnote>
  <w:endnote w:type="continuationSeparator" w:id="0">
    <w:p w14:paraId="479C018D" w14:textId="77777777" w:rsidR="006A165E" w:rsidRDefault="006A165E" w:rsidP="00670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0E48F" w14:textId="77777777" w:rsidR="006A165E" w:rsidRDefault="006A165E" w:rsidP="0067034F">
      <w:pPr>
        <w:spacing w:line="240" w:lineRule="auto"/>
      </w:pPr>
      <w:r>
        <w:separator/>
      </w:r>
    </w:p>
  </w:footnote>
  <w:footnote w:type="continuationSeparator" w:id="0">
    <w:p w14:paraId="135EB763" w14:textId="77777777" w:rsidR="006A165E" w:rsidRDefault="006A165E" w:rsidP="006703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79CE" w14:textId="77777777" w:rsidR="0067034F" w:rsidRPr="00A33244" w:rsidRDefault="0067034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EC79EEA" wp14:editId="3B2850F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F96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57BC02" w14:textId="77777777" w:rsidR="0067034F" w:rsidRDefault="00670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A3CB3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91F"/>
    <w:rsid w:val="0067034F"/>
    <w:rsid w:val="006A165E"/>
    <w:rsid w:val="007D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739CB8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034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34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034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34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7034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703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7034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7034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4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4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034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034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034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7034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4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703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34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703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34F"/>
    <w:rPr>
      <w:rFonts w:ascii="Times New Roman" w:hAnsi="Times New Roman"/>
      <w:szCs w:val="22"/>
    </w:rPr>
  </w:style>
  <w:style w:type="character" w:styleId="Emphasis">
    <w:name w:val="Emphasis"/>
    <w:rsid w:val="0067034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7034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7034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703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703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2026-02-03T03:45:00Z</dcterms:created>
  <dcterms:modified xsi:type="dcterms:W3CDTF">2026-02-03T03:45:00Z</dcterms:modified>
</cp:coreProperties>
</file>