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E90AF" w14:textId="77777777" w:rsidR="009C64BC" w:rsidRDefault="00B563AA" w:rsidP="00BB0186">
      <w:pPr>
        <w:pStyle w:val="Title"/>
      </w:pPr>
      <w:bookmarkStart w:id="0" w:name="bm-69-tờ-khai-thuế-tndn"/>
      <w:r>
        <w:t>BM-69: T</w:t>
      </w:r>
      <w:r>
        <w:t>Ờ</w:t>
      </w:r>
      <w:r>
        <w:t xml:space="preserve"> KHAI THU</w:t>
      </w:r>
      <w:r>
        <w:t>Ế</w:t>
      </w:r>
      <w:r>
        <w:t xml:space="preserve"> TNDN</w:t>
      </w:r>
    </w:p>
    <w:p w14:paraId="7E213CDC" w14:textId="77777777" w:rsidR="009C64BC" w:rsidRDefault="00B563AA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QT-03-SOP-07-BM-69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C28BDB7" w14:textId="77777777" w:rsidR="009C64BC" w:rsidRDefault="00B563AA">
      <w:r>
        <w:pict w14:anchorId="7125AE18">
          <v:rect id="_x0000_i1025" style="width:0;height:1.5pt" o:hralign="center" o:hrstd="t" o:hr="t"/>
        </w:pict>
      </w:r>
    </w:p>
    <w:p w14:paraId="22030C65" w14:textId="77777777" w:rsidR="009C64BC" w:rsidRDefault="00B563AA">
      <w:pPr>
        <w:pStyle w:val="Heading2"/>
      </w:pPr>
      <w:bookmarkStart w:id="1" w:name="thông-tin-tờ-khai"/>
      <w:r>
        <w:t>THÔNG TIN T</w:t>
      </w:r>
      <w:r>
        <w:t>Ờ</w:t>
      </w:r>
      <w:r>
        <w:t xml:space="preserve"> KHAI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9C64BC" w14:paraId="637386E0" w14:textId="77777777" w:rsidTr="00BB0186">
        <w:tc>
          <w:tcPr>
            <w:tcW w:w="0" w:type="auto"/>
          </w:tcPr>
          <w:p w14:paraId="69FF3C48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FB87BD5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C64BC" w14:paraId="199C432F" w14:textId="77777777" w:rsidTr="00BB0186">
        <w:tc>
          <w:tcPr>
            <w:tcW w:w="0" w:type="auto"/>
          </w:tcPr>
          <w:p w14:paraId="620A19D0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khai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88D239E" w14:textId="77777777" w:rsidR="009C64BC" w:rsidRDefault="009C64BC">
            <w:pPr>
              <w:pStyle w:val="Compact"/>
            </w:pPr>
          </w:p>
        </w:tc>
      </w:tr>
      <w:tr w:rsidR="009C64BC" w14:paraId="68CDC82C" w14:textId="77777777" w:rsidTr="00BB0186">
        <w:tc>
          <w:tcPr>
            <w:tcW w:w="0" w:type="auto"/>
          </w:tcPr>
          <w:p w14:paraId="1ACA334D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5A1EC08D" w14:textId="77777777" w:rsidR="009C64BC" w:rsidRDefault="009C64BC">
            <w:pPr>
              <w:pStyle w:val="Compact"/>
            </w:pPr>
          </w:p>
        </w:tc>
      </w:tr>
      <w:tr w:rsidR="009C64BC" w14:paraId="4BB13665" w14:textId="77777777" w:rsidTr="00BB0186">
        <w:tc>
          <w:tcPr>
            <w:tcW w:w="0" w:type="auto"/>
          </w:tcPr>
          <w:p w14:paraId="39852FDA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45899F4D" w14:textId="77777777" w:rsidR="009C64BC" w:rsidRDefault="009C64BC">
            <w:pPr>
              <w:pStyle w:val="Compact"/>
            </w:pPr>
          </w:p>
        </w:tc>
      </w:tr>
      <w:tr w:rsidR="009C64BC" w14:paraId="2266A7D7" w14:textId="77777777" w:rsidTr="00BB0186">
        <w:tc>
          <w:tcPr>
            <w:tcW w:w="0" w:type="auto"/>
          </w:tcPr>
          <w:p w14:paraId="6880B055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2BF99F72" w14:textId="77777777" w:rsidR="009C64BC" w:rsidRDefault="009C64BC">
            <w:pPr>
              <w:pStyle w:val="Compact"/>
            </w:pPr>
          </w:p>
        </w:tc>
      </w:tr>
    </w:tbl>
    <w:p w14:paraId="5741AB43" w14:textId="77777777" w:rsidR="009C64BC" w:rsidRDefault="00B563AA">
      <w:pPr>
        <w:pStyle w:val="Heading2"/>
      </w:pPr>
      <w:bookmarkStart w:id="2" w:name="thông-tin-doanh-nghiệp"/>
      <w:bookmarkEnd w:id="1"/>
      <w:r>
        <w:t>THÔNG TIN DOANH NGHI</w:t>
      </w:r>
      <w:r>
        <w:t>Ệ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157"/>
      </w:tblGrid>
      <w:tr w:rsidR="009C64BC" w14:paraId="6F2F0C79" w14:textId="77777777" w:rsidTr="00BB0186">
        <w:tc>
          <w:tcPr>
            <w:tcW w:w="0" w:type="auto"/>
          </w:tcPr>
          <w:p w14:paraId="0D54001C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A94F2AF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C64BC" w14:paraId="255ED760" w14:textId="77777777" w:rsidTr="00BB0186">
        <w:tc>
          <w:tcPr>
            <w:tcW w:w="0" w:type="auto"/>
          </w:tcPr>
          <w:p w14:paraId="7AFE632F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0C2FEB34" w14:textId="77777777" w:rsidR="009C64BC" w:rsidRDefault="009C64BC">
            <w:pPr>
              <w:pStyle w:val="Compact"/>
            </w:pPr>
          </w:p>
        </w:tc>
      </w:tr>
      <w:tr w:rsidR="009C64BC" w14:paraId="0299EE38" w14:textId="77777777" w:rsidTr="00BB0186">
        <w:tc>
          <w:tcPr>
            <w:tcW w:w="0" w:type="auto"/>
          </w:tcPr>
          <w:p w14:paraId="42793B2B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FDFAA6D" w14:textId="77777777" w:rsidR="009C64BC" w:rsidRDefault="009C64BC">
            <w:pPr>
              <w:pStyle w:val="Compact"/>
            </w:pPr>
          </w:p>
        </w:tc>
      </w:tr>
      <w:tr w:rsidR="009C64BC" w14:paraId="594D1112" w14:textId="77777777" w:rsidTr="00BB0186">
        <w:tc>
          <w:tcPr>
            <w:tcW w:w="0" w:type="auto"/>
          </w:tcPr>
          <w:p w14:paraId="66548CEB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</w:p>
        </w:tc>
        <w:tc>
          <w:tcPr>
            <w:tcW w:w="0" w:type="auto"/>
          </w:tcPr>
          <w:p w14:paraId="54AF0484" w14:textId="77777777" w:rsidR="009C64BC" w:rsidRDefault="009C64BC">
            <w:pPr>
              <w:pStyle w:val="Compact"/>
            </w:pPr>
          </w:p>
        </w:tc>
      </w:tr>
      <w:tr w:rsidR="009C64BC" w14:paraId="783E83F0" w14:textId="77777777" w:rsidTr="00BB0186">
        <w:tc>
          <w:tcPr>
            <w:tcW w:w="0" w:type="auto"/>
          </w:tcPr>
          <w:p w14:paraId="7C94C690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2927925" w14:textId="77777777" w:rsidR="009C64BC" w:rsidRDefault="009C64BC">
            <w:pPr>
              <w:pStyle w:val="Compact"/>
            </w:pPr>
          </w:p>
        </w:tc>
      </w:tr>
      <w:tr w:rsidR="009C64BC" w14:paraId="474CB981" w14:textId="77777777" w:rsidTr="00BB0186">
        <w:tc>
          <w:tcPr>
            <w:tcW w:w="0" w:type="auto"/>
          </w:tcPr>
          <w:p w14:paraId="11588600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0C197290" w14:textId="77777777" w:rsidR="009C64BC" w:rsidRDefault="009C64BC">
            <w:pPr>
              <w:pStyle w:val="Compact"/>
            </w:pPr>
          </w:p>
        </w:tc>
      </w:tr>
    </w:tbl>
    <w:p w14:paraId="657576BB" w14:textId="77777777" w:rsidR="009C64BC" w:rsidRDefault="00B563AA">
      <w:pPr>
        <w:pStyle w:val="Heading2"/>
      </w:pPr>
      <w:bookmarkStart w:id="3" w:name="doanh-thu-và-chi-phí"/>
      <w:bookmarkEnd w:id="2"/>
      <w:r>
        <w:t>DOANH THU VÀ CHI PHÍ</w:t>
      </w:r>
    </w:p>
    <w:p w14:paraId="6658E136" w14:textId="77777777" w:rsidR="009C64BC" w:rsidRDefault="00B563AA">
      <w:pPr>
        <w:pStyle w:val="Heading3"/>
      </w:pPr>
      <w:bookmarkStart w:id="4" w:name="doanh-thu"/>
      <w:r>
        <w:t>1. Doanh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1656"/>
        <w:gridCol w:w="1037"/>
      </w:tblGrid>
      <w:tr w:rsidR="009C64BC" w14:paraId="4E15949F" w14:textId="77777777" w:rsidTr="00BB0186">
        <w:tc>
          <w:tcPr>
            <w:tcW w:w="0" w:type="auto"/>
          </w:tcPr>
          <w:p w14:paraId="7AC4C96D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A70619E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745DD086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C64BC" w14:paraId="3AD8EA8A" w14:textId="77777777" w:rsidTr="00BB0186">
        <w:tc>
          <w:tcPr>
            <w:tcW w:w="0" w:type="auto"/>
          </w:tcPr>
          <w:p w14:paraId="2CF37FFD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Doanh thu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481D9CA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548CDBCB" w14:textId="77777777" w:rsidR="009C64BC" w:rsidRDefault="009C64BC">
            <w:pPr>
              <w:pStyle w:val="Compact"/>
            </w:pPr>
          </w:p>
        </w:tc>
      </w:tr>
      <w:tr w:rsidR="009C64BC" w14:paraId="6CB8B646" w14:textId="77777777" w:rsidTr="00BB0186">
        <w:tc>
          <w:tcPr>
            <w:tcW w:w="0" w:type="auto"/>
          </w:tcPr>
          <w:p w14:paraId="2EAA8A46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Doanh thu khác</w:t>
            </w:r>
          </w:p>
        </w:tc>
        <w:tc>
          <w:tcPr>
            <w:tcW w:w="0" w:type="auto"/>
          </w:tcPr>
          <w:p w14:paraId="5F87669C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68785DF0" w14:textId="77777777" w:rsidR="009C64BC" w:rsidRDefault="009C64BC">
            <w:pPr>
              <w:pStyle w:val="Compact"/>
            </w:pPr>
          </w:p>
        </w:tc>
      </w:tr>
      <w:tr w:rsidR="009C64BC" w14:paraId="46867391" w14:textId="77777777" w:rsidTr="00BB0186">
        <w:tc>
          <w:tcPr>
            <w:tcW w:w="0" w:type="auto"/>
          </w:tcPr>
          <w:p w14:paraId="05357F76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doanh thu</w:t>
            </w:r>
          </w:p>
        </w:tc>
        <w:tc>
          <w:tcPr>
            <w:tcW w:w="0" w:type="auto"/>
          </w:tcPr>
          <w:p w14:paraId="70679839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5147B20D" w14:textId="77777777" w:rsidR="009C64BC" w:rsidRDefault="009C64BC">
            <w:pPr>
              <w:pStyle w:val="Compact"/>
            </w:pPr>
          </w:p>
        </w:tc>
      </w:tr>
    </w:tbl>
    <w:p w14:paraId="2F0C4929" w14:textId="77777777" w:rsidR="009C64BC" w:rsidRDefault="00B563AA">
      <w:pPr>
        <w:pStyle w:val="Heading3"/>
      </w:pPr>
      <w:bookmarkStart w:id="5" w:name="chi-phí"/>
      <w:bookmarkEnd w:id="4"/>
      <w:r>
        <w:lastRenderedPageBreak/>
        <w:t>2. Chi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1656"/>
        <w:gridCol w:w="1037"/>
      </w:tblGrid>
      <w:tr w:rsidR="009C64BC" w14:paraId="3CCF040F" w14:textId="77777777" w:rsidTr="00BB0186">
        <w:tc>
          <w:tcPr>
            <w:tcW w:w="0" w:type="auto"/>
          </w:tcPr>
          <w:p w14:paraId="055F6850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831844E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5EAD6380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C64BC" w14:paraId="6E03C5F8" w14:textId="77777777" w:rsidTr="00BB0186">
        <w:tc>
          <w:tcPr>
            <w:tcW w:w="0" w:type="auto"/>
          </w:tcPr>
          <w:p w14:paraId="6CDB9621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Chi phí nhân viên</w:t>
            </w:r>
          </w:p>
        </w:tc>
        <w:tc>
          <w:tcPr>
            <w:tcW w:w="0" w:type="auto"/>
          </w:tcPr>
          <w:p w14:paraId="3F1B524B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1630ED14" w14:textId="77777777" w:rsidR="009C64BC" w:rsidRDefault="009C64BC">
            <w:pPr>
              <w:pStyle w:val="Compact"/>
            </w:pPr>
          </w:p>
        </w:tc>
      </w:tr>
      <w:tr w:rsidR="009C64BC" w14:paraId="0F0CB94C" w14:textId="77777777" w:rsidTr="00BB0186">
        <w:tc>
          <w:tcPr>
            <w:tcW w:w="0" w:type="auto"/>
          </w:tcPr>
          <w:p w14:paraId="21CEB3A8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Chi phí 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tư</w:t>
            </w:r>
          </w:p>
        </w:tc>
        <w:tc>
          <w:tcPr>
            <w:tcW w:w="0" w:type="auto"/>
          </w:tcPr>
          <w:p w14:paraId="11CEF18D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4B156692" w14:textId="77777777" w:rsidR="009C64BC" w:rsidRDefault="009C64BC">
            <w:pPr>
              <w:pStyle w:val="Compact"/>
            </w:pPr>
          </w:p>
        </w:tc>
      </w:tr>
      <w:tr w:rsidR="009C64BC" w14:paraId="508AB882" w14:textId="77777777" w:rsidTr="00BB0186">
        <w:tc>
          <w:tcPr>
            <w:tcW w:w="0" w:type="auto"/>
          </w:tcPr>
          <w:p w14:paraId="762D4C4F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Chi phí khác</w:t>
            </w:r>
          </w:p>
        </w:tc>
        <w:tc>
          <w:tcPr>
            <w:tcW w:w="0" w:type="auto"/>
          </w:tcPr>
          <w:p w14:paraId="42D55947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0DCEC5E6" w14:textId="77777777" w:rsidR="009C64BC" w:rsidRDefault="009C64BC">
            <w:pPr>
              <w:pStyle w:val="Compact"/>
            </w:pPr>
          </w:p>
        </w:tc>
      </w:tr>
      <w:tr w:rsidR="009C64BC" w14:paraId="40BD3EA1" w14:textId="77777777" w:rsidTr="00BB0186">
        <w:tc>
          <w:tcPr>
            <w:tcW w:w="0" w:type="auto"/>
          </w:tcPr>
          <w:p w14:paraId="74D536A7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chi phí</w:t>
            </w:r>
          </w:p>
        </w:tc>
        <w:tc>
          <w:tcPr>
            <w:tcW w:w="0" w:type="auto"/>
          </w:tcPr>
          <w:p w14:paraId="329EA64C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0B5E6E61" w14:textId="77777777" w:rsidR="009C64BC" w:rsidRDefault="009C64BC">
            <w:pPr>
              <w:pStyle w:val="Compact"/>
            </w:pPr>
          </w:p>
        </w:tc>
      </w:tr>
    </w:tbl>
    <w:p w14:paraId="37187397" w14:textId="77777777" w:rsidR="009C64BC" w:rsidRDefault="00B563AA">
      <w:pPr>
        <w:pStyle w:val="Heading3"/>
      </w:pPr>
      <w:bookmarkStart w:id="6" w:name="lợi-nhuận-và-thuế"/>
      <w:bookmarkEnd w:id="5"/>
      <w:r>
        <w:t>3. L</w:t>
      </w:r>
      <w:r>
        <w:t>ợ</w:t>
      </w:r>
      <w:r>
        <w:t>i nhu</w:t>
      </w:r>
      <w:r>
        <w:t>ậ</w:t>
      </w:r>
      <w:r>
        <w:t>n và thu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656"/>
        <w:gridCol w:w="1037"/>
      </w:tblGrid>
      <w:tr w:rsidR="009C64BC" w14:paraId="24A7DA8C" w14:textId="77777777" w:rsidTr="00BB0186">
        <w:tc>
          <w:tcPr>
            <w:tcW w:w="0" w:type="auto"/>
          </w:tcPr>
          <w:p w14:paraId="40173E2C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6B9016A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2781AC6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C64BC" w14:paraId="5C3DBF9F" w14:textId="77777777" w:rsidTr="00BB0186">
        <w:tc>
          <w:tcPr>
            <w:tcW w:w="0" w:type="auto"/>
          </w:tcPr>
          <w:p w14:paraId="567804AD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55583631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3423CB5F" w14:textId="77777777" w:rsidR="009C64BC" w:rsidRDefault="009C64BC">
            <w:pPr>
              <w:pStyle w:val="Compact"/>
            </w:pPr>
          </w:p>
        </w:tc>
      </w:tr>
      <w:tr w:rsidR="009C64BC" w14:paraId="15B2BA52" w14:textId="77777777" w:rsidTr="00BB0186">
        <w:tc>
          <w:tcPr>
            <w:tcW w:w="0" w:type="auto"/>
          </w:tcPr>
          <w:p w14:paraId="47ED14DF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 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D468E3E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46CBDB8E" w14:textId="77777777" w:rsidR="009C64BC" w:rsidRDefault="009C64BC">
            <w:pPr>
              <w:pStyle w:val="Compact"/>
            </w:pPr>
          </w:p>
        </w:tc>
      </w:tr>
      <w:tr w:rsidR="009C64BC" w14:paraId="23413F65" w14:textId="77777777" w:rsidTr="00BB0186">
        <w:tc>
          <w:tcPr>
            <w:tcW w:w="0" w:type="auto"/>
          </w:tcPr>
          <w:p w14:paraId="04A28634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tính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6A032505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15B0307F" w14:textId="77777777" w:rsidR="009C64BC" w:rsidRDefault="009C64BC">
            <w:pPr>
              <w:pStyle w:val="Compact"/>
            </w:pPr>
          </w:p>
        </w:tc>
      </w:tr>
      <w:tr w:rsidR="009C64BC" w14:paraId="71132E49" w14:textId="77777777" w:rsidTr="00BB0186">
        <w:tc>
          <w:tcPr>
            <w:tcW w:w="0" w:type="auto"/>
          </w:tcPr>
          <w:p w14:paraId="1929D591" w14:textId="77777777" w:rsidR="009C64BC" w:rsidRDefault="00B563A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TNDN (20%)</w:t>
            </w:r>
          </w:p>
        </w:tc>
        <w:tc>
          <w:tcPr>
            <w:tcW w:w="0" w:type="auto"/>
          </w:tcPr>
          <w:p w14:paraId="74F2E747" w14:textId="77777777" w:rsidR="009C64BC" w:rsidRDefault="009C64BC">
            <w:pPr>
              <w:pStyle w:val="Compact"/>
            </w:pPr>
          </w:p>
        </w:tc>
        <w:tc>
          <w:tcPr>
            <w:tcW w:w="0" w:type="auto"/>
          </w:tcPr>
          <w:p w14:paraId="259F7333" w14:textId="77777777" w:rsidR="009C64BC" w:rsidRDefault="009C64BC">
            <w:pPr>
              <w:pStyle w:val="Compact"/>
            </w:pPr>
          </w:p>
        </w:tc>
      </w:tr>
    </w:tbl>
    <w:p w14:paraId="07E3A0A8" w14:textId="77777777" w:rsidR="009C64BC" w:rsidRDefault="00B563AA">
      <w:pPr>
        <w:pStyle w:val="Heading2"/>
      </w:pPr>
      <w:bookmarkStart w:id="7" w:name="xác-nhận"/>
      <w:bookmarkEnd w:id="3"/>
      <w:bookmarkEnd w:id="6"/>
      <w:r>
        <w:t>XÁC NH</w:t>
      </w:r>
      <w:r>
        <w:t>Ậ</w:t>
      </w:r>
      <w:r>
        <w:t>N</w:t>
      </w:r>
    </w:p>
    <w:p w14:paraId="42970381" w14:textId="77777777" w:rsidR="009C64BC" w:rsidRDefault="00B563AA">
      <w:pPr>
        <w:pStyle w:val="Heading3"/>
      </w:pPr>
      <w:bookmarkStart w:id="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366E47BA" w14:textId="77777777" w:rsidR="009C64BC" w:rsidRDefault="00B563A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3FC27892" w14:textId="77777777" w:rsidR="009C64BC" w:rsidRDefault="00B563AA">
      <w:pPr>
        <w:pStyle w:val="Heading3"/>
      </w:pPr>
      <w:bookmarkStart w:id="9" w:name="kế-toán-trưởng"/>
      <w:bookmarkEnd w:id="8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22985641" w14:textId="77777777" w:rsidR="009C64BC" w:rsidRDefault="00B563A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931AD97" w14:textId="77777777" w:rsidR="009C64BC" w:rsidRDefault="00B563AA">
      <w:pPr>
        <w:pStyle w:val="Heading3"/>
      </w:pPr>
      <w:bookmarkStart w:id="10" w:name="giám-đốchiệu-trưởng"/>
      <w:bookmarkEnd w:id="9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11DD599E" w14:textId="77777777" w:rsidR="009C64BC" w:rsidRDefault="00B563A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3C3BB1E" w14:textId="77777777" w:rsidR="009C64BC" w:rsidRDefault="00B563AA">
      <w:r>
        <w:pict w14:anchorId="4D94B72B">
          <v:rect id="_x0000_i1026" style="width:0;height:1.5pt" o:hralign="center" o:hrstd="t" o:hr="t"/>
        </w:pict>
      </w:r>
    </w:p>
    <w:p w14:paraId="36EE5AFF" w14:textId="77777777" w:rsidR="009C64BC" w:rsidRDefault="00B563AA">
      <w:pPr>
        <w:pStyle w:val="FirstParagraph"/>
      </w:pPr>
      <w:r>
        <w:rPr>
          <w:b/>
          <w:bCs/>
        </w:rPr>
        <w:t>Ghi chú:</w:t>
      </w:r>
      <w:r>
        <w:t xml:space="preserve"> T</w:t>
      </w:r>
      <w:r>
        <w:t>ờ</w:t>
      </w:r>
      <w:r>
        <w:t xml:space="preserve"> khai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ngày 30 tháng cu</w:t>
      </w:r>
      <w:r>
        <w:t>ố</w:t>
      </w:r>
      <w:r>
        <w:t>i quý.</w:t>
      </w:r>
      <w:bookmarkEnd w:id="0"/>
      <w:bookmarkEnd w:id="7"/>
      <w:bookmarkEnd w:id="10"/>
    </w:p>
    <w:sectPr w:rsidR="009C64B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28285" w14:textId="77777777" w:rsidR="00B563AA" w:rsidRDefault="00B563AA" w:rsidP="00BB0186">
      <w:pPr>
        <w:spacing w:line="240" w:lineRule="auto"/>
      </w:pPr>
      <w:r>
        <w:separator/>
      </w:r>
    </w:p>
  </w:endnote>
  <w:endnote w:type="continuationSeparator" w:id="0">
    <w:p w14:paraId="00783C71" w14:textId="77777777" w:rsidR="00B563AA" w:rsidRDefault="00B563AA" w:rsidP="00BB0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9A62C" w14:textId="77777777" w:rsidR="00B563AA" w:rsidRDefault="00B563AA" w:rsidP="00BB0186">
      <w:pPr>
        <w:spacing w:line="240" w:lineRule="auto"/>
      </w:pPr>
      <w:r>
        <w:separator/>
      </w:r>
    </w:p>
  </w:footnote>
  <w:footnote w:type="continuationSeparator" w:id="0">
    <w:p w14:paraId="72D0F373" w14:textId="77777777" w:rsidR="00B563AA" w:rsidRDefault="00B563AA" w:rsidP="00BB01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EED6A" w14:textId="77777777" w:rsidR="00BB0186" w:rsidRPr="00A33244" w:rsidRDefault="00BB018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796BC8B" wp14:editId="1CCC13D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596B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423EFA4" w14:textId="77777777" w:rsidR="00BB0186" w:rsidRDefault="00BB01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4CE92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4BC"/>
    <w:rsid w:val="009C64BC"/>
    <w:rsid w:val="00B563AA"/>
    <w:rsid w:val="00BB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57E093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18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018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018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B018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B018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B018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B018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B018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18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18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B018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B018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018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018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18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B01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18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B01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186"/>
    <w:rPr>
      <w:rFonts w:ascii="Times New Roman" w:hAnsi="Times New Roman"/>
      <w:szCs w:val="22"/>
    </w:rPr>
  </w:style>
  <w:style w:type="character" w:styleId="Emphasis">
    <w:name w:val="Emphasis"/>
    <w:rsid w:val="00BB018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B018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B018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B018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B01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2026-02-03T03:44:00Z</dcterms:created>
  <dcterms:modified xsi:type="dcterms:W3CDTF">2026-02-03T03:44:00Z</dcterms:modified>
</cp:coreProperties>
</file>