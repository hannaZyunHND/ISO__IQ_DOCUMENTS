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68880" w14:textId="77777777" w:rsidR="0092739E" w:rsidRDefault="00505EE6" w:rsidP="0023205A">
      <w:pPr>
        <w:pStyle w:val="Title"/>
      </w:pPr>
      <w:bookmarkStart w:id="0" w:name="bm-67-tờ-khai-thuế-gtgt"/>
      <w:r>
        <w:t>BM-67: T</w:t>
      </w:r>
      <w:r>
        <w:t>Ờ</w:t>
      </w:r>
      <w:r>
        <w:t xml:space="preserve"> KHAI THU</w:t>
      </w:r>
      <w:r>
        <w:t>Ế</w:t>
      </w:r>
      <w:r>
        <w:t xml:space="preserve"> GTGT</w:t>
      </w:r>
    </w:p>
    <w:p w14:paraId="4C7F3CA3" w14:textId="77777777" w:rsidR="0092739E" w:rsidRDefault="00505EE6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QT-03-SOP-07-BM-67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48462483" w14:textId="77777777" w:rsidR="0092739E" w:rsidRDefault="00505EE6">
      <w:r>
        <w:pict w14:anchorId="371D5D49">
          <v:rect id="_x0000_i1025" style="width:0;height:1.5pt" o:hralign="center" o:hrstd="t" o:hr="t"/>
        </w:pict>
      </w:r>
    </w:p>
    <w:p w14:paraId="45F393A0" w14:textId="77777777" w:rsidR="0092739E" w:rsidRDefault="00505EE6">
      <w:pPr>
        <w:pStyle w:val="Heading2"/>
      </w:pPr>
      <w:bookmarkStart w:id="1" w:name="thông-tin-tờ-khai"/>
      <w:r>
        <w:t>THÔNG TIN T</w:t>
      </w:r>
      <w:r>
        <w:t>Ờ</w:t>
      </w:r>
      <w:r>
        <w:t xml:space="preserve"> KHAI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92739E" w14:paraId="1458841B" w14:textId="77777777" w:rsidTr="0023205A">
        <w:tc>
          <w:tcPr>
            <w:tcW w:w="0" w:type="auto"/>
          </w:tcPr>
          <w:p w14:paraId="2C733964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B6D8A1E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2739E" w14:paraId="7DD572A2" w14:textId="77777777" w:rsidTr="0023205A">
        <w:tc>
          <w:tcPr>
            <w:tcW w:w="0" w:type="auto"/>
          </w:tcPr>
          <w:p w14:paraId="22D0C62B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ỳ</w:t>
            </w:r>
            <w:r>
              <w:rPr>
                <w:b/>
                <w:bCs/>
              </w:rPr>
              <w:t xml:space="preserve"> khai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3E4F289A" w14:textId="77777777" w:rsidR="0092739E" w:rsidRDefault="0092739E">
            <w:pPr>
              <w:pStyle w:val="Compact"/>
            </w:pPr>
          </w:p>
        </w:tc>
      </w:tr>
      <w:tr w:rsidR="0092739E" w14:paraId="05836804" w14:textId="77777777" w:rsidTr="0023205A">
        <w:tc>
          <w:tcPr>
            <w:tcW w:w="0" w:type="auto"/>
          </w:tcPr>
          <w:p w14:paraId="009BB721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Mã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70CD0D48" w14:textId="77777777" w:rsidR="0092739E" w:rsidRDefault="0092739E">
            <w:pPr>
              <w:pStyle w:val="Compact"/>
            </w:pPr>
          </w:p>
        </w:tc>
      </w:tr>
      <w:tr w:rsidR="0092739E" w14:paraId="67C0058C" w14:textId="77777777" w:rsidTr="0023205A">
        <w:tc>
          <w:tcPr>
            <w:tcW w:w="0" w:type="auto"/>
          </w:tcPr>
          <w:p w14:paraId="1D3A0CD7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Tên đơn v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570B4E19" w14:textId="77777777" w:rsidR="0092739E" w:rsidRDefault="0092739E">
            <w:pPr>
              <w:pStyle w:val="Compact"/>
            </w:pPr>
          </w:p>
        </w:tc>
      </w:tr>
      <w:tr w:rsidR="0092739E" w14:paraId="301FE372" w14:textId="77777777" w:rsidTr="0023205A">
        <w:tc>
          <w:tcPr>
            <w:tcW w:w="0" w:type="auto"/>
          </w:tcPr>
          <w:p w14:paraId="4CA1BE59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74104B26" w14:textId="77777777" w:rsidR="0092739E" w:rsidRDefault="0092739E">
            <w:pPr>
              <w:pStyle w:val="Compact"/>
            </w:pPr>
          </w:p>
        </w:tc>
      </w:tr>
    </w:tbl>
    <w:p w14:paraId="526562F5" w14:textId="77777777" w:rsidR="0092739E" w:rsidRDefault="00505EE6">
      <w:pPr>
        <w:pStyle w:val="Heading2"/>
      </w:pPr>
      <w:bookmarkStart w:id="2" w:name="thông-tin-doanh-nghiệp"/>
      <w:bookmarkEnd w:id="1"/>
      <w:r>
        <w:t>THÔNG TIN DOANH NGHI</w:t>
      </w:r>
      <w:r>
        <w:t>Ệ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157"/>
      </w:tblGrid>
      <w:tr w:rsidR="0092739E" w14:paraId="6C8039F2" w14:textId="77777777" w:rsidTr="0023205A">
        <w:tc>
          <w:tcPr>
            <w:tcW w:w="0" w:type="auto"/>
          </w:tcPr>
          <w:p w14:paraId="169222FA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7F549FB7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2739E" w14:paraId="5F05ADAB" w14:textId="77777777" w:rsidTr="0023205A">
        <w:tc>
          <w:tcPr>
            <w:tcW w:w="0" w:type="auto"/>
          </w:tcPr>
          <w:p w14:paraId="0E3BEC88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Tên đơn v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2BEDDB60" w14:textId="77777777" w:rsidR="0092739E" w:rsidRDefault="0092739E">
            <w:pPr>
              <w:pStyle w:val="Compact"/>
            </w:pPr>
          </w:p>
        </w:tc>
      </w:tr>
      <w:tr w:rsidR="0092739E" w14:paraId="09BC8CDE" w14:textId="77777777" w:rsidTr="0023205A">
        <w:tc>
          <w:tcPr>
            <w:tcW w:w="0" w:type="auto"/>
          </w:tcPr>
          <w:p w14:paraId="77E45102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Mã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0D04BC68" w14:textId="77777777" w:rsidR="0092739E" w:rsidRDefault="0092739E">
            <w:pPr>
              <w:pStyle w:val="Compact"/>
            </w:pPr>
          </w:p>
        </w:tc>
      </w:tr>
      <w:tr w:rsidR="0092739E" w14:paraId="077A9F2F" w14:textId="77777777" w:rsidTr="0023205A">
        <w:tc>
          <w:tcPr>
            <w:tcW w:w="0" w:type="auto"/>
          </w:tcPr>
          <w:p w14:paraId="2174E523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tr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ở</w:t>
            </w:r>
          </w:p>
        </w:tc>
        <w:tc>
          <w:tcPr>
            <w:tcW w:w="0" w:type="auto"/>
          </w:tcPr>
          <w:p w14:paraId="1C8723F1" w14:textId="77777777" w:rsidR="0092739E" w:rsidRDefault="0092739E">
            <w:pPr>
              <w:pStyle w:val="Compact"/>
            </w:pPr>
          </w:p>
        </w:tc>
      </w:tr>
      <w:tr w:rsidR="0092739E" w14:paraId="22B92A65" w14:textId="77777777" w:rsidTr="0023205A">
        <w:tc>
          <w:tcPr>
            <w:tcW w:w="0" w:type="auto"/>
          </w:tcPr>
          <w:p w14:paraId="06397E42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66AD5595" w14:textId="77777777" w:rsidR="0092739E" w:rsidRDefault="0092739E">
            <w:pPr>
              <w:pStyle w:val="Compact"/>
            </w:pPr>
          </w:p>
        </w:tc>
      </w:tr>
      <w:tr w:rsidR="0092739E" w14:paraId="44FEF0A8" w14:textId="77777777" w:rsidTr="0023205A">
        <w:tc>
          <w:tcPr>
            <w:tcW w:w="0" w:type="auto"/>
          </w:tcPr>
          <w:p w14:paraId="349C226F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64E1C993" w14:textId="77777777" w:rsidR="0092739E" w:rsidRDefault="0092739E">
            <w:pPr>
              <w:pStyle w:val="Compact"/>
            </w:pPr>
          </w:p>
        </w:tc>
      </w:tr>
    </w:tbl>
    <w:p w14:paraId="03633839" w14:textId="77777777" w:rsidR="0092739E" w:rsidRDefault="00505EE6">
      <w:pPr>
        <w:pStyle w:val="Heading2"/>
      </w:pPr>
      <w:bookmarkStart w:id="3" w:name="doanh-thu-và-thuế-gtgt"/>
      <w:bookmarkEnd w:id="2"/>
      <w:r>
        <w:t>DOANH THU VÀ THU</w:t>
      </w:r>
      <w:r>
        <w:t>Ế</w:t>
      </w:r>
      <w:r>
        <w:t xml:space="preserve"> GTGT</w:t>
      </w:r>
    </w:p>
    <w:p w14:paraId="1070985C" w14:textId="77777777" w:rsidR="0092739E" w:rsidRDefault="00505EE6">
      <w:pPr>
        <w:pStyle w:val="Heading3"/>
      </w:pPr>
      <w:bookmarkStart w:id="4" w:name="doanh-thu-chịu-thuế-gtgt"/>
      <w:r>
        <w:t>1. Doanh thu ch</w:t>
      </w:r>
      <w:r>
        <w:t>ị</w:t>
      </w:r>
      <w:r>
        <w:t>u thu</w:t>
      </w:r>
      <w:r>
        <w:t>ế</w:t>
      </w:r>
      <w:r>
        <w:t xml:space="preserve"> GTGT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92739E" w14:paraId="7A6916CD" w14:textId="77777777" w:rsidTr="0023205A">
        <w:tc>
          <w:tcPr>
            <w:tcW w:w="1980" w:type="dxa"/>
          </w:tcPr>
          <w:p w14:paraId="4A91B6FF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1980" w:type="dxa"/>
          </w:tcPr>
          <w:p w14:paraId="5326299B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Doanh thu chưa 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1980" w:type="dxa"/>
          </w:tcPr>
          <w:p w14:paraId="7A16F865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GTGT (VNĐ)</w:t>
            </w:r>
          </w:p>
        </w:tc>
        <w:tc>
          <w:tcPr>
            <w:tcW w:w="1980" w:type="dxa"/>
          </w:tcPr>
          <w:p w14:paraId="5E4439C5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92739E" w14:paraId="35B136C6" w14:textId="77777777" w:rsidTr="0023205A">
        <w:tc>
          <w:tcPr>
            <w:tcW w:w="1980" w:type="dxa"/>
          </w:tcPr>
          <w:p w14:paraId="2C9CA751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Doanh thu d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ch v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giáo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1980" w:type="dxa"/>
          </w:tcPr>
          <w:p w14:paraId="10CB972F" w14:textId="77777777" w:rsidR="0092739E" w:rsidRDefault="0092739E">
            <w:pPr>
              <w:pStyle w:val="Compact"/>
            </w:pPr>
          </w:p>
        </w:tc>
        <w:tc>
          <w:tcPr>
            <w:tcW w:w="1980" w:type="dxa"/>
          </w:tcPr>
          <w:p w14:paraId="6D73A7DC" w14:textId="77777777" w:rsidR="0092739E" w:rsidRDefault="0092739E">
            <w:pPr>
              <w:pStyle w:val="Compact"/>
            </w:pPr>
          </w:p>
        </w:tc>
        <w:tc>
          <w:tcPr>
            <w:tcW w:w="1980" w:type="dxa"/>
          </w:tcPr>
          <w:p w14:paraId="08FB8F32" w14:textId="77777777" w:rsidR="0092739E" w:rsidRDefault="0092739E">
            <w:pPr>
              <w:pStyle w:val="Compact"/>
            </w:pPr>
          </w:p>
        </w:tc>
      </w:tr>
      <w:tr w:rsidR="0092739E" w14:paraId="25669032" w14:textId="77777777" w:rsidTr="0023205A">
        <w:tc>
          <w:tcPr>
            <w:tcW w:w="1980" w:type="dxa"/>
          </w:tcPr>
          <w:p w14:paraId="6A8F19F3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Doanh thu khác</w:t>
            </w:r>
          </w:p>
        </w:tc>
        <w:tc>
          <w:tcPr>
            <w:tcW w:w="1980" w:type="dxa"/>
          </w:tcPr>
          <w:p w14:paraId="0EE37F2F" w14:textId="77777777" w:rsidR="0092739E" w:rsidRDefault="0092739E">
            <w:pPr>
              <w:pStyle w:val="Compact"/>
            </w:pPr>
          </w:p>
        </w:tc>
        <w:tc>
          <w:tcPr>
            <w:tcW w:w="1980" w:type="dxa"/>
          </w:tcPr>
          <w:p w14:paraId="4892E3DF" w14:textId="77777777" w:rsidR="0092739E" w:rsidRDefault="0092739E">
            <w:pPr>
              <w:pStyle w:val="Compact"/>
            </w:pPr>
          </w:p>
        </w:tc>
        <w:tc>
          <w:tcPr>
            <w:tcW w:w="1980" w:type="dxa"/>
          </w:tcPr>
          <w:p w14:paraId="463CCBE3" w14:textId="77777777" w:rsidR="0092739E" w:rsidRDefault="0092739E">
            <w:pPr>
              <w:pStyle w:val="Compact"/>
            </w:pPr>
          </w:p>
        </w:tc>
      </w:tr>
      <w:tr w:rsidR="0092739E" w14:paraId="14000176" w14:textId="77777777" w:rsidTr="0023205A">
        <w:tc>
          <w:tcPr>
            <w:tcW w:w="1980" w:type="dxa"/>
          </w:tcPr>
          <w:p w14:paraId="6AB681A3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lastRenderedPageBreak/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980" w:type="dxa"/>
          </w:tcPr>
          <w:p w14:paraId="7698423F" w14:textId="77777777" w:rsidR="0092739E" w:rsidRDefault="0092739E">
            <w:pPr>
              <w:pStyle w:val="Compact"/>
            </w:pPr>
          </w:p>
        </w:tc>
        <w:tc>
          <w:tcPr>
            <w:tcW w:w="1980" w:type="dxa"/>
          </w:tcPr>
          <w:p w14:paraId="4A326AA4" w14:textId="77777777" w:rsidR="0092739E" w:rsidRDefault="0092739E">
            <w:pPr>
              <w:pStyle w:val="Compact"/>
            </w:pPr>
          </w:p>
        </w:tc>
        <w:tc>
          <w:tcPr>
            <w:tcW w:w="1980" w:type="dxa"/>
          </w:tcPr>
          <w:p w14:paraId="0B31E3E2" w14:textId="77777777" w:rsidR="0092739E" w:rsidRDefault="0092739E">
            <w:pPr>
              <w:pStyle w:val="Compact"/>
            </w:pPr>
          </w:p>
        </w:tc>
      </w:tr>
    </w:tbl>
    <w:p w14:paraId="5F44D3B9" w14:textId="77777777" w:rsidR="0092739E" w:rsidRDefault="00505EE6">
      <w:pPr>
        <w:pStyle w:val="Heading3"/>
      </w:pPr>
      <w:bookmarkStart w:id="5" w:name="thuế-gtgt-đầu-vào-được-khấu-trừ"/>
      <w:bookmarkEnd w:id="4"/>
      <w:r>
        <w:t>2. Thu</w:t>
      </w:r>
      <w:r>
        <w:t>ế</w:t>
      </w:r>
      <w:r>
        <w:t xml:space="preserve"> GTGT đ</w:t>
      </w:r>
      <w:r>
        <w:t>ầ</w:t>
      </w:r>
      <w:r>
        <w:t>u vào đư</w:t>
      </w:r>
      <w:r>
        <w:t>ợ</w:t>
      </w:r>
      <w:r>
        <w:t>c kh</w:t>
      </w:r>
      <w:r>
        <w:t>ấ</w:t>
      </w:r>
      <w:r>
        <w:t>u tr</w:t>
      </w:r>
      <w:r>
        <w:t>ừ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92739E" w14:paraId="4D4339EA" w14:textId="77777777" w:rsidTr="0023205A">
        <w:tc>
          <w:tcPr>
            <w:tcW w:w="1980" w:type="dxa"/>
          </w:tcPr>
          <w:p w14:paraId="6E7B4176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1980" w:type="dxa"/>
          </w:tcPr>
          <w:p w14:paraId="098B433B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Giá tr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chưa 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1980" w:type="dxa"/>
          </w:tcPr>
          <w:p w14:paraId="3E9EEF8C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GTGT (VNĐ)</w:t>
            </w:r>
          </w:p>
        </w:tc>
        <w:tc>
          <w:tcPr>
            <w:tcW w:w="1980" w:type="dxa"/>
          </w:tcPr>
          <w:p w14:paraId="7258A1C7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92739E" w14:paraId="2DF843C4" w14:textId="77777777" w:rsidTr="0023205A">
        <w:tc>
          <w:tcPr>
            <w:tcW w:w="1980" w:type="dxa"/>
          </w:tcPr>
          <w:p w14:paraId="2711B222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Hàng hóa, d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ch v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mua vào</w:t>
            </w:r>
          </w:p>
        </w:tc>
        <w:tc>
          <w:tcPr>
            <w:tcW w:w="1980" w:type="dxa"/>
          </w:tcPr>
          <w:p w14:paraId="6CEB79F2" w14:textId="77777777" w:rsidR="0092739E" w:rsidRDefault="0092739E">
            <w:pPr>
              <w:pStyle w:val="Compact"/>
            </w:pPr>
          </w:p>
        </w:tc>
        <w:tc>
          <w:tcPr>
            <w:tcW w:w="1980" w:type="dxa"/>
          </w:tcPr>
          <w:p w14:paraId="20B23094" w14:textId="77777777" w:rsidR="0092739E" w:rsidRDefault="0092739E">
            <w:pPr>
              <w:pStyle w:val="Compact"/>
            </w:pPr>
          </w:p>
        </w:tc>
        <w:tc>
          <w:tcPr>
            <w:tcW w:w="1980" w:type="dxa"/>
          </w:tcPr>
          <w:p w14:paraId="6EFE5463" w14:textId="77777777" w:rsidR="0092739E" w:rsidRDefault="0092739E">
            <w:pPr>
              <w:pStyle w:val="Compact"/>
            </w:pPr>
          </w:p>
        </w:tc>
      </w:tr>
      <w:tr w:rsidR="0092739E" w14:paraId="7348DDC9" w14:textId="77777777" w:rsidTr="0023205A">
        <w:tc>
          <w:tcPr>
            <w:tcW w:w="1980" w:type="dxa"/>
          </w:tcPr>
          <w:p w14:paraId="284C7BF7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Tài s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c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nh</w:t>
            </w:r>
          </w:p>
        </w:tc>
        <w:tc>
          <w:tcPr>
            <w:tcW w:w="1980" w:type="dxa"/>
          </w:tcPr>
          <w:p w14:paraId="193C6A54" w14:textId="77777777" w:rsidR="0092739E" w:rsidRDefault="0092739E">
            <w:pPr>
              <w:pStyle w:val="Compact"/>
            </w:pPr>
          </w:p>
        </w:tc>
        <w:tc>
          <w:tcPr>
            <w:tcW w:w="1980" w:type="dxa"/>
          </w:tcPr>
          <w:p w14:paraId="3DC7E9D0" w14:textId="77777777" w:rsidR="0092739E" w:rsidRDefault="0092739E">
            <w:pPr>
              <w:pStyle w:val="Compact"/>
            </w:pPr>
          </w:p>
        </w:tc>
        <w:tc>
          <w:tcPr>
            <w:tcW w:w="1980" w:type="dxa"/>
          </w:tcPr>
          <w:p w14:paraId="3961AD79" w14:textId="77777777" w:rsidR="0092739E" w:rsidRDefault="0092739E">
            <w:pPr>
              <w:pStyle w:val="Compact"/>
            </w:pPr>
          </w:p>
        </w:tc>
      </w:tr>
      <w:tr w:rsidR="0092739E" w14:paraId="793EC31D" w14:textId="77777777" w:rsidTr="0023205A">
        <w:tc>
          <w:tcPr>
            <w:tcW w:w="1980" w:type="dxa"/>
          </w:tcPr>
          <w:p w14:paraId="4D715843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980" w:type="dxa"/>
          </w:tcPr>
          <w:p w14:paraId="1053E014" w14:textId="77777777" w:rsidR="0092739E" w:rsidRDefault="0092739E">
            <w:pPr>
              <w:pStyle w:val="Compact"/>
            </w:pPr>
          </w:p>
        </w:tc>
        <w:tc>
          <w:tcPr>
            <w:tcW w:w="1980" w:type="dxa"/>
          </w:tcPr>
          <w:p w14:paraId="7CC81BA8" w14:textId="77777777" w:rsidR="0092739E" w:rsidRDefault="0092739E">
            <w:pPr>
              <w:pStyle w:val="Compact"/>
            </w:pPr>
          </w:p>
        </w:tc>
        <w:tc>
          <w:tcPr>
            <w:tcW w:w="1980" w:type="dxa"/>
          </w:tcPr>
          <w:p w14:paraId="23D9E54F" w14:textId="77777777" w:rsidR="0092739E" w:rsidRDefault="0092739E">
            <w:pPr>
              <w:pStyle w:val="Compact"/>
            </w:pPr>
          </w:p>
        </w:tc>
      </w:tr>
    </w:tbl>
    <w:p w14:paraId="77D0314F" w14:textId="77777777" w:rsidR="0092739E" w:rsidRDefault="00505EE6">
      <w:pPr>
        <w:pStyle w:val="Heading3"/>
      </w:pPr>
      <w:bookmarkStart w:id="6" w:name="thuế-gtgt-phải-nộp"/>
      <w:bookmarkEnd w:id="5"/>
      <w:r>
        <w:t>3. Thu</w:t>
      </w:r>
      <w:r>
        <w:t>ế</w:t>
      </w:r>
      <w:r>
        <w:t xml:space="preserve"> GTGT ph</w:t>
      </w:r>
      <w:r>
        <w:t>ả</w:t>
      </w:r>
      <w:r>
        <w:t>i n</w:t>
      </w:r>
      <w:r>
        <w:t>ộ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18"/>
        <w:gridCol w:w="1656"/>
        <w:gridCol w:w="1037"/>
      </w:tblGrid>
      <w:tr w:rsidR="0092739E" w14:paraId="3C1867CA" w14:textId="77777777" w:rsidTr="0023205A">
        <w:tc>
          <w:tcPr>
            <w:tcW w:w="0" w:type="auto"/>
          </w:tcPr>
          <w:p w14:paraId="0900949F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7652410B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4C96466B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92739E" w14:paraId="73EA8AEE" w14:textId="77777777" w:rsidTr="0023205A">
        <w:tc>
          <w:tcPr>
            <w:tcW w:w="0" w:type="auto"/>
          </w:tcPr>
          <w:p w14:paraId="0F527FF6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GTGT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ra</w:t>
            </w:r>
          </w:p>
        </w:tc>
        <w:tc>
          <w:tcPr>
            <w:tcW w:w="0" w:type="auto"/>
          </w:tcPr>
          <w:p w14:paraId="6B03B018" w14:textId="77777777" w:rsidR="0092739E" w:rsidRDefault="0092739E">
            <w:pPr>
              <w:pStyle w:val="Compact"/>
            </w:pPr>
          </w:p>
        </w:tc>
        <w:tc>
          <w:tcPr>
            <w:tcW w:w="0" w:type="auto"/>
          </w:tcPr>
          <w:p w14:paraId="07877D9C" w14:textId="77777777" w:rsidR="0092739E" w:rsidRDefault="0092739E">
            <w:pPr>
              <w:pStyle w:val="Compact"/>
            </w:pPr>
          </w:p>
        </w:tc>
      </w:tr>
      <w:tr w:rsidR="0092739E" w14:paraId="03066467" w14:textId="77777777" w:rsidTr="0023205A">
        <w:tc>
          <w:tcPr>
            <w:tcW w:w="0" w:type="auto"/>
          </w:tcPr>
          <w:p w14:paraId="07E0D4AF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GTGT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vào 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 kh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tr</w:t>
            </w:r>
            <w:r>
              <w:rPr>
                <w:b/>
                <w:bCs/>
              </w:rPr>
              <w:t>ừ</w:t>
            </w:r>
          </w:p>
        </w:tc>
        <w:tc>
          <w:tcPr>
            <w:tcW w:w="0" w:type="auto"/>
          </w:tcPr>
          <w:p w14:paraId="574BF9BE" w14:textId="77777777" w:rsidR="0092739E" w:rsidRDefault="0092739E">
            <w:pPr>
              <w:pStyle w:val="Compact"/>
            </w:pPr>
          </w:p>
        </w:tc>
        <w:tc>
          <w:tcPr>
            <w:tcW w:w="0" w:type="auto"/>
          </w:tcPr>
          <w:p w14:paraId="18B8C265" w14:textId="77777777" w:rsidR="0092739E" w:rsidRDefault="0092739E">
            <w:pPr>
              <w:pStyle w:val="Compact"/>
            </w:pPr>
          </w:p>
        </w:tc>
      </w:tr>
      <w:tr w:rsidR="0092739E" w14:paraId="46B2ACBB" w14:textId="77777777" w:rsidTr="0023205A">
        <w:tc>
          <w:tcPr>
            <w:tcW w:w="0" w:type="auto"/>
          </w:tcPr>
          <w:p w14:paraId="27467060" w14:textId="77777777" w:rsidR="0092739E" w:rsidRDefault="00505EE6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GTGT 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5451EC1E" w14:textId="77777777" w:rsidR="0092739E" w:rsidRDefault="0092739E">
            <w:pPr>
              <w:pStyle w:val="Compact"/>
            </w:pPr>
          </w:p>
        </w:tc>
        <w:tc>
          <w:tcPr>
            <w:tcW w:w="0" w:type="auto"/>
          </w:tcPr>
          <w:p w14:paraId="65DC1230" w14:textId="77777777" w:rsidR="0092739E" w:rsidRDefault="0092739E">
            <w:pPr>
              <w:pStyle w:val="Compact"/>
            </w:pPr>
          </w:p>
        </w:tc>
      </w:tr>
    </w:tbl>
    <w:p w14:paraId="4F994DFC" w14:textId="77777777" w:rsidR="0092739E" w:rsidRDefault="00505EE6">
      <w:pPr>
        <w:pStyle w:val="Heading2"/>
      </w:pPr>
      <w:bookmarkStart w:id="7" w:name="xác-nhận"/>
      <w:bookmarkEnd w:id="3"/>
      <w:bookmarkEnd w:id="6"/>
      <w:r>
        <w:t>XÁC NH</w:t>
      </w:r>
      <w:r>
        <w:t>Ậ</w:t>
      </w:r>
      <w:r>
        <w:t>N</w:t>
      </w:r>
    </w:p>
    <w:p w14:paraId="4751A466" w14:textId="77777777" w:rsidR="0092739E" w:rsidRDefault="00505EE6">
      <w:pPr>
        <w:pStyle w:val="Heading3"/>
      </w:pPr>
      <w:bookmarkStart w:id="8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221CAD74" w14:textId="77777777" w:rsidR="0092739E" w:rsidRDefault="00505EE6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1371129" w14:textId="77777777" w:rsidR="0092739E" w:rsidRDefault="00505EE6">
      <w:pPr>
        <w:pStyle w:val="Heading3"/>
      </w:pPr>
      <w:bookmarkStart w:id="9" w:name="kế-toán-trưởng"/>
      <w:bookmarkEnd w:id="8"/>
      <w:r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789A1973" w14:textId="77777777" w:rsidR="0092739E" w:rsidRDefault="00505EE6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ACF3C86" w14:textId="77777777" w:rsidR="0092739E" w:rsidRDefault="00505EE6">
      <w:pPr>
        <w:pStyle w:val="Heading3"/>
      </w:pPr>
      <w:bookmarkStart w:id="10" w:name="giám-đốchiệu-trưởng"/>
      <w:bookmarkEnd w:id="9"/>
      <w:r>
        <w:t>Giám đ</w:t>
      </w:r>
      <w:r>
        <w:t>ố</w:t>
      </w:r>
      <w:r>
        <w:t>c/Hi</w:t>
      </w:r>
      <w:r>
        <w:t>ệ</w:t>
      </w:r>
      <w:r>
        <w:t>u trư</w:t>
      </w:r>
      <w:r>
        <w:t>ở</w:t>
      </w:r>
      <w:r>
        <w:t>ng:</w:t>
      </w:r>
    </w:p>
    <w:p w14:paraId="0B51C251" w14:textId="77777777" w:rsidR="0092739E" w:rsidRDefault="00505EE6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A984489" w14:textId="77777777" w:rsidR="0092739E" w:rsidRDefault="00505EE6">
      <w:r>
        <w:pict w14:anchorId="7C9096A7">
          <v:rect id="_x0000_i1026" style="width:0;height:1.5pt" o:hralign="center" o:hrstd="t" o:hr="t"/>
        </w:pict>
      </w:r>
    </w:p>
    <w:p w14:paraId="1E8A34EE" w14:textId="77777777" w:rsidR="0092739E" w:rsidRDefault="00505EE6">
      <w:pPr>
        <w:pStyle w:val="FirstParagraph"/>
      </w:pPr>
      <w:r>
        <w:rPr>
          <w:b/>
          <w:bCs/>
        </w:rPr>
        <w:t>Ghi chú:</w:t>
      </w:r>
      <w:r>
        <w:t xml:space="preserve"> T</w:t>
      </w:r>
      <w:r>
        <w:t>ờ</w:t>
      </w:r>
      <w:r>
        <w:t xml:space="preserve"> khai này c</w:t>
      </w:r>
      <w:r>
        <w:t>ầ</w:t>
      </w:r>
      <w:r>
        <w:t>n đư</w:t>
      </w:r>
      <w:r>
        <w:t>ợ</w:t>
      </w:r>
      <w:r>
        <w:t>c n</w:t>
      </w:r>
      <w:r>
        <w:t>ộ</w:t>
      </w:r>
      <w:r>
        <w:t>p trư</w:t>
      </w:r>
      <w:r>
        <w:t>ớ</w:t>
      </w:r>
      <w:r>
        <w:t>c ngày 20 tháng sau.</w:t>
      </w:r>
      <w:bookmarkEnd w:id="0"/>
      <w:bookmarkEnd w:id="7"/>
      <w:bookmarkEnd w:id="10"/>
    </w:p>
    <w:sectPr w:rsidR="0092739E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7930E" w14:textId="77777777" w:rsidR="00505EE6" w:rsidRDefault="00505EE6" w:rsidP="0023205A">
      <w:pPr>
        <w:spacing w:line="240" w:lineRule="auto"/>
      </w:pPr>
      <w:r>
        <w:separator/>
      </w:r>
    </w:p>
  </w:endnote>
  <w:endnote w:type="continuationSeparator" w:id="0">
    <w:p w14:paraId="60B8A36A" w14:textId="77777777" w:rsidR="00505EE6" w:rsidRDefault="00505EE6" w:rsidP="002320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74A34" w14:textId="77777777" w:rsidR="00505EE6" w:rsidRDefault="00505EE6" w:rsidP="0023205A">
      <w:pPr>
        <w:spacing w:line="240" w:lineRule="auto"/>
      </w:pPr>
      <w:r>
        <w:separator/>
      </w:r>
    </w:p>
  </w:footnote>
  <w:footnote w:type="continuationSeparator" w:id="0">
    <w:p w14:paraId="11AB6493" w14:textId="77777777" w:rsidR="00505EE6" w:rsidRDefault="00505EE6" w:rsidP="002320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25F56" w14:textId="77777777" w:rsidR="0023205A" w:rsidRPr="00A33244" w:rsidRDefault="0023205A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3A03E95" wp14:editId="258DB9E4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77B28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F837584" w14:textId="77777777" w:rsidR="0023205A" w:rsidRDefault="002320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E9651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739E"/>
    <w:rsid w:val="0023205A"/>
    <w:rsid w:val="00505EE6"/>
    <w:rsid w:val="0092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1E15F73"/>
  <w15:docId w15:val="{5A2B0450-2976-431E-82A0-853B56F2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3205A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205A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3205A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3205A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3205A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23205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3205A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23205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05A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05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205A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23205A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3205A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3205A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05A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23205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05A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23205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05A"/>
    <w:rPr>
      <w:rFonts w:ascii="Times New Roman" w:hAnsi="Times New Roman"/>
      <w:szCs w:val="22"/>
    </w:rPr>
  </w:style>
  <w:style w:type="character" w:styleId="Emphasis">
    <w:name w:val="Emphasis"/>
    <w:rsid w:val="0023205A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23205A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23205A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23205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23205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2026-02-03T03:44:00Z</dcterms:created>
  <dcterms:modified xsi:type="dcterms:W3CDTF">2026-02-03T03:44:00Z</dcterms:modified>
</cp:coreProperties>
</file>