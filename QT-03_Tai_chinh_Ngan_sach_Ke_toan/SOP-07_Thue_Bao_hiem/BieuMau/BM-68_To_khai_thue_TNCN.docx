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C2005" w14:textId="77777777" w:rsidR="007D2685" w:rsidRDefault="001372F3" w:rsidP="002D4FB2">
      <w:pPr>
        <w:pStyle w:val="Title"/>
      </w:pPr>
      <w:bookmarkStart w:id="0" w:name="bm-68-tờ-khai-thuế-tncn"/>
      <w:r>
        <w:t>BM-68: T</w:t>
      </w:r>
      <w:r>
        <w:t>Ờ</w:t>
      </w:r>
      <w:r>
        <w:t xml:space="preserve"> KHAI THU</w:t>
      </w:r>
      <w:r>
        <w:t>Ế</w:t>
      </w:r>
      <w:r>
        <w:t xml:space="preserve"> TNCN</w:t>
      </w:r>
    </w:p>
    <w:p w14:paraId="28A50A14" w14:textId="77777777" w:rsidR="007D2685" w:rsidRDefault="001372F3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QT-03-SOP-07-BM-68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E8065D3" w14:textId="77777777" w:rsidR="007D2685" w:rsidRDefault="001372F3">
      <w:r>
        <w:pict w14:anchorId="33C61C67">
          <v:rect id="_x0000_i1025" style="width:0;height:1.5pt" o:hralign="center" o:hrstd="t" o:hr="t"/>
        </w:pict>
      </w:r>
    </w:p>
    <w:p w14:paraId="7ECF3135" w14:textId="77777777" w:rsidR="007D2685" w:rsidRDefault="001372F3">
      <w:pPr>
        <w:pStyle w:val="Heading2"/>
      </w:pPr>
      <w:bookmarkStart w:id="1" w:name="thông-tin-tờ-khai"/>
      <w:r>
        <w:t>THÔNG TIN T</w:t>
      </w:r>
      <w:r>
        <w:t>Ờ</w:t>
      </w:r>
      <w:r>
        <w:t xml:space="preserve"> KHAI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7D2685" w14:paraId="17349FE5" w14:textId="77777777" w:rsidTr="002D4FB2">
        <w:tc>
          <w:tcPr>
            <w:tcW w:w="0" w:type="auto"/>
          </w:tcPr>
          <w:p w14:paraId="6D9FAB1F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174C19E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D2685" w14:paraId="6580ED07" w14:textId="77777777" w:rsidTr="002D4FB2">
        <w:tc>
          <w:tcPr>
            <w:tcW w:w="0" w:type="auto"/>
          </w:tcPr>
          <w:p w14:paraId="58E6D155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khai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29F98C1D" w14:textId="77777777" w:rsidR="007D2685" w:rsidRDefault="007D2685">
            <w:pPr>
              <w:pStyle w:val="Compact"/>
            </w:pPr>
          </w:p>
        </w:tc>
      </w:tr>
      <w:tr w:rsidR="007D2685" w14:paraId="4266193F" w14:textId="77777777" w:rsidTr="002D4FB2">
        <w:tc>
          <w:tcPr>
            <w:tcW w:w="0" w:type="auto"/>
          </w:tcPr>
          <w:p w14:paraId="1E122419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8FFA4E8" w14:textId="77777777" w:rsidR="007D2685" w:rsidRDefault="007D2685">
            <w:pPr>
              <w:pStyle w:val="Compact"/>
            </w:pPr>
          </w:p>
        </w:tc>
      </w:tr>
      <w:tr w:rsidR="007D2685" w14:paraId="75E96AE2" w14:textId="77777777" w:rsidTr="002D4FB2">
        <w:tc>
          <w:tcPr>
            <w:tcW w:w="0" w:type="auto"/>
          </w:tcPr>
          <w:p w14:paraId="61E34BDE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67E27683" w14:textId="77777777" w:rsidR="007D2685" w:rsidRDefault="007D2685">
            <w:pPr>
              <w:pStyle w:val="Compact"/>
            </w:pPr>
          </w:p>
        </w:tc>
      </w:tr>
      <w:tr w:rsidR="007D2685" w14:paraId="4FBBC9DD" w14:textId="77777777" w:rsidTr="002D4FB2">
        <w:tc>
          <w:tcPr>
            <w:tcW w:w="0" w:type="auto"/>
          </w:tcPr>
          <w:p w14:paraId="16B66481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6E3A5AD7" w14:textId="77777777" w:rsidR="007D2685" w:rsidRDefault="007D2685">
            <w:pPr>
              <w:pStyle w:val="Compact"/>
            </w:pPr>
          </w:p>
        </w:tc>
      </w:tr>
    </w:tbl>
    <w:p w14:paraId="723C0284" w14:textId="77777777" w:rsidR="007D2685" w:rsidRDefault="001372F3">
      <w:pPr>
        <w:pStyle w:val="Heading2"/>
      </w:pPr>
      <w:bookmarkStart w:id="2" w:name="thông-tin-doanh-nghiệp"/>
      <w:bookmarkEnd w:id="1"/>
      <w:r>
        <w:t>THÔNG TIN DOANH NGHI</w:t>
      </w:r>
      <w:r>
        <w:t>Ệ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157"/>
      </w:tblGrid>
      <w:tr w:rsidR="007D2685" w14:paraId="7DF67B91" w14:textId="77777777" w:rsidTr="002D4FB2">
        <w:tc>
          <w:tcPr>
            <w:tcW w:w="0" w:type="auto"/>
          </w:tcPr>
          <w:p w14:paraId="03397CFD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F7CB347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D2685" w14:paraId="7C8176BC" w14:textId="77777777" w:rsidTr="002D4FB2">
        <w:tc>
          <w:tcPr>
            <w:tcW w:w="0" w:type="auto"/>
          </w:tcPr>
          <w:p w14:paraId="73EF532C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3F56B599" w14:textId="77777777" w:rsidR="007D2685" w:rsidRDefault="007D2685">
            <w:pPr>
              <w:pStyle w:val="Compact"/>
            </w:pPr>
          </w:p>
        </w:tc>
      </w:tr>
      <w:tr w:rsidR="007D2685" w14:paraId="6DF91598" w14:textId="77777777" w:rsidTr="002D4FB2">
        <w:tc>
          <w:tcPr>
            <w:tcW w:w="0" w:type="auto"/>
          </w:tcPr>
          <w:p w14:paraId="0DB5076E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74EAC79F" w14:textId="77777777" w:rsidR="007D2685" w:rsidRDefault="007D2685">
            <w:pPr>
              <w:pStyle w:val="Compact"/>
            </w:pPr>
          </w:p>
        </w:tc>
      </w:tr>
      <w:tr w:rsidR="007D2685" w14:paraId="761D58BA" w14:textId="77777777" w:rsidTr="002D4FB2">
        <w:tc>
          <w:tcPr>
            <w:tcW w:w="0" w:type="auto"/>
          </w:tcPr>
          <w:p w14:paraId="07BE6BB9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ở</w:t>
            </w:r>
          </w:p>
        </w:tc>
        <w:tc>
          <w:tcPr>
            <w:tcW w:w="0" w:type="auto"/>
          </w:tcPr>
          <w:p w14:paraId="2F37434B" w14:textId="77777777" w:rsidR="007D2685" w:rsidRDefault="007D2685">
            <w:pPr>
              <w:pStyle w:val="Compact"/>
            </w:pPr>
          </w:p>
        </w:tc>
      </w:tr>
      <w:tr w:rsidR="007D2685" w14:paraId="3AF1281D" w14:textId="77777777" w:rsidTr="002D4FB2">
        <w:tc>
          <w:tcPr>
            <w:tcW w:w="0" w:type="auto"/>
          </w:tcPr>
          <w:p w14:paraId="5EE1D885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93C5763" w14:textId="77777777" w:rsidR="007D2685" w:rsidRDefault="007D2685">
            <w:pPr>
              <w:pStyle w:val="Compact"/>
            </w:pPr>
          </w:p>
        </w:tc>
      </w:tr>
      <w:tr w:rsidR="007D2685" w14:paraId="581993BE" w14:textId="77777777" w:rsidTr="002D4FB2">
        <w:tc>
          <w:tcPr>
            <w:tcW w:w="0" w:type="auto"/>
          </w:tcPr>
          <w:p w14:paraId="509CAE63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25DADB3E" w14:textId="77777777" w:rsidR="007D2685" w:rsidRDefault="007D2685">
            <w:pPr>
              <w:pStyle w:val="Compact"/>
            </w:pPr>
          </w:p>
        </w:tc>
      </w:tr>
    </w:tbl>
    <w:p w14:paraId="6845BF08" w14:textId="77777777" w:rsidR="007D2685" w:rsidRDefault="001372F3">
      <w:pPr>
        <w:pStyle w:val="Heading2"/>
      </w:pPr>
      <w:bookmarkStart w:id="3" w:name="danh-sách-nhân-viên-và-thuế-tncn"/>
      <w:bookmarkEnd w:id="2"/>
      <w:r>
        <w:t>DANH SÁCH NHÂN VIÊN VÀ THU</w:t>
      </w:r>
      <w:r>
        <w:t>Ế</w:t>
      </w:r>
      <w:r>
        <w:t xml:space="preserve"> TNCN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7D2685" w14:paraId="434EBAAB" w14:textId="77777777" w:rsidTr="002D4FB2">
        <w:tc>
          <w:tcPr>
            <w:tcW w:w="990" w:type="dxa"/>
          </w:tcPr>
          <w:p w14:paraId="56BE7C08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990" w:type="dxa"/>
          </w:tcPr>
          <w:p w14:paraId="64A92ED9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990" w:type="dxa"/>
          </w:tcPr>
          <w:p w14:paraId="497722E8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990" w:type="dxa"/>
          </w:tcPr>
          <w:p w14:paraId="7A830395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(VNĐ)</w:t>
            </w:r>
          </w:p>
        </w:tc>
        <w:tc>
          <w:tcPr>
            <w:tcW w:w="990" w:type="dxa"/>
          </w:tcPr>
          <w:p w14:paraId="0F2D5B26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tr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990" w:type="dxa"/>
          </w:tcPr>
          <w:p w14:paraId="5A0E898F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tính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990" w:type="dxa"/>
          </w:tcPr>
          <w:p w14:paraId="7AC01B19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 (VNĐ)</w:t>
            </w:r>
          </w:p>
        </w:tc>
        <w:tc>
          <w:tcPr>
            <w:tcW w:w="990" w:type="dxa"/>
          </w:tcPr>
          <w:p w14:paraId="36DC7A5B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D2685" w14:paraId="5BCEC86E" w14:textId="77777777" w:rsidTr="002D4FB2">
        <w:tc>
          <w:tcPr>
            <w:tcW w:w="990" w:type="dxa"/>
          </w:tcPr>
          <w:p w14:paraId="3E5C0225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990" w:type="dxa"/>
          </w:tcPr>
          <w:p w14:paraId="6ACB1EFA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0D705F59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2B069CFE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37C196F0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18C846CA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56505F71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646A4465" w14:textId="77777777" w:rsidR="007D2685" w:rsidRDefault="007D2685">
            <w:pPr>
              <w:pStyle w:val="Compact"/>
            </w:pPr>
          </w:p>
        </w:tc>
      </w:tr>
      <w:tr w:rsidR="007D2685" w14:paraId="2D9712BD" w14:textId="77777777" w:rsidTr="002D4FB2">
        <w:tc>
          <w:tcPr>
            <w:tcW w:w="990" w:type="dxa"/>
          </w:tcPr>
          <w:p w14:paraId="26EC19D3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990" w:type="dxa"/>
          </w:tcPr>
          <w:p w14:paraId="4AA782C7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1750DEF1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14858471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6136A210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07F436CD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3EE71B08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4304E377" w14:textId="77777777" w:rsidR="007D2685" w:rsidRDefault="007D2685">
            <w:pPr>
              <w:pStyle w:val="Compact"/>
            </w:pPr>
          </w:p>
        </w:tc>
      </w:tr>
      <w:tr w:rsidR="007D2685" w14:paraId="3E489FCE" w14:textId="77777777" w:rsidTr="002D4FB2">
        <w:tc>
          <w:tcPr>
            <w:tcW w:w="990" w:type="dxa"/>
          </w:tcPr>
          <w:p w14:paraId="17B6B394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990" w:type="dxa"/>
          </w:tcPr>
          <w:p w14:paraId="57140337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35CC35A4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76329430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0D6BFDCF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02F4B828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014994BA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7EDB4DE7" w14:textId="77777777" w:rsidR="007D2685" w:rsidRDefault="007D2685">
            <w:pPr>
              <w:pStyle w:val="Compact"/>
            </w:pPr>
          </w:p>
        </w:tc>
      </w:tr>
      <w:tr w:rsidR="007D2685" w14:paraId="01C5EB4F" w14:textId="77777777" w:rsidTr="002D4FB2">
        <w:tc>
          <w:tcPr>
            <w:tcW w:w="990" w:type="dxa"/>
          </w:tcPr>
          <w:p w14:paraId="03278977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990" w:type="dxa"/>
          </w:tcPr>
          <w:p w14:paraId="1ED155BA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5FD27C97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29028A4B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61802620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0C439363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1779F6D0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3CFE45BB" w14:textId="77777777" w:rsidR="007D2685" w:rsidRDefault="007D2685">
            <w:pPr>
              <w:pStyle w:val="Compact"/>
            </w:pPr>
          </w:p>
        </w:tc>
      </w:tr>
      <w:tr w:rsidR="007D2685" w14:paraId="06BE1BE3" w14:textId="77777777" w:rsidTr="002D4FB2">
        <w:tc>
          <w:tcPr>
            <w:tcW w:w="990" w:type="dxa"/>
          </w:tcPr>
          <w:p w14:paraId="20E0D70B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990" w:type="dxa"/>
          </w:tcPr>
          <w:p w14:paraId="6CA69451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4D94D7AB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622298DB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644EEC50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42CCA256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3F7C9EF3" w14:textId="77777777" w:rsidR="007D2685" w:rsidRDefault="007D2685">
            <w:pPr>
              <w:pStyle w:val="Compact"/>
            </w:pPr>
          </w:p>
        </w:tc>
        <w:tc>
          <w:tcPr>
            <w:tcW w:w="990" w:type="dxa"/>
          </w:tcPr>
          <w:p w14:paraId="2AEAA4B9" w14:textId="77777777" w:rsidR="007D2685" w:rsidRDefault="007D2685">
            <w:pPr>
              <w:pStyle w:val="Compact"/>
            </w:pPr>
          </w:p>
        </w:tc>
      </w:tr>
    </w:tbl>
    <w:p w14:paraId="46407C4D" w14:textId="77777777" w:rsidR="007D2685" w:rsidRDefault="001372F3">
      <w:pPr>
        <w:pStyle w:val="Heading2"/>
      </w:pPr>
      <w:bookmarkStart w:id="4" w:name="tổng-hợp-thuế-tncn"/>
      <w:bookmarkEnd w:id="3"/>
      <w:r>
        <w:t>T</w:t>
      </w:r>
      <w:r>
        <w:t>Ổ</w:t>
      </w:r>
      <w:r>
        <w:t>NG H</w:t>
      </w:r>
      <w:r>
        <w:t>Ợ</w:t>
      </w:r>
      <w:r>
        <w:t>P THU</w:t>
      </w:r>
      <w:r>
        <w:t>Ế</w:t>
      </w:r>
      <w:r>
        <w:t xml:space="preserve"> TNCN</w:t>
      </w:r>
    </w:p>
    <w:p w14:paraId="32ED6F97" w14:textId="77777777" w:rsidR="007D2685" w:rsidRDefault="001372F3">
      <w:pPr>
        <w:pStyle w:val="Heading3"/>
      </w:pPr>
      <w:bookmarkStart w:id="5" w:name="tổng-hợp-theo-nhân-viên"/>
      <w:r>
        <w:t>1. T</w:t>
      </w:r>
      <w:r>
        <w:t>ổ</w:t>
      </w:r>
      <w:r>
        <w:t>ng h</w:t>
      </w:r>
      <w:r>
        <w:t>ợ</w:t>
      </w:r>
      <w:r>
        <w:t>p theo nhân viên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7D2685" w14:paraId="75ADB317" w14:textId="77777777" w:rsidTr="002D4FB2">
        <w:tc>
          <w:tcPr>
            <w:tcW w:w="1584" w:type="dxa"/>
          </w:tcPr>
          <w:p w14:paraId="59DEB09F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1584" w:type="dxa"/>
          </w:tcPr>
          <w:p w14:paraId="4F2AA984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32B5FA0E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(VNĐ)</w:t>
            </w:r>
          </w:p>
        </w:tc>
        <w:tc>
          <w:tcPr>
            <w:tcW w:w="1584" w:type="dxa"/>
          </w:tcPr>
          <w:p w14:paraId="0A46C168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584" w:type="dxa"/>
          </w:tcPr>
          <w:p w14:paraId="57766FD9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D2685" w14:paraId="51AC3C58" w14:textId="77777777" w:rsidTr="002D4FB2">
        <w:tc>
          <w:tcPr>
            <w:tcW w:w="1584" w:type="dxa"/>
          </w:tcPr>
          <w:p w14:paraId="23BC82B3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1584" w:type="dxa"/>
          </w:tcPr>
          <w:p w14:paraId="11EEE4EC" w14:textId="77777777" w:rsidR="007D2685" w:rsidRDefault="007D2685">
            <w:pPr>
              <w:pStyle w:val="Compact"/>
            </w:pPr>
          </w:p>
        </w:tc>
        <w:tc>
          <w:tcPr>
            <w:tcW w:w="1584" w:type="dxa"/>
          </w:tcPr>
          <w:p w14:paraId="14D0E7B0" w14:textId="77777777" w:rsidR="007D2685" w:rsidRDefault="007D2685">
            <w:pPr>
              <w:pStyle w:val="Compact"/>
            </w:pPr>
          </w:p>
        </w:tc>
        <w:tc>
          <w:tcPr>
            <w:tcW w:w="1584" w:type="dxa"/>
          </w:tcPr>
          <w:p w14:paraId="2D54F606" w14:textId="77777777" w:rsidR="007D2685" w:rsidRDefault="007D2685">
            <w:pPr>
              <w:pStyle w:val="Compact"/>
            </w:pPr>
          </w:p>
        </w:tc>
        <w:tc>
          <w:tcPr>
            <w:tcW w:w="1584" w:type="dxa"/>
          </w:tcPr>
          <w:p w14:paraId="2F6F08AA" w14:textId="77777777" w:rsidR="007D2685" w:rsidRDefault="007D2685">
            <w:pPr>
              <w:pStyle w:val="Compact"/>
            </w:pPr>
          </w:p>
        </w:tc>
      </w:tr>
      <w:tr w:rsidR="007D2685" w14:paraId="475DABBB" w14:textId="77777777" w:rsidTr="002D4FB2">
        <w:tc>
          <w:tcPr>
            <w:tcW w:w="1584" w:type="dxa"/>
          </w:tcPr>
          <w:p w14:paraId="5793ECF6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60F66FE8" w14:textId="77777777" w:rsidR="007D2685" w:rsidRDefault="007D2685">
            <w:pPr>
              <w:pStyle w:val="Compact"/>
            </w:pPr>
          </w:p>
        </w:tc>
        <w:tc>
          <w:tcPr>
            <w:tcW w:w="1584" w:type="dxa"/>
          </w:tcPr>
          <w:p w14:paraId="69300F9D" w14:textId="77777777" w:rsidR="007D2685" w:rsidRDefault="007D2685">
            <w:pPr>
              <w:pStyle w:val="Compact"/>
            </w:pPr>
          </w:p>
        </w:tc>
        <w:tc>
          <w:tcPr>
            <w:tcW w:w="1584" w:type="dxa"/>
          </w:tcPr>
          <w:p w14:paraId="73D3EF4C" w14:textId="77777777" w:rsidR="007D2685" w:rsidRDefault="007D2685">
            <w:pPr>
              <w:pStyle w:val="Compact"/>
            </w:pPr>
          </w:p>
        </w:tc>
        <w:tc>
          <w:tcPr>
            <w:tcW w:w="1584" w:type="dxa"/>
          </w:tcPr>
          <w:p w14:paraId="24901AB7" w14:textId="77777777" w:rsidR="007D2685" w:rsidRDefault="007D2685">
            <w:pPr>
              <w:pStyle w:val="Compact"/>
            </w:pPr>
          </w:p>
        </w:tc>
      </w:tr>
      <w:tr w:rsidR="007D2685" w14:paraId="2204DE82" w14:textId="77777777" w:rsidTr="002D4FB2">
        <w:tc>
          <w:tcPr>
            <w:tcW w:w="1584" w:type="dxa"/>
          </w:tcPr>
          <w:p w14:paraId="6F92092F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</w:t>
            </w:r>
          </w:p>
        </w:tc>
        <w:tc>
          <w:tcPr>
            <w:tcW w:w="1584" w:type="dxa"/>
          </w:tcPr>
          <w:p w14:paraId="507751A0" w14:textId="77777777" w:rsidR="007D2685" w:rsidRDefault="007D2685">
            <w:pPr>
              <w:pStyle w:val="Compact"/>
            </w:pPr>
          </w:p>
        </w:tc>
        <w:tc>
          <w:tcPr>
            <w:tcW w:w="1584" w:type="dxa"/>
          </w:tcPr>
          <w:p w14:paraId="0C834337" w14:textId="77777777" w:rsidR="007D2685" w:rsidRDefault="007D2685">
            <w:pPr>
              <w:pStyle w:val="Compact"/>
            </w:pPr>
          </w:p>
        </w:tc>
        <w:tc>
          <w:tcPr>
            <w:tcW w:w="1584" w:type="dxa"/>
          </w:tcPr>
          <w:p w14:paraId="22B65186" w14:textId="77777777" w:rsidR="007D2685" w:rsidRDefault="007D2685">
            <w:pPr>
              <w:pStyle w:val="Compact"/>
            </w:pPr>
          </w:p>
        </w:tc>
        <w:tc>
          <w:tcPr>
            <w:tcW w:w="1584" w:type="dxa"/>
          </w:tcPr>
          <w:p w14:paraId="47625287" w14:textId="77777777" w:rsidR="007D2685" w:rsidRDefault="007D2685">
            <w:pPr>
              <w:pStyle w:val="Compact"/>
            </w:pPr>
          </w:p>
        </w:tc>
      </w:tr>
    </w:tbl>
    <w:p w14:paraId="2FD8F66C" w14:textId="77777777" w:rsidR="007D2685" w:rsidRDefault="001372F3">
      <w:pPr>
        <w:pStyle w:val="Heading3"/>
      </w:pPr>
      <w:bookmarkStart w:id="6" w:name="phân-tích-thuế"/>
      <w:bookmarkEnd w:id="5"/>
      <w:r>
        <w:t>2. Phân tích thu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1"/>
        <w:gridCol w:w="903"/>
        <w:gridCol w:w="1037"/>
      </w:tblGrid>
      <w:tr w:rsidR="007D2685" w14:paraId="6528F5B2" w14:textId="77777777" w:rsidTr="002D4FB2">
        <w:tc>
          <w:tcPr>
            <w:tcW w:w="0" w:type="auto"/>
          </w:tcPr>
          <w:p w14:paraId="317254DE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0A2E9501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3816FE5D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D2685" w14:paraId="0AC33A86" w14:textId="77777777" w:rsidTr="002D4FB2">
        <w:tc>
          <w:tcPr>
            <w:tcW w:w="0" w:type="auto"/>
          </w:tcPr>
          <w:p w14:paraId="6F66AB8B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TNCN bình quân/NV</w:t>
            </w:r>
          </w:p>
        </w:tc>
        <w:tc>
          <w:tcPr>
            <w:tcW w:w="0" w:type="auto"/>
          </w:tcPr>
          <w:p w14:paraId="50CFD354" w14:textId="77777777" w:rsidR="007D2685" w:rsidRDefault="007D2685">
            <w:pPr>
              <w:pStyle w:val="Compact"/>
            </w:pPr>
          </w:p>
        </w:tc>
        <w:tc>
          <w:tcPr>
            <w:tcW w:w="0" w:type="auto"/>
          </w:tcPr>
          <w:p w14:paraId="4FEB23A4" w14:textId="77777777" w:rsidR="007D2685" w:rsidRDefault="007D2685">
            <w:pPr>
              <w:pStyle w:val="Compact"/>
            </w:pPr>
          </w:p>
        </w:tc>
      </w:tr>
      <w:tr w:rsidR="007D2685" w14:paraId="5B8444E8" w14:textId="77777777" w:rsidTr="002D4FB2">
        <w:tc>
          <w:tcPr>
            <w:tcW w:w="0" w:type="auto"/>
          </w:tcPr>
          <w:p w14:paraId="7EA8E863" w14:textId="77777777" w:rsidR="007D2685" w:rsidRDefault="001372F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/Thu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(%)</w:t>
            </w:r>
          </w:p>
        </w:tc>
        <w:tc>
          <w:tcPr>
            <w:tcW w:w="0" w:type="auto"/>
          </w:tcPr>
          <w:p w14:paraId="30E829A2" w14:textId="77777777" w:rsidR="007D2685" w:rsidRDefault="007D2685">
            <w:pPr>
              <w:pStyle w:val="Compact"/>
            </w:pPr>
          </w:p>
        </w:tc>
        <w:tc>
          <w:tcPr>
            <w:tcW w:w="0" w:type="auto"/>
          </w:tcPr>
          <w:p w14:paraId="5591F581" w14:textId="77777777" w:rsidR="007D2685" w:rsidRDefault="007D2685">
            <w:pPr>
              <w:pStyle w:val="Compact"/>
            </w:pPr>
          </w:p>
        </w:tc>
      </w:tr>
    </w:tbl>
    <w:p w14:paraId="7C545976" w14:textId="77777777" w:rsidR="007D2685" w:rsidRDefault="001372F3">
      <w:pPr>
        <w:pStyle w:val="Heading2"/>
      </w:pPr>
      <w:bookmarkStart w:id="7" w:name="xác-nhận"/>
      <w:bookmarkEnd w:id="4"/>
      <w:bookmarkEnd w:id="6"/>
      <w:r>
        <w:t>XÁC NH</w:t>
      </w:r>
      <w:r>
        <w:t>Ậ</w:t>
      </w:r>
      <w:r>
        <w:t>N</w:t>
      </w:r>
    </w:p>
    <w:p w14:paraId="4AF8F442" w14:textId="77777777" w:rsidR="007D2685" w:rsidRDefault="001372F3">
      <w:pPr>
        <w:pStyle w:val="Heading3"/>
      </w:pPr>
      <w:bookmarkStart w:id="8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4BBF7380" w14:textId="77777777" w:rsidR="007D2685" w:rsidRDefault="001372F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ABEC215" w14:textId="77777777" w:rsidR="007D2685" w:rsidRDefault="001372F3">
      <w:pPr>
        <w:pStyle w:val="Heading3"/>
      </w:pPr>
      <w:bookmarkStart w:id="9" w:name="kế-toán-trưởng"/>
      <w:bookmarkEnd w:id="8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5328452B" w14:textId="77777777" w:rsidR="007D2685" w:rsidRDefault="001372F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AF25C89" w14:textId="77777777" w:rsidR="007D2685" w:rsidRDefault="001372F3">
      <w:pPr>
        <w:pStyle w:val="Heading3"/>
      </w:pPr>
      <w:bookmarkStart w:id="10" w:name="giám-đốchiệu-trưởng"/>
      <w:bookmarkEnd w:id="9"/>
      <w:r>
        <w:t>Giám đ</w:t>
      </w:r>
      <w:r>
        <w:t>ố</w:t>
      </w:r>
      <w:r>
        <w:t>c/Hi</w:t>
      </w:r>
      <w:r>
        <w:t>ệ</w:t>
      </w:r>
      <w:r>
        <w:t>u trư</w:t>
      </w:r>
      <w:r>
        <w:t>ở</w:t>
      </w:r>
      <w:r>
        <w:t>ng:</w:t>
      </w:r>
    </w:p>
    <w:p w14:paraId="4ED4CC69" w14:textId="77777777" w:rsidR="007D2685" w:rsidRDefault="001372F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4B2AD69" w14:textId="77777777" w:rsidR="007D2685" w:rsidRDefault="001372F3">
      <w:r>
        <w:lastRenderedPageBreak/>
        <w:pict w14:anchorId="523C7927">
          <v:rect id="_x0000_i1026" style="width:0;height:1.5pt" o:hralign="center" o:hrstd="t" o:hr="t"/>
        </w:pict>
      </w:r>
    </w:p>
    <w:p w14:paraId="65B38A1B" w14:textId="77777777" w:rsidR="007D2685" w:rsidRDefault="001372F3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T</w:t>
      </w:r>
      <w:r>
        <w:t>ờ</w:t>
      </w:r>
      <w:r>
        <w:t xml:space="preserve"> khai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trư</w:t>
      </w:r>
      <w:r>
        <w:t>ớ</w:t>
      </w:r>
      <w:r>
        <w:t>c ngày 20 tháng sau.</w:t>
      </w:r>
      <w:bookmarkEnd w:id="0"/>
      <w:bookmarkEnd w:id="7"/>
      <w:bookmarkEnd w:id="10"/>
    </w:p>
    <w:sectPr w:rsidR="007D268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C2CB5" w14:textId="77777777" w:rsidR="001372F3" w:rsidRDefault="001372F3" w:rsidP="002D4FB2">
      <w:pPr>
        <w:spacing w:line="240" w:lineRule="auto"/>
      </w:pPr>
      <w:r>
        <w:separator/>
      </w:r>
    </w:p>
  </w:endnote>
  <w:endnote w:type="continuationSeparator" w:id="0">
    <w:p w14:paraId="6A66377D" w14:textId="77777777" w:rsidR="001372F3" w:rsidRDefault="001372F3" w:rsidP="002D4F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3717B" w14:textId="77777777" w:rsidR="001372F3" w:rsidRDefault="001372F3" w:rsidP="002D4FB2">
      <w:pPr>
        <w:spacing w:line="240" w:lineRule="auto"/>
      </w:pPr>
      <w:r>
        <w:separator/>
      </w:r>
    </w:p>
  </w:footnote>
  <w:footnote w:type="continuationSeparator" w:id="0">
    <w:p w14:paraId="1FBC8B1F" w14:textId="77777777" w:rsidR="001372F3" w:rsidRDefault="001372F3" w:rsidP="002D4F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7604F" w14:textId="77777777" w:rsidR="002D4FB2" w:rsidRPr="00A33244" w:rsidRDefault="002D4FB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9B69B8E" wp14:editId="2D7A5CF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97137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E7C856A" w14:textId="77777777" w:rsidR="002D4FB2" w:rsidRDefault="002D4F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0E5D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685"/>
    <w:rsid w:val="001372F3"/>
    <w:rsid w:val="002D4FB2"/>
    <w:rsid w:val="007D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669DA02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4FB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D4FB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D4FB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4FB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D4FB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D4FB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D4FB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D4FB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FB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FB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D4FB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D4FB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4FB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4FB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FB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D4FB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FB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D4FB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FB2"/>
    <w:rPr>
      <w:rFonts w:ascii="Times New Roman" w:hAnsi="Times New Roman"/>
      <w:szCs w:val="22"/>
    </w:rPr>
  </w:style>
  <w:style w:type="character" w:styleId="Emphasis">
    <w:name w:val="Emphasis"/>
    <w:rsid w:val="002D4FB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D4FB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D4FB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D4FB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D4F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2026-02-03T03:44:00Z</dcterms:created>
  <dcterms:modified xsi:type="dcterms:W3CDTF">2026-02-03T03:44:00Z</dcterms:modified>
</cp:coreProperties>
</file>