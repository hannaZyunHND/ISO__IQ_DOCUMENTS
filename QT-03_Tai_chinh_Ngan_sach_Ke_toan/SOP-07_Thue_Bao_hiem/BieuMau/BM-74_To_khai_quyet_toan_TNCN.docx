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A25AE" w14:textId="77777777" w:rsidR="00A447FF" w:rsidRDefault="002F7A1D" w:rsidP="009A189E">
      <w:pPr>
        <w:pStyle w:val="Title"/>
      </w:pPr>
      <w:bookmarkStart w:id="0" w:name="bm-74-tờ-khai-quyết-toán-tncn"/>
      <w:r>
        <w:t>BM-74: T</w:t>
      </w:r>
      <w:r>
        <w:t>Ờ</w:t>
      </w:r>
      <w:r>
        <w:t xml:space="preserve"> KHAI QUY</w:t>
      </w:r>
      <w:r>
        <w:t>Ế</w:t>
      </w:r>
      <w:r>
        <w:t>T TOÁN TNCN</w:t>
      </w:r>
    </w:p>
    <w:p w14:paraId="5824860F" w14:textId="77777777" w:rsidR="00A447FF" w:rsidRDefault="002F7A1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QT-03-SOP-07-BM-74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C37E56A" w14:textId="77777777" w:rsidR="00A447FF" w:rsidRDefault="002F7A1D">
      <w:r>
        <w:pict w14:anchorId="0BCFEC64">
          <v:rect id="_x0000_i1025" style="width:0;height:1.5pt" o:hralign="center" o:hrstd="t" o:hr="t"/>
        </w:pict>
      </w:r>
    </w:p>
    <w:p w14:paraId="5768BF91" w14:textId="77777777" w:rsidR="00A447FF" w:rsidRDefault="002F7A1D">
      <w:pPr>
        <w:pStyle w:val="Heading2"/>
      </w:pPr>
      <w:bookmarkStart w:id="1" w:name="thông-tin-tờ-khai"/>
      <w:r>
        <w:t>THÔNG TIN T</w:t>
      </w:r>
      <w:r>
        <w:t>Ờ</w:t>
      </w:r>
      <w:r>
        <w:t xml:space="preserve"> KHAI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157"/>
      </w:tblGrid>
      <w:tr w:rsidR="00A447FF" w14:paraId="71DEFA72" w14:textId="77777777" w:rsidTr="009A189E">
        <w:tc>
          <w:tcPr>
            <w:tcW w:w="0" w:type="auto"/>
          </w:tcPr>
          <w:p w14:paraId="6889F005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EC9E190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447FF" w14:paraId="6EA0E790" w14:textId="77777777" w:rsidTr="009A189E">
        <w:tc>
          <w:tcPr>
            <w:tcW w:w="0" w:type="auto"/>
          </w:tcPr>
          <w:p w14:paraId="123ADCE8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Năm tài chính</w:t>
            </w:r>
          </w:p>
        </w:tc>
        <w:tc>
          <w:tcPr>
            <w:tcW w:w="0" w:type="auto"/>
          </w:tcPr>
          <w:p w14:paraId="77395C90" w14:textId="77777777" w:rsidR="00A447FF" w:rsidRDefault="00A447FF">
            <w:pPr>
              <w:pStyle w:val="Compact"/>
            </w:pPr>
          </w:p>
        </w:tc>
      </w:tr>
      <w:tr w:rsidR="00A447FF" w14:paraId="76D0BE4E" w14:textId="77777777" w:rsidTr="009A189E">
        <w:tc>
          <w:tcPr>
            <w:tcW w:w="0" w:type="auto"/>
          </w:tcPr>
          <w:p w14:paraId="2DE064D7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14896ABE" w14:textId="77777777" w:rsidR="00A447FF" w:rsidRDefault="00A447FF">
            <w:pPr>
              <w:pStyle w:val="Compact"/>
            </w:pPr>
          </w:p>
        </w:tc>
      </w:tr>
      <w:tr w:rsidR="00A447FF" w14:paraId="3BFD9EC1" w14:textId="77777777" w:rsidTr="009A189E">
        <w:tc>
          <w:tcPr>
            <w:tcW w:w="0" w:type="auto"/>
          </w:tcPr>
          <w:p w14:paraId="4121BAE2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460B5661" w14:textId="77777777" w:rsidR="00A447FF" w:rsidRDefault="00A447FF">
            <w:pPr>
              <w:pStyle w:val="Compact"/>
            </w:pPr>
          </w:p>
        </w:tc>
      </w:tr>
      <w:tr w:rsidR="00A447FF" w14:paraId="75374AB4" w14:textId="77777777" w:rsidTr="009A189E">
        <w:tc>
          <w:tcPr>
            <w:tcW w:w="0" w:type="auto"/>
          </w:tcPr>
          <w:p w14:paraId="0BC031F3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6748F6F7" w14:textId="77777777" w:rsidR="00A447FF" w:rsidRDefault="00A447FF">
            <w:pPr>
              <w:pStyle w:val="Compact"/>
            </w:pPr>
          </w:p>
        </w:tc>
      </w:tr>
    </w:tbl>
    <w:p w14:paraId="6539C796" w14:textId="77777777" w:rsidR="00A447FF" w:rsidRDefault="002F7A1D">
      <w:pPr>
        <w:pStyle w:val="Heading2"/>
      </w:pPr>
      <w:bookmarkStart w:id="2" w:name="thông-tin-doanh-nghiệp"/>
      <w:bookmarkEnd w:id="1"/>
      <w:r>
        <w:t>THÔNG TIN DOANH NGHI</w:t>
      </w:r>
      <w:r>
        <w:t>Ệ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157"/>
        <w:gridCol w:w="222"/>
      </w:tblGrid>
      <w:tr w:rsidR="00A447FF" w14:paraId="212FDE03" w14:textId="77777777" w:rsidTr="009A189E">
        <w:tc>
          <w:tcPr>
            <w:tcW w:w="0" w:type="auto"/>
          </w:tcPr>
          <w:p w14:paraId="74AAAA6B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258BE69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318D9F95" w14:textId="77777777" w:rsidR="00A447FF" w:rsidRDefault="00A447FF">
            <w:pPr>
              <w:pStyle w:val="Compact"/>
            </w:pPr>
          </w:p>
        </w:tc>
      </w:tr>
      <w:tr w:rsidR="00A447FF" w14:paraId="5076F8E3" w14:textId="77777777" w:rsidTr="009A189E">
        <w:tc>
          <w:tcPr>
            <w:tcW w:w="0" w:type="auto"/>
          </w:tcPr>
          <w:p w14:paraId="4464EC7C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6ED13141" w14:textId="77777777" w:rsidR="00A447FF" w:rsidRDefault="00A447FF">
            <w:pPr>
              <w:pStyle w:val="Compact"/>
            </w:pPr>
          </w:p>
        </w:tc>
        <w:tc>
          <w:tcPr>
            <w:tcW w:w="0" w:type="auto"/>
          </w:tcPr>
          <w:p w14:paraId="6A5B6D24" w14:textId="77777777" w:rsidR="00A447FF" w:rsidRDefault="00A447FF">
            <w:pPr>
              <w:pStyle w:val="Compact"/>
            </w:pPr>
          </w:p>
        </w:tc>
      </w:tr>
      <w:tr w:rsidR="00A447FF" w14:paraId="018F2CDC" w14:textId="77777777" w:rsidTr="009A189E">
        <w:tc>
          <w:tcPr>
            <w:tcW w:w="0" w:type="auto"/>
          </w:tcPr>
          <w:p w14:paraId="7F36EB23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78E79346" w14:textId="77777777" w:rsidR="00A447FF" w:rsidRDefault="00A447FF">
            <w:pPr>
              <w:pStyle w:val="Compact"/>
            </w:pPr>
          </w:p>
        </w:tc>
        <w:tc>
          <w:tcPr>
            <w:tcW w:w="0" w:type="auto"/>
          </w:tcPr>
          <w:p w14:paraId="6709E47B" w14:textId="77777777" w:rsidR="00A447FF" w:rsidRDefault="00A447FF">
            <w:pPr>
              <w:pStyle w:val="Compact"/>
            </w:pPr>
          </w:p>
        </w:tc>
      </w:tr>
      <w:tr w:rsidR="00A447FF" w14:paraId="0519747F" w14:textId="77777777" w:rsidTr="009A189E">
        <w:tc>
          <w:tcPr>
            <w:tcW w:w="0" w:type="auto"/>
          </w:tcPr>
          <w:p w14:paraId="6CB8B628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</w:p>
        </w:tc>
        <w:tc>
          <w:tcPr>
            <w:tcW w:w="0" w:type="auto"/>
          </w:tcPr>
          <w:p w14:paraId="05310C41" w14:textId="77777777" w:rsidR="00A447FF" w:rsidRDefault="00A447FF">
            <w:pPr>
              <w:pStyle w:val="Compact"/>
            </w:pPr>
          </w:p>
        </w:tc>
        <w:tc>
          <w:tcPr>
            <w:tcW w:w="0" w:type="auto"/>
          </w:tcPr>
          <w:p w14:paraId="45AFD209" w14:textId="77777777" w:rsidR="00A447FF" w:rsidRDefault="00A447FF">
            <w:pPr>
              <w:pStyle w:val="Compact"/>
            </w:pPr>
          </w:p>
        </w:tc>
      </w:tr>
      <w:tr w:rsidR="00A447FF" w14:paraId="62B8F720" w14:textId="77777777" w:rsidTr="009A189E">
        <w:tc>
          <w:tcPr>
            <w:tcW w:w="0" w:type="auto"/>
          </w:tcPr>
          <w:p w14:paraId="3C96DBB7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277E270" w14:textId="77777777" w:rsidR="00A447FF" w:rsidRDefault="00A447FF">
            <w:pPr>
              <w:pStyle w:val="Compact"/>
            </w:pPr>
          </w:p>
        </w:tc>
        <w:tc>
          <w:tcPr>
            <w:tcW w:w="0" w:type="auto"/>
          </w:tcPr>
          <w:p w14:paraId="4C3685D4" w14:textId="77777777" w:rsidR="00A447FF" w:rsidRDefault="00A447FF">
            <w:pPr>
              <w:pStyle w:val="Compact"/>
            </w:pPr>
          </w:p>
        </w:tc>
      </w:tr>
      <w:tr w:rsidR="00A447FF" w14:paraId="0A29E668" w14:textId="77777777" w:rsidTr="009A189E">
        <w:tc>
          <w:tcPr>
            <w:tcW w:w="0" w:type="auto"/>
          </w:tcPr>
          <w:p w14:paraId="6CED60B0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69A32683" w14:textId="77777777" w:rsidR="00A447FF" w:rsidRDefault="00A447FF">
            <w:pPr>
              <w:pStyle w:val="Compact"/>
            </w:pPr>
          </w:p>
        </w:tc>
        <w:tc>
          <w:tcPr>
            <w:tcW w:w="0" w:type="auto"/>
          </w:tcPr>
          <w:p w14:paraId="3309630E" w14:textId="77777777" w:rsidR="00A447FF" w:rsidRDefault="00A447FF">
            <w:pPr>
              <w:pStyle w:val="Compact"/>
            </w:pPr>
          </w:p>
        </w:tc>
      </w:tr>
    </w:tbl>
    <w:p w14:paraId="0478E0DA" w14:textId="77777777" w:rsidR="00A447FF" w:rsidRDefault="002F7A1D">
      <w:pPr>
        <w:pStyle w:val="Heading2"/>
      </w:pPr>
      <w:bookmarkStart w:id="3" w:name="danh-sách-nhân-viên-và-thuế-tncn-năm"/>
      <w:bookmarkEnd w:id="2"/>
      <w:r>
        <w:t>DANH SÁCH NHÂN VIÊN VÀ THU</w:t>
      </w:r>
      <w:r>
        <w:t>Ế</w:t>
      </w:r>
      <w:r>
        <w:t xml:space="preserve"> TNCN NĂM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A447FF" w14:paraId="2E238FF6" w14:textId="77777777" w:rsidTr="009A189E">
        <w:tc>
          <w:tcPr>
            <w:tcW w:w="792" w:type="dxa"/>
          </w:tcPr>
          <w:p w14:paraId="2C56C019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792" w:type="dxa"/>
          </w:tcPr>
          <w:p w14:paraId="17143BB4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792" w:type="dxa"/>
          </w:tcPr>
          <w:p w14:paraId="7E4319D7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792" w:type="dxa"/>
          </w:tcPr>
          <w:p w14:paraId="6F4348CF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năm (VNĐ)</w:t>
            </w:r>
          </w:p>
        </w:tc>
        <w:tc>
          <w:tcPr>
            <w:tcW w:w="792" w:type="dxa"/>
          </w:tcPr>
          <w:p w14:paraId="034D2936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792" w:type="dxa"/>
          </w:tcPr>
          <w:p w14:paraId="4232A168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tính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792" w:type="dxa"/>
          </w:tcPr>
          <w:p w14:paraId="2B66F3BE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 (VNĐ)</w:t>
            </w:r>
          </w:p>
        </w:tc>
        <w:tc>
          <w:tcPr>
            <w:tcW w:w="792" w:type="dxa"/>
          </w:tcPr>
          <w:p w14:paraId="27A18C27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Đã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792" w:type="dxa"/>
          </w:tcPr>
          <w:p w14:paraId="7B8A7C9F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Còn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p/Hoàn (VNĐ)</w:t>
            </w:r>
          </w:p>
        </w:tc>
        <w:tc>
          <w:tcPr>
            <w:tcW w:w="792" w:type="dxa"/>
          </w:tcPr>
          <w:p w14:paraId="0ADBD268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447FF" w14:paraId="4A3F87F4" w14:textId="77777777" w:rsidTr="009A189E">
        <w:tc>
          <w:tcPr>
            <w:tcW w:w="792" w:type="dxa"/>
          </w:tcPr>
          <w:p w14:paraId="2556A257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792" w:type="dxa"/>
          </w:tcPr>
          <w:p w14:paraId="079EB282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6E32E2F7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313A1159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1BB8414D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06ADE2C5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57E15118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79F0E207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291C1E5B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36C54D9E" w14:textId="77777777" w:rsidR="00A447FF" w:rsidRDefault="00A447FF">
            <w:pPr>
              <w:pStyle w:val="Compact"/>
            </w:pPr>
          </w:p>
        </w:tc>
      </w:tr>
      <w:tr w:rsidR="00A447FF" w14:paraId="5284EA3D" w14:textId="77777777" w:rsidTr="009A189E">
        <w:tc>
          <w:tcPr>
            <w:tcW w:w="792" w:type="dxa"/>
          </w:tcPr>
          <w:p w14:paraId="024F8884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792" w:type="dxa"/>
          </w:tcPr>
          <w:p w14:paraId="4034E082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4795A9AE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539B4982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075FDD24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03B36A8D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150B46BE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6CA59E3E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28B4ABB5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362C09E8" w14:textId="77777777" w:rsidR="00A447FF" w:rsidRDefault="00A447FF">
            <w:pPr>
              <w:pStyle w:val="Compact"/>
            </w:pPr>
          </w:p>
        </w:tc>
      </w:tr>
      <w:tr w:rsidR="00A447FF" w14:paraId="3A926945" w14:textId="77777777" w:rsidTr="009A189E">
        <w:tc>
          <w:tcPr>
            <w:tcW w:w="792" w:type="dxa"/>
          </w:tcPr>
          <w:p w14:paraId="501B01A6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792" w:type="dxa"/>
          </w:tcPr>
          <w:p w14:paraId="371B0ED4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2414A678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47432010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7531D0D0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1324B4F3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023E8BA6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348009B7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2F0183FB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6830FE23" w14:textId="77777777" w:rsidR="00A447FF" w:rsidRDefault="00A447FF">
            <w:pPr>
              <w:pStyle w:val="Compact"/>
            </w:pPr>
          </w:p>
        </w:tc>
      </w:tr>
      <w:tr w:rsidR="00A447FF" w14:paraId="28A49727" w14:textId="77777777" w:rsidTr="009A189E">
        <w:tc>
          <w:tcPr>
            <w:tcW w:w="792" w:type="dxa"/>
          </w:tcPr>
          <w:p w14:paraId="1DDD4CC4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792" w:type="dxa"/>
          </w:tcPr>
          <w:p w14:paraId="4DD6C6BB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4392D15F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7276F064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57F12616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594EFA46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45E438EE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5F68D2B5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53685833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650C6C53" w14:textId="77777777" w:rsidR="00A447FF" w:rsidRDefault="00A447FF">
            <w:pPr>
              <w:pStyle w:val="Compact"/>
            </w:pPr>
          </w:p>
        </w:tc>
      </w:tr>
      <w:tr w:rsidR="00A447FF" w14:paraId="0CA20C08" w14:textId="77777777" w:rsidTr="009A189E">
        <w:tc>
          <w:tcPr>
            <w:tcW w:w="792" w:type="dxa"/>
          </w:tcPr>
          <w:p w14:paraId="4D477554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</w:tcPr>
          <w:p w14:paraId="496D0044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75B007FE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7D2F8C90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243062BB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6F48617E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46D11C81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5F3F52E8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1B5C8A84" w14:textId="77777777" w:rsidR="00A447FF" w:rsidRDefault="00A447FF">
            <w:pPr>
              <w:pStyle w:val="Compact"/>
            </w:pPr>
          </w:p>
        </w:tc>
        <w:tc>
          <w:tcPr>
            <w:tcW w:w="792" w:type="dxa"/>
          </w:tcPr>
          <w:p w14:paraId="483AA393" w14:textId="77777777" w:rsidR="00A447FF" w:rsidRDefault="00A447FF">
            <w:pPr>
              <w:pStyle w:val="Compact"/>
            </w:pPr>
          </w:p>
        </w:tc>
      </w:tr>
    </w:tbl>
    <w:p w14:paraId="3FB44947" w14:textId="77777777" w:rsidR="00A447FF" w:rsidRDefault="002F7A1D">
      <w:pPr>
        <w:pStyle w:val="Heading2"/>
      </w:pPr>
      <w:bookmarkStart w:id="4" w:name="tổng-hợp-thuế-tncn-năm"/>
      <w:bookmarkEnd w:id="3"/>
      <w:r>
        <w:t>T</w:t>
      </w:r>
      <w:r>
        <w:t>Ổ</w:t>
      </w:r>
      <w:r>
        <w:t>NG H</w:t>
      </w:r>
      <w:r>
        <w:t>Ợ</w:t>
      </w:r>
      <w:r>
        <w:t>P THU</w:t>
      </w:r>
      <w:r>
        <w:t>Ế</w:t>
      </w:r>
      <w:r>
        <w:t xml:space="preserve"> TNCN NĂM</w:t>
      </w:r>
    </w:p>
    <w:p w14:paraId="026BEF61" w14:textId="77777777" w:rsidR="00A447FF" w:rsidRDefault="002F7A1D">
      <w:pPr>
        <w:pStyle w:val="Heading3"/>
      </w:pPr>
      <w:bookmarkStart w:id="5" w:name="tổng-hợp-theo-nhân-viên"/>
      <w:r>
        <w:t>1. T</w:t>
      </w:r>
      <w:r>
        <w:t>ổ</w:t>
      </w:r>
      <w:r>
        <w:t>ng h</w:t>
      </w:r>
      <w:r>
        <w:t>ợ</w:t>
      </w:r>
      <w:r>
        <w:t>p theo nhân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A447FF" w14:paraId="161E19FB" w14:textId="77777777" w:rsidTr="009A189E">
        <w:tc>
          <w:tcPr>
            <w:tcW w:w="1131" w:type="dxa"/>
          </w:tcPr>
          <w:p w14:paraId="01CB13C4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131" w:type="dxa"/>
          </w:tcPr>
          <w:p w14:paraId="66C1EA2B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38416BA7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(VNĐ)</w:t>
            </w:r>
          </w:p>
        </w:tc>
        <w:tc>
          <w:tcPr>
            <w:tcW w:w="1131" w:type="dxa"/>
          </w:tcPr>
          <w:p w14:paraId="40CBB76A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131" w:type="dxa"/>
          </w:tcPr>
          <w:p w14:paraId="62483DDD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đã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131" w:type="dxa"/>
          </w:tcPr>
          <w:p w14:paraId="087A37C2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Còn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p/Hoàn (VNĐ)</w:t>
            </w:r>
          </w:p>
        </w:tc>
        <w:tc>
          <w:tcPr>
            <w:tcW w:w="1131" w:type="dxa"/>
          </w:tcPr>
          <w:p w14:paraId="53B9B33D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447FF" w14:paraId="111150D7" w14:textId="77777777" w:rsidTr="009A189E">
        <w:tc>
          <w:tcPr>
            <w:tcW w:w="1131" w:type="dxa"/>
          </w:tcPr>
          <w:p w14:paraId="1BD77E77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1131" w:type="dxa"/>
          </w:tcPr>
          <w:p w14:paraId="351B4B43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73230D5F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22C4F305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78ABC3E1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7086905D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755D22EA" w14:textId="77777777" w:rsidR="00A447FF" w:rsidRDefault="00A447FF">
            <w:pPr>
              <w:pStyle w:val="Compact"/>
            </w:pPr>
          </w:p>
        </w:tc>
      </w:tr>
      <w:tr w:rsidR="00A447FF" w14:paraId="6C12A3B8" w14:textId="77777777" w:rsidTr="009A189E">
        <w:tc>
          <w:tcPr>
            <w:tcW w:w="1131" w:type="dxa"/>
          </w:tcPr>
          <w:p w14:paraId="6056F5E3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1131" w:type="dxa"/>
          </w:tcPr>
          <w:p w14:paraId="0323DEA2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1220A62D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0993BE1B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03F0CD4E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4800E55A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656B9A7D" w14:textId="77777777" w:rsidR="00A447FF" w:rsidRDefault="00A447FF">
            <w:pPr>
              <w:pStyle w:val="Compact"/>
            </w:pPr>
          </w:p>
        </w:tc>
      </w:tr>
      <w:tr w:rsidR="00A447FF" w14:paraId="6D1E6F28" w14:textId="77777777" w:rsidTr="009A189E">
        <w:tc>
          <w:tcPr>
            <w:tcW w:w="1131" w:type="dxa"/>
          </w:tcPr>
          <w:p w14:paraId="221FC2C8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1131" w:type="dxa"/>
          </w:tcPr>
          <w:p w14:paraId="37802CBA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4B40ACA4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0B2BFDF3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31BA1C1C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4BD526ED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4B433A3F" w14:textId="77777777" w:rsidR="00A447FF" w:rsidRDefault="00A447FF">
            <w:pPr>
              <w:pStyle w:val="Compact"/>
            </w:pPr>
          </w:p>
        </w:tc>
      </w:tr>
      <w:tr w:rsidR="00A447FF" w14:paraId="77876162" w14:textId="77777777" w:rsidTr="009A189E">
        <w:tc>
          <w:tcPr>
            <w:tcW w:w="1131" w:type="dxa"/>
          </w:tcPr>
          <w:p w14:paraId="439B3D6E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đã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1131" w:type="dxa"/>
          </w:tcPr>
          <w:p w14:paraId="35906E04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00D96D1E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303BCD53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0140B031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29B3E7E9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75D495E5" w14:textId="77777777" w:rsidR="00A447FF" w:rsidRDefault="00A447FF">
            <w:pPr>
              <w:pStyle w:val="Compact"/>
            </w:pPr>
          </w:p>
        </w:tc>
      </w:tr>
      <w:tr w:rsidR="00A447FF" w14:paraId="4390E9FE" w14:textId="77777777" w:rsidTr="009A189E">
        <w:tc>
          <w:tcPr>
            <w:tcW w:w="1131" w:type="dxa"/>
          </w:tcPr>
          <w:p w14:paraId="1FAFDBB9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Còn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p/Hoàn</w:t>
            </w:r>
          </w:p>
        </w:tc>
        <w:tc>
          <w:tcPr>
            <w:tcW w:w="1131" w:type="dxa"/>
          </w:tcPr>
          <w:p w14:paraId="388D0A12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15C8216B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39B6C749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340804F3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32B2B86B" w14:textId="77777777" w:rsidR="00A447FF" w:rsidRDefault="00A447FF">
            <w:pPr>
              <w:pStyle w:val="Compact"/>
            </w:pPr>
          </w:p>
        </w:tc>
        <w:tc>
          <w:tcPr>
            <w:tcW w:w="1131" w:type="dxa"/>
          </w:tcPr>
          <w:p w14:paraId="0D59A80E" w14:textId="77777777" w:rsidR="00A447FF" w:rsidRDefault="00A447FF">
            <w:pPr>
              <w:pStyle w:val="Compact"/>
            </w:pPr>
          </w:p>
        </w:tc>
      </w:tr>
    </w:tbl>
    <w:p w14:paraId="296D8500" w14:textId="77777777" w:rsidR="00A447FF" w:rsidRDefault="002F7A1D">
      <w:pPr>
        <w:pStyle w:val="Heading3"/>
      </w:pPr>
      <w:bookmarkStart w:id="6" w:name="phân-tích-thuế"/>
      <w:bookmarkEnd w:id="5"/>
      <w:r>
        <w:t>2. Phân tích thu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903"/>
        <w:gridCol w:w="1037"/>
      </w:tblGrid>
      <w:tr w:rsidR="00A447FF" w14:paraId="32A93DA3" w14:textId="77777777" w:rsidTr="009A189E">
        <w:tc>
          <w:tcPr>
            <w:tcW w:w="0" w:type="auto"/>
          </w:tcPr>
          <w:p w14:paraId="69940EAA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0037C67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50C863CB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447FF" w14:paraId="5E6AE653" w14:textId="77777777" w:rsidTr="009A189E">
        <w:tc>
          <w:tcPr>
            <w:tcW w:w="0" w:type="auto"/>
          </w:tcPr>
          <w:p w14:paraId="21AE565B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 bình quân/NV</w:t>
            </w:r>
          </w:p>
        </w:tc>
        <w:tc>
          <w:tcPr>
            <w:tcW w:w="0" w:type="auto"/>
          </w:tcPr>
          <w:p w14:paraId="3833A71E" w14:textId="77777777" w:rsidR="00A447FF" w:rsidRDefault="00A447FF">
            <w:pPr>
              <w:pStyle w:val="Compact"/>
            </w:pPr>
          </w:p>
        </w:tc>
        <w:tc>
          <w:tcPr>
            <w:tcW w:w="0" w:type="auto"/>
          </w:tcPr>
          <w:p w14:paraId="309EFD5F" w14:textId="77777777" w:rsidR="00A447FF" w:rsidRDefault="00A447FF">
            <w:pPr>
              <w:pStyle w:val="Compact"/>
            </w:pPr>
          </w:p>
        </w:tc>
      </w:tr>
      <w:tr w:rsidR="00A447FF" w14:paraId="24D2FFEF" w14:textId="77777777" w:rsidTr="009A189E">
        <w:tc>
          <w:tcPr>
            <w:tcW w:w="0" w:type="auto"/>
          </w:tcPr>
          <w:p w14:paraId="4612DC90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/Thu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(%)</w:t>
            </w:r>
          </w:p>
        </w:tc>
        <w:tc>
          <w:tcPr>
            <w:tcW w:w="0" w:type="auto"/>
          </w:tcPr>
          <w:p w14:paraId="5CA4550E" w14:textId="77777777" w:rsidR="00A447FF" w:rsidRDefault="00A447FF">
            <w:pPr>
              <w:pStyle w:val="Compact"/>
            </w:pPr>
          </w:p>
        </w:tc>
        <w:tc>
          <w:tcPr>
            <w:tcW w:w="0" w:type="auto"/>
          </w:tcPr>
          <w:p w14:paraId="275FE4A3" w14:textId="77777777" w:rsidR="00A447FF" w:rsidRDefault="00A447FF">
            <w:pPr>
              <w:pStyle w:val="Compact"/>
            </w:pPr>
          </w:p>
        </w:tc>
      </w:tr>
      <w:tr w:rsidR="00A447FF" w14:paraId="79DF7B8C" w14:textId="77777777" w:rsidTr="009A189E">
        <w:tc>
          <w:tcPr>
            <w:tcW w:w="0" w:type="auto"/>
          </w:tcPr>
          <w:p w14:paraId="4DB12893" w14:textId="77777777" w:rsidR="00A447FF" w:rsidRDefault="002F7A1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hoàn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06E6473" w14:textId="77777777" w:rsidR="00A447FF" w:rsidRDefault="00A447FF">
            <w:pPr>
              <w:pStyle w:val="Compact"/>
            </w:pPr>
          </w:p>
        </w:tc>
        <w:tc>
          <w:tcPr>
            <w:tcW w:w="0" w:type="auto"/>
          </w:tcPr>
          <w:p w14:paraId="46104979" w14:textId="77777777" w:rsidR="00A447FF" w:rsidRDefault="00A447FF">
            <w:pPr>
              <w:pStyle w:val="Compact"/>
            </w:pPr>
          </w:p>
        </w:tc>
      </w:tr>
    </w:tbl>
    <w:p w14:paraId="0D93ACD6" w14:textId="77777777" w:rsidR="00A447FF" w:rsidRDefault="002F7A1D">
      <w:pPr>
        <w:pStyle w:val="Heading2"/>
      </w:pPr>
      <w:bookmarkStart w:id="7" w:name="xác-nhận"/>
      <w:bookmarkEnd w:id="4"/>
      <w:bookmarkEnd w:id="6"/>
      <w:r>
        <w:lastRenderedPageBreak/>
        <w:t>XÁC NH</w:t>
      </w:r>
      <w:r>
        <w:t>Ậ</w:t>
      </w:r>
      <w:r>
        <w:t>N</w:t>
      </w:r>
    </w:p>
    <w:p w14:paraId="755A54B2" w14:textId="77777777" w:rsidR="00A447FF" w:rsidRDefault="002F7A1D">
      <w:pPr>
        <w:pStyle w:val="Heading3"/>
      </w:pPr>
      <w:bookmarkStart w:id="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25703165" w14:textId="77777777" w:rsidR="00A447FF" w:rsidRDefault="002F7A1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C23A590" w14:textId="77777777" w:rsidR="00A447FF" w:rsidRDefault="002F7A1D">
      <w:pPr>
        <w:pStyle w:val="Heading3"/>
      </w:pPr>
      <w:bookmarkStart w:id="9" w:name="kế-toán-trưởng"/>
      <w:bookmarkEnd w:id="8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5E937627" w14:textId="77777777" w:rsidR="00A447FF" w:rsidRDefault="002F7A1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A28A523" w14:textId="77777777" w:rsidR="00A447FF" w:rsidRDefault="002F7A1D">
      <w:pPr>
        <w:pStyle w:val="Heading3"/>
      </w:pPr>
      <w:bookmarkStart w:id="10" w:name="giám-đốchiệu-trưởng"/>
      <w:bookmarkEnd w:id="9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645409ED" w14:textId="77777777" w:rsidR="00A447FF" w:rsidRDefault="002F7A1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070DBD9D" w14:textId="77777777" w:rsidR="00A447FF" w:rsidRDefault="002F7A1D">
      <w:r>
        <w:pict w14:anchorId="42AC7279">
          <v:rect id="_x0000_i1026" style="width:0;height:1.5pt" o:hralign="center" o:hrstd="t" o:hr="t"/>
        </w:pict>
      </w:r>
    </w:p>
    <w:p w14:paraId="352FF4D2" w14:textId="77777777" w:rsidR="00A447FF" w:rsidRDefault="002F7A1D">
      <w:pPr>
        <w:pStyle w:val="FirstParagraph"/>
      </w:pPr>
      <w:r>
        <w:rPr>
          <w:b/>
          <w:bCs/>
        </w:rPr>
        <w:t>Ghi chú:</w:t>
      </w:r>
      <w:r>
        <w:t xml:space="preserve"> T</w:t>
      </w:r>
      <w:r>
        <w:t>ờ</w:t>
      </w:r>
      <w:r>
        <w:t xml:space="preserve"> khai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ngày 31/3 năm sau.</w:t>
      </w:r>
      <w:bookmarkEnd w:id="0"/>
      <w:bookmarkEnd w:id="7"/>
      <w:bookmarkEnd w:id="10"/>
    </w:p>
    <w:sectPr w:rsidR="00A447F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4447A" w14:textId="77777777" w:rsidR="002F7A1D" w:rsidRDefault="002F7A1D" w:rsidP="009A189E">
      <w:pPr>
        <w:spacing w:line="240" w:lineRule="auto"/>
      </w:pPr>
      <w:r>
        <w:separator/>
      </w:r>
    </w:p>
  </w:endnote>
  <w:endnote w:type="continuationSeparator" w:id="0">
    <w:p w14:paraId="6EADE84B" w14:textId="77777777" w:rsidR="002F7A1D" w:rsidRDefault="002F7A1D" w:rsidP="009A18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6F70D" w14:textId="77777777" w:rsidR="002F7A1D" w:rsidRDefault="002F7A1D" w:rsidP="009A189E">
      <w:pPr>
        <w:spacing w:line="240" w:lineRule="auto"/>
      </w:pPr>
      <w:r>
        <w:separator/>
      </w:r>
    </w:p>
  </w:footnote>
  <w:footnote w:type="continuationSeparator" w:id="0">
    <w:p w14:paraId="3BF9D02C" w14:textId="77777777" w:rsidR="002F7A1D" w:rsidRDefault="002F7A1D" w:rsidP="009A18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0CAD1" w14:textId="77777777" w:rsidR="009A189E" w:rsidRPr="00A33244" w:rsidRDefault="009A189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A918239" wp14:editId="6B3DBDC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7F81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2697875" w14:textId="77777777" w:rsidR="009A189E" w:rsidRDefault="009A1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CBECF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FF"/>
    <w:rsid w:val="002F7A1D"/>
    <w:rsid w:val="009A189E"/>
    <w:rsid w:val="00A4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F917E3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189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189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189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A189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A189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A189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A189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A189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9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9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189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A189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189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189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9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A18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89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A18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89E"/>
    <w:rPr>
      <w:rFonts w:ascii="Times New Roman" w:hAnsi="Times New Roman"/>
      <w:szCs w:val="22"/>
    </w:rPr>
  </w:style>
  <w:style w:type="character" w:styleId="Emphasis">
    <w:name w:val="Emphasis"/>
    <w:rsid w:val="009A189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A189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A189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A189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A18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2026-02-03T03:45:00Z</dcterms:created>
  <dcterms:modified xsi:type="dcterms:W3CDTF">2026-02-03T03:45:00Z</dcterms:modified>
</cp:coreProperties>
</file>