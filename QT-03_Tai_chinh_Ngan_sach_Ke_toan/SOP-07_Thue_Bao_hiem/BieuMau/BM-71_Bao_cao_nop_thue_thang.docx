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DB2DA" w14:textId="77777777" w:rsidR="009A07CD" w:rsidRDefault="0072613B" w:rsidP="00076BEF">
      <w:pPr>
        <w:pStyle w:val="Title"/>
      </w:pPr>
      <w:bookmarkStart w:id="0" w:name="bm-71-báo-cáo-nộp-thuế-tháng"/>
      <w:r>
        <w:t>BM-71: BÁO CÁO N</w:t>
      </w:r>
      <w:r>
        <w:t>Ộ</w:t>
      </w:r>
      <w:r>
        <w:t>P THU</w:t>
      </w:r>
      <w:r>
        <w:t>Ế</w:t>
      </w:r>
      <w:r>
        <w:t xml:space="preserve"> THÁNG</w:t>
      </w:r>
    </w:p>
    <w:p w14:paraId="62832B23" w14:textId="77777777" w:rsidR="009A07CD" w:rsidRDefault="0072613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QT-03-SOP-07-BM-71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D1AC4AA" w14:textId="77777777" w:rsidR="009A07CD" w:rsidRDefault="0072613B">
      <w:r>
        <w:pict w14:anchorId="6C536F25">
          <v:rect id="_x0000_i1025" style="width:0;height:1.5pt" o:hralign="center" o:hrstd="t" o:hr="t"/>
        </w:pict>
      </w:r>
    </w:p>
    <w:p w14:paraId="66F79DA0" w14:textId="77777777" w:rsidR="009A07CD" w:rsidRDefault="0072613B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57"/>
      </w:tblGrid>
      <w:tr w:rsidR="009A07CD" w14:paraId="73B18533" w14:textId="77777777" w:rsidTr="00076BEF">
        <w:tc>
          <w:tcPr>
            <w:tcW w:w="0" w:type="auto"/>
          </w:tcPr>
          <w:p w14:paraId="4466E43B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A4E94DC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A07CD" w14:paraId="1080238C" w14:textId="77777777" w:rsidTr="00076BEF">
        <w:tc>
          <w:tcPr>
            <w:tcW w:w="0" w:type="auto"/>
          </w:tcPr>
          <w:p w14:paraId="7C4FE817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2087B038" w14:textId="77777777" w:rsidR="009A07CD" w:rsidRDefault="009A07CD">
            <w:pPr>
              <w:pStyle w:val="Compact"/>
            </w:pPr>
          </w:p>
        </w:tc>
      </w:tr>
      <w:tr w:rsidR="009A07CD" w14:paraId="3D2B5DBA" w14:textId="77777777" w:rsidTr="00076BEF">
        <w:tc>
          <w:tcPr>
            <w:tcW w:w="0" w:type="auto"/>
          </w:tcPr>
          <w:p w14:paraId="1EE0651D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193C64E" w14:textId="77777777" w:rsidR="009A07CD" w:rsidRDefault="009A07CD">
            <w:pPr>
              <w:pStyle w:val="Compact"/>
            </w:pPr>
          </w:p>
        </w:tc>
      </w:tr>
      <w:tr w:rsidR="009A07CD" w14:paraId="1AC624E8" w14:textId="77777777" w:rsidTr="00076BEF">
        <w:tc>
          <w:tcPr>
            <w:tcW w:w="0" w:type="auto"/>
          </w:tcPr>
          <w:p w14:paraId="43B775AC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02A1DCD" w14:textId="77777777" w:rsidR="009A07CD" w:rsidRDefault="009A07CD">
            <w:pPr>
              <w:pStyle w:val="Compact"/>
            </w:pPr>
          </w:p>
        </w:tc>
      </w:tr>
      <w:tr w:rsidR="009A07CD" w14:paraId="78C0C801" w14:textId="77777777" w:rsidTr="00076BEF">
        <w:tc>
          <w:tcPr>
            <w:tcW w:w="0" w:type="auto"/>
          </w:tcPr>
          <w:p w14:paraId="3E828D42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171E090" w14:textId="77777777" w:rsidR="009A07CD" w:rsidRDefault="009A07CD">
            <w:pPr>
              <w:pStyle w:val="Compact"/>
            </w:pPr>
          </w:p>
        </w:tc>
      </w:tr>
    </w:tbl>
    <w:p w14:paraId="16C5CA73" w14:textId="77777777" w:rsidR="009A07CD" w:rsidRDefault="0072613B">
      <w:pPr>
        <w:pStyle w:val="Heading2"/>
      </w:pPr>
      <w:bookmarkStart w:id="2" w:name="tổng-quan-nộp-thuế"/>
      <w:bookmarkEnd w:id="1"/>
      <w:r>
        <w:t>T</w:t>
      </w:r>
      <w:r>
        <w:t>Ổ</w:t>
      </w:r>
      <w:r>
        <w:t>NG QUAN N</w:t>
      </w:r>
      <w:r>
        <w:t>Ộ</w:t>
      </w:r>
      <w:r>
        <w:t>P THU</w:t>
      </w:r>
      <w:r>
        <w:t>Ế</w:t>
      </w:r>
    </w:p>
    <w:p w14:paraId="3CF44976" w14:textId="77777777" w:rsidR="009A07CD" w:rsidRDefault="0072613B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1656"/>
        <w:gridCol w:w="1037"/>
      </w:tblGrid>
      <w:tr w:rsidR="009A07CD" w14:paraId="5FC46464" w14:textId="77777777" w:rsidTr="00076BEF">
        <w:tc>
          <w:tcPr>
            <w:tcW w:w="0" w:type="auto"/>
          </w:tcPr>
          <w:p w14:paraId="02B309BD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9895148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40004CA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A07CD" w14:paraId="13FEA19D" w14:textId="77777777" w:rsidTr="00076BEF">
        <w:tc>
          <w:tcPr>
            <w:tcW w:w="0" w:type="auto"/>
          </w:tcPr>
          <w:p w14:paraId="0C4C3436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27BB3F6" w14:textId="77777777" w:rsidR="009A07CD" w:rsidRDefault="009A07CD">
            <w:pPr>
              <w:pStyle w:val="Compact"/>
            </w:pPr>
          </w:p>
        </w:tc>
        <w:tc>
          <w:tcPr>
            <w:tcW w:w="0" w:type="auto"/>
          </w:tcPr>
          <w:p w14:paraId="3EB3D4FC" w14:textId="77777777" w:rsidR="009A07CD" w:rsidRDefault="009A07CD">
            <w:pPr>
              <w:pStyle w:val="Compact"/>
            </w:pPr>
          </w:p>
        </w:tc>
      </w:tr>
      <w:tr w:rsidR="009A07CD" w14:paraId="1FE76BA2" w14:textId="77777777" w:rsidTr="00076BEF">
        <w:tc>
          <w:tcPr>
            <w:tcW w:w="0" w:type="auto"/>
          </w:tcPr>
          <w:p w14:paraId="2A8AC440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đã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8979847" w14:textId="77777777" w:rsidR="009A07CD" w:rsidRDefault="009A07CD">
            <w:pPr>
              <w:pStyle w:val="Compact"/>
            </w:pPr>
          </w:p>
        </w:tc>
        <w:tc>
          <w:tcPr>
            <w:tcW w:w="0" w:type="auto"/>
          </w:tcPr>
          <w:p w14:paraId="5AB9AB24" w14:textId="77777777" w:rsidR="009A07CD" w:rsidRDefault="009A07CD">
            <w:pPr>
              <w:pStyle w:val="Compact"/>
            </w:pPr>
          </w:p>
        </w:tc>
      </w:tr>
      <w:tr w:rsidR="009A07CD" w14:paraId="3ADB7D15" w14:textId="77777777" w:rsidTr="00076BEF">
        <w:tc>
          <w:tcPr>
            <w:tcW w:w="0" w:type="auto"/>
          </w:tcPr>
          <w:p w14:paraId="0C18DA61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(%)</w:t>
            </w:r>
          </w:p>
        </w:tc>
        <w:tc>
          <w:tcPr>
            <w:tcW w:w="0" w:type="auto"/>
          </w:tcPr>
          <w:p w14:paraId="307E7B61" w14:textId="77777777" w:rsidR="009A07CD" w:rsidRDefault="009A07CD">
            <w:pPr>
              <w:pStyle w:val="Compact"/>
            </w:pPr>
          </w:p>
        </w:tc>
        <w:tc>
          <w:tcPr>
            <w:tcW w:w="0" w:type="auto"/>
          </w:tcPr>
          <w:p w14:paraId="7F4FFE4B" w14:textId="77777777" w:rsidR="009A07CD" w:rsidRDefault="009A07CD">
            <w:pPr>
              <w:pStyle w:val="Compact"/>
            </w:pPr>
          </w:p>
        </w:tc>
      </w:tr>
    </w:tbl>
    <w:p w14:paraId="115A4F98" w14:textId="77777777" w:rsidR="009A07CD" w:rsidRDefault="0072613B">
      <w:pPr>
        <w:pStyle w:val="Heading3"/>
      </w:pPr>
      <w:bookmarkStart w:id="4" w:name="phân-tích-theo-loại-thuế"/>
      <w:bookmarkEnd w:id="3"/>
      <w:r>
        <w:t>2. Phân tích theo lo</w:t>
      </w:r>
      <w:r>
        <w:t>ạ</w:t>
      </w:r>
      <w:r>
        <w:t>i thu</w:t>
      </w:r>
      <w:r>
        <w:t>ế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9A07CD" w14:paraId="19F788B0" w14:textId="77777777" w:rsidTr="00076BEF">
        <w:tc>
          <w:tcPr>
            <w:tcW w:w="1584" w:type="dxa"/>
          </w:tcPr>
          <w:p w14:paraId="50AC4033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584" w:type="dxa"/>
          </w:tcPr>
          <w:p w14:paraId="7B27D764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(VNĐ)</w:t>
            </w:r>
          </w:p>
        </w:tc>
        <w:tc>
          <w:tcPr>
            <w:tcW w:w="1584" w:type="dxa"/>
          </w:tcPr>
          <w:p w14:paraId="427F02A0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Đã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(VNĐ)</w:t>
            </w:r>
          </w:p>
        </w:tc>
        <w:tc>
          <w:tcPr>
            <w:tcW w:w="1584" w:type="dxa"/>
          </w:tcPr>
          <w:p w14:paraId="1D94922A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67B80728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A07CD" w14:paraId="7871B970" w14:textId="77777777" w:rsidTr="00076BEF">
        <w:tc>
          <w:tcPr>
            <w:tcW w:w="1584" w:type="dxa"/>
          </w:tcPr>
          <w:p w14:paraId="484384C7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</w:t>
            </w:r>
          </w:p>
        </w:tc>
        <w:tc>
          <w:tcPr>
            <w:tcW w:w="1584" w:type="dxa"/>
          </w:tcPr>
          <w:p w14:paraId="6149B303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6365696E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448A9E04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14DCDF5D" w14:textId="77777777" w:rsidR="009A07CD" w:rsidRDefault="009A07CD">
            <w:pPr>
              <w:pStyle w:val="Compact"/>
            </w:pPr>
          </w:p>
        </w:tc>
      </w:tr>
      <w:tr w:rsidR="009A07CD" w14:paraId="09633EB9" w14:textId="77777777" w:rsidTr="00076BEF">
        <w:tc>
          <w:tcPr>
            <w:tcW w:w="1584" w:type="dxa"/>
          </w:tcPr>
          <w:p w14:paraId="3DE408E8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1584" w:type="dxa"/>
          </w:tcPr>
          <w:p w14:paraId="703672A3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73D8C68E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5E4632CA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46175D4D" w14:textId="77777777" w:rsidR="009A07CD" w:rsidRDefault="009A07CD">
            <w:pPr>
              <w:pStyle w:val="Compact"/>
            </w:pPr>
          </w:p>
        </w:tc>
      </w:tr>
      <w:tr w:rsidR="009A07CD" w14:paraId="1B5ACD7A" w14:textId="77777777" w:rsidTr="00076BEF">
        <w:tc>
          <w:tcPr>
            <w:tcW w:w="1584" w:type="dxa"/>
          </w:tcPr>
          <w:p w14:paraId="3F69FA53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TNDN</w:t>
            </w:r>
          </w:p>
        </w:tc>
        <w:tc>
          <w:tcPr>
            <w:tcW w:w="1584" w:type="dxa"/>
          </w:tcPr>
          <w:p w14:paraId="5FB5280E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43CE7C20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637CA5B3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3FEDA835" w14:textId="77777777" w:rsidR="009A07CD" w:rsidRDefault="009A07CD">
            <w:pPr>
              <w:pStyle w:val="Compact"/>
            </w:pPr>
          </w:p>
        </w:tc>
      </w:tr>
      <w:tr w:rsidR="009A07CD" w14:paraId="5F98DA01" w14:textId="77777777" w:rsidTr="00076BEF">
        <w:tc>
          <w:tcPr>
            <w:tcW w:w="1584" w:type="dxa"/>
          </w:tcPr>
          <w:p w14:paraId="05897B18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0643FCEC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794A9BDC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3E4A349E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3FD1683E" w14:textId="77777777" w:rsidR="009A07CD" w:rsidRDefault="009A07CD">
            <w:pPr>
              <w:pStyle w:val="Compact"/>
            </w:pPr>
          </w:p>
        </w:tc>
      </w:tr>
    </w:tbl>
    <w:p w14:paraId="05F03D25" w14:textId="77777777" w:rsidR="009A07CD" w:rsidRDefault="0072613B">
      <w:pPr>
        <w:pStyle w:val="Heading2"/>
      </w:pPr>
      <w:bookmarkStart w:id="5" w:name="chi-tiết-nộp-thuế"/>
      <w:bookmarkEnd w:id="2"/>
      <w:bookmarkEnd w:id="4"/>
      <w:r>
        <w:lastRenderedPageBreak/>
        <w:t>CHI TI</w:t>
      </w:r>
      <w:r>
        <w:t>Ế</w:t>
      </w:r>
      <w:r>
        <w:t>T N</w:t>
      </w:r>
      <w:r>
        <w:t>Ộ</w:t>
      </w:r>
      <w:r>
        <w:t>P THU</w:t>
      </w:r>
      <w:r>
        <w:t>Ế</w:t>
      </w:r>
    </w:p>
    <w:p w14:paraId="6C6673AE" w14:textId="77777777" w:rsidR="009A07CD" w:rsidRDefault="0072613B">
      <w:pPr>
        <w:pStyle w:val="Heading3"/>
      </w:pPr>
      <w:bookmarkStart w:id="6" w:name="lịch-nộp-thuế"/>
      <w:r>
        <w:t>1. L</w:t>
      </w:r>
      <w:r>
        <w:t>ị</w:t>
      </w:r>
      <w:r>
        <w:t>ch n</w:t>
      </w:r>
      <w:r>
        <w:t>ộ</w:t>
      </w:r>
      <w:r>
        <w:t>p thu</w:t>
      </w:r>
      <w:r>
        <w:t>ế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9A07CD" w14:paraId="39B3CDD0" w14:textId="77777777" w:rsidTr="00076BEF">
        <w:tc>
          <w:tcPr>
            <w:tcW w:w="1584" w:type="dxa"/>
          </w:tcPr>
          <w:p w14:paraId="3170BFBD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584" w:type="dxa"/>
          </w:tcPr>
          <w:p w14:paraId="4D78944B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584" w:type="dxa"/>
          </w:tcPr>
          <w:p w14:paraId="25DDEAE6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4D893160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23381614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A07CD" w14:paraId="1425C69A" w14:textId="77777777" w:rsidTr="00076BEF">
        <w:tc>
          <w:tcPr>
            <w:tcW w:w="1584" w:type="dxa"/>
          </w:tcPr>
          <w:p w14:paraId="41EB8884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03E115A3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6D07ADFB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5AAA76FC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58A384AD" w14:textId="77777777" w:rsidR="009A07CD" w:rsidRDefault="009A07CD">
            <w:pPr>
              <w:pStyle w:val="Compact"/>
            </w:pPr>
          </w:p>
        </w:tc>
      </w:tr>
      <w:tr w:rsidR="009A07CD" w14:paraId="7A849BFD" w14:textId="77777777" w:rsidTr="00076BEF">
        <w:tc>
          <w:tcPr>
            <w:tcW w:w="1584" w:type="dxa"/>
          </w:tcPr>
          <w:p w14:paraId="0840CF0D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3953D5AD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60393147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0D244C0F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44869811" w14:textId="77777777" w:rsidR="009A07CD" w:rsidRDefault="009A07CD">
            <w:pPr>
              <w:pStyle w:val="Compact"/>
            </w:pPr>
          </w:p>
        </w:tc>
      </w:tr>
      <w:tr w:rsidR="009A07CD" w14:paraId="36AE49D6" w14:textId="77777777" w:rsidTr="00076BEF">
        <w:tc>
          <w:tcPr>
            <w:tcW w:w="1584" w:type="dxa"/>
          </w:tcPr>
          <w:p w14:paraId="4C61349E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482C670B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6A79DC12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5FFC9EE4" w14:textId="77777777" w:rsidR="009A07CD" w:rsidRDefault="009A07CD">
            <w:pPr>
              <w:pStyle w:val="Compact"/>
            </w:pPr>
          </w:p>
        </w:tc>
        <w:tc>
          <w:tcPr>
            <w:tcW w:w="1584" w:type="dxa"/>
          </w:tcPr>
          <w:p w14:paraId="7968706F" w14:textId="77777777" w:rsidR="009A07CD" w:rsidRDefault="009A07CD">
            <w:pPr>
              <w:pStyle w:val="Compact"/>
            </w:pPr>
          </w:p>
        </w:tc>
      </w:tr>
    </w:tbl>
    <w:p w14:paraId="575365CA" w14:textId="77777777" w:rsidR="009A07CD" w:rsidRDefault="0072613B">
      <w:pPr>
        <w:pStyle w:val="Heading3"/>
      </w:pPr>
      <w:bookmarkStart w:id="7" w:name="phân-tích-tình-hình"/>
      <w:bookmarkEnd w:id="6"/>
      <w:r>
        <w:t>2.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3010"/>
        <w:gridCol w:w="1037"/>
      </w:tblGrid>
      <w:tr w:rsidR="009A07CD" w14:paraId="18660636" w14:textId="77777777" w:rsidTr="00076BEF">
        <w:tc>
          <w:tcPr>
            <w:tcW w:w="0" w:type="auto"/>
          </w:tcPr>
          <w:p w14:paraId="3574E86D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105629B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26A4B950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A07CD" w14:paraId="3B0E073F" w14:textId="77777777" w:rsidTr="00076BEF">
        <w:tc>
          <w:tcPr>
            <w:tcW w:w="0" w:type="auto"/>
          </w:tcPr>
          <w:p w14:paraId="1D08F86C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đúng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C2F008D" w14:textId="77777777" w:rsidR="009A07CD" w:rsidRDefault="007261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32351FB4" w14:textId="77777777" w:rsidR="009A07CD" w:rsidRDefault="009A07CD">
            <w:pPr>
              <w:pStyle w:val="Compact"/>
            </w:pPr>
          </w:p>
        </w:tc>
      </w:tr>
      <w:tr w:rsidR="009A07CD" w14:paraId="40FDF011" w14:textId="77777777" w:rsidTr="00076BEF">
        <w:tc>
          <w:tcPr>
            <w:tcW w:w="0" w:type="auto"/>
          </w:tcPr>
          <w:p w14:paraId="2438C0F9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Không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04FD611" w14:textId="77777777" w:rsidR="009A07CD" w:rsidRDefault="007261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01D41A34" w14:textId="77777777" w:rsidR="009A07CD" w:rsidRDefault="009A07CD">
            <w:pPr>
              <w:pStyle w:val="Compact"/>
            </w:pPr>
          </w:p>
        </w:tc>
      </w:tr>
      <w:tr w:rsidR="009A07CD" w14:paraId="0A08FC67" w14:textId="77777777" w:rsidTr="00076BEF">
        <w:tc>
          <w:tcPr>
            <w:tcW w:w="0" w:type="auto"/>
          </w:tcPr>
          <w:p w14:paraId="68EF9856" w14:textId="77777777" w:rsidR="009A07CD" w:rsidRDefault="0072613B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soát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4AB41C1E" w14:textId="77777777" w:rsidR="009A07CD" w:rsidRDefault="007261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7AA794EB" w14:textId="77777777" w:rsidR="009A07CD" w:rsidRDefault="009A07CD">
            <w:pPr>
              <w:pStyle w:val="Compact"/>
            </w:pPr>
          </w:p>
        </w:tc>
      </w:tr>
    </w:tbl>
    <w:p w14:paraId="15C7A6CE" w14:textId="77777777" w:rsidR="009A07CD" w:rsidRDefault="0072613B">
      <w:pPr>
        <w:pStyle w:val="Heading2"/>
      </w:pPr>
      <w:bookmarkStart w:id="8" w:name="xác-nhận"/>
      <w:bookmarkEnd w:id="5"/>
      <w:bookmarkEnd w:id="7"/>
      <w:r>
        <w:t>XÁC NH</w:t>
      </w:r>
      <w:r>
        <w:t>Ậ</w:t>
      </w:r>
      <w:r>
        <w:t>N</w:t>
      </w:r>
    </w:p>
    <w:p w14:paraId="2756E6D5" w14:textId="77777777" w:rsidR="009A07CD" w:rsidRDefault="0072613B">
      <w:pPr>
        <w:pStyle w:val="Heading3"/>
      </w:pPr>
      <w:bookmarkStart w:id="9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4BE2437C" w14:textId="77777777" w:rsidR="009A07CD" w:rsidRDefault="0072613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243B82D" w14:textId="77777777" w:rsidR="009A07CD" w:rsidRDefault="0072613B">
      <w:pPr>
        <w:pStyle w:val="Heading3"/>
      </w:pPr>
      <w:bookmarkStart w:id="10" w:name="kế-toán-trưởng"/>
      <w:bookmarkEnd w:id="9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AFD5ECE" w14:textId="77777777" w:rsidR="009A07CD" w:rsidRDefault="0072613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52AD11D" w14:textId="77777777" w:rsidR="009A07CD" w:rsidRDefault="0072613B">
      <w:pPr>
        <w:pStyle w:val="Heading3"/>
      </w:pPr>
      <w:bookmarkStart w:id="11" w:name="ban-giám-hiệu"/>
      <w:bookmarkEnd w:id="10"/>
      <w:r>
        <w:t>Ban Giám hi</w:t>
      </w:r>
      <w:r>
        <w:t>ệ</w:t>
      </w:r>
      <w:r>
        <w:t>u:</w:t>
      </w:r>
    </w:p>
    <w:p w14:paraId="76A51BED" w14:textId="77777777" w:rsidR="009A07CD" w:rsidRDefault="0072613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72D3D7F" w14:textId="77777777" w:rsidR="009A07CD" w:rsidRDefault="0072613B">
      <w:r>
        <w:pict w14:anchorId="57DBD919">
          <v:rect id="_x0000_i1026" style="width:0;height:1.5pt" o:hralign="center" o:hrstd="t" o:hr="t"/>
        </w:pict>
      </w:r>
    </w:p>
    <w:p w14:paraId="5D9D0847" w14:textId="77777777" w:rsidR="009A07CD" w:rsidRDefault="0072613B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hàng tháng.</w:t>
      </w:r>
      <w:bookmarkEnd w:id="0"/>
      <w:bookmarkEnd w:id="8"/>
      <w:bookmarkEnd w:id="11"/>
    </w:p>
    <w:sectPr w:rsidR="009A07C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13274" w14:textId="77777777" w:rsidR="0072613B" w:rsidRDefault="0072613B" w:rsidP="00076BEF">
      <w:pPr>
        <w:spacing w:line="240" w:lineRule="auto"/>
      </w:pPr>
      <w:r>
        <w:separator/>
      </w:r>
    </w:p>
  </w:endnote>
  <w:endnote w:type="continuationSeparator" w:id="0">
    <w:p w14:paraId="329AB731" w14:textId="77777777" w:rsidR="0072613B" w:rsidRDefault="0072613B" w:rsidP="00076B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A4AE6" w14:textId="77777777" w:rsidR="0072613B" w:rsidRDefault="0072613B" w:rsidP="00076BEF">
      <w:pPr>
        <w:spacing w:line="240" w:lineRule="auto"/>
      </w:pPr>
      <w:r>
        <w:separator/>
      </w:r>
    </w:p>
  </w:footnote>
  <w:footnote w:type="continuationSeparator" w:id="0">
    <w:p w14:paraId="0D2B5F7D" w14:textId="77777777" w:rsidR="0072613B" w:rsidRDefault="0072613B" w:rsidP="00076B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0DD7B" w14:textId="77777777" w:rsidR="00076BEF" w:rsidRPr="00A33244" w:rsidRDefault="00076BE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8DD8010" wp14:editId="6486D17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31F5C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AA712D5" w14:textId="77777777" w:rsidR="00076BEF" w:rsidRDefault="00076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5A820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7CD"/>
    <w:rsid w:val="00076BEF"/>
    <w:rsid w:val="0072613B"/>
    <w:rsid w:val="009A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997164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E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6BE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6BE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6BE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76BE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76BE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76BE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76BE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BE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E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6BE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76BE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6BE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6BE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E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76B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BE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76B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BEF"/>
    <w:rPr>
      <w:rFonts w:ascii="Times New Roman" w:hAnsi="Times New Roman"/>
      <w:szCs w:val="22"/>
    </w:rPr>
  </w:style>
  <w:style w:type="character" w:styleId="Emphasis">
    <w:name w:val="Emphasis"/>
    <w:rsid w:val="00076BE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76BE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76BE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76BE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76BE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2026-02-03T03:45:00Z</dcterms:created>
  <dcterms:modified xsi:type="dcterms:W3CDTF">2026-02-03T03:45:00Z</dcterms:modified>
</cp:coreProperties>
</file>