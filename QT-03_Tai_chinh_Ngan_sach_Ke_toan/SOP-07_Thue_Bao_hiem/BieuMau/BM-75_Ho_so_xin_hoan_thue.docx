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43E21" w14:textId="77777777" w:rsidR="006E77C6" w:rsidRDefault="00A43C05" w:rsidP="00BE3B2D">
      <w:pPr>
        <w:pStyle w:val="Title"/>
      </w:pPr>
      <w:bookmarkStart w:id="0" w:name="bm-75-hồ-sơ-xin-hoàn-thuế"/>
      <w:r>
        <w:t>BM-75: H</w:t>
      </w:r>
      <w:r>
        <w:t>Ồ</w:t>
      </w:r>
      <w:r>
        <w:t xml:space="preserve"> SƠ XIN HOÀN THU</w:t>
      </w:r>
      <w:r>
        <w:t>Ế</w:t>
      </w:r>
    </w:p>
    <w:p w14:paraId="33107D96" w14:textId="77777777" w:rsidR="006E77C6" w:rsidRDefault="00A43C05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QT-03-SOP-07-BM-75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1AAEB83D" w14:textId="77777777" w:rsidR="006E77C6" w:rsidRDefault="00A43C05">
      <w:r>
        <w:pict w14:anchorId="47169AE8">
          <v:rect id="_x0000_i1025" style="width:0;height:1.5pt" o:hralign="center" o:hrstd="t" o:hr="t"/>
        </w:pict>
      </w:r>
    </w:p>
    <w:p w14:paraId="3BDEC058" w14:textId="77777777" w:rsidR="006E77C6" w:rsidRDefault="00A43C05">
      <w:pPr>
        <w:pStyle w:val="Heading2"/>
      </w:pPr>
      <w:bookmarkStart w:id="1" w:name="thông-tin-hồ-sơ"/>
      <w:r>
        <w:t>THÔNG TIN H</w:t>
      </w:r>
      <w:r>
        <w:t>Ồ</w:t>
      </w:r>
      <w:r>
        <w:t xml:space="preserve"> SƠ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0"/>
        <w:gridCol w:w="1157"/>
      </w:tblGrid>
      <w:tr w:rsidR="006E77C6" w14:paraId="4190DF00" w14:textId="77777777" w:rsidTr="00BE3B2D">
        <w:tc>
          <w:tcPr>
            <w:tcW w:w="0" w:type="auto"/>
          </w:tcPr>
          <w:p w14:paraId="6B85D50B" w14:textId="77777777" w:rsidR="006E77C6" w:rsidRDefault="00A43C05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084B087A" w14:textId="77777777" w:rsidR="006E77C6" w:rsidRDefault="00A43C05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6E77C6" w14:paraId="4E0901AF" w14:textId="77777777" w:rsidTr="00BE3B2D">
        <w:tc>
          <w:tcPr>
            <w:tcW w:w="0" w:type="auto"/>
          </w:tcPr>
          <w:p w14:paraId="6DC7E30E" w14:textId="77777777" w:rsidR="006E77C6" w:rsidRDefault="00A43C05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h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 xml:space="preserve"> sơ</w:t>
            </w:r>
          </w:p>
        </w:tc>
        <w:tc>
          <w:tcPr>
            <w:tcW w:w="0" w:type="auto"/>
          </w:tcPr>
          <w:p w14:paraId="285E8B0C" w14:textId="77777777" w:rsidR="006E77C6" w:rsidRDefault="006E77C6">
            <w:pPr>
              <w:pStyle w:val="Compact"/>
            </w:pPr>
          </w:p>
        </w:tc>
      </w:tr>
      <w:tr w:rsidR="006E77C6" w14:paraId="73274D7B" w14:textId="77777777" w:rsidTr="00BE3B2D">
        <w:tc>
          <w:tcPr>
            <w:tcW w:w="0" w:type="auto"/>
          </w:tcPr>
          <w:p w14:paraId="4A926480" w14:textId="77777777" w:rsidR="006E77C6" w:rsidRDefault="00A43C05">
            <w:pPr>
              <w:pStyle w:val="Compact"/>
            </w:pPr>
            <w:r>
              <w:rPr>
                <w:b/>
                <w:bCs/>
              </w:rPr>
              <w:t>Ngày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6D2658BD" w14:textId="77777777" w:rsidR="006E77C6" w:rsidRDefault="006E77C6">
            <w:pPr>
              <w:pStyle w:val="Compact"/>
            </w:pPr>
          </w:p>
        </w:tc>
      </w:tr>
      <w:tr w:rsidR="006E77C6" w14:paraId="289404AB" w14:textId="77777777" w:rsidTr="00BE3B2D">
        <w:tc>
          <w:tcPr>
            <w:tcW w:w="0" w:type="auto"/>
          </w:tcPr>
          <w:p w14:paraId="45D46D95" w14:textId="77777777" w:rsidR="006E77C6" w:rsidRDefault="00A43C05">
            <w:pPr>
              <w:pStyle w:val="Compact"/>
            </w:pPr>
            <w:r>
              <w:rPr>
                <w:b/>
                <w:bCs/>
              </w:rPr>
              <w:t>Mã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thu</w:t>
            </w:r>
            <w:r>
              <w:rPr>
                <w:b/>
                <w:bCs/>
              </w:rPr>
              <w:t>ế</w:t>
            </w:r>
          </w:p>
        </w:tc>
        <w:tc>
          <w:tcPr>
            <w:tcW w:w="0" w:type="auto"/>
          </w:tcPr>
          <w:p w14:paraId="017CB763" w14:textId="77777777" w:rsidR="006E77C6" w:rsidRDefault="006E77C6">
            <w:pPr>
              <w:pStyle w:val="Compact"/>
            </w:pPr>
          </w:p>
        </w:tc>
      </w:tr>
      <w:tr w:rsidR="006E77C6" w14:paraId="454AC687" w14:textId="77777777" w:rsidTr="00BE3B2D">
        <w:tc>
          <w:tcPr>
            <w:tcW w:w="0" w:type="auto"/>
          </w:tcPr>
          <w:p w14:paraId="5183D456" w14:textId="77777777" w:rsidR="006E77C6" w:rsidRDefault="00A43C05">
            <w:pPr>
              <w:pStyle w:val="Compact"/>
            </w:pPr>
            <w:r>
              <w:rPr>
                <w:b/>
                <w:bCs/>
              </w:rPr>
              <w:t>Tên đơn v</w:t>
            </w:r>
            <w:r>
              <w:rPr>
                <w:b/>
                <w:bCs/>
              </w:rPr>
              <w:t>ị</w:t>
            </w:r>
          </w:p>
        </w:tc>
        <w:tc>
          <w:tcPr>
            <w:tcW w:w="0" w:type="auto"/>
          </w:tcPr>
          <w:p w14:paraId="4975BFC5" w14:textId="77777777" w:rsidR="006E77C6" w:rsidRDefault="006E77C6">
            <w:pPr>
              <w:pStyle w:val="Compact"/>
            </w:pPr>
          </w:p>
        </w:tc>
      </w:tr>
    </w:tbl>
    <w:p w14:paraId="60AEFA57" w14:textId="77777777" w:rsidR="006E77C6" w:rsidRDefault="00A43C05">
      <w:pPr>
        <w:pStyle w:val="Heading2"/>
      </w:pPr>
      <w:bookmarkStart w:id="2" w:name="thông-tin-doanh-nghiệp"/>
      <w:bookmarkEnd w:id="1"/>
      <w:r>
        <w:t>THÔNG TIN DOANH NGHI</w:t>
      </w:r>
      <w:r>
        <w:t>Ệ</w:t>
      </w:r>
      <w:r>
        <w:t>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9"/>
        <w:gridCol w:w="1157"/>
      </w:tblGrid>
      <w:tr w:rsidR="006E77C6" w14:paraId="742322E5" w14:textId="77777777" w:rsidTr="00BE3B2D">
        <w:tc>
          <w:tcPr>
            <w:tcW w:w="0" w:type="auto"/>
          </w:tcPr>
          <w:p w14:paraId="33C6B885" w14:textId="77777777" w:rsidR="006E77C6" w:rsidRDefault="00A43C05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69A182C8" w14:textId="77777777" w:rsidR="006E77C6" w:rsidRDefault="00A43C05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6E77C6" w14:paraId="17713E95" w14:textId="77777777" w:rsidTr="00BE3B2D">
        <w:tc>
          <w:tcPr>
            <w:tcW w:w="0" w:type="auto"/>
          </w:tcPr>
          <w:p w14:paraId="02FEAF25" w14:textId="77777777" w:rsidR="006E77C6" w:rsidRDefault="00A43C05">
            <w:pPr>
              <w:pStyle w:val="Compact"/>
            </w:pPr>
            <w:r>
              <w:rPr>
                <w:b/>
                <w:bCs/>
              </w:rPr>
              <w:t>Tên đơn v</w:t>
            </w:r>
            <w:r>
              <w:rPr>
                <w:b/>
                <w:bCs/>
              </w:rPr>
              <w:t>ị</w:t>
            </w:r>
          </w:p>
        </w:tc>
        <w:tc>
          <w:tcPr>
            <w:tcW w:w="0" w:type="auto"/>
          </w:tcPr>
          <w:p w14:paraId="7F91CCF8" w14:textId="77777777" w:rsidR="006E77C6" w:rsidRDefault="006E77C6">
            <w:pPr>
              <w:pStyle w:val="Compact"/>
            </w:pPr>
          </w:p>
        </w:tc>
      </w:tr>
      <w:tr w:rsidR="006E77C6" w14:paraId="23F61CAD" w14:textId="77777777" w:rsidTr="00BE3B2D">
        <w:tc>
          <w:tcPr>
            <w:tcW w:w="0" w:type="auto"/>
          </w:tcPr>
          <w:p w14:paraId="6E7AA7AD" w14:textId="77777777" w:rsidR="006E77C6" w:rsidRDefault="00A43C05">
            <w:pPr>
              <w:pStyle w:val="Compact"/>
            </w:pPr>
            <w:r>
              <w:rPr>
                <w:b/>
                <w:bCs/>
              </w:rPr>
              <w:t>Mã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thu</w:t>
            </w:r>
            <w:r>
              <w:rPr>
                <w:b/>
                <w:bCs/>
              </w:rPr>
              <w:t>ế</w:t>
            </w:r>
          </w:p>
        </w:tc>
        <w:tc>
          <w:tcPr>
            <w:tcW w:w="0" w:type="auto"/>
          </w:tcPr>
          <w:p w14:paraId="727F97F9" w14:textId="77777777" w:rsidR="006E77C6" w:rsidRDefault="006E77C6">
            <w:pPr>
              <w:pStyle w:val="Compact"/>
            </w:pPr>
          </w:p>
        </w:tc>
      </w:tr>
      <w:tr w:rsidR="006E77C6" w14:paraId="1F0ADF3E" w14:textId="77777777" w:rsidTr="00BE3B2D">
        <w:tc>
          <w:tcPr>
            <w:tcW w:w="0" w:type="auto"/>
          </w:tcPr>
          <w:p w14:paraId="33B6DE02" w14:textId="77777777" w:rsidR="006E77C6" w:rsidRDefault="00A43C05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a 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tr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s</w:t>
            </w:r>
            <w:r>
              <w:rPr>
                <w:b/>
                <w:bCs/>
              </w:rPr>
              <w:t>ở</w:t>
            </w:r>
          </w:p>
        </w:tc>
        <w:tc>
          <w:tcPr>
            <w:tcW w:w="0" w:type="auto"/>
          </w:tcPr>
          <w:p w14:paraId="096FBF4F" w14:textId="77777777" w:rsidR="006E77C6" w:rsidRDefault="006E77C6">
            <w:pPr>
              <w:pStyle w:val="Compact"/>
            </w:pPr>
          </w:p>
        </w:tc>
      </w:tr>
      <w:tr w:rsidR="006E77C6" w14:paraId="2D53BFD7" w14:textId="77777777" w:rsidTr="00BE3B2D">
        <w:tc>
          <w:tcPr>
            <w:tcW w:w="0" w:type="auto"/>
          </w:tcPr>
          <w:p w14:paraId="7F230112" w14:textId="77777777" w:rsidR="006E77C6" w:rsidRDefault="00A43C05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7CED0E8A" w14:textId="77777777" w:rsidR="006E77C6" w:rsidRDefault="006E77C6">
            <w:pPr>
              <w:pStyle w:val="Compact"/>
            </w:pPr>
          </w:p>
        </w:tc>
      </w:tr>
      <w:tr w:rsidR="006E77C6" w14:paraId="2D78DF02" w14:textId="77777777" w:rsidTr="00BE3B2D">
        <w:tc>
          <w:tcPr>
            <w:tcW w:w="0" w:type="auto"/>
          </w:tcPr>
          <w:p w14:paraId="00F370C1" w14:textId="77777777" w:rsidR="006E77C6" w:rsidRDefault="00A43C05">
            <w:pPr>
              <w:pStyle w:val="Compact"/>
            </w:pPr>
            <w:r>
              <w:rPr>
                <w:b/>
                <w:bCs/>
              </w:rPr>
              <w:t>Email</w:t>
            </w:r>
          </w:p>
        </w:tc>
        <w:tc>
          <w:tcPr>
            <w:tcW w:w="0" w:type="auto"/>
          </w:tcPr>
          <w:p w14:paraId="163940D5" w14:textId="77777777" w:rsidR="006E77C6" w:rsidRDefault="006E77C6">
            <w:pPr>
              <w:pStyle w:val="Compact"/>
            </w:pPr>
          </w:p>
        </w:tc>
      </w:tr>
    </w:tbl>
    <w:p w14:paraId="1110147A" w14:textId="77777777" w:rsidR="006E77C6" w:rsidRDefault="00A43C05">
      <w:pPr>
        <w:pStyle w:val="Heading2"/>
      </w:pPr>
      <w:bookmarkStart w:id="3" w:name="thông-tin-hoàn-thuế"/>
      <w:bookmarkEnd w:id="2"/>
      <w:r>
        <w:t>THÔNG TIN HOÀN THU</w:t>
      </w:r>
      <w:r>
        <w:t>Ế</w:t>
      </w:r>
    </w:p>
    <w:p w14:paraId="30EE45C1" w14:textId="77777777" w:rsidR="006E77C6" w:rsidRDefault="00A43C05">
      <w:pPr>
        <w:pStyle w:val="Heading3"/>
      </w:pPr>
      <w:bookmarkStart w:id="4" w:name="chi-tiết-hoàn-thuế"/>
      <w:r>
        <w:t>1. Chi ti</w:t>
      </w:r>
      <w:r>
        <w:t>ế</w:t>
      </w:r>
      <w:r>
        <w:t>t hoàn thu</w:t>
      </w:r>
      <w:r>
        <w:t>ế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6E77C6" w14:paraId="130DAB7B" w14:textId="77777777" w:rsidTr="00BE3B2D">
        <w:tc>
          <w:tcPr>
            <w:tcW w:w="1584" w:type="dxa"/>
          </w:tcPr>
          <w:p w14:paraId="3FF6CC80" w14:textId="77777777" w:rsidR="006E77C6" w:rsidRDefault="00A43C05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thu</w:t>
            </w:r>
            <w:r>
              <w:rPr>
                <w:b/>
                <w:bCs/>
              </w:rPr>
              <w:t>ế</w:t>
            </w:r>
          </w:p>
        </w:tc>
        <w:tc>
          <w:tcPr>
            <w:tcW w:w="1584" w:type="dxa"/>
          </w:tcPr>
          <w:p w14:paraId="7A10225A" w14:textId="77777777" w:rsidR="006E77C6" w:rsidRDefault="00A43C05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đã 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p (VNĐ)</w:t>
            </w:r>
          </w:p>
        </w:tc>
        <w:tc>
          <w:tcPr>
            <w:tcW w:w="1584" w:type="dxa"/>
          </w:tcPr>
          <w:p w14:paraId="5802C2BE" w14:textId="77777777" w:rsidR="006E77C6" w:rsidRDefault="00A43C05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ph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i 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p (VNĐ)</w:t>
            </w:r>
          </w:p>
        </w:tc>
        <w:tc>
          <w:tcPr>
            <w:tcW w:w="1584" w:type="dxa"/>
          </w:tcPr>
          <w:p w14:paraId="7CF5CA29" w14:textId="77777777" w:rsidR="006E77C6" w:rsidRDefault="00A43C05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hoàn (VNĐ)</w:t>
            </w:r>
          </w:p>
        </w:tc>
        <w:tc>
          <w:tcPr>
            <w:tcW w:w="1584" w:type="dxa"/>
          </w:tcPr>
          <w:p w14:paraId="7C59909C" w14:textId="77777777" w:rsidR="006E77C6" w:rsidRDefault="00A43C05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6E77C6" w14:paraId="36CF85E8" w14:textId="77777777" w:rsidTr="00BE3B2D">
        <w:tc>
          <w:tcPr>
            <w:tcW w:w="1584" w:type="dxa"/>
          </w:tcPr>
          <w:p w14:paraId="0E785C70" w14:textId="77777777" w:rsidR="006E77C6" w:rsidRDefault="00A43C05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GTGT</w:t>
            </w:r>
          </w:p>
        </w:tc>
        <w:tc>
          <w:tcPr>
            <w:tcW w:w="1584" w:type="dxa"/>
          </w:tcPr>
          <w:p w14:paraId="3A7EE47E" w14:textId="77777777" w:rsidR="006E77C6" w:rsidRDefault="006E77C6">
            <w:pPr>
              <w:pStyle w:val="Compact"/>
            </w:pPr>
          </w:p>
        </w:tc>
        <w:tc>
          <w:tcPr>
            <w:tcW w:w="1584" w:type="dxa"/>
          </w:tcPr>
          <w:p w14:paraId="31108B45" w14:textId="77777777" w:rsidR="006E77C6" w:rsidRDefault="006E77C6">
            <w:pPr>
              <w:pStyle w:val="Compact"/>
            </w:pPr>
          </w:p>
        </w:tc>
        <w:tc>
          <w:tcPr>
            <w:tcW w:w="1584" w:type="dxa"/>
          </w:tcPr>
          <w:p w14:paraId="62BB9335" w14:textId="77777777" w:rsidR="006E77C6" w:rsidRDefault="006E77C6">
            <w:pPr>
              <w:pStyle w:val="Compact"/>
            </w:pPr>
          </w:p>
        </w:tc>
        <w:tc>
          <w:tcPr>
            <w:tcW w:w="1584" w:type="dxa"/>
          </w:tcPr>
          <w:p w14:paraId="510B3A7C" w14:textId="77777777" w:rsidR="006E77C6" w:rsidRDefault="006E77C6">
            <w:pPr>
              <w:pStyle w:val="Compact"/>
            </w:pPr>
          </w:p>
        </w:tc>
      </w:tr>
      <w:tr w:rsidR="006E77C6" w14:paraId="2F2C58D7" w14:textId="77777777" w:rsidTr="00BE3B2D">
        <w:tc>
          <w:tcPr>
            <w:tcW w:w="1584" w:type="dxa"/>
          </w:tcPr>
          <w:p w14:paraId="5250ED79" w14:textId="77777777" w:rsidR="006E77C6" w:rsidRDefault="00A43C05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TNCN</w:t>
            </w:r>
          </w:p>
        </w:tc>
        <w:tc>
          <w:tcPr>
            <w:tcW w:w="1584" w:type="dxa"/>
          </w:tcPr>
          <w:p w14:paraId="05B30CC8" w14:textId="77777777" w:rsidR="006E77C6" w:rsidRDefault="006E77C6">
            <w:pPr>
              <w:pStyle w:val="Compact"/>
            </w:pPr>
          </w:p>
        </w:tc>
        <w:tc>
          <w:tcPr>
            <w:tcW w:w="1584" w:type="dxa"/>
          </w:tcPr>
          <w:p w14:paraId="40FE159F" w14:textId="77777777" w:rsidR="006E77C6" w:rsidRDefault="006E77C6">
            <w:pPr>
              <w:pStyle w:val="Compact"/>
            </w:pPr>
          </w:p>
        </w:tc>
        <w:tc>
          <w:tcPr>
            <w:tcW w:w="1584" w:type="dxa"/>
          </w:tcPr>
          <w:p w14:paraId="6E903ABE" w14:textId="77777777" w:rsidR="006E77C6" w:rsidRDefault="006E77C6">
            <w:pPr>
              <w:pStyle w:val="Compact"/>
            </w:pPr>
          </w:p>
        </w:tc>
        <w:tc>
          <w:tcPr>
            <w:tcW w:w="1584" w:type="dxa"/>
          </w:tcPr>
          <w:p w14:paraId="2E2A7DE4" w14:textId="77777777" w:rsidR="006E77C6" w:rsidRDefault="006E77C6">
            <w:pPr>
              <w:pStyle w:val="Compact"/>
            </w:pPr>
          </w:p>
        </w:tc>
      </w:tr>
      <w:tr w:rsidR="006E77C6" w14:paraId="75930301" w14:textId="77777777" w:rsidTr="00BE3B2D">
        <w:tc>
          <w:tcPr>
            <w:tcW w:w="1584" w:type="dxa"/>
          </w:tcPr>
          <w:p w14:paraId="5358EEBF" w14:textId="77777777" w:rsidR="006E77C6" w:rsidRDefault="00A43C05">
            <w:pPr>
              <w:pStyle w:val="Compact"/>
            </w:pPr>
            <w:r>
              <w:rPr>
                <w:b/>
                <w:bCs/>
              </w:rPr>
              <w:lastRenderedPageBreak/>
              <w:t>Thu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TNDN</w:t>
            </w:r>
          </w:p>
        </w:tc>
        <w:tc>
          <w:tcPr>
            <w:tcW w:w="1584" w:type="dxa"/>
          </w:tcPr>
          <w:p w14:paraId="15CBE989" w14:textId="77777777" w:rsidR="006E77C6" w:rsidRDefault="006E77C6">
            <w:pPr>
              <w:pStyle w:val="Compact"/>
            </w:pPr>
          </w:p>
        </w:tc>
        <w:tc>
          <w:tcPr>
            <w:tcW w:w="1584" w:type="dxa"/>
          </w:tcPr>
          <w:p w14:paraId="4ACADF92" w14:textId="77777777" w:rsidR="006E77C6" w:rsidRDefault="006E77C6">
            <w:pPr>
              <w:pStyle w:val="Compact"/>
            </w:pPr>
          </w:p>
        </w:tc>
        <w:tc>
          <w:tcPr>
            <w:tcW w:w="1584" w:type="dxa"/>
          </w:tcPr>
          <w:p w14:paraId="63EFC3B8" w14:textId="77777777" w:rsidR="006E77C6" w:rsidRDefault="006E77C6">
            <w:pPr>
              <w:pStyle w:val="Compact"/>
            </w:pPr>
          </w:p>
        </w:tc>
        <w:tc>
          <w:tcPr>
            <w:tcW w:w="1584" w:type="dxa"/>
          </w:tcPr>
          <w:p w14:paraId="00346854" w14:textId="77777777" w:rsidR="006E77C6" w:rsidRDefault="006E77C6">
            <w:pPr>
              <w:pStyle w:val="Compact"/>
            </w:pPr>
          </w:p>
        </w:tc>
      </w:tr>
      <w:tr w:rsidR="006E77C6" w14:paraId="372F9202" w14:textId="77777777" w:rsidTr="00BE3B2D">
        <w:tc>
          <w:tcPr>
            <w:tcW w:w="1584" w:type="dxa"/>
          </w:tcPr>
          <w:p w14:paraId="23E728D0" w14:textId="77777777" w:rsidR="006E77C6" w:rsidRDefault="00A43C05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1584" w:type="dxa"/>
          </w:tcPr>
          <w:p w14:paraId="7615878E" w14:textId="77777777" w:rsidR="006E77C6" w:rsidRDefault="006E77C6">
            <w:pPr>
              <w:pStyle w:val="Compact"/>
            </w:pPr>
          </w:p>
        </w:tc>
        <w:tc>
          <w:tcPr>
            <w:tcW w:w="1584" w:type="dxa"/>
          </w:tcPr>
          <w:p w14:paraId="32FE442E" w14:textId="77777777" w:rsidR="006E77C6" w:rsidRDefault="006E77C6">
            <w:pPr>
              <w:pStyle w:val="Compact"/>
            </w:pPr>
          </w:p>
        </w:tc>
        <w:tc>
          <w:tcPr>
            <w:tcW w:w="1584" w:type="dxa"/>
          </w:tcPr>
          <w:p w14:paraId="5F8A5A46" w14:textId="77777777" w:rsidR="006E77C6" w:rsidRDefault="006E77C6">
            <w:pPr>
              <w:pStyle w:val="Compact"/>
            </w:pPr>
          </w:p>
        </w:tc>
        <w:tc>
          <w:tcPr>
            <w:tcW w:w="1584" w:type="dxa"/>
          </w:tcPr>
          <w:p w14:paraId="59B606CB" w14:textId="77777777" w:rsidR="006E77C6" w:rsidRDefault="006E77C6">
            <w:pPr>
              <w:pStyle w:val="Compact"/>
            </w:pPr>
          </w:p>
        </w:tc>
      </w:tr>
    </w:tbl>
    <w:p w14:paraId="37011EA9" w14:textId="77777777" w:rsidR="006E77C6" w:rsidRDefault="00A43C05">
      <w:pPr>
        <w:pStyle w:val="Heading3"/>
      </w:pPr>
      <w:bookmarkStart w:id="5" w:name="lý-do-hoàn-thuế"/>
      <w:bookmarkEnd w:id="4"/>
      <w:r>
        <w:t>2. Lý do hoàn thu</w:t>
      </w:r>
      <w:r>
        <w:t>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7"/>
        <w:gridCol w:w="823"/>
        <w:gridCol w:w="1037"/>
      </w:tblGrid>
      <w:tr w:rsidR="006E77C6" w14:paraId="454E3AE3" w14:textId="77777777" w:rsidTr="00BE3B2D">
        <w:tc>
          <w:tcPr>
            <w:tcW w:w="0" w:type="auto"/>
          </w:tcPr>
          <w:p w14:paraId="4101FB42" w14:textId="77777777" w:rsidR="006E77C6" w:rsidRDefault="00A43C05">
            <w:pPr>
              <w:pStyle w:val="Compact"/>
            </w:pPr>
            <w:r>
              <w:rPr>
                <w:b/>
                <w:bCs/>
              </w:rPr>
              <w:t>Lý do</w:t>
            </w:r>
          </w:p>
        </w:tc>
        <w:tc>
          <w:tcPr>
            <w:tcW w:w="0" w:type="auto"/>
          </w:tcPr>
          <w:p w14:paraId="0410DFDB" w14:textId="77777777" w:rsidR="006E77C6" w:rsidRDefault="00A43C05">
            <w:pPr>
              <w:pStyle w:val="Compact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166895F9" w14:textId="77777777" w:rsidR="006E77C6" w:rsidRDefault="00A43C05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6E77C6" w14:paraId="39731DEF" w14:textId="77777777" w:rsidTr="00BE3B2D">
        <w:tc>
          <w:tcPr>
            <w:tcW w:w="0" w:type="auto"/>
          </w:tcPr>
          <w:p w14:paraId="6535F09A" w14:textId="77777777" w:rsidR="006E77C6" w:rsidRDefault="00A43C05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p th</w:t>
            </w:r>
            <w:r>
              <w:rPr>
                <w:b/>
                <w:bCs/>
              </w:rPr>
              <w:t>ừ</w:t>
            </w:r>
            <w:r>
              <w:rPr>
                <w:b/>
                <w:bCs/>
              </w:rPr>
              <w:t>a</w:t>
            </w:r>
          </w:p>
        </w:tc>
        <w:tc>
          <w:tcPr>
            <w:tcW w:w="0" w:type="auto"/>
          </w:tcPr>
          <w:p w14:paraId="615C317D" w14:textId="77777777" w:rsidR="006E77C6" w:rsidRDefault="006E77C6">
            <w:pPr>
              <w:pStyle w:val="Compact"/>
            </w:pPr>
          </w:p>
        </w:tc>
        <w:tc>
          <w:tcPr>
            <w:tcW w:w="0" w:type="auto"/>
          </w:tcPr>
          <w:p w14:paraId="28E377AE" w14:textId="77777777" w:rsidR="006E77C6" w:rsidRDefault="006E77C6">
            <w:pPr>
              <w:pStyle w:val="Compact"/>
            </w:pPr>
          </w:p>
        </w:tc>
      </w:tr>
      <w:tr w:rsidR="006E77C6" w14:paraId="1DC3A993" w14:textId="77777777" w:rsidTr="00BE3B2D">
        <w:tc>
          <w:tcPr>
            <w:tcW w:w="0" w:type="auto"/>
          </w:tcPr>
          <w:p w14:paraId="10503DDB" w14:textId="77777777" w:rsidR="006E77C6" w:rsidRDefault="00A43C05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>nh 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</w:tcPr>
          <w:p w14:paraId="7161C0D7" w14:textId="77777777" w:rsidR="006E77C6" w:rsidRDefault="006E77C6">
            <w:pPr>
              <w:pStyle w:val="Compact"/>
            </w:pPr>
          </w:p>
        </w:tc>
        <w:tc>
          <w:tcPr>
            <w:tcW w:w="0" w:type="auto"/>
          </w:tcPr>
          <w:p w14:paraId="4E2FE07B" w14:textId="77777777" w:rsidR="006E77C6" w:rsidRDefault="006E77C6">
            <w:pPr>
              <w:pStyle w:val="Compact"/>
            </w:pPr>
          </w:p>
        </w:tc>
      </w:tr>
      <w:tr w:rsidR="006E77C6" w14:paraId="666D7521" w14:textId="77777777" w:rsidTr="00BE3B2D">
        <w:tc>
          <w:tcPr>
            <w:tcW w:w="0" w:type="auto"/>
          </w:tcPr>
          <w:p w14:paraId="764D2C8A" w14:textId="77777777" w:rsidR="006E77C6" w:rsidRDefault="00A43C05">
            <w:pPr>
              <w:pStyle w:val="Compact"/>
            </w:pPr>
            <w:r>
              <w:rPr>
                <w:b/>
                <w:bCs/>
              </w:rPr>
              <w:t>Khác</w:t>
            </w:r>
          </w:p>
        </w:tc>
        <w:tc>
          <w:tcPr>
            <w:tcW w:w="0" w:type="auto"/>
          </w:tcPr>
          <w:p w14:paraId="09B2968F" w14:textId="77777777" w:rsidR="006E77C6" w:rsidRDefault="006E77C6">
            <w:pPr>
              <w:pStyle w:val="Compact"/>
            </w:pPr>
          </w:p>
        </w:tc>
        <w:tc>
          <w:tcPr>
            <w:tcW w:w="0" w:type="auto"/>
          </w:tcPr>
          <w:p w14:paraId="23469922" w14:textId="77777777" w:rsidR="006E77C6" w:rsidRDefault="006E77C6">
            <w:pPr>
              <w:pStyle w:val="Compact"/>
            </w:pPr>
          </w:p>
        </w:tc>
      </w:tr>
    </w:tbl>
    <w:p w14:paraId="103373A5" w14:textId="77777777" w:rsidR="006E77C6" w:rsidRDefault="00A43C05">
      <w:pPr>
        <w:pStyle w:val="Heading2"/>
      </w:pPr>
      <w:bookmarkStart w:id="6" w:name="chứng-từ-kèm-theo"/>
      <w:bookmarkEnd w:id="3"/>
      <w:bookmarkEnd w:id="5"/>
      <w:r>
        <w:t>CH</w:t>
      </w:r>
      <w:r>
        <w:t>Ứ</w:t>
      </w:r>
      <w:r>
        <w:t>NG T</w:t>
      </w:r>
      <w:r>
        <w:t>Ừ</w:t>
      </w:r>
      <w:r>
        <w:t xml:space="preserve"> KÈM THEO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0"/>
        <w:gridCol w:w="1127"/>
        <w:gridCol w:w="1037"/>
      </w:tblGrid>
      <w:tr w:rsidR="006E77C6" w14:paraId="4C131CEA" w14:textId="77777777" w:rsidTr="00BE3B2D">
        <w:tc>
          <w:tcPr>
            <w:tcW w:w="0" w:type="auto"/>
          </w:tcPr>
          <w:p w14:paraId="20E82FB3" w14:textId="77777777" w:rsidR="006E77C6" w:rsidRDefault="00A43C05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ng t</w:t>
            </w:r>
            <w:r>
              <w:rPr>
                <w:b/>
                <w:bCs/>
              </w:rPr>
              <w:t>ừ</w:t>
            </w:r>
          </w:p>
        </w:tc>
        <w:tc>
          <w:tcPr>
            <w:tcW w:w="0" w:type="auto"/>
          </w:tcPr>
          <w:p w14:paraId="067AA6B2" w14:textId="77777777" w:rsidR="006E77C6" w:rsidRDefault="00A43C05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2A59A4C7" w14:textId="77777777" w:rsidR="006E77C6" w:rsidRDefault="00A43C05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6E77C6" w14:paraId="14CDF108" w14:textId="77777777" w:rsidTr="00BE3B2D">
        <w:tc>
          <w:tcPr>
            <w:tcW w:w="0" w:type="auto"/>
          </w:tcPr>
          <w:p w14:paraId="144926CF" w14:textId="77777777" w:rsidR="006E77C6" w:rsidRDefault="00A43C05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 xml:space="preserve"> khai quy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toán</w:t>
            </w:r>
          </w:p>
        </w:tc>
        <w:tc>
          <w:tcPr>
            <w:tcW w:w="0" w:type="auto"/>
          </w:tcPr>
          <w:p w14:paraId="556298F5" w14:textId="77777777" w:rsidR="006E77C6" w:rsidRDefault="006E77C6">
            <w:pPr>
              <w:pStyle w:val="Compact"/>
            </w:pPr>
          </w:p>
        </w:tc>
        <w:tc>
          <w:tcPr>
            <w:tcW w:w="0" w:type="auto"/>
          </w:tcPr>
          <w:p w14:paraId="4292CCF7" w14:textId="77777777" w:rsidR="006E77C6" w:rsidRDefault="006E77C6">
            <w:pPr>
              <w:pStyle w:val="Compact"/>
            </w:pPr>
          </w:p>
        </w:tc>
      </w:tr>
      <w:tr w:rsidR="006E77C6" w14:paraId="3386E4D4" w14:textId="77777777" w:rsidTr="00BE3B2D">
        <w:tc>
          <w:tcPr>
            <w:tcW w:w="0" w:type="auto"/>
          </w:tcPr>
          <w:p w14:paraId="3BA47674" w14:textId="77777777" w:rsidR="006E77C6" w:rsidRDefault="00A43C05">
            <w:pPr>
              <w:pStyle w:val="Compact"/>
            </w:pPr>
            <w:r>
              <w:rPr>
                <w:b/>
                <w:bCs/>
              </w:rPr>
              <w:t>Báo cáo tài chính</w:t>
            </w:r>
          </w:p>
        </w:tc>
        <w:tc>
          <w:tcPr>
            <w:tcW w:w="0" w:type="auto"/>
          </w:tcPr>
          <w:p w14:paraId="2F6122F9" w14:textId="77777777" w:rsidR="006E77C6" w:rsidRDefault="006E77C6">
            <w:pPr>
              <w:pStyle w:val="Compact"/>
            </w:pPr>
          </w:p>
        </w:tc>
        <w:tc>
          <w:tcPr>
            <w:tcW w:w="0" w:type="auto"/>
          </w:tcPr>
          <w:p w14:paraId="3C877456" w14:textId="77777777" w:rsidR="006E77C6" w:rsidRDefault="006E77C6">
            <w:pPr>
              <w:pStyle w:val="Compact"/>
            </w:pPr>
          </w:p>
        </w:tc>
      </w:tr>
      <w:tr w:rsidR="006E77C6" w14:paraId="668B944A" w14:textId="77777777" w:rsidTr="00BE3B2D">
        <w:tc>
          <w:tcPr>
            <w:tcW w:w="0" w:type="auto"/>
          </w:tcPr>
          <w:p w14:paraId="59056DD5" w14:textId="77777777" w:rsidR="006E77C6" w:rsidRDefault="00A43C05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ng t</w:t>
            </w:r>
            <w:r>
              <w:rPr>
                <w:b/>
                <w:bCs/>
              </w:rPr>
              <w:t>ừ</w:t>
            </w:r>
            <w:r>
              <w:rPr>
                <w:b/>
                <w:bCs/>
              </w:rPr>
              <w:t xml:space="preserve"> 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p thu</w:t>
            </w:r>
            <w:r>
              <w:rPr>
                <w:b/>
                <w:bCs/>
              </w:rPr>
              <w:t>ế</w:t>
            </w:r>
          </w:p>
        </w:tc>
        <w:tc>
          <w:tcPr>
            <w:tcW w:w="0" w:type="auto"/>
          </w:tcPr>
          <w:p w14:paraId="405375E5" w14:textId="77777777" w:rsidR="006E77C6" w:rsidRDefault="006E77C6">
            <w:pPr>
              <w:pStyle w:val="Compact"/>
            </w:pPr>
          </w:p>
        </w:tc>
        <w:tc>
          <w:tcPr>
            <w:tcW w:w="0" w:type="auto"/>
          </w:tcPr>
          <w:p w14:paraId="5CDEB326" w14:textId="77777777" w:rsidR="006E77C6" w:rsidRDefault="006E77C6">
            <w:pPr>
              <w:pStyle w:val="Compact"/>
            </w:pPr>
          </w:p>
        </w:tc>
      </w:tr>
      <w:tr w:rsidR="006E77C6" w14:paraId="3139EC86" w14:textId="77777777" w:rsidTr="00BE3B2D">
        <w:tc>
          <w:tcPr>
            <w:tcW w:w="0" w:type="auto"/>
          </w:tcPr>
          <w:p w14:paraId="13C4D2C5" w14:textId="77777777" w:rsidR="006E77C6" w:rsidRDefault="00A43C05">
            <w:pPr>
              <w:pStyle w:val="Compact"/>
            </w:pPr>
            <w:r>
              <w:rPr>
                <w:b/>
                <w:bCs/>
              </w:rPr>
              <w:t>Khác</w:t>
            </w:r>
          </w:p>
        </w:tc>
        <w:tc>
          <w:tcPr>
            <w:tcW w:w="0" w:type="auto"/>
          </w:tcPr>
          <w:p w14:paraId="00D69B06" w14:textId="77777777" w:rsidR="006E77C6" w:rsidRDefault="006E77C6">
            <w:pPr>
              <w:pStyle w:val="Compact"/>
            </w:pPr>
          </w:p>
        </w:tc>
        <w:tc>
          <w:tcPr>
            <w:tcW w:w="0" w:type="auto"/>
          </w:tcPr>
          <w:p w14:paraId="4405E549" w14:textId="77777777" w:rsidR="006E77C6" w:rsidRDefault="006E77C6">
            <w:pPr>
              <w:pStyle w:val="Compact"/>
            </w:pPr>
          </w:p>
        </w:tc>
      </w:tr>
    </w:tbl>
    <w:p w14:paraId="1633AF2B" w14:textId="77777777" w:rsidR="006E77C6" w:rsidRDefault="00A43C05">
      <w:pPr>
        <w:pStyle w:val="Heading2"/>
      </w:pPr>
      <w:bookmarkStart w:id="7" w:name="xác-nhận"/>
      <w:bookmarkEnd w:id="6"/>
      <w:r>
        <w:t>XÁC NH</w:t>
      </w:r>
      <w:r>
        <w:t>Ậ</w:t>
      </w:r>
      <w:r>
        <w:t>N</w:t>
      </w:r>
    </w:p>
    <w:p w14:paraId="57D3B9F8" w14:textId="77777777" w:rsidR="006E77C6" w:rsidRDefault="00A43C05">
      <w:pPr>
        <w:pStyle w:val="Heading3"/>
      </w:pPr>
      <w:bookmarkStart w:id="8" w:name="người-lập"/>
      <w:r>
        <w:t>Ngư</w:t>
      </w:r>
      <w:r>
        <w:t>ờ</w:t>
      </w:r>
      <w:r>
        <w:t>i l</w:t>
      </w:r>
      <w:r>
        <w:t>ậ</w:t>
      </w:r>
      <w:r>
        <w:t>p:</w:t>
      </w:r>
    </w:p>
    <w:p w14:paraId="70924585" w14:textId="77777777" w:rsidR="006E77C6" w:rsidRDefault="00A43C05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</w:t>
      </w:r>
      <w:r>
        <w:t xml:space="preserve">_________________ </w:t>
      </w:r>
      <w:r>
        <w:rPr>
          <w:b/>
          <w:bCs/>
        </w:rPr>
        <w:t>Ngày:</w:t>
      </w:r>
      <w:r>
        <w:t xml:space="preserve"> _________</w:t>
      </w:r>
    </w:p>
    <w:p w14:paraId="3681E4C5" w14:textId="77777777" w:rsidR="006E77C6" w:rsidRDefault="00A43C05">
      <w:pPr>
        <w:pStyle w:val="Heading3"/>
      </w:pPr>
      <w:bookmarkStart w:id="9" w:name="kế-toán-trưởng"/>
      <w:bookmarkEnd w:id="8"/>
      <w:r>
        <w:t>K</w:t>
      </w:r>
      <w:r>
        <w:t>ế</w:t>
      </w:r>
      <w:r>
        <w:t xml:space="preserve"> toán trư</w:t>
      </w:r>
      <w:r>
        <w:t>ở</w:t>
      </w:r>
      <w:r>
        <w:t>ng:</w:t>
      </w:r>
    </w:p>
    <w:p w14:paraId="3032314F" w14:textId="77777777" w:rsidR="006E77C6" w:rsidRDefault="00A43C05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109A7214" w14:textId="77777777" w:rsidR="006E77C6" w:rsidRDefault="00A43C05">
      <w:pPr>
        <w:pStyle w:val="Heading3"/>
      </w:pPr>
      <w:bookmarkStart w:id="10" w:name="giám-đốchiệu-trưởng"/>
      <w:bookmarkEnd w:id="9"/>
      <w:r>
        <w:t>Giám đ</w:t>
      </w:r>
      <w:r>
        <w:t>ố</w:t>
      </w:r>
      <w:r>
        <w:t>c/Hi</w:t>
      </w:r>
      <w:r>
        <w:t>ệ</w:t>
      </w:r>
      <w:r>
        <w:t>u trư</w:t>
      </w:r>
      <w:r>
        <w:t>ở</w:t>
      </w:r>
      <w:r>
        <w:t>ng:</w:t>
      </w:r>
    </w:p>
    <w:p w14:paraId="10171C98" w14:textId="77777777" w:rsidR="006E77C6" w:rsidRDefault="00A43C05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61B0B6F4" w14:textId="77777777" w:rsidR="006E77C6" w:rsidRDefault="00A43C05">
      <w:r>
        <w:pict w14:anchorId="49418914">
          <v:rect id="_x0000_i1026" style="width:0;height:1.5pt" o:hralign="center" o:hrstd="t" o:hr="t"/>
        </w:pict>
      </w:r>
    </w:p>
    <w:p w14:paraId="53679045" w14:textId="77777777" w:rsidR="006E77C6" w:rsidRDefault="00A43C05">
      <w:pPr>
        <w:pStyle w:val="FirstParagraph"/>
      </w:pPr>
      <w:r>
        <w:rPr>
          <w:b/>
          <w:bCs/>
        </w:rPr>
        <w:t>Ghi chú:</w:t>
      </w:r>
      <w:r>
        <w:t xml:space="preserve"> H</w:t>
      </w:r>
      <w:r>
        <w:t>ồ</w:t>
      </w:r>
      <w:r>
        <w:t xml:space="preserve"> sơ này c</w:t>
      </w:r>
      <w:r>
        <w:t>ầ</w:t>
      </w:r>
      <w:r>
        <w:t>n đư</w:t>
      </w:r>
      <w:r>
        <w:t>ợ</w:t>
      </w:r>
      <w:r>
        <w:t>c n</w:t>
      </w:r>
      <w:r>
        <w:t>ộ</w:t>
      </w:r>
      <w:r>
        <w:t>p cho C</w:t>
      </w:r>
      <w:r>
        <w:t>ụ</w:t>
      </w:r>
      <w:r>
        <w:t>c thu</w:t>
      </w:r>
      <w:r>
        <w:t>ế</w:t>
      </w:r>
      <w:r>
        <w:t xml:space="preserve"> đ</w:t>
      </w:r>
      <w:r>
        <w:t>ể</w:t>
      </w:r>
      <w:r>
        <w:t xml:space="preserve"> x</w:t>
      </w:r>
      <w:r>
        <w:t>ử</w:t>
      </w:r>
      <w:r>
        <w:t xml:space="preserve"> lý hoàn thu</w:t>
      </w:r>
      <w:r>
        <w:t>ế</w:t>
      </w:r>
      <w:r>
        <w:t>.</w:t>
      </w:r>
      <w:bookmarkEnd w:id="0"/>
      <w:bookmarkEnd w:id="7"/>
      <w:bookmarkEnd w:id="10"/>
    </w:p>
    <w:sectPr w:rsidR="006E77C6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C86988" w14:textId="77777777" w:rsidR="00A43C05" w:rsidRDefault="00A43C05" w:rsidP="00BE3B2D">
      <w:pPr>
        <w:spacing w:line="240" w:lineRule="auto"/>
      </w:pPr>
      <w:r>
        <w:separator/>
      </w:r>
    </w:p>
  </w:endnote>
  <w:endnote w:type="continuationSeparator" w:id="0">
    <w:p w14:paraId="305A331D" w14:textId="77777777" w:rsidR="00A43C05" w:rsidRDefault="00A43C05" w:rsidP="00BE3B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D2664E" w14:textId="77777777" w:rsidR="00A43C05" w:rsidRDefault="00A43C05" w:rsidP="00BE3B2D">
      <w:pPr>
        <w:spacing w:line="240" w:lineRule="auto"/>
      </w:pPr>
      <w:r>
        <w:separator/>
      </w:r>
    </w:p>
  </w:footnote>
  <w:footnote w:type="continuationSeparator" w:id="0">
    <w:p w14:paraId="233E16E1" w14:textId="77777777" w:rsidR="00A43C05" w:rsidRDefault="00A43C05" w:rsidP="00BE3B2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37FB19" w14:textId="77777777" w:rsidR="00BE3B2D" w:rsidRPr="00A33244" w:rsidRDefault="00BE3B2D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3BA8C779" wp14:editId="54F93B2E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29DEBE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5820BD44" w14:textId="77777777" w:rsidR="00BE3B2D" w:rsidRDefault="00BE3B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186521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77C6"/>
    <w:rsid w:val="006E77C6"/>
    <w:rsid w:val="00A43C05"/>
    <w:rsid w:val="00BE3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5FBB67D"/>
  <w15:docId w15:val="{5A2B0450-2976-431E-82A0-853B56F22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E3B2D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E3B2D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E3B2D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E3B2D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BE3B2D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BE3B2D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BE3B2D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BE3B2D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B2D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B2D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E3B2D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BE3B2D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E3B2D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E3B2D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B2D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BE3B2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3B2D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BE3B2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3B2D"/>
    <w:rPr>
      <w:rFonts w:ascii="Times New Roman" w:hAnsi="Times New Roman"/>
      <w:szCs w:val="22"/>
    </w:rPr>
  </w:style>
  <w:style w:type="character" w:styleId="Emphasis">
    <w:name w:val="Emphasis"/>
    <w:rsid w:val="00BE3B2D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BE3B2D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BE3B2D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BE3B2D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BE3B2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2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2026-02-03T03:45:00Z</dcterms:created>
  <dcterms:modified xsi:type="dcterms:W3CDTF">2026-02-03T03:45:00Z</dcterms:modified>
</cp:coreProperties>
</file>