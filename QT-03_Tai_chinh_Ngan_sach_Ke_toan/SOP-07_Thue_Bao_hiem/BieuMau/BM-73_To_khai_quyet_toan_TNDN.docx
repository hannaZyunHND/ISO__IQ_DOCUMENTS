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B78FC" w14:textId="77777777" w:rsidR="00726A91" w:rsidRDefault="00683243" w:rsidP="004F6642">
      <w:pPr>
        <w:pStyle w:val="Title"/>
      </w:pPr>
      <w:bookmarkStart w:id="0" w:name="bm-73-tờ-khai-quyết-toán-tndn"/>
      <w:r>
        <w:t>BM-73: T</w:t>
      </w:r>
      <w:r>
        <w:t>Ờ</w:t>
      </w:r>
      <w:r>
        <w:t xml:space="preserve"> KHAI QUY</w:t>
      </w:r>
      <w:r>
        <w:t>Ế</w:t>
      </w:r>
      <w:r>
        <w:t>T TOÁN TNDN</w:t>
      </w:r>
    </w:p>
    <w:p w14:paraId="2C9D3FF4" w14:textId="77777777" w:rsidR="00726A91" w:rsidRDefault="00683243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QT-03-SOP-07-BM-73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27AB3667" w14:textId="77777777" w:rsidR="00726A91" w:rsidRDefault="00683243">
      <w:r>
        <w:pict w14:anchorId="3BFE54F5">
          <v:rect id="_x0000_i1025" style="width:0;height:1.5pt" o:hralign="center" o:hrstd="t" o:hr="t"/>
        </w:pict>
      </w:r>
    </w:p>
    <w:p w14:paraId="6E52E12F" w14:textId="77777777" w:rsidR="00726A91" w:rsidRDefault="00683243">
      <w:pPr>
        <w:pStyle w:val="Heading2"/>
      </w:pPr>
      <w:bookmarkStart w:id="1" w:name="thông-tin-tờ-khai"/>
      <w:r>
        <w:t>THÔNG TIN T</w:t>
      </w:r>
      <w:r>
        <w:t>Ờ</w:t>
      </w:r>
      <w:r>
        <w:t xml:space="preserve"> KHAI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1157"/>
      </w:tblGrid>
      <w:tr w:rsidR="00726A91" w14:paraId="6ABACF69" w14:textId="77777777" w:rsidTr="004F6642">
        <w:tc>
          <w:tcPr>
            <w:tcW w:w="0" w:type="auto"/>
          </w:tcPr>
          <w:p w14:paraId="7C95CB1F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99E58A1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26A91" w14:paraId="237798C1" w14:textId="77777777" w:rsidTr="004F6642">
        <w:tc>
          <w:tcPr>
            <w:tcW w:w="0" w:type="auto"/>
          </w:tcPr>
          <w:p w14:paraId="1BB3CE75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Năm tài chính</w:t>
            </w:r>
          </w:p>
        </w:tc>
        <w:tc>
          <w:tcPr>
            <w:tcW w:w="0" w:type="auto"/>
          </w:tcPr>
          <w:p w14:paraId="5C0413C7" w14:textId="77777777" w:rsidR="00726A91" w:rsidRDefault="00726A91">
            <w:pPr>
              <w:pStyle w:val="Compact"/>
            </w:pPr>
          </w:p>
        </w:tc>
      </w:tr>
      <w:tr w:rsidR="00726A91" w14:paraId="46D72A79" w14:textId="77777777" w:rsidTr="004F6642">
        <w:tc>
          <w:tcPr>
            <w:tcW w:w="0" w:type="auto"/>
          </w:tcPr>
          <w:p w14:paraId="3E2BE753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Mã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3556325F" w14:textId="77777777" w:rsidR="00726A91" w:rsidRDefault="00726A91">
            <w:pPr>
              <w:pStyle w:val="Compact"/>
            </w:pPr>
          </w:p>
        </w:tc>
      </w:tr>
      <w:tr w:rsidR="00726A91" w14:paraId="61CA5226" w14:textId="77777777" w:rsidTr="004F6642">
        <w:tc>
          <w:tcPr>
            <w:tcW w:w="0" w:type="auto"/>
          </w:tcPr>
          <w:p w14:paraId="47853421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Tên đơn v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5C2DBD76" w14:textId="77777777" w:rsidR="00726A91" w:rsidRDefault="00726A91">
            <w:pPr>
              <w:pStyle w:val="Compact"/>
            </w:pPr>
          </w:p>
        </w:tc>
      </w:tr>
      <w:tr w:rsidR="00726A91" w14:paraId="3E3843EF" w14:textId="77777777" w:rsidTr="004F6642">
        <w:tc>
          <w:tcPr>
            <w:tcW w:w="0" w:type="auto"/>
          </w:tcPr>
          <w:p w14:paraId="29BE666E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</w:p>
        </w:tc>
        <w:tc>
          <w:tcPr>
            <w:tcW w:w="0" w:type="auto"/>
          </w:tcPr>
          <w:p w14:paraId="086C4FA6" w14:textId="77777777" w:rsidR="00726A91" w:rsidRDefault="00726A91">
            <w:pPr>
              <w:pStyle w:val="Compact"/>
            </w:pPr>
          </w:p>
        </w:tc>
      </w:tr>
    </w:tbl>
    <w:p w14:paraId="0F92FD3F" w14:textId="77777777" w:rsidR="00726A91" w:rsidRDefault="00683243">
      <w:pPr>
        <w:pStyle w:val="Heading2"/>
      </w:pPr>
      <w:bookmarkStart w:id="2" w:name="thông-tin-doanh-nghiệp"/>
      <w:bookmarkEnd w:id="1"/>
      <w:r>
        <w:t>THÔNG TIN DOANH NGHI</w:t>
      </w:r>
      <w:r>
        <w:t>Ệ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9"/>
        <w:gridCol w:w="1157"/>
      </w:tblGrid>
      <w:tr w:rsidR="00726A91" w14:paraId="11E097F6" w14:textId="77777777" w:rsidTr="004F6642">
        <w:tc>
          <w:tcPr>
            <w:tcW w:w="0" w:type="auto"/>
          </w:tcPr>
          <w:p w14:paraId="150A1010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3E16F5CD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726A91" w14:paraId="1A1208D0" w14:textId="77777777" w:rsidTr="004F6642">
        <w:tc>
          <w:tcPr>
            <w:tcW w:w="0" w:type="auto"/>
          </w:tcPr>
          <w:p w14:paraId="70326DB7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Tên đơn v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59A7EBE8" w14:textId="77777777" w:rsidR="00726A91" w:rsidRDefault="00726A91">
            <w:pPr>
              <w:pStyle w:val="Compact"/>
            </w:pPr>
          </w:p>
        </w:tc>
      </w:tr>
      <w:tr w:rsidR="00726A91" w14:paraId="7D5544D5" w14:textId="77777777" w:rsidTr="004F6642">
        <w:tc>
          <w:tcPr>
            <w:tcW w:w="0" w:type="auto"/>
          </w:tcPr>
          <w:p w14:paraId="40E8CBC2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Mã 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3DDDB428" w14:textId="77777777" w:rsidR="00726A91" w:rsidRDefault="00726A91">
            <w:pPr>
              <w:pStyle w:val="Compact"/>
            </w:pPr>
          </w:p>
        </w:tc>
      </w:tr>
      <w:tr w:rsidR="00726A91" w14:paraId="0B00E83E" w14:textId="77777777" w:rsidTr="004F6642">
        <w:tc>
          <w:tcPr>
            <w:tcW w:w="0" w:type="auto"/>
          </w:tcPr>
          <w:p w14:paraId="4B3EAB92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a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tr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s</w:t>
            </w:r>
            <w:r>
              <w:rPr>
                <w:b/>
                <w:bCs/>
              </w:rPr>
              <w:t>ở</w:t>
            </w:r>
          </w:p>
        </w:tc>
        <w:tc>
          <w:tcPr>
            <w:tcW w:w="0" w:type="auto"/>
          </w:tcPr>
          <w:p w14:paraId="3E48D42F" w14:textId="77777777" w:rsidR="00726A91" w:rsidRDefault="00726A91">
            <w:pPr>
              <w:pStyle w:val="Compact"/>
            </w:pPr>
          </w:p>
        </w:tc>
      </w:tr>
      <w:tr w:rsidR="00726A91" w14:paraId="1657C659" w14:textId="77777777" w:rsidTr="004F6642">
        <w:tc>
          <w:tcPr>
            <w:tcW w:w="0" w:type="auto"/>
          </w:tcPr>
          <w:p w14:paraId="3CDA4BD8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1D9C7596" w14:textId="77777777" w:rsidR="00726A91" w:rsidRDefault="00726A91">
            <w:pPr>
              <w:pStyle w:val="Compact"/>
            </w:pPr>
          </w:p>
        </w:tc>
      </w:tr>
      <w:tr w:rsidR="00726A91" w14:paraId="21FF25B6" w14:textId="77777777" w:rsidTr="004F6642">
        <w:tc>
          <w:tcPr>
            <w:tcW w:w="0" w:type="auto"/>
          </w:tcPr>
          <w:p w14:paraId="4061096B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</w:tcPr>
          <w:p w14:paraId="65B3137A" w14:textId="77777777" w:rsidR="00726A91" w:rsidRDefault="00726A91">
            <w:pPr>
              <w:pStyle w:val="Compact"/>
            </w:pPr>
          </w:p>
        </w:tc>
      </w:tr>
    </w:tbl>
    <w:p w14:paraId="54566A4B" w14:textId="77777777" w:rsidR="00726A91" w:rsidRDefault="00683243">
      <w:pPr>
        <w:pStyle w:val="Heading2"/>
      </w:pPr>
      <w:bookmarkStart w:id="3" w:name="doanh-thu-và-chi-phí-năm"/>
      <w:bookmarkEnd w:id="2"/>
      <w:r>
        <w:t>DOANH THU VÀ CHI PHÍ NĂM</w:t>
      </w:r>
    </w:p>
    <w:p w14:paraId="12389B69" w14:textId="77777777" w:rsidR="00726A91" w:rsidRDefault="00683243">
      <w:pPr>
        <w:pStyle w:val="Heading3"/>
      </w:pPr>
      <w:bookmarkStart w:id="4" w:name="doanh-thu"/>
      <w:r>
        <w:t>1. Doanh thu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7"/>
        <w:gridCol w:w="1656"/>
        <w:gridCol w:w="1037"/>
      </w:tblGrid>
      <w:tr w:rsidR="00726A91" w14:paraId="515B382C" w14:textId="77777777" w:rsidTr="004F6642">
        <w:tc>
          <w:tcPr>
            <w:tcW w:w="0" w:type="auto"/>
          </w:tcPr>
          <w:p w14:paraId="20AECEA8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6D3ACFC1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04411F52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26A91" w14:paraId="0154465E" w14:textId="77777777" w:rsidTr="004F6642">
        <w:tc>
          <w:tcPr>
            <w:tcW w:w="0" w:type="auto"/>
          </w:tcPr>
          <w:p w14:paraId="3386D058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Doanh thu d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 v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 xml:space="preserve"> giáo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5F38A12" w14:textId="77777777" w:rsidR="00726A91" w:rsidRDefault="00726A91">
            <w:pPr>
              <w:pStyle w:val="Compact"/>
            </w:pPr>
          </w:p>
        </w:tc>
        <w:tc>
          <w:tcPr>
            <w:tcW w:w="0" w:type="auto"/>
          </w:tcPr>
          <w:p w14:paraId="7B04C707" w14:textId="77777777" w:rsidR="00726A91" w:rsidRDefault="00726A91">
            <w:pPr>
              <w:pStyle w:val="Compact"/>
            </w:pPr>
          </w:p>
        </w:tc>
      </w:tr>
      <w:tr w:rsidR="00726A91" w14:paraId="68202969" w14:textId="77777777" w:rsidTr="004F6642">
        <w:tc>
          <w:tcPr>
            <w:tcW w:w="0" w:type="auto"/>
          </w:tcPr>
          <w:p w14:paraId="191C2A24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Doanh thu khác</w:t>
            </w:r>
          </w:p>
        </w:tc>
        <w:tc>
          <w:tcPr>
            <w:tcW w:w="0" w:type="auto"/>
          </w:tcPr>
          <w:p w14:paraId="68895E13" w14:textId="77777777" w:rsidR="00726A91" w:rsidRDefault="00726A91">
            <w:pPr>
              <w:pStyle w:val="Compact"/>
            </w:pPr>
          </w:p>
        </w:tc>
        <w:tc>
          <w:tcPr>
            <w:tcW w:w="0" w:type="auto"/>
          </w:tcPr>
          <w:p w14:paraId="78EAF0AE" w14:textId="77777777" w:rsidR="00726A91" w:rsidRDefault="00726A91">
            <w:pPr>
              <w:pStyle w:val="Compact"/>
            </w:pPr>
          </w:p>
        </w:tc>
      </w:tr>
      <w:tr w:rsidR="00726A91" w14:paraId="34071132" w14:textId="77777777" w:rsidTr="004F6642">
        <w:tc>
          <w:tcPr>
            <w:tcW w:w="0" w:type="auto"/>
          </w:tcPr>
          <w:p w14:paraId="34E1980F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doanh thu</w:t>
            </w:r>
          </w:p>
        </w:tc>
        <w:tc>
          <w:tcPr>
            <w:tcW w:w="0" w:type="auto"/>
          </w:tcPr>
          <w:p w14:paraId="4D93350A" w14:textId="77777777" w:rsidR="00726A91" w:rsidRDefault="00726A91">
            <w:pPr>
              <w:pStyle w:val="Compact"/>
            </w:pPr>
          </w:p>
        </w:tc>
        <w:tc>
          <w:tcPr>
            <w:tcW w:w="0" w:type="auto"/>
          </w:tcPr>
          <w:p w14:paraId="2366A650" w14:textId="77777777" w:rsidR="00726A91" w:rsidRDefault="00726A91">
            <w:pPr>
              <w:pStyle w:val="Compact"/>
            </w:pPr>
          </w:p>
        </w:tc>
      </w:tr>
    </w:tbl>
    <w:p w14:paraId="0E2B859B" w14:textId="77777777" w:rsidR="00726A91" w:rsidRDefault="00683243">
      <w:pPr>
        <w:pStyle w:val="Heading3"/>
      </w:pPr>
      <w:bookmarkStart w:id="5" w:name="chi-phí"/>
      <w:bookmarkEnd w:id="4"/>
      <w:r>
        <w:lastRenderedPageBreak/>
        <w:t>2. Chi phí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1"/>
        <w:gridCol w:w="1656"/>
        <w:gridCol w:w="1037"/>
      </w:tblGrid>
      <w:tr w:rsidR="00726A91" w14:paraId="22060678" w14:textId="77777777" w:rsidTr="004F6642">
        <w:tc>
          <w:tcPr>
            <w:tcW w:w="0" w:type="auto"/>
          </w:tcPr>
          <w:p w14:paraId="36B14800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4A2406C9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63251E3D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26A91" w14:paraId="2EE27070" w14:textId="77777777" w:rsidTr="004F6642">
        <w:tc>
          <w:tcPr>
            <w:tcW w:w="0" w:type="auto"/>
          </w:tcPr>
          <w:p w14:paraId="5C32EA2E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Chi phí nhân viên</w:t>
            </w:r>
          </w:p>
        </w:tc>
        <w:tc>
          <w:tcPr>
            <w:tcW w:w="0" w:type="auto"/>
          </w:tcPr>
          <w:p w14:paraId="284ED695" w14:textId="77777777" w:rsidR="00726A91" w:rsidRDefault="00726A91">
            <w:pPr>
              <w:pStyle w:val="Compact"/>
            </w:pPr>
          </w:p>
        </w:tc>
        <w:tc>
          <w:tcPr>
            <w:tcW w:w="0" w:type="auto"/>
          </w:tcPr>
          <w:p w14:paraId="738ACCDF" w14:textId="77777777" w:rsidR="00726A91" w:rsidRDefault="00726A91">
            <w:pPr>
              <w:pStyle w:val="Compact"/>
            </w:pPr>
          </w:p>
        </w:tc>
      </w:tr>
      <w:tr w:rsidR="00726A91" w14:paraId="5A5863A1" w14:textId="77777777" w:rsidTr="004F6642">
        <w:tc>
          <w:tcPr>
            <w:tcW w:w="0" w:type="auto"/>
          </w:tcPr>
          <w:p w14:paraId="4000420B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Chi phí v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 tư</w:t>
            </w:r>
          </w:p>
        </w:tc>
        <w:tc>
          <w:tcPr>
            <w:tcW w:w="0" w:type="auto"/>
          </w:tcPr>
          <w:p w14:paraId="64F2732A" w14:textId="77777777" w:rsidR="00726A91" w:rsidRDefault="00726A91">
            <w:pPr>
              <w:pStyle w:val="Compact"/>
            </w:pPr>
          </w:p>
        </w:tc>
        <w:tc>
          <w:tcPr>
            <w:tcW w:w="0" w:type="auto"/>
          </w:tcPr>
          <w:p w14:paraId="443903ED" w14:textId="77777777" w:rsidR="00726A91" w:rsidRDefault="00726A91">
            <w:pPr>
              <w:pStyle w:val="Compact"/>
            </w:pPr>
          </w:p>
        </w:tc>
      </w:tr>
      <w:tr w:rsidR="00726A91" w14:paraId="14760067" w14:textId="77777777" w:rsidTr="004F6642">
        <w:tc>
          <w:tcPr>
            <w:tcW w:w="0" w:type="auto"/>
          </w:tcPr>
          <w:p w14:paraId="0BF2EABD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Chi phí khác</w:t>
            </w:r>
          </w:p>
        </w:tc>
        <w:tc>
          <w:tcPr>
            <w:tcW w:w="0" w:type="auto"/>
          </w:tcPr>
          <w:p w14:paraId="01240093" w14:textId="77777777" w:rsidR="00726A91" w:rsidRDefault="00726A91">
            <w:pPr>
              <w:pStyle w:val="Compact"/>
            </w:pPr>
          </w:p>
        </w:tc>
        <w:tc>
          <w:tcPr>
            <w:tcW w:w="0" w:type="auto"/>
          </w:tcPr>
          <w:p w14:paraId="5D36A572" w14:textId="77777777" w:rsidR="00726A91" w:rsidRDefault="00726A91">
            <w:pPr>
              <w:pStyle w:val="Compact"/>
            </w:pPr>
          </w:p>
        </w:tc>
      </w:tr>
      <w:tr w:rsidR="00726A91" w14:paraId="168F6317" w14:textId="77777777" w:rsidTr="004F6642">
        <w:tc>
          <w:tcPr>
            <w:tcW w:w="0" w:type="auto"/>
          </w:tcPr>
          <w:p w14:paraId="0DFA2346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chi phí</w:t>
            </w:r>
          </w:p>
        </w:tc>
        <w:tc>
          <w:tcPr>
            <w:tcW w:w="0" w:type="auto"/>
          </w:tcPr>
          <w:p w14:paraId="5027DC37" w14:textId="77777777" w:rsidR="00726A91" w:rsidRDefault="00726A91">
            <w:pPr>
              <w:pStyle w:val="Compact"/>
            </w:pPr>
          </w:p>
        </w:tc>
        <w:tc>
          <w:tcPr>
            <w:tcW w:w="0" w:type="auto"/>
          </w:tcPr>
          <w:p w14:paraId="24381521" w14:textId="77777777" w:rsidR="00726A91" w:rsidRDefault="00726A91">
            <w:pPr>
              <w:pStyle w:val="Compact"/>
            </w:pPr>
          </w:p>
        </w:tc>
      </w:tr>
    </w:tbl>
    <w:p w14:paraId="15D92381" w14:textId="77777777" w:rsidR="00726A91" w:rsidRDefault="00683243">
      <w:pPr>
        <w:pStyle w:val="Heading3"/>
      </w:pPr>
      <w:bookmarkStart w:id="6" w:name="lợi-nhuận-và-thuế"/>
      <w:bookmarkEnd w:id="5"/>
      <w:r>
        <w:t>3. L</w:t>
      </w:r>
      <w:r>
        <w:t>ợ</w:t>
      </w:r>
      <w:r>
        <w:t>i nhu</w:t>
      </w:r>
      <w:r>
        <w:t>ậ</w:t>
      </w:r>
      <w:r>
        <w:t>n và thu</w:t>
      </w:r>
      <w:r>
        <w:t>ế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1"/>
        <w:gridCol w:w="1656"/>
        <w:gridCol w:w="1037"/>
      </w:tblGrid>
      <w:tr w:rsidR="00726A91" w14:paraId="1C396B6F" w14:textId="77777777" w:rsidTr="004F6642">
        <w:tc>
          <w:tcPr>
            <w:tcW w:w="0" w:type="auto"/>
          </w:tcPr>
          <w:p w14:paraId="4633BD8A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49FB4161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470815CE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726A91" w14:paraId="25428264" w14:textId="77777777" w:rsidTr="004F6642">
        <w:tc>
          <w:tcPr>
            <w:tcW w:w="0" w:type="auto"/>
          </w:tcPr>
          <w:p w14:paraId="61DB54DE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L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i nhu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 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3653B6CB" w14:textId="77777777" w:rsidR="00726A91" w:rsidRDefault="00726A91">
            <w:pPr>
              <w:pStyle w:val="Compact"/>
            </w:pPr>
          </w:p>
        </w:tc>
        <w:tc>
          <w:tcPr>
            <w:tcW w:w="0" w:type="auto"/>
          </w:tcPr>
          <w:p w14:paraId="44986409" w14:textId="77777777" w:rsidR="00726A91" w:rsidRDefault="00726A91">
            <w:pPr>
              <w:pStyle w:val="Compact"/>
            </w:pPr>
          </w:p>
        </w:tc>
      </w:tr>
      <w:tr w:rsidR="00726A91" w14:paraId="3FEBE063" w14:textId="77777777" w:rsidTr="004F6642">
        <w:tc>
          <w:tcPr>
            <w:tcW w:w="0" w:type="auto"/>
          </w:tcPr>
          <w:p w14:paraId="0390F6FF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>nh tăng/gi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6B603EBE" w14:textId="77777777" w:rsidR="00726A91" w:rsidRDefault="00726A91">
            <w:pPr>
              <w:pStyle w:val="Compact"/>
            </w:pPr>
          </w:p>
        </w:tc>
        <w:tc>
          <w:tcPr>
            <w:tcW w:w="0" w:type="auto"/>
          </w:tcPr>
          <w:p w14:paraId="6654025F" w14:textId="77777777" w:rsidR="00726A91" w:rsidRDefault="00726A91">
            <w:pPr>
              <w:pStyle w:val="Compact"/>
            </w:pPr>
          </w:p>
        </w:tc>
      </w:tr>
      <w:tr w:rsidR="00726A91" w14:paraId="6361A724" w14:textId="77777777" w:rsidTr="004F6642">
        <w:tc>
          <w:tcPr>
            <w:tcW w:w="0" w:type="auto"/>
          </w:tcPr>
          <w:p w14:paraId="570C02B1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Thu nh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 tính thu</w:t>
            </w:r>
            <w:r>
              <w:rPr>
                <w:b/>
                <w:bCs/>
              </w:rPr>
              <w:t>ế</w:t>
            </w:r>
          </w:p>
        </w:tc>
        <w:tc>
          <w:tcPr>
            <w:tcW w:w="0" w:type="auto"/>
          </w:tcPr>
          <w:p w14:paraId="02D01A25" w14:textId="77777777" w:rsidR="00726A91" w:rsidRDefault="00726A91">
            <w:pPr>
              <w:pStyle w:val="Compact"/>
            </w:pPr>
          </w:p>
        </w:tc>
        <w:tc>
          <w:tcPr>
            <w:tcW w:w="0" w:type="auto"/>
          </w:tcPr>
          <w:p w14:paraId="0487A8C1" w14:textId="77777777" w:rsidR="00726A91" w:rsidRDefault="00726A91">
            <w:pPr>
              <w:pStyle w:val="Compact"/>
            </w:pPr>
          </w:p>
        </w:tc>
      </w:tr>
      <w:tr w:rsidR="00726A91" w14:paraId="46D71247" w14:textId="77777777" w:rsidTr="004F6642">
        <w:tc>
          <w:tcPr>
            <w:tcW w:w="0" w:type="auto"/>
          </w:tcPr>
          <w:p w14:paraId="3455F54C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TNDN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60B03E5F" w14:textId="77777777" w:rsidR="00726A91" w:rsidRDefault="00726A91">
            <w:pPr>
              <w:pStyle w:val="Compact"/>
            </w:pPr>
          </w:p>
        </w:tc>
        <w:tc>
          <w:tcPr>
            <w:tcW w:w="0" w:type="auto"/>
          </w:tcPr>
          <w:p w14:paraId="6455B394" w14:textId="77777777" w:rsidR="00726A91" w:rsidRDefault="00726A91">
            <w:pPr>
              <w:pStyle w:val="Compact"/>
            </w:pPr>
          </w:p>
        </w:tc>
      </w:tr>
      <w:tr w:rsidR="00726A91" w14:paraId="6A70D152" w14:textId="77777777" w:rsidTr="004F6642">
        <w:tc>
          <w:tcPr>
            <w:tcW w:w="0" w:type="auto"/>
          </w:tcPr>
          <w:p w14:paraId="43E4FBA5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 xml:space="preserve"> đã t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m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296B837" w14:textId="77777777" w:rsidR="00726A91" w:rsidRDefault="00726A91">
            <w:pPr>
              <w:pStyle w:val="Compact"/>
            </w:pPr>
          </w:p>
        </w:tc>
        <w:tc>
          <w:tcPr>
            <w:tcW w:w="0" w:type="auto"/>
          </w:tcPr>
          <w:p w14:paraId="2B25F691" w14:textId="77777777" w:rsidR="00726A91" w:rsidRDefault="00726A91">
            <w:pPr>
              <w:pStyle w:val="Compact"/>
            </w:pPr>
          </w:p>
        </w:tc>
      </w:tr>
      <w:tr w:rsidR="00726A91" w14:paraId="7248B812" w14:textId="77777777" w:rsidTr="004F6642">
        <w:tc>
          <w:tcPr>
            <w:tcW w:w="0" w:type="auto"/>
          </w:tcPr>
          <w:p w14:paraId="051B1CEC" w14:textId="77777777" w:rsidR="00726A91" w:rsidRDefault="00683243">
            <w:pPr>
              <w:pStyle w:val="Compact"/>
            </w:pPr>
            <w:r>
              <w:rPr>
                <w:b/>
                <w:bCs/>
              </w:rPr>
              <w:t>Còn ph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p/Th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>a</w:t>
            </w:r>
          </w:p>
        </w:tc>
        <w:tc>
          <w:tcPr>
            <w:tcW w:w="0" w:type="auto"/>
          </w:tcPr>
          <w:p w14:paraId="7C312CF3" w14:textId="77777777" w:rsidR="00726A91" w:rsidRDefault="00726A91">
            <w:pPr>
              <w:pStyle w:val="Compact"/>
            </w:pPr>
          </w:p>
        </w:tc>
        <w:tc>
          <w:tcPr>
            <w:tcW w:w="0" w:type="auto"/>
          </w:tcPr>
          <w:p w14:paraId="05964E5B" w14:textId="77777777" w:rsidR="00726A91" w:rsidRDefault="00726A91">
            <w:pPr>
              <w:pStyle w:val="Compact"/>
            </w:pPr>
          </w:p>
        </w:tc>
      </w:tr>
    </w:tbl>
    <w:p w14:paraId="6ACA8186" w14:textId="77777777" w:rsidR="00726A91" w:rsidRDefault="00683243">
      <w:pPr>
        <w:pStyle w:val="Heading2"/>
      </w:pPr>
      <w:bookmarkStart w:id="7" w:name="xác-nhận"/>
      <w:bookmarkEnd w:id="3"/>
      <w:bookmarkEnd w:id="6"/>
      <w:r>
        <w:t>XÁC NH</w:t>
      </w:r>
      <w:r>
        <w:t>Ậ</w:t>
      </w:r>
      <w:r>
        <w:t>N</w:t>
      </w:r>
    </w:p>
    <w:p w14:paraId="75D7DC99" w14:textId="77777777" w:rsidR="00726A91" w:rsidRDefault="00683243">
      <w:pPr>
        <w:pStyle w:val="Heading3"/>
      </w:pPr>
      <w:bookmarkStart w:id="8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7536E193" w14:textId="77777777" w:rsidR="00726A91" w:rsidRDefault="00683243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578B851" w14:textId="77777777" w:rsidR="00726A91" w:rsidRDefault="00683243">
      <w:pPr>
        <w:pStyle w:val="Heading3"/>
      </w:pPr>
      <w:bookmarkStart w:id="9" w:name="kế-toán-trưởng"/>
      <w:bookmarkEnd w:id="8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1343D545" w14:textId="77777777" w:rsidR="00726A91" w:rsidRDefault="00683243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C596360" w14:textId="77777777" w:rsidR="00726A91" w:rsidRDefault="00683243">
      <w:pPr>
        <w:pStyle w:val="Heading3"/>
      </w:pPr>
      <w:bookmarkStart w:id="10" w:name="giám-đốchiệu-trưởng"/>
      <w:bookmarkEnd w:id="9"/>
      <w:r>
        <w:t>Giám đ</w:t>
      </w:r>
      <w:r>
        <w:t>ố</w:t>
      </w:r>
      <w:r>
        <w:t>c/Hi</w:t>
      </w:r>
      <w:r>
        <w:t>ệ</w:t>
      </w:r>
      <w:r>
        <w:t>u trư</w:t>
      </w:r>
      <w:r>
        <w:t>ở</w:t>
      </w:r>
      <w:r>
        <w:t>ng:</w:t>
      </w:r>
    </w:p>
    <w:p w14:paraId="7C463343" w14:textId="77777777" w:rsidR="00726A91" w:rsidRDefault="00683243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C2985EE" w14:textId="77777777" w:rsidR="00726A91" w:rsidRDefault="00683243">
      <w:r>
        <w:pict w14:anchorId="270E1BE3">
          <v:rect id="_x0000_i1026" style="width:0;height:1.5pt" o:hralign="center" o:hrstd="t" o:hr="t"/>
        </w:pict>
      </w:r>
    </w:p>
    <w:p w14:paraId="5003C736" w14:textId="77777777" w:rsidR="00726A91" w:rsidRDefault="00683243">
      <w:pPr>
        <w:pStyle w:val="FirstParagraph"/>
      </w:pPr>
      <w:r>
        <w:rPr>
          <w:b/>
          <w:bCs/>
        </w:rPr>
        <w:t>Ghi chú:</w:t>
      </w:r>
      <w:r>
        <w:t xml:space="preserve"> T</w:t>
      </w:r>
      <w:r>
        <w:t>ờ</w:t>
      </w:r>
      <w:r>
        <w:t xml:space="preserve"> khai này c</w:t>
      </w:r>
      <w:r>
        <w:t>ầ</w:t>
      </w:r>
      <w:r>
        <w:t>n đư</w:t>
      </w:r>
      <w:r>
        <w:t>ợ</w:t>
      </w:r>
      <w:r>
        <w:t>c n</w:t>
      </w:r>
      <w:r>
        <w:t>ộ</w:t>
      </w:r>
      <w:r>
        <w:t>p trư</w:t>
      </w:r>
      <w:r>
        <w:t>ớ</w:t>
      </w:r>
      <w:r>
        <w:t>c ngày 31/3 năm sau.</w:t>
      </w:r>
      <w:bookmarkEnd w:id="0"/>
      <w:bookmarkEnd w:id="7"/>
      <w:bookmarkEnd w:id="10"/>
    </w:p>
    <w:sectPr w:rsidR="00726A91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D15B1" w14:textId="77777777" w:rsidR="00683243" w:rsidRDefault="00683243" w:rsidP="004F6642">
      <w:pPr>
        <w:spacing w:line="240" w:lineRule="auto"/>
      </w:pPr>
      <w:r>
        <w:separator/>
      </w:r>
    </w:p>
  </w:endnote>
  <w:endnote w:type="continuationSeparator" w:id="0">
    <w:p w14:paraId="4C12DA67" w14:textId="77777777" w:rsidR="00683243" w:rsidRDefault="00683243" w:rsidP="004F66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D07DC" w14:textId="77777777" w:rsidR="00683243" w:rsidRDefault="00683243" w:rsidP="004F6642">
      <w:pPr>
        <w:spacing w:line="240" w:lineRule="auto"/>
      </w:pPr>
      <w:r>
        <w:separator/>
      </w:r>
    </w:p>
  </w:footnote>
  <w:footnote w:type="continuationSeparator" w:id="0">
    <w:p w14:paraId="69B35670" w14:textId="77777777" w:rsidR="00683243" w:rsidRDefault="00683243" w:rsidP="004F66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33114" w14:textId="77777777" w:rsidR="004F6642" w:rsidRPr="00A33244" w:rsidRDefault="004F6642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9BE9326" wp14:editId="7F1FEC32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7569F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701F92A7" w14:textId="77777777" w:rsidR="004F6642" w:rsidRDefault="004F66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2EA30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6A91"/>
    <w:rsid w:val="004F6642"/>
    <w:rsid w:val="00683243"/>
    <w:rsid w:val="00726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8494431"/>
  <w15:docId w15:val="{5A2B0450-2976-431E-82A0-853B56F2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F6642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F6642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F6642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F6642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4F6642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4F6642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F6642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F6642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642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64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F6642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F6642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F6642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F6642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642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4F6642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6642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4F6642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6642"/>
    <w:rPr>
      <w:rFonts w:ascii="Times New Roman" w:hAnsi="Times New Roman"/>
      <w:szCs w:val="22"/>
    </w:rPr>
  </w:style>
  <w:style w:type="character" w:styleId="Emphasis">
    <w:name w:val="Emphasis"/>
    <w:rsid w:val="004F6642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4F6642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4F6642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4F6642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4F664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2026-02-03T03:45:00Z</dcterms:created>
  <dcterms:modified xsi:type="dcterms:W3CDTF">2026-02-03T03:45:00Z</dcterms:modified>
</cp:coreProperties>
</file>