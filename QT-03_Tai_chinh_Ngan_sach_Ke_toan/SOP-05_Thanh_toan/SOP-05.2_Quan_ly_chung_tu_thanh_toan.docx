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9E154" w14:textId="77777777" w:rsidR="009D3841" w:rsidRDefault="002C7A07" w:rsidP="00D77E30">
      <w:pPr>
        <w:pStyle w:val="Title"/>
      </w:pPr>
      <w:bookmarkStart w:id="0" w:name="sop-05.2-quản-lý-chứng-từ-thanh-toán"/>
      <w:r>
        <w:t>SOP-05.2: QUẢN LÝ CHỨNG TỪ THANH TOÁN</w:t>
      </w:r>
    </w:p>
    <w:p w14:paraId="30060DE3" w14:textId="77777777" w:rsidR="009D3841" w:rsidRDefault="002C7A07">
      <w:pPr>
        <w:pStyle w:val="Heading2"/>
      </w:pPr>
      <w:bookmarkStart w:id="1" w:name="thông-tin-mã-sop-05.2-tần-suất-liên-tục"/>
      <w:r>
        <w:t>1. THÔNG TIN | Mã: SOP-05.2 | Tần suất: Liên tục</w:t>
      </w:r>
    </w:p>
    <w:p w14:paraId="734F840C" w14:textId="77777777" w:rsidR="009D3841" w:rsidRDefault="002C7A07">
      <w:pPr>
        <w:pStyle w:val="Heading2"/>
      </w:pPr>
      <w:bookmarkStart w:id="2" w:name="mục-đích"/>
      <w:bookmarkEnd w:id="1"/>
      <w:r>
        <w:t>2. MỤC ĐÍCH</w:t>
      </w:r>
    </w:p>
    <w:p w14:paraId="4C89B53F" w14:textId="77777777" w:rsidR="009D3841" w:rsidRDefault="002C7A07">
      <w:pPr>
        <w:pStyle w:val="FirstParagraph"/>
      </w:pPr>
      <w:r>
        <w:t>Đảm bảo chứng từ hợp lệ, đầy đủ, lưu trữ an toàn</w:t>
      </w:r>
    </w:p>
    <w:p w14:paraId="59FB1983" w14:textId="77777777" w:rsidR="009D3841" w:rsidRDefault="002C7A07">
      <w:pPr>
        <w:pStyle w:val="Heading2"/>
      </w:pPr>
      <w:bookmarkStart w:id="3" w:name="chứng-từ-hợp-lệ"/>
      <w:bookmarkEnd w:id="2"/>
      <w:r>
        <w:t>3. CHỨNG TỪ HỢP LỆ</w:t>
      </w:r>
    </w:p>
    <w:p w14:paraId="110E9873" w14:textId="77777777" w:rsidR="009D3841" w:rsidRDefault="002C7A07">
      <w:pPr>
        <w:pStyle w:val="Heading3"/>
      </w:pPr>
      <w:bookmarkStart w:id="4" w:name="hóa-đơn-gtgt-hợp-lệ"/>
      <w:r>
        <w:t>3.1. Hóa đơn GTGT hợp lệ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3656"/>
      </w:tblGrid>
      <w:tr w:rsidR="009D3841" w14:paraId="1FDB8372" w14:textId="77777777" w:rsidTr="00D77E30">
        <w:tc>
          <w:tcPr>
            <w:tcW w:w="0" w:type="auto"/>
          </w:tcPr>
          <w:p w14:paraId="77FB2FCB" w14:textId="77777777" w:rsidR="009D3841" w:rsidRDefault="002C7A07">
            <w:pPr>
              <w:pStyle w:val="Compact"/>
            </w:pPr>
            <w:r>
              <w:rPr>
                <w:b/>
                <w:bCs/>
              </w:rPr>
              <w:t>Yếu tố</w:t>
            </w:r>
          </w:p>
        </w:tc>
        <w:tc>
          <w:tcPr>
            <w:tcW w:w="0" w:type="auto"/>
          </w:tcPr>
          <w:p w14:paraId="7A656B8A" w14:textId="77777777" w:rsidR="009D3841" w:rsidRDefault="002C7A07">
            <w:pPr>
              <w:pStyle w:val="Compact"/>
            </w:pPr>
            <w:r>
              <w:rPr>
                <w:b/>
                <w:bCs/>
              </w:rPr>
              <w:t>Yêu cầu</w:t>
            </w:r>
          </w:p>
        </w:tc>
      </w:tr>
      <w:tr w:rsidR="009D3841" w14:paraId="3CB13D68" w14:textId="77777777" w:rsidTr="00D77E30">
        <w:tc>
          <w:tcPr>
            <w:tcW w:w="0" w:type="auto"/>
          </w:tcPr>
          <w:p w14:paraId="434E7F0F" w14:textId="77777777" w:rsidR="009D3841" w:rsidRDefault="002C7A07">
            <w:pPr>
              <w:pStyle w:val="Compact"/>
            </w:pPr>
            <w:r>
              <w:t>Mẫu</w:t>
            </w:r>
          </w:p>
        </w:tc>
        <w:tc>
          <w:tcPr>
            <w:tcW w:w="0" w:type="auto"/>
          </w:tcPr>
          <w:p w14:paraId="356D49B4" w14:textId="77777777" w:rsidR="009D3841" w:rsidRDefault="002C7A07">
            <w:pPr>
              <w:pStyle w:val="Compact"/>
            </w:pPr>
            <w:r>
              <w:t>Đúng mẫu Bộ Tài chính, có ký hiệu</w:t>
            </w:r>
          </w:p>
        </w:tc>
      </w:tr>
      <w:tr w:rsidR="009D3841" w14:paraId="727AE43C" w14:textId="77777777" w:rsidTr="00D77E30">
        <w:tc>
          <w:tcPr>
            <w:tcW w:w="0" w:type="auto"/>
          </w:tcPr>
          <w:p w14:paraId="768D8F67" w14:textId="77777777" w:rsidR="009D3841" w:rsidRDefault="002C7A07">
            <w:pPr>
              <w:pStyle w:val="Compact"/>
            </w:pPr>
            <w:r>
              <w:t>Tên đơn vị mua</w:t>
            </w:r>
          </w:p>
        </w:tc>
        <w:tc>
          <w:tcPr>
            <w:tcW w:w="0" w:type="auto"/>
          </w:tcPr>
          <w:p w14:paraId="2FC34D58" w14:textId="77777777" w:rsidR="009D3841" w:rsidRDefault="002C7A07">
            <w:pPr>
              <w:pStyle w:val="Compact"/>
            </w:pPr>
            <w:r>
              <w:t>Đúng tên trường, MST</w:t>
            </w:r>
          </w:p>
        </w:tc>
      </w:tr>
      <w:tr w:rsidR="009D3841" w14:paraId="6FC8EEBA" w14:textId="77777777" w:rsidTr="00D77E30">
        <w:tc>
          <w:tcPr>
            <w:tcW w:w="0" w:type="auto"/>
          </w:tcPr>
          <w:p w14:paraId="6F92C5A2" w14:textId="77777777" w:rsidR="009D3841" w:rsidRDefault="002C7A07">
            <w:pPr>
              <w:pStyle w:val="Compact"/>
            </w:pPr>
            <w:r>
              <w:t>Ngày</w:t>
            </w:r>
          </w:p>
        </w:tc>
        <w:tc>
          <w:tcPr>
            <w:tcW w:w="0" w:type="auto"/>
          </w:tcPr>
          <w:p w14:paraId="6CB4D128" w14:textId="77777777" w:rsidR="009D3841" w:rsidRDefault="002C7A07">
            <w:pPr>
              <w:pStyle w:val="Compact"/>
            </w:pPr>
            <w:r>
              <w:t>Trong năm tài chính</w:t>
            </w:r>
          </w:p>
        </w:tc>
      </w:tr>
      <w:tr w:rsidR="009D3841" w14:paraId="0B6E8826" w14:textId="77777777" w:rsidTr="00D77E30">
        <w:tc>
          <w:tcPr>
            <w:tcW w:w="0" w:type="auto"/>
          </w:tcPr>
          <w:p w14:paraId="0A7B57E0" w14:textId="77777777" w:rsidR="009D3841" w:rsidRDefault="002C7A07">
            <w:pPr>
              <w:pStyle w:val="Compact"/>
            </w:pPr>
            <w:r>
              <w:t>Chữ ký, dấu</w:t>
            </w:r>
          </w:p>
        </w:tc>
        <w:tc>
          <w:tcPr>
            <w:tcW w:w="0" w:type="auto"/>
          </w:tcPr>
          <w:p w14:paraId="38E6DB0E" w14:textId="77777777" w:rsidR="009D3841" w:rsidRDefault="002C7A07">
            <w:pPr>
              <w:pStyle w:val="Compact"/>
            </w:pPr>
            <w:r>
              <w:t>Đủ 2 yếu tố</w:t>
            </w:r>
          </w:p>
        </w:tc>
      </w:tr>
      <w:tr w:rsidR="009D3841" w14:paraId="28EBEE0F" w14:textId="77777777" w:rsidTr="00D77E30">
        <w:tc>
          <w:tcPr>
            <w:tcW w:w="0" w:type="auto"/>
          </w:tcPr>
          <w:p w14:paraId="2A69C809" w14:textId="77777777" w:rsidR="009D3841" w:rsidRDefault="002C7A07">
            <w:pPr>
              <w:pStyle w:val="Compact"/>
            </w:pPr>
            <w:r>
              <w:t>Nội dung</w:t>
            </w:r>
          </w:p>
        </w:tc>
        <w:tc>
          <w:tcPr>
            <w:tcW w:w="0" w:type="auto"/>
          </w:tcPr>
          <w:p w14:paraId="372BDDE2" w14:textId="77777777" w:rsidR="009D3841" w:rsidRDefault="002C7A07">
            <w:pPr>
              <w:pStyle w:val="Compact"/>
            </w:pPr>
            <w:r>
              <w:t>Rõ ràng, cụ thể</w:t>
            </w:r>
          </w:p>
        </w:tc>
      </w:tr>
      <w:tr w:rsidR="009D3841" w14:paraId="57099549" w14:textId="77777777" w:rsidTr="00D77E30">
        <w:tc>
          <w:tcPr>
            <w:tcW w:w="0" w:type="auto"/>
          </w:tcPr>
          <w:p w14:paraId="7E188FCF" w14:textId="77777777" w:rsidR="009D3841" w:rsidRDefault="002C7A07">
            <w:pPr>
              <w:pStyle w:val="Compact"/>
            </w:pPr>
            <w:r>
              <w:t>Số tiền</w:t>
            </w:r>
          </w:p>
        </w:tc>
        <w:tc>
          <w:tcPr>
            <w:tcW w:w="0" w:type="auto"/>
          </w:tcPr>
          <w:p w14:paraId="0F51FAA7" w14:textId="77777777" w:rsidR="009D3841" w:rsidRDefault="002C7A07">
            <w:pPr>
              <w:pStyle w:val="Compact"/>
            </w:pPr>
            <w:r>
              <w:t>Bằng số và bằng chữ khớp nhau</w:t>
            </w:r>
          </w:p>
        </w:tc>
      </w:tr>
    </w:tbl>
    <w:p w14:paraId="25B0E956" w14:textId="77777777" w:rsidR="009D3841" w:rsidRDefault="002C7A07">
      <w:pPr>
        <w:pStyle w:val="BodyText"/>
      </w:pPr>
      <w:r>
        <w:rPr>
          <w:b/>
          <w:bCs/>
        </w:rPr>
        <w:t>Lỗi thường gặp:</w:t>
      </w:r>
      <w:r>
        <w:t xml:space="preserve"> - Không có dấu - Sai tên, sai MST - Tẩy xóa - Hóa đơn photo, không có gốc</w:t>
      </w:r>
    </w:p>
    <w:p w14:paraId="0EF45D97" w14:textId="77777777" w:rsidR="009D3841" w:rsidRDefault="002C7A07">
      <w:pPr>
        <w:pStyle w:val="Heading3"/>
      </w:pPr>
      <w:bookmarkStart w:id="5" w:name="chứng-từ-khác"/>
      <w:bookmarkEnd w:id="4"/>
      <w:r>
        <w:t>3.2. Chứng từ khác</w:t>
      </w:r>
    </w:p>
    <w:p w14:paraId="4FB7190F" w14:textId="77777777" w:rsidR="009D3841" w:rsidRDefault="002C7A07">
      <w:pPr>
        <w:pStyle w:val="Compact"/>
        <w:numPr>
          <w:ilvl w:val="0"/>
          <w:numId w:val="2"/>
        </w:numPr>
      </w:pPr>
      <w:r>
        <w:t>Phiếu thu, phiếu chi</w:t>
      </w:r>
    </w:p>
    <w:p w14:paraId="3E493EEC" w14:textId="77777777" w:rsidR="009D3841" w:rsidRDefault="002C7A07">
      <w:pPr>
        <w:pStyle w:val="Compact"/>
        <w:numPr>
          <w:ilvl w:val="0"/>
          <w:numId w:val="2"/>
        </w:numPr>
      </w:pPr>
      <w:r>
        <w:t>Biên bản (Nghiệm thu, Thanh lý, Hỏng hóc…)</w:t>
      </w:r>
    </w:p>
    <w:p w14:paraId="1AFFC1D9" w14:textId="77777777" w:rsidR="009D3841" w:rsidRDefault="002C7A07">
      <w:pPr>
        <w:pStyle w:val="Compact"/>
        <w:numPr>
          <w:ilvl w:val="0"/>
          <w:numId w:val="2"/>
        </w:numPr>
      </w:pPr>
      <w:r>
        <w:t>Hợp đồng</w:t>
      </w:r>
    </w:p>
    <w:p w14:paraId="60BC5AB3" w14:textId="77777777" w:rsidR="009D3841" w:rsidRDefault="002C7A07">
      <w:pPr>
        <w:pStyle w:val="Compact"/>
        <w:numPr>
          <w:ilvl w:val="0"/>
          <w:numId w:val="2"/>
        </w:numPr>
      </w:pPr>
      <w:r>
        <w:t>Giấy ủy quyền (nếu người khác nhận tiền thay)</w:t>
      </w:r>
    </w:p>
    <w:p w14:paraId="34F08010" w14:textId="77777777" w:rsidR="009D3841" w:rsidRDefault="002C7A07">
      <w:pPr>
        <w:pStyle w:val="Heading2"/>
      </w:pPr>
      <w:bookmarkStart w:id="6" w:name="quy-trình"/>
      <w:bookmarkEnd w:id="3"/>
      <w:bookmarkEnd w:id="5"/>
      <w:r>
        <w:t>4. QUY TRÌNH</w:t>
      </w:r>
    </w:p>
    <w:p w14:paraId="096DA308" w14:textId="77777777" w:rsidR="009D3841" w:rsidRDefault="002C7A07">
      <w:pPr>
        <w:pStyle w:val="Heading3"/>
      </w:pPr>
      <w:bookmarkStart w:id="7" w:name="tiếp-nhận-chứng-từ"/>
      <w:r>
        <w:t>4.1. Tiếp nhận chứng từ</w:t>
      </w:r>
    </w:p>
    <w:p w14:paraId="4E142CBE" w14:textId="77777777" w:rsidR="009D3841" w:rsidRDefault="002C7A07">
      <w:pPr>
        <w:pStyle w:val="FirstParagraph"/>
      </w:pPr>
      <w:r>
        <w:rPr>
          <w:b/>
          <w:bCs/>
        </w:rPr>
        <w:t>Bước 1: Kiểm tra sơ bộ</w:t>
      </w:r>
      <w:r>
        <w:t xml:space="preserve"> Dùng Checklist (QT03-CL01): - [ ] Hóa đơn gốc (không photo) - [ ] Tên, MST đúng - [ ] Có chữ ký, dấu - [ ] Số tiền rõ ràng - [ ] Đủ chứng từ kèm theo</w:t>
      </w:r>
    </w:p>
    <w:p w14:paraId="77054FC2" w14:textId="77777777" w:rsidR="009D3841" w:rsidRDefault="002C7A07">
      <w:pPr>
        <w:pStyle w:val="BodyText"/>
      </w:pPr>
      <w:r>
        <w:rPr>
          <w:b/>
          <w:bCs/>
        </w:rPr>
        <w:lastRenderedPageBreak/>
        <w:t>Bước 2: Yêu cầu sửa nếu sai</w:t>
      </w:r>
    </w:p>
    <w:p w14:paraId="21D1C468" w14:textId="77777777" w:rsidR="009D3841" w:rsidRDefault="002C7A07">
      <w:pPr>
        <w:pStyle w:val="Heading3"/>
      </w:pPr>
      <w:bookmarkStart w:id="8" w:name="lưu-trữ"/>
      <w:bookmarkEnd w:id="7"/>
      <w:r>
        <w:t>4.2. Lưu trữ</w:t>
      </w:r>
    </w:p>
    <w:p w14:paraId="0768983C" w14:textId="77777777" w:rsidR="009D3841" w:rsidRDefault="002C7A07">
      <w:pPr>
        <w:pStyle w:val="FirstParagraph"/>
      </w:pPr>
      <w:r>
        <w:rPr>
          <w:b/>
          <w:bCs/>
        </w:rPr>
        <w:t>Bước 3: Sắp xếp theo trật tự</w:t>
      </w:r>
      <w:r>
        <w:t xml:space="preserve"> - Theo số chứng từ (Phiếu chi 001, 002…) - Theo thời gian - Theo loại (Mua hàng, Lương, Dịch vụ…)</w:t>
      </w:r>
    </w:p>
    <w:p w14:paraId="52A4F017" w14:textId="77777777" w:rsidR="009D3841" w:rsidRDefault="002C7A07">
      <w:pPr>
        <w:pStyle w:val="BodyText"/>
      </w:pPr>
      <w:r>
        <w:rPr>
          <w:b/>
          <w:bCs/>
        </w:rPr>
        <w:t>Bước 4: Đóng dấu “Đã thanh toán”</w:t>
      </w:r>
      <w:r>
        <w:t xml:space="preserve"> - Tránh thanh toán 2 lần</w:t>
      </w:r>
    </w:p>
    <w:p w14:paraId="1C9B8856" w14:textId="77777777" w:rsidR="009D3841" w:rsidRDefault="002C7A07">
      <w:pPr>
        <w:pStyle w:val="BodyText"/>
      </w:pPr>
      <w:r>
        <w:rPr>
          <w:b/>
          <w:bCs/>
        </w:rPr>
        <w:t>Bước 5: Lưu vào bìa, hộp</w:t>
      </w:r>
      <w:r>
        <w:t xml:space="preserve"> - Ghi rõ: Tháng, năm, loại chứng từ - Xếp tủ theo thứ tự</w:t>
      </w:r>
    </w:p>
    <w:p w14:paraId="15CA06E3" w14:textId="77777777" w:rsidR="009D3841" w:rsidRDefault="002C7A07">
      <w:pPr>
        <w:pStyle w:val="BodyText"/>
      </w:pPr>
      <w:r>
        <w:rPr>
          <w:b/>
          <w:bCs/>
        </w:rPr>
        <w:t>Bước 6: Scan lưu điện tử</w:t>
      </w:r>
      <w:r>
        <w:t xml:space="preserve"> - Backup trên server, cloud - Dễ tra cứu, tránh mất</w:t>
      </w:r>
    </w:p>
    <w:p w14:paraId="0276FC6C" w14:textId="77777777" w:rsidR="009D3841" w:rsidRDefault="002C7A07">
      <w:pPr>
        <w:pStyle w:val="Heading3"/>
      </w:pPr>
      <w:bookmarkStart w:id="9" w:name="tra-cứu"/>
      <w:bookmarkEnd w:id="8"/>
      <w:r>
        <w:t>4.3. Tra cứu</w:t>
      </w:r>
    </w:p>
    <w:p w14:paraId="29BE796D" w14:textId="77777777" w:rsidR="009D3841" w:rsidRDefault="002C7A07">
      <w:pPr>
        <w:pStyle w:val="FirstParagraph"/>
      </w:pPr>
      <w:r>
        <w:rPr>
          <w:b/>
          <w:bCs/>
        </w:rPr>
        <w:t>Bước 7: Khi cần tra cứu</w:t>
      </w:r>
      <w:r>
        <w:t xml:space="preserve"> - Tìm trong hệ thống (nhanh) - Hoặc tìm bìa hồ sơ (chậm hơn)</w:t>
      </w:r>
    </w:p>
    <w:p w14:paraId="0B451B4D" w14:textId="77777777" w:rsidR="009D3841" w:rsidRDefault="002C7A07">
      <w:pPr>
        <w:pStyle w:val="Heading2"/>
      </w:pPr>
      <w:bookmarkStart w:id="10" w:name="lưu-đồ"/>
      <w:bookmarkEnd w:id="6"/>
      <w:bookmarkEnd w:id="9"/>
      <w:r>
        <w:t>5. LƯU ĐỒ</w:t>
      </w:r>
    </w:p>
    <w:p w14:paraId="6F1EF37F" w14:textId="77777777" w:rsidR="00B7608C" w:rsidRDefault="00B7608C" w:rsidP="00B7608C">
      <w:pPr>
        <w:pStyle w:val="NormalWeb"/>
      </w:pPr>
      <w:bookmarkStart w:id="11" w:name="biểu-mẫu"/>
      <w:bookmarkEnd w:id="10"/>
      <w:r>
        <w:t>QUY TRÌNH LƯU TRỮ &amp; TRA CỨU CHỨNG TỪ</w:t>
      </w:r>
    </w:p>
    <w:p w14:paraId="1170320C" w14:textId="77777777" w:rsidR="00B7608C" w:rsidRDefault="00B7608C" w:rsidP="00B7608C">
      <w:pPr>
        <w:pStyle w:val="NormalWeb"/>
      </w:pPr>
      <w:proofErr w:type="spellStart"/>
      <w:r>
        <w:t>Bước</w:t>
      </w:r>
      <w:proofErr w:type="spellEnd"/>
      <w:r>
        <w:t xml:space="preserve"> 1.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</w:p>
    <w:p w14:paraId="183CA0D9" w14:textId="77777777" w:rsidR="00B7608C" w:rsidRDefault="00B7608C" w:rsidP="00B7608C">
      <w:pPr>
        <w:pStyle w:val="NormalWeb"/>
      </w:pPr>
      <w:proofErr w:type="spellStart"/>
      <w:r>
        <w:t>Bước</w:t>
      </w:r>
      <w:proofErr w:type="spellEnd"/>
      <w:r>
        <w:t xml:space="preserve"> 2.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checklist</w:t>
      </w:r>
    </w:p>
    <w:p w14:paraId="68F357EE" w14:textId="77777777" w:rsidR="00B7608C" w:rsidRDefault="00B7608C" w:rsidP="00B7608C">
      <w:pPr>
        <w:pStyle w:val="NormalWeb"/>
      </w:pPr>
      <w:proofErr w:type="spellStart"/>
      <w:r>
        <w:t>Bước</w:t>
      </w:r>
      <w:proofErr w:type="spellEnd"/>
      <w:r>
        <w:t xml:space="preserve"> 3.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?</w:t>
      </w:r>
    </w:p>
    <w:p w14:paraId="5A814104" w14:textId="77777777" w:rsidR="00B7608C" w:rsidRDefault="00B7608C" w:rsidP="00B7608C">
      <w:pPr>
        <w:pStyle w:val="NormalWeb"/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1</w:t>
      </w:r>
    </w:p>
    <w:p w14:paraId="2BA82473" w14:textId="77777777" w:rsidR="00B7608C" w:rsidRDefault="00B7608C" w:rsidP="00B7608C">
      <w:pPr>
        <w:pStyle w:val="NormalWeb"/>
      </w:pPr>
      <w:proofErr w:type="spellStart"/>
      <w:r>
        <w:t>Có</w:t>
      </w:r>
      <w:proofErr w:type="spellEnd"/>
      <w:r>
        <w:t xml:space="preserve"> →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trật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6C8B1C20" w14:textId="77777777" w:rsidR="00B7608C" w:rsidRDefault="00B7608C" w:rsidP="00B7608C">
      <w:pPr>
        <w:pStyle w:val="NormalWeb"/>
      </w:pPr>
      <w:proofErr w:type="spellStart"/>
      <w:r>
        <w:t>Bước</w:t>
      </w:r>
      <w:proofErr w:type="spellEnd"/>
      <w:r>
        <w:t xml:space="preserve"> 4.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“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”</w:t>
      </w:r>
    </w:p>
    <w:p w14:paraId="2FC2FB5A" w14:textId="77777777" w:rsidR="00B7608C" w:rsidRDefault="00B7608C" w:rsidP="00B7608C">
      <w:pPr>
        <w:pStyle w:val="NormalWeb"/>
      </w:pPr>
      <w:proofErr w:type="spellStart"/>
      <w:r>
        <w:t>Bước</w:t>
      </w:r>
      <w:proofErr w:type="spellEnd"/>
      <w:r>
        <w:t xml:space="preserve"> 5.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</w:p>
    <w:p w14:paraId="66316BC2" w14:textId="77777777" w:rsidR="00B7608C" w:rsidRDefault="00B7608C" w:rsidP="00B7608C">
      <w:pPr>
        <w:pStyle w:val="NormalWeb"/>
      </w:pPr>
      <w:proofErr w:type="spellStart"/>
      <w:r>
        <w:t>Bước</w:t>
      </w:r>
      <w:proofErr w:type="spellEnd"/>
      <w:r>
        <w:t xml:space="preserve"> 6. Scan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</w:p>
    <w:p w14:paraId="10FFD6EF" w14:textId="77777777" w:rsidR="00B7608C" w:rsidRDefault="00B7608C" w:rsidP="00B7608C">
      <w:pPr>
        <w:pStyle w:val="NormalWeb"/>
      </w:pPr>
      <w:proofErr w:type="spellStart"/>
      <w:r>
        <w:t>Bước</w:t>
      </w:r>
      <w:proofErr w:type="spellEnd"/>
      <w:r>
        <w:t xml:space="preserve"> 7. Upload </w:t>
      </w:r>
      <w:proofErr w:type="spellStart"/>
      <w:r>
        <w:t>lên</w:t>
      </w:r>
      <w:proofErr w:type="spellEnd"/>
      <w:r>
        <w:t xml:space="preserve"> server / cloud</w:t>
      </w:r>
    </w:p>
    <w:p w14:paraId="41E5400D" w14:textId="77777777" w:rsidR="00B7608C" w:rsidRDefault="00B7608C" w:rsidP="00B7608C">
      <w:pPr>
        <w:pStyle w:val="NormalWeb"/>
      </w:pPr>
      <w:proofErr w:type="spellStart"/>
      <w:r>
        <w:t>Bước</w:t>
      </w:r>
      <w:proofErr w:type="spellEnd"/>
      <w:r>
        <w:t xml:space="preserve"> 8.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an </w:t>
      </w:r>
      <w:proofErr w:type="spellStart"/>
      <w:r>
        <w:t>toàn</w:t>
      </w:r>
      <w:proofErr w:type="spellEnd"/>
    </w:p>
    <w:p w14:paraId="12D71987" w14:textId="77777777" w:rsidR="00B7608C" w:rsidRDefault="00B7608C" w:rsidP="00B7608C">
      <w:pPr>
        <w:pStyle w:val="NormalWeb"/>
      </w:pPr>
      <w:r>
        <w:t>TRA CỨU CHỨNG TỪ</w:t>
      </w:r>
    </w:p>
    <w:p w14:paraId="60FB0B9C" w14:textId="77777777" w:rsidR="00B7608C" w:rsidRDefault="00B7608C" w:rsidP="00B7608C">
      <w:pPr>
        <w:pStyle w:val="NormalWeb"/>
      </w:pPr>
      <w:proofErr w:type="spellStart"/>
      <w:r>
        <w:lastRenderedPageBreak/>
        <w:t>Bước</w:t>
      </w:r>
      <w:proofErr w:type="spellEnd"/>
      <w:r>
        <w:t xml:space="preserve"> 9. Khi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19F94906" w14:textId="77777777" w:rsidR="00B7608C" w:rsidRDefault="00B7608C" w:rsidP="00B7608C">
      <w:pPr>
        <w:pStyle w:val="NormalWeb"/>
      </w:pPr>
      <w:proofErr w:type="spellStart"/>
      <w:r>
        <w:t>Bước</w:t>
      </w:r>
      <w:proofErr w:type="spellEnd"/>
      <w:r>
        <w:t xml:space="preserve"> 10.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B732D7F" w14:textId="77777777" w:rsidR="00B7608C" w:rsidRDefault="00B7608C" w:rsidP="00B7608C">
      <w:pPr>
        <w:pStyle w:val="NormalWeb"/>
      </w:pPr>
      <w:proofErr w:type="spellStart"/>
      <w:r>
        <w:t>Bước</w:t>
      </w:r>
      <w:proofErr w:type="spellEnd"/>
      <w:r>
        <w:t xml:space="preserve"> 11.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>?</w:t>
      </w:r>
    </w:p>
    <w:p w14:paraId="5CA50B18" w14:textId="77777777" w:rsidR="00B7608C" w:rsidRDefault="00B7608C" w:rsidP="00B7608C">
      <w:pPr>
        <w:pStyle w:val="NormalWeb"/>
      </w:pPr>
      <w:proofErr w:type="spellStart"/>
      <w:r>
        <w:t>Có</w:t>
      </w:r>
      <w:proofErr w:type="spellEnd"/>
      <w:r>
        <w:t xml:space="preserve"> → </w:t>
      </w:r>
      <w:proofErr w:type="spellStart"/>
      <w:r>
        <w:t>Xem</w:t>
      </w:r>
      <w:proofErr w:type="spellEnd"/>
      <w:r>
        <w:t xml:space="preserve"> / In</w:t>
      </w:r>
    </w:p>
    <w:p w14:paraId="42A78D22" w14:textId="77777777" w:rsidR="00B7608C" w:rsidRDefault="00B7608C" w:rsidP="00B7608C">
      <w:pPr>
        <w:pStyle w:val="NormalWeb"/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→ </w:t>
      </w:r>
      <w:proofErr w:type="spellStart"/>
      <w:r>
        <w:t>Xem</w:t>
      </w:r>
      <w:proofErr w:type="spellEnd"/>
      <w:r>
        <w:t xml:space="preserve"> / In</w:t>
      </w:r>
    </w:p>
    <w:p w14:paraId="1078DA73" w14:textId="77777777" w:rsidR="009D3841" w:rsidRDefault="002C7A07">
      <w:pPr>
        <w:pStyle w:val="Heading2"/>
      </w:pPr>
      <w:r>
        <w:t>6. BIỂU MẪU</w:t>
      </w:r>
    </w:p>
    <w:p w14:paraId="076135A3" w14:textId="77777777" w:rsidR="009D3841" w:rsidRDefault="002C7A07">
      <w:pPr>
        <w:pStyle w:val="Compact"/>
        <w:numPr>
          <w:ilvl w:val="0"/>
          <w:numId w:val="3"/>
        </w:numPr>
      </w:pPr>
      <w:r>
        <w:t>QT03-CL01: Checklist kiểm tra chứng từ</w:t>
      </w:r>
    </w:p>
    <w:p w14:paraId="3753691C" w14:textId="77777777" w:rsidR="009D3841" w:rsidRDefault="002C7A07">
      <w:pPr>
        <w:pStyle w:val="Compact"/>
        <w:numPr>
          <w:ilvl w:val="0"/>
          <w:numId w:val="3"/>
        </w:numPr>
      </w:pPr>
      <w:r>
        <w:t>QT03-S02: Sổ theo dõi chứng từ</w:t>
      </w:r>
    </w:p>
    <w:p w14:paraId="15F4282C" w14:textId="77777777" w:rsidR="009D3841" w:rsidRDefault="002C7A07">
      <w:pPr>
        <w:pStyle w:val="Heading2"/>
      </w:pPr>
      <w:bookmarkStart w:id="12" w:name="tiêu-chuẩn"/>
      <w:bookmarkEnd w:id="11"/>
      <w:r>
        <w:t>7. TIÊU CHUẨN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3"/>
        <w:gridCol w:w="1076"/>
      </w:tblGrid>
      <w:tr w:rsidR="009D3841" w14:paraId="0E8890BC" w14:textId="77777777" w:rsidTr="00D77E30">
        <w:tc>
          <w:tcPr>
            <w:tcW w:w="0" w:type="auto"/>
          </w:tcPr>
          <w:p w14:paraId="52B5E105" w14:textId="77777777" w:rsidR="009D3841" w:rsidRDefault="002C7A07">
            <w:pPr>
              <w:pStyle w:val="Compact"/>
            </w:pPr>
            <w:r>
              <w:t>Chỉ tiêu</w:t>
            </w:r>
          </w:p>
        </w:tc>
        <w:tc>
          <w:tcPr>
            <w:tcW w:w="0" w:type="auto"/>
          </w:tcPr>
          <w:p w14:paraId="26867022" w14:textId="77777777" w:rsidR="009D3841" w:rsidRDefault="002C7A07">
            <w:pPr>
              <w:pStyle w:val="Compact"/>
            </w:pPr>
            <w:r>
              <w:t>Mục tiêu</w:t>
            </w:r>
          </w:p>
        </w:tc>
      </w:tr>
      <w:tr w:rsidR="009D3841" w14:paraId="577CAF50" w14:textId="77777777" w:rsidTr="00D77E30">
        <w:tc>
          <w:tcPr>
            <w:tcW w:w="0" w:type="auto"/>
          </w:tcPr>
          <w:p w14:paraId="2825419B" w14:textId="77777777" w:rsidR="009D3841" w:rsidRDefault="002C7A07">
            <w:pPr>
              <w:pStyle w:val="Compact"/>
            </w:pPr>
            <w:r>
              <w:t>Chứng từ hợp lệ</w:t>
            </w:r>
          </w:p>
        </w:tc>
        <w:tc>
          <w:tcPr>
            <w:tcW w:w="0" w:type="auto"/>
          </w:tcPr>
          <w:p w14:paraId="3852B1D3" w14:textId="77777777" w:rsidR="009D3841" w:rsidRDefault="002C7A07">
            <w:pPr>
              <w:pStyle w:val="Compact"/>
            </w:pPr>
            <w:r>
              <w:t>100%</w:t>
            </w:r>
          </w:p>
        </w:tc>
      </w:tr>
      <w:tr w:rsidR="009D3841" w14:paraId="6484CB0A" w14:textId="77777777" w:rsidTr="00D77E30">
        <w:tc>
          <w:tcPr>
            <w:tcW w:w="0" w:type="auto"/>
          </w:tcPr>
          <w:p w14:paraId="655E6AB9" w14:textId="77777777" w:rsidR="009D3841" w:rsidRDefault="002C7A07">
            <w:pPr>
              <w:pStyle w:val="Compact"/>
            </w:pPr>
            <w:r>
              <w:t>Lưu trữ đầy đủ</w:t>
            </w:r>
          </w:p>
        </w:tc>
        <w:tc>
          <w:tcPr>
            <w:tcW w:w="0" w:type="auto"/>
          </w:tcPr>
          <w:p w14:paraId="7231332A" w14:textId="77777777" w:rsidR="009D3841" w:rsidRDefault="002C7A07">
            <w:pPr>
              <w:pStyle w:val="Compact"/>
            </w:pPr>
            <w:r>
              <w:t>100%</w:t>
            </w:r>
          </w:p>
        </w:tc>
      </w:tr>
      <w:tr w:rsidR="009D3841" w14:paraId="49F083D5" w14:textId="77777777" w:rsidTr="00D77E30">
        <w:tc>
          <w:tcPr>
            <w:tcW w:w="0" w:type="auto"/>
          </w:tcPr>
          <w:p w14:paraId="556E3757" w14:textId="77777777" w:rsidR="009D3841" w:rsidRDefault="002C7A07">
            <w:pPr>
              <w:pStyle w:val="Compact"/>
            </w:pPr>
            <w:r>
              <w:t>Tìm được chứng từ khi cần</w:t>
            </w:r>
          </w:p>
        </w:tc>
        <w:tc>
          <w:tcPr>
            <w:tcW w:w="0" w:type="auto"/>
          </w:tcPr>
          <w:p w14:paraId="004DF65A" w14:textId="77777777" w:rsidR="009D3841" w:rsidRDefault="002C7A07">
            <w:pPr>
              <w:pStyle w:val="Compact"/>
            </w:pPr>
            <w:r>
              <w:t>≤ 5 phút</w:t>
            </w:r>
          </w:p>
        </w:tc>
      </w:tr>
    </w:tbl>
    <w:p w14:paraId="2AFE5182" w14:textId="77777777" w:rsidR="009D3841" w:rsidRDefault="002C7A07">
      <w:pPr>
        <w:pStyle w:val="Heading2"/>
      </w:pPr>
      <w:bookmarkStart w:id="13" w:name="trách-nhiệm"/>
      <w:bookmarkEnd w:id="12"/>
      <w:r>
        <w:t>8. TRÁCH NHIỆM</w:t>
      </w:r>
    </w:p>
    <w:p w14:paraId="7989A2E4" w14:textId="77777777" w:rsidR="009D3841" w:rsidRDefault="002C7A07">
      <w:pPr>
        <w:pStyle w:val="Compact"/>
        <w:numPr>
          <w:ilvl w:val="0"/>
          <w:numId w:val="4"/>
        </w:numPr>
      </w:pPr>
      <w:r>
        <w:rPr>
          <w:b/>
          <w:bCs/>
        </w:rPr>
        <w:t>Kế toán</w:t>
      </w:r>
      <w:r>
        <w:t>: Kiểm tra, lưu trữ</w:t>
      </w:r>
    </w:p>
    <w:p w14:paraId="303B0DA6" w14:textId="77777777" w:rsidR="009D3841" w:rsidRDefault="002C7A07">
      <w:pPr>
        <w:pStyle w:val="Compact"/>
        <w:numPr>
          <w:ilvl w:val="0"/>
          <w:numId w:val="4"/>
        </w:numPr>
      </w:pPr>
      <w:r>
        <w:rPr>
          <w:b/>
          <w:bCs/>
        </w:rPr>
        <w:t>Thủ quỹ</w:t>
      </w:r>
      <w:r>
        <w:t>: Lưu phiếu chi tiền mặt</w:t>
      </w:r>
    </w:p>
    <w:p w14:paraId="648766DB" w14:textId="77777777" w:rsidR="009D3841" w:rsidRDefault="002C7A07">
      <w:pPr>
        <w:pStyle w:val="Compact"/>
        <w:numPr>
          <w:ilvl w:val="0"/>
          <w:numId w:val="4"/>
        </w:numPr>
      </w:pPr>
      <w:r>
        <w:rPr>
          <w:b/>
          <w:bCs/>
        </w:rPr>
        <w:t>IT</w:t>
      </w:r>
      <w:r>
        <w:t>: Hỗ trợ scan, backup</w:t>
      </w:r>
    </w:p>
    <w:p w14:paraId="3981B953" w14:textId="77777777" w:rsidR="009D3841" w:rsidRDefault="002C7A07">
      <w:pPr>
        <w:pStyle w:val="Heading2"/>
      </w:pPr>
      <w:bookmarkStart w:id="14" w:name="lưu-ý"/>
      <w:bookmarkEnd w:id="13"/>
      <w:r>
        <w:t>9. LƯU Ý</w:t>
      </w:r>
    </w:p>
    <w:p w14:paraId="40AF6FDB" w14:textId="77777777" w:rsidR="009D3841" w:rsidRDefault="002C7A07">
      <w:pPr>
        <w:pStyle w:val="Compact"/>
        <w:numPr>
          <w:ilvl w:val="0"/>
          <w:numId w:val="5"/>
        </w:numPr>
      </w:pPr>
      <w:r>
        <w:t xml:space="preserve">⚠️ </w:t>
      </w:r>
      <w:r>
        <w:rPr>
          <w:b/>
          <w:bCs/>
        </w:rPr>
        <w:t>Không nhận hóa đơn photo</w:t>
      </w:r>
      <w:r>
        <w:t>: Không hợp lệ</w:t>
      </w:r>
    </w:p>
    <w:p w14:paraId="25630212" w14:textId="77777777" w:rsidR="009D3841" w:rsidRDefault="002C7A07">
      <w:pPr>
        <w:pStyle w:val="Compact"/>
        <w:numPr>
          <w:ilvl w:val="0"/>
          <w:numId w:val="5"/>
        </w:numPr>
      </w:pPr>
      <w:r>
        <w:t xml:space="preserve">✅ </w:t>
      </w:r>
      <w:r>
        <w:rPr>
          <w:b/>
          <w:bCs/>
        </w:rPr>
        <w:t>Scan định kỳ</w:t>
      </w:r>
      <w:r>
        <w:t>: Đừng để tồn đọng</w:t>
      </w:r>
    </w:p>
    <w:p w14:paraId="62533A63" w14:textId="77777777" w:rsidR="009D3841" w:rsidRDefault="002C7A07">
      <w:pPr>
        <w:pStyle w:val="Compact"/>
        <w:numPr>
          <w:ilvl w:val="0"/>
          <w:numId w:val="5"/>
        </w:numPr>
      </w:pPr>
      <w:r>
        <w:t xml:space="preserve">✅ </w:t>
      </w:r>
      <w:r>
        <w:rPr>
          <w:b/>
          <w:bCs/>
        </w:rPr>
        <w:t>Backup thường xuyên</w:t>
      </w:r>
      <w:r>
        <w:t>: Tránh mất dữ liệu</w:t>
      </w:r>
    </w:p>
    <w:p w14:paraId="2DF3DD9B" w14:textId="77777777" w:rsidR="009D3841" w:rsidRDefault="002C7A07">
      <w:pPr>
        <w:pStyle w:val="Heading2"/>
      </w:pPr>
      <w:bookmarkStart w:id="15" w:name="faq"/>
      <w:bookmarkEnd w:id="14"/>
      <w:r>
        <w:lastRenderedPageBreak/>
        <w:t>10. FAQ</w:t>
      </w:r>
    </w:p>
    <w:p w14:paraId="7F893D86" w14:textId="77777777" w:rsidR="009D3841" w:rsidRDefault="002C7A07">
      <w:pPr>
        <w:pStyle w:val="FirstParagraph"/>
      </w:pPr>
      <w:r>
        <w:rPr>
          <w:b/>
          <w:bCs/>
        </w:rPr>
        <w:t>Q: Hóa đơn bị rách, nhòe?</w:t>
      </w:r>
      <w:r>
        <w:br/>
        <w:t>A: Liên hệ NCC xin bản sao (đóng dấu “Bản sao từ sổ gốc”). Hoặc dùng bản điện tử (nếu có).</w:t>
      </w:r>
    </w:p>
    <w:p w14:paraId="4F0A430D" w14:textId="77777777" w:rsidR="009D3841" w:rsidRDefault="00D454E3">
      <w:r>
        <w:pict w14:anchorId="432787C6">
          <v:rect id="_x0000_i1025" style="width:0;height:1.5pt" o:hralign="center" o:hrstd="t" o:hr="t"/>
        </w:pict>
      </w:r>
    </w:p>
    <w:p w14:paraId="57BB2FD9" w14:textId="77777777" w:rsidR="009D3841" w:rsidRDefault="002C7A07">
      <w:pPr>
        <w:pStyle w:val="FirstParagraph"/>
      </w:pPr>
      <w:r>
        <w:rPr>
          <w:b/>
          <w:bCs/>
        </w:rPr>
        <w:t>PHÊ DUYỆT</w:t>
      </w:r>
      <w:r>
        <w:t xml:space="preserve"> | KT trưởng | Phó HT |</w:t>
      </w:r>
      <w:bookmarkEnd w:id="0"/>
      <w:bookmarkEnd w:id="15"/>
    </w:p>
    <w:sectPr w:rsidR="009D3841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A8033F" w14:textId="77777777" w:rsidR="00D454E3" w:rsidRDefault="00D454E3" w:rsidP="00D77E30">
      <w:pPr>
        <w:spacing w:line="240" w:lineRule="auto"/>
      </w:pPr>
      <w:r>
        <w:separator/>
      </w:r>
    </w:p>
  </w:endnote>
  <w:endnote w:type="continuationSeparator" w:id="0">
    <w:p w14:paraId="03C91DF3" w14:textId="77777777" w:rsidR="00D454E3" w:rsidRDefault="00D454E3" w:rsidP="00D77E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75E9D" w14:textId="77777777" w:rsidR="00D454E3" w:rsidRDefault="00D454E3" w:rsidP="00D77E30">
      <w:pPr>
        <w:spacing w:line="240" w:lineRule="auto"/>
      </w:pPr>
      <w:r>
        <w:separator/>
      </w:r>
    </w:p>
  </w:footnote>
  <w:footnote w:type="continuationSeparator" w:id="0">
    <w:p w14:paraId="68FECDAF" w14:textId="77777777" w:rsidR="00D454E3" w:rsidRDefault="00D454E3" w:rsidP="00D77E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D051C" w14:textId="33B15806" w:rsidR="00D77E30" w:rsidRDefault="00D77E30" w:rsidP="00D77E30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7216" behindDoc="0" locked="0" layoutInCell="1" allowOverlap="1" wp14:anchorId="3EB81B19" wp14:editId="37F456C3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454E3">
      <w:rPr>
        <w:rFonts w:ascii=".VnTime" w:hAnsi=".VnTime" w:cs="Arial"/>
        <w:b/>
        <w:bCs/>
        <w:noProof/>
      </w:rPr>
      <w:pict w14:anchorId="6B83EF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8240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91A44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BB606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3841"/>
    <w:rsid w:val="002C7A07"/>
    <w:rsid w:val="009D3841"/>
    <w:rsid w:val="00B7608C"/>
    <w:rsid w:val="00D454E3"/>
    <w:rsid w:val="00D7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D30CEAA"/>
  <w15:docId w15:val="{0BFE2B57-D86C-4B5B-9D0B-4E6AF78FA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608C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7608C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7608C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7608C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7608C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7608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7608C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7608C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08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08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7608C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7608C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608C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608C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08C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7608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608C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7608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608C"/>
    <w:rPr>
      <w:rFonts w:ascii="Times New Roman" w:hAnsi="Times New Roman"/>
      <w:szCs w:val="22"/>
    </w:rPr>
  </w:style>
  <w:style w:type="character" w:styleId="Emphasis">
    <w:name w:val="Emphasis"/>
    <w:rsid w:val="00B7608C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7608C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7608C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7608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D77E3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7608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10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8</TotalTime>
  <Pages>4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2026-02-02T03:43:00Z</dcterms:created>
  <dcterms:modified xsi:type="dcterms:W3CDTF">2026-02-02T03:50:00Z</dcterms:modified>
</cp:coreProperties>
</file>