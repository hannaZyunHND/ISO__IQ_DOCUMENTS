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9510" w14:textId="77777777" w:rsidR="00CD2AED" w:rsidRDefault="008B4786" w:rsidP="00012592">
      <w:pPr>
        <w:pStyle w:val="Title"/>
      </w:pPr>
      <w:bookmarkStart w:id="0" w:name="sop-05.1-quy-trình-thanh-toán"/>
      <w:r>
        <w:t>SOP-05.1: QUY TRÌNH THANH TOÁN</w:t>
      </w:r>
    </w:p>
    <w:p w14:paraId="09B9697F" w14:textId="77777777" w:rsidR="00CD2AED" w:rsidRDefault="008B4786">
      <w:pPr>
        <w:pStyle w:val="Heading2"/>
      </w:pPr>
      <w:bookmarkStart w:id="1" w:name="thông-tin-mã-sop-05.1-tần-suất-liên-tục"/>
      <w:r>
        <w:t>1. THÔNG TIN | Mã: SOP-05.1 | T</w:t>
      </w:r>
      <w:r>
        <w:t>ầ</w:t>
      </w:r>
      <w:r>
        <w:t>n su</w:t>
      </w:r>
      <w:r>
        <w:t>ấ</w:t>
      </w:r>
      <w:r>
        <w:t>t: Liên t</w:t>
      </w:r>
      <w:r>
        <w:t>ụ</w:t>
      </w:r>
      <w:r>
        <w:t>c</w:t>
      </w:r>
    </w:p>
    <w:p w14:paraId="2910E915" w14:textId="77777777" w:rsidR="00CD2AED" w:rsidRDefault="008B4786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08CA8A19" w14:textId="77777777" w:rsidR="00CD2AED" w:rsidRDefault="008B4786">
      <w:pPr>
        <w:pStyle w:val="FirstParagraph"/>
      </w:pPr>
      <w:r>
        <w:t>Thanh toán đúng, đ</w:t>
      </w:r>
      <w:r>
        <w:t>ủ</w:t>
      </w:r>
      <w:r>
        <w:t>, k</w:t>
      </w:r>
      <w:r>
        <w:t>ị</w:t>
      </w:r>
      <w:r>
        <w:t>p th</w:t>
      </w:r>
      <w:r>
        <w:t>ờ</w:t>
      </w:r>
      <w:r>
        <w:t>i, có ki</w:t>
      </w:r>
      <w:r>
        <w:t>ể</w:t>
      </w:r>
      <w:r>
        <w:t>m soát ch</w:t>
      </w:r>
      <w:r>
        <w:t>ặ</w:t>
      </w:r>
      <w:r>
        <w:t>t ch</w:t>
      </w:r>
      <w:r>
        <w:t>ẽ</w:t>
      </w:r>
    </w:p>
    <w:p w14:paraId="5D208EC9" w14:textId="77777777" w:rsidR="00CD2AED" w:rsidRDefault="008B4786">
      <w:pPr>
        <w:pStyle w:val="Heading2"/>
      </w:pPr>
      <w:bookmarkStart w:id="3" w:name="hình-thức-thanh-toán"/>
      <w:bookmarkEnd w:id="2"/>
      <w:r>
        <w:t>3. HÌNH TH</w:t>
      </w:r>
      <w:r>
        <w:t>Ứ</w:t>
      </w:r>
      <w:r>
        <w:t>C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0"/>
        <w:gridCol w:w="1738"/>
        <w:gridCol w:w="3576"/>
      </w:tblGrid>
      <w:tr w:rsidR="00CD2AED" w14:paraId="06B2591C" w14:textId="77777777" w:rsidTr="00004B7D">
        <w:tc>
          <w:tcPr>
            <w:tcW w:w="0" w:type="auto"/>
          </w:tcPr>
          <w:p w14:paraId="4512AD94" w14:textId="77777777" w:rsidR="00CD2AED" w:rsidRDefault="008B4786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899EA91" w14:textId="77777777" w:rsidR="00CD2AED" w:rsidRDefault="008B4786">
            <w:pPr>
              <w:pStyle w:val="Compact"/>
            </w:pPr>
            <w:r>
              <w:rPr>
                <w:b/>
                <w:bCs/>
              </w:rPr>
              <w:t>Áp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3C8BAC8" w14:textId="77777777" w:rsidR="00CD2AED" w:rsidRDefault="008B4786">
            <w:pPr>
              <w:pStyle w:val="Compact"/>
            </w:pPr>
            <w:r>
              <w:rPr>
                <w:b/>
                <w:bCs/>
              </w:rPr>
              <w:t>Ưu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</w:tr>
      <w:tr w:rsidR="00CD2AED" w14:paraId="2647AA4D" w14:textId="77777777" w:rsidTr="00004B7D">
        <w:tc>
          <w:tcPr>
            <w:tcW w:w="0" w:type="auto"/>
          </w:tcPr>
          <w:p w14:paraId="03114178" w14:textId="77777777" w:rsidR="00CD2AED" w:rsidRDefault="008B4786">
            <w:pPr>
              <w:pStyle w:val="Compact"/>
            </w:pPr>
            <w:r>
              <w:t>Chuy</w:t>
            </w:r>
            <w:r>
              <w:t>ể</w:t>
            </w:r>
            <w:r>
              <w:t>n kho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48095835" w14:textId="77777777" w:rsidR="00CD2AED" w:rsidRDefault="008B4786">
            <w:pPr>
              <w:pStyle w:val="Compact"/>
            </w:pPr>
            <w:r>
              <w:t>Ưu tiên (&gt;90%)</w:t>
            </w:r>
          </w:p>
        </w:tc>
        <w:tc>
          <w:tcPr>
            <w:tcW w:w="0" w:type="auto"/>
          </w:tcPr>
          <w:p w14:paraId="2989CB44" w14:textId="77777777" w:rsidR="00CD2AED" w:rsidRDefault="008B4786">
            <w:pPr>
              <w:pStyle w:val="Compact"/>
            </w:pPr>
            <w:r>
              <w:t>An toàn, có ch</w:t>
            </w:r>
            <w:r>
              <w:t>ứ</w:t>
            </w:r>
            <w:r>
              <w:t>ng t</w:t>
            </w:r>
            <w:r>
              <w:t>ừ</w:t>
            </w:r>
            <w:r>
              <w:t>, d</w:t>
            </w:r>
            <w:r>
              <w:t>ễ</w:t>
            </w:r>
            <w:r>
              <w:t xml:space="preserve"> ki</w:t>
            </w:r>
            <w:r>
              <w:t>ể</w:t>
            </w:r>
            <w:r>
              <w:t>m soát</w:t>
            </w:r>
          </w:p>
        </w:tc>
      </w:tr>
      <w:tr w:rsidR="00CD2AED" w14:paraId="75E7F54E" w14:textId="77777777" w:rsidTr="00004B7D">
        <w:tc>
          <w:tcPr>
            <w:tcW w:w="0" w:type="auto"/>
          </w:tcPr>
          <w:p w14:paraId="265D0119" w14:textId="77777777" w:rsidR="00CD2AED" w:rsidRDefault="008B4786">
            <w:pPr>
              <w:pStyle w:val="Compact"/>
            </w:pPr>
            <w:r>
              <w:t>Ti</w:t>
            </w:r>
            <w:r>
              <w:t>ề</w:t>
            </w:r>
            <w:r>
              <w:t>n m</w:t>
            </w:r>
            <w:r>
              <w:t>ặ</w:t>
            </w:r>
            <w:r>
              <w:t>t</w:t>
            </w:r>
          </w:p>
        </w:tc>
        <w:tc>
          <w:tcPr>
            <w:tcW w:w="0" w:type="auto"/>
          </w:tcPr>
          <w:p w14:paraId="58FFED9A" w14:textId="77777777" w:rsidR="00CD2AED" w:rsidRDefault="008B4786">
            <w:pPr>
              <w:pStyle w:val="Compact"/>
            </w:pPr>
            <w:r>
              <w:t>&lt; 20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6D4B1EC2" w14:textId="77777777" w:rsidR="00CD2AED" w:rsidRDefault="008B4786">
            <w:pPr>
              <w:pStyle w:val="Compact"/>
            </w:pPr>
            <w:r>
              <w:t>Nhanh, linh ho</w:t>
            </w:r>
            <w:r>
              <w:t>ạ</w:t>
            </w:r>
            <w:r>
              <w:t>t (nhưng r</w:t>
            </w:r>
            <w:r>
              <w:t>ủ</w:t>
            </w:r>
            <w:r>
              <w:t>i ro)</w:t>
            </w:r>
          </w:p>
        </w:tc>
      </w:tr>
      <w:tr w:rsidR="00CD2AED" w14:paraId="3F1D8572" w14:textId="77777777" w:rsidTr="00004B7D">
        <w:tc>
          <w:tcPr>
            <w:tcW w:w="0" w:type="auto"/>
          </w:tcPr>
          <w:p w14:paraId="5EBAA2DA" w14:textId="77777777" w:rsidR="00CD2AED" w:rsidRDefault="008B4786">
            <w:pPr>
              <w:pStyle w:val="Compact"/>
            </w:pPr>
            <w:r>
              <w:t>Séc</w:t>
            </w:r>
          </w:p>
        </w:tc>
        <w:tc>
          <w:tcPr>
            <w:tcW w:w="0" w:type="auto"/>
          </w:tcPr>
          <w:p w14:paraId="3906663A" w14:textId="77777777" w:rsidR="00CD2AED" w:rsidRDefault="008B4786">
            <w:pPr>
              <w:pStyle w:val="Compact"/>
            </w:pPr>
            <w:r>
              <w:t>Ít dùng</w:t>
            </w:r>
          </w:p>
        </w:tc>
        <w:tc>
          <w:tcPr>
            <w:tcW w:w="0" w:type="auto"/>
          </w:tcPr>
          <w:p w14:paraId="458CA187" w14:textId="77777777" w:rsidR="00CD2AED" w:rsidRDefault="008B4786">
            <w:pPr>
              <w:pStyle w:val="Compact"/>
            </w:pPr>
            <w:r>
              <w:t>An toàn nhưng ch</w:t>
            </w:r>
            <w:r>
              <w:t>ậ</w:t>
            </w:r>
            <w:r>
              <w:t>m</w:t>
            </w:r>
          </w:p>
        </w:tc>
      </w:tr>
    </w:tbl>
    <w:p w14:paraId="6A95323D" w14:textId="77777777" w:rsidR="00CD2AED" w:rsidRDefault="008B4786">
      <w:pPr>
        <w:pStyle w:val="Heading2"/>
      </w:pPr>
      <w:bookmarkStart w:id="4" w:name="quy-trình"/>
      <w:bookmarkEnd w:id="3"/>
      <w:r>
        <w:t>4. QUY TRÌNH</w:t>
      </w:r>
    </w:p>
    <w:p w14:paraId="78B54777" w14:textId="77777777" w:rsidR="00CD2AED" w:rsidRDefault="008B4786">
      <w:pPr>
        <w:pStyle w:val="Heading3"/>
      </w:pPr>
      <w:bookmarkStart w:id="5" w:name="đề-xuất-thanh-toán"/>
      <w:r>
        <w:t>4.1. Đ</w:t>
      </w:r>
      <w:r>
        <w:t>ề</w:t>
      </w:r>
      <w:r>
        <w:t xml:space="preserve"> xu</w:t>
      </w:r>
      <w:r>
        <w:t>ấ</w:t>
      </w:r>
      <w:r>
        <w:t>t thanh toán</w:t>
      </w:r>
    </w:p>
    <w:p w14:paraId="5D83A35A" w14:textId="77777777" w:rsidR="00CD2AED" w:rsidRDefault="008B478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Ngư</w:t>
      </w:r>
      <w:r>
        <w:rPr>
          <w:b/>
          <w:bCs/>
        </w:rPr>
        <w:t>ờ</w:t>
      </w:r>
      <w:r>
        <w:rPr>
          <w:b/>
          <w:bCs/>
        </w:rPr>
        <w:t>i đ</w:t>
      </w:r>
      <w:r>
        <w:rPr>
          <w:b/>
          <w:bCs/>
        </w:rPr>
        <w:t>ề</w:t>
      </w:r>
      <w:r>
        <w:rPr>
          <w:b/>
          <w:bCs/>
        </w:rPr>
        <w:t xml:space="preserve"> ngh</w:t>
      </w:r>
      <w:r>
        <w:rPr>
          <w:b/>
          <w:bCs/>
        </w:rPr>
        <w:t>ị</w:t>
      </w:r>
      <w:r>
        <w:rPr>
          <w:b/>
          <w:bCs/>
        </w:rPr>
        <w:t xml:space="preserve"> l</w:t>
      </w:r>
      <w:r>
        <w:rPr>
          <w:b/>
          <w:bCs/>
        </w:rPr>
        <w:t>ậ</w:t>
      </w:r>
      <w:r>
        <w:rPr>
          <w:b/>
          <w:bCs/>
        </w:rPr>
        <w:t>p Phi</w:t>
      </w:r>
      <w:r>
        <w:rPr>
          <w:b/>
          <w:bCs/>
        </w:rPr>
        <w:t>ế</w:t>
      </w:r>
      <w:r>
        <w:rPr>
          <w:b/>
          <w:bCs/>
        </w:rPr>
        <w:t>u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thanh toán (QT03-F19)</w:t>
      </w:r>
    </w:p>
    <w:p w14:paraId="1E1EAF1B" w14:textId="77777777" w:rsidR="00CD2AED" w:rsidRDefault="008B4786">
      <w:pPr>
        <w:pStyle w:val="BodyText"/>
      </w:pPr>
      <w:r>
        <w:t>Kèm theo ch</w:t>
      </w:r>
      <w:r>
        <w:t>ứ</w:t>
      </w:r>
      <w:r>
        <w:t>ng t</w:t>
      </w:r>
      <w:r>
        <w:t>ừ</w:t>
      </w:r>
      <w:r>
        <w:t xml:space="preserve"> g</w:t>
      </w:r>
      <w:r>
        <w:t>ố</w:t>
      </w:r>
      <w:r>
        <w:t>c: - Hóa đơn GTGT (h</w:t>
      </w:r>
      <w:r>
        <w:t>ợ</w:t>
      </w:r>
      <w:r>
        <w:t>p l</w:t>
      </w:r>
      <w:r>
        <w:t>ệ</w:t>
      </w:r>
      <w:r>
        <w:t>) - H</w:t>
      </w:r>
      <w:r>
        <w:t>ợ</w:t>
      </w:r>
      <w:r>
        <w:t>p đ</w:t>
      </w:r>
      <w:r>
        <w:t>ồ</w:t>
      </w:r>
      <w:r>
        <w:t>ng (n</w:t>
      </w:r>
      <w:r>
        <w:t>ế</w:t>
      </w:r>
      <w:r>
        <w:t>u có) - Biên b</w:t>
      </w:r>
      <w:r>
        <w:t>ả</w:t>
      </w:r>
      <w:r>
        <w:t>n nghi</w:t>
      </w:r>
      <w:r>
        <w:t>ệ</w:t>
      </w:r>
      <w:r>
        <w:t>m thu (n</w:t>
      </w:r>
      <w:r>
        <w:t>ế</w:t>
      </w:r>
      <w:r>
        <w:t>u mua hàng) - Biên b</w:t>
      </w:r>
      <w:r>
        <w:t>ả</w:t>
      </w:r>
      <w:r>
        <w:t>n thanh lý (n</w:t>
      </w:r>
      <w:r>
        <w:t>ế</w:t>
      </w:r>
      <w:r>
        <w:t>u thanh lý HĐ)</w:t>
      </w:r>
    </w:p>
    <w:p w14:paraId="1A305882" w14:textId="77777777" w:rsidR="00CD2AED" w:rsidRDefault="008B478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Trư</w:t>
      </w:r>
      <w:r>
        <w:rPr>
          <w:b/>
          <w:bCs/>
        </w:rPr>
        <w:t>ở</w:t>
      </w:r>
      <w:r>
        <w:rPr>
          <w:b/>
          <w:bCs/>
        </w:rPr>
        <w:t>ng BP ký duy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4BC02175" w14:textId="77777777" w:rsidR="00CD2AED" w:rsidRDefault="008B4786">
      <w:pPr>
        <w:pStyle w:val="Heading3"/>
      </w:pPr>
      <w:bookmarkStart w:id="6" w:name="kiểm-tra-chứng-từ"/>
      <w:bookmarkEnd w:id="5"/>
      <w:r>
        <w:t>4.2. Ki</w:t>
      </w:r>
      <w:r>
        <w:t>ể</w:t>
      </w:r>
      <w:r>
        <w:t>m tra ch</w:t>
      </w:r>
      <w:r>
        <w:t>ứ</w:t>
      </w:r>
      <w:r>
        <w:t>ng t</w:t>
      </w:r>
      <w:r>
        <w:t>ừ</w:t>
      </w:r>
    </w:p>
    <w:p w14:paraId="24D0621E" w14:textId="77777777" w:rsidR="00CD2AED" w:rsidRDefault="008B478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K</w:t>
      </w:r>
      <w:r>
        <w:rPr>
          <w:b/>
          <w:bCs/>
        </w:rPr>
        <w:t>ế</w:t>
      </w:r>
      <w:r>
        <w:rPr>
          <w:b/>
          <w:bCs/>
        </w:rPr>
        <w:t xml:space="preserve"> toán ki</w:t>
      </w:r>
      <w:r>
        <w:rPr>
          <w:b/>
          <w:bCs/>
        </w:rPr>
        <w:t>ể</w:t>
      </w:r>
      <w:r>
        <w:rPr>
          <w:b/>
          <w:bCs/>
        </w:rPr>
        <w:t>m tra (QT03-CL01 - Checklist)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4246"/>
        <w:gridCol w:w="222"/>
      </w:tblGrid>
      <w:tr w:rsidR="00CD2AED" w14:paraId="510DAE32" w14:textId="77777777" w:rsidTr="00004B7D">
        <w:tc>
          <w:tcPr>
            <w:tcW w:w="0" w:type="auto"/>
          </w:tcPr>
          <w:p w14:paraId="6950DFDA" w14:textId="77777777" w:rsidR="00CD2AED" w:rsidRDefault="008B4786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5EA8AEEC" w14:textId="77777777" w:rsidR="00CD2AED" w:rsidRDefault="008B4786">
            <w:pPr>
              <w:pStyle w:val="Compact"/>
            </w:pPr>
            <w:r>
              <w:rPr>
                <w:b/>
                <w:bCs/>
              </w:rPr>
              <w:t>Chi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84B6FD3" w14:textId="77777777" w:rsidR="00CD2AED" w:rsidRDefault="00CD2AED">
            <w:pPr>
              <w:pStyle w:val="Compact"/>
            </w:pPr>
          </w:p>
        </w:tc>
      </w:tr>
      <w:tr w:rsidR="00CD2AED" w14:paraId="388E314A" w14:textId="77777777" w:rsidTr="00004B7D">
        <w:tc>
          <w:tcPr>
            <w:tcW w:w="0" w:type="auto"/>
          </w:tcPr>
          <w:p w14:paraId="14E08504" w14:textId="77777777" w:rsidR="00CD2AED" w:rsidRDefault="008B4786">
            <w:pPr>
              <w:pStyle w:val="Compact"/>
            </w:pPr>
            <w:r>
              <w:t>Hóa đơn h</w:t>
            </w:r>
            <w:r>
              <w:t>ợ</w:t>
            </w:r>
            <w:r>
              <w:t>p l</w:t>
            </w:r>
            <w:r>
              <w:t>ệ</w:t>
            </w:r>
            <w:r>
              <w:t>?</w:t>
            </w:r>
          </w:p>
        </w:tc>
        <w:tc>
          <w:tcPr>
            <w:tcW w:w="0" w:type="auto"/>
          </w:tcPr>
          <w:p w14:paraId="045B9D8F" w14:textId="77777777" w:rsidR="00CD2AED" w:rsidRDefault="008B4786">
            <w:pPr>
              <w:pStyle w:val="Compact"/>
            </w:pPr>
            <w:r>
              <w:t>Đúng m</w:t>
            </w:r>
            <w:r>
              <w:t>ẫ</w:t>
            </w:r>
            <w:r>
              <w:t>u, đ</w:t>
            </w:r>
            <w:r>
              <w:t>ủ</w:t>
            </w:r>
            <w:r>
              <w:t xml:space="preserve"> ch</w:t>
            </w:r>
            <w:r>
              <w:t>ữ</w:t>
            </w:r>
            <w:r>
              <w:t xml:space="preserve"> ký, d</w:t>
            </w:r>
            <w:r>
              <w:t>ấ</w:t>
            </w:r>
            <w:r>
              <w:t>u, không t</w:t>
            </w:r>
            <w:r>
              <w:t>ẩ</w:t>
            </w:r>
            <w:r>
              <w:t>y xóa</w:t>
            </w:r>
          </w:p>
        </w:tc>
        <w:tc>
          <w:tcPr>
            <w:tcW w:w="0" w:type="auto"/>
          </w:tcPr>
          <w:p w14:paraId="49B825C7" w14:textId="77777777" w:rsidR="00CD2AED" w:rsidRDefault="00CD2AED">
            <w:pPr>
              <w:pStyle w:val="Compact"/>
            </w:pPr>
          </w:p>
        </w:tc>
      </w:tr>
      <w:tr w:rsidR="00CD2AED" w14:paraId="565513CA" w14:textId="77777777" w:rsidTr="00004B7D">
        <w:tc>
          <w:tcPr>
            <w:tcW w:w="0" w:type="auto"/>
          </w:tcPr>
          <w:p w14:paraId="4205B03C" w14:textId="77777777" w:rsidR="00CD2AED" w:rsidRDefault="008B4786">
            <w:pPr>
              <w:pStyle w:val="Compact"/>
            </w:pPr>
            <w:r>
              <w:t>Tên đơn v</w:t>
            </w:r>
            <w:r>
              <w:t>ị</w:t>
            </w:r>
            <w:r>
              <w:t xml:space="preserve"> đúng?</w:t>
            </w:r>
          </w:p>
        </w:tc>
        <w:tc>
          <w:tcPr>
            <w:tcW w:w="0" w:type="auto"/>
          </w:tcPr>
          <w:p w14:paraId="6F46CB28" w14:textId="77777777" w:rsidR="00CD2AED" w:rsidRDefault="008B4786">
            <w:pPr>
              <w:pStyle w:val="Compact"/>
            </w:pPr>
            <w:r>
              <w:t>Đúng tên, MST c</w:t>
            </w:r>
            <w:r>
              <w:t>ủ</w:t>
            </w:r>
            <w:r>
              <w:t>a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09ECA3D0" w14:textId="77777777" w:rsidR="00CD2AED" w:rsidRDefault="00CD2AED">
            <w:pPr>
              <w:pStyle w:val="Compact"/>
            </w:pPr>
          </w:p>
        </w:tc>
      </w:tr>
      <w:tr w:rsidR="00CD2AED" w14:paraId="471015CB" w14:textId="77777777" w:rsidTr="00004B7D">
        <w:tc>
          <w:tcPr>
            <w:tcW w:w="0" w:type="auto"/>
          </w:tcPr>
          <w:p w14:paraId="18E51330" w14:textId="77777777" w:rsidR="00CD2AED" w:rsidRDefault="008B4786">
            <w:pPr>
              <w:pStyle w:val="Compact"/>
            </w:pPr>
            <w:r>
              <w:t>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kh</w:t>
            </w:r>
            <w:r>
              <w:t>ớ</w:t>
            </w:r>
            <w:r>
              <w:t>p?</w:t>
            </w:r>
          </w:p>
        </w:tc>
        <w:tc>
          <w:tcPr>
            <w:tcW w:w="0" w:type="auto"/>
          </w:tcPr>
          <w:p w14:paraId="271DD402" w14:textId="77777777" w:rsidR="00CD2AED" w:rsidRDefault="008B4786">
            <w:pPr>
              <w:pStyle w:val="Compact"/>
            </w:pPr>
            <w:r>
              <w:t>Phi</w:t>
            </w:r>
            <w:r>
              <w:t>ế</w:t>
            </w:r>
            <w:r>
              <w:t>u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= Hóa đơn = HĐ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3E5B13B6" w14:textId="77777777" w:rsidR="00CD2AED" w:rsidRDefault="00CD2AED">
            <w:pPr>
              <w:pStyle w:val="Compact"/>
            </w:pPr>
          </w:p>
        </w:tc>
      </w:tr>
      <w:tr w:rsidR="00CD2AED" w14:paraId="08BD22C8" w14:textId="77777777" w:rsidTr="00004B7D">
        <w:tc>
          <w:tcPr>
            <w:tcW w:w="0" w:type="auto"/>
          </w:tcPr>
          <w:p w14:paraId="4F20DD12" w14:textId="77777777" w:rsidR="00CD2AED" w:rsidRDefault="008B4786">
            <w:pPr>
              <w:pStyle w:val="Compact"/>
            </w:pPr>
            <w:r>
              <w:t>Còn ngân sách?</w:t>
            </w:r>
          </w:p>
        </w:tc>
        <w:tc>
          <w:tcPr>
            <w:tcW w:w="0" w:type="auto"/>
          </w:tcPr>
          <w:p w14:paraId="3ACDCA97" w14:textId="77777777" w:rsidR="00CD2AED" w:rsidRDefault="008B4786">
            <w:pPr>
              <w:pStyle w:val="Compact"/>
            </w:pPr>
            <w:r>
              <w:t>Check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0" w:type="auto"/>
          </w:tcPr>
          <w:p w14:paraId="03E1CE89" w14:textId="77777777" w:rsidR="00CD2AED" w:rsidRDefault="00CD2AED">
            <w:pPr>
              <w:pStyle w:val="Compact"/>
            </w:pPr>
          </w:p>
        </w:tc>
      </w:tr>
      <w:tr w:rsidR="00CD2AED" w14:paraId="1304987B" w14:textId="77777777" w:rsidTr="00004B7D">
        <w:tc>
          <w:tcPr>
            <w:tcW w:w="0" w:type="auto"/>
          </w:tcPr>
          <w:p w14:paraId="5AEC114C" w14:textId="77777777" w:rsidR="00CD2AED" w:rsidRDefault="008B4786">
            <w:pPr>
              <w:pStyle w:val="Compact"/>
            </w:pPr>
            <w:r>
              <w:lastRenderedPageBreak/>
              <w:t>Đúng m</w:t>
            </w:r>
            <w:r>
              <w:t>ụ</w:t>
            </w:r>
            <w:r>
              <w:t>c đích?</w:t>
            </w:r>
          </w:p>
        </w:tc>
        <w:tc>
          <w:tcPr>
            <w:tcW w:w="0" w:type="auto"/>
          </w:tcPr>
          <w:p w14:paraId="2D6064C1" w14:textId="77777777" w:rsidR="00CD2AED" w:rsidRDefault="008B4786">
            <w:pPr>
              <w:pStyle w:val="Compact"/>
            </w:pPr>
            <w:r>
              <w:t>Chi theo đúng HĐ,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66061947" w14:textId="77777777" w:rsidR="00CD2AED" w:rsidRDefault="00CD2AED">
            <w:pPr>
              <w:pStyle w:val="Compact"/>
            </w:pPr>
          </w:p>
        </w:tc>
      </w:tr>
    </w:tbl>
    <w:p w14:paraId="325A5870" w14:textId="77777777" w:rsidR="00CD2AED" w:rsidRDefault="008B4786">
      <w:pPr>
        <w:pStyle w:val="BodyText"/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SAI:</w:t>
      </w:r>
      <w:r>
        <w:t xml:space="preserve"> Tr</w:t>
      </w:r>
      <w:r>
        <w:t>ả</w:t>
      </w:r>
      <w:r>
        <w:t xml:space="preserve"> l</w:t>
      </w:r>
      <w:r>
        <w:t>ạ</w:t>
      </w:r>
      <w:r>
        <w:t>i, yêu c</w:t>
      </w:r>
      <w:r>
        <w:t>ầ</w:t>
      </w:r>
      <w:r>
        <w:t>u s</w:t>
      </w:r>
      <w:r>
        <w:t>ử</w:t>
      </w:r>
      <w:r>
        <w:t>a/b</w:t>
      </w:r>
      <w:r>
        <w:t>ổ</w:t>
      </w:r>
      <w:r>
        <w:t xml:space="preserve"> sung</w:t>
      </w:r>
    </w:p>
    <w:p w14:paraId="4EFF8B8A" w14:textId="77777777" w:rsidR="00CD2AED" w:rsidRDefault="008B478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K</w:t>
      </w:r>
      <w:r>
        <w:rPr>
          <w:b/>
          <w:bCs/>
        </w:rPr>
        <w:t>ế</w:t>
      </w:r>
      <w:r>
        <w:rPr>
          <w:b/>
          <w:bCs/>
        </w:rPr>
        <w:t xml:space="preserve"> toán ký xác nh</w:t>
      </w:r>
      <w:r>
        <w:rPr>
          <w:b/>
          <w:bCs/>
        </w:rPr>
        <w:t>ậ</w:t>
      </w:r>
      <w:r>
        <w:rPr>
          <w:b/>
          <w:bCs/>
        </w:rPr>
        <w:t>n ch</w:t>
      </w:r>
      <w:r>
        <w:rPr>
          <w:b/>
          <w:bCs/>
        </w:rPr>
        <w:t>ứ</w:t>
      </w:r>
      <w:r>
        <w:rPr>
          <w:b/>
          <w:bCs/>
        </w:rPr>
        <w:t>ng t</w:t>
      </w:r>
      <w:r>
        <w:rPr>
          <w:b/>
          <w:bCs/>
        </w:rPr>
        <w:t>ừ</w:t>
      </w:r>
      <w:r>
        <w:rPr>
          <w:b/>
          <w:bCs/>
        </w:rPr>
        <w:t xml:space="preserve"> h</w:t>
      </w:r>
      <w:r>
        <w:rPr>
          <w:b/>
          <w:bCs/>
        </w:rPr>
        <w:t>ợ</w:t>
      </w:r>
      <w:r>
        <w:rPr>
          <w:b/>
          <w:bCs/>
        </w:rPr>
        <w:t>p l</w:t>
      </w:r>
      <w:r>
        <w:rPr>
          <w:b/>
          <w:bCs/>
        </w:rPr>
        <w:t>ệ</w:t>
      </w:r>
    </w:p>
    <w:p w14:paraId="3C991895" w14:textId="77777777" w:rsidR="00CD2AED" w:rsidRDefault="008B4786">
      <w:pPr>
        <w:pStyle w:val="Heading3"/>
      </w:pPr>
      <w:bookmarkStart w:id="7" w:name="phê-duyệt-thanh-toán"/>
      <w:bookmarkEnd w:id="6"/>
      <w:r>
        <w:t>4.3. Phê duy</w:t>
      </w:r>
      <w:r>
        <w:t>ệ</w:t>
      </w:r>
      <w:r>
        <w:t>t thanh toán</w:t>
      </w:r>
    </w:p>
    <w:p w14:paraId="5850D1BC" w14:textId="77777777" w:rsidR="00CD2AED" w:rsidRDefault="008B478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Phân c</w:t>
      </w:r>
      <w:r>
        <w:rPr>
          <w:b/>
          <w:bCs/>
        </w:rPr>
        <w:t>ấ</w:t>
      </w:r>
      <w:r>
        <w:rPr>
          <w:b/>
          <w:bCs/>
        </w:rPr>
        <w:t>p 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CD2AED" w14:paraId="73D86AEE" w14:textId="77777777" w:rsidTr="00004B7D">
        <w:tc>
          <w:tcPr>
            <w:tcW w:w="1980" w:type="dxa"/>
          </w:tcPr>
          <w:p w14:paraId="2F8B0FAF" w14:textId="77777777" w:rsidR="00CD2AED" w:rsidRDefault="008B4786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t</w:t>
            </w:r>
            <w:r>
              <w:rPr>
                <w:b/>
                <w:bCs/>
              </w:rPr>
              <w:t>hanh toán</w:t>
            </w:r>
          </w:p>
        </w:tc>
        <w:tc>
          <w:tcPr>
            <w:tcW w:w="1980" w:type="dxa"/>
          </w:tcPr>
          <w:p w14:paraId="04E5861E" w14:textId="77777777" w:rsidR="00CD2AED" w:rsidRDefault="008B4786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duy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1</w:t>
            </w:r>
          </w:p>
        </w:tc>
        <w:tc>
          <w:tcPr>
            <w:tcW w:w="1980" w:type="dxa"/>
          </w:tcPr>
          <w:p w14:paraId="7456E2B2" w14:textId="77777777" w:rsidR="00CD2AED" w:rsidRDefault="008B4786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duy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2</w:t>
            </w:r>
          </w:p>
        </w:tc>
        <w:tc>
          <w:tcPr>
            <w:tcW w:w="1980" w:type="dxa"/>
          </w:tcPr>
          <w:p w14:paraId="4443B08A" w14:textId="77777777" w:rsidR="00CD2AED" w:rsidRDefault="008B4786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duy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3</w:t>
            </w:r>
          </w:p>
        </w:tc>
      </w:tr>
      <w:tr w:rsidR="00CD2AED" w14:paraId="239A68CE" w14:textId="77777777" w:rsidTr="00004B7D">
        <w:tc>
          <w:tcPr>
            <w:tcW w:w="1980" w:type="dxa"/>
          </w:tcPr>
          <w:p w14:paraId="508B33A2" w14:textId="77777777" w:rsidR="00CD2AED" w:rsidRDefault="008B4786">
            <w:pPr>
              <w:pStyle w:val="Compact"/>
            </w:pPr>
            <w:r>
              <w:t>&lt; 10 tri</w:t>
            </w:r>
            <w:r>
              <w:t>ệ</w:t>
            </w:r>
            <w:r>
              <w:t>u</w:t>
            </w:r>
          </w:p>
        </w:tc>
        <w:tc>
          <w:tcPr>
            <w:tcW w:w="1980" w:type="dxa"/>
          </w:tcPr>
          <w:p w14:paraId="07489B68" w14:textId="77777777" w:rsidR="00CD2AED" w:rsidRDefault="008B4786">
            <w:pPr>
              <w:pStyle w:val="Compact"/>
            </w:pPr>
            <w:r>
              <w:t>Trư</w:t>
            </w:r>
            <w:r>
              <w:t>ở</w:t>
            </w:r>
            <w:r>
              <w:t>ng BP</w:t>
            </w:r>
          </w:p>
        </w:tc>
        <w:tc>
          <w:tcPr>
            <w:tcW w:w="1980" w:type="dxa"/>
          </w:tcPr>
          <w:p w14:paraId="077E9830" w14:textId="77777777" w:rsidR="00CD2AED" w:rsidRDefault="008B4786">
            <w:pPr>
              <w:pStyle w:val="Compact"/>
            </w:pPr>
            <w:r>
              <w:t>K</w:t>
            </w:r>
            <w:r>
              <w:t>ế</w:t>
            </w:r>
            <w:r>
              <w:t xml:space="preserve"> toán trư</w:t>
            </w:r>
            <w:r>
              <w:t>ở</w:t>
            </w:r>
            <w:r>
              <w:t>ng</w:t>
            </w:r>
          </w:p>
        </w:tc>
        <w:tc>
          <w:tcPr>
            <w:tcW w:w="1980" w:type="dxa"/>
          </w:tcPr>
          <w:p w14:paraId="1EA10DC8" w14:textId="77777777" w:rsidR="00CD2AED" w:rsidRDefault="008B4786">
            <w:pPr>
              <w:pStyle w:val="Compact"/>
            </w:pPr>
            <w:r>
              <w:t>-</w:t>
            </w:r>
          </w:p>
        </w:tc>
      </w:tr>
      <w:tr w:rsidR="00CD2AED" w14:paraId="4CCC3B24" w14:textId="77777777" w:rsidTr="00004B7D">
        <w:tc>
          <w:tcPr>
            <w:tcW w:w="1980" w:type="dxa"/>
          </w:tcPr>
          <w:p w14:paraId="75B374AF" w14:textId="77777777" w:rsidR="00CD2AED" w:rsidRDefault="008B4786">
            <w:pPr>
              <w:pStyle w:val="Compact"/>
            </w:pPr>
            <w:r>
              <w:t>10-50 tri</w:t>
            </w:r>
            <w:r>
              <w:t>ệ</w:t>
            </w:r>
            <w:r>
              <w:t>u</w:t>
            </w:r>
          </w:p>
        </w:tc>
        <w:tc>
          <w:tcPr>
            <w:tcW w:w="1980" w:type="dxa"/>
          </w:tcPr>
          <w:p w14:paraId="00905337" w14:textId="77777777" w:rsidR="00CD2AED" w:rsidRDefault="008B4786">
            <w:pPr>
              <w:pStyle w:val="Compact"/>
            </w:pPr>
            <w:r>
              <w:t>K</w:t>
            </w:r>
            <w:r>
              <w:t>ế</w:t>
            </w:r>
            <w:r>
              <w:t xml:space="preserve"> toán trư</w:t>
            </w:r>
            <w:r>
              <w:t>ở</w:t>
            </w:r>
            <w:r>
              <w:t>ng</w:t>
            </w:r>
          </w:p>
        </w:tc>
        <w:tc>
          <w:tcPr>
            <w:tcW w:w="1980" w:type="dxa"/>
          </w:tcPr>
          <w:p w14:paraId="3BD51F5A" w14:textId="77777777" w:rsidR="00CD2AED" w:rsidRDefault="008B4786">
            <w:pPr>
              <w:pStyle w:val="Compact"/>
            </w:pPr>
            <w:r>
              <w:t>Phó HT</w:t>
            </w:r>
          </w:p>
        </w:tc>
        <w:tc>
          <w:tcPr>
            <w:tcW w:w="1980" w:type="dxa"/>
          </w:tcPr>
          <w:p w14:paraId="7A208647" w14:textId="77777777" w:rsidR="00CD2AED" w:rsidRDefault="008B4786">
            <w:pPr>
              <w:pStyle w:val="Compact"/>
            </w:pPr>
            <w:r>
              <w:t>-</w:t>
            </w:r>
          </w:p>
        </w:tc>
      </w:tr>
      <w:tr w:rsidR="00CD2AED" w14:paraId="48791A5A" w14:textId="77777777" w:rsidTr="00004B7D">
        <w:tc>
          <w:tcPr>
            <w:tcW w:w="1980" w:type="dxa"/>
          </w:tcPr>
          <w:p w14:paraId="5205BCE7" w14:textId="77777777" w:rsidR="00CD2AED" w:rsidRDefault="008B4786">
            <w:pPr>
              <w:pStyle w:val="Compact"/>
            </w:pPr>
            <w:r>
              <w:t>50-200 tri</w:t>
            </w:r>
            <w:r>
              <w:t>ệ</w:t>
            </w:r>
            <w:r>
              <w:t>u</w:t>
            </w:r>
          </w:p>
        </w:tc>
        <w:tc>
          <w:tcPr>
            <w:tcW w:w="1980" w:type="dxa"/>
          </w:tcPr>
          <w:p w14:paraId="412CC82E" w14:textId="77777777" w:rsidR="00CD2AED" w:rsidRDefault="008B4786">
            <w:pPr>
              <w:pStyle w:val="Compact"/>
            </w:pPr>
            <w:r>
              <w:t>Phó HT</w:t>
            </w:r>
          </w:p>
        </w:tc>
        <w:tc>
          <w:tcPr>
            <w:tcW w:w="1980" w:type="dxa"/>
          </w:tcPr>
          <w:p w14:paraId="6E085384" w14:textId="77777777" w:rsidR="00CD2AED" w:rsidRDefault="008B4786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1980" w:type="dxa"/>
          </w:tcPr>
          <w:p w14:paraId="5078E1BE" w14:textId="77777777" w:rsidR="00CD2AED" w:rsidRDefault="008B4786">
            <w:pPr>
              <w:pStyle w:val="Compact"/>
            </w:pPr>
            <w:r>
              <w:t>-</w:t>
            </w:r>
          </w:p>
        </w:tc>
      </w:tr>
      <w:tr w:rsidR="00CD2AED" w14:paraId="5A388781" w14:textId="77777777" w:rsidTr="00004B7D">
        <w:tc>
          <w:tcPr>
            <w:tcW w:w="1980" w:type="dxa"/>
          </w:tcPr>
          <w:p w14:paraId="68F4D0D9" w14:textId="77777777" w:rsidR="00CD2AED" w:rsidRDefault="008B4786">
            <w:pPr>
              <w:pStyle w:val="Compact"/>
            </w:pPr>
            <w:r>
              <w:t>&gt; 200 tri</w:t>
            </w:r>
            <w:r>
              <w:t>ệ</w:t>
            </w:r>
            <w:r>
              <w:t>u</w:t>
            </w:r>
          </w:p>
        </w:tc>
        <w:tc>
          <w:tcPr>
            <w:tcW w:w="1980" w:type="dxa"/>
          </w:tcPr>
          <w:p w14:paraId="12FD1317" w14:textId="77777777" w:rsidR="00CD2AED" w:rsidRDefault="008B4786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1980" w:type="dxa"/>
          </w:tcPr>
          <w:p w14:paraId="11D20F4F" w14:textId="77777777" w:rsidR="00CD2AED" w:rsidRDefault="008B4786">
            <w:pPr>
              <w:pStyle w:val="Compact"/>
            </w:pPr>
            <w:r>
              <w:t>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HĐ</w:t>
            </w:r>
          </w:p>
        </w:tc>
        <w:tc>
          <w:tcPr>
            <w:tcW w:w="1980" w:type="dxa"/>
          </w:tcPr>
          <w:p w14:paraId="42A1F4C8" w14:textId="77777777" w:rsidR="00CD2AED" w:rsidRDefault="008B4786">
            <w:pPr>
              <w:pStyle w:val="Compact"/>
            </w:pPr>
            <w:r>
              <w:t>-</w:t>
            </w:r>
          </w:p>
        </w:tc>
      </w:tr>
    </w:tbl>
    <w:p w14:paraId="45B33A74" w14:textId="77777777" w:rsidR="00CD2AED" w:rsidRDefault="008B478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Ký duy</w:t>
      </w:r>
      <w:r>
        <w:rPr>
          <w:b/>
          <w:bCs/>
        </w:rPr>
        <w:t>ệ</w:t>
      </w:r>
      <w:r>
        <w:rPr>
          <w:b/>
          <w:bCs/>
        </w:rPr>
        <w:t>t trên ch</w:t>
      </w:r>
      <w:r>
        <w:rPr>
          <w:b/>
          <w:bCs/>
        </w:rPr>
        <w:t>ứ</w:t>
      </w:r>
      <w:r>
        <w:rPr>
          <w:b/>
          <w:bCs/>
        </w:rPr>
        <w:t>ng t</w:t>
      </w:r>
      <w:r>
        <w:rPr>
          <w:b/>
          <w:bCs/>
        </w:rPr>
        <w:t>ừ</w:t>
      </w:r>
    </w:p>
    <w:p w14:paraId="07D63EC6" w14:textId="77777777" w:rsidR="00CD2AED" w:rsidRDefault="008B4786">
      <w:pPr>
        <w:pStyle w:val="Heading3"/>
      </w:pPr>
      <w:bookmarkStart w:id="8" w:name="thanh-toán"/>
      <w:bookmarkEnd w:id="7"/>
      <w:r>
        <w:t>4.4. Thanh toán</w:t>
      </w:r>
    </w:p>
    <w:p w14:paraId="4132E21C" w14:textId="77777777" w:rsidR="00CD2AED" w:rsidRDefault="008B4786">
      <w:pPr>
        <w:pStyle w:val="FirstParagraph"/>
      </w:pPr>
      <w:r>
        <w:rPr>
          <w:b/>
          <w:bCs/>
        </w:rPr>
        <w:t>PHƯƠNG ÁN A: Chuy</w:t>
      </w:r>
      <w:r>
        <w:rPr>
          <w:b/>
          <w:bCs/>
        </w:rPr>
        <w:t>ể</w:t>
      </w:r>
      <w:r>
        <w:rPr>
          <w:b/>
          <w:bCs/>
        </w:rPr>
        <w:t>n kho</w:t>
      </w:r>
      <w:r>
        <w:rPr>
          <w:b/>
          <w:bCs/>
        </w:rPr>
        <w:t>ả</w:t>
      </w:r>
      <w:r>
        <w:rPr>
          <w:b/>
          <w:bCs/>
        </w:rPr>
        <w:t>n (&gt; 20 tri</w:t>
      </w:r>
      <w:r>
        <w:rPr>
          <w:b/>
          <w:bCs/>
        </w:rPr>
        <w:t>ệ</w:t>
      </w:r>
      <w:r>
        <w:rPr>
          <w:b/>
          <w:bCs/>
        </w:rPr>
        <w:t>u)</w:t>
      </w:r>
    </w:p>
    <w:p w14:paraId="58191E24" w14:textId="77777777" w:rsidR="00CD2AED" w:rsidRDefault="008B478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7a: K</w:t>
      </w:r>
      <w:r>
        <w:rPr>
          <w:b/>
          <w:bCs/>
        </w:rPr>
        <w:t>ế</w:t>
      </w:r>
      <w:r>
        <w:rPr>
          <w:b/>
          <w:bCs/>
        </w:rPr>
        <w:t xml:space="preserve"> toán l</w:t>
      </w:r>
      <w:r>
        <w:rPr>
          <w:b/>
          <w:bCs/>
        </w:rPr>
        <w:t>ậ</w:t>
      </w:r>
      <w:r>
        <w:rPr>
          <w:b/>
          <w:bCs/>
        </w:rPr>
        <w:t>p l</w:t>
      </w:r>
      <w:r>
        <w:rPr>
          <w:b/>
          <w:bCs/>
        </w:rPr>
        <w:t>ệ</w:t>
      </w:r>
      <w:r>
        <w:rPr>
          <w:b/>
          <w:bCs/>
        </w:rPr>
        <w:t>nh chuy</w:t>
      </w:r>
      <w:r>
        <w:rPr>
          <w:b/>
          <w:bCs/>
        </w:rPr>
        <w:t>ể</w:t>
      </w:r>
      <w:r>
        <w:rPr>
          <w:b/>
          <w:bCs/>
        </w:rPr>
        <w:t>n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 - Trên Internet Banking - Đi</w:t>
      </w:r>
      <w:r>
        <w:t>ề</w:t>
      </w:r>
      <w:r>
        <w:t>n: Tên ngư</w:t>
      </w:r>
      <w:r>
        <w:t>ờ</w:t>
      </w:r>
      <w:r>
        <w:t>i nh</w:t>
      </w:r>
      <w:r>
        <w:t>ậ</w:t>
      </w:r>
      <w:r>
        <w:t>n, STK, S</w:t>
      </w:r>
      <w:r>
        <w:t>ố</w:t>
      </w:r>
      <w:r>
        <w:t xml:space="preserve"> ti</w:t>
      </w:r>
      <w:r>
        <w:t>ề</w:t>
      </w:r>
      <w:r>
        <w:t>n, N</w:t>
      </w:r>
      <w:r>
        <w:t>ộ</w:t>
      </w:r>
      <w:r>
        <w:t>i dung</w:t>
      </w:r>
    </w:p>
    <w:p w14:paraId="56A64057" w14:textId="77777777" w:rsidR="00CD2AED" w:rsidRDefault="008B478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8a: Phê duy</w:t>
      </w:r>
      <w:r>
        <w:rPr>
          <w:b/>
          <w:bCs/>
        </w:rPr>
        <w:t>ệ</w:t>
      </w:r>
      <w:r>
        <w:rPr>
          <w:b/>
          <w:bCs/>
        </w:rPr>
        <w:t>t chuy</w:t>
      </w:r>
      <w:r>
        <w:rPr>
          <w:b/>
          <w:bCs/>
        </w:rPr>
        <w:t>ể</w:t>
      </w:r>
      <w:r>
        <w:rPr>
          <w:b/>
          <w:bCs/>
        </w:rPr>
        <w:t>n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 - Ngư</w:t>
      </w:r>
      <w:r>
        <w:t>ờ</w:t>
      </w:r>
      <w:r>
        <w:t>i t</w:t>
      </w:r>
      <w:r>
        <w:t>ạ</w:t>
      </w:r>
      <w:r>
        <w:t>o l</w:t>
      </w:r>
      <w:r>
        <w:t>ệ</w:t>
      </w:r>
      <w:r>
        <w:t>nh (Token 1) -</w:t>
      </w:r>
      <w:r>
        <w:t xml:space="preserve"> Ngư</w:t>
      </w:r>
      <w:r>
        <w:t>ờ</w:t>
      </w:r>
      <w:r>
        <w:t>i duy</w:t>
      </w:r>
      <w:r>
        <w:t>ệ</w:t>
      </w:r>
      <w:r>
        <w:t>t (Token 2, 3…)</w:t>
      </w:r>
    </w:p>
    <w:p w14:paraId="42FF2DB6" w14:textId="77777777" w:rsidR="00CD2AED" w:rsidRDefault="008B4786">
      <w:pPr>
        <w:pStyle w:val="BodyText"/>
      </w:pPr>
      <w:r>
        <w:rPr>
          <w:b/>
          <w:bCs/>
        </w:rPr>
        <w:t>PHƯƠNG ÁN B: Ti</w:t>
      </w:r>
      <w:r>
        <w:rPr>
          <w:b/>
          <w:bCs/>
        </w:rPr>
        <w:t>ề</w:t>
      </w:r>
      <w:r>
        <w:rPr>
          <w:b/>
          <w:bCs/>
        </w:rPr>
        <w:t>n m</w:t>
      </w:r>
      <w:r>
        <w:rPr>
          <w:b/>
          <w:bCs/>
        </w:rPr>
        <w:t>ặ</w:t>
      </w:r>
      <w:r>
        <w:rPr>
          <w:b/>
          <w:bCs/>
        </w:rPr>
        <w:t>t (&lt; 20 tri</w:t>
      </w:r>
      <w:r>
        <w:rPr>
          <w:b/>
          <w:bCs/>
        </w:rPr>
        <w:t>ệ</w:t>
      </w:r>
      <w:r>
        <w:rPr>
          <w:b/>
          <w:bCs/>
        </w:rPr>
        <w:t>u)</w:t>
      </w:r>
    </w:p>
    <w:p w14:paraId="52896C5E" w14:textId="77777777" w:rsidR="00CD2AED" w:rsidRDefault="008B478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7b: L</w:t>
      </w:r>
      <w:r>
        <w:rPr>
          <w:b/>
          <w:bCs/>
        </w:rPr>
        <w:t>ậ</w:t>
      </w:r>
      <w:r>
        <w:rPr>
          <w:b/>
          <w:bCs/>
        </w:rPr>
        <w:t>p Phi</w:t>
      </w:r>
      <w:r>
        <w:rPr>
          <w:b/>
          <w:bCs/>
        </w:rPr>
        <w:t>ế</w:t>
      </w:r>
      <w:r>
        <w:rPr>
          <w:b/>
          <w:bCs/>
        </w:rPr>
        <w:t>u chi (QT03-F20)</w:t>
      </w:r>
    </w:p>
    <w:p w14:paraId="7D0F3666" w14:textId="77777777" w:rsidR="00CD2AED" w:rsidRDefault="008B478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8b: Th</w:t>
      </w:r>
      <w:r>
        <w:rPr>
          <w:b/>
          <w:bCs/>
        </w:rPr>
        <w:t>ủ</w:t>
      </w:r>
      <w:r>
        <w:rPr>
          <w:b/>
          <w:bCs/>
        </w:rPr>
        <w:t xml:space="preserve"> qu</w:t>
      </w:r>
      <w:r>
        <w:rPr>
          <w:b/>
          <w:bCs/>
        </w:rPr>
        <w:t>ỹ</w:t>
      </w:r>
      <w:r>
        <w:rPr>
          <w:b/>
          <w:bCs/>
        </w:rPr>
        <w:t xml:space="preserve"> chi ti</w:t>
      </w:r>
      <w:r>
        <w:rPr>
          <w:b/>
          <w:bCs/>
        </w:rPr>
        <w:t>ề</w:t>
      </w:r>
      <w:r>
        <w:rPr>
          <w:b/>
          <w:bCs/>
        </w:rPr>
        <w:t>n</w:t>
      </w:r>
      <w:r>
        <w:t xml:space="preserve"> - Ngư</w:t>
      </w:r>
      <w:r>
        <w:t>ờ</w:t>
      </w:r>
      <w:r>
        <w:t>i nh</w:t>
      </w:r>
      <w:r>
        <w:t>ậ</w:t>
      </w:r>
      <w:r>
        <w:t>n ký, ghi rõ h</w:t>
      </w:r>
      <w:r>
        <w:t>ọ</w:t>
      </w:r>
      <w:r>
        <w:t xml:space="preserve"> tên, CMND - Đ</w:t>
      </w:r>
      <w:r>
        <w:t>ế</w:t>
      </w:r>
      <w:r>
        <w:t>m ti</w:t>
      </w:r>
      <w:r>
        <w:t>ề</w:t>
      </w:r>
      <w:r>
        <w:t>n trư</w:t>
      </w:r>
      <w:r>
        <w:t>ớ</w:t>
      </w:r>
      <w:r>
        <w:t>c m</w:t>
      </w:r>
      <w:r>
        <w:t>ặ</w:t>
      </w:r>
      <w:r>
        <w:t>t</w:t>
      </w:r>
    </w:p>
    <w:p w14:paraId="4BA6E89B" w14:textId="77777777" w:rsidR="00CD2AED" w:rsidRDefault="008B478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Lưu ch</w:t>
      </w:r>
      <w:r>
        <w:rPr>
          <w:b/>
          <w:bCs/>
        </w:rPr>
        <w:t>ứ</w:t>
      </w:r>
      <w:r>
        <w:rPr>
          <w:b/>
          <w:bCs/>
        </w:rPr>
        <w:t>ng t</w:t>
      </w:r>
      <w:r>
        <w:rPr>
          <w:b/>
          <w:bCs/>
        </w:rPr>
        <w:t>ừ</w:t>
      </w:r>
      <w:r>
        <w:t xml:space="preserve"> - Hóa đơn + Phi</w:t>
      </w:r>
      <w:r>
        <w:t>ế</w:t>
      </w:r>
      <w:r>
        <w:t>u đ</w:t>
      </w:r>
      <w:r>
        <w:t>ề</w:t>
      </w:r>
      <w:r>
        <w:t xml:space="preserve"> xu</w:t>
      </w:r>
      <w:r>
        <w:t>ấ</w:t>
      </w:r>
      <w:r>
        <w:t>t + Phi</w:t>
      </w:r>
      <w:r>
        <w:t>ế</w:t>
      </w:r>
      <w:r>
        <w:t>u chi/L</w:t>
      </w:r>
      <w:r>
        <w:t>ệ</w:t>
      </w:r>
      <w:r>
        <w:t xml:space="preserve">nh CK - Lưu 10 </w:t>
      </w:r>
      <w:r>
        <w:t>năm</w:t>
      </w:r>
    </w:p>
    <w:p w14:paraId="5D365E65" w14:textId="77777777" w:rsidR="00CD2AED" w:rsidRDefault="008B478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H</w:t>
      </w:r>
      <w:r>
        <w:rPr>
          <w:b/>
          <w:bCs/>
        </w:rPr>
        <w:t>ạ</w:t>
      </w:r>
      <w:r>
        <w:rPr>
          <w:b/>
          <w:bCs/>
        </w:rPr>
        <w:t>ch toán k</w:t>
      </w:r>
      <w:r>
        <w:rPr>
          <w:b/>
          <w:bCs/>
        </w:rPr>
        <w:t>ế</w:t>
      </w:r>
      <w:r>
        <w:rPr>
          <w:b/>
          <w:bCs/>
        </w:rPr>
        <w:t xml:space="preserve"> toán</w:t>
      </w:r>
    </w:p>
    <w:p w14:paraId="09D02B9A" w14:textId="77777777" w:rsidR="00CD2AED" w:rsidRDefault="008B4786">
      <w:pPr>
        <w:pStyle w:val="Heading2"/>
      </w:pPr>
      <w:bookmarkStart w:id="9" w:name="lưu-đồ"/>
      <w:bookmarkEnd w:id="4"/>
      <w:bookmarkEnd w:id="8"/>
      <w:r>
        <w:lastRenderedPageBreak/>
        <w:t>5. LƯU Đ</w:t>
      </w:r>
      <w:r>
        <w:t>Ồ</w:t>
      </w:r>
    </w:p>
    <w:p w14:paraId="22A1208E" w14:textId="77777777" w:rsidR="00B47200" w:rsidRDefault="00B47200" w:rsidP="00B47200">
      <w:pPr>
        <w:pStyle w:val="NormalWeb"/>
      </w:pPr>
      <w:r>
        <w:rPr>
          <w:rStyle w:val="Strong"/>
        </w:rPr>
        <w:t>Bước 1.</w:t>
      </w:r>
      <w:r>
        <w:t xml:space="preserve"> Phát sinh hóa đơn cần thanh toán</w:t>
      </w:r>
    </w:p>
    <w:p w14:paraId="1A6ABCB5" w14:textId="77777777" w:rsidR="00B47200" w:rsidRDefault="00B47200" w:rsidP="00B47200">
      <w:pPr>
        <w:pStyle w:val="NormalWeb"/>
      </w:pPr>
      <w:r>
        <w:rPr>
          <w:rStyle w:val="Strong"/>
        </w:rPr>
        <w:t>Bước 2.</w:t>
      </w:r>
      <w:r>
        <w:t xml:space="preserve"> Lập Phiếu đề xuất thanh toán</w:t>
      </w:r>
    </w:p>
    <w:p w14:paraId="0BD62C6C" w14:textId="77777777" w:rsidR="00B47200" w:rsidRDefault="00B47200" w:rsidP="00B47200">
      <w:pPr>
        <w:pStyle w:val="NormalWeb"/>
      </w:pPr>
      <w:r>
        <w:rPr>
          <w:rStyle w:val="Strong"/>
        </w:rPr>
        <w:t>Bước 3.</w:t>
      </w:r>
      <w:r>
        <w:t xml:space="preserve"> Đính kèm chứng từ gốc</w:t>
      </w:r>
    </w:p>
    <w:p w14:paraId="3272D558" w14:textId="77777777" w:rsidR="00B47200" w:rsidRDefault="00B47200" w:rsidP="00B47200">
      <w:pPr>
        <w:pStyle w:val="NormalWeb"/>
      </w:pPr>
      <w:r>
        <w:rPr>
          <w:rStyle w:val="Strong"/>
        </w:rPr>
        <w:t>Bước 4.</w:t>
      </w:r>
      <w:r>
        <w:t xml:space="preserve"> Trưởng bộ phận ký duyệt</w:t>
      </w:r>
    </w:p>
    <w:p w14:paraId="7A6F6DF4" w14:textId="77777777" w:rsidR="00B47200" w:rsidRDefault="00B47200" w:rsidP="00B47200">
      <w:pPr>
        <w:pStyle w:val="NormalWeb"/>
      </w:pPr>
      <w:r>
        <w:rPr>
          <w:rStyle w:val="Strong"/>
        </w:rPr>
        <w:t>Bước 5.</w:t>
      </w:r>
      <w:r>
        <w:t xml:space="preserve"> Kế toán kiểm tra chứng từ</w:t>
      </w:r>
    </w:p>
    <w:p w14:paraId="1FDA1371" w14:textId="77777777" w:rsidR="00B47200" w:rsidRDefault="00B47200" w:rsidP="00B47200">
      <w:pPr>
        <w:pStyle w:val="NormalWeb"/>
      </w:pPr>
      <w:r>
        <w:rPr>
          <w:rStyle w:val="Strong"/>
        </w:rPr>
        <w:t>Bước 6.</w:t>
      </w:r>
      <w:r>
        <w:t xml:space="preserve"> Chứng từ hợp lệ?</w:t>
      </w:r>
    </w:p>
    <w:p w14:paraId="0C289BD0" w14:textId="77777777" w:rsidR="00B47200" w:rsidRDefault="00B47200" w:rsidP="00B47200">
      <w:pPr>
        <w:pStyle w:val="NormalWeb"/>
        <w:numPr>
          <w:ilvl w:val="0"/>
          <w:numId w:val="5"/>
        </w:numPr>
      </w:pPr>
      <w:r>
        <w:t xml:space="preserve">Không → Trả lại, yêu cầu sửa → quay lại </w:t>
      </w:r>
      <w:r>
        <w:rPr>
          <w:rStyle w:val="Strong"/>
        </w:rPr>
        <w:t>Bước 2</w:t>
      </w:r>
    </w:p>
    <w:p w14:paraId="0CEE322A" w14:textId="77777777" w:rsidR="00B47200" w:rsidRDefault="00B47200" w:rsidP="00B47200">
      <w:pPr>
        <w:pStyle w:val="NormalWeb"/>
        <w:numPr>
          <w:ilvl w:val="0"/>
          <w:numId w:val="5"/>
        </w:numPr>
      </w:pPr>
      <w:r>
        <w:t>Có → Xác định mức thanh toán</w:t>
      </w:r>
    </w:p>
    <w:p w14:paraId="29072032" w14:textId="77777777" w:rsidR="00B47200" w:rsidRDefault="00B47200" w:rsidP="00B47200">
      <w:pPr>
        <w:pStyle w:val="NormalWeb"/>
      </w:pPr>
      <w:r>
        <w:rPr>
          <w:rStyle w:val="Strong"/>
        </w:rPr>
        <w:t>Bước 7.</w:t>
      </w:r>
      <w:r>
        <w:t xml:space="preserve"> Mức thanh toán</w:t>
      </w:r>
    </w:p>
    <w:p w14:paraId="116AD4B7" w14:textId="77777777" w:rsidR="00B47200" w:rsidRDefault="00B47200" w:rsidP="00B47200">
      <w:pPr>
        <w:pStyle w:val="NormalWeb"/>
        <w:numPr>
          <w:ilvl w:val="0"/>
          <w:numId w:val="6"/>
        </w:numPr>
      </w:pPr>
      <w:r>
        <w:t>Dưới 10 triệu → Trưởng BP + Kế toán trưởng duyệt</w:t>
      </w:r>
    </w:p>
    <w:p w14:paraId="4A6F2CF3" w14:textId="77777777" w:rsidR="00B47200" w:rsidRDefault="00B47200" w:rsidP="00B47200">
      <w:pPr>
        <w:pStyle w:val="NormalWeb"/>
        <w:numPr>
          <w:ilvl w:val="0"/>
          <w:numId w:val="6"/>
        </w:numPr>
      </w:pPr>
      <w:r>
        <w:t>10–50 triệu → Kế toán trưởng + Phó Hiệu trưởng duyệt</w:t>
      </w:r>
    </w:p>
    <w:p w14:paraId="261C3029" w14:textId="77777777" w:rsidR="00B47200" w:rsidRDefault="00B47200" w:rsidP="00B47200">
      <w:pPr>
        <w:pStyle w:val="NormalWeb"/>
        <w:numPr>
          <w:ilvl w:val="0"/>
          <w:numId w:val="6"/>
        </w:numPr>
      </w:pPr>
      <w:r>
        <w:t>50–200 triệu → Phó Hiệu trưởng + Hiệu trưởng duyệt</w:t>
      </w:r>
    </w:p>
    <w:p w14:paraId="22704C1E" w14:textId="77777777" w:rsidR="00B47200" w:rsidRDefault="00B47200" w:rsidP="00B47200">
      <w:pPr>
        <w:pStyle w:val="NormalWeb"/>
        <w:numPr>
          <w:ilvl w:val="0"/>
          <w:numId w:val="6"/>
        </w:numPr>
      </w:pPr>
      <w:r>
        <w:t>Trên 200 triệu → Hiệu trưởng + Chủ tịch HĐ duyệt</w:t>
      </w:r>
    </w:p>
    <w:p w14:paraId="4924EFB8" w14:textId="77777777" w:rsidR="00B47200" w:rsidRDefault="00B47200" w:rsidP="00B47200">
      <w:pPr>
        <w:pStyle w:val="NormalWeb"/>
      </w:pPr>
      <w:r>
        <w:rPr>
          <w:rStyle w:val="Strong"/>
        </w:rPr>
        <w:t>Bước 8.</w:t>
      </w:r>
      <w:r>
        <w:t xml:space="preserve"> Xác định hình thức thanh toán</w:t>
      </w:r>
    </w:p>
    <w:p w14:paraId="290D3100" w14:textId="77777777" w:rsidR="00B47200" w:rsidRDefault="00B47200" w:rsidP="00B47200">
      <w:pPr>
        <w:pStyle w:val="NormalWeb"/>
        <w:numPr>
          <w:ilvl w:val="0"/>
          <w:numId w:val="7"/>
        </w:numPr>
      </w:pPr>
      <w:r>
        <w:t>Chuyển khoản (&gt; 20 triệu)</w:t>
      </w:r>
    </w:p>
    <w:p w14:paraId="7A1D8797" w14:textId="77777777" w:rsidR="00B47200" w:rsidRDefault="00B47200" w:rsidP="00B47200">
      <w:pPr>
        <w:pStyle w:val="NormalWeb"/>
        <w:numPr>
          <w:ilvl w:val="0"/>
          <w:numId w:val="7"/>
        </w:numPr>
      </w:pPr>
      <w:r>
        <w:t>Tiền mặt (&lt; 20 triệu)</w:t>
      </w:r>
    </w:p>
    <w:p w14:paraId="59E7ADB4" w14:textId="77777777" w:rsidR="00B47200" w:rsidRDefault="00B47200" w:rsidP="00B47200">
      <w:pPr>
        <w:pStyle w:val="NormalWeb"/>
      </w:pPr>
      <w:r>
        <w:rPr>
          <w:rStyle w:val="Strong"/>
        </w:rPr>
        <w:t>Bước 9.</w:t>
      </w:r>
      <w:r>
        <w:t xml:space="preserve"> Thanh toán chuyển khoản</w:t>
      </w:r>
    </w:p>
    <w:p w14:paraId="27FFCA5A" w14:textId="77777777" w:rsidR="00B47200" w:rsidRDefault="00B47200" w:rsidP="00B47200">
      <w:pPr>
        <w:pStyle w:val="NormalWeb"/>
        <w:numPr>
          <w:ilvl w:val="0"/>
          <w:numId w:val="8"/>
        </w:numPr>
      </w:pPr>
      <w:r>
        <w:t>Lập lệnh chuyển khoản trên Internet Banking</w:t>
      </w:r>
    </w:p>
    <w:p w14:paraId="1B02B11E" w14:textId="77777777" w:rsidR="00B47200" w:rsidRDefault="00B47200" w:rsidP="00B47200">
      <w:pPr>
        <w:pStyle w:val="NormalWeb"/>
        <w:numPr>
          <w:ilvl w:val="0"/>
          <w:numId w:val="8"/>
        </w:numPr>
      </w:pPr>
      <w:r>
        <w:t>Phê duyệt đa cấp</w:t>
      </w:r>
    </w:p>
    <w:p w14:paraId="51519E3E" w14:textId="77777777" w:rsidR="00B47200" w:rsidRDefault="00B47200" w:rsidP="00B47200">
      <w:pPr>
        <w:pStyle w:val="NormalWeb"/>
        <w:numPr>
          <w:ilvl w:val="0"/>
          <w:numId w:val="8"/>
        </w:numPr>
      </w:pPr>
      <w:r>
        <w:t>Ngân hàng xử lý</w:t>
      </w:r>
    </w:p>
    <w:p w14:paraId="4330A244" w14:textId="77777777" w:rsidR="00B47200" w:rsidRDefault="00B47200" w:rsidP="00B47200">
      <w:pPr>
        <w:pStyle w:val="NormalWeb"/>
      </w:pPr>
      <w:r>
        <w:rPr>
          <w:rStyle w:val="Strong"/>
        </w:rPr>
        <w:t>Bước 10.</w:t>
      </w:r>
      <w:r>
        <w:t xml:space="preserve"> Thanh toán tiền mặt</w:t>
      </w:r>
    </w:p>
    <w:p w14:paraId="3BCDDA34" w14:textId="77777777" w:rsidR="00B47200" w:rsidRDefault="00B47200" w:rsidP="00B47200">
      <w:pPr>
        <w:pStyle w:val="NormalWeb"/>
        <w:numPr>
          <w:ilvl w:val="0"/>
          <w:numId w:val="9"/>
        </w:numPr>
      </w:pPr>
      <w:r>
        <w:t>Lập phiếu chi</w:t>
      </w:r>
    </w:p>
    <w:p w14:paraId="6338CC03" w14:textId="77777777" w:rsidR="00B47200" w:rsidRDefault="00B47200" w:rsidP="00B47200">
      <w:pPr>
        <w:pStyle w:val="NormalWeb"/>
        <w:numPr>
          <w:ilvl w:val="0"/>
          <w:numId w:val="9"/>
        </w:numPr>
      </w:pPr>
      <w:r>
        <w:t>Thủ quỹ chi tiền</w:t>
      </w:r>
    </w:p>
    <w:p w14:paraId="14F7881A" w14:textId="77777777" w:rsidR="00B47200" w:rsidRDefault="00B47200" w:rsidP="00B47200">
      <w:pPr>
        <w:pStyle w:val="NormalWeb"/>
        <w:numPr>
          <w:ilvl w:val="0"/>
          <w:numId w:val="9"/>
        </w:numPr>
      </w:pPr>
      <w:r>
        <w:t>Người nhận ký</w:t>
      </w:r>
    </w:p>
    <w:p w14:paraId="772D0E55" w14:textId="77777777" w:rsidR="00B47200" w:rsidRDefault="00B47200" w:rsidP="00B47200">
      <w:pPr>
        <w:pStyle w:val="NormalWeb"/>
      </w:pPr>
      <w:r>
        <w:rPr>
          <w:rStyle w:val="Strong"/>
        </w:rPr>
        <w:t>Bước 11.</w:t>
      </w:r>
      <w:r>
        <w:t xml:space="preserve"> Lưu chứng từ</w:t>
      </w:r>
    </w:p>
    <w:p w14:paraId="168BB842" w14:textId="77777777" w:rsidR="00B47200" w:rsidRDefault="00B47200" w:rsidP="00B47200">
      <w:pPr>
        <w:pStyle w:val="NormalWeb"/>
      </w:pPr>
      <w:r>
        <w:rPr>
          <w:rStyle w:val="Strong"/>
        </w:rPr>
        <w:t>Bước 12.</w:t>
      </w:r>
      <w:r>
        <w:t xml:space="preserve"> Hạch toán</w:t>
      </w:r>
    </w:p>
    <w:p w14:paraId="12255D6F" w14:textId="0F53F315" w:rsidR="00CD2AED" w:rsidRDefault="00CD2AED">
      <w:pPr>
        <w:pStyle w:val="SourceCode"/>
      </w:pPr>
    </w:p>
    <w:p w14:paraId="3E7E1E6D" w14:textId="77777777" w:rsidR="00CD2AED" w:rsidRDefault="008B4786">
      <w:pPr>
        <w:pStyle w:val="Heading2"/>
      </w:pPr>
      <w:bookmarkStart w:id="10" w:name="biểu-mẫu"/>
      <w:bookmarkEnd w:id="9"/>
      <w:r>
        <w:lastRenderedPageBreak/>
        <w:t>6. BI</w:t>
      </w:r>
      <w:r>
        <w:t>Ể</w:t>
      </w:r>
      <w:r>
        <w:t>U M</w:t>
      </w:r>
      <w:r>
        <w:t>Ẫ</w:t>
      </w:r>
      <w:r>
        <w:t>U</w:t>
      </w:r>
    </w:p>
    <w:p w14:paraId="076210CB" w14:textId="77777777" w:rsidR="00CD2AED" w:rsidRDefault="008B4786">
      <w:pPr>
        <w:pStyle w:val="Compact"/>
        <w:numPr>
          <w:ilvl w:val="0"/>
          <w:numId w:val="2"/>
        </w:numPr>
      </w:pPr>
      <w:r>
        <w:t>QT03-F19: Phi</w:t>
      </w:r>
      <w:r>
        <w:t>ế</w:t>
      </w:r>
      <w:r>
        <w:t>u đ</w:t>
      </w:r>
      <w:r>
        <w:t>ề</w:t>
      </w:r>
      <w:r>
        <w:t xml:space="preserve"> xu</w:t>
      </w:r>
      <w:r>
        <w:t>ấ</w:t>
      </w:r>
      <w:r>
        <w:t>t thanh toán</w:t>
      </w:r>
    </w:p>
    <w:p w14:paraId="582B0360" w14:textId="77777777" w:rsidR="00CD2AED" w:rsidRDefault="008B4786">
      <w:pPr>
        <w:pStyle w:val="Compact"/>
        <w:numPr>
          <w:ilvl w:val="0"/>
          <w:numId w:val="2"/>
        </w:numPr>
      </w:pPr>
      <w:r>
        <w:t>QT03-F20: Phi</w:t>
      </w:r>
      <w:r>
        <w:t>ế</w:t>
      </w:r>
      <w:r>
        <w:t>u chi ti</w:t>
      </w:r>
      <w:r>
        <w:t>ề</w:t>
      </w:r>
      <w:r>
        <w:t>n m</w:t>
      </w:r>
      <w:r>
        <w:t>ặ</w:t>
      </w:r>
      <w:r>
        <w:t>t</w:t>
      </w:r>
    </w:p>
    <w:p w14:paraId="052D6C98" w14:textId="77777777" w:rsidR="00CD2AED" w:rsidRDefault="008B4786">
      <w:pPr>
        <w:pStyle w:val="Compact"/>
        <w:numPr>
          <w:ilvl w:val="0"/>
          <w:numId w:val="2"/>
        </w:numPr>
      </w:pPr>
      <w:r>
        <w:t>QT03-CL01: Checklist ki</w:t>
      </w:r>
      <w:r>
        <w:t>ể</w:t>
      </w:r>
      <w:r>
        <w:t>m tra ch</w:t>
      </w:r>
      <w:r>
        <w:t>ứ</w:t>
      </w:r>
      <w:r>
        <w:t>ng t</w:t>
      </w:r>
      <w:r>
        <w:t>ừ</w:t>
      </w:r>
    </w:p>
    <w:p w14:paraId="3AABBA37" w14:textId="77777777" w:rsidR="00CD2AED" w:rsidRDefault="008B4786">
      <w:pPr>
        <w:pStyle w:val="Heading2"/>
      </w:pPr>
      <w:bookmarkStart w:id="11" w:name="tiêu-chuẩn"/>
      <w:bookmarkEnd w:id="10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9"/>
        <w:gridCol w:w="1076"/>
      </w:tblGrid>
      <w:tr w:rsidR="00CD2AED" w14:paraId="29FB969C" w14:textId="77777777" w:rsidTr="00004B7D">
        <w:tc>
          <w:tcPr>
            <w:tcW w:w="0" w:type="auto"/>
          </w:tcPr>
          <w:p w14:paraId="6913B641" w14:textId="77777777" w:rsidR="00CD2AED" w:rsidRDefault="008B4786">
            <w:pPr>
              <w:pStyle w:val="Compact"/>
            </w:pPr>
            <w:r>
              <w:t>Ch</w:t>
            </w:r>
            <w:r>
              <w:t>ỉ</w:t>
            </w:r>
            <w:r>
              <w:t xml:space="preserve"> </w:t>
            </w:r>
            <w:r>
              <w:t>tiêu</w:t>
            </w:r>
          </w:p>
        </w:tc>
        <w:tc>
          <w:tcPr>
            <w:tcW w:w="0" w:type="auto"/>
          </w:tcPr>
          <w:p w14:paraId="3443D97E" w14:textId="77777777" w:rsidR="00CD2AED" w:rsidRDefault="008B4786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CD2AED" w14:paraId="4651C6E3" w14:textId="77777777" w:rsidTr="00004B7D">
        <w:tc>
          <w:tcPr>
            <w:tcW w:w="0" w:type="auto"/>
          </w:tcPr>
          <w:p w14:paraId="33CD9E5D" w14:textId="77777777" w:rsidR="00CD2AED" w:rsidRDefault="008B4786">
            <w:pPr>
              <w:pStyle w:val="Compact"/>
            </w:pPr>
            <w:r>
              <w:t>Thanh toán trong th</w:t>
            </w:r>
            <w:r>
              <w:t>ờ</w:t>
            </w:r>
            <w:r>
              <w:t>i h</w:t>
            </w:r>
            <w:r>
              <w:t>ạ</w:t>
            </w:r>
            <w:r>
              <w:t>n cam k</w:t>
            </w:r>
            <w:r>
              <w:t>ế</w:t>
            </w:r>
            <w:r>
              <w:t>t</w:t>
            </w:r>
          </w:p>
        </w:tc>
        <w:tc>
          <w:tcPr>
            <w:tcW w:w="0" w:type="auto"/>
          </w:tcPr>
          <w:p w14:paraId="72411865" w14:textId="77777777" w:rsidR="00CD2AED" w:rsidRDefault="008B4786">
            <w:pPr>
              <w:pStyle w:val="Compact"/>
            </w:pPr>
            <w:r>
              <w:t>≥ 95%</w:t>
            </w:r>
          </w:p>
        </w:tc>
      </w:tr>
      <w:tr w:rsidR="00CD2AED" w14:paraId="5EF0C3EF" w14:textId="77777777" w:rsidTr="00004B7D">
        <w:tc>
          <w:tcPr>
            <w:tcW w:w="0" w:type="auto"/>
          </w:tcPr>
          <w:p w14:paraId="4A47D765" w14:textId="77777777" w:rsidR="00CD2AED" w:rsidRDefault="008B4786">
            <w:pPr>
              <w:pStyle w:val="Compact"/>
            </w:pPr>
            <w:r>
              <w:t>Sai sót (sai TK, sai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n)</w:t>
            </w:r>
          </w:p>
        </w:tc>
        <w:tc>
          <w:tcPr>
            <w:tcW w:w="0" w:type="auto"/>
          </w:tcPr>
          <w:p w14:paraId="411F0ADE" w14:textId="77777777" w:rsidR="00CD2AED" w:rsidRDefault="008B4786">
            <w:pPr>
              <w:pStyle w:val="Compact"/>
            </w:pPr>
            <w:r>
              <w:t>0%</w:t>
            </w:r>
          </w:p>
        </w:tc>
      </w:tr>
      <w:tr w:rsidR="00CD2AED" w14:paraId="62000F5E" w14:textId="77777777" w:rsidTr="00004B7D">
        <w:tc>
          <w:tcPr>
            <w:tcW w:w="0" w:type="auto"/>
          </w:tcPr>
          <w:p w14:paraId="55998722" w14:textId="77777777" w:rsidR="00CD2AED" w:rsidRDefault="008B4786">
            <w:pPr>
              <w:pStyle w:val="Compact"/>
            </w:pPr>
            <w:r>
              <w:t>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0" w:type="auto"/>
          </w:tcPr>
          <w:p w14:paraId="7DE1FEFC" w14:textId="77777777" w:rsidR="00CD2AED" w:rsidRDefault="008B4786">
            <w:pPr>
              <w:pStyle w:val="Compact"/>
            </w:pPr>
            <w:r>
              <w:t>100%</w:t>
            </w:r>
          </w:p>
        </w:tc>
      </w:tr>
    </w:tbl>
    <w:p w14:paraId="375A72E0" w14:textId="77777777" w:rsidR="00CD2AED" w:rsidRDefault="008B4786">
      <w:pPr>
        <w:pStyle w:val="Heading2"/>
      </w:pPr>
      <w:bookmarkStart w:id="12" w:name="trách-nhiệm"/>
      <w:bookmarkEnd w:id="11"/>
      <w:r>
        <w:t>8. TRÁCH NHI</w:t>
      </w:r>
      <w:r>
        <w:t>Ệ</w:t>
      </w:r>
      <w:r>
        <w:t>M</w:t>
      </w:r>
    </w:p>
    <w:p w14:paraId="23F5BA2B" w14:textId="77777777" w:rsidR="00CD2AED" w:rsidRDefault="008B4786">
      <w:pPr>
        <w:pStyle w:val="Compact"/>
        <w:numPr>
          <w:ilvl w:val="0"/>
          <w:numId w:val="3"/>
        </w:numPr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</w:t>
      </w:r>
      <w:r>
        <w:t>: Cung c</w:t>
      </w:r>
      <w:r>
        <w:t>ấ</w:t>
      </w:r>
      <w:r>
        <w:t>p ch</w:t>
      </w:r>
      <w:r>
        <w:t>ứ</w:t>
      </w:r>
      <w:r>
        <w:t>ng t</w:t>
      </w:r>
      <w:r>
        <w:t>ừ</w:t>
      </w:r>
      <w:r>
        <w:t xml:space="preserve"> đ</w:t>
      </w:r>
      <w:r>
        <w:t>ầ</w:t>
      </w:r>
      <w:r>
        <w:t>y đ</w:t>
      </w:r>
      <w:r>
        <w:t>ủ</w:t>
      </w:r>
      <w:r>
        <w:t>, h</w:t>
      </w:r>
      <w:r>
        <w:t>ợ</w:t>
      </w:r>
      <w:r>
        <w:t>p l</w:t>
      </w:r>
      <w:r>
        <w:t>ệ</w:t>
      </w:r>
    </w:p>
    <w:p w14:paraId="24F3BF57" w14:textId="77777777" w:rsidR="00CD2AED" w:rsidRDefault="008B4786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</w:t>
      </w:r>
      <w:r>
        <w:t>: Ki</w:t>
      </w:r>
      <w:r>
        <w:t>ể</w:t>
      </w:r>
      <w:r>
        <w:t>m tra, h</w:t>
      </w:r>
      <w:r>
        <w:t>ạ</w:t>
      </w:r>
      <w:r>
        <w:t>ch toán</w:t>
      </w:r>
    </w:p>
    <w:p w14:paraId="36003D87" w14:textId="77777777" w:rsidR="00CD2AED" w:rsidRDefault="008B4786">
      <w:pPr>
        <w:pStyle w:val="Compact"/>
        <w:numPr>
          <w:ilvl w:val="0"/>
          <w:numId w:val="3"/>
        </w:numPr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>: Ki</w:t>
      </w:r>
      <w:r>
        <w:t>ể</w:t>
      </w:r>
      <w:r>
        <w:t>m soát chi tiêu</w:t>
      </w:r>
    </w:p>
    <w:p w14:paraId="4245447A" w14:textId="77777777" w:rsidR="00CD2AED" w:rsidRDefault="008B4786">
      <w:pPr>
        <w:pStyle w:val="Compact"/>
        <w:numPr>
          <w:ilvl w:val="0"/>
          <w:numId w:val="3"/>
        </w:numPr>
      </w:pPr>
      <w:r>
        <w:rPr>
          <w:b/>
          <w:bCs/>
        </w:rPr>
        <w:t>Th</w:t>
      </w:r>
      <w:r>
        <w:rPr>
          <w:b/>
          <w:bCs/>
        </w:rPr>
        <w:t>ủ</w:t>
      </w:r>
      <w:r>
        <w:rPr>
          <w:b/>
          <w:bCs/>
        </w:rPr>
        <w:t xml:space="preserve"> qu</w:t>
      </w:r>
      <w:r>
        <w:rPr>
          <w:b/>
          <w:bCs/>
        </w:rPr>
        <w:t>ỹ</w:t>
      </w:r>
      <w:r>
        <w:t>: Chi ti</w:t>
      </w:r>
      <w:r>
        <w:t>ề</w:t>
      </w:r>
      <w:r>
        <w:t>n m</w:t>
      </w:r>
      <w:r>
        <w:t>ặ</w:t>
      </w:r>
      <w:r>
        <w:t>t an toàn</w:t>
      </w:r>
    </w:p>
    <w:p w14:paraId="7660CD64" w14:textId="77777777" w:rsidR="00CD2AED" w:rsidRDefault="008B4786">
      <w:pPr>
        <w:pStyle w:val="Heading2"/>
      </w:pPr>
      <w:bookmarkStart w:id="13" w:name="lưu-ý"/>
      <w:bookmarkEnd w:id="12"/>
      <w:r>
        <w:t>9. LƯU Ý</w:t>
      </w:r>
    </w:p>
    <w:p w14:paraId="7AB463B2" w14:textId="77777777" w:rsidR="00CD2AED" w:rsidRDefault="008B4786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Không chi không có ch</w:t>
      </w:r>
      <w:r>
        <w:rPr>
          <w:b/>
          <w:bCs/>
        </w:rPr>
        <w:t>ứ</w:t>
      </w:r>
      <w:r>
        <w:rPr>
          <w:b/>
          <w:bCs/>
        </w:rPr>
        <w:t>ng t</w:t>
      </w:r>
      <w:r>
        <w:rPr>
          <w:b/>
          <w:bCs/>
        </w:rPr>
        <w:t>ừ</w:t>
      </w:r>
      <w:r>
        <w:t>: Ch</w:t>
      </w:r>
      <w:r>
        <w:t>ứ</w:t>
      </w:r>
      <w:r>
        <w:t>ng t</w:t>
      </w:r>
      <w:r>
        <w:t>ừ</w:t>
      </w:r>
      <w:r>
        <w:t xml:space="preserve"> không h</w:t>
      </w:r>
      <w:r>
        <w:t>ợ</w:t>
      </w:r>
      <w:r>
        <w:t>p l</w:t>
      </w:r>
      <w:r>
        <w:t>ệ</w:t>
      </w:r>
      <w:r>
        <w:t xml:space="preserve"> = Không thanh toán</w:t>
      </w:r>
    </w:p>
    <w:p w14:paraId="756192EE" w14:textId="77777777" w:rsidR="00CD2AED" w:rsidRDefault="008B4786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Phân c</w:t>
      </w:r>
      <w:r>
        <w:rPr>
          <w:b/>
          <w:bCs/>
        </w:rPr>
        <w:t>ấ</w:t>
      </w:r>
      <w:r>
        <w:rPr>
          <w:b/>
          <w:bCs/>
        </w:rPr>
        <w:t>p rõ ràng</w:t>
      </w:r>
      <w:r>
        <w:t>: Tránh chi tràn lan</w:t>
      </w:r>
    </w:p>
    <w:p w14:paraId="3B4EAAA0" w14:textId="77777777" w:rsidR="00CD2AED" w:rsidRDefault="008B4786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ạ</w:t>
      </w:r>
      <w:r>
        <w:rPr>
          <w:b/>
          <w:bCs/>
        </w:rPr>
        <w:t>n ch</w:t>
      </w:r>
      <w:r>
        <w:rPr>
          <w:b/>
          <w:bCs/>
        </w:rPr>
        <w:t>ế</w:t>
      </w:r>
      <w:r>
        <w:rPr>
          <w:b/>
          <w:bCs/>
        </w:rPr>
        <w:t xml:space="preserve"> ti</w:t>
      </w:r>
      <w:r>
        <w:rPr>
          <w:b/>
          <w:bCs/>
        </w:rPr>
        <w:t>ề</w:t>
      </w:r>
      <w:r>
        <w:rPr>
          <w:b/>
          <w:bCs/>
        </w:rPr>
        <w:t>n m</w:t>
      </w:r>
      <w:r>
        <w:rPr>
          <w:b/>
          <w:bCs/>
        </w:rPr>
        <w:t>ặ</w:t>
      </w:r>
      <w:r>
        <w:rPr>
          <w:b/>
          <w:bCs/>
        </w:rPr>
        <w:t>t</w:t>
      </w:r>
      <w:r>
        <w:t>: Ưu tiên chuy</w:t>
      </w:r>
      <w:r>
        <w:t>ể</w:t>
      </w:r>
      <w:r>
        <w:t>n kho</w:t>
      </w:r>
      <w:r>
        <w:t>ả</w:t>
      </w:r>
      <w:r>
        <w:t>n</w:t>
      </w:r>
    </w:p>
    <w:p w14:paraId="53F480D5" w14:textId="77777777" w:rsidR="00CD2AED" w:rsidRDefault="008B4786">
      <w:pPr>
        <w:pStyle w:val="Heading2"/>
      </w:pPr>
      <w:bookmarkStart w:id="14" w:name="faq"/>
      <w:bookmarkEnd w:id="13"/>
      <w:r>
        <w:t>10. FAQ</w:t>
      </w:r>
    </w:p>
    <w:p w14:paraId="65FF5ADF" w14:textId="77777777" w:rsidR="00CD2AED" w:rsidRDefault="008B4786">
      <w:pPr>
        <w:pStyle w:val="FirstParagraph"/>
      </w:pPr>
      <w:r>
        <w:rPr>
          <w:b/>
          <w:bCs/>
        </w:rPr>
        <w:t>Q: Thanh toán trư</w:t>
      </w:r>
      <w:r>
        <w:rPr>
          <w:b/>
          <w:bCs/>
        </w:rPr>
        <w:t>ớ</w:t>
      </w:r>
      <w:r>
        <w:rPr>
          <w:b/>
          <w:bCs/>
        </w:rPr>
        <w:t>c hay sau khi nh</w:t>
      </w:r>
      <w:r>
        <w:rPr>
          <w:b/>
          <w:bCs/>
        </w:rPr>
        <w:t>ậ</w:t>
      </w:r>
      <w:r>
        <w:rPr>
          <w:b/>
          <w:bCs/>
        </w:rPr>
        <w:t>n hàng?</w:t>
      </w:r>
      <w:r>
        <w:br/>
        <w:t>A: Tùy HĐ. Thư</w:t>
      </w:r>
      <w:r>
        <w:t>ờ</w:t>
      </w:r>
      <w:r>
        <w:t>ng: Tr</w:t>
      </w:r>
      <w:r>
        <w:t>ả</w:t>
      </w:r>
      <w:r>
        <w:t xml:space="preserve"> sau khi nghi</w:t>
      </w:r>
      <w:r>
        <w:t>ệ</w:t>
      </w:r>
      <w:r>
        <w:t>m thu. M</w:t>
      </w:r>
      <w:r>
        <w:t>ộ</w:t>
      </w:r>
      <w:r>
        <w:t>t s</w:t>
      </w:r>
      <w:r>
        <w:t>ố</w:t>
      </w:r>
      <w:r>
        <w:t xml:space="preserve"> TH tr</w:t>
      </w:r>
      <w:r>
        <w:t>ả</w:t>
      </w:r>
      <w:r>
        <w:t xml:space="preserve"> trư</w:t>
      </w:r>
      <w:r>
        <w:t>ớ</w:t>
      </w:r>
      <w:r>
        <w:t>c 30-50%, còn l</w:t>
      </w:r>
      <w:r>
        <w:t>ạ</w:t>
      </w:r>
      <w:r>
        <w:t>i sau nghi</w:t>
      </w:r>
      <w:r>
        <w:t>ệ</w:t>
      </w:r>
      <w:r>
        <w:t>m thu.</w:t>
      </w:r>
    </w:p>
    <w:p w14:paraId="1BA1C83F" w14:textId="77777777" w:rsidR="00CD2AED" w:rsidRDefault="008B4786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KT trư</w:t>
      </w:r>
      <w:r>
        <w:t>ở</w:t>
      </w:r>
      <w:r>
        <w:t>ng | Phó HT |</w:t>
      </w:r>
      <w:bookmarkEnd w:id="0"/>
      <w:bookmarkEnd w:id="14"/>
    </w:p>
    <w:sectPr w:rsidR="00CD2A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CA1C9" w14:textId="77777777" w:rsidR="008B4786" w:rsidRDefault="008B4786" w:rsidP="00012592">
      <w:pPr>
        <w:spacing w:line="240" w:lineRule="auto"/>
      </w:pPr>
      <w:r>
        <w:separator/>
      </w:r>
    </w:p>
  </w:endnote>
  <w:endnote w:type="continuationSeparator" w:id="0">
    <w:p w14:paraId="2ED50E6B" w14:textId="77777777" w:rsidR="008B4786" w:rsidRDefault="008B4786" w:rsidP="000125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9FA67" w14:textId="77777777" w:rsidR="00004B7D" w:rsidRDefault="00004B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28285" w14:textId="77777777" w:rsidR="00004B7D" w:rsidRDefault="00004B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41D80" w14:textId="77777777" w:rsidR="00004B7D" w:rsidRDefault="00004B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544A0" w14:textId="77777777" w:rsidR="008B4786" w:rsidRDefault="008B4786" w:rsidP="00012592">
      <w:pPr>
        <w:spacing w:line="240" w:lineRule="auto"/>
      </w:pPr>
      <w:r>
        <w:separator/>
      </w:r>
    </w:p>
  </w:footnote>
  <w:footnote w:type="continuationSeparator" w:id="0">
    <w:p w14:paraId="5D9143C8" w14:textId="77777777" w:rsidR="008B4786" w:rsidRDefault="008B4786" w:rsidP="000125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139B5" w14:textId="77777777" w:rsidR="00004B7D" w:rsidRDefault="00004B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CBA05" w14:textId="77777777" w:rsidR="00012592" w:rsidRPr="00A33244" w:rsidRDefault="0001259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82920DE" wp14:editId="6CDEB05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EFB51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6D9D9F0" w14:textId="77777777" w:rsidR="00012592" w:rsidRDefault="000125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AF534" w14:textId="77777777" w:rsidR="00004B7D" w:rsidRDefault="00004B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86E35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E442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D9415E"/>
    <w:multiLevelType w:val="multilevel"/>
    <w:tmpl w:val="E8E4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D36E6"/>
    <w:multiLevelType w:val="multilevel"/>
    <w:tmpl w:val="8D5A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32AF9"/>
    <w:multiLevelType w:val="multilevel"/>
    <w:tmpl w:val="9544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11ED6"/>
    <w:multiLevelType w:val="multilevel"/>
    <w:tmpl w:val="5AA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31AAF"/>
    <w:multiLevelType w:val="multilevel"/>
    <w:tmpl w:val="B32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4"/>
  </w:num>
  <w:num w:numId="6">
    <w:abstractNumId w:val="3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AED"/>
    <w:rsid w:val="00004B7D"/>
    <w:rsid w:val="00012592"/>
    <w:rsid w:val="008B4786"/>
    <w:rsid w:val="00B47200"/>
    <w:rsid w:val="00CD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105B1CF"/>
  <w15:docId w15:val="{7E0C6FC1-0814-40D7-A28A-94938299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259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259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1259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1259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1259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1259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1259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1259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59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59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1259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1259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259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1259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59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1259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59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1259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592"/>
    <w:rPr>
      <w:rFonts w:ascii="Times New Roman" w:hAnsi="Times New Roman"/>
      <w:szCs w:val="22"/>
    </w:rPr>
  </w:style>
  <w:style w:type="character" w:styleId="Emphasis">
    <w:name w:val="Emphasis"/>
    <w:rsid w:val="0001259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1259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1259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1259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1259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4720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472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1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17</TotalTime>
  <Pages>4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5</cp:revision>
  <dcterms:created xsi:type="dcterms:W3CDTF">2026-02-02T03:32:00Z</dcterms:created>
  <dcterms:modified xsi:type="dcterms:W3CDTF">2026-02-02T03:43:00Z</dcterms:modified>
</cp:coreProperties>
</file>