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4027E" w14:textId="77777777" w:rsidR="00F667F1" w:rsidRDefault="0023053D" w:rsidP="004B589D">
      <w:pPr>
        <w:pStyle w:val="Title"/>
      </w:pPr>
      <w:bookmarkStart w:id="0" w:name="bm-49-phiếu-đề-xuất-thanh-toán"/>
      <w:r>
        <w:t>BM-49: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THANH TOÁN</w:t>
      </w:r>
    </w:p>
    <w:p w14:paraId="03907FBB" w14:textId="77777777" w:rsidR="00F667F1" w:rsidRDefault="0023053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QT-03-SOP-05-BM-49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980E83F" w14:textId="77777777" w:rsidR="00F667F1" w:rsidRDefault="0023053D">
      <w:r>
        <w:pict w14:anchorId="3AB0B299">
          <v:rect id="_x0000_i1025" style="width:0;height:1.5pt" o:hralign="center" o:hrstd="t" o:hr="t"/>
        </w:pict>
      </w:r>
    </w:p>
    <w:p w14:paraId="415AA562" w14:textId="77777777" w:rsidR="00F667F1" w:rsidRDefault="0023053D">
      <w:pPr>
        <w:pStyle w:val="Heading2"/>
      </w:pPr>
      <w:bookmarkStart w:id="1" w:name="thông-tin-phiếu-đề-xuất"/>
      <w:r>
        <w:t>THÔNG TIN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157"/>
      </w:tblGrid>
      <w:tr w:rsidR="00F667F1" w14:paraId="3C1B6BB9" w14:textId="77777777" w:rsidTr="004B589D">
        <w:tc>
          <w:tcPr>
            <w:tcW w:w="0" w:type="auto"/>
          </w:tcPr>
          <w:p w14:paraId="4D877B0A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18811B0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667F1" w14:paraId="4EB362DF" w14:textId="77777777" w:rsidTr="004B589D">
        <w:tc>
          <w:tcPr>
            <w:tcW w:w="0" w:type="auto"/>
          </w:tcPr>
          <w:p w14:paraId="0300696F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1D976E7" w14:textId="77777777" w:rsidR="00F667F1" w:rsidRDefault="00F667F1">
            <w:pPr>
              <w:pStyle w:val="Compact"/>
            </w:pPr>
          </w:p>
        </w:tc>
      </w:tr>
      <w:tr w:rsidR="00F667F1" w14:paraId="412F484F" w14:textId="77777777" w:rsidTr="004B589D">
        <w:tc>
          <w:tcPr>
            <w:tcW w:w="0" w:type="auto"/>
          </w:tcPr>
          <w:p w14:paraId="52E4E585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245F75C" w14:textId="77777777" w:rsidR="00F667F1" w:rsidRDefault="00F667F1">
            <w:pPr>
              <w:pStyle w:val="Compact"/>
            </w:pPr>
          </w:p>
        </w:tc>
      </w:tr>
      <w:tr w:rsidR="00F667F1" w14:paraId="2C9F9F80" w14:textId="77777777" w:rsidTr="004B589D">
        <w:tc>
          <w:tcPr>
            <w:tcW w:w="0" w:type="auto"/>
          </w:tcPr>
          <w:p w14:paraId="4DF5C7E7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902D483" w14:textId="77777777" w:rsidR="00F667F1" w:rsidRDefault="00F667F1">
            <w:pPr>
              <w:pStyle w:val="Compact"/>
            </w:pPr>
          </w:p>
        </w:tc>
      </w:tr>
      <w:tr w:rsidR="00F667F1" w14:paraId="0418BF8A" w14:textId="77777777" w:rsidTr="004B589D">
        <w:tc>
          <w:tcPr>
            <w:tcW w:w="0" w:type="auto"/>
          </w:tcPr>
          <w:p w14:paraId="02B6B949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6EED972" w14:textId="77777777" w:rsidR="00F667F1" w:rsidRDefault="00F667F1">
            <w:pPr>
              <w:pStyle w:val="Compact"/>
            </w:pPr>
          </w:p>
        </w:tc>
      </w:tr>
      <w:tr w:rsidR="00F667F1" w14:paraId="00381888" w14:textId="77777777" w:rsidTr="004B589D">
        <w:tc>
          <w:tcPr>
            <w:tcW w:w="0" w:type="auto"/>
          </w:tcPr>
          <w:p w14:paraId="4478C270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7C80A18" w14:textId="77777777" w:rsidR="00F667F1" w:rsidRDefault="00F667F1">
            <w:pPr>
              <w:pStyle w:val="Compact"/>
            </w:pPr>
          </w:p>
        </w:tc>
      </w:tr>
    </w:tbl>
    <w:p w14:paraId="0311DCC5" w14:textId="77777777" w:rsidR="00F667F1" w:rsidRDefault="0023053D">
      <w:pPr>
        <w:pStyle w:val="Heading2"/>
      </w:pPr>
      <w:bookmarkStart w:id="2" w:name="thông-tin-thanh-toán"/>
      <w:bookmarkEnd w:id="1"/>
      <w:r>
        <w:t>THÔNG TIN THANH TOÁN</w:t>
      </w:r>
    </w:p>
    <w:p w14:paraId="5F4F305B" w14:textId="77777777" w:rsidR="00F667F1" w:rsidRDefault="0023053D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1157"/>
      </w:tblGrid>
      <w:tr w:rsidR="00F667F1" w14:paraId="2950ED08" w14:textId="77777777" w:rsidTr="004B589D">
        <w:tc>
          <w:tcPr>
            <w:tcW w:w="0" w:type="auto"/>
          </w:tcPr>
          <w:p w14:paraId="7BFF0383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136AB29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667F1" w14:paraId="77E7489F" w14:textId="77777777" w:rsidTr="004B589D">
        <w:tc>
          <w:tcPr>
            <w:tcW w:w="0" w:type="auto"/>
          </w:tcPr>
          <w:p w14:paraId="20A21B09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i/NCC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5F3E00F" w14:textId="77777777" w:rsidR="00F667F1" w:rsidRDefault="00F667F1">
            <w:pPr>
              <w:pStyle w:val="Compact"/>
            </w:pPr>
          </w:p>
        </w:tc>
      </w:tr>
      <w:tr w:rsidR="00F667F1" w14:paraId="56593E3B" w14:textId="77777777" w:rsidTr="004B589D">
        <w:tc>
          <w:tcPr>
            <w:tcW w:w="0" w:type="auto"/>
          </w:tcPr>
          <w:p w14:paraId="7ED9E18C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7AEC21B" w14:textId="77777777" w:rsidR="00F667F1" w:rsidRDefault="00F667F1">
            <w:pPr>
              <w:pStyle w:val="Compact"/>
            </w:pPr>
          </w:p>
        </w:tc>
      </w:tr>
      <w:tr w:rsidR="00F667F1" w14:paraId="37840F69" w14:textId="77777777" w:rsidTr="004B589D">
        <w:tc>
          <w:tcPr>
            <w:tcW w:w="0" w:type="auto"/>
          </w:tcPr>
          <w:p w14:paraId="38B52EA8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0" w:type="auto"/>
          </w:tcPr>
          <w:p w14:paraId="19CBB8FA" w14:textId="77777777" w:rsidR="00F667F1" w:rsidRDefault="00F667F1">
            <w:pPr>
              <w:pStyle w:val="Compact"/>
            </w:pPr>
          </w:p>
        </w:tc>
      </w:tr>
      <w:tr w:rsidR="00F667F1" w14:paraId="435B7A92" w14:textId="77777777" w:rsidTr="004B589D">
        <w:tc>
          <w:tcPr>
            <w:tcW w:w="0" w:type="auto"/>
          </w:tcPr>
          <w:p w14:paraId="604FF8A6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702D969" w14:textId="77777777" w:rsidR="00F667F1" w:rsidRDefault="00F667F1">
            <w:pPr>
              <w:pStyle w:val="Compact"/>
            </w:pPr>
          </w:p>
        </w:tc>
      </w:tr>
      <w:tr w:rsidR="00F667F1" w14:paraId="2C86C697" w14:textId="77777777" w:rsidTr="004B589D">
        <w:tc>
          <w:tcPr>
            <w:tcW w:w="0" w:type="auto"/>
          </w:tcPr>
          <w:p w14:paraId="2779FC65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thanh toán</w:t>
            </w:r>
          </w:p>
        </w:tc>
        <w:tc>
          <w:tcPr>
            <w:tcW w:w="0" w:type="auto"/>
          </w:tcPr>
          <w:p w14:paraId="0DD481DD" w14:textId="77777777" w:rsidR="00F667F1" w:rsidRDefault="00F667F1">
            <w:pPr>
              <w:pStyle w:val="Compact"/>
            </w:pPr>
          </w:p>
        </w:tc>
      </w:tr>
    </w:tbl>
    <w:p w14:paraId="497D5763" w14:textId="77777777" w:rsidR="00F667F1" w:rsidRDefault="0023053D">
      <w:pPr>
        <w:pStyle w:val="Heading3"/>
      </w:pPr>
      <w:bookmarkStart w:id="4" w:name="chứng-từ-kèm-theo"/>
      <w:bookmarkEnd w:id="3"/>
      <w:r>
        <w:t>2. Ch</w:t>
      </w:r>
      <w:r>
        <w:t>ứ</w:t>
      </w:r>
      <w:r>
        <w:t>ng t</w:t>
      </w:r>
      <w:r>
        <w:t>ừ</w:t>
      </w:r>
      <w:r>
        <w:t xml:space="preserve"> kèm theo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1127"/>
        <w:gridCol w:w="1037"/>
      </w:tblGrid>
      <w:tr w:rsidR="00F667F1" w14:paraId="38F40FC8" w14:textId="77777777" w:rsidTr="004B589D">
        <w:tc>
          <w:tcPr>
            <w:tcW w:w="0" w:type="auto"/>
          </w:tcPr>
          <w:p w14:paraId="688E4435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34DB9DE4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844F83C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667F1" w14:paraId="6E4E7125" w14:textId="77777777" w:rsidTr="004B589D">
        <w:tc>
          <w:tcPr>
            <w:tcW w:w="0" w:type="auto"/>
          </w:tcPr>
          <w:p w14:paraId="060E3A69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Hóa đơn GTGT</w:t>
            </w:r>
          </w:p>
        </w:tc>
        <w:tc>
          <w:tcPr>
            <w:tcW w:w="0" w:type="auto"/>
          </w:tcPr>
          <w:p w14:paraId="6AE37DF2" w14:textId="77777777" w:rsidR="00F667F1" w:rsidRDefault="00F667F1">
            <w:pPr>
              <w:pStyle w:val="Compact"/>
            </w:pPr>
          </w:p>
        </w:tc>
        <w:tc>
          <w:tcPr>
            <w:tcW w:w="0" w:type="auto"/>
          </w:tcPr>
          <w:p w14:paraId="3463A8C6" w14:textId="77777777" w:rsidR="00F667F1" w:rsidRDefault="00F667F1">
            <w:pPr>
              <w:pStyle w:val="Compact"/>
            </w:pPr>
          </w:p>
        </w:tc>
      </w:tr>
      <w:tr w:rsidR="00F667F1" w14:paraId="789EF093" w14:textId="77777777" w:rsidTr="004B589D">
        <w:tc>
          <w:tcPr>
            <w:tcW w:w="0" w:type="auto"/>
          </w:tcPr>
          <w:p w14:paraId="525781A4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2154B52" w14:textId="77777777" w:rsidR="00F667F1" w:rsidRDefault="00F667F1">
            <w:pPr>
              <w:pStyle w:val="Compact"/>
            </w:pPr>
          </w:p>
        </w:tc>
        <w:tc>
          <w:tcPr>
            <w:tcW w:w="0" w:type="auto"/>
          </w:tcPr>
          <w:p w14:paraId="05F73AFF" w14:textId="77777777" w:rsidR="00F667F1" w:rsidRDefault="00F667F1">
            <w:pPr>
              <w:pStyle w:val="Compact"/>
            </w:pPr>
          </w:p>
        </w:tc>
      </w:tr>
      <w:tr w:rsidR="00F667F1" w14:paraId="47F4E4F4" w14:textId="77777777" w:rsidTr="004B589D">
        <w:tc>
          <w:tcPr>
            <w:tcW w:w="0" w:type="auto"/>
          </w:tcPr>
          <w:p w14:paraId="0480211F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t>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thu</w:t>
            </w:r>
          </w:p>
        </w:tc>
        <w:tc>
          <w:tcPr>
            <w:tcW w:w="0" w:type="auto"/>
          </w:tcPr>
          <w:p w14:paraId="428351D7" w14:textId="77777777" w:rsidR="00F667F1" w:rsidRDefault="00F667F1">
            <w:pPr>
              <w:pStyle w:val="Compact"/>
            </w:pPr>
          </w:p>
        </w:tc>
        <w:tc>
          <w:tcPr>
            <w:tcW w:w="0" w:type="auto"/>
          </w:tcPr>
          <w:p w14:paraId="42E78C0F" w14:textId="77777777" w:rsidR="00F667F1" w:rsidRDefault="00F667F1">
            <w:pPr>
              <w:pStyle w:val="Compact"/>
            </w:pPr>
          </w:p>
        </w:tc>
      </w:tr>
      <w:tr w:rsidR="00F667F1" w14:paraId="0749EFAD" w14:textId="77777777" w:rsidTr="004B589D">
        <w:tc>
          <w:tcPr>
            <w:tcW w:w="0" w:type="auto"/>
          </w:tcPr>
          <w:p w14:paraId="190045C0" w14:textId="77777777" w:rsidR="00F667F1" w:rsidRDefault="0023053D">
            <w:pPr>
              <w:pStyle w:val="Compact"/>
            </w:pPr>
            <w:r>
              <w:rPr>
                <w:b/>
                <w:bCs/>
              </w:rPr>
              <w:lastRenderedPageBreak/>
              <w:t>Khác</w:t>
            </w:r>
          </w:p>
        </w:tc>
        <w:tc>
          <w:tcPr>
            <w:tcW w:w="0" w:type="auto"/>
          </w:tcPr>
          <w:p w14:paraId="3A8099D0" w14:textId="77777777" w:rsidR="00F667F1" w:rsidRDefault="00F667F1">
            <w:pPr>
              <w:pStyle w:val="Compact"/>
            </w:pPr>
          </w:p>
        </w:tc>
        <w:tc>
          <w:tcPr>
            <w:tcW w:w="0" w:type="auto"/>
          </w:tcPr>
          <w:p w14:paraId="729989D7" w14:textId="77777777" w:rsidR="00F667F1" w:rsidRDefault="00F667F1">
            <w:pPr>
              <w:pStyle w:val="Compact"/>
            </w:pPr>
          </w:p>
        </w:tc>
      </w:tr>
    </w:tbl>
    <w:p w14:paraId="3A7C68FC" w14:textId="77777777" w:rsidR="00F667F1" w:rsidRDefault="0023053D">
      <w:pPr>
        <w:pStyle w:val="Heading2"/>
      </w:pPr>
      <w:bookmarkStart w:id="5" w:name="xác-nhận"/>
      <w:bookmarkEnd w:id="2"/>
      <w:bookmarkEnd w:id="4"/>
      <w:r>
        <w:t>XÁC NH</w:t>
      </w:r>
      <w:r>
        <w:t>Ậ</w:t>
      </w:r>
      <w:r>
        <w:t>N</w:t>
      </w:r>
    </w:p>
    <w:p w14:paraId="51D45AAC" w14:textId="77777777" w:rsidR="00F667F1" w:rsidRDefault="0023053D">
      <w:pPr>
        <w:pStyle w:val="Heading3"/>
      </w:pPr>
      <w:bookmarkStart w:id="6" w:name="người-đề-xuất"/>
      <w:r>
        <w:t>Ngư</w:t>
      </w:r>
      <w:r>
        <w:t>ờ</w:t>
      </w:r>
      <w:r>
        <w:t>i đ</w:t>
      </w:r>
      <w:r>
        <w:t>ề</w:t>
      </w:r>
      <w:r>
        <w:t xml:space="preserve"> xu</w:t>
      </w:r>
      <w:r>
        <w:t>ấ</w:t>
      </w:r>
      <w:r>
        <w:t>t:</w:t>
      </w:r>
    </w:p>
    <w:p w14:paraId="5AA74B21" w14:textId="77777777" w:rsidR="00F667F1" w:rsidRDefault="0023053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EFA183D" w14:textId="77777777" w:rsidR="00F667F1" w:rsidRDefault="0023053D">
      <w:pPr>
        <w:pStyle w:val="Heading3"/>
      </w:pPr>
      <w:bookmarkStart w:id="7" w:name="trưởng-bộ-phận"/>
      <w:bookmarkEnd w:id="6"/>
      <w:r>
        <w:t>Trư</w:t>
      </w:r>
      <w:r>
        <w:t>ở</w:t>
      </w:r>
      <w:r>
        <w:t>ng b</w:t>
      </w:r>
      <w:r>
        <w:t>ộ</w:t>
      </w:r>
      <w:r>
        <w:t xml:space="preserve"> ph</w:t>
      </w:r>
      <w:r>
        <w:t>ậ</w:t>
      </w:r>
      <w:r>
        <w:t>n:</w:t>
      </w:r>
    </w:p>
    <w:p w14:paraId="3B80C18A" w14:textId="77777777" w:rsidR="00F667F1" w:rsidRDefault="0023053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58D9BC1" w14:textId="77777777" w:rsidR="00F667F1" w:rsidRDefault="0023053D">
      <w:pPr>
        <w:pStyle w:val="Heading3"/>
      </w:pPr>
      <w:bookmarkStart w:id="8" w:name="kế-toán"/>
      <w:bookmarkEnd w:id="7"/>
      <w:r>
        <w:t>K</w:t>
      </w:r>
      <w:r>
        <w:t>ế</w:t>
      </w:r>
      <w:r>
        <w:t xml:space="preserve"> toán:</w:t>
      </w:r>
    </w:p>
    <w:p w14:paraId="349D2609" w14:textId="77777777" w:rsidR="00F667F1" w:rsidRDefault="0023053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BC908D4" w14:textId="77777777" w:rsidR="00F667F1" w:rsidRDefault="0023053D">
      <w:r>
        <w:pict w14:anchorId="27C06609">
          <v:rect id="_x0000_i1026" style="width:0;height:1.5pt" o:hralign="center" o:hrstd="t" o:hr="t"/>
        </w:pict>
      </w:r>
    </w:p>
    <w:p w14:paraId="3A647386" w14:textId="77777777" w:rsidR="00F667F1" w:rsidRDefault="0023053D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Phi</w:t>
      </w:r>
      <w:r>
        <w:t>ế</w:t>
      </w:r>
      <w:r>
        <w:t>u này c</w:t>
      </w:r>
      <w:r>
        <w:t>ầ</w:t>
      </w:r>
      <w:r>
        <w:t>n đư</w:t>
      </w:r>
      <w:r>
        <w:t>ợ</w:t>
      </w:r>
      <w:r>
        <w:t>c kèm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ng t</w:t>
      </w:r>
      <w:r>
        <w:t>ừ</w:t>
      </w:r>
      <w:r>
        <w:t>.</w:t>
      </w:r>
      <w:bookmarkEnd w:id="0"/>
      <w:bookmarkEnd w:id="5"/>
      <w:bookmarkEnd w:id="8"/>
    </w:p>
    <w:sectPr w:rsidR="00F667F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98DF6" w14:textId="77777777" w:rsidR="0023053D" w:rsidRDefault="0023053D" w:rsidP="004B589D">
      <w:pPr>
        <w:spacing w:line="240" w:lineRule="auto"/>
      </w:pPr>
      <w:r>
        <w:separator/>
      </w:r>
    </w:p>
  </w:endnote>
  <w:endnote w:type="continuationSeparator" w:id="0">
    <w:p w14:paraId="33305122" w14:textId="77777777" w:rsidR="0023053D" w:rsidRDefault="0023053D" w:rsidP="004B5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863E3" w14:textId="77777777" w:rsidR="0023053D" w:rsidRDefault="0023053D" w:rsidP="004B589D">
      <w:pPr>
        <w:spacing w:line="240" w:lineRule="auto"/>
      </w:pPr>
      <w:r>
        <w:separator/>
      </w:r>
    </w:p>
  </w:footnote>
  <w:footnote w:type="continuationSeparator" w:id="0">
    <w:p w14:paraId="6C33A6D4" w14:textId="77777777" w:rsidR="0023053D" w:rsidRDefault="0023053D" w:rsidP="004B58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2E541" w14:textId="77777777" w:rsidR="004B589D" w:rsidRPr="00A33244" w:rsidRDefault="004B589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771D38A" wp14:editId="14CD48A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23E5D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6BB65B5" w14:textId="77777777" w:rsidR="004B589D" w:rsidRDefault="004B5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12292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7F1"/>
    <w:rsid w:val="0023053D"/>
    <w:rsid w:val="004B589D"/>
    <w:rsid w:val="00F6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6F774A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589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589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589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B589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B589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B589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B589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B589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9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9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589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B589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589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589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9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B589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89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B589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89D"/>
    <w:rPr>
      <w:rFonts w:ascii="Times New Roman" w:hAnsi="Times New Roman"/>
      <w:szCs w:val="22"/>
    </w:rPr>
  </w:style>
  <w:style w:type="character" w:styleId="Emphasis">
    <w:name w:val="Emphasis"/>
    <w:rsid w:val="004B589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B589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B589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B589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B58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2026-02-02T03:56:00Z</dcterms:modified>
</cp:coreProperties>
</file>