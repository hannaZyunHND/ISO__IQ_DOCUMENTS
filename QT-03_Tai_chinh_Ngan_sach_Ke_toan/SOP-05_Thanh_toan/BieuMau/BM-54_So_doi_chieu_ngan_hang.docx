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2F2B2" w14:textId="77777777" w:rsidR="00D52D18" w:rsidRDefault="00032C6E" w:rsidP="00541DA5">
      <w:pPr>
        <w:pStyle w:val="Title"/>
      </w:pPr>
      <w:bookmarkStart w:id="0" w:name="bm-54-sổ-đối-chiếu-ngân-hàng"/>
      <w:r>
        <w:t>BM-54: S</w:t>
      </w:r>
      <w:r>
        <w:t>Ổ</w:t>
      </w:r>
      <w:r>
        <w:t xml:space="preserve"> Đ</w:t>
      </w:r>
      <w:r>
        <w:t>Ố</w:t>
      </w:r>
      <w:r>
        <w:t>I CHI</w:t>
      </w:r>
      <w:r>
        <w:t>Ế</w:t>
      </w:r>
      <w:r>
        <w:t>U NGÂN HÀNG</w:t>
      </w:r>
    </w:p>
    <w:p w14:paraId="25E58170" w14:textId="77777777" w:rsidR="00D52D18" w:rsidRDefault="00032C6E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0A3794E" w14:textId="77777777" w:rsidR="00D52D18" w:rsidRDefault="00032C6E">
      <w:r>
        <w:pict w14:anchorId="3B8D224F">
          <v:rect id="_x0000_i1025" style="width:0;height:1.5pt" o:hralign="center" o:hrstd="t" o:hr="t"/>
        </w:pict>
      </w:r>
    </w:p>
    <w:p w14:paraId="4A719A73" w14:textId="77777777" w:rsidR="00D52D18" w:rsidRDefault="00032C6E">
      <w:pPr>
        <w:pStyle w:val="Heading2"/>
      </w:pPr>
      <w:bookmarkStart w:id="1" w:name="thông-tin-sổ-đối-chiếu"/>
      <w:r>
        <w:t>THÔNG TIN S</w:t>
      </w:r>
      <w:r>
        <w:t>Ổ</w:t>
      </w:r>
      <w:r>
        <w:t xml:space="preserve"> Đ</w:t>
      </w:r>
      <w:r>
        <w:t>Ố</w:t>
      </w:r>
      <w:r>
        <w:t>I CHI</w:t>
      </w:r>
      <w:r>
        <w:t>Ế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0"/>
        <w:gridCol w:w="1157"/>
      </w:tblGrid>
      <w:tr w:rsidR="00D52D18" w14:paraId="029F532F" w14:textId="77777777" w:rsidTr="00541DA5">
        <w:tc>
          <w:tcPr>
            <w:tcW w:w="0" w:type="auto"/>
          </w:tcPr>
          <w:p w14:paraId="033F0406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38A1048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D52D18" w14:paraId="1EF69235" w14:textId="77777777" w:rsidTr="00541DA5">
        <w:tc>
          <w:tcPr>
            <w:tcW w:w="0" w:type="auto"/>
          </w:tcPr>
          <w:p w14:paraId="3546DEF5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7AE42F46" w14:textId="77777777" w:rsidR="00D52D18" w:rsidRDefault="00D52D18">
            <w:pPr>
              <w:pStyle w:val="Compact"/>
            </w:pPr>
          </w:p>
        </w:tc>
      </w:tr>
      <w:tr w:rsidR="00D52D18" w14:paraId="24C5332D" w14:textId="77777777" w:rsidTr="00541DA5">
        <w:tc>
          <w:tcPr>
            <w:tcW w:w="0" w:type="auto"/>
          </w:tcPr>
          <w:p w14:paraId="7453C5CE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chi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</w:t>
            </w:r>
          </w:p>
        </w:tc>
        <w:tc>
          <w:tcPr>
            <w:tcW w:w="0" w:type="auto"/>
          </w:tcPr>
          <w:p w14:paraId="4CD865C6" w14:textId="77777777" w:rsidR="00D52D18" w:rsidRDefault="00D52D18">
            <w:pPr>
              <w:pStyle w:val="Compact"/>
            </w:pPr>
          </w:p>
        </w:tc>
      </w:tr>
      <w:tr w:rsidR="00D52D18" w14:paraId="62E12BB7" w14:textId="77777777" w:rsidTr="00541DA5">
        <w:tc>
          <w:tcPr>
            <w:tcW w:w="0" w:type="auto"/>
          </w:tcPr>
          <w:p w14:paraId="3C48FB72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0" w:type="auto"/>
          </w:tcPr>
          <w:p w14:paraId="56E323CC" w14:textId="77777777" w:rsidR="00D52D18" w:rsidRDefault="00D52D18">
            <w:pPr>
              <w:pStyle w:val="Compact"/>
            </w:pPr>
          </w:p>
        </w:tc>
      </w:tr>
      <w:tr w:rsidR="00D52D18" w14:paraId="5C0A6A38" w14:textId="77777777" w:rsidTr="00541DA5">
        <w:tc>
          <w:tcPr>
            <w:tcW w:w="0" w:type="auto"/>
          </w:tcPr>
          <w:p w14:paraId="7356E6D1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7E1C9DF" w14:textId="77777777" w:rsidR="00D52D18" w:rsidRDefault="00D52D18">
            <w:pPr>
              <w:pStyle w:val="Compact"/>
            </w:pPr>
          </w:p>
        </w:tc>
      </w:tr>
    </w:tbl>
    <w:p w14:paraId="1699CA00" w14:textId="77777777" w:rsidR="00D52D18" w:rsidRDefault="00032C6E">
      <w:pPr>
        <w:pStyle w:val="Heading2"/>
      </w:pPr>
      <w:bookmarkStart w:id="2" w:name="bảng-đối-chiếu"/>
      <w:bookmarkEnd w:id="1"/>
      <w:r>
        <w:t>B</w:t>
      </w:r>
      <w:r>
        <w:t>Ả</w:t>
      </w:r>
      <w:r>
        <w:t>NG Đ</w:t>
      </w:r>
      <w:r>
        <w:t>Ố</w:t>
      </w:r>
      <w:r>
        <w:t>I CHI</w:t>
      </w:r>
      <w:r>
        <w:t>Ế</w:t>
      </w:r>
      <w:r>
        <w:t>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D52D18" w14:paraId="2E60EF30" w14:textId="77777777" w:rsidTr="00541DA5">
        <w:tc>
          <w:tcPr>
            <w:tcW w:w="1320" w:type="dxa"/>
          </w:tcPr>
          <w:p w14:paraId="24E72BCE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1320" w:type="dxa"/>
          </w:tcPr>
          <w:p w14:paraId="53885474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320" w:type="dxa"/>
          </w:tcPr>
          <w:p w14:paraId="301CBF15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KT</w:t>
            </w:r>
          </w:p>
        </w:tc>
        <w:tc>
          <w:tcPr>
            <w:tcW w:w="1320" w:type="dxa"/>
          </w:tcPr>
          <w:p w14:paraId="59DB5368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Sao kê NH</w:t>
            </w:r>
          </w:p>
        </w:tc>
        <w:tc>
          <w:tcPr>
            <w:tcW w:w="1320" w:type="dxa"/>
          </w:tcPr>
          <w:p w14:paraId="4E1BA142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1320" w:type="dxa"/>
          </w:tcPr>
          <w:p w14:paraId="15065112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52D18" w14:paraId="6E0B738F" w14:textId="77777777" w:rsidTr="00541DA5">
        <w:tc>
          <w:tcPr>
            <w:tcW w:w="1320" w:type="dxa"/>
          </w:tcPr>
          <w:p w14:paraId="57C4E17F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370BB5E8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574E46EB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710383B4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2EE08488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76491DDC" w14:textId="77777777" w:rsidR="00D52D18" w:rsidRDefault="00D52D18">
            <w:pPr>
              <w:pStyle w:val="Compact"/>
            </w:pPr>
          </w:p>
        </w:tc>
      </w:tr>
      <w:tr w:rsidR="00D52D18" w14:paraId="387B8F0E" w14:textId="77777777" w:rsidTr="00541DA5">
        <w:tc>
          <w:tcPr>
            <w:tcW w:w="1320" w:type="dxa"/>
          </w:tcPr>
          <w:p w14:paraId="485D31DB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3A4E709B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6E42C02D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11D35E55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74D6B094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6B410577" w14:textId="77777777" w:rsidR="00D52D18" w:rsidRDefault="00D52D18">
            <w:pPr>
              <w:pStyle w:val="Compact"/>
            </w:pPr>
          </w:p>
        </w:tc>
      </w:tr>
      <w:tr w:rsidR="00D52D18" w14:paraId="337914AD" w14:textId="77777777" w:rsidTr="00541DA5">
        <w:tc>
          <w:tcPr>
            <w:tcW w:w="1320" w:type="dxa"/>
          </w:tcPr>
          <w:p w14:paraId="772BEA6B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6ACCFF02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555FDE8B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59E96D36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6B0F8DFA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4EC69619" w14:textId="77777777" w:rsidR="00D52D18" w:rsidRDefault="00D52D18">
            <w:pPr>
              <w:pStyle w:val="Compact"/>
            </w:pPr>
          </w:p>
        </w:tc>
      </w:tr>
      <w:tr w:rsidR="00D52D18" w14:paraId="71265BE9" w14:textId="77777777" w:rsidTr="00541DA5">
        <w:tc>
          <w:tcPr>
            <w:tcW w:w="1320" w:type="dxa"/>
          </w:tcPr>
          <w:p w14:paraId="471AF149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6FA75F73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0305A821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0B0FBC74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75BD6609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7E006B6E" w14:textId="77777777" w:rsidR="00D52D18" w:rsidRDefault="00D52D18">
            <w:pPr>
              <w:pStyle w:val="Compact"/>
            </w:pPr>
          </w:p>
        </w:tc>
      </w:tr>
      <w:tr w:rsidR="00D52D18" w14:paraId="794F6224" w14:textId="77777777" w:rsidTr="00541DA5">
        <w:tc>
          <w:tcPr>
            <w:tcW w:w="1320" w:type="dxa"/>
          </w:tcPr>
          <w:p w14:paraId="67A0EAB6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235925B4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2E083F36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0D6DC5C6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4748F786" w14:textId="77777777" w:rsidR="00D52D18" w:rsidRDefault="00D52D18">
            <w:pPr>
              <w:pStyle w:val="Compact"/>
            </w:pPr>
          </w:p>
        </w:tc>
        <w:tc>
          <w:tcPr>
            <w:tcW w:w="1320" w:type="dxa"/>
          </w:tcPr>
          <w:p w14:paraId="554CAB2B" w14:textId="77777777" w:rsidR="00D52D18" w:rsidRDefault="00D52D18">
            <w:pPr>
              <w:pStyle w:val="Compact"/>
            </w:pPr>
          </w:p>
        </w:tc>
      </w:tr>
    </w:tbl>
    <w:p w14:paraId="7574F0E4" w14:textId="77777777" w:rsidR="00D52D18" w:rsidRDefault="00032C6E">
      <w:pPr>
        <w:pStyle w:val="Heading2"/>
      </w:pPr>
      <w:bookmarkStart w:id="3" w:name="kết-luận"/>
      <w:bookmarkEnd w:id="2"/>
      <w:r>
        <w:t>K</w:t>
      </w:r>
      <w:r>
        <w:t>Ế</w:t>
      </w:r>
      <w:r>
        <w:t>T LU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5"/>
        <w:gridCol w:w="1037"/>
      </w:tblGrid>
      <w:tr w:rsidR="00D52D18" w14:paraId="464B9AD6" w14:textId="77777777" w:rsidTr="00541DA5">
        <w:tc>
          <w:tcPr>
            <w:tcW w:w="0" w:type="auto"/>
          </w:tcPr>
          <w:p w14:paraId="224A57BC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K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qu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19149959" w14:textId="77777777" w:rsidR="00D52D18" w:rsidRDefault="00032C6E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D52D18" w14:paraId="338972E6" w14:textId="77777777" w:rsidTr="00541DA5">
        <w:tc>
          <w:tcPr>
            <w:tcW w:w="0" w:type="auto"/>
          </w:tcPr>
          <w:p w14:paraId="5D7FE3B9" w14:textId="77777777" w:rsidR="00D52D18" w:rsidRDefault="00032C6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soát kh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0E502433" w14:textId="77777777" w:rsidR="00D52D18" w:rsidRDefault="00D52D18">
            <w:pPr>
              <w:pStyle w:val="Compact"/>
            </w:pPr>
          </w:p>
        </w:tc>
      </w:tr>
      <w:tr w:rsidR="00D52D18" w14:paraId="747CF245" w14:textId="77777777" w:rsidTr="00541DA5">
        <w:tc>
          <w:tcPr>
            <w:tcW w:w="0" w:type="auto"/>
          </w:tcPr>
          <w:p w14:paraId="3B09A823" w14:textId="77777777" w:rsidR="00D52D18" w:rsidRDefault="00032C6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Có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- Đã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7C842499" w14:textId="77777777" w:rsidR="00D52D18" w:rsidRDefault="00D52D18">
            <w:pPr>
              <w:pStyle w:val="Compact"/>
            </w:pPr>
          </w:p>
        </w:tc>
      </w:tr>
      <w:tr w:rsidR="00D52D18" w14:paraId="7FFC527F" w14:textId="77777777" w:rsidTr="00541DA5">
        <w:tc>
          <w:tcPr>
            <w:tcW w:w="0" w:type="auto"/>
          </w:tcPr>
          <w:p w14:paraId="78674875" w14:textId="77777777" w:rsidR="00D52D18" w:rsidRDefault="00032C6E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b/>
                <w:bCs/>
              </w:rPr>
              <w:t>Có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 - Chưa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2D53B966" w14:textId="77777777" w:rsidR="00D52D18" w:rsidRDefault="00D52D18">
            <w:pPr>
              <w:pStyle w:val="Compact"/>
            </w:pPr>
          </w:p>
        </w:tc>
      </w:tr>
    </w:tbl>
    <w:p w14:paraId="0DF5C72E" w14:textId="77777777" w:rsidR="00D52D18" w:rsidRDefault="00032C6E">
      <w:pPr>
        <w:pStyle w:val="Heading2"/>
      </w:pPr>
      <w:bookmarkStart w:id="4" w:name="xác-nhận"/>
      <w:bookmarkEnd w:id="3"/>
      <w:r>
        <w:lastRenderedPageBreak/>
        <w:t>XÁC NH</w:t>
      </w:r>
      <w:r>
        <w:t>Ậ</w:t>
      </w:r>
      <w:r>
        <w:t>N</w:t>
      </w:r>
    </w:p>
    <w:p w14:paraId="28E6D8B3" w14:textId="77777777" w:rsidR="00D52D18" w:rsidRDefault="00032C6E">
      <w:pPr>
        <w:pStyle w:val="Heading3"/>
      </w:pPr>
      <w:bookmarkStart w:id="5" w:name="người-đối-chiếu"/>
      <w:r>
        <w:t>Ngư</w:t>
      </w:r>
      <w:r>
        <w:t>ờ</w:t>
      </w:r>
      <w:r>
        <w:t>i đ</w:t>
      </w:r>
      <w:r>
        <w:t>ố</w:t>
      </w:r>
      <w:r>
        <w:t>i chi</w:t>
      </w:r>
      <w:r>
        <w:t>ế</w:t>
      </w:r>
      <w:r>
        <w:t>u:</w:t>
      </w:r>
    </w:p>
    <w:p w14:paraId="3B140C37" w14:textId="77777777" w:rsidR="00D52D18" w:rsidRDefault="00032C6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</w:t>
      </w:r>
      <w:r>
        <w:t>_________</w:t>
      </w:r>
    </w:p>
    <w:p w14:paraId="0B2574DF" w14:textId="77777777" w:rsidR="00D52D18" w:rsidRDefault="00032C6E">
      <w:pPr>
        <w:pStyle w:val="Heading3"/>
      </w:pPr>
      <w:bookmarkStart w:id="6" w:name="kế-toán-trưởng"/>
      <w:bookmarkEnd w:id="5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7014F27" w14:textId="77777777" w:rsidR="00D52D18" w:rsidRDefault="00032C6E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846513A" w14:textId="77777777" w:rsidR="00D52D18" w:rsidRDefault="00032C6E">
      <w:r>
        <w:pict w14:anchorId="306A0F1C">
          <v:rect id="_x0000_i1026" style="width:0;height:1.5pt" o:hralign="center" o:hrstd="t" o:hr="t"/>
        </w:pict>
      </w:r>
    </w:p>
    <w:p w14:paraId="4CA6F18A" w14:textId="77777777" w:rsidR="00D52D18" w:rsidRDefault="00032C6E">
      <w:pPr>
        <w:pStyle w:val="FirstParagraph"/>
      </w:pPr>
      <w:r>
        <w:rPr>
          <w:b/>
          <w:bCs/>
        </w:rPr>
        <w:t>Ghi chú:</w:t>
      </w:r>
      <w:r>
        <w:t xml:space="preserve"> 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đ</w:t>
      </w:r>
      <w:r>
        <w:t>ố</w:t>
      </w:r>
      <w:r>
        <w:t>i soát hàng tháng.</w:t>
      </w:r>
      <w:bookmarkEnd w:id="0"/>
      <w:bookmarkEnd w:id="4"/>
      <w:bookmarkEnd w:id="6"/>
    </w:p>
    <w:sectPr w:rsidR="00D52D1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A4570" w14:textId="77777777" w:rsidR="00032C6E" w:rsidRDefault="00032C6E" w:rsidP="00541DA5">
      <w:pPr>
        <w:spacing w:line="240" w:lineRule="auto"/>
      </w:pPr>
      <w:r>
        <w:separator/>
      </w:r>
    </w:p>
  </w:endnote>
  <w:endnote w:type="continuationSeparator" w:id="0">
    <w:p w14:paraId="03CB9122" w14:textId="77777777" w:rsidR="00032C6E" w:rsidRDefault="00032C6E" w:rsidP="00541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45987" w14:textId="77777777" w:rsidR="00032C6E" w:rsidRDefault="00032C6E" w:rsidP="00541DA5">
      <w:pPr>
        <w:spacing w:line="240" w:lineRule="auto"/>
      </w:pPr>
      <w:r>
        <w:separator/>
      </w:r>
    </w:p>
  </w:footnote>
  <w:footnote w:type="continuationSeparator" w:id="0">
    <w:p w14:paraId="0A73226E" w14:textId="77777777" w:rsidR="00032C6E" w:rsidRDefault="00032C6E" w:rsidP="00541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AADB6" w14:textId="77777777" w:rsidR="00541DA5" w:rsidRPr="00A33244" w:rsidRDefault="00541DA5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AE6ED91" wp14:editId="3834B45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922E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0E38FA1" w14:textId="77777777" w:rsidR="00541DA5" w:rsidRDefault="00541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174CCD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D18"/>
    <w:rsid w:val="00032C6E"/>
    <w:rsid w:val="00541DA5"/>
    <w:rsid w:val="00D5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9BF08D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1DA5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41DA5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41DA5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41DA5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41DA5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41DA5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41DA5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41DA5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DA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DA5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41DA5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41DA5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1DA5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41DA5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DA5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41DA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DA5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41DA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DA5"/>
    <w:rPr>
      <w:rFonts w:ascii="Times New Roman" w:hAnsi="Times New Roman"/>
      <w:szCs w:val="22"/>
    </w:rPr>
  </w:style>
  <w:style w:type="character" w:styleId="Emphasis">
    <w:name w:val="Emphasis"/>
    <w:rsid w:val="00541DA5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41DA5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41DA5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41DA5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41D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