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E0305" w14:textId="77777777" w:rsidR="00B720A9" w:rsidRDefault="002C4E14" w:rsidP="00415665">
      <w:pPr>
        <w:pStyle w:val="Title"/>
      </w:pPr>
      <w:bookmarkStart w:id="0" w:name="bm-55-bảng-đối-soát-ngân-hàng"/>
      <w:r>
        <w:t>BM-55: B</w:t>
      </w:r>
      <w:r>
        <w:t>Ả</w:t>
      </w:r>
      <w:r>
        <w:t>NG Đ</w:t>
      </w:r>
      <w:r>
        <w:t>Ố</w:t>
      </w:r>
      <w:r>
        <w:t>I SOÁT NGÂN HÀNG</w:t>
      </w:r>
    </w:p>
    <w:p w14:paraId="25668606" w14:textId="77777777" w:rsidR="00B720A9" w:rsidRDefault="002C4E14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930584A" w14:textId="77777777" w:rsidR="00B720A9" w:rsidRDefault="002C4E14">
      <w:r>
        <w:pict w14:anchorId="051E43DC">
          <v:rect id="_x0000_i1025" style="width:0;height:1.5pt" o:hralign="center" o:hrstd="t" o:hr="t"/>
        </w:pict>
      </w:r>
    </w:p>
    <w:p w14:paraId="7EB7ECFD" w14:textId="77777777" w:rsidR="00B720A9" w:rsidRDefault="002C4E14">
      <w:pPr>
        <w:pStyle w:val="Heading2"/>
      </w:pPr>
      <w:bookmarkStart w:id="1" w:name="thông-tin-bảng-đối-soát"/>
      <w:r>
        <w:t>THÔNG TIN B</w:t>
      </w:r>
      <w:r>
        <w:t>Ả</w:t>
      </w:r>
      <w:r>
        <w:t>NG Đ</w:t>
      </w:r>
      <w:r>
        <w:t>Ố</w:t>
      </w:r>
      <w:r>
        <w:t>I SOÁT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157"/>
      </w:tblGrid>
      <w:tr w:rsidR="00B720A9" w14:paraId="36110AB8" w14:textId="77777777" w:rsidTr="00415665">
        <w:tc>
          <w:tcPr>
            <w:tcW w:w="0" w:type="auto"/>
          </w:tcPr>
          <w:p w14:paraId="710BAB81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7BF6EF8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720A9" w14:paraId="3E8802B0" w14:textId="77777777" w:rsidTr="00415665">
        <w:tc>
          <w:tcPr>
            <w:tcW w:w="0" w:type="auto"/>
          </w:tcPr>
          <w:p w14:paraId="46D4FA87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739BE408" w14:textId="77777777" w:rsidR="00B720A9" w:rsidRDefault="00B720A9">
            <w:pPr>
              <w:pStyle w:val="Compact"/>
            </w:pPr>
          </w:p>
        </w:tc>
      </w:tr>
      <w:tr w:rsidR="00B720A9" w14:paraId="3DE0C330" w14:textId="77777777" w:rsidTr="00415665">
        <w:tc>
          <w:tcPr>
            <w:tcW w:w="0" w:type="auto"/>
          </w:tcPr>
          <w:p w14:paraId="02DBF67A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B8B664F" w14:textId="77777777" w:rsidR="00B720A9" w:rsidRDefault="00B720A9">
            <w:pPr>
              <w:pStyle w:val="Compact"/>
            </w:pPr>
          </w:p>
        </w:tc>
      </w:tr>
      <w:tr w:rsidR="00B720A9" w14:paraId="2F172D74" w14:textId="77777777" w:rsidTr="00415665">
        <w:tc>
          <w:tcPr>
            <w:tcW w:w="0" w:type="auto"/>
          </w:tcPr>
          <w:p w14:paraId="72ACD4C9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B6C26BE" w14:textId="77777777" w:rsidR="00B720A9" w:rsidRDefault="00B720A9">
            <w:pPr>
              <w:pStyle w:val="Compact"/>
            </w:pPr>
          </w:p>
        </w:tc>
      </w:tr>
      <w:tr w:rsidR="00B720A9" w14:paraId="5DCF93DF" w14:textId="77777777" w:rsidTr="00415665">
        <w:tc>
          <w:tcPr>
            <w:tcW w:w="0" w:type="auto"/>
          </w:tcPr>
          <w:p w14:paraId="27377A4F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0" w:type="auto"/>
          </w:tcPr>
          <w:p w14:paraId="165BE0E6" w14:textId="77777777" w:rsidR="00B720A9" w:rsidRDefault="00B720A9">
            <w:pPr>
              <w:pStyle w:val="Compact"/>
            </w:pPr>
          </w:p>
        </w:tc>
      </w:tr>
      <w:tr w:rsidR="00B720A9" w14:paraId="4C9E2AC2" w14:textId="77777777" w:rsidTr="00415665">
        <w:tc>
          <w:tcPr>
            <w:tcW w:w="0" w:type="auto"/>
          </w:tcPr>
          <w:p w14:paraId="7F68B450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EDA6D40" w14:textId="77777777" w:rsidR="00B720A9" w:rsidRDefault="00B720A9">
            <w:pPr>
              <w:pStyle w:val="Compact"/>
            </w:pPr>
          </w:p>
        </w:tc>
      </w:tr>
    </w:tbl>
    <w:p w14:paraId="6ADB2DB7" w14:textId="77777777" w:rsidR="00B720A9" w:rsidRDefault="002C4E14">
      <w:pPr>
        <w:pStyle w:val="Heading2"/>
      </w:pPr>
      <w:bookmarkStart w:id="2" w:name="bảng-đối-soát-chi-tiết"/>
      <w:bookmarkEnd w:id="1"/>
      <w:r>
        <w:t>B</w:t>
      </w:r>
      <w:r>
        <w:t>Ả</w:t>
      </w:r>
      <w:r>
        <w:t>NG Đ</w:t>
      </w:r>
      <w:r>
        <w:t>Ố</w:t>
      </w:r>
      <w:r>
        <w:t>I SOÁT CHI TI</w:t>
      </w:r>
      <w:r>
        <w:t>Ế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720A9" w14:paraId="75C8D232" w14:textId="77777777" w:rsidTr="00415665">
        <w:tc>
          <w:tcPr>
            <w:tcW w:w="1131" w:type="dxa"/>
          </w:tcPr>
          <w:p w14:paraId="7575AC21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131" w:type="dxa"/>
          </w:tcPr>
          <w:p w14:paraId="3E59687F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131" w:type="dxa"/>
          </w:tcPr>
          <w:p w14:paraId="070AA961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KT (VNĐ)</w:t>
            </w:r>
          </w:p>
        </w:tc>
        <w:tc>
          <w:tcPr>
            <w:tcW w:w="1131" w:type="dxa"/>
          </w:tcPr>
          <w:p w14:paraId="3F10AE87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Sao kê NH (VNĐ)</w:t>
            </w:r>
          </w:p>
        </w:tc>
        <w:tc>
          <w:tcPr>
            <w:tcW w:w="1131" w:type="dxa"/>
          </w:tcPr>
          <w:p w14:paraId="7E044509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(VNĐ)</w:t>
            </w:r>
          </w:p>
        </w:tc>
        <w:tc>
          <w:tcPr>
            <w:tcW w:w="1131" w:type="dxa"/>
          </w:tcPr>
          <w:p w14:paraId="04D95BDD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1131" w:type="dxa"/>
          </w:tcPr>
          <w:p w14:paraId="21A5EED9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720A9" w14:paraId="12FD15A1" w14:textId="77777777" w:rsidTr="00415665">
        <w:tc>
          <w:tcPr>
            <w:tcW w:w="1131" w:type="dxa"/>
          </w:tcPr>
          <w:p w14:paraId="3434C06D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66C6DD9A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76304C23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35E5C9D6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B7CD89B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0F8E7F30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68B215D9" w14:textId="77777777" w:rsidR="00B720A9" w:rsidRDefault="00B720A9">
            <w:pPr>
              <w:pStyle w:val="Compact"/>
            </w:pPr>
          </w:p>
        </w:tc>
      </w:tr>
      <w:tr w:rsidR="00B720A9" w14:paraId="5E461C40" w14:textId="77777777" w:rsidTr="00415665">
        <w:tc>
          <w:tcPr>
            <w:tcW w:w="1131" w:type="dxa"/>
          </w:tcPr>
          <w:p w14:paraId="12337544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5B2678E2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6DF8655E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6D55BD3C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0D498AD4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595FAD5F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68B04DB" w14:textId="77777777" w:rsidR="00B720A9" w:rsidRDefault="00B720A9">
            <w:pPr>
              <w:pStyle w:val="Compact"/>
            </w:pPr>
          </w:p>
        </w:tc>
      </w:tr>
      <w:tr w:rsidR="00B720A9" w14:paraId="351F6EAC" w14:textId="77777777" w:rsidTr="00415665">
        <w:tc>
          <w:tcPr>
            <w:tcW w:w="1131" w:type="dxa"/>
          </w:tcPr>
          <w:p w14:paraId="42B6A329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739E228D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14A06014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6792A59F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7FE8B41A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1D524681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78677C7B" w14:textId="77777777" w:rsidR="00B720A9" w:rsidRDefault="00B720A9">
            <w:pPr>
              <w:pStyle w:val="Compact"/>
            </w:pPr>
          </w:p>
        </w:tc>
      </w:tr>
      <w:tr w:rsidR="00B720A9" w14:paraId="194B4425" w14:textId="77777777" w:rsidTr="00415665">
        <w:tc>
          <w:tcPr>
            <w:tcW w:w="1131" w:type="dxa"/>
          </w:tcPr>
          <w:p w14:paraId="11E59D38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30CD33ED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B4DE8FC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06EFD5E1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39ECD368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D771F3D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6DF6348F" w14:textId="77777777" w:rsidR="00B720A9" w:rsidRDefault="00B720A9">
            <w:pPr>
              <w:pStyle w:val="Compact"/>
            </w:pPr>
          </w:p>
        </w:tc>
      </w:tr>
      <w:tr w:rsidR="00B720A9" w14:paraId="713A0091" w14:textId="77777777" w:rsidTr="00415665">
        <w:tc>
          <w:tcPr>
            <w:tcW w:w="1131" w:type="dxa"/>
          </w:tcPr>
          <w:p w14:paraId="7781EC05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E487EF1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E3AB898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3DC87F47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4FC79B63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37A10194" w14:textId="77777777" w:rsidR="00B720A9" w:rsidRDefault="00B720A9">
            <w:pPr>
              <w:pStyle w:val="Compact"/>
            </w:pPr>
          </w:p>
        </w:tc>
        <w:tc>
          <w:tcPr>
            <w:tcW w:w="1131" w:type="dxa"/>
          </w:tcPr>
          <w:p w14:paraId="36C651B9" w14:textId="77777777" w:rsidR="00B720A9" w:rsidRDefault="00B720A9">
            <w:pPr>
              <w:pStyle w:val="Compact"/>
            </w:pPr>
          </w:p>
        </w:tc>
      </w:tr>
    </w:tbl>
    <w:p w14:paraId="5934BD20" w14:textId="77777777" w:rsidR="00B720A9" w:rsidRDefault="002C4E14">
      <w:pPr>
        <w:pStyle w:val="Heading2"/>
      </w:pPr>
      <w:bookmarkStart w:id="3" w:name="phân-tích-chênh-lệch"/>
      <w:bookmarkEnd w:id="2"/>
      <w:r>
        <w:t>PHÂN TÍCH CHÊNH L</w:t>
      </w:r>
      <w:r>
        <w:t>Ệ</w:t>
      </w:r>
      <w:r>
        <w:t>CH</w:t>
      </w:r>
    </w:p>
    <w:p w14:paraId="5748579B" w14:textId="77777777" w:rsidR="00B720A9" w:rsidRDefault="002C4E14">
      <w:pPr>
        <w:pStyle w:val="Heading3"/>
      </w:pPr>
      <w:bookmarkStart w:id="4" w:name="tổng-hợp-chênh-lệch"/>
      <w:r>
        <w:t>1. T</w:t>
      </w:r>
      <w:r>
        <w:t>ổ</w:t>
      </w:r>
      <w:r>
        <w:t>ng h</w:t>
      </w:r>
      <w:r>
        <w:t>ợ</w:t>
      </w:r>
      <w:r>
        <w:t>p chênh l</w:t>
      </w:r>
      <w:r>
        <w:t>ệ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1127"/>
        <w:gridCol w:w="1656"/>
        <w:gridCol w:w="1037"/>
      </w:tblGrid>
      <w:tr w:rsidR="00B720A9" w14:paraId="5189DFC2" w14:textId="77777777" w:rsidTr="00415665">
        <w:tc>
          <w:tcPr>
            <w:tcW w:w="0" w:type="auto"/>
          </w:tcPr>
          <w:p w14:paraId="0D55AD21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2ADF79F8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A56F4A9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4F4E1DE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720A9" w14:paraId="21E6D966" w14:textId="77777777" w:rsidTr="00415665">
        <w:tc>
          <w:tcPr>
            <w:tcW w:w="0" w:type="auto"/>
          </w:tcPr>
          <w:p w14:paraId="3159F4B6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có, NH không</w:t>
            </w:r>
          </w:p>
        </w:tc>
        <w:tc>
          <w:tcPr>
            <w:tcW w:w="0" w:type="auto"/>
          </w:tcPr>
          <w:p w14:paraId="630DBEC9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215D089A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091FBEC9" w14:textId="77777777" w:rsidR="00B720A9" w:rsidRDefault="00B720A9">
            <w:pPr>
              <w:pStyle w:val="Compact"/>
            </w:pPr>
          </w:p>
        </w:tc>
      </w:tr>
      <w:tr w:rsidR="00B720A9" w14:paraId="112CC976" w14:textId="77777777" w:rsidTr="00415665">
        <w:tc>
          <w:tcPr>
            <w:tcW w:w="0" w:type="auto"/>
          </w:tcPr>
          <w:p w14:paraId="302ED042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lastRenderedPageBreak/>
              <w:t>NH có, 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không</w:t>
            </w:r>
          </w:p>
        </w:tc>
        <w:tc>
          <w:tcPr>
            <w:tcW w:w="0" w:type="auto"/>
          </w:tcPr>
          <w:p w14:paraId="0EF84248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65137083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35D03FCF" w14:textId="77777777" w:rsidR="00B720A9" w:rsidRDefault="00B720A9">
            <w:pPr>
              <w:pStyle w:val="Compact"/>
            </w:pPr>
          </w:p>
        </w:tc>
      </w:tr>
      <w:tr w:rsidR="00B720A9" w14:paraId="0EA5AFE0" w14:textId="77777777" w:rsidTr="00415665">
        <w:tc>
          <w:tcPr>
            <w:tcW w:w="0" w:type="auto"/>
          </w:tcPr>
          <w:p w14:paraId="7E395E7F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khác</w:t>
            </w:r>
          </w:p>
        </w:tc>
        <w:tc>
          <w:tcPr>
            <w:tcW w:w="0" w:type="auto"/>
          </w:tcPr>
          <w:p w14:paraId="79EB3BE6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5065D9DE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6E640877" w14:textId="77777777" w:rsidR="00B720A9" w:rsidRDefault="00B720A9">
            <w:pPr>
              <w:pStyle w:val="Compact"/>
            </w:pPr>
          </w:p>
        </w:tc>
      </w:tr>
      <w:tr w:rsidR="00B720A9" w14:paraId="71503970" w14:textId="77777777" w:rsidTr="00415665">
        <w:tc>
          <w:tcPr>
            <w:tcW w:w="0" w:type="auto"/>
          </w:tcPr>
          <w:p w14:paraId="0558D48F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Không rõ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BDF1D8F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797DC5D8" w14:textId="77777777" w:rsidR="00B720A9" w:rsidRDefault="00B720A9">
            <w:pPr>
              <w:pStyle w:val="Compact"/>
            </w:pPr>
          </w:p>
        </w:tc>
        <w:tc>
          <w:tcPr>
            <w:tcW w:w="0" w:type="auto"/>
          </w:tcPr>
          <w:p w14:paraId="691BF9EF" w14:textId="77777777" w:rsidR="00B720A9" w:rsidRDefault="00B720A9">
            <w:pPr>
              <w:pStyle w:val="Compact"/>
            </w:pPr>
          </w:p>
        </w:tc>
      </w:tr>
    </w:tbl>
    <w:p w14:paraId="2DB861F1" w14:textId="77777777" w:rsidR="00B720A9" w:rsidRDefault="002C4E14">
      <w:pPr>
        <w:pStyle w:val="Heading3"/>
      </w:pPr>
      <w:bookmarkStart w:id="5" w:name="xử-lý-chênh-lệch"/>
      <w:bookmarkEnd w:id="4"/>
      <w:r>
        <w:t>2. X</w:t>
      </w:r>
      <w:r>
        <w:t>ử</w:t>
      </w:r>
      <w:r>
        <w:t xml:space="preserve"> lý chênh l</w:t>
      </w:r>
      <w:r>
        <w:t>ệ</w:t>
      </w:r>
      <w:r>
        <w:t>ch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B720A9" w14:paraId="5C251FB6" w14:textId="77777777" w:rsidTr="00415665">
        <w:tc>
          <w:tcPr>
            <w:tcW w:w="1584" w:type="dxa"/>
          </w:tcPr>
          <w:p w14:paraId="159235E4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1584" w:type="dxa"/>
          </w:tcPr>
          <w:p w14:paraId="252A2F6A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1584" w:type="dxa"/>
          </w:tcPr>
          <w:p w14:paraId="5E69C934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584" w:type="dxa"/>
          </w:tcPr>
          <w:p w14:paraId="1B58A59C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2D623B8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720A9" w14:paraId="5B10EC26" w14:textId="77777777" w:rsidTr="00415665">
        <w:tc>
          <w:tcPr>
            <w:tcW w:w="1584" w:type="dxa"/>
          </w:tcPr>
          <w:p w14:paraId="173E691A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5052D812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15380B46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22154304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24B8A7FA" w14:textId="77777777" w:rsidR="00B720A9" w:rsidRDefault="00B720A9">
            <w:pPr>
              <w:pStyle w:val="Compact"/>
            </w:pPr>
          </w:p>
        </w:tc>
      </w:tr>
      <w:tr w:rsidR="00B720A9" w14:paraId="41FA8BC7" w14:textId="77777777" w:rsidTr="00415665">
        <w:tc>
          <w:tcPr>
            <w:tcW w:w="1584" w:type="dxa"/>
          </w:tcPr>
          <w:p w14:paraId="33404ED7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451D4A33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0FB453EE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14049D4B" w14:textId="77777777" w:rsidR="00B720A9" w:rsidRDefault="00B720A9">
            <w:pPr>
              <w:pStyle w:val="Compact"/>
            </w:pPr>
          </w:p>
        </w:tc>
        <w:tc>
          <w:tcPr>
            <w:tcW w:w="1584" w:type="dxa"/>
          </w:tcPr>
          <w:p w14:paraId="1012F2D5" w14:textId="77777777" w:rsidR="00B720A9" w:rsidRDefault="00B720A9">
            <w:pPr>
              <w:pStyle w:val="Compact"/>
            </w:pPr>
          </w:p>
        </w:tc>
      </w:tr>
    </w:tbl>
    <w:p w14:paraId="43D12630" w14:textId="77777777" w:rsidR="00B720A9" w:rsidRDefault="002C4E14">
      <w:pPr>
        <w:pStyle w:val="Heading2"/>
      </w:pPr>
      <w:bookmarkStart w:id="6" w:name="kết-luận"/>
      <w:bookmarkEnd w:id="3"/>
      <w:bookmarkEnd w:id="5"/>
      <w:r>
        <w:t>K</w:t>
      </w:r>
      <w:r>
        <w:t>Ế</w:t>
      </w:r>
      <w:r>
        <w:t>T LU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1037"/>
      </w:tblGrid>
      <w:tr w:rsidR="00B720A9" w14:paraId="5E4EF5E1" w14:textId="77777777" w:rsidTr="00415665">
        <w:tc>
          <w:tcPr>
            <w:tcW w:w="0" w:type="auto"/>
          </w:tcPr>
          <w:p w14:paraId="49B2D18F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C1E37C8" w14:textId="77777777" w:rsidR="00B720A9" w:rsidRDefault="002C4E1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720A9" w14:paraId="60292827" w14:textId="77777777" w:rsidTr="00415665">
        <w:tc>
          <w:tcPr>
            <w:tcW w:w="0" w:type="auto"/>
          </w:tcPr>
          <w:p w14:paraId="163BAD41" w14:textId="77777777" w:rsidR="00B720A9" w:rsidRDefault="002C4E1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soát kh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100%</w:t>
            </w:r>
          </w:p>
        </w:tc>
        <w:tc>
          <w:tcPr>
            <w:tcW w:w="0" w:type="auto"/>
          </w:tcPr>
          <w:p w14:paraId="0A725B67" w14:textId="77777777" w:rsidR="00B720A9" w:rsidRDefault="00B720A9">
            <w:pPr>
              <w:pStyle w:val="Compact"/>
            </w:pPr>
          </w:p>
        </w:tc>
      </w:tr>
      <w:tr w:rsidR="00B720A9" w14:paraId="14F462B7" w14:textId="77777777" w:rsidTr="00415665">
        <w:tc>
          <w:tcPr>
            <w:tcW w:w="0" w:type="auto"/>
          </w:tcPr>
          <w:p w14:paraId="25F640AD" w14:textId="77777777" w:rsidR="00B720A9" w:rsidRDefault="002C4E1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Có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- Đã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31C04E3" w14:textId="77777777" w:rsidR="00B720A9" w:rsidRDefault="00B720A9">
            <w:pPr>
              <w:pStyle w:val="Compact"/>
            </w:pPr>
          </w:p>
        </w:tc>
      </w:tr>
      <w:tr w:rsidR="00B720A9" w14:paraId="4C5F3776" w14:textId="77777777" w:rsidTr="00415665">
        <w:tc>
          <w:tcPr>
            <w:tcW w:w="0" w:type="auto"/>
          </w:tcPr>
          <w:p w14:paraId="7E7BCFD5" w14:textId="77777777" w:rsidR="00B720A9" w:rsidRDefault="002C4E1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Có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- Đang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6EE117E9" w14:textId="77777777" w:rsidR="00B720A9" w:rsidRDefault="00B720A9">
            <w:pPr>
              <w:pStyle w:val="Compact"/>
            </w:pPr>
          </w:p>
        </w:tc>
      </w:tr>
    </w:tbl>
    <w:p w14:paraId="7BDF8068" w14:textId="77777777" w:rsidR="00B720A9" w:rsidRDefault="002C4E14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484E0E1E" w14:textId="77777777" w:rsidR="00B720A9" w:rsidRDefault="002C4E14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58063F2" w14:textId="77777777" w:rsidR="00B720A9" w:rsidRDefault="002C4E1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9872CF4" w14:textId="77777777" w:rsidR="00B720A9" w:rsidRDefault="002C4E14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1D4782A" w14:textId="77777777" w:rsidR="00B720A9" w:rsidRDefault="002C4E1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F12AFD6" w14:textId="77777777" w:rsidR="00B720A9" w:rsidRDefault="002C4E14">
      <w:r>
        <w:pict w14:anchorId="751E0132">
          <v:rect id="_x0000_i1026" style="width:0;height:1.5pt" o:hralign="center" o:hrstd="t" o:hr="t"/>
        </w:pict>
      </w:r>
    </w:p>
    <w:p w14:paraId="4AF070A5" w14:textId="77777777" w:rsidR="00B720A9" w:rsidRDefault="002C4E14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</w:t>
      </w:r>
      <w:r>
        <w:t>ả</w:t>
      </w:r>
      <w:r>
        <w:t>ng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tháng và trình BGH.</w:t>
      </w:r>
      <w:bookmarkEnd w:id="0"/>
      <w:bookmarkEnd w:id="7"/>
      <w:bookmarkEnd w:id="9"/>
    </w:p>
    <w:sectPr w:rsidR="00B720A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606E" w14:textId="77777777" w:rsidR="002C4E14" w:rsidRDefault="002C4E14" w:rsidP="00415665">
      <w:pPr>
        <w:spacing w:line="240" w:lineRule="auto"/>
      </w:pPr>
      <w:r>
        <w:separator/>
      </w:r>
    </w:p>
  </w:endnote>
  <w:endnote w:type="continuationSeparator" w:id="0">
    <w:p w14:paraId="4A0EDFE5" w14:textId="77777777" w:rsidR="002C4E14" w:rsidRDefault="002C4E14" w:rsidP="00415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21129" w14:textId="77777777" w:rsidR="002C4E14" w:rsidRDefault="002C4E14" w:rsidP="00415665">
      <w:pPr>
        <w:spacing w:line="240" w:lineRule="auto"/>
      </w:pPr>
      <w:r>
        <w:separator/>
      </w:r>
    </w:p>
  </w:footnote>
  <w:footnote w:type="continuationSeparator" w:id="0">
    <w:p w14:paraId="7CE9BE04" w14:textId="77777777" w:rsidR="002C4E14" w:rsidRDefault="002C4E14" w:rsidP="00415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CD0E2" w14:textId="77777777" w:rsidR="00415665" w:rsidRPr="00A33244" w:rsidRDefault="0041566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7A653C7" wp14:editId="72E8E5D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DEB44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5FE63FD" w14:textId="77777777" w:rsidR="00415665" w:rsidRDefault="004156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E05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0A9"/>
    <w:rsid w:val="002C4E14"/>
    <w:rsid w:val="00415665"/>
    <w:rsid w:val="00B7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DD1EDC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566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566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566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1566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1566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1566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1566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1566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6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6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1566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1566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566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566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6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156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66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156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665"/>
    <w:rPr>
      <w:rFonts w:ascii="Times New Roman" w:hAnsi="Times New Roman"/>
      <w:szCs w:val="22"/>
    </w:rPr>
  </w:style>
  <w:style w:type="character" w:styleId="Emphasis">
    <w:name w:val="Emphasis"/>
    <w:rsid w:val="0041566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1566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1566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1566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156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