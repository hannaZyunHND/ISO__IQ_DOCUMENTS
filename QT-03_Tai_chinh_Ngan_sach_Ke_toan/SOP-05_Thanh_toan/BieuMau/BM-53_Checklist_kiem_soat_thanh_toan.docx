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F2A2" w14:textId="77777777" w:rsidR="002D138F" w:rsidRDefault="00E3568E" w:rsidP="00FD7AA0">
      <w:pPr>
        <w:pStyle w:val="Title"/>
      </w:pPr>
      <w:bookmarkStart w:id="0" w:name="bm-53-checklist-kiểm-soát-thanh-toán"/>
      <w:r>
        <w:t>BM-53: CHECKLIST KI</w:t>
      </w:r>
      <w:r>
        <w:t>Ể</w:t>
      </w:r>
      <w:r>
        <w:t>M SOÁT THANH TOÁN</w:t>
      </w:r>
    </w:p>
    <w:p w14:paraId="072AF63D" w14:textId="77777777" w:rsidR="002D138F" w:rsidRDefault="00E3568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6353D48" w14:textId="77777777" w:rsidR="002D138F" w:rsidRDefault="00E3568E">
      <w:r>
        <w:pict w14:anchorId="6005C4DC">
          <v:rect id="_x0000_i1025" style="width:0;height:1.5pt" o:hralign="center" o:hrstd="t" o:hr="t"/>
        </w:pict>
      </w:r>
    </w:p>
    <w:p w14:paraId="137CB2B3" w14:textId="77777777" w:rsidR="002D138F" w:rsidRDefault="00E3568E">
      <w:pPr>
        <w:pStyle w:val="Heading2"/>
      </w:pPr>
      <w:bookmarkStart w:id="1" w:name="thông-tin-checklist"/>
      <w:r>
        <w:t>THÔNG TIN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157"/>
      </w:tblGrid>
      <w:tr w:rsidR="002D138F" w14:paraId="1C4F7D69" w14:textId="77777777" w:rsidTr="00FD7AA0">
        <w:tc>
          <w:tcPr>
            <w:tcW w:w="0" w:type="auto"/>
          </w:tcPr>
          <w:p w14:paraId="31E031B4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0DF9478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D138F" w14:paraId="6E530314" w14:textId="77777777" w:rsidTr="00FD7AA0">
        <w:tc>
          <w:tcPr>
            <w:tcW w:w="0" w:type="auto"/>
          </w:tcPr>
          <w:p w14:paraId="308AF95E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Ngày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soát</w:t>
            </w:r>
          </w:p>
        </w:tc>
        <w:tc>
          <w:tcPr>
            <w:tcW w:w="0" w:type="auto"/>
          </w:tcPr>
          <w:p w14:paraId="5E8D506B" w14:textId="77777777" w:rsidR="002D138F" w:rsidRDefault="002D138F">
            <w:pPr>
              <w:pStyle w:val="Compact"/>
            </w:pPr>
          </w:p>
        </w:tc>
      </w:tr>
      <w:tr w:rsidR="002D138F" w14:paraId="38F12842" w14:textId="77777777" w:rsidTr="00FD7AA0">
        <w:tc>
          <w:tcPr>
            <w:tcW w:w="0" w:type="auto"/>
          </w:tcPr>
          <w:p w14:paraId="01AA157F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soát</w:t>
            </w:r>
          </w:p>
        </w:tc>
        <w:tc>
          <w:tcPr>
            <w:tcW w:w="0" w:type="auto"/>
          </w:tcPr>
          <w:p w14:paraId="75076D18" w14:textId="77777777" w:rsidR="002D138F" w:rsidRDefault="002D138F">
            <w:pPr>
              <w:pStyle w:val="Compact"/>
            </w:pPr>
          </w:p>
        </w:tc>
      </w:tr>
      <w:tr w:rsidR="002D138F" w14:paraId="444EDE37" w14:textId="77777777" w:rsidTr="00FD7AA0">
        <w:tc>
          <w:tcPr>
            <w:tcW w:w="0" w:type="auto"/>
          </w:tcPr>
          <w:p w14:paraId="16A238A2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8634B5B" w14:textId="77777777" w:rsidR="002D138F" w:rsidRDefault="002D138F">
            <w:pPr>
              <w:pStyle w:val="Compact"/>
            </w:pPr>
          </w:p>
        </w:tc>
      </w:tr>
    </w:tbl>
    <w:p w14:paraId="20AFBCFF" w14:textId="77777777" w:rsidR="002D138F" w:rsidRDefault="00E3568E">
      <w:pPr>
        <w:pStyle w:val="Heading2"/>
      </w:pPr>
      <w:bookmarkStart w:id="2" w:name="checklist-kiểm-soát"/>
      <w:bookmarkEnd w:id="1"/>
      <w:r>
        <w:t>CHECKLIST KI</w:t>
      </w:r>
      <w:r>
        <w:t>Ể</w:t>
      </w:r>
      <w:r>
        <w:t>M SOÁT</w:t>
      </w:r>
    </w:p>
    <w:p w14:paraId="10F25463" w14:textId="77777777" w:rsidR="002D138F" w:rsidRDefault="00E3568E">
      <w:pPr>
        <w:pStyle w:val="Heading3"/>
      </w:pPr>
      <w:bookmarkStart w:id="3" w:name="kiểm-soát-đầu-vào-6-tiêu-chí"/>
      <w:r>
        <w:t>1. Ki</w:t>
      </w:r>
      <w:r>
        <w:t>ể</w:t>
      </w:r>
      <w:r>
        <w:t>m soát đ</w:t>
      </w:r>
      <w:r>
        <w:t>ầ</w:t>
      </w:r>
      <w:r>
        <w:t>u vào (6 tiêu chí)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650"/>
        <w:gridCol w:w="1037"/>
      </w:tblGrid>
      <w:tr w:rsidR="002D138F" w14:paraId="69CC0872" w14:textId="77777777" w:rsidTr="00FD7AA0">
        <w:tc>
          <w:tcPr>
            <w:tcW w:w="0" w:type="auto"/>
          </w:tcPr>
          <w:p w14:paraId="3B9C13F6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DB68E78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F848416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138F" w14:paraId="39B6EAFC" w14:textId="77777777" w:rsidTr="00FD7AA0">
        <w:tc>
          <w:tcPr>
            <w:tcW w:w="0" w:type="auto"/>
          </w:tcPr>
          <w:p w14:paraId="536CF00E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1.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pháp</w:t>
            </w:r>
          </w:p>
        </w:tc>
        <w:tc>
          <w:tcPr>
            <w:tcW w:w="0" w:type="auto"/>
          </w:tcPr>
          <w:p w14:paraId="15421F7B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24BE75B8" w14:textId="77777777" w:rsidR="002D138F" w:rsidRDefault="002D138F">
            <w:pPr>
              <w:pStyle w:val="Compact"/>
            </w:pPr>
          </w:p>
        </w:tc>
      </w:tr>
      <w:tr w:rsidR="002D138F" w14:paraId="5F0F7A49" w14:textId="77777777" w:rsidTr="00FD7AA0">
        <w:tc>
          <w:tcPr>
            <w:tcW w:w="0" w:type="auto"/>
          </w:tcPr>
          <w:p w14:paraId="3961A8E7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2.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lý</w:t>
            </w:r>
          </w:p>
        </w:tc>
        <w:tc>
          <w:tcPr>
            <w:tcW w:w="0" w:type="auto"/>
          </w:tcPr>
          <w:p w14:paraId="72997A36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04F250B9" w14:textId="77777777" w:rsidR="002D138F" w:rsidRDefault="002D138F">
            <w:pPr>
              <w:pStyle w:val="Compact"/>
            </w:pPr>
          </w:p>
        </w:tc>
      </w:tr>
      <w:tr w:rsidR="002D138F" w14:paraId="786B76A1" w14:textId="77777777" w:rsidTr="00FD7AA0">
        <w:tc>
          <w:tcPr>
            <w:tcW w:w="0" w:type="auto"/>
          </w:tcPr>
          <w:p w14:paraId="6FD31B62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3.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10CE68C7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59965C9A" w14:textId="77777777" w:rsidR="002D138F" w:rsidRDefault="002D138F">
            <w:pPr>
              <w:pStyle w:val="Compact"/>
            </w:pPr>
          </w:p>
        </w:tc>
      </w:tr>
      <w:tr w:rsidR="002D138F" w14:paraId="7CE2C9BF" w14:textId="77777777" w:rsidTr="00FD7AA0">
        <w:tc>
          <w:tcPr>
            <w:tcW w:w="0" w:type="auto"/>
          </w:tcPr>
          <w:p w14:paraId="4DB2F3E7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4.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6543B0AB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70DD8276" w14:textId="77777777" w:rsidR="002D138F" w:rsidRDefault="002D138F">
            <w:pPr>
              <w:pStyle w:val="Compact"/>
            </w:pPr>
          </w:p>
        </w:tc>
      </w:tr>
      <w:tr w:rsidR="002D138F" w14:paraId="5B8DE63F" w14:textId="77777777" w:rsidTr="00FD7AA0">
        <w:tc>
          <w:tcPr>
            <w:tcW w:w="0" w:type="auto"/>
          </w:tcPr>
          <w:p w14:paraId="23629F59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5.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987CFA8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0A362DF6" w14:textId="77777777" w:rsidR="002D138F" w:rsidRDefault="002D138F">
            <w:pPr>
              <w:pStyle w:val="Compact"/>
            </w:pPr>
          </w:p>
        </w:tc>
      </w:tr>
      <w:tr w:rsidR="002D138F" w14:paraId="21209E34" w14:textId="77777777" w:rsidTr="00FD7AA0">
        <w:tc>
          <w:tcPr>
            <w:tcW w:w="0" w:type="auto"/>
          </w:tcPr>
          <w:p w14:paraId="6DC6DB59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6. Ngân sách</w:t>
            </w:r>
          </w:p>
        </w:tc>
        <w:tc>
          <w:tcPr>
            <w:tcW w:w="0" w:type="auto"/>
          </w:tcPr>
          <w:p w14:paraId="00D9C4B8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3D5C8329" w14:textId="77777777" w:rsidR="002D138F" w:rsidRDefault="002D138F">
            <w:pPr>
              <w:pStyle w:val="Compact"/>
            </w:pPr>
          </w:p>
        </w:tc>
      </w:tr>
    </w:tbl>
    <w:p w14:paraId="7B61FBD1" w14:textId="77777777" w:rsidR="002D138F" w:rsidRDefault="00E3568E">
      <w:pPr>
        <w:pStyle w:val="Heading3"/>
      </w:pPr>
      <w:bookmarkStart w:id="4" w:name="đối-chiếu-chéo"/>
      <w:bookmarkEnd w:id="3"/>
      <w:r>
        <w:t>2. Đ</w:t>
      </w:r>
      <w:r>
        <w:t>ố</w:t>
      </w:r>
      <w:r>
        <w:t>i chi</w:t>
      </w:r>
      <w:r>
        <w:t>ế</w:t>
      </w:r>
      <w:r>
        <w:t>u chéo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7"/>
        <w:gridCol w:w="2550"/>
        <w:gridCol w:w="1037"/>
      </w:tblGrid>
      <w:tr w:rsidR="002D138F" w14:paraId="51D22DB2" w14:textId="77777777" w:rsidTr="00FD7AA0">
        <w:tc>
          <w:tcPr>
            <w:tcW w:w="0" w:type="auto"/>
          </w:tcPr>
          <w:p w14:paraId="79067357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783B889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34B10D9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138F" w14:paraId="7308AD52" w14:textId="77777777" w:rsidTr="00FD7AA0">
        <w:tc>
          <w:tcPr>
            <w:tcW w:w="0" w:type="auto"/>
          </w:tcPr>
          <w:p w14:paraId="072FEFD7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Hóa đơn vs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510CD57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0A27254" w14:textId="77777777" w:rsidR="002D138F" w:rsidRDefault="002D138F">
            <w:pPr>
              <w:pStyle w:val="Compact"/>
            </w:pPr>
          </w:p>
        </w:tc>
      </w:tr>
      <w:tr w:rsidR="002D138F" w14:paraId="5051B06D" w14:textId="77777777" w:rsidTr="00FD7AA0">
        <w:tc>
          <w:tcPr>
            <w:tcW w:w="0" w:type="auto"/>
          </w:tcPr>
          <w:p w14:paraId="2EEE1475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Hóa đơn vs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E93A0A5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0086D979" w14:textId="77777777" w:rsidR="002D138F" w:rsidRDefault="002D138F">
            <w:pPr>
              <w:pStyle w:val="Compact"/>
            </w:pPr>
          </w:p>
        </w:tc>
      </w:tr>
      <w:tr w:rsidR="002D138F" w14:paraId="764BB32F" w14:textId="77777777" w:rsidTr="00FD7AA0">
        <w:tc>
          <w:tcPr>
            <w:tcW w:w="0" w:type="auto"/>
          </w:tcPr>
          <w:p w14:paraId="68EA2BA6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Hóa đơn vs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thu</w:t>
            </w:r>
          </w:p>
        </w:tc>
        <w:tc>
          <w:tcPr>
            <w:tcW w:w="0" w:type="auto"/>
          </w:tcPr>
          <w:p w14:paraId="7A9973BD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6BFA2433" w14:textId="77777777" w:rsidR="002D138F" w:rsidRDefault="002D138F">
            <w:pPr>
              <w:pStyle w:val="Compact"/>
            </w:pPr>
          </w:p>
        </w:tc>
      </w:tr>
      <w:tr w:rsidR="002D138F" w14:paraId="2F6DD528" w14:textId="77777777" w:rsidTr="00FD7AA0">
        <w:tc>
          <w:tcPr>
            <w:tcW w:w="0" w:type="auto"/>
          </w:tcPr>
          <w:p w14:paraId="5125F940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vs Ngân sách</w:t>
            </w:r>
          </w:p>
        </w:tc>
        <w:tc>
          <w:tcPr>
            <w:tcW w:w="0" w:type="auto"/>
          </w:tcPr>
          <w:p w14:paraId="38D7EABC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t>ớ</w:t>
            </w:r>
            <w:r>
              <w:t xml:space="preserve">p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4E550A02" w14:textId="77777777" w:rsidR="002D138F" w:rsidRDefault="002D138F">
            <w:pPr>
              <w:pStyle w:val="Compact"/>
            </w:pPr>
          </w:p>
        </w:tc>
      </w:tr>
    </w:tbl>
    <w:p w14:paraId="23971E9F" w14:textId="77777777" w:rsidR="002D138F" w:rsidRDefault="00E3568E">
      <w:pPr>
        <w:pStyle w:val="Heading3"/>
      </w:pPr>
      <w:bookmarkStart w:id="5" w:name="kiểm-soát-phê-duyệt"/>
      <w:bookmarkEnd w:id="4"/>
      <w:r>
        <w:t>3. Ki</w:t>
      </w:r>
      <w:r>
        <w:t>ể</w:t>
      </w:r>
      <w:r>
        <w:t>m soát phê duy</w:t>
      </w:r>
      <w:r>
        <w:t>ệ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070"/>
        <w:gridCol w:w="1037"/>
      </w:tblGrid>
      <w:tr w:rsidR="002D138F" w14:paraId="0BF30787" w14:textId="77777777" w:rsidTr="00FD7AA0">
        <w:tc>
          <w:tcPr>
            <w:tcW w:w="0" w:type="auto"/>
          </w:tcPr>
          <w:p w14:paraId="777E915A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D9B107F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50D4BA11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138F" w14:paraId="62088B58" w14:textId="77777777" w:rsidTr="00FD7AA0">
        <w:tc>
          <w:tcPr>
            <w:tcW w:w="0" w:type="auto"/>
          </w:tcPr>
          <w:p w14:paraId="0574885C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Đúng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29FDB61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29B00DA7" w14:textId="77777777" w:rsidR="002D138F" w:rsidRDefault="002D138F">
            <w:pPr>
              <w:pStyle w:val="Compact"/>
            </w:pPr>
          </w:p>
        </w:tc>
      </w:tr>
      <w:tr w:rsidR="002D138F" w14:paraId="5B9DEF17" w14:textId="77777777" w:rsidTr="00FD7AA0">
        <w:tc>
          <w:tcPr>
            <w:tcW w:w="0" w:type="auto"/>
          </w:tcPr>
          <w:p w14:paraId="7CD69A56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Đúng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FEBE09C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271494D1" w14:textId="77777777" w:rsidR="002D138F" w:rsidRDefault="002D138F">
            <w:pPr>
              <w:pStyle w:val="Compact"/>
            </w:pPr>
          </w:p>
        </w:tc>
      </w:tr>
      <w:tr w:rsidR="002D138F" w14:paraId="76955764" w14:textId="77777777" w:rsidTr="00FD7AA0">
        <w:tc>
          <w:tcPr>
            <w:tcW w:w="0" w:type="auto"/>
          </w:tcPr>
          <w:p w14:paraId="54EA250A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359BC8C0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3471389B" w14:textId="77777777" w:rsidR="002D138F" w:rsidRDefault="002D138F">
            <w:pPr>
              <w:pStyle w:val="Compact"/>
            </w:pPr>
          </w:p>
        </w:tc>
      </w:tr>
    </w:tbl>
    <w:p w14:paraId="5A46834C" w14:textId="77777777" w:rsidR="002D138F" w:rsidRDefault="00E3568E">
      <w:pPr>
        <w:pStyle w:val="Heading3"/>
      </w:pPr>
      <w:bookmarkStart w:id="6" w:name="kiểm-soát-chi-tiền"/>
      <w:bookmarkEnd w:id="5"/>
      <w:r>
        <w:t>4. Ki</w:t>
      </w:r>
      <w:r>
        <w:t>ể</w:t>
      </w:r>
      <w:r>
        <w:t>m soát chi ti</w:t>
      </w:r>
      <w:r>
        <w:t>ề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777"/>
        <w:gridCol w:w="1037"/>
      </w:tblGrid>
      <w:tr w:rsidR="002D138F" w14:paraId="3596E74E" w14:textId="77777777" w:rsidTr="00FD7AA0">
        <w:tc>
          <w:tcPr>
            <w:tcW w:w="0" w:type="auto"/>
          </w:tcPr>
          <w:p w14:paraId="5E27F112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D58200C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8D24466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138F" w14:paraId="0A46809E" w14:textId="77777777" w:rsidTr="00FD7AA0">
        <w:tc>
          <w:tcPr>
            <w:tcW w:w="0" w:type="auto"/>
          </w:tcPr>
          <w:p w14:paraId="793464B0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đúng</w:t>
            </w:r>
          </w:p>
        </w:tc>
        <w:tc>
          <w:tcPr>
            <w:tcW w:w="0" w:type="auto"/>
          </w:tcPr>
          <w:p w14:paraId="6A07AD78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4396C669" w14:textId="77777777" w:rsidR="002D138F" w:rsidRDefault="002D138F">
            <w:pPr>
              <w:pStyle w:val="Compact"/>
            </w:pPr>
          </w:p>
        </w:tc>
      </w:tr>
      <w:tr w:rsidR="002D138F" w14:paraId="563A97E7" w14:textId="77777777" w:rsidTr="00FD7AA0">
        <w:tc>
          <w:tcPr>
            <w:tcW w:w="0" w:type="auto"/>
          </w:tcPr>
          <w:p w14:paraId="4DC0D20A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đúng</w:t>
            </w:r>
          </w:p>
        </w:tc>
        <w:tc>
          <w:tcPr>
            <w:tcW w:w="0" w:type="auto"/>
          </w:tcPr>
          <w:p w14:paraId="79469CA6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Đúng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Sai</w:t>
            </w:r>
          </w:p>
        </w:tc>
        <w:tc>
          <w:tcPr>
            <w:tcW w:w="0" w:type="auto"/>
          </w:tcPr>
          <w:p w14:paraId="24F49666" w14:textId="77777777" w:rsidR="002D138F" w:rsidRDefault="002D138F">
            <w:pPr>
              <w:pStyle w:val="Compact"/>
            </w:pPr>
          </w:p>
        </w:tc>
      </w:tr>
      <w:tr w:rsidR="002D138F" w14:paraId="08A8D861" w14:textId="77777777" w:rsidTr="00FD7AA0">
        <w:tc>
          <w:tcPr>
            <w:tcW w:w="0" w:type="auto"/>
          </w:tcPr>
          <w:p w14:paraId="20E25262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CMND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257F4ECC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1FFEAFBE" w14:textId="77777777" w:rsidR="002D138F" w:rsidRDefault="002D138F">
            <w:pPr>
              <w:pStyle w:val="Compact"/>
            </w:pPr>
          </w:p>
        </w:tc>
      </w:tr>
    </w:tbl>
    <w:p w14:paraId="5081B83C" w14:textId="77777777" w:rsidR="002D138F" w:rsidRDefault="00E3568E">
      <w:pPr>
        <w:pStyle w:val="Heading2"/>
      </w:pPr>
      <w:bookmarkStart w:id="7" w:name="kết-luận"/>
      <w:bookmarkEnd w:id="2"/>
      <w:bookmarkEnd w:id="6"/>
      <w:r>
        <w:t>K</w:t>
      </w:r>
      <w:r>
        <w:t>Ế</w:t>
      </w:r>
      <w:r>
        <w:t>T LU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1"/>
        <w:gridCol w:w="1037"/>
      </w:tblGrid>
      <w:tr w:rsidR="002D138F" w14:paraId="5FBC74B4" w14:textId="77777777" w:rsidTr="00FD7AA0">
        <w:tc>
          <w:tcPr>
            <w:tcW w:w="0" w:type="auto"/>
          </w:tcPr>
          <w:p w14:paraId="1B85BC14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48CFC6A" w14:textId="77777777" w:rsidR="002D138F" w:rsidRDefault="00E356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138F" w14:paraId="297B0F45" w14:textId="77777777" w:rsidTr="00FD7AA0">
        <w:tc>
          <w:tcPr>
            <w:tcW w:w="0" w:type="auto"/>
          </w:tcPr>
          <w:p w14:paraId="5BD60384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Cho phép thanh toán</w:t>
            </w:r>
          </w:p>
        </w:tc>
        <w:tc>
          <w:tcPr>
            <w:tcW w:w="0" w:type="auto"/>
          </w:tcPr>
          <w:p w14:paraId="3C51CEE6" w14:textId="77777777" w:rsidR="002D138F" w:rsidRDefault="002D138F">
            <w:pPr>
              <w:pStyle w:val="Compact"/>
            </w:pPr>
          </w:p>
        </w:tc>
      </w:tr>
      <w:tr w:rsidR="002D138F" w14:paraId="6A9E075B" w14:textId="77777777" w:rsidTr="00FD7AA0">
        <w:tc>
          <w:tcPr>
            <w:tcW w:w="0" w:type="auto"/>
          </w:tcPr>
          <w:p w14:paraId="71058901" w14:textId="77777777" w:rsidR="002D138F" w:rsidRDefault="00E3568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thanh toán</w:t>
            </w:r>
          </w:p>
        </w:tc>
        <w:tc>
          <w:tcPr>
            <w:tcW w:w="0" w:type="auto"/>
          </w:tcPr>
          <w:p w14:paraId="7C65DB61" w14:textId="77777777" w:rsidR="002D138F" w:rsidRDefault="002D138F">
            <w:pPr>
              <w:pStyle w:val="Compact"/>
            </w:pPr>
          </w:p>
        </w:tc>
      </w:tr>
    </w:tbl>
    <w:p w14:paraId="4B8D1649" w14:textId="77777777" w:rsidR="002D138F" w:rsidRDefault="00E3568E">
      <w:pPr>
        <w:pStyle w:val="Heading2"/>
      </w:pPr>
      <w:bookmarkStart w:id="8" w:name="xác-nhận"/>
      <w:bookmarkEnd w:id="7"/>
      <w:r>
        <w:t>XÁC NH</w:t>
      </w:r>
      <w:r>
        <w:t>Ậ</w:t>
      </w:r>
      <w:r>
        <w:t>N</w:t>
      </w:r>
    </w:p>
    <w:p w14:paraId="7E9CBB64" w14:textId="77777777" w:rsidR="002D138F" w:rsidRDefault="00E3568E">
      <w:pPr>
        <w:pStyle w:val="Heading3"/>
      </w:pPr>
      <w:bookmarkStart w:id="9" w:name="người-kiểm-soát"/>
      <w:r>
        <w:t>Ngư</w:t>
      </w:r>
      <w:r>
        <w:t>ờ</w:t>
      </w:r>
      <w:r>
        <w:t>i ki</w:t>
      </w:r>
      <w:r>
        <w:t>ể</w:t>
      </w:r>
      <w:r>
        <w:t>m soát:</w:t>
      </w:r>
    </w:p>
    <w:p w14:paraId="5DCDF977" w14:textId="77777777" w:rsidR="002D138F" w:rsidRDefault="00E3568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1E83A19" w14:textId="77777777" w:rsidR="002D138F" w:rsidRDefault="00E3568E">
      <w:r>
        <w:pict w14:anchorId="585E1B90">
          <v:rect id="_x0000_i1026" style="width:0;height:1.5pt" o:hralign="center" o:hrstd="t" o:hr="t"/>
        </w:pict>
      </w:r>
    </w:p>
    <w:p w14:paraId="0509B231" w14:textId="77777777" w:rsidR="002D138F" w:rsidRDefault="00E3568E">
      <w:pPr>
        <w:pStyle w:val="FirstParagraph"/>
      </w:pPr>
      <w:r>
        <w:rPr>
          <w:b/>
          <w:bCs/>
        </w:rPr>
        <w:t>Ghi chú:</w:t>
      </w:r>
      <w:r>
        <w:t xml:space="preserve"> Checklist này c</w:t>
      </w:r>
      <w:r>
        <w:t>ầ</w:t>
      </w:r>
      <w:r>
        <w:t>n đư</w:t>
      </w:r>
      <w:r>
        <w:t>ợ</w:t>
      </w:r>
      <w:r>
        <w:t>c lưu cùng v</w:t>
      </w:r>
      <w:r>
        <w:t>ớ</w:t>
      </w:r>
      <w:r>
        <w:t>i ch</w:t>
      </w:r>
      <w:r>
        <w:t>ứ</w:t>
      </w:r>
      <w:r>
        <w:t>ng t</w:t>
      </w:r>
      <w:r>
        <w:t>ừ</w:t>
      </w:r>
      <w:r>
        <w:t xml:space="preserve"> thanh toán.</w:t>
      </w:r>
      <w:bookmarkEnd w:id="0"/>
      <w:bookmarkEnd w:id="8"/>
      <w:bookmarkEnd w:id="9"/>
    </w:p>
    <w:sectPr w:rsidR="002D138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A68E1" w14:textId="77777777" w:rsidR="00E3568E" w:rsidRDefault="00E3568E" w:rsidP="00FD7AA0">
      <w:pPr>
        <w:spacing w:line="240" w:lineRule="auto"/>
      </w:pPr>
      <w:r>
        <w:separator/>
      </w:r>
    </w:p>
  </w:endnote>
  <w:endnote w:type="continuationSeparator" w:id="0">
    <w:p w14:paraId="44107CBB" w14:textId="77777777" w:rsidR="00E3568E" w:rsidRDefault="00E3568E" w:rsidP="00FD7A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0247F" w14:textId="77777777" w:rsidR="00E3568E" w:rsidRDefault="00E3568E" w:rsidP="00FD7AA0">
      <w:pPr>
        <w:spacing w:line="240" w:lineRule="auto"/>
      </w:pPr>
      <w:r>
        <w:separator/>
      </w:r>
    </w:p>
  </w:footnote>
  <w:footnote w:type="continuationSeparator" w:id="0">
    <w:p w14:paraId="6A14A9E1" w14:textId="77777777" w:rsidR="00E3568E" w:rsidRDefault="00E3568E" w:rsidP="00FD7A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8BFA7" w14:textId="77777777" w:rsidR="00FD7AA0" w:rsidRPr="00A33244" w:rsidRDefault="00FD7AA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9CD3797" wp14:editId="50DA987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E3671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AE2B345" w14:textId="77777777" w:rsidR="00FD7AA0" w:rsidRDefault="00FD7A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E2E28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38F"/>
    <w:rsid w:val="002D138F"/>
    <w:rsid w:val="00E3568E"/>
    <w:rsid w:val="00FD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6F682A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7AA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D7AA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D7AA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D7AA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D7AA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D7AA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D7AA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D7AA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A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A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D7AA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D7AA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7AA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AA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A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D7A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AA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D7A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AA0"/>
    <w:rPr>
      <w:rFonts w:ascii="Times New Roman" w:hAnsi="Times New Roman"/>
      <w:szCs w:val="22"/>
    </w:rPr>
  </w:style>
  <w:style w:type="character" w:styleId="Emphasis">
    <w:name w:val="Emphasis"/>
    <w:rsid w:val="00FD7AA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D7AA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D7AA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D7AA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D7A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