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CDBB9" w14:textId="77777777" w:rsidR="005A465B" w:rsidRDefault="006B7550" w:rsidP="00B77F0B">
      <w:pPr>
        <w:pStyle w:val="Title"/>
      </w:pPr>
      <w:bookmarkStart w:id="0" w:name="bm-52-sổ-theo-dõi-chứng-từ"/>
      <w:r>
        <w:t>BM-52: S</w:t>
      </w:r>
      <w:r>
        <w:t>Ổ</w:t>
      </w:r>
      <w:r>
        <w:t xml:space="preserve"> THEO DÕI CH</w:t>
      </w:r>
      <w:r>
        <w:t>Ứ</w:t>
      </w:r>
      <w:r>
        <w:t>NG T</w:t>
      </w:r>
      <w:r>
        <w:t>Ừ</w:t>
      </w:r>
    </w:p>
    <w:p w14:paraId="2C36117D" w14:textId="77777777" w:rsidR="005A465B" w:rsidRDefault="006B7550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QT-03-SOP-05-BM-52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149B49D" w14:textId="77777777" w:rsidR="005A465B" w:rsidRDefault="006B7550">
      <w:r>
        <w:pict w14:anchorId="52B632CB">
          <v:rect id="_x0000_i1025" style="width:0;height:1.5pt" o:hralign="center" o:hrstd="t" o:hr="t"/>
        </w:pict>
      </w:r>
    </w:p>
    <w:p w14:paraId="73A2BA75" w14:textId="77777777" w:rsidR="005A465B" w:rsidRDefault="006B7550">
      <w:pPr>
        <w:pStyle w:val="Heading2"/>
      </w:pPr>
      <w:bookmarkStart w:id="1" w:name="thông-tin-sổ-theo-dõi"/>
      <w:r>
        <w:t>THÔNG TIN S</w:t>
      </w:r>
      <w:r>
        <w:t>Ổ</w:t>
      </w:r>
      <w:r>
        <w:t xml:space="preserve"> THEO DÕI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1"/>
        <w:gridCol w:w="1157"/>
      </w:tblGrid>
      <w:tr w:rsidR="005A465B" w14:paraId="3C5D67A9" w14:textId="77777777" w:rsidTr="00B77F0B">
        <w:tc>
          <w:tcPr>
            <w:tcW w:w="0" w:type="auto"/>
          </w:tcPr>
          <w:p w14:paraId="44D80906" w14:textId="77777777" w:rsidR="005A465B" w:rsidRDefault="006B7550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EDF0206" w14:textId="77777777" w:rsidR="005A465B" w:rsidRDefault="006B755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5A465B" w14:paraId="316AC405" w14:textId="77777777" w:rsidTr="00B77F0B">
        <w:tc>
          <w:tcPr>
            <w:tcW w:w="0" w:type="auto"/>
          </w:tcPr>
          <w:p w14:paraId="665EA32C" w14:textId="77777777" w:rsidR="005A465B" w:rsidRDefault="006B7550">
            <w:pPr>
              <w:pStyle w:val="Compact"/>
            </w:pPr>
            <w:r>
              <w:rPr>
                <w:b/>
                <w:bCs/>
              </w:rPr>
              <w:t>Năm</w:t>
            </w:r>
          </w:p>
        </w:tc>
        <w:tc>
          <w:tcPr>
            <w:tcW w:w="0" w:type="auto"/>
          </w:tcPr>
          <w:p w14:paraId="57A6B496" w14:textId="77777777" w:rsidR="005A465B" w:rsidRDefault="005A465B">
            <w:pPr>
              <w:pStyle w:val="Compact"/>
            </w:pPr>
          </w:p>
        </w:tc>
      </w:tr>
      <w:tr w:rsidR="005A465B" w14:paraId="19D51CE5" w14:textId="77777777" w:rsidTr="00B77F0B">
        <w:tc>
          <w:tcPr>
            <w:tcW w:w="0" w:type="auto"/>
          </w:tcPr>
          <w:p w14:paraId="67EED260" w14:textId="77777777" w:rsidR="005A465B" w:rsidRDefault="006B7550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lý</w:t>
            </w:r>
          </w:p>
        </w:tc>
        <w:tc>
          <w:tcPr>
            <w:tcW w:w="0" w:type="auto"/>
          </w:tcPr>
          <w:p w14:paraId="50098F8E" w14:textId="77777777" w:rsidR="005A465B" w:rsidRDefault="005A465B">
            <w:pPr>
              <w:pStyle w:val="Compact"/>
            </w:pPr>
          </w:p>
        </w:tc>
      </w:tr>
      <w:tr w:rsidR="005A465B" w14:paraId="35D230A5" w14:textId="77777777" w:rsidTr="00B77F0B">
        <w:tc>
          <w:tcPr>
            <w:tcW w:w="0" w:type="auto"/>
          </w:tcPr>
          <w:p w14:paraId="1FC23CA8" w14:textId="77777777" w:rsidR="005A465B" w:rsidRDefault="006B7550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799DCD19" w14:textId="77777777" w:rsidR="005A465B" w:rsidRDefault="005A465B">
            <w:pPr>
              <w:pStyle w:val="Compact"/>
            </w:pPr>
          </w:p>
        </w:tc>
      </w:tr>
    </w:tbl>
    <w:p w14:paraId="5BA0E775" w14:textId="77777777" w:rsidR="005A465B" w:rsidRDefault="006B7550">
      <w:pPr>
        <w:pStyle w:val="Heading2"/>
      </w:pPr>
      <w:bookmarkStart w:id="2" w:name="danh-sách-chứng-từ"/>
      <w:bookmarkEnd w:id="1"/>
      <w:r>
        <w:t>DANH SÁCH CH</w:t>
      </w:r>
      <w:r>
        <w:t>Ứ</w:t>
      </w:r>
      <w:r>
        <w:t>NG T</w:t>
      </w:r>
      <w:r>
        <w:t>Ừ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5A465B" w14:paraId="78DB95A0" w14:textId="77777777" w:rsidTr="00B77F0B">
        <w:tc>
          <w:tcPr>
            <w:tcW w:w="1131" w:type="dxa"/>
          </w:tcPr>
          <w:p w14:paraId="46DC5237" w14:textId="77777777" w:rsidR="005A465B" w:rsidRDefault="006B755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t</w:t>
            </w:r>
            <w:r>
              <w:rPr>
                <w:b/>
                <w:bCs/>
              </w:rPr>
              <w:t>ừ</w:t>
            </w:r>
          </w:p>
        </w:tc>
        <w:tc>
          <w:tcPr>
            <w:tcW w:w="1131" w:type="dxa"/>
          </w:tcPr>
          <w:p w14:paraId="0D4AD23D" w14:textId="77777777" w:rsidR="005A465B" w:rsidRDefault="006B7550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1131" w:type="dxa"/>
          </w:tcPr>
          <w:p w14:paraId="0A7021DD" w14:textId="77777777" w:rsidR="005A465B" w:rsidRDefault="006B7550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131" w:type="dxa"/>
          </w:tcPr>
          <w:p w14:paraId="0ACFDB81" w14:textId="77777777" w:rsidR="005A465B" w:rsidRDefault="006B7550">
            <w:pPr>
              <w:pStyle w:val="Compact"/>
            </w:pPr>
            <w:r>
              <w:rPr>
                <w:b/>
                <w:bCs/>
              </w:rPr>
              <w:t>NCC/Ngư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63248A86" w14:textId="77777777" w:rsidR="005A465B" w:rsidRDefault="006B755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1131" w:type="dxa"/>
          </w:tcPr>
          <w:p w14:paraId="0BE32C65" w14:textId="77777777" w:rsidR="005A465B" w:rsidRDefault="006B7550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1131" w:type="dxa"/>
          </w:tcPr>
          <w:p w14:paraId="252ADFE2" w14:textId="77777777" w:rsidR="005A465B" w:rsidRDefault="006B755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5A465B" w14:paraId="1E08A6AD" w14:textId="77777777" w:rsidTr="00B77F0B">
        <w:tc>
          <w:tcPr>
            <w:tcW w:w="1131" w:type="dxa"/>
          </w:tcPr>
          <w:p w14:paraId="1B0801A1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1D33438C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52B32554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3DABEEB1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07F0DAB7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3E034CDD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1FA87E79" w14:textId="77777777" w:rsidR="005A465B" w:rsidRDefault="005A465B">
            <w:pPr>
              <w:pStyle w:val="Compact"/>
            </w:pPr>
          </w:p>
        </w:tc>
      </w:tr>
      <w:tr w:rsidR="005A465B" w14:paraId="559FD30E" w14:textId="77777777" w:rsidTr="00B77F0B">
        <w:tc>
          <w:tcPr>
            <w:tcW w:w="1131" w:type="dxa"/>
          </w:tcPr>
          <w:p w14:paraId="4CEEEF99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056A95A1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64FAFB2E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0B830EAC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3DD692BC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6BC7FD40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724B80F9" w14:textId="77777777" w:rsidR="005A465B" w:rsidRDefault="005A465B">
            <w:pPr>
              <w:pStyle w:val="Compact"/>
            </w:pPr>
          </w:p>
        </w:tc>
      </w:tr>
      <w:tr w:rsidR="005A465B" w14:paraId="771BECDD" w14:textId="77777777" w:rsidTr="00B77F0B">
        <w:tc>
          <w:tcPr>
            <w:tcW w:w="1131" w:type="dxa"/>
          </w:tcPr>
          <w:p w14:paraId="6F70B100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514342F0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1C6BC76F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6DCEA36C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2B60459F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275BA115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013F5E93" w14:textId="77777777" w:rsidR="005A465B" w:rsidRDefault="005A465B">
            <w:pPr>
              <w:pStyle w:val="Compact"/>
            </w:pPr>
          </w:p>
        </w:tc>
      </w:tr>
      <w:tr w:rsidR="005A465B" w14:paraId="0E154185" w14:textId="77777777" w:rsidTr="00B77F0B">
        <w:tc>
          <w:tcPr>
            <w:tcW w:w="1131" w:type="dxa"/>
          </w:tcPr>
          <w:p w14:paraId="055AD4B9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089F7495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68483485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3513BB97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51107190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7EE175C1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2A6F6227" w14:textId="77777777" w:rsidR="005A465B" w:rsidRDefault="005A465B">
            <w:pPr>
              <w:pStyle w:val="Compact"/>
            </w:pPr>
          </w:p>
        </w:tc>
      </w:tr>
      <w:tr w:rsidR="005A465B" w14:paraId="197595FD" w14:textId="77777777" w:rsidTr="00B77F0B">
        <w:tc>
          <w:tcPr>
            <w:tcW w:w="1131" w:type="dxa"/>
          </w:tcPr>
          <w:p w14:paraId="607F4C81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0EA6CBC1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2FE36B41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429662AC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1E5433F5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1F59FED2" w14:textId="77777777" w:rsidR="005A465B" w:rsidRDefault="005A465B">
            <w:pPr>
              <w:pStyle w:val="Compact"/>
            </w:pPr>
          </w:p>
        </w:tc>
        <w:tc>
          <w:tcPr>
            <w:tcW w:w="1131" w:type="dxa"/>
          </w:tcPr>
          <w:p w14:paraId="5A917656" w14:textId="77777777" w:rsidR="005A465B" w:rsidRDefault="005A465B">
            <w:pPr>
              <w:pStyle w:val="Compact"/>
            </w:pPr>
          </w:p>
        </w:tc>
      </w:tr>
    </w:tbl>
    <w:p w14:paraId="4F07CF18" w14:textId="77777777" w:rsidR="005A465B" w:rsidRDefault="006B7550">
      <w:pPr>
        <w:pStyle w:val="Heading2"/>
      </w:pPr>
      <w:bookmarkStart w:id="3" w:name="xác-nhận"/>
      <w:bookmarkEnd w:id="2"/>
      <w:r>
        <w:t>XÁC NH</w:t>
      </w:r>
      <w:r>
        <w:t>Ậ</w:t>
      </w:r>
      <w:r>
        <w:t>N</w:t>
      </w:r>
    </w:p>
    <w:p w14:paraId="79A0B0CB" w14:textId="77777777" w:rsidR="005A465B" w:rsidRDefault="006B7550">
      <w:pPr>
        <w:pStyle w:val="Heading3"/>
      </w:pPr>
      <w:bookmarkStart w:id="4" w:name="người-quản-lý"/>
      <w:r>
        <w:t>Ngư</w:t>
      </w:r>
      <w:r>
        <w:t>ờ</w:t>
      </w:r>
      <w:r>
        <w:t>i qu</w:t>
      </w:r>
      <w:r>
        <w:t>ả</w:t>
      </w:r>
      <w:r>
        <w:t>n lý:</w:t>
      </w:r>
    </w:p>
    <w:p w14:paraId="24AB5D39" w14:textId="77777777" w:rsidR="005A465B" w:rsidRDefault="006B7550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D2428C0" w14:textId="77777777" w:rsidR="005A465B" w:rsidRDefault="006B7550">
      <w:r>
        <w:pict w14:anchorId="32C7725C">
          <v:rect id="_x0000_i1026" style="width:0;height:1.5pt" o:hralign="center" o:hrstd="t" o:hr="t"/>
        </w:pict>
      </w:r>
    </w:p>
    <w:p w14:paraId="4F3C2DCF" w14:textId="77777777" w:rsidR="005A465B" w:rsidRDefault="006B7550">
      <w:pPr>
        <w:pStyle w:val="FirstParagraph"/>
      </w:pPr>
      <w:r>
        <w:rPr>
          <w:b/>
          <w:bCs/>
        </w:rPr>
        <w:t>Ghi chú:</w:t>
      </w:r>
      <w:r>
        <w:t xml:space="preserve"> S</w:t>
      </w:r>
      <w:r>
        <w:t>ổ</w:t>
      </w:r>
      <w:r>
        <w:t xml:space="preserve">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xuyên.</w:t>
      </w:r>
      <w:bookmarkEnd w:id="0"/>
      <w:bookmarkEnd w:id="3"/>
      <w:bookmarkEnd w:id="4"/>
    </w:p>
    <w:sectPr w:rsidR="005A465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AE3D1" w14:textId="77777777" w:rsidR="006B7550" w:rsidRDefault="006B7550" w:rsidP="00B77F0B">
      <w:pPr>
        <w:spacing w:line="240" w:lineRule="auto"/>
      </w:pPr>
      <w:r>
        <w:separator/>
      </w:r>
    </w:p>
  </w:endnote>
  <w:endnote w:type="continuationSeparator" w:id="0">
    <w:p w14:paraId="0F5094B5" w14:textId="77777777" w:rsidR="006B7550" w:rsidRDefault="006B7550" w:rsidP="00B77F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23D87" w14:textId="77777777" w:rsidR="006B7550" w:rsidRDefault="006B7550" w:rsidP="00B77F0B">
      <w:pPr>
        <w:spacing w:line="240" w:lineRule="auto"/>
      </w:pPr>
      <w:r>
        <w:separator/>
      </w:r>
    </w:p>
  </w:footnote>
  <w:footnote w:type="continuationSeparator" w:id="0">
    <w:p w14:paraId="5B77EB65" w14:textId="77777777" w:rsidR="006B7550" w:rsidRDefault="006B7550" w:rsidP="00B77F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75053" w14:textId="77777777" w:rsidR="00B77F0B" w:rsidRPr="00A33244" w:rsidRDefault="00B77F0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A015E42" wp14:editId="218A0F9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38AAB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187E5B1" w14:textId="77777777" w:rsidR="00B77F0B" w:rsidRDefault="00B77F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A148B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465B"/>
    <w:rsid w:val="005A465B"/>
    <w:rsid w:val="006B7550"/>
    <w:rsid w:val="00B7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0E4359B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7F0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F0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F0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7F0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77F0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77F0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77F0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77F0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F0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F0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77F0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77F0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F0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F0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F0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77F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F0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77F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F0B"/>
    <w:rPr>
      <w:rFonts w:ascii="Times New Roman" w:hAnsi="Times New Roman"/>
      <w:szCs w:val="22"/>
    </w:rPr>
  </w:style>
  <w:style w:type="character" w:styleId="Emphasis">
    <w:name w:val="Emphasis"/>
    <w:rsid w:val="00B77F0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77F0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77F0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77F0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77F0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2026-02-02T03:56:00Z</dcterms:created>
  <dcterms:modified xsi:type="dcterms:W3CDTF">2026-02-02T03:56:00Z</dcterms:modified>
</cp:coreProperties>
</file>