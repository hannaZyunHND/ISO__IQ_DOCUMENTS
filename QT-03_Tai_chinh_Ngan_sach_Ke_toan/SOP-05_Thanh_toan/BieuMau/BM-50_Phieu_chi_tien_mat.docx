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F23D4" w14:textId="77777777" w:rsidR="00AA1E19" w:rsidRDefault="00251391" w:rsidP="00B002C0">
      <w:pPr>
        <w:pStyle w:val="Title"/>
      </w:pPr>
      <w:bookmarkStart w:id="0" w:name="bm-50-phiếu-chi-tiền-mặt"/>
      <w:r>
        <w:t>BM-50: PHI</w:t>
      </w:r>
      <w:r>
        <w:t>Ế</w:t>
      </w:r>
      <w:r>
        <w:t>U CHI TI</w:t>
      </w:r>
      <w:r>
        <w:t>Ề</w:t>
      </w:r>
      <w:r>
        <w:t>N M</w:t>
      </w:r>
      <w:r>
        <w:t>Ặ</w:t>
      </w:r>
      <w:r>
        <w:t>T</w:t>
      </w:r>
    </w:p>
    <w:p w14:paraId="42FE8655" w14:textId="77777777" w:rsidR="00AA1E19" w:rsidRDefault="00251391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QT-03-SOP-05-BM-50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97450B5" w14:textId="77777777" w:rsidR="00AA1E19" w:rsidRDefault="00251391">
      <w:r>
        <w:pict w14:anchorId="3FC93004">
          <v:rect id="_x0000_i1025" style="width:0;height:1.5pt" o:hralign="center" o:hrstd="t" o:hr="t"/>
        </w:pict>
      </w:r>
    </w:p>
    <w:p w14:paraId="3E4903D3" w14:textId="77777777" w:rsidR="00AA1E19" w:rsidRDefault="00251391">
      <w:pPr>
        <w:pStyle w:val="Heading2"/>
      </w:pPr>
      <w:bookmarkStart w:id="1" w:name="thông-tin-phiếu-chi"/>
      <w:r>
        <w:t>THÔNG TIN PHI</w:t>
      </w:r>
      <w:r>
        <w:t>Ế</w:t>
      </w:r>
      <w:r>
        <w:t>U CHI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157"/>
      </w:tblGrid>
      <w:tr w:rsidR="00AA1E19" w14:paraId="276D0BF5" w14:textId="77777777" w:rsidTr="00B002C0">
        <w:tc>
          <w:tcPr>
            <w:tcW w:w="0" w:type="auto"/>
          </w:tcPr>
          <w:p w14:paraId="122487DA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E7C73A4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A1E19" w14:paraId="2F7AAC33" w14:textId="77777777" w:rsidTr="00B002C0">
        <w:tc>
          <w:tcPr>
            <w:tcW w:w="0" w:type="auto"/>
          </w:tcPr>
          <w:p w14:paraId="1D708462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phi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009356EF" w14:textId="77777777" w:rsidR="00AA1E19" w:rsidRDefault="00AA1E19">
            <w:pPr>
              <w:pStyle w:val="Compact"/>
            </w:pPr>
          </w:p>
        </w:tc>
      </w:tr>
      <w:tr w:rsidR="00AA1E19" w14:paraId="219EFF70" w14:textId="77777777" w:rsidTr="00B002C0">
        <w:tc>
          <w:tcPr>
            <w:tcW w:w="0" w:type="auto"/>
          </w:tcPr>
          <w:p w14:paraId="102CDBCD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3F8FA17" w14:textId="77777777" w:rsidR="00AA1E19" w:rsidRDefault="00AA1E19">
            <w:pPr>
              <w:pStyle w:val="Compact"/>
            </w:pPr>
          </w:p>
        </w:tc>
      </w:tr>
      <w:tr w:rsidR="00AA1E19" w14:paraId="7F374773" w14:textId="77777777" w:rsidTr="00B002C0">
        <w:tc>
          <w:tcPr>
            <w:tcW w:w="0" w:type="auto"/>
          </w:tcPr>
          <w:p w14:paraId="6BBA3AEC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2736003" w14:textId="77777777" w:rsidR="00AA1E19" w:rsidRDefault="00AA1E19">
            <w:pPr>
              <w:pStyle w:val="Compact"/>
            </w:pPr>
          </w:p>
        </w:tc>
      </w:tr>
      <w:tr w:rsidR="00AA1E19" w14:paraId="2D0BF408" w14:textId="77777777" w:rsidTr="00B002C0">
        <w:tc>
          <w:tcPr>
            <w:tcW w:w="0" w:type="auto"/>
          </w:tcPr>
          <w:p w14:paraId="06BD0A5B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1D42F70A" w14:textId="77777777" w:rsidR="00AA1E19" w:rsidRDefault="00AA1E19">
            <w:pPr>
              <w:pStyle w:val="Compact"/>
            </w:pPr>
          </w:p>
        </w:tc>
      </w:tr>
    </w:tbl>
    <w:p w14:paraId="3E9D8FA1" w14:textId="77777777" w:rsidR="00AA1E19" w:rsidRDefault="00251391">
      <w:pPr>
        <w:pStyle w:val="Heading2"/>
      </w:pPr>
      <w:bookmarkStart w:id="2" w:name="thông-tin-chi-tiền"/>
      <w:bookmarkEnd w:id="1"/>
      <w:r>
        <w:t>THÔNG TIN CHI TI</w:t>
      </w:r>
      <w:r>
        <w:t>Ề</w:t>
      </w:r>
      <w:r>
        <w:t>N</w:t>
      </w:r>
    </w:p>
    <w:p w14:paraId="3D9BDA39" w14:textId="77777777" w:rsidR="00AA1E19" w:rsidRDefault="00251391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1157"/>
      </w:tblGrid>
      <w:tr w:rsidR="00AA1E19" w14:paraId="1EDA9A8A" w14:textId="77777777" w:rsidTr="00B002C0">
        <w:tc>
          <w:tcPr>
            <w:tcW w:w="0" w:type="auto"/>
          </w:tcPr>
          <w:p w14:paraId="1F0F822B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1016DB6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A1E19" w14:paraId="03DA0E11" w14:textId="77777777" w:rsidTr="00B002C0">
        <w:tc>
          <w:tcPr>
            <w:tcW w:w="0" w:type="auto"/>
          </w:tcPr>
          <w:p w14:paraId="4367552F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E3BB6A0" w14:textId="77777777" w:rsidR="00AA1E19" w:rsidRDefault="00AA1E19">
            <w:pPr>
              <w:pStyle w:val="Compact"/>
            </w:pPr>
          </w:p>
        </w:tc>
      </w:tr>
      <w:tr w:rsidR="00AA1E19" w14:paraId="62633D3E" w14:textId="77777777" w:rsidTr="00B002C0">
        <w:tc>
          <w:tcPr>
            <w:tcW w:w="0" w:type="auto"/>
          </w:tcPr>
          <w:p w14:paraId="5F5A520E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CMND/CCCD</w:t>
            </w:r>
          </w:p>
        </w:tc>
        <w:tc>
          <w:tcPr>
            <w:tcW w:w="0" w:type="auto"/>
          </w:tcPr>
          <w:p w14:paraId="270ABF8D" w14:textId="77777777" w:rsidR="00AA1E19" w:rsidRDefault="00AA1E19">
            <w:pPr>
              <w:pStyle w:val="Compact"/>
            </w:pPr>
          </w:p>
        </w:tc>
      </w:tr>
      <w:tr w:rsidR="00AA1E19" w14:paraId="0639591B" w14:textId="77777777" w:rsidTr="00B002C0">
        <w:tc>
          <w:tcPr>
            <w:tcW w:w="0" w:type="auto"/>
          </w:tcPr>
          <w:p w14:paraId="14315622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43C20B53" w14:textId="77777777" w:rsidR="00AA1E19" w:rsidRDefault="00AA1E19">
            <w:pPr>
              <w:pStyle w:val="Compact"/>
            </w:pPr>
          </w:p>
        </w:tc>
      </w:tr>
      <w:tr w:rsidR="00AA1E19" w14:paraId="0CC37429" w14:textId="77777777" w:rsidTr="00B002C0">
        <w:tc>
          <w:tcPr>
            <w:tcW w:w="0" w:type="auto"/>
          </w:tcPr>
          <w:p w14:paraId="611C0E23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0C5750CD" w14:textId="77777777" w:rsidR="00AA1E19" w:rsidRDefault="00AA1E19">
            <w:pPr>
              <w:pStyle w:val="Compact"/>
            </w:pPr>
          </w:p>
        </w:tc>
      </w:tr>
      <w:tr w:rsidR="00AA1E19" w14:paraId="051CEA43" w14:textId="77777777" w:rsidTr="00B002C0">
        <w:tc>
          <w:tcPr>
            <w:tcW w:w="0" w:type="auto"/>
          </w:tcPr>
          <w:p w14:paraId="414BF866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1A85410A" w14:textId="77777777" w:rsidR="00AA1E19" w:rsidRDefault="00AA1E19">
            <w:pPr>
              <w:pStyle w:val="Compact"/>
            </w:pPr>
          </w:p>
        </w:tc>
      </w:tr>
      <w:tr w:rsidR="00AA1E19" w14:paraId="487082EA" w14:textId="77777777" w:rsidTr="00B002C0">
        <w:tc>
          <w:tcPr>
            <w:tcW w:w="0" w:type="auto"/>
          </w:tcPr>
          <w:p w14:paraId="4153C6B6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chi</w:t>
            </w:r>
          </w:p>
        </w:tc>
        <w:tc>
          <w:tcPr>
            <w:tcW w:w="0" w:type="auto"/>
          </w:tcPr>
          <w:p w14:paraId="45FAFAB3" w14:textId="77777777" w:rsidR="00AA1E19" w:rsidRDefault="00AA1E19">
            <w:pPr>
              <w:pStyle w:val="Compact"/>
            </w:pPr>
          </w:p>
        </w:tc>
      </w:tr>
    </w:tbl>
    <w:p w14:paraId="1F5B1557" w14:textId="77777777" w:rsidR="00AA1E19" w:rsidRDefault="00251391">
      <w:pPr>
        <w:pStyle w:val="Heading3"/>
      </w:pPr>
      <w:bookmarkStart w:id="4" w:name="chứng-từ-kèm-theo"/>
      <w:bookmarkEnd w:id="3"/>
      <w:r>
        <w:t>2. Ch</w:t>
      </w:r>
      <w:r>
        <w:t>ứ</w:t>
      </w:r>
      <w:r>
        <w:t>ng t</w:t>
      </w:r>
      <w:r>
        <w:t>ừ</w:t>
      </w:r>
      <w:r>
        <w:t xml:space="preserve"> kèm theo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1127"/>
        <w:gridCol w:w="1037"/>
      </w:tblGrid>
      <w:tr w:rsidR="00AA1E19" w14:paraId="69228D79" w14:textId="77777777" w:rsidTr="00B002C0">
        <w:tc>
          <w:tcPr>
            <w:tcW w:w="0" w:type="auto"/>
          </w:tcPr>
          <w:p w14:paraId="044E6547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</w:p>
        </w:tc>
        <w:tc>
          <w:tcPr>
            <w:tcW w:w="0" w:type="auto"/>
          </w:tcPr>
          <w:p w14:paraId="4E9010E3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7E4A1DF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A1E19" w14:paraId="70CCF87C" w14:textId="77777777" w:rsidTr="00B002C0">
        <w:tc>
          <w:tcPr>
            <w:tcW w:w="0" w:type="auto"/>
          </w:tcPr>
          <w:p w14:paraId="6D9A5443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Hóa đơn GTGT</w:t>
            </w:r>
          </w:p>
        </w:tc>
        <w:tc>
          <w:tcPr>
            <w:tcW w:w="0" w:type="auto"/>
          </w:tcPr>
          <w:p w14:paraId="549F9177" w14:textId="77777777" w:rsidR="00AA1E19" w:rsidRDefault="00AA1E19">
            <w:pPr>
              <w:pStyle w:val="Compact"/>
            </w:pPr>
          </w:p>
        </w:tc>
        <w:tc>
          <w:tcPr>
            <w:tcW w:w="0" w:type="auto"/>
          </w:tcPr>
          <w:p w14:paraId="089C5747" w14:textId="77777777" w:rsidR="00AA1E19" w:rsidRDefault="00AA1E19">
            <w:pPr>
              <w:pStyle w:val="Compact"/>
            </w:pPr>
          </w:p>
        </w:tc>
      </w:tr>
      <w:tr w:rsidR="00AA1E19" w14:paraId="24AC308D" w14:textId="77777777" w:rsidTr="00B002C0">
        <w:tc>
          <w:tcPr>
            <w:tcW w:w="0" w:type="auto"/>
          </w:tcPr>
          <w:p w14:paraId="0265A802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0EB0B0E" w14:textId="77777777" w:rsidR="00AA1E19" w:rsidRDefault="00AA1E19">
            <w:pPr>
              <w:pStyle w:val="Compact"/>
            </w:pPr>
          </w:p>
        </w:tc>
        <w:tc>
          <w:tcPr>
            <w:tcW w:w="0" w:type="auto"/>
          </w:tcPr>
          <w:p w14:paraId="2413BFA7" w14:textId="77777777" w:rsidR="00AA1E19" w:rsidRDefault="00AA1E19">
            <w:pPr>
              <w:pStyle w:val="Compact"/>
            </w:pPr>
          </w:p>
        </w:tc>
      </w:tr>
      <w:tr w:rsidR="00AA1E19" w14:paraId="346BE17A" w14:textId="77777777" w:rsidTr="00B002C0">
        <w:tc>
          <w:tcPr>
            <w:tcW w:w="0" w:type="auto"/>
          </w:tcPr>
          <w:p w14:paraId="7CCF649D" w14:textId="77777777" w:rsidR="00AA1E19" w:rsidRDefault="00251391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3B53E19B" w14:textId="77777777" w:rsidR="00AA1E19" w:rsidRDefault="00AA1E19">
            <w:pPr>
              <w:pStyle w:val="Compact"/>
            </w:pPr>
          </w:p>
        </w:tc>
        <w:tc>
          <w:tcPr>
            <w:tcW w:w="0" w:type="auto"/>
          </w:tcPr>
          <w:p w14:paraId="1C02D9D8" w14:textId="77777777" w:rsidR="00AA1E19" w:rsidRDefault="00AA1E19">
            <w:pPr>
              <w:pStyle w:val="Compact"/>
            </w:pPr>
          </w:p>
        </w:tc>
      </w:tr>
    </w:tbl>
    <w:p w14:paraId="29B5CD07" w14:textId="77777777" w:rsidR="00AA1E19" w:rsidRDefault="00251391">
      <w:pPr>
        <w:pStyle w:val="Heading2"/>
      </w:pPr>
      <w:bookmarkStart w:id="5" w:name="xác-nhận"/>
      <w:bookmarkEnd w:id="2"/>
      <w:bookmarkEnd w:id="4"/>
      <w:r>
        <w:lastRenderedPageBreak/>
        <w:t>XÁC NH</w:t>
      </w:r>
      <w:r>
        <w:t>Ậ</w:t>
      </w:r>
      <w:r>
        <w:t>N</w:t>
      </w:r>
    </w:p>
    <w:p w14:paraId="3E8758DD" w14:textId="77777777" w:rsidR="00AA1E19" w:rsidRDefault="00251391">
      <w:pPr>
        <w:pStyle w:val="Heading3"/>
      </w:pPr>
      <w:bookmarkStart w:id="6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6968EF86" w14:textId="77777777" w:rsidR="00AA1E19" w:rsidRDefault="0025139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79B9CE54" w14:textId="77777777" w:rsidR="00AA1E19" w:rsidRDefault="00251391">
      <w:pPr>
        <w:pStyle w:val="Heading3"/>
      </w:pPr>
      <w:bookmarkStart w:id="7" w:name="thủ-quỹ"/>
      <w:bookmarkEnd w:id="6"/>
      <w:r>
        <w:t>Th</w:t>
      </w:r>
      <w:r>
        <w:t>ủ</w:t>
      </w:r>
      <w:r>
        <w:t xml:space="preserve"> qu</w:t>
      </w:r>
      <w:r>
        <w:t>ỹ</w:t>
      </w:r>
      <w:r>
        <w:t>:</w:t>
      </w:r>
    </w:p>
    <w:p w14:paraId="682D66DF" w14:textId="77777777" w:rsidR="00AA1E19" w:rsidRDefault="0025139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0D06AAE" w14:textId="77777777" w:rsidR="00AA1E19" w:rsidRDefault="00251391">
      <w:pPr>
        <w:pStyle w:val="Heading3"/>
      </w:pPr>
      <w:bookmarkStart w:id="8" w:name="người-nhận-tiền"/>
      <w:bookmarkEnd w:id="7"/>
      <w:r>
        <w:t>Ngư</w:t>
      </w:r>
      <w:r>
        <w:t>ờ</w:t>
      </w:r>
      <w:r>
        <w:t>i nh</w:t>
      </w:r>
      <w:r>
        <w:t>ậ</w:t>
      </w:r>
      <w:r>
        <w:t>n ti</w:t>
      </w:r>
      <w:r>
        <w:t>ề</w:t>
      </w:r>
      <w:r>
        <w:t>n:</w:t>
      </w:r>
    </w:p>
    <w:p w14:paraId="46995DBE" w14:textId="77777777" w:rsidR="00AA1E19" w:rsidRDefault="0025139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4AE1546" w14:textId="77777777" w:rsidR="00AA1E19" w:rsidRDefault="00251391">
      <w:r>
        <w:pict w14:anchorId="2443DD13">
          <v:rect id="_x0000_i1026" style="width:0;height:1.5pt" o:hralign="center" o:hrstd="t" o:hr="t"/>
        </w:pict>
      </w:r>
    </w:p>
    <w:p w14:paraId="2572CA57" w14:textId="77777777" w:rsidR="00AA1E19" w:rsidRDefault="00251391">
      <w:pPr>
        <w:pStyle w:val="FirstParagraph"/>
      </w:pPr>
      <w:r>
        <w:rPr>
          <w:b/>
          <w:bCs/>
        </w:rPr>
        <w:t>Ghi chú:</w:t>
      </w:r>
      <w:r>
        <w:t xml:space="preserve"> Phi</w:t>
      </w:r>
      <w:r>
        <w:t>ế</w:t>
      </w:r>
      <w:r>
        <w:t>u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cùng v</w:t>
      </w:r>
      <w:r>
        <w:t>ớ</w:t>
      </w:r>
      <w:r>
        <w:t>i ch</w:t>
      </w:r>
      <w:r>
        <w:t>ứ</w:t>
      </w:r>
      <w:r>
        <w:t>ng t</w:t>
      </w:r>
      <w:r>
        <w:t>ừ</w:t>
      </w:r>
      <w:r>
        <w:t xml:space="preserve"> g</w:t>
      </w:r>
      <w:r>
        <w:t>ố</w:t>
      </w:r>
      <w:r>
        <w:t>c.</w:t>
      </w:r>
      <w:bookmarkEnd w:id="0"/>
      <w:bookmarkEnd w:id="5"/>
      <w:bookmarkEnd w:id="8"/>
    </w:p>
    <w:sectPr w:rsidR="00AA1E1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01040" w14:textId="77777777" w:rsidR="00251391" w:rsidRDefault="00251391" w:rsidP="00B002C0">
      <w:pPr>
        <w:spacing w:line="240" w:lineRule="auto"/>
      </w:pPr>
      <w:r>
        <w:separator/>
      </w:r>
    </w:p>
  </w:endnote>
  <w:endnote w:type="continuationSeparator" w:id="0">
    <w:p w14:paraId="67770128" w14:textId="77777777" w:rsidR="00251391" w:rsidRDefault="00251391" w:rsidP="00B002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1DA2A" w14:textId="77777777" w:rsidR="00251391" w:rsidRDefault="00251391" w:rsidP="00B002C0">
      <w:pPr>
        <w:spacing w:line="240" w:lineRule="auto"/>
      </w:pPr>
      <w:r>
        <w:separator/>
      </w:r>
    </w:p>
  </w:footnote>
  <w:footnote w:type="continuationSeparator" w:id="0">
    <w:p w14:paraId="51F0B180" w14:textId="77777777" w:rsidR="00251391" w:rsidRDefault="00251391" w:rsidP="00B002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D20B4" w14:textId="77777777" w:rsidR="00B002C0" w:rsidRPr="00A33244" w:rsidRDefault="00B002C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EAC8D02" wp14:editId="5CAA43B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4910F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9502CFB" w14:textId="77777777" w:rsidR="00B002C0" w:rsidRDefault="00B002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8E8E5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E19"/>
    <w:rsid w:val="00251391"/>
    <w:rsid w:val="00AA1E19"/>
    <w:rsid w:val="00B0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9110CD6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02C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02C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02C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002C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002C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002C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002C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002C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2C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2C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002C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002C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02C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02C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2C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002C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2C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002C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2C0"/>
    <w:rPr>
      <w:rFonts w:ascii="Times New Roman" w:hAnsi="Times New Roman"/>
      <w:szCs w:val="22"/>
    </w:rPr>
  </w:style>
  <w:style w:type="character" w:styleId="Emphasis">
    <w:name w:val="Emphasis"/>
    <w:rsid w:val="00B002C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002C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002C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002C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002C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2026-02-02T03:56:00Z</dcterms:created>
  <dcterms:modified xsi:type="dcterms:W3CDTF">2026-02-02T03:56:00Z</dcterms:modified>
</cp:coreProperties>
</file>