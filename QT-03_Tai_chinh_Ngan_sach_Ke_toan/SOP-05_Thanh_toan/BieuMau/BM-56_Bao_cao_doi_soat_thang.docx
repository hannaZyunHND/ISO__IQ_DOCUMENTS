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BFDCA" w14:textId="77777777" w:rsidR="00A66EA9" w:rsidRDefault="00F16D6A" w:rsidP="001C2E30">
      <w:pPr>
        <w:pStyle w:val="Title"/>
      </w:pPr>
      <w:bookmarkStart w:id="0" w:name="bm-56-báo-cáo-đối-soát-tháng"/>
      <w:r>
        <w:t>BM-56: BÁO CÁO Đ</w:t>
      </w:r>
      <w:r>
        <w:t>Ố</w:t>
      </w:r>
      <w:r>
        <w:t>I SOÁT THÁNG</w:t>
      </w:r>
    </w:p>
    <w:p w14:paraId="6B041EB3" w14:textId="77777777" w:rsidR="00A66EA9" w:rsidRDefault="00F16D6A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QT-03-SOP-05-BM-56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81A9DA9" w14:textId="77777777" w:rsidR="00A66EA9" w:rsidRDefault="00F16D6A">
      <w:r>
        <w:pict w14:anchorId="25EC7EA0">
          <v:rect id="_x0000_i1025" style="width:0;height:1.5pt" o:hralign="center" o:hrstd="t" o:hr="t"/>
        </w:pict>
      </w:r>
    </w:p>
    <w:p w14:paraId="501F0DC6" w14:textId="77777777" w:rsidR="00A66EA9" w:rsidRDefault="00F16D6A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A66EA9" w14:paraId="57A2FD47" w14:textId="77777777" w:rsidTr="001C2E30">
        <w:tc>
          <w:tcPr>
            <w:tcW w:w="0" w:type="auto"/>
          </w:tcPr>
          <w:p w14:paraId="5260334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4F9D1106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66EA9" w14:paraId="3856C0B3" w14:textId="77777777" w:rsidTr="001C2E30">
        <w:tc>
          <w:tcPr>
            <w:tcW w:w="0" w:type="auto"/>
          </w:tcPr>
          <w:p w14:paraId="22DB6E6D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57281913" w14:textId="77777777" w:rsidR="00A66EA9" w:rsidRDefault="00A66EA9">
            <w:pPr>
              <w:pStyle w:val="Compact"/>
            </w:pPr>
          </w:p>
        </w:tc>
      </w:tr>
      <w:tr w:rsidR="00A66EA9" w14:paraId="0F801F54" w14:textId="77777777" w:rsidTr="001C2E30">
        <w:tc>
          <w:tcPr>
            <w:tcW w:w="0" w:type="auto"/>
          </w:tcPr>
          <w:p w14:paraId="732B61D9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255C554" w14:textId="77777777" w:rsidR="00A66EA9" w:rsidRDefault="00A66EA9">
            <w:pPr>
              <w:pStyle w:val="Compact"/>
            </w:pPr>
          </w:p>
        </w:tc>
      </w:tr>
      <w:tr w:rsidR="00A66EA9" w14:paraId="2DFAAB7C" w14:textId="77777777" w:rsidTr="001C2E30">
        <w:tc>
          <w:tcPr>
            <w:tcW w:w="0" w:type="auto"/>
          </w:tcPr>
          <w:p w14:paraId="413E9E0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A404097" w14:textId="77777777" w:rsidR="00A66EA9" w:rsidRDefault="00A66EA9">
            <w:pPr>
              <w:pStyle w:val="Compact"/>
            </w:pPr>
          </w:p>
        </w:tc>
      </w:tr>
      <w:tr w:rsidR="00A66EA9" w14:paraId="392057EA" w14:textId="77777777" w:rsidTr="001C2E30">
        <w:tc>
          <w:tcPr>
            <w:tcW w:w="0" w:type="auto"/>
          </w:tcPr>
          <w:p w14:paraId="04918A98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5E7E94D3" w14:textId="77777777" w:rsidR="00A66EA9" w:rsidRDefault="00A66EA9">
            <w:pPr>
              <w:pStyle w:val="Compact"/>
            </w:pPr>
          </w:p>
        </w:tc>
      </w:tr>
    </w:tbl>
    <w:p w14:paraId="28D9901D" w14:textId="77777777" w:rsidR="00A66EA9" w:rsidRDefault="00F16D6A">
      <w:pPr>
        <w:pStyle w:val="Heading2"/>
      </w:pPr>
      <w:bookmarkStart w:id="2" w:name="tổng-quan-đối-soát"/>
      <w:bookmarkEnd w:id="1"/>
      <w:r>
        <w:t>T</w:t>
      </w:r>
      <w:r>
        <w:t>Ổ</w:t>
      </w:r>
      <w:r>
        <w:t>NG QUAN Đ</w:t>
      </w:r>
      <w:r>
        <w:t>Ố</w:t>
      </w:r>
      <w:r>
        <w:t>I SOÁT</w:t>
      </w:r>
    </w:p>
    <w:p w14:paraId="3D7A75C9" w14:textId="77777777" w:rsidR="00A66EA9" w:rsidRDefault="00F16D6A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8"/>
        <w:gridCol w:w="1157"/>
      </w:tblGrid>
      <w:tr w:rsidR="00A66EA9" w14:paraId="0A78256A" w14:textId="77777777" w:rsidTr="001C2E30">
        <w:tc>
          <w:tcPr>
            <w:tcW w:w="0" w:type="auto"/>
          </w:tcPr>
          <w:p w14:paraId="1E058447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4B04C9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A66EA9" w14:paraId="2CF9A9AC" w14:textId="77777777" w:rsidTr="001C2E30">
        <w:tc>
          <w:tcPr>
            <w:tcW w:w="0" w:type="auto"/>
          </w:tcPr>
          <w:p w14:paraId="3E400915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Ngân hàng</w:t>
            </w:r>
          </w:p>
        </w:tc>
        <w:tc>
          <w:tcPr>
            <w:tcW w:w="0" w:type="auto"/>
          </w:tcPr>
          <w:p w14:paraId="39A93F99" w14:textId="77777777" w:rsidR="00A66EA9" w:rsidRDefault="00A66EA9">
            <w:pPr>
              <w:pStyle w:val="Compact"/>
            </w:pPr>
          </w:p>
        </w:tc>
      </w:tr>
      <w:tr w:rsidR="00A66EA9" w14:paraId="2A3ACDAF" w14:textId="77777777" w:rsidTr="001C2E30">
        <w:tc>
          <w:tcPr>
            <w:tcW w:w="0" w:type="auto"/>
          </w:tcPr>
          <w:p w14:paraId="00EF0434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tài kho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C80F4C3" w14:textId="77777777" w:rsidR="00A66EA9" w:rsidRDefault="00A66EA9">
            <w:pPr>
              <w:pStyle w:val="Compact"/>
            </w:pPr>
          </w:p>
        </w:tc>
      </w:tr>
      <w:tr w:rsidR="00A66EA9" w14:paraId="0C549E6A" w14:textId="77777777" w:rsidTr="001C2E30">
        <w:tc>
          <w:tcPr>
            <w:tcW w:w="0" w:type="auto"/>
          </w:tcPr>
          <w:p w14:paraId="2CF186B8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dư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48CA1A02" w14:textId="77777777" w:rsidR="00A66EA9" w:rsidRDefault="00A66EA9">
            <w:pPr>
              <w:pStyle w:val="Compact"/>
            </w:pPr>
          </w:p>
        </w:tc>
      </w:tr>
      <w:tr w:rsidR="00A66EA9" w14:paraId="37C8EE40" w14:textId="77777777" w:rsidTr="001C2E30">
        <w:tc>
          <w:tcPr>
            <w:tcW w:w="0" w:type="auto"/>
          </w:tcPr>
          <w:p w14:paraId="254DFA43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dư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(S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KT)</w:t>
            </w:r>
          </w:p>
        </w:tc>
        <w:tc>
          <w:tcPr>
            <w:tcW w:w="0" w:type="auto"/>
          </w:tcPr>
          <w:p w14:paraId="3B86A732" w14:textId="77777777" w:rsidR="00A66EA9" w:rsidRDefault="00A66EA9">
            <w:pPr>
              <w:pStyle w:val="Compact"/>
            </w:pPr>
          </w:p>
        </w:tc>
      </w:tr>
      <w:tr w:rsidR="00A66EA9" w14:paraId="6BB34A73" w14:textId="77777777" w:rsidTr="001C2E30">
        <w:tc>
          <w:tcPr>
            <w:tcW w:w="0" w:type="auto"/>
          </w:tcPr>
          <w:p w14:paraId="3268D2DC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dư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  <w:r>
              <w:rPr>
                <w:b/>
                <w:bCs/>
              </w:rPr>
              <w:t xml:space="preserve"> (NH)</w:t>
            </w:r>
          </w:p>
        </w:tc>
        <w:tc>
          <w:tcPr>
            <w:tcW w:w="0" w:type="auto"/>
          </w:tcPr>
          <w:p w14:paraId="7A6E11F1" w14:textId="77777777" w:rsidR="00A66EA9" w:rsidRDefault="00A66EA9">
            <w:pPr>
              <w:pStyle w:val="Compact"/>
            </w:pPr>
          </w:p>
        </w:tc>
      </w:tr>
      <w:tr w:rsidR="00A66EA9" w14:paraId="0D3F8253" w14:textId="77777777" w:rsidTr="001C2E30">
        <w:tc>
          <w:tcPr>
            <w:tcW w:w="0" w:type="auto"/>
          </w:tcPr>
          <w:p w14:paraId="583C206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15B2F3CB" w14:textId="77777777" w:rsidR="00A66EA9" w:rsidRDefault="00A66EA9">
            <w:pPr>
              <w:pStyle w:val="Compact"/>
            </w:pPr>
          </w:p>
        </w:tc>
      </w:tr>
    </w:tbl>
    <w:p w14:paraId="587759E1" w14:textId="77777777" w:rsidR="00A66EA9" w:rsidRDefault="00F16D6A">
      <w:pPr>
        <w:pStyle w:val="Heading3"/>
      </w:pPr>
      <w:bookmarkStart w:id="4" w:name="thống-kê-giao-dịch"/>
      <w:bookmarkEnd w:id="3"/>
      <w:r>
        <w:t>2. Th</w:t>
      </w:r>
      <w:r>
        <w:t>ố</w:t>
      </w:r>
      <w:r>
        <w:t>ng kê giao d</w:t>
      </w:r>
      <w:r>
        <w:t>ị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1127"/>
        <w:gridCol w:w="1656"/>
        <w:gridCol w:w="1037"/>
      </w:tblGrid>
      <w:tr w:rsidR="00A66EA9" w14:paraId="3B5B37A0" w14:textId="77777777" w:rsidTr="001C2E30">
        <w:tc>
          <w:tcPr>
            <w:tcW w:w="0" w:type="auto"/>
          </w:tcPr>
          <w:p w14:paraId="75C001A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20B3EC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4732DA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31AC559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66EA9" w14:paraId="4518CF7D" w14:textId="77777777" w:rsidTr="001C2E30">
        <w:tc>
          <w:tcPr>
            <w:tcW w:w="0" w:type="auto"/>
          </w:tcPr>
          <w:p w14:paraId="3571C573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giao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68B09BD3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5A56DFB1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51D074AC" w14:textId="77777777" w:rsidR="00A66EA9" w:rsidRDefault="00A66EA9">
            <w:pPr>
              <w:pStyle w:val="Compact"/>
            </w:pPr>
          </w:p>
        </w:tc>
      </w:tr>
      <w:tr w:rsidR="00A66EA9" w14:paraId="2C659AE8" w14:textId="77777777" w:rsidTr="001C2E30">
        <w:tc>
          <w:tcPr>
            <w:tcW w:w="0" w:type="auto"/>
          </w:tcPr>
          <w:p w14:paraId="63DCC28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Giao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kh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7209AC1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8DD976F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58075570" w14:textId="77777777" w:rsidR="00A66EA9" w:rsidRDefault="00A66EA9">
            <w:pPr>
              <w:pStyle w:val="Compact"/>
            </w:pPr>
          </w:p>
        </w:tc>
      </w:tr>
      <w:tr w:rsidR="00A66EA9" w14:paraId="6D5167CB" w14:textId="77777777" w:rsidTr="001C2E30">
        <w:tc>
          <w:tcPr>
            <w:tcW w:w="0" w:type="auto"/>
          </w:tcPr>
          <w:p w14:paraId="50F47B5D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Giao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chênh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ch</w:t>
            </w:r>
          </w:p>
        </w:tc>
        <w:tc>
          <w:tcPr>
            <w:tcW w:w="0" w:type="auto"/>
          </w:tcPr>
          <w:p w14:paraId="4E2D8AC2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44310480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7867C0B" w14:textId="77777777" w:rsidR="00A66EA9" w:rsidRDefault="00A66EA9">
            <w:pPr>
              <w:pStyle w:val="Compact"/>
            </w:pPr>
          </w:p>
        </w:tc>
      </w:tr>
      <w:tr w:rsidR="00A66EA9" w14:paraId="51282C53" w14:textId="77777777" w:rsidTr="001C2E30">
        <w:tc>
          <w:tcPr>
            <w:tcW w:w="0" w:type="auto"/>
          </w:tcPr>
          <w:p w14:paraId="6707C09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lastRenderedPageBreak/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kh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p (%)</w:t>
            </w:r>
          </w:p>
        </w:tc>
        <w:tc>
          <w:tcPr>
            <w:tcW w:w="0" w:type="auto"/>
          </w:tcPr>
          <w:p w14:paraId="2F756091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4506551F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1EFC53D1" w14:textId="77777777" w:rsidR="00A66EA9" w:rsidRDefault="00A66EA9">
            <w:pPr>
              <w:pStyle w:val="Compact"/>
            </w:pPr>
          </w:p>
        </w:tc>
      </w:tr>
    </w:tbl>
    <w:p w14:paraId="0D395D39" w14:textId="77777777" w:rsidR="00A66EA9" w:rsidRDefault="00F16D6A">
      <w:pPr>
        <w:pStyle w:val="Heading2"/>
      </w:pPr>
      <w:bookmarkStart w:id="5" w:name="phân-tích-chênh-lệch"/>
      <w:bookmarkEnd w:id="2"/>
      <w:bookmarkEnd w:id="4"/>
      <w:r>
        <w:t>PHÂN TÍCH CHÊNH L</w:t>
      </w:r>
      <w:r>
        <w:t>Ệ</w:t>
      </w:r>
      <w:r>
        <w:t>CH</w:t>
      </w:r>
    </w:p>
    <w:p w14:paraId="6CBA0ADA" w14:textId="77777777" w:rsidR="00A66EA9" w:rsidRDefault="00F16D6A">
      <w:pPr>
        <w:pStyle w:val="Heading3"/>
      </w:pPr>
      <w:bookmarkStart w:id="6" w:name="phân-loại-chênh-lệch"/>
      <w:r>
        <w:t>1. Phân lo</w:t>
      </w:r>
      <w:r>
        <w:t>ạ</w:t>
      </w:r>
      <w:r>
        <w:t>i chênh l</w:t>
      </w:r>
      <w:r>
        <w:t>ệ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1127"/>
        <w:gridCol w:w="1656"/>
        <w:gridCol w:w="1037"/>
      </w:tblGrid>
      <w:tr w:rsidR="00A66EA9" w14:paraId="52B1FDE0" w14:textId="77777777" w:rsidTr="001C2E30">
        <w:tc>
          <w:tcPr>
            <w:tcW w:w="0" w:type="auto"/>
          </w:tcPr>
          <w:p w14:paraId="383F4169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Lo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DBD287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CC75154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5587B83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66EA9" w14:paraId="76072964" w14:textId="77777777" w:rsidTr="001C2E30">
        <w:tc>
          <w:tcPr>
            <w:tcW w:w="0" w:type="auto"/>
          </w:tcPr>
          <w:p w14:paraId="11655E8F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có, NH không</w:t>
            </w:r>
          </w:p>
        </w:tc>
        <w:tc>
          <w:tcPr>
            <w:tcW w:w="0" w:type="auto"/>
          </w:tcPr>
          <w:p w14:paraId="78E941CD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78E5BF9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1B6B14BC" w14:textId="77777777" w:rsidR="00A66EA9" w:rsidRDefault="00A66EA9">
            <w:pPr>
              <w:pStyle w:val="Compact"/>
            </w:pPr>
          </w:p>
        </w:tc>
      </w:tr>
      <w:tr w:rsidR="00A66EA9" w14:paraId="30136592" w14:textId="77777777" w:rsidTr="001C2E30">
        <w:tc>
          <w:tcPr>
            <w:tcW w:w="0" w:type="auto"/>
          </w:tcPr>
          <w:p w14:paraId="0BCBCAE8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NH có, S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không</w:t>
            </w:r>
          </w:p>
        </w:tc>
        <w:tc>
          <w:tcPr>
            <w:tcW w:w="0" w:type="auto"/>
          </w:tcPr>
          <w:p w14:paraId="2433D736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73D3FD8B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6B2AFEA" w14:textId="77777777" w:rsidR="00A66EA9" w:rsidRDefault="00A66EA9">
            <w:pPr>
              <w:pStyle w:val="Compact"/>
            </w:pPr>
          </w:p>
        </w:tc>
      </w:tr>
      <w:tr w:rsidR="00A66EA9" w14:paraId="1F2A8F1B" w14:textId="77777777" w:rsidTr="001C2E30">
        <w:tc>
          <w:tcPr>
            <w:tcW w:w="0" w:type="auto"/>
          </w:tcPr>
          <w:p w14:paraId="732C6967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khác</w:t>
            </w:r>
          </w:p>
        </w:tc>
        <w:tc>
          <w:tcPr>
            <w:tcW w:w="0" w:type="auto"/>
          </w:tcPr>
          <w:p w14:paraId="09D48CAE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3A25B738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53F2A82C" w14:textId="77777777" w:rsidR="00A66EA9" w:rsidRDefault="00A66EA9">
            <w:pPr>
              <w:pStyle w:val="Compact"/>
            </w:pPr>
          </w:p>
        </w:tc>
      </w:tr>
      <w:tr w:rsidR="00A66EA9" w14:paraId="1B01EAC7" w14:textId="77777777" w:rsidTr="001C2E30">
        <w:tc>
          <w:tcPr>
            <w:tcW w:w="0" w:type="auto"/>
          </w:tcPr>
          <w:p w14:paraId="3EC0C099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Không rõ ngu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03A9737E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16C06E4F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6F5495C0" w14:textId="77777777" w:rsidR="00A66EA9" w:rsidRDefault="00A66EA9">
            <w:pPr>
              <w:pStyle w:val="Compact"/>
            </w:pPr>
          </w:p>
        </w:tc>
      </w:tr>
    </w:tbl>
    <w:p w14:paraId="339889DE" w14:textId="77777777" w:rsidR="00A66EA9" w:rsidRDefault="00F16D6A">
      <w:pPr>
        <w:pStyle w:val="Heading3"/>
      </w:pPr>
      <w:bookmarkStart w:id="7" w:name="xử-lý-chênh-lệch"/>
      <w:bookmarkEnd w:id="6"/>
      <w:r>
        <w:t>2. X</w:t>
      </w:r>
      <w:r>
        <w:t>ử</w:t>
      </w:r>
      <w:r>
        <w:t xml:space="preserve"> lý chênh l</w:t>
      </w:r>
      <w:r>
        <w:t>ệ</w:t>
      </w:r>
      <w:r>
        <w:t>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1330"/>
        <w:gridCol w:w="1037"/>
      </w:tblGrid>
      <w:tr w:rsidR="00A66EA9" w14:paraId="2B35D7BC" w14:textId="77777777" w:rsidTr="001C2E30">
        <w:tc>
          <w:tcPr>
            <w:tcW w:w="0" w:type="auto"/>
          </w:tcPr>
          <w:p w14:paraId="7DEDDE9D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Mô t</w:t>
            </w:r>
            <w:r>
              <w:rPr>
                <w:b/>
                <w:bCs/>
              </w:rPr>
              <w:t>ả</w:t>
            </w:r>
          </w:p>
        </w:tc>
        <w:tc>
          <w:tcPr>
            <w:tcW w:w="0" w:type="auto"/>
          </w:tcPr>
          <w:p w14:paraId="29822C7D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01F19034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66EA9" w14:paraId="5303C0FF" w14:textId="77777777" w:rsidTr="001C2E30">
        <w:tc>
          <w:tcPr>
            <w:tcW w:w="0" w:type="auto"/>
          </w:tcPr>
          <w:p w14:paraId="4BA20DA8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Đã 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quy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22F2C604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56A35514" w14:textId="77777777" w:rsidR="00A66EA9" w:rsidRDefault="00A66EA9">
            <w:pPr>
              <w:pStyle w:val="Compact"/>
            </w:pPr>
          </w:p>
        </w:tc>
      </w:tr>
      <w:tr w:rsidR="00A66EA9" w14:paraId="20ED81B1" w14:textId="77777777" w:rsidTr="001C2E30">
        <w:tc>
          <w:tcPr>
            <w:tcW w:w="0" w:type="auto"/>
          </w:tcPr>
          <w:p w14:paraId="520FE395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Đang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469AA904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3652C8C8" w14:textId="77777777" w:rsidR="00A66EA9" w:rsidRDefault="00A66EA9">
            <w:pPr>
              <w:pStyle w:val="Compact"/>
            </w:pPr>
          </w:p>
        </w:tc>
      </w:tr>
      <w:tr w:rsidR="00A66EA9" w14:paraId="022F2CCF" w14:textId="77777777" w:rsidTr="001C2E30">
        <w:tc>
          <w:tcPr>
            <w:tcW w:w="0" w:type="auto"/>
          </w:tcPr>
          <w:p w14:paraId="52951F64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Chưa x</w:t>
            </w:r>
            <w:r>
              <w:rPr>
                <w:b/>
                <w:bCs/>
              </w:rPr>
              <w:t>ử</w:t>
            </w:r>
            <w:r>
              <w:rPr>
                <w:b/>
                <w:bCs/>
              </w:rPr>
              <w:t xml:space="preserve"> lý</w:t>
            </w:r>
          </w:p>
        </w:tc>
        <w:tc>
          <w:tcPr>
            <w:tcW w:w="0" w:type="auto"/>
          </w:tcPr>
          <w:p w14:paraId="3DE23318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9CEEB8C" w14:textId="77777777" w:rsidR="00A66EA9" w:rsidRDefault="00A66EA9">
            <w:pPr>
              <w:pStyle w:val="Compact"/>
            </w:pPr>
          </w:p>
        </w:tc>
      </w:tr>
    </w:tbl>
    <w:p w14:paraId="66D6B798" w14:textId="77777777" w:rsidR="00A66EA9" w:rsidRDefault="00F16D6A">
      <w:pPr>
        <w:pStyle w:val="Heading2"/>
      </w:pPr>
      <w:bookmarkStart w:id="8" w:name="đề-xuất"/>
      <w:bookmarkEnd w:id="5"/>
      <w:bookmarkEnd w:id="7"/>
      <w:r>
        <w:t>Đ</w:t>
      </w:r>
      <w:r>
        <w:t>Ề</w:t>
      </w:r>
      <w:r>
        <w:t xml:space="preserve"> XU</w:t>
      </w:r>
      <w:r>
        <w:t>Ấ</w:t>
      </w:r>
      <w:r>
        <w:t>T</w:t>
      </w:r>
    </w:p>
    <w:p w14:paraId="564E3D7A" w14:textId="77777777" w:rsidR="00A66EA9" w:rsidRDefault="00F16D6A">
      <w:pPr>
        <w:pStyle w:val="Heading3"/>
      </w:pPr>
      <w:bookmarkStart w:id="9" w:name="biện-pháp-khắc-phục"/>
      <w:r>
        <w:t>1. Bi</w:t>
      </w:r>
      <w:r>
        <w:t>ệ</w:t>
      </w:r>
      <w:r>
        <w:t>n pháp kh</w:t>
      </w:r>
      <w:r>
        <w:t>ắ</w:t>
      </w:r>
      <w:r>
        <w:t>c ph</w:t>
      </w:r>
      <w:r>
        <w:t>ụ</w:t>
      </w:r>
      <w:r>
        <w:t>c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A66EA9" w14:paraId="58D3F6F3" w14:textId="77777777" w:rsidTr="001C2E30">
        <w:tc>
          <w:tcPr>
            <w:tcW w:w="1584" w:type="dxa"/>
          </w:tcPr>
          <w:p w14:paraId="12995A73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pháp</w:t>
            </w:r>
          </w:p>
        </w:tc>
        <w:tc>
          <w:tcPr>
            <w:tcW w:w="1584" w:type="dxa"/>
          </w:tcPr>
          <w:p w14:paraId="202F9B3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1584" w:type="dxa"/>
          </w:tcPr>
          <w:p w14:paraId="5D6136C2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757EA4C3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1683C973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66EA9" w14:paraId="0FAD9807" w14:textId="77777777" w:rsidTr="001C2E30">
        <w:tc>
          <w:tcPr>
            <w:tcW w:w="1584" w:type="dxa"/>
          </w:tcPr>
          <w:p w14:paraId="56B5AEA1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12F934FA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7D72102A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1BE3280D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748439E2" w14:textId="77777777" w:rsidR="00A66EA9" w:rsidRDefault="00A66EA9">
            <w:pPr>
              <w:pStyle w:val="Compact"/>
            </w:pPr>
          </w:p>
        </w:tc>
      </w:tr>
      <w:tr w:rsidR="00A66EA9" w14:paraId="45E39A68" w14:textId="77777777" w:rsidTr="001C2E30">
        <w:tc>
          <w:tcPr>
            <w:tcW w:w="1584" w:type="dxa"/>
          </w:tcPr>
          <w:p w14:paraId="11AE0103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5B6999F8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7D449CAD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4C3B9408" w14:textId="77777777" w:rsidR="00A66EA9" w:rsidRDefault="00A66EA9">
            <w:pPr>
              <w:pStyle w:val="Compact"/>
            </w:pPr>
          </w:p>
        </w:tc>
        <w:tc>
          <w:tcPr>
            <w:tcW w:w="1584" w:type="dxa"/>
          </w:tcPr>
          <w:p w14:paraId="24AAC210" w14:textId="77777777" w:rsidR="00A66EA9" w:rsidRDefault="00A66EA9">
            <w:pPr>
              <w:pStyle w:val="Compact"/>
            </w:pPr>
          </w:p>
        </w:tc>
      </w:tr>
    </w:tbl>
    <w:p w14:paraId="47A76345" w14:textId="77777777" w:rsidR="00A66EA9" w:rsidRDefault="00F16D6A">
      <w:pPr>
        <w:pStyle w:val="Heading3"/>
      </w:pPr>
      <w:bookmarkStart w:id="10" w:name="đề-xuất-cải-thiện"/>
      <w:bookmarkEnd w:id="9"/>
      <w:r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157"/>
        <w:gridCol w:w="1037"/>
      </w:tblGrid>
      <w:tr w:rsidR="00A66EA9" w14:paraId="75775C7E" w14:textId="77777777" w:rsidTr="001C2E30">
        <w:tc>
          <w:tcPr>
            <w:tcW w:w="0" w:type="auto"/>
          </w:tcPr>
          <w:p w14:paraId="7B981F96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1600AF50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3352403E" w14:textId="77777777" w:rsidR="00A66EA9" w:rsidRDefault="00F16D6A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A66EA9" w14:paraId="389F9DA4" w14:textId="77777777" w:rsidTr="001C2E30">
        <w:tc>
          <w:tcPr>
            <w:tcW w:w="0" w:type="auto"/>
          </w:tcPr>
          <w:p w14:paraId="7F244308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D2C9473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2247D413" w14:textId="77777777" w:rsidR="00A66EA9" w:rsidRDefault="00A66EA9">
            <w:pPr>
              <w:pStyle w:val="Compact"/>
            </w:pPr>
          </w:p>
        </w:tc>
      </w:tr>
      <w:tr w:rsidR="00A66EA9" w14:paraId="77851D46" w14:textId="77777777" w:rsidTr="001C2E30">
        <w:tc>
          <w:tcPr>
            <w:tcW w:w="0" w:type="auto"/>
          </w:tcPr>
          <w:p w14:paraId="5E6F7405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74C2BCAE" w14:textId="77777777" w:rsidR="00A66EA9" w:rsidRDefault="00A66EA9">
            <w:pPr>
              <w:pStyle w:val="Compact"/>
            </w:pPr>
          </w:p>
        </w:tc>
        <w:tc>
          <w:tcPr>
            <w:tcW w:w="0" w:type="auto"/>
          </w:tcPr>
          <w:p w14:paraId="6DCD4962" w14:textId="77777777" w:rsidR="00A66EA9" w:rsidRDefault="00A66EA9">
            <w:pPr>
              <w:pStyle w:val="Compact"/>
            </w:pPr>
          </w:p>
        </w:tc>
      </w:tr>
    </w:tbl>
    <w:p w14:paraId="48C0FD31" w14:textId="77777777" w:rsidR="00A66EA9" w:rsidRDefault="00F16D6A">
      <w:pPr>
        <w:pStyle w:val="Heading2"/>
      </w:pPr>
      <w:bookmarkStart w:id="11" w:name="xác-nhận"/>
      <w:bookmarkEnd w:id="8"/>
      <w:bookmarkEnd w:id="10"/>
      <w:r>
        <w:lastRenderedPageBreak/>
        <w:t>XÁC NH</w:t>
      </w:r>
      <w:r>
        <w:t>Ậ</w:t>
      </w:r>
      <w:r>
        <w:t>N</w:t>
      </w:r>
    </w:p>
    <w:p w14:paraId="2EBE16E5" w14:textId="77777777" w:rsidR="00A66EA9" w:rsidRDefault="00F16D6A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4D811DB7" w14:textId="77777777" w:rsidR="00A66EA9" w:rsidRDefault="00F16D6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6D5DDD1B" w14:textId="77777777" w:rsidR="00A66EA9" w:rsidRDefault="00F16D6A">
      <w:pPr>
        <w:pStyle w:val="Heading3"/>
      </w:pPr>
      <w:bookmarkStart w:id="13" w:name="kế-toán-trưởng"/>
      <w:bookmarkEnd w:id="12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44F836AA" w14:textId="77777777" w:rsidR="00A66EA9" w:rsidRDefault="00F16D6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155FA4B" w14:textId="77777777" w:rsidR="00A66EA9" w:rsidRDefault="00F16D6A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5A6FBD40" w14:textId="77777777" w:rsidR="00A66EA9" w:rsidRDefault="00F16D6A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BBC2E53" w14:textId="77777777" w:rsidR="00A66EA9" w:rsidRDefault="00F16D6A">
      <w:r>
        <w:pict w14:anchorId="7CC29610">
          <v:rect id="_x0000_i1026" style="width:0;height:1.5pt" o:hralign="center" o:hrstd="t" o:hr="t"/>
        </w:pict>
      </w:r>
    </w:p>
    <w:p w14:paraId="4D49DE93" w14:textId="77777777" w:rsidR="00A66EA9" w:rsidRDefault="00F16D6A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tháng và trình BGH.</w:t>
      </w:r>
      <w:bookmarkEnd w:id="0"/>
      <w:bookmarkEnd w:id="11"/>
      <w:bookmarkEnd w:id="14"/>
    </w:p>
    <w:sectPr w:rsidR="00A66EA9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6BF872" w14:textId="77777777" w:rsidR="00F16D6A" w:rsidRDefault="00F16D6A" w:rsidP="001C2E30">
      <w:pPr>
        <w:spacing w:line="240" w:lineRule="auto"/>
      </w:pPr>
      <w:r>
        <w:separator/>
      </w:r>
    </w:p>
  </w:endnote>
  <w:endnote w:type="continuationSeparator" w:id="0">
    <w:p w14:paraId="4D22A534" w14:textId="77777777" w:rsidR="00F16D6A" w:rsidRDefault="00F16D6A" w:rsidP="001C2E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C0CDC" w14:textId="77777777" w:rsidR="00F16D6A" w:rsidRDefault="00F16D6A" w:rsidP="001C2E30">
      <w:pPr>
        <w:spacing w:line="240" w:lineRule="auto"/>
      </w:pPr>
      <w:r>
        <w:separator/>
      </w:r>
    </w:p>
  </w:footnote>
  <w:footnote w:type="continuationSeparator" w:id="0">
    <w:p w14:paraId="7E1037F1" w14:textId="77777777" w:rsidR="00F16D6A" w:rsidRDefault="00F16D6A" w:rsidP="001C2E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9F99C" w14:textId="77777777" w:rsidR="001C2E30" w:rsidRPr="00A33244" w:rsidRDefault="001C2E30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A99A252" wp14:editId="22F51D06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7BB769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5667BA3" w14:textId="77777777" w:rsidR="001C2E30" w:rsidRDefault="001C2E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EC44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6EA9"/>
    <w:rsid w:val="001C2E30"/>
    <w:rsid w:val="00A66EA9"/>
    <w:rsid w:val="00F1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24648A5"/>
  <w15:docId w15:val="{C0A4B11C-0E4B-4B27-8B6A-9158F7E7D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C2E30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C2E30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C2E30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C2E30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1C2E30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1C2E30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1C2E30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1C2E30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2E30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2E3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C2E30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C2E30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2E30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1C2E30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2E30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1C2E3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2E30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1C2E3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2E30"/>
    <w:rPr>
      <w:rFonts w:ascii="Times New Roman" w:hAnsi="Times New Roman"/>
      <w:szCs w:val="22"/>
    </w:rPr>
  </w:style>
  <w:style w:type="character" w:styleId="Emphasis">
    <w:name w:val="Emphasis"/>
    <w:rsid w:val="001C2E30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1C2E30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1C2E30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1C2E30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1C2E3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2026-02-02T03:56:00Z</dcterms:created>
  <dcterms:modified xsi:type="dcterms:W3CDTF">2026-02-02T03:56:00Z</dcterms:modified>
</cp:coreProperties>
</file>