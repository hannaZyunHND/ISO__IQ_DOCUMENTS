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AE404" w14:textId="77777777" w:rsidR="00A55015" w:rsidRDefault="007264B7" w:rsidP="005F54CF">
      <w:pPr>
        <w:pStyle w:val="Title"/>
      </w:pPr>
      <w:bookmarkStart w:id="0" w:name="bm-51-checklist-kiểm-tra-chứng-từ"/>
      <w:r>
        <w:t>BM-51: CHECKLIST KI</w:t>
      </w:r>
      <w:r>
        <w:t>Ể</w:t>
      </w:r>
      <w:r>
        <w:t>M TRA CH</w:t>
      </w:r>
      <w:r>
        <w:t>Ứ</w:t>
      </w:r>
      <w:r>
        <w:t>NG T</w:t>
      </w:r>
      <w:r>
        <w:t>Ừ</w:t>
      </w:r>
    </w:p>
    <w:p w14:paraId="721A3861" w14:textId="77777777" w:rsidR="00A55015" w:rsidRDefault="007264B7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QT-03-SOP-05-BM-51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72F1D3A7" w14:textId="77777777" w:rsidR="00A55015" w:rsidRDefault="007264B7">
      <w:r>
        <w:pict w14:anchorId="247A6A15">
          <v:rect id="_x0000_i1025" style="width:0;height:1.5pt" o:hralign="center" o:hrstd="t" o:hr="t"/>
        </w:pict>
      </w:r>
    </w:p>
    <w:p w14:paraId="42519598" w14:textId="77777777" w:rsidR="00A55015" w:rsidRDefault="007264B7">
      <w:pPr>
        <w:pStyle w:val="Heading2"/>
      </w:pPr>
      <w:bookmarkStart w:id="1" w:name="thông-tin-checklist"/>
      <w:r>
        <w:t>THÔNG TIN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6"/>
        <w:gridCol w:w="1157"/>
      </w:tblGrid>
      <w:tr w:rsidR="00A55015" w14:paraId="7619C126" w14:textId="77777777" w:rsidTr="005F54CF">
        <w:tc>
          <w:tcPr>
            <w:tcW w:w="0" w:type="auto"/>
          </w:tcPr>
          <w:p w14:paraId="4EE4BFA9" w14:textId="77777777" w:rsidR="00A55015" w:rsidRDefault="007264B7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38998F43" w14:textId="77777777" w:rsidR="00A55015" w:rsidRDefault="007264B7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A55015" w14:paraId="0E1043E3" w14:textId="77777777" w:rsidTr="005F54CF">
        <w:tc>
          <w:tcPr>
            <w:tcW w:w="0" w:type="auto"/>
          </w:tcPr>
          <w:p w14:paraId="5513B767" w14:textId="77777777" w:rsidR="00A55015" w:rsidRDefault="007264B7">
            <w:pPr>
              <w:pStyle w:val="Compact"/>
            </w:pPr>
            <w:r>
              <w:rPr>
                <w:b/>
                <w:bCs/>
              </w:rPr>
              <w:t>Ngày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706FDA22" w14:textId="77777777" w:rsidR="00A55015" w:rsidRDefault="00A55015">
            <w:pPr>
              <w:pStyle w:val="Compact"/>
            </w:pPr>
          </w:p>
        </w:tc>
      </w:tr>
      <w:tr w:rsidR="00A55015" w14:paraId="28CC921C" w14:textId="77777777" w:rsidTr="005F54CF">
        <w:tc>
          <w:tcPr>
            <w:tcW w:w="0" w:type="auto"/>
          </w:tcPr>
          <w:p w14:paraId="210926EB" w14:textId="77777777" w:rsidR="00A55015" w:rsidRDefault="007264B7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7726DBD6" w14:textId="77777777" w:rsidR="00A55015" w:rsidRDefault="00A55015">
            <w:pPr>
              <w:pStyle w:val="Compact"/>
            </w:pPr>
          </w:p>
        </w:tc>
      </w:tr>
      <w:tr w:rsidR="00A55015" w14:paraId="609FD211" w14:textId="77777777" w:rsidTr="005F54CF">
        <w:tc>
          <w:tcPr>
            <w:tcW w:w="0" w:type="auto"/>
          </w:tcPr>
          <w:p w14:paraId="4B0E0F44" w14:textId="77777777" w:rsidR="00A55015" w:rsidRDefault="007264B7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ng t</w:t>
            </w:r>
            <w:r>
              <w:rPr>
                <w:b/>
                <w:bCs/>
              </w:rPr>
              <w:t>ừ</w:t>
            </w:r>
          </w:p>
        </w:tc>
        <w:tc>
          <w:tcPr>
            <w:tcW w:w="0" w:type="auto"/>
          </w:tcPr>
          <w:p w14:paraId="756C8E66" w14:textId="77777777" w:rsidR="00A55015" w:rsidRDefault="00A55015">
            <w:pPr>
              <w:pStyle w:val="Compact"/>
            </w:pPr>
          </w:p>
        </w:tc>
      </w:tr>
    </w:tbl>
    <w:p w14:paraId="6E4ACF7B" w14:textId="77777777" w:rsidR="00A55015" w:rsidRDefault="007264B7">
      <w:pPr>
        <w:pStyle w:val="Heading2"/>
      </w:pPr>
      <w:bookmarkStart w:id="2" w:name="checklist-kiểm-tra"/>
      <w:bookmarkEnd w:id="1"/>
      <w:r>
        <w:t>CHECKLIST KI</w:t>
      </w:r>
      <w:r>
        <w:t>Ể</w:t>
      </w:r>
      <w:r>
        <w:t>M TRA</w:t>
      </w:r>
    </w:p>
    <w:p w14:paraId="4706A4CF" w14:textId="77777777" w:rsidR="00A55015" w:rsidRDefault="007264B7">
      <w:pPr>
        <w:pStyle w:val="Heading3"/>
      </w:pPr>
      <w:bookmarkStart w:id="3" w:name="kiểm-tra-hóa-đơn-gtgt"/>
      <w:r>
        <w:t>1. Ki</w:t>
      </w:r>
      <w:r>
        <w:t>ể</w:t>
      </w:r>
      <w:r>
        <w:t>m tra hóa đơn GTGT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7"/>
        <w:gridCol w:w="1650"/>
        <w:gridCol w:w="1037"/>
      </w:tblGrid>
      <w:tr w:rsidR="00A55015" w14:paraId="46DA3DD1" w14:textId="77777777" w:rsidTr="005F54CF">
        <w:tc>
          <w:tcPr>
            <w:tcW w:w="0" w:type="auto"/>
          </w:tcPr>
          <w:p w14:paraId="64ED6E3E" w14:textId="77777777" w:rsidR="00A55015" w:rsidRDefault="007264B7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03AB2096" w14:textId="77777777" w:rsidR="00A55015" w:rsidRDefault="007264B7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570DC8B9" w14:textId="77777777" w:rsidR="00A55015" w:rsidRDefault="007264B7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A55015" w14:paraId="42FF7826" w14:textId="77777777" w:rsidTr="005F54CF">
        <w:tc>
          <w:tcPr>
            <w:tcW w:w="0" w:type="auto"/>
          </w:tcPr>
          <w:p w14:paraId="3D82683F" w14:textId="77777777" w:rsidR="00A55015" w:rsidRDefault="007264B7">
            <w:pPr>
              <w:pStyle w:val="Compact"/>
            </w:pPr>
            <w:r>
              <w:rPr>
                <w:b/>
                <w:bCs/>
              </w:rPr>
              <w:t>Hóa đơn g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c (không photo)</w:t>
            </w:r>
          </w:p>
        </w:tc>
        <w:tc>
          <w:tcPr>
            <w:tcW w:w="0" w:type="auto"/>
          </w:tcPr>
          <w:p w14:paraId="4EE61340" w14:textId="77777777" w:rsidR="00A55015" w:rsidRDefault="007264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Đúng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Sai</w:t>
            </w:r>
          </w:p>
        </w:tc>
        <w:tc>
          <w:tcPr>
            <w:tcW w:w="0" w:type="auto"/>
          </w:tcPr>
          <w:p w14:paraId="6B7D5A56" w14:textId="77777777" w:rsidR="00A55015" w:rsidRDefault="00A55015">
            <w:pPr>
              <w:pStyle w:val="Compact"/>
            </w:pPr>
          </w:p>
        </w:tc>
      </w:tr>
      <w:tr w:rsidR="00A55015" w14:paraId="1FB53D91" w14:textId="77777777" w:rsidTr="005F54CF">
        <w:tc>
          <w:tcPr>
            <w:tcW w:w="0" w:type="auto"/>
          </w:tcPr>
          <w:p w14:paraId="5DB11AA7" w14:textId="77777777" w:rsidR="00A55015" w:rsidRDefault="007264B7">
            <w:pPr>
              <w:pStyle w:val="Compact"/>
            </w:pPr>
            <w:r>
              <w:rPr>
                <w:b/>
                <w:bCs/>
              </w:rPr>
              <w:t>Đúng m</w:t>
            </w:r>
            <w:r>
              <w:rPr>
                <w:b/>
                <w:bCs/>
              </w:rPr>
              <w:t>ẫ</w:t>
            </w:r>
            <w:r>
              <w:rPr>
                <w:b/>
                <w:bCs/>
              </w:rPr>
              <w:t>u 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Tài chính</w:t>
            </w:r>
          </w:p>
        </w:tc>
        <w:tc>
          <w:tcPr>
            <w:tcW w:w="0" w:type="auto"/>
          </w:tcPr>
          <w:p w14:paraId="6E585221" w14:textId="77777777" w:rsidR="00A55015" w:rsidRDefault="007264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Đúng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Sai</w:t>
            </w:r>
          </w:p>
        </w:tc>
        <w:tc>
          <w:tcPr>
            <w:tcW w:w="0" w:type="auto"/>
          </w:tcPr>
          <w:p w14:paraId="4D53B78B" w14:textId="77777777" w:rsidR="00A55015" w:rsidRDefault="00A55015">
            <w:pPr>
              <w:pStyle w:val="Compact"/>
            </w:pPr>
          </w:p>
        </w:tc>
      </w:tr>
      <w:tr w:rsidR="00A55015" w14:paraId="4A3FCD8A" w14:textId="77777777" w:rsidTr="005F54CF">
        <w:tc>
          <w:tcPr>
            <w:tcW w:w="0" w:type="auto"/>
          </w:tcPr>
          <w:p w14:paraId="0707B700" w14:textId="77777777" w:rsidR="00A55015" w:rsidRDefault="007264B7">
            <w:pPr>
              <w:pStyle w:val="Compact"/>
            </w:pPr>
            <w:r>
              <w:rPr>
                <w:b/>
                <w:bCs/>
              </w:rPr>
              <w:t>Tên đơn v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mua đúng</w:t>
            </w:r>
          </w:p>
        </w:tc>
        <w:tc>
          <w:tcPr>
            <w:tcW w:w="0" w:type="auto"/>
          </w:tcPr>
          <w:p w14:paraId="4E042DE0" w14:textId="77777777" w:rsidR="00A55015" w:rsidRDefault="007264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Đúng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Sai</w:t>
            </w:r>
          </w:p>
        </w:tc>
        <w:tc>
          <w:tcPr>
            <w:tcW w:w="0" w:type="auto"/>
          </w:tcPr>
          <w:p w14:paraId="1160D108" w14:textId="77777777" w:rsidR="00A55015" w:rsidRDefault="00A55015">
            <w:pPr>
              <w:pStyle w:val="Compact"/>
            </w:pPr>
          </w:p>
        </w:tc>
      </w:tr>
      <w:tr w:rsidR="00A55015" w14:paraId="34BAB0ED" w14:textId="77777777" w:rsidTr="005F54CF">
        <w:tc>
          <w:tcPr>
            <w:tcW w:w="0" w:type="auto"/>
          </w:tcPr>
          <w:p w14:paraId="0CBCF25D" w14:textId="77777777" w:rsidR="00A55015" w:rsidRDefault="007264B7">
            <w:pPr>
              <w:pStyle w:val="Compact"/>
            </w:pPr>
            <w:r>
              <w:rPr>
                <w:b/>
                <w:bCs/>
              </w:rPr>
              <w:t>MST đúng</w:t>
            </w:r>
          </w:p>
        </w:tc>
        <w:tc>
          <w:tcPr>
            <w:tcW w:w="0" w:type="auto"/>
          </w:tcPr>
          <w:p w14:paraId="47AA9B59" w14:textId="77777777" w:rsidR="00A55015" w:rsidRDefault="007264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Đúng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Sai</w:t>
            </w:r>
          </w:p>
        </w:tc>
        <w:tc>
          <w:tcPr>
            <w:tcW w:w="0" w:type="auto"/>
          </w:tcPr>
          <w:p w14:paraId="77167CB2" w14:textId="77777777" w:rsidR="00A55015" w:rsidRDefault="00A55015">
            <w:pPr>
              <w:pStyle w:val="Compact"/>
            </w:pPr>
          </w:p>
        </w:tc>
      </w:tr>
      <w:tr w:rsidR="00A55015" w14:paraId="6C99B107" w14:textId="77777777" w:rsidTr="005F54CF">
        <w:tc>
          <w:tcPr>
            <w:tcW w:w="0" w:type="auto"/>
          </w:tcPr>
          <w:p w14:paraId="79223C1A" w14:textId="77777777" w:rsidR="00A55015" w:rsidRDefault="007264B7">
            <w:pPr>
              <w:pStyle w:val="Compact"/>
            </w:pPr>
            <w:r>
              <w:rPr>
                <w:b/>
                <w:bCs/>
              </w:rPr>
              <w:t>Có ch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ký, d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3168A0A4" w14:textId="77777777" w:rsidR="00A55015" w:rsidRDefault="007264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Đúng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Sai</w:t>
            </w:r>
          </w:p>
        </w:tc>
        <w:tc>
          <w:tcPr>
            <w:tcW w:w="0" w:type="auto"/>
          </w:tcPr>
          <w:p w14:paraId="15E77C56" w14:textId="77777777" w:rsidR="00A55015" w:rsidRDefault="00A55015">
            <w:pPr>
              <w:pStyle w:val="Compact"/>
            </w:pPr>
          </w:p>
        </w:tc>
      </w:tr>
      <w:tr w:rsidR="00A55015" w14:paraId="6D814848" w14:textId="77777777" w:rsidTr="005F54CF">
        <w:tc>
          <w:tcPr>
            <w:tcW w:w="0" w:type="auto"/>
          </w:tcPr>
          <w:p w14:paraId="5F2945D0" w14:textId="77777777" w:rsidR="00A55015" w:rsidRDefault="007264B7">
            <w:pPr>
              <w:pStyle w:val="Compact"/>
            </w:pPr>
            <w:r>
              <w:rPr>
                <w:b/>
                <w:bCs/>
              </w:rPr>
              <w:t>Ngày trong năm tài chính</w:t>
            </w:r>
          </w:p>
        </w:tc>
        <w:tc>
          <w:tcPr>
            <w:tcW w:w="0" w:type="auto"/>
          </w:tcPr>
          <w:p w14:paraId="4D682889" w14:textId="77777777" w:rsidR="00A55015" w:rsidRDefault="007264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Đúng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Sai</w:t>
            </w:r>
          </w:p>
        </w:tc>
        <w:tc>
          <w:tcPr>
            <w:tcW w:w="0" w:type="auto"/>
          </w:tcPr>
          <w:p w14:paraId="2FE7DFCB" w14:textId="77777777" w:rsidR="00A55015" w:rsidRDefault="00A55015">
            <w:pPr>
              <w:pStyle w:val="Compact"/>
            </w:pPr>
          </w:p>
        </w:tc>
      </w:tr>
      <w:tr w:rsidR="00A55015" w14:paraId="3ADE6177" w14:textId="77777777" w:rsidTr="005F54CF">
        <w:tc>
          <w:tcPr>
            <w:tcW w:w="0" w:type="auto"/>
          </w:tcPr>
          <w:p w14:paraId="13BEF4AF" w14:textId="77777777" w:rsidR="00A55015" w:rsidRDefault="007264B7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rõ ràng</w:t>
            </w:r>
          </w:p>
        </w:tc>
        <w:tc>
          <w:tcPr>
            <w:tcW w:w="0" w:type="auto"/>
          </w:tcPr>
          <w:p w14:paraId="1FBDA13D" w14:textId="77777777" w:rsidR="00A55015" w:rsidRDefault="007264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Đúng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Sai</w:t>
            </w:r>
          </w:p>
        </w:tc>
        <w:tc>
          <w:tcPr>
            <w:tcW w:w="0" w:type="auto"/>
          </w:tcPr>
          <w:p w14:paraId="48DF5576" w14:textId="77777777" w:rsidR="00A55015" w:rsidRDefault="00A55015">
            <w:pPr>
              <w:pStyle w:val="Compact"/>
            </w:pPr>
          </w:p>
        </w:tc>
      </w:tr>
      <w:tr w:rsidR="00A55015" w14:paraId="5C73F243" w14:textId="77777777" w:rsidTr="005F54CF">
        <w:tc>
          <w:tcPr>
            <w:tcW w:w="0" w:type="auto"/>
          </w:tcPr>
          <w:p w14:paraId="004DE4A8" w14:textId="77777777" w:rsidR="00A55015" w:rsidRDefault="007264B7">
            <w:pPr>
              <w:pStyle w:val="Compact"/>
            </w:pPr>
            <w:r>
              <w:rPr>
                <w:b/>
                <w:bCs/>
              </w:rPr>
              <w:t>Không t</w:t>
            </w:r>
            <w:r>
              <w:rPr>
                <w:b/>
                <w:bCs/>
              </w:rPr>
              <w:t>ẩ</w:t>
            </w:r>
            <w:r>
              <w:rPr>
                <w:b/>
                <w:bCs/>
              </w:rPr>
              <w:t>y xóa</w:t>
            </w:r>
          </w:p>
        </w:tc>
        <w:tc>
          <w:tcPr>
            <w:tcW w:w="0" w:type="auto"/>
          </w:tcPr>
          <w:p w14:paraId="4749AD04" w14:textId="77777777" w:rsidR="00A55015" w:rsidRDefault="007264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Đúng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Sai</w:t>
            </w:r>
          </w:p>
        </w:tc>
        <w:tc>
          <w:tcPr>
            <w:tcW w:w="0" w:type="auto"/>
          </w:tcPr>
          <w:p w14:paraId="707F3DD4" w14:textId="77777777" w:rsidR="00A55015" w:rsidRDefault="00A55015">
            <w:pPr>
              <w:pStyle w:val="Compact"/>
            </w:pPr>
          </w:p>
        </w:tc>
      </w:tr>
    </w:tbl>
    <w:p w14:paraId="6721E51B" w14:textId="77777777" w:rsidR="00A55015" w:rsidRDefault="007264B7">
      <w:pPr>
        <w:pStyle w:val="Heading3"/>
      </w:pPr>
      <w:bookmarkStart w:id="4" w:name="kiểm-tra-chứng-từ-khác"/>
      <w:bookmarkEnd w:id="3"/>
      <w:r>
        <w:t>2. Ki</w:t>
      </w:r>
      <w:r>
        <w:t>ể</w:t>
      </w:r>
      <w:r>
        <w:t>m tra ch</w:t>
      </w:r>
      <w:r>
        <w:t>ứ</w:t>
      </w:r>
      <w:r>
        <w:t>ng t</w:t>
      </w:r>
      <w:r>
        <w:t>ừ</w:t>
      </w:r>
      <w:r>
        <w:t xml:space="preserve"> khác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7"/>
        <w:gridCol w:w="1743"/>
        <w:gridCol w:w="1037"/>
      </w:tblGrid>
      <w:tr w:rsidR="00A55015" w14:paraId="05E3932B" w14:textId="77777777" w:rsidTr="005F54CF">
        <w:tc>
          <w:tcPr>
            <w:tcW w:w="0" w:type="auto"/>
          </w:tcPr>
          <w:p w14:paraId="1A5F24D0" w14:textId="77777777" w:rsidR="00A55015" w:rsidRDefault="007264B7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ng t</w:t>
            </w:r>
            <w:r>
              <w:rPr>
                <w:b/>
                <w:bCs/>
              </w:rPr>
              <w:t>ừ</w:t>
            </w:r>
          </w:p>
        </w:tc>
        <w:tc>
          <w:tcPr>
            <w:tcW w:w="0" w:type="auto"/>
          </w:tcPr>
          <w:p w14:paraId="4F13F789" w14:textId="77777777" w:rsidR="00A55015" w:rsidRDefault="007264B7">
            <w:pPr>
              <w:pStyle w:val="Compact"/>
            </w:pPr>
            <w:r>
              <w:rPr>
                <w:b/>
                <w:bCs/>
              </w:rPr>
              <w:t>Có đ</w:t>
            </w:r>
            <w:r>
              <w:rPr>
                <w:b/>
                <w:bCs/>
              </w:rPr>
              <w:t>ủ</w:t>
            </w:r>
          </w:p>
        </w:tc>
        <w:tc>
          <w:tcPr>
            <w:tcW w:w="0" w:type="auto"/>
          </w:tcPr>
          <w:p w14:paraId="4C0C108B" w14:textId="77777777" w:rsidR="00A55015" w:rsidRDefault="007264B7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A55015" w14:paraId="2F4CED7E" w14:textId="77777777" w:rsidTr="005F54CF">
        <w:tc>
          <w:tcPr>
            <w:tcW w:w="0" w:type="auto"/>
          </w:tcPr>
          <w:p w14:paraId="069196F7" w14:textId="77777777" w:rsidR="00A55015" w:rsidRDefault="007264B7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p đ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1A593A01" w14:textId="77777777" w:rsidR="00A55015" w:rsidRDefault="007264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0" w:type="auto"/>
          </w:tcPr>
          <w:p w14:paraId="6C12FBA6" w14:textId="77777777" w:rsidR="00A55015" w:rsidRDefault="00A55015">
            <w:pPr>
              <w:pStyle w:val="Compact"/>
            </w:pPr>
          </w:p>
        </w:tc>
      </w:tr>
      <w:tr w:rsidR="00A55015" w14:paraId="62C9A482" w14:textId="77777777" w:rsidTr="005F54CF">
        <w:tc>
          <w:tcPr>
            <w:tcW w:w="0" w:type="auto"/>
          </w:tcPr>
          <w:p w14:paraId="353FBAB0" w14:textId="77777777" w:rsidR="00A55015" w:rsidRDefault="007264B7">
            <w:pPr>
              <w:pStyle w:val="Compact"/>
            </w:pPr>
            <w:r>
              <w:rPr>
                <w:b/>
                <w:bCs/>
              </w:rPr>
              <w:lastRenderedPageBreak/>
              <w:t>Biên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nghi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 thu</w:t>
            </w:r>
          </w:p>
        </w:tc>
        <w:tc>
          <w:tcPr>
            <w:tcW w:w="0" w:type="auto"/>
          </w:tcPr>
          <w:p w14:paraId="68E9C974" w14:textId="77777777" w:rsidR="00A55015" w:rsidRDefault="007264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0" w:type="auto"/>
          </w:tcPr>
          <w:p w14:paraId="6BE246F9" w14:textId="77777777" w:rsidR="00A55015" w:rsidRDefault="00A55015">
            <w:pPr>
              <w:pStyle w:val="Compact"/>
            </w:pPr>
          </w:p>
        </w:tc>
      </w:tr>
      <w:tr w:rsidR="00A55015" w14:paraId="71B7BA09" w14:textId="77777777" w:rsidTr="005F54CF">
        <w:tc>
          <w:tcPr>
            <w:tcW w:w="0" w:type="auto"/>
          </w:tcPr>
          <w:p w14:paraId="6CB8F859" w14:textId="77777777" w:rsidR="00A55015" w:rsidRDefault="007264B7">
            <w:pPr>
              <w:pStyle w:val="Compact"/>
            </w:pPr>
            <w:r>
              <w:rPr>
                <w:b/>
                <w:bCs/>
              </w:rPr>
              <w:t>Phi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 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0F1C6878" w14:textId="77777777" w:rsidR="00A55015" w:rsidRDefault="007264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0" w:type="auto"/>
          </w:tcPr>
          <w:p w14:paraId="4FE07A11" w14:textId="77777777" w:rsidR="00A55015" w:rsidRDefault="00A55015">
            <w:pPr>
              <w:pStyle w:val="Compact"/>
            </w:pPr>
          </w:p>
        </w:tc>
      </w:tr>
      <w:tr w:rsidR="00A55015" w14:paraId="661846D1" w14:textId="77777777" w:rsidTr="005F54CF">
        <w:tc>
          <w:tcPr>
            <w:tcW w:w="0" w:type="auto"/>
          </w:tcPr>
          <w:p w14:paraId="3068DFA2" w14:textId="77777777" w:rsidR="00A55015" w:rsidRDefault="007264B7">
            <w:pPr>
              <w:pStyle w:val="Compact"/>
            </w:pPr>
            <w:r>
              <w:rPr>
                <w:b/>
                <w:bCs/>
              </w:rPr>
              <w:t>Khác</w:t>
            </w:r>
          </w:p>
        </w:tc>
        <w:tc>
          <w:tcPr>
            <w:tcW w:w="0" w:type="auto"/>
          </w:tcPr>
          <w:p w14:paraId="42582723" w14:textId="77777777" w:rsidR="00A55015" w:rsidRDefault="007264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0" w:type="auto"/>
          </w:tcPr>
          <w:p w14:paraId="4AE24906" w14:textId="77777777" w:rsidR="00A55015" w:rsidRDefault="00A55015">
            <w:pPr>
              <w:pStyle w:val="Compact"/>
            </w:pPr>
          </w:p>
        </w:tc>
      </w:tr>
    </w:tbl>
    <w:p w14:paraId="4C619F62" w14:textId="77777777" w:rsidR="00A55015" w:rsidRDefault="007264B7">
      <w:pPr>
        <w:pStyle w:val="Heading3"/>
      </w:pPr>
      <w:bookmarkStart w:id="5" w:name="kiểm-tra-đối-chiếu"/>
      <w:bookmarkEnd w:id="4"/>
      <w:r>
        <w:t>3. Ki</w:t>
      </w:r>
      <w:r>
        <w:t>ể</w:t>
      </w:r>
      <w:r>
        <w:t>m tra đ</w:t>
      </w:r>
      <w:r>
        <w:t>ố</w:t>
      </w:r>
      <w:r>
        <w:t>i chi</w:t>
      </w:r>
      <w:r>
        <w:t>ế</w:t>
      </w:r>
      <w:r>
        <w:t>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7"/>
        <w:gridCol w:w="2550"/>
        <w:gridCol w:w="1037"/>
      </w:tblGrid>
      <w:tr w:rsidR="00A55015" w14:paraId="2C7FCC64" w14:textId="77777777" w:rsidTr="005F54CF">
        <w:tc>
          <w:tcPr>
            <w:tcW w:w="0" w:type="auto"/>
          </w:tcPr>
          <w:p w14:paraId="582C5C2D" w14:textId="77777777" w:rsidR="00A55015" w:rsidRDefault="007264B7">
            <w:pPr>
              <w:pStyle w:val="Compact"/>
            </w:pPr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38D90191" w14:textId="77777777" w:rsidR="00A55015" w:rsidRDefault="007264B7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781DDBA2" w14:textId="77777777" w:rsidR="00A55015" w:rsidRDefault="007264B7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A55015" w14:paraId="2C1DCBEF" w14:textId="77777777" w:rsidTr="005F54CF">
        <w:tc>
          <w:tcPr>
            <w:tcW w:w="0" w:type="auto"/>
          </w:tcPr>
          <w:p w14:paraId="3DD0D997" w14:textId="77777777" w:rsidR="00A55015" w:rsidRDefault="007264B7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kh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103857B7" w14:textId="77777777" w:rsidR="00A55015" w:rsidRDefault="007264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t>ớ</w:t>
            </w:r>
            <w:r>
              <w:t xml:space="preserve">p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 kh</w:t>
            </w:r>
            <w:r>
              <w:t>ớ</w:t>
            </w:r>
            <w:r>
              <w:t>p</w:t>
            </w:r>
          </w:p>
        </w:tc>
        <w:tc>
          <w:tcPr>
            <w:tcW w:w="0" w:type="auto"/>
          </w:tcPr>
          <w:p w14:paraId="5C89C37F" w14:textId="77777777" w:rsidR="00A55015" w:rsidRDefault="00A55015">
            <w:pPr>
              <w:pStyle w:val="Compact"/>
            </w:pPr>
          </w:p>
        </w:tc>
      </w:tr>
      <w:tr w:rsidR="00A55015" w14:paraId="3339C128" w14:textId="77777777" w:rsidTr="005F54CF">
        <w:tc>
          <w:tcPr>
            <w:tcW w:w="0" w:type="auto"/>
          </w:tcPr>
          <w:p w14:paraId="0E255FC7" w14:textId="77777777" w:rsidR="00A55015" w:rsidRDefault="007264B7">
            <w:pPr>
              <w:pStyle w:val="Compact"/>
            </w:pPr>
            <w:r>
              <w:rPr>
                <w:b/>
                <w:bCs/>
              </w:rPr>
              <w:t>Tên NCC đúng</w:t>
            </w:r>
          </w:p>
        </w:tc>
        <w:tc>
          <w:tcPr>
            <w:tcW w:w="0" w:type="auto"/>
          </w:tcPr>
          <w:p w14:paraId="4AD80180" w14:textId="77777777" w:rsidR="00A55015" w:rsidRDefault="007264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Đúng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Sai</w:t>
            </w:r>
          </w:p>
        </w:tc>
        <w:tc>
          <w:tcPr>
            <w:tcW w:w="0" w:type="auto"/>
          </w:tcPr>
          <w:p w14:paraId="5BBE6BC8" w14:textId="77777777" w:rsidR="00A55015" w:rsidRDefault="00A55015">
            <w:pPr>
              <w:pStyle w:val="Compact"/>
            </w:pPr>
          </w:p>
        </w:tc>
      </w:tr>
      <w:tr w:rsidR="00A55015" w14:paraId="69882480" w14:textId="77777777" w:rsidTr="005F54CF">
        <w:tc>
          <w:tcPr>
            <w:tcW w:w="0" w:type="auto"/>
          </w:tcPr>
          <w:p w14:paraId="49B3EBC7" w14:textId="77777777" w:rsidR="00A55015" w:rsidRDefault="007264B7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đúng</w:t>
            </w:r>
          </w:p>
        </w:tc>
        <w:tc>
          <w:tcPr>
            <w:tcW w:w="0" w:type="auto"/>
          </w:tcPr>
          <w:p w14:paraId="16691FBD" w14:textId="77777777" w:rsidR="00A55015" w:rsidRDefault="007264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Đúng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Sai</w:t>
            </w:r>
          </w:p>
        </w:tc>
        <w:tc>
          <w:tcPr>
            <w:tcW w:w="0" w:type="auto"/>
          </w:tcPr>
          <w:p w14:paraId="59F36575" w14:textId="77777777" w:rsidR="00A55015" w:rsidRDefault="00A55015">
            <w:pPr>
              <w:pStyle w:val="Compact"/>
            </w:pPr>
          </w:p>
        </w:tc>
      </w:tr>
      <w:tr w:rsidR="00A55015" w14:paraId="4D15291E" w14:textId="77777777" w:rsidTr="005F54CF">
        <w:tc>
          <w:tcPr>
            <w:tcW w:w="0" w:type="auto"/>
          </w:tcPr>
          <w:p w14:paraId="26ED2B07" w14:textId="77777777" w:rsidR="00A55015" w:rsidRDefault="007264B7">
            <w:pPr>
              <w:pStyle w:val="Compact"/>
            </w:pPr>
            <w:r>
              <w:rPr>
                <w:b/>
                <w:bCs/>
              </w:rPr>
              <w:t>Còn ngân sách</w:t>
            </w:r>
          </w:p>
        </w:tc>
        <w:tc>
          <w:tcPr>
            <w:tcW w:w="0" w:type="auto"/>
          </w:tcPr>
          <w:p w14:paraId="73986DED" w14:textId="77777777" w:rsidR="00A55015" w:rsidRDefault="007264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0" w:type="auto"/>
          </w:tcPr>
          <w:p w14:paraId="39BE1AC1" w14:textId="77777777" w:rsidR="00A55015" w:rsidRDefault="00A55015">
            <w:pPr>
              <w:pStyle w:val="Compact"/>
            </w:pPr>
          </w:p>
        </w:tc>
      </w:tr>
    </w:tbl>
    <w:p w14:paraId="3FD736EB" w14:textId="77777777" w:rsidR="00A55015" w:rsidRDefault="007264B7">
      <w:pPr>
        <w:pStyle w:val="Heading2"/>
      </w:pPr>
      <w:bookmarkStart w:id="6" w:name="kết-luận"/>
      <w:bookmarkEnd w:id="2"/>
      <w:bookmarkEnd w:id="5"/>
      <w:r>
        <w:t>K</w:t>
      </w:r>
      <w:r>
        <w:t>Ế</w:t>
      </w:r>
      <w:r>
        <w:t>T LU</w:t>
      </w:r>
      <w:r>
        <w:t>Ậ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6"/>
        <w:gridCol w:w="1037"/>
      </w:tblGrid>
      <w:tr w:rsidR="00A55015" w14:paraId="504395D7" w14:textId="77777777" w:rsidTr="005F54CF">
        <w:tc>
          <w:tcPr>
            <w:tcW w:w="0" w:type="auto"/>
          </w:tcPr>
          <w:p w14:paraId="3E62B91A" w14:textId="77777777" w:rsidR="00A55015" w:rsidRDefault="007264B7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6C63EB37" w14:textId="77777777" w:rsidR="00A55015" w:rsidRDefault="007264B7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A55015" w14:paraId="2718BB8A" w14:textId="77777777" w:rsidTr="005F54CF">
        <w:tc>
          <w:tcPr>
            <w:tcW w:w="0" w:type="auto"/>
          </w:tcPr>
          <w:p w14:paraId="4BD8327F" w14:textId="77777777" w:rsidR="00A55015" w:rsidRDefault="007264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p l</w:t>
            </w:r>
            <w:r>
              <w:rPr>
                <w:b/>
                <w:bCs/>
              </w:rPr>
              <w:t>ệ</w:t>
            </w:r>
            <w:r>
              <w:t xml:space="preserve"> </w:t>
            </w:r>
            <w:r>
              <w:t>- Cho phép thanh toán</w:t>
            </w:r>
          </w:p>
        </w:tc>
        <w:tc>
          <w:tcPr>
            <w:tcW w:w="0" w:type="auto"/>
          </w:tcPr>
          <w:p w14:paraId="4016005D" w14:textId="77777777" w:rsidR="00A55015" w:rsidRDefault="00A55015">
            <w:pPr>
              <w:pStyle w:val="Compact"/>
            </w:pPr>
          </w:p>
        </w:tc>
      </w:tr>
      <w:tr w:rsidR="00A55015" w14:paraId="3A0345AE" w14:textId="77777777" w:rsidTr="005F54CF">
        <w:tc>
          <w:tcPr>
            <w:tcW w:w="0" w:type="auto"/>
          </w:tcPr>
          <w:p w14:paraId="7ADF691B" w14:textId="77777777" w:rsidR="00A55015" w:rsidRDefault="007264B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b/>
                <w:bCs/>
              </w:rPr>
              <w:t>Không h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p l</w:t>
            </w:r>
            <w:r>
              <w:rPr>
                <w:b/>
                <w:bCs/>
              </w:rPr>
              <w:t>ệ</w:t>
            </w:r>
            <w:r>
              <w:t xml:space="preserve"> - Tr</w:t>
            </w:r>
            <w:r>
              <w:t>ả</w:t>
            </w:r>
            <w:r>
              <w:t xml:space="preserve"> l</w:t>
            </w:r>
            <w:r>
              <w:t>ạ</w:t>
            </w:r>
            <w:r>
              <w:t>i b</w:t>
            </w:r>
            <w:r>
              <w:t>ổ</w:t>
            </w:r>
            <w:r>
              <w:t xml:space="preserve"> sung</w:t>
            </w:r>
          </w:p>
        </w:tc>
        <w:tc>
          <w:tcPr>
            <w:tcW w:w="0" w:type="auto"/>
          </w:tcPr>
          <w:p w14:paraId="67D0380D" w14:textId="77777777" w:rsidR="00A55015" w:rsidRDefault="00A55015">
            <w:pPr>
              <w:pStyle w:val="Compact"/>
            </w:pPr>
          </w:p>
        </w:tc>
      </w:tr>
    </w:tbl>
    <w:p w14:paraId="2A9500D3" w14:textId="77777777" w:rsidR="00A55015" w:rsidRDefault="007264B7">
      <w:pPr>
        <w:pStyle w:val="Heading2"/>
      </w:pPr>
      <w:bookmarkStart w:id="7" w:name="xác-nhận"/>
      <w:bookmarkEnd w:id="6"/>
      <w:r>
        <w:t>XÁC NH</w:t>
      </w:r>
      <w:r>
        <w:t>Ậ</w:t>
      </w:r>
      <w:r>
        <w:t>N</w:t>
      </w:r>
    </w:p>
    <w:p w14:paraId="314D659C" w14:textId="77777777" w:rsidR="00A55015" w:rsidRDefault="007264B7">
      <w:pPr>
        <w:pStyle w:val="Heading3"/>
      </w:pPr>
      <w:bookmarkStart w:id="8" w:name="người-kiểm-tra"/>
      <w:r>
        <w:t>Ngư</w:t>
      </w:r>
      <w:r>
        <w:t>ờ</w:t>
      </w:r>
      <w:r>
        <w:t>i ki</w:t>
      </w:r>
      <w:r>
        <w:t>ể</w:t>
      </w:r>
      <w:r>
        <w:t>m tra:</w:t>
      </w:r>
    </w:p>
    <w:p w14:paraId="013FEC0A" w14:textId="77777777" w:rsidR="00A55015" w:rsidRDefault="007264B7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0C4EF15C" w14:textId="77777777" w:rsidR="00A55015" w:rsidRDefault="007264B7">
      <w:r>
        <w:pict w14:anchorId="0744696B">
          <v:rect id="_x0000_i1026" style="width:0;height:1.5pt" o:hralign="center" o:hrstd="t" o:hr="t"/>
        </w:pict>
      </w:r>
    </w:p>
    <w:p w14:paraId="4B8E12F7" w14:textId="77777777" w:rsidR="00A55015" w:rsidRDefault="007264B7">
      <w:pPr>
        <w:pStyle w:val="FirstParagraph"/>
      </w:pPr>
      <w:r>
        <w:rPr>
          <w:b/>
          <w:bCs/>
        </w:rPr>
        <w:t>Ghi chú:</w:t>
      </w:r>
      <w:r>
        <w:t xml:space="preserve"> Checklist này c</w:t>
      </w:r>
      <w:r>
        <w:t>ầ</w:t>
      </w:r>
      <w:r>
        <w:t>n đư</w:t>
      </w:r>
      <w:r>
        <w:t>ợ</w:t>
      </w:r>
      <w:r>
        <w:t>c lưu cùng v</w:t>
      </w:r>
      <w:r>
        <w:t>ớ</w:t>
      </w:r>
      <w:r>
        <w:t>i ch</w:t>
      </w:r>
      <w:r>
        <w:t>ứ</w:t>
      </w:r>
      <w:r>
        <w:t>ng t</w:t>
      </w:r>
      <w:r>
        <w:t>ừ</w:t>
      </w:r>
      <w:r>
        <w:t>.</w:t>
      </w:r>
      <w:bookmarkEnd w:id="0"/>
      <w:bookmarkEnd w:id="7"/>
      <w:bookmarkEnd w:id="8"/>
    </w:p>
    <w:sectPr w:rsidR="00A55015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7EA5F7" w14:textId="77777777" w:rsidR="007264B7" w:rsidRDefault="007264B7" w:rsidP="005F54CF">
      <w:pPr>
        <w:spacing w:line="240" w:lineRule="auto"/>
      </w:pPr>
      <w:r>
        <w:separator/>
      </w:r>
    </w:p>
  </w:endnote>
  <w:endnote w:type="continuationSeparator" w:id="0">
    <w:p w14:paraId="7E2E931C" w14:textId="77777777" w:rsidR="007264B7" w:rsidRDefault="007264B7" w:rsidP="005F54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2F4D21" w14:textId="77777777" w:rsidR="007264B7" w:rsidRDefault="007264B7" w:rsidP="005F54CF">
      <w:pPr>
        <w:spacing w:line="240" w:lineRule="auto"/>
      </w:pPr>
      <w:r>
        <w:separator/>
      </w:r>
    </w:p>
  </w:footnote>
  <w:footnote w:type="continuationSeparator" w:id="0">
    <w:p w14:paraId="78C11CB8" w14:textId="77777777" w:rsidR="007264B7" w:rsidRDefault="007264B7" w:rsidP="005F54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0EF07" w14:textId="77777777" w:rsidR="005F54CF" w:rsidRPr="00A33244" w:rsidRDefault="005F54CF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2C2EA1B5" wp14:editId="13FE5F25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7EF8E5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3A7ACB4C" w14:textId="77777777" w:rsidR="005F54CF" w:rsidRDefault="005F54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006D8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5015"/>
    <w:rsid w:val="005F54CF"/>
    <w:rsid w:val="007264B7"/>
    <w:rsid w:val="00A55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8710531"/>
  <w15:docId w15:val="{C0A4B11C-0E4B-4B27-8B6A-9158F7E7D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F54CF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F54CF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F54CF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F54CF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5F54CF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5F54CF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5F54CF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5F54CF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4CF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4CF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F54CF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5F54CF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F54CF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F54CF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4CF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5F54C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4CF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5F54C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4CF"/>
    <w:rPr>
      <w:rFonts w:ascii="Times New Roman" w:hAnsi="Times New Roman"/>
      <w:szCs w:val="22"/>
    </w:rPr>
  </w:style>
  <w:style w:type="character" w:styleId="Emphasis">
    <w:name w:val="Emphasis"/>
    <w:rsid w:val="005F54CF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5F54CF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5F54CF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5F54CF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5F54C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2026-02-02T03:56:00Z</dcterms:created>
  <dcterms:modified xsi:type="dcterms:W3CDTF">2026-02-02T03:56:00Z</dcterms:modified>
</cp:coreProperties>
</file>