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446D0" w14:textId="77777777" w:rsidR="00D63044" w:rsidRDefault="007B67B8" w:rsidP="0030671F">
      <w:pPr>
        <w:pStyle w:val="Title"/>
      </w:pPr>
      <w:bookmarkStart w:id="0" w:name="sop-04.1-lập-kế-hoạch-mua-sắm"/>
      <w:r>
        <w:t>SOP-04.1: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MUA S</w:t>
      </w:r>
      <w:r>
        <w:t>Ắ</w:t>
      </w:r>
      <w:r>
        <w:t>M</w:t>
      </w:r>
    </w:p>
    <w:p w14:paraId="173D9B44" w14:textId="77777777" w:rsidR="00D63044" w:rsidRDefault="007B67B8">
      <w:pPr>
        <w:pStyle w:val="Heading2"/>
      </w:pPr>
      <w:bookmarkStart w:id="1" w:name="X334690b1a889bfc7301fb8caf8d6df099b492a5"/>
      <w:r>
        <w:t>1. THÔNG TIN | Mã: SOP-04.1 | T</w:t>
      </w:r>
      <w:r>
        <w:t>ầ</w:t>
      </w:r>
      <w:r>
        <w:t>n su</w:t>
      </w:r>
      <w:r>
        <w:t>ấ</w:t>
      </w:r>
      <w:r>
        <w:t>t: Hàng năm, Hàng quý</w:t>
      </w:r>
    </w:p>
    <w:p w14:paraId="317A435D" w14:textId="77777777" w:rsidR="00D63044" w:rsidRDefault="007B67B8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A772173" w14:textId="77777777" w:rsidR="00D63044" w:rsidRDefault="007B67B8">
      <w:pPr>
        <w:pStyle w:val="FirstParagraph"/>
      </w:pPr>
      <w:r>
        <w:t>Mua đúng nhu c</w:t>
      </w:r>
      <w:r>
        <w:t>ầ</w:t>
      </w:r>
      <w:r>
        <w:t>u, đúng th</w:t>
      </w:r>
      <w:r>
        <w:t>ờ</w:t>
      </w:r>
      <w:r>
        <w:t>i đi</w:t>
      </w:r>
      <w:r>
        <w:t>ể</w:t>
      </w:r>
      <w:r>
        <w:t>m, ti</w:t>
      </w:r>
      <w:r>
        <w:t>ế</w:t>
      </w:r>
      <w:r>
        <w:t>t ki</w:t>
      </w:r>
      <w:r>
        <w:t>ệ</w:t>
      </w:r>
      <w:r>
        <w:t>m ngân sách</w:t>
      </w:r>
    </w:p>
    <w:p w14:paraId="074B0A61" w14:textId="77777777" w:rsidR="00D63044" w:rsidRDefault="007B67B8">
      <w:pPr>
        <w:pStyle w:val="Heading2"/>
      </w:pPr>
      <w:bookmarkStart w:id="3" w:name="quy-trình"/>
      <w:bookmarkEnd w:id="2"/>
      <w:r>
        <w:t>3. QUY TRÌNH</w:t>
      </w:r>
    </w:p>
    <w:p w14:paraId="64D9D74B" w14:textId="77777777" w:rsidR="00D63044" w:rsidRDefault="007B67B8">
      <w:pPr>
        <w:pStyle w:val="Heading3"/>
      </w:pPr>
      <w:bookmarkStart w:id="4" w:name="thu-thập-nhu-cầu-tháng-6"/>
      <w:r>
        <w:t>3.1. Thu th</w:t>
      </w:r>
      <w:r>
        <w:t>ậ</w:t>
      </w:r>
      <w:r>
        <w:t>p nhu c</w:t>
      </w:r>
      <w:r>
        <w:t>ầ</w:t>
      </w:r>
      <w:r>
        <w:t>u (Tháng 6)</w:t>
      </w:r>
    </w:p>
    <w:p w14:paraId="142550F5" w14:textId="77777777" w:rsidR="00D63044" w:rsidRDefault="007B67B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Các BP n</w:t>
      </w:r>
      <w:r>
        <w:rPr>
          <w:b/>
          <w:bCs/>
        </w:rPr>
        <w:t>ộ</w:t>
      </w:r>
      <w:r>
        <w:rPr>
          <w:b/>
          <w:bCs/>
        </w:rPr>
        <w:t>p danh m</w:t>
      </w:r>
      <w:r>
        <w:rPr>
          <w:b/>
          <w:bCs/>
        </w:rPr>
        <w:t>ụ</w:t>
      </w:r>
      <w:r>
        <w:rPr>
          <w:b/>
          <w:bCs/>
        </w:rPr>
        <w:t>c mua s</w:t>
      </w:r>
      <w:r>
        <w:rPr>
          <w:b/>
          <w:bCs/>
        </w:rPr>
        <w:t>ắ</w:t>
      </w:r>
      <w:r>
        <w:rPr>
          <w:b/>
          <w:bCs/>
        </w:rPr>
        <w:t>m (QT03-F18)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D63044" w14:paraId="0D3FEBE1" w14:textId="77777777" w:rsidTr="0030671F">
        <w:tc>
          <w:tcPr>
            <w:tcW w:w="1131" w:type="dxa"/>
          </w:tcPr>
          <w:p w14:paraId="769F9261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62BF8919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Tên hàng/D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</w:p>
        </w:tc>
        <w:tc>
          <w:tcPr>
            <w:tcW w:w="1131" w:type="dxa"/>
          </w:tcPr>
          <w:p w14:paraId="68FB79A4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1276888F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Đơn giá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686192B7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02465C3D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131" w:type="dxa"/>
          </w:tcPr>
          <w:p w14:paraId="604D36E5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ưu tiên</w:t>
            </w:r>
          </w:p>
        </w:tc>
      </w:tr>
      <w:tr w:rsidR="00D63044" w14:paraId="11A58DC6" w14:textId="77777777" w:rsidTr="0030671F">
        <w:tc>
          <w:tcPr>
            <w:tcW w:w="1131" w:type="dxa"/>
          </w:tcPr>
          <w:p w14:paraId="6848C471" w14:textId="77777777" w:rsidR="00D63044" w:rsidRDefault="007B67B8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4AA51B9C" w14:textId="77777777" w:rsidR="00D63044" w:rsidRDefault="007B67B8">
            <w:pPr>
              <w:pStyle w:val="Compact"/>
            </w:pPr>
            <w:r>
              <w:t>Bàn gh</w:t>
            </w:r>
            <w:r>
              <w:t>ế</w:t>
            </w:r>
            <w:r>
              <w:t xml:space="preserve"> h</w:t>
            </w:r>
            <w:r>
              <w:t>ọ</w:t>
            </w:r>
            <w:r>
              <w:t>c sinh</w:t>
            </w:r>
          </w:p>
        </w:tc>
        <w:tc>
          <w:tcPr>
            <w:tcW w:w="1131" w:type="dxa"/>
          </w:tcPr>
          <w:p w14:paraId="3B21137A" w14:textId="77777777" w:rsidR="00D63044" w:rsidRDefault="007B67B8">
            <w:pPr>
              <w:pStyle w:val="Compact"/>
            </w:pPr>
            <w:r>
              <w:t>100 b</w:t>
            </w:r>
            <w:r>
              <w:t>ộ</w:t>
            </w:r>
          </w:p>
        </w:tc>
        <w:tc>
          <w:tcPr>
            <w:tcW w:w="1131" w:type="dxa"/>
          </w:tcPr>
          <w:p w14:paraId="7EF5070F" w14:textId="77777777" w:rsidR="00D63044" w:rsidRDefault="007B67B8">
            <w:pPr>
              <w:pStyle w:val="Compact"/>
            </w:pPr>
            <w:r>
              <w:t>1.5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191CBF31" w14:textId="77777777" w:rsidR="00D63044" w:rsidRDefault="007B67B8">
            <w:pPr>
              <w:pStyle w:val="Compact"/>
            </w:pPr>
            <w:r>
              <w:t>150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7EDF6E46" w14:textId="77777777" w:rsidR="00D63044" w:rsidRDefault="007B67B8">
            <w:pPr>
              <w:pStyle w:val="Compact"/>
            </w:pPr>
            <w:r>
              <w:t>Thay cũ h</w:t>
            </w:r>
            <w:r>
              <w:t>ỏ</w:t>
            </w:r>
            <w:r>
              <w:t>ng</w:t>
            </w:r>
          </w:p>
        </w:tc>
        <w:tc>
          <w:tcPr>
            <w:tcW w:w="1131" w:type="dxa"/>
          </w:tcPr>
          <w:p w14:paraId="5C966B77" w14:textId="77777777" w:rsidR="00D63044" w:rsidRDefault="007B67B8">
            <w:pPr>
              <w:pStyle w:val="Compact"/>
            </w:pPr>
            <w:r>
              <w:t>Cao</w:t>
            </w:r>
          </w:p>
        </w:tc>
      </w:tr>
      <w:tr w:rsidR="00D63044" w14:paraId="67D6B68D" w14:textId="77777777" w:rsidTr="0030671F">
        <w:tc>
          <w:tcPr>
            <w:tcW w:w="1131" w:type="dxa"/>
          </w:tcPr>
          <w:p w14:paraId="173C9ABB" w14:textId="77777777" w:rsidR="00D63044" w:rsidRDefault="007B67B8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0B08BB73" w14:textId="77777777" w:rsidR="00D63044" w:rsidRDefault="007B67B8">
            <w:pPr>
              <w:pStyle w:val="Compact"/>
            </w:pPr>
            <w:r>
              <w:t>Máy chi</w:t>
            </w:r>
            <w:r>
              <w:t>ế</w:t>
            </w:r>
            <w:r>
              <w:t>u</w:t>
            </w:r>
          </w:p>
        </w:tc>
        <w:tc>
          <w:tcPr>
            <w:tcW w:w="1131" w:type="dxa"/>
          </w:tcPr>
          <w:p w14:paraId="690BD123" w14:textId="77777777" w:rsidR="00D63044" w:rsidRDefault="007B67B8">
            <w:pPr>
              <w:pStyle w:val="Compact"/>
            </w:pPr>
            <w:r>
              <w:t>10 cái</w:t>
            </w:r>
          </w:p>
        </w:tc>
        <w:tc>
          <w:tcPr>
            <w:tcW w:w="1131" w:type="dxa"/>
          </w:tcPr>
          <w:p w14:paraId="05632BEC" w14:textId="77777777" w:rsidR="00D63044" w:rsidRDefault="007B67B8">
            <w:pPr>
              <w:pStyle w:val="Compact"/>
            </w:pPr>
            <w:r>
              <w:t>15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4898A80B" w14:textId="77777777" w:rsidR="00D63044" w:rsidRDefault="007B67B8">
            <w:pPr>
              <w:pStyle w:val="Compact"/>
            </w:pPr>
            <w:r>
              <w:t>150 tri</w:t>
            </w:r>
            <w:r>
              <w:t>ệ</w:t>
            </w:r>
            <w:r>
              <w:t>u</w:t>
            </w:r>
          </w:p>
        </w:tc>
        <w:tc>
          <w:tcPr>
            <w:tcW w:w="1131" w:type="dxa"/>
          </w:tcPr>
          <w:p w14:paraId="23738763" w14:textId="77777777" w:rsidR="00D63044" w:rsidRDefault="007B67B8">
            <w:pPr>
              <w:pStyle w:val="Compact"/>
            </w:pPr>
            <w:r>
              <w:t>Nâng c</w:t>
            </w:r>
            <w:r>
              <w:t>ấ</w:t>
            </w:r>
            <w:r>
              <w:t>p phòng h</w:t>
            </w:r>
            <w:r>
              <w:t>ọ</w:t>
            </w:r>
            <w:r>
              <w:t>c</w:t>
            </w:r>
          </w:p>
        </w:tc>
        <w:tc>
          <w:tcPr>
            <w:tcW w:w="1131" w:type="dxa"/>
          </w:tcPr>
          <w:p w14:paraId="221DAF31" w14:textId="77777777" w:rsidR="00D63044" w:rsidRDefault="007B67B8">
            <w:pPr>
              <w:pStyle w:val="Compact"/>
            </w:pPr>
            <w:r>
              <w:t>Trung bình</w:t>
            </w:r>
          </w:p>
        </w:tc>
      </w:tr>
    </w:tbl>
    <w:p w14:paraId="33263190" w14:textId="77777777" w:rsidR="00D63044" w:rsidRDefault="007B67B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Phòng KT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</w:t>
      </w:r>
    </w:p>
    <w:p w14:paraId="5B484232" w14:textId="77777777" w:rsidR="00D63044" w:rsidRDefault="007B67B8">
      <w:pPr>
        <w:pStyle w:val="Heading3"/>
      </w:pPr>
      <w:bookmarkStart w:id="5" w:name="phân-loại-và-ưu-tiên"/>
      <w:bookmarkEnd w:id="4"/>
      <w:r>
        <w:t>3.2. Phân lo</w:t>
      </w:r>
      <w:r>
        <w:t>ạ</w:t>
      </w:r>
      <w:r>
        <w:t>i và ưu tiên</w:t>
      </w:r>
    </w:p>
    <w:p w14:paraId="7E204CAE" w14:textId="77777777" w:rsidR="00D63044" w:rsidRDefault="007B67B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lo</w:t>
      </w:r>
      <w:r>
        <w:rPr>
          <w:b/>
          <w:bCs/>
        </w:rPr>
        <w:t>ạ</w:t>
      </w:r>
      <w:r>
        <w:rPr>
          <w:b/>
          <w:bCs/>
        </w:rPr>
        <w:t>i theo giá tr</w:t>
      </w:r>
      <w:r>
        <w:rPr>
          <w:b/>
          <w:bCs/>
        </w:rPr>
        <w:t>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516"/>
        <w:gridCol w:w="3736"/>
      </w:tblGrid>
      <w:tr w:rsidR="00D63044" w14:paraId="0A005736" w14:textId="77777777" w:rsidTr="0030671F">
        <w:tc>
          <w:tcPr>
            <w:tcW w:w="0" w:type="auto"/>
          </w:tcPr>
          <w:p w14:paraId="382AAB38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7F74E7F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458B3F18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Quy trình</w:t>
            </w:r>
          </w:p>
        </w:tc>
      </w:tr>
      <w:tr w:rsidR="00D63044" w14:paraId="6039338F" w14:textId="77777777" w:rsidTr="0030671F">
        <w:tc>
          <w:tcPr>
            <w:tcW w:w="0" w:type="auto"/>
          </w:tcPr>
          <w:p w14:paraId="4A1E5DC7" w14:textId="77777777" w:rsidR="00D63044" w:rsidRDefault="007B67B8">
            <w:pPr>
              <w:pStyle w:val="Compact"/>
            </w:pPr>
            <w:r>
              <w:t>Nh</w:t>
            </w:r>
            <w:r>
              <w:t>ỏ</w:t>
            </w:r>
          </w:p>
        </w:tc>
        <w:tc>
          <w:tcPr>
            <w:tcW w:w="0" w:type="auto"/>
          </w:tcPr>
          <w:p w14:paraId="0A0066C0" w14:textId="77777777" w:rsidR="00D63044" w:rsidRDefault="007B67B8">
            <w:pPr>
              <w:pStyle w:val="Compact"/>
            </w:pPr>
            <w:r>
              <w:t>&lt; 20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4C7283DB" w14:textId="77777777" w:rsidR="00D63044" w:rsidRDefault="007B67B8">
            <w:pPr>
              <w:pStyle w:val="Compact"/>
            </w:pPr>
            <w:r>
              <w:t>BP t</w:t>
            </w:r>
            <w:r>
              <w:t>ự</w:t>
            </w:r>
            <w:r>
              <w:t xml:space="preserve"> mua, báo cáo sau</w:t>
            </w:r>
          </w:p>
        </w:tc>
      </w:tr>
      <w:tr w:rsidR="00D63044" w14:paraId="2823FAE9" w14:textId="77777777" w:rsidTr="0030671F">
        <w:tc>
          <w:tcPr>
            <w:tcW w:w="0" w:type="auto"/>
          </w:tcPr>
          <w:p w14:paraId="0D7BEE56" w14:textId="77777777" w:rsidR="00D63044" w:rsidRDefault="007B67B8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6673169B" w14:textId="77777777" w:rsidR="00D63044" w:rsidRDefault="007B67B8">
            <w:pPr>
              <w:pStyle w:val="Compact"/>
            </w:pPr>
            <w:r>
              <w:t>20-100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8372F71" w14:textId="77777777" w:rsidR="00D63044" w:rsidRDefault="007B67B8">
            <w:pPr>
              <w:pStyle w:val="Compact"/>
            </w:pPr>
            <w:r>
              <w:t>Phòng KT xin 3 báo giá, BGH duy</w:t>
            </w:r>
            <w:r>
              <w:t>ệ</w:t>
            </w:r>
            <w:r>
              <w:t>t</w:t>
            </w:r>
          </w:p>
        </w:tc>
      </w:tr>
      <w:tr w:rsidR="00D63044" w14:paraId="59AFDA9A" w14:textId="77777777" w:rsidTr="0030671F">
        <w:tc>
          <w:tcPr>
            <w:tcW w:w="0" w:type="auto"/>
          </w:tcPr>
          <w:p w14:paraId="075D95F6" w14:textId="77777777" w:rsidR="00D63044" w:rsidRDefault="007B67B8">
            <w:pPr>
              <w:pStyle w:val="Compact"/>
            </w:pPr>
            <w:r>
              <w:t>L</w:t>
            </w:r>
            <w:r>
              <w:t>ớ</w:t>
            </w:r>
            <w:r>
              <w:t>n</w:t>
            </w:r>
          </w:p>
        </w:tc>
        <w:tc>
          <w:tcPr>
            <w:tcW w:w="0" w:type="auto"/>
          </w:tcPr>
          <w:p w14:paraId="2C4EC5A0" w14:textId="77777777" w:rsidR="00D63044" w:rsidRDefault="007B67B8">
            <w:pPr>
              <w:pStyle w:val="Compact"/>
            </w:pPr>
            <w:r>
              <w:t>100-500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5005AFF" w14:textId="77777777" w:rsidR="00D63044" w:rsidRDefault="007B67B8">
            <w:pPr>
              <w:pStyle w:val="Compact"/>
            </w:pPr>
            <w:r>
              <w:t>Đ</w:t>
            </w:r>
            <w:r>
              <w:t>ấ</w:t>
            </w:r>
            <w:r>
              <w:t>u th</w:t>
            </w:r>
            <w:r>
              <w:t>ầ</w:t>
            </w:r>
            <w:r>
              <w:t>u rút g</w:t>
            </w:r>
            <w:r>
              <w:t>ọ</w:t>
            </w:r>
            <w:r>
              <w:t>n, BGH duy</w:t>
            </w:r>
            <w:r>
              <w:t>ệ</w:t>
            </w:r>
            <w:r>
              <w:t>t</w:t>
            </w:r>
          </w:p>
        </w:tc>
      </w:tr>
      <w:tr w:rsidR="00D63044" w14:paraId="62A00F1D" w14:textId="77777777" w:rsidTr="0030671F">
        <w:tc>
          <w:tcPr>
            <w:tcW w:w="0" w:type="auto"/>
          </w:tcPr>
          <w:p w14:paraId="4A622A59" w14:textId="77777777" w:rsidR="00D63044" w:rsidRDefault="007B67B8">
            <w:pPr>
              <w:pStyle w:val="Compact"/>
            </w:pPr>
            <w:r>
              <w:t>R</w:t>
            </w:r>
            <w:r>
              <w:t>ấ</w:t>
            </w:r>
            <w:r>
              <w:t>t l</w:t>
            </w:r>
            <w:r>
              <w:t>ớ</w:t>
            </w:r>
            <w:r>
              <w:t>n</w:t>
            </w:r>
          </w:p>
        </w:tc>
        <w:tc>
          <w:tcPr>
            <w:tcW w:w="0" w:type="auto"/>
          </w:tcPr>
          <w:p w14:paraId="32FF8175" w14:textId="77777777" w:rsidR="00D63044" w:rsidRDefault="007B67B8">
            <w:pPr>
              <w:pStyle w:val="Compact"/>
            </w:pPr>
            <w:r>
              <w:t>&gt; 500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0F163947" w14:textId="77777777" w:rsidR="00D63044" w:rsidRDefault="007B67B8">
            <w:pPr>
              <w:pStyle w:val="Compact"/>
            </w:pPr>
            <w:r>
              <w:t>Đ</w:t>
            </w:r>
            <w:r>
              <w:t>ấ</w:t>
            </w:r>
            <w:r>
              <w:t>u th</w:t>
            </w:r>
            <w:r>
              <w:t>ầ</w:t>
            </w:r>
            <w:r>
              <w:t>u đ</w:t>
            </w:r>
            <w:r>
              <w:t>ầ</w:t>
            </w:r>
            <w:r>
              <w:t>y đ</w:t>
            </w:r>
            <w:r>
              <w:t>ủ</w:t>
            </w:r>
            <w:r>
              <w:t>, HĐ duy</w:t>
            </w:r>
            <w:r>
              <w:t>ệ</w:t>
            </w:r>
            <w:r>
              <w:t>t</w:t>
            </w:r>
          </w:p>
        </w:tc>
      </w:tr>
    </w:tbl>
    <w:p w14:paraId="3170BFD3" w14:textId="77777777" w:rsidR="00D63044" w:rsidRDefault="007B67B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Ưu tiên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3639"/>
        <w:gridCol w:w="2323"/>
      </w:tblGrid>
      <w:tr w:rsidR="00D63044" w14:paraId="4F9DEB54" w14:textId="77777777" w:rsidTr="0030671F">
        <w:tc>
          <w:tcPr>
            <w:tcW w:w="0" w:type="auto"/>
          </w:tcPr>
          <w:p w14:paraId="4D7BD7E5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lastRenderedPageBreak/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ưu tiên</w:t>
            </w:r>
          </w:p>
        </w:tc>
        <w:tc>
          <w:tcPr>
            <w:tcW w:w="0" w:type="auto"/>
          </w:tcPr>
          <w:p w14:paraId="231648A8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8EE0E0E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D63044" w14:paraId="47EA642D" w14:textId="77777777" w:rsidTr="0030671F">
        <w:tc>
          <w:tcPr>
            <w:tcW w:w="0" w:type="auto"/>
          </w:tcPr>
          <w:p w14:paraId="7859D0DA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bách</w:t>
            </w:r>
          </w:p>
        </w:tc>
        <w:tc>
          <w:tcPr>
            <w:tcW w:w="0" w:type="auto"/>
          </w:tcPr>
          <w:p w14:paraId="28AE2525" w14:textId="77777777" w:rsidR="00D63044" w:rsidRDefault="007B67B8">
            <w:pPr>
              <w:pStyle w:val="Compact"/>
            </w:pPr>
            <w:r>
              <w:t>H</w:t>
            </w:r>
            <w:r>
              <w:t>ỏ</w:t>
            </w:r>
            <w:r>
              <w:t xml:space="preserve">ng, </w:t>
            </w:r>
            <w:r>
              <w:t>ả</w:t>
            </w:r>
            <w:r>
              <w:t>nh hư</w:t>
            </w:r>
            <w:r>
              <w:t>ở</w:t>
            </w:r>
            <w:r>
              <w:t>ng ngay đ</w:t>
            </w:r>
            <w:r>
              <w:t>ế</w:t>
            </w:r>
            <w:r>
              <w:t>n d</w:t>
            </w:r>
            <w:r>
              <w:t>ạ</w:t>
            </w:r>
            <w:r>
              <w:t>y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3BD3D049" w14:textId="77777777" w:rsidR="00D63044" w:rsidRDefault="007B67B8">
            <w:pPr>
              <w:pStyle w:val="Compact"/>
            </w:pPr>
            <w:r>
              <w:t>Mua ngay</w:t>
            </w:r>
          </w:p>
        </w:tc>
      </w:tr>
      <w:tr w:rsidR="00D63044" w14:paraId="1ED14D39" w14:textId="77777777" w:rsidTr="0030671F">
        <w:tc>
          <w:tcPr>
            <w:tcW w:w="0" w:type="auto"/>
          </w:tcPr>
          <w:p w14:paraId="0611DC28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Cao</w:t>
            </w:r>
          </w:p>
        </w:tc>
        <w:tc>
          <w:tcPr>
            <w:tcW w:w="0" w:type="auto"/>
          </w:tcPr>
          <w:p w14:paraId="76379AC8" w14:textId="77777777" w:rsidR="00D63044" w:rsidRDefault="007B67B8">
            <w:pPr>
              <w:pStyle w:val="Compact"/>
            </w:pPr>
            <w:r>
              <w:t>C</w:t>
            </w:r>
            <w:r>
              <w:t>ầ</w:t>
            </w:r>
            <w:r>
              <w:t>n thi</w:t>
            </w:r>
            <w:r>
              <w:t>ế</w:t>
            </w:r>
            <w:r>
              <w:t>t trong 3 tháng t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4E39E9F5" w14:textId="77777777" w:rsidR="00D63044" w:rsidRDefault="007B67B8">
            <w:pPr>
              <w:pStyle w:val="Compact"/>
            </w:pPr>
            <w:r>
              <w:t>Mua trong quý này</w:t>
            </w:r>
          </w:p>
        </w:tc>
      </w:tr>
      <w:tr w:rsidR="00D63044" w14:paraId="70D1A72A" w14:textId="77777777" w:rsidTr="0030671F">
        <w:tc>
          <w:tcPr>
            <w:tcW w:w="0" w:type="auto"/>
          </w:tcPr>
          <w:p w14:paraId="5E8C48CA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Trung bình</w:t>
            </w:r>
          </w:p>
        </w:tc>
        <w:tc>
          <w:tcPr>
            <w:tcW w:w="0" w:type="auto"/>
          </w:tcPr>
          <w:p w14:paraId="46D1595B" w14:textId="77777777" w:rsidR="00D63044" w:rsidRDefault="007B67B8">
            <w:pPr>
              <w:pStyle w:val="Compact"/>
            </w:pPr>
            <w:r>
              <w:t>C</w:t>
            </w:r>
            <w:r>
              <w:t>ầ</w:t>
            </w:r>
            <w:r>
              <w:t>n thi</w:t>
            </w:r>
            <w:r>
              <w:t>ế</w:t>
            </w:r>
            <w:r>
              <w:t>t nhưng không g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685DC814" w14:textId="77777777" w:rsidR="00D63044" w:rsidRDefault="007B67B8">
            <w:pPr>
              <w:pStyle w:val="Compact"/>
            </w:pPr>
            <w:r>
              <w:t>Mua khi có ngân sách</w:t>
            </w:r>
          </w:p>
        </w:tc>
      </w:tr>
      <w:tr w:rsidR="00D63044" w14:paraId="42E8C5F9" w14:textId="77777777" w:rsidTr="0030671F">
        <w:tc>
          <w:tcPr>
            <w:tcW w:w="0" w:type="auto"/>
          </w:tcPr>
          <w:p w14:paraId="3606F8C9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482FAAE" w14:textId="77777777" w:rsidR="00D63044" w:rsidRDefault="007B67B8">
            <w:pPr>
              <w:pStyle w:val="Compact"/>
            </w:pPr>
            <w:r>
              <w:t>Mu</w:t>
            </w:r>
            <w:r>
              <w:t>ố</w:t>
            </w:r>
            <w:r>
              <w:t>n có nhưng chưa c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6FD7BFDF" w14:textId="77777777" w:rsidR="00D63044" w:rsidRDefault="007B67B8">
            <w:pPr>
              <w:pStyle w:val="Compact"/>
            </w:pPr>
            <w:r>
              <w:t>Xem xét năm sau</w:t>
            </w:r>
          </w:p>
        </w:tc>
      </w:tr>
    </w:tbl>
    <w:p w14:paraId="76FFB3F3" w14:textId="77777777" w:rsidR="00D63044" w:rsidRDefault="007B67B8">
      <w:pPr>
        <w:pStyle w:val="Heading3"/>
      </w:pPr>
      <w:bookmarkStart w:id="6" w:name="lập-kế-hoạch"/>
      <w:bookmarkEnd w:id="5"/>
      <w:r>
        <w:t>3.3.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14:paraId="4AA770F4" w14:textId="77777777" w:rsidR="00D63044" w:rsidRDefault="007B67B8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mua s</w:t>
      </w:r>
      <w:r>
        <w:rPr>
          <w:b/>
          <w:bCs/>
        </w:rPr>
        <w:t>ắ</w:t>
      </w:r>
      <w:r>
        <w:rPr>
          <w:b/>
          <w:bCs/>
        </w:rPr>
        <w:t>m năm (QT03-P01)</w:t>
      </w:r>
    </w:p>
    <w:p w14:paraId="14A52E44" w14:textId="77777777" w:rsidR="00D63044" w:rsidRDefault="007B67B8">
      <w:pPr>
        <w:pStyle w:val="BodyText"/>
      </w:pPr>
      <w:r>
        <w:t>Phân b</w:t>
      </w:r>
      <w:r>
        <w:t>ổ</w:t>
      </w:r>
      <w:r>
        <w:t xml:space="preserve"> theo th</w:t>
      </w:r>
      <w:r>
        <w:t>ờ</w:t>
      </w:r>
      <w:r>
        <w:t>i gian: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816"/>
        <w:gridCol w:w="903"/>
        <w:gridCol w:w="1943"/>
      </w:tblGrid>
      <w:tr w:rsidR="00D63044" w14:paraId="1DB6CC2E" w14:textId="77777777" w:rsidTr="0030671F">
        <w:tc>
          <w:tcPr>
            <w:tcW w:w="0" w:type="auto"/>
          </w:tcPr>
          <w:p w14:paraId="1FEC9037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Quý</w:t>
            </w:r>
          </w:p>
        </w:tc>
        <w:tc>
          <w:tcPr>
            <w:tcW w:w="0" w:type="auto"/>
          </w:tcPr>
          <w:p w14:paraId="51655995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82A8D89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53848388" w14:textId="77777777" w:rsidR="00D63044" w:rsidRDefault="007B67B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63044" w14:paraId="1F79B20F" w14:textId="77777777" w:rsidTr="0030671F">
        <w:tc>
          <w:tcPr>
            <w:tcW w:w="0" w:type="auto"/>
          </w:tcPr>
          <w:p w14:paraId="08C3B70A" w14:textId="77777777" w:rsidR="00D63044" w:rsidRDefault="007B67B8">
            <w:pPr>
              <w:pStyle w:val="Compact"/>
            </w:pPr>
            <w:r>
              <w:t>Quý 1 (T9-11)</w:t>
            </w:r>
          </w:p>
        </w:tc>
        <w:tc>
          <w:tcPr>
            <w:tcW w:w="0" w:type="auto"/>
          </w:tcPr>
          <w:p w14:paraId="5751A232" w14:textId="77777777" w:rsidR="00D63044" w:rsidRDefault="007B67B8">
            <w:pPr>
              <w:pStyle w:val="Compact"/>
            </w:pPr>
            <w:r>
              <w:t>H</w:t>
            </w:r>
            <w:r>
              <w:t>ọ</w:t>
            </w:r>
            <w:r>
              <w:t>c li</w:t>
            </w:r>
            <w:r>
              <w:t>ệ</w:t>
            </w:r>
            <w:r>
              <w:t>u, đ</w:t>
            </w:r>
            <w:r>
              <w:t>ồ</w:t>
            </w:r>
            <w:r>
              <w:t xml:space="preserve"> dùng năm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71C82E67" w14:textId="77777777" w:rsidR="00D63044" w:rsidRDefault="007B67B8">
            <w:pPr>
              <w:pStyle w:val="Compact"/>
            </w:pPr>
            <w:r>
              <w:t>5 t</w:t>
            </w:r>
            <w:r>
              <w:t>ỷ</w:t>
            </w:r>
          </w:p>
        </w:tc>
        <w:tc>
          <w:tcPr>
            <w:tcW w:w="0" w:type="auto"/>
          </w:tcPr>
          <w:p w14:paraId="27A9283F" w14:textId="77777777" w:rsidR="00D63044" w:rsidRDefault="007B67B8">
            <w:pPr>
              <w:pStyle w:val="Compact"/>
            </w:pPr>
            <w:r>
              <w:t>Đ</w:t>
            </w:r>
            <w:r>
              <w:t>ầ</w:t>
            </w:r>
            <w:r>
              <w:t>u năm h</w:t>
            </w:r>
            <w:r>
              <w:t>ọ</w:t>
            </w:r>
            <w:r>
              <w:t>c</w:t>
            </w:r>
          </w:p>
        </w:tc>
      </w:tr>
      <w:tr w:rsidR="00D63044" w14:paraId="1E26AFFF" w14:textId="77777777" w:rsidTr="0030671F">
        <w:tc>
          <w:tcPr>
            <w:tcW w:w="0" w:type="auto"/>
          </w:tcPr>
          <w:p w14:paraId="1AB0B3A1" w14:textId="77777777" w:rsidR="00D63044" w:rsidRDefault="007B67B8">
            <w:pPr>
              <w:pStyle w:val="Compact"/>
            </w:pPr>
            <w:r>
              <w:t>Quý 2 (T12-2)</w:t>
            </w:r>
          </w:p>
        </w:tc>
        <w:tc>
          <w:tcPr>
            <w:tcW w:w="0" w:type="auto"/>
          </w:tcPr>
          <w:p w14:paraId="07E7FA96" w14:textId="77777777" w:rsidR="00D63044" w:rsidRDefault="007B67B8">
            <w:pPr>
              <w:pStyle w:val="Compact"/>
            </w:pPr>
            <w:r>
              <w:t>B</w:t>
            </w:r>
            <w:r>
              <w:t>ả</w:t>
            </w:r>
            <w:r>
              <w:t>o trì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0" w:type="auto"/>
          </w:tcPr>
          <w:p w14:paraId="698510D3" w14:textId="77777777" w:rsidR="00D63044" w:rsidRDefault="007B67B8">
            <w:pPr>
              <w:pStyle w:val="Compact"/>
            </w:pPr>
            <w:r>
              <w:t>2 t</w:t>
            </w:r>
            <w:r>
              <w:t>ỷ</w:t>
            </w:r>
          </w:p>
        </w:tc>
        <w:tc>
          <w:tcPr>
            <w:tcW w:w="0" w:type="auto"/>
          </w:tcPr>
          <w:p w14:paraId="30E361AB" w14:textId="77777777" w:rsidR="00D63044" w:rsidRDefault="00D63044">
            <w:pPr>
              <w:pStyle w:val="Compact"/>
            </w:pPr>
          </w:p>
        </w:tc>
      </w:tr>
      <w:tr w:rsidR="00D63044" w14:paraId="399DB073" w14:textId="77777777" w:rsidTr="0030671F">
        <w:tc>
          <w:tcPr>
            <w:tcW w:w="0" w:type="auto"/>
          </w:tcPr>
          <w:p w14:paraId="4D3A7911" w14:textId="77777777" w:rsidR="00D63044" w:rsidRDefault="007B67B8">
            <w:pPr>
              <w:pStyle w:val="Compact"/>
            </w:pPr>
            <w:r>
              <w:t>Quý 3 (T3-5)</w:t>
            </w:r>
          </w:p>
        </w:tc>
        <w:tc>
          <w:tcPr>
            <w:tcW w:w="0" w:type="auto"/>
          </w:tcPr>
          <w:p w14:paraId="57435A31" w14:textId="77777777" w:rsidR="00D63044" w:rsidRDefault="007B67B8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d</w:t>
            </w:r>
            <w:r>
              <w:t>ạ</w:t>
            </w:r>
            <w:r>
              <w:t>y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4DE7DB8C" w14:textId="77777777" w:rsidR="00D63044" w:rsidRDefault="007B67B8">
            <w:pPr>
              <w:pStyle w:val="Compact"/>
            </w:pPr>
            <w:r>
              <w:t>3 t</w:t>
            </w:r>
            <w:r>
              <w:t>ỷ</w:t>
            </w:r>
          </w:p>
        </w:tc>
        <w:tc>
          <w:tcPr>
            <w:tcW w:w="0" w:type="auto"/>
          </w:tcPr>
          <w:p w14:paraId="52DE6A37" w14:textId="77777777" w:rsidR="00D63044" w:rsidRDefault="007B67B8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năm sau</w:t>
            </w:r>
          </w:p>
        </w:tc>
      </w:tr>
      <w:tr w:rsidR="00D63044" w14:paraId="26DEEC0E" w14:textId="77777777" w:rsidTr="0030671F">
        <w:tc>
          <w:tcPr>
            <w:tcW w:w="0" w:type="auto"/>
          </w:tcPr>
          <w:p w14:paraId="7186F7E7" w14:textId="77777777" w:rsidR="00D63044" w:rsidRDefault="007B67B8">
            <w:pPr>
              <w:pStyle w:val="Compact"/>
            </w:pPr>
            <w:r>
              <w:t>Quý 4 (T6-8)</w:t>
            </w:r>
          </w:p>
        </w:tc>
        <w:tc>
          <w:tcPr>
            <w:tcW w:w="0" w:type="auto"/>
          </w:tcPr>
          <w:p w14:paraId="61E147BC" w14:textId="77777777" w:rsidR="00D63044" w:rsidRDefault="007B67B8">
            <w:pPr>
              <w:pStyle w:val="Compact"/>
            </w:pPr>
            <w:r>
              <w:t>S</w:t>
            </w:r>
            <w:r>
              <w:t>ử</w:t>
            </w:r>
            <w:r>
              <w:t>a ch</w:t>
            </w:r>
            <w:r>
              <w:t>ữ</w:t>
            </w:r>
            <w:r>
              <w:t>a, nâng c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1A89EA04" w14:textId="77777777" w:rsidR="00D63044" w:rsidRDefault="007B67B8">
            <w:pPr>
              <w:pStyle w:val="Compact"/>
            </w:pPr>
            <w:r>
              <w:t>4 t</w:t>
            </w:r>
            <w:r>
              <w:t>ỷ</w:t>
            </w:r>
          </w:p>
        </w:tc>
        <w:tc>
          <w:tcPr>
            <w:tcW w:w="0" w:type="auto"/>
          </w:tcPr>
          <w:p w14:paraId="37E35274" w14:textId="77777777" w:rsidR="00D63044" w:rsidRDefault="007B67B8">
            <w:pPr>
              <w:pStyle w:val="Compact"/>
            </w:pPr>
            <w:r>
              <w:t>Hè, HS ngh</w:t>
            </w:r>
            <w:r>
              <w:t>ỉ</w:t>
            </w:r>
          </w:p>
        </w:tc>
      </w:tr>
    </w:tbl>
    <w:p w14:paraId="5112AC9A" w14:textId="77777777" w:rsidR="00D63044" w:rsidRDefault="007B67B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Trình BGH/HĐ phê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54746FC7" w14:textId="77777777" w:rsidR="00D63044" w:rsidRDefault="007B67B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Công b</w:t>
      </w:r>
      <w:r>
        <w:rPr>
          <w:b/>
          <w:bCs/>
        </w:rPr>
        <w:t>ố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cho các BP</w:t>
      </w:r>
    </w:p>
    <w:p w14:paraId="11F10B59" w14:textId="77777777" w:rsidR="00D63044" w:rsidRDefault="007B67B8">
      <w:pPr>
        <w:pStyle w:val="Heading2"/>
      </w:pPr>
      <w:bookmarkStart w:id="7" w:name="lưu-đồ"/>
      <w:bookmarkEnd w:id="3"/>
      <w:bookmarkEnd w:id="6"/>
      <w:r>
        <w:t>5. LƯU Đ</w:t>
      </w:r>
      <w:r>
        <w:t>Ồ</w:t>
      </w:r>
    </w:p>
    <w:p w14:paraId="765B1832" w14:textId="77777777" w:rsidR="009A7879" w:rsidRDefault="009A7879" w:rsidP="009A7879">
      <w:pPr>
        <w:pStyle w:val="NormalWeb"/>
      </w:pPr>
      <w:bookmarkStart w:id="8" w:name="biểu-mẫu"/>
      <w:bookmarkEnd w:id="7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Tháng</w:t>
      </w:r>
      <w:proofErr w:type="spellEnd"/>
      <w:r>
        <w:t xml:space="preserve"> 6</w:t>
      </w:r>
    </w:p>
    <w:p w14:paraId="1FBC1C38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</w:p>
    <w:p w14:paraId="0E93531C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44E80694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14513874" w14:textId="77777777" w:rsidR="009A7879" w:rsidRDefault="009A7879" w:rsidP="009A7879">
      <w:pPr>
        <w:pStyle w:val="NormalWeb"/>
        <w:numPr>
          <w:ilvl w:val="0"/>
          <w:numId w:val="5"/>
        </w:numPr>
      </w:pPr>
      <w:proofErr w:type="spellStart"/>
      <w:r>
        <w:t>Nhỏ</w:t>
      </w:r>
      <w:proofErr w:type="spellEnd"/>
      <w:r>
        <w:t xml:space="preserve"> /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/ </w:t>
      </w:r>
      <w:proofErr w:type="spellStart"/>
      <w:r>
        <w:t>Lớn</w:t>
      </w:r>
      <w:proofErr w:type="spellEnd"/>
      <w:r>
        <w:t xml:space="preserve"> /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0AEF8812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243CA6C" w14:textId="77777777" w:rsidR="009A7879" w:rsidRDefault="009A7879" w:rsidP="009A7879">
      <w:pPr>
        <w:pStyle w:val="NormalWeb"/>
        <w:numPr>
          <w:ilvl w:val="0"/>
          <w:numId w:val="6"/>
        </w:numPr>
      </w:pP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/ Cao /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/ </w:t>
      </w:r>
      <w:proofErr w:type="spellStart"/>
      <w:r>
        <w:t>Thấp</w:t>
      </w:r>
      <w:proofErr w:type="spellEnd"/>
    </w:p>
    <w:p w14:paraId="1DB94756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67F26743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597057F2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45EABA40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?</w:t>
      </w:r>
    </w:p>
    <w:p w14:paraId="58F81333" w14:textId="77777777" w:rsidR="009A7879" w:rsidRDefault="009A7879" w:rsidP="009A7879">
      <w:pPr>
        <w:pStyle w:val="NormalWeb"/>
        <w:numPr>
          <w:ilvl w:val="0"/>
          <w:numId w:val="7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</w:t>
      </w:r>
    </w:p>
    <w:p w14:paraId="40055F39" w14:textId="77777777" w:rsidR="009A7879" w:rsidRDefault="009A7879" w:rsidP="009A7879">
      <w:pPr>
        <w:pStyle w:val="NormalWeb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BGH /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2922E36D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Duyệt</w:t>
      </w:r>
      <w:proofErr w:type="spellEnd"/>
      <w:r>
        <w:t>?</w:t>
      </w:r>
    </w:p>
    <w:p w14:paraId="3A7B9EA5" w14:textId="77777777" w:rsidR="009A7879" w:rsidRDefault="009A7879" w:rsidP="009A7879">
      <w:pPr>
        <w:pStyle w:val="NormalWeb"/>
        <w:numPr>
          <w:ilvl w:val="0"/>
          <w:numId w:val="8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</w:t>
      </w:r>
    </w:p>
    <w:p w14:paraId="3381F5CF" w14:textId="77777777" w:rsidR="009A7879" w:rsidRDefault="009A7879" w:rsidP="009A7879">
      <w:pPr>
        <w:pStyle w:val="NormalWeb"/>
        <w:numPr>
          <w:ilvl w:val="0"/>
          <w:numId w:val="8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</w:p>
    <w:p w14:paraId="1BBFE62F" w14:textId="77777777" w:rsidR="009A7879" w:rsidRDefault="009A7879" w:rsidP="009A7879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139C64C0" w14:textId="77777777" w:rsidR="00D63044" w:rsidRDefault="007B67B8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71D1D850" w14:textId="77777777" w:rsidR="00D63044" w:rsidRDefault="007B67B8">
      <w:pPr>
        <w:pStyle w:val="Compact"/>
        <w:numPr>
          <w:ilvl w:val="0"/>
          <w:numId w:val="2"/>
        </w:numPr>
      </w:pPr>
      <w:r>
        <w:t>QT03-F18: Form đ</w:t>
      </w:r>
      <w:r>
        <w:t>ề</w:t>
      </w:r>
      <w:r>
        <w:t xml:space="preserve"> xu</w:t>
      </w:r>
      <w:r>
        <w:t>ấ</w:t>
      </w:r>
      <w:r>
        <w:t>t mua s</w:t>
      </w:r>
      <w:r>
        <w:t>ắ</w:t>
      </w:r>
      <w:r>
        <w:t>m</w:t>
      </w:r>
    </w:p>
    <w:p w14:paraId="1A64689B" w14:textId="77777777" w:rsidR="00D63044" w:rsidRDefault="007B67B8">
      <w:pPr>
        <w:pStyle w:val="Compact"/>
        <w:numPr>
          <w:ilvl w:val="0"/>
          <w:numId w:val="2"/>
        </w:numPr>
      </w:pPr>
      <w:r>
        <w:t>QT03-P01: K</w:t>
      </w:r>
      <w:r>
        <w:t>ế</w:t>
      </w:r>
      <w:r>
        <w:t xml:space="preserve"> ho</w:t>
      </w:r>
      <w:r>
        <w:t>ạ</w:t>
      </w:r>
      <w:r>
        <w:t>ch mua s</w:t>
      </w:r>
      <w:r>
        <w:t>ắ</w:t>
      </w:r>
      <w:r>
        <w:t>m năm</w:t>
      </w:r>
    </w:p>
    <w:p w14:paraId="190DB962" w14:textId="77777777" w:rsidR="00D63044" w:rsidRDefault="007B67B8">
      <w:pPr>
        <w:pStyle w:val="Heading2"/>
      </w:pPr>
      <w:bookmarkStart w:id="9" w:name="tiêu-chuẩn"/>
      <w:bookmarkEnd w:id="8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1076"/>
      </w:tblGrid>
      <w:tr w:rsidR="00D63044" w14:paraId="6870DA42" w14:textId="77777777" w:rsidTr="0030671F">
        <w:tc>
          <w:tcPr>
            <w:tcW w:w="0" w:type="auto"/>
          </w:tcPr>
          <w:p w14:paraId="3E8DAB7C" w14:textId="77777777" w:rsidR="00D63044" w:rsidRDefault="007B67B8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5BF88771" w14:textId="77777777" w:rsidR="00D63044" w:rsidRDefault="007B67B8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D63044" w14:paraId="732E2049" w14:textId="77777777" w:rsidTr="0030671F">
        <w:tc>
          <w:tcPr>
            <w:tcW w:w="0" w:type="auto"/>
          </w:tcPr>
          <w:p w14:paraId="4C71F882" w14:textId="77777777" w:rsidR="00D63044" w:rsidRDefault="007B67B8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đúng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4B576798" w14:textId="77777777" w:rsidR="00D63044" w:rsidRDefault="007B67B8">
            <w:pPr>
              <w:pStyle w:val="Compact"/>
            </w:pPr>
            <w:r>
              <w:t>≥ 90%</w:t>
            </w:r>
          </w:p>
        </w:tc>
      </w:tr>
      <w:tr w:rsidR="00D63044" w14:paraId="2E58C6A4" w14:textId="77777777" w:rsidTr="0030671F">
        <w:tc>
          <w:tcPr>
            <w:tcW w:w="0" w:type="auto"/>
          </w:tcPr>
          <w:p w14:paraId="4B998A34" w14:textId="77777777" w:rsidR="00D63044" w:rsidRDefault="007B67B8">
            <w:pPr>
              <w:pStyle w:val="Compact"/>
            </w:pPr>
            <w:r>
              <w:t>Ti</w:t>
            </w:r>
            <w:r>
              <w:t>ế</w:t>
            </w:r>
            <w:r>
              <w:t>t ki</w:t>
            </w:r>
            <w:r>
              <w:t>ệ</w:t>
            </w:r>
            <w:r>
              <w:t>m so v</w:t>
            </w:r>
            <w:r>
              <w:t>ớ</w:t>
            </w:r>
            <w:r>
              <w:t>i d</w:t>
            </w:r>
            <w:r>
              <w:t>ự</w:t>
            </w:r>
            <w:r>
              <w:t xml:space="preserve"> toán</w:t>
            </w:r>
          </w:p>
        </w:tc>
        <w:tc>
          <w:tcPr>
            <w:tcW w:w="0" w:type="auto"/>
          </w:tcPr>
          <w:p w14:paraId="5C57C621" w14:textId="77777777" w:rsidR="00D63044" w:rsidRDefault="007B67B8">
            <w:pPr>
              <w:pStyle w:val="Compact"/>
            </w:pPr>
            <w:r>
              <w:t>5-10%</w:t>
            </w:r>
          </w:p>
        </w:tc>
      </w:tr>
    </w:tbl>
    <w:p w14:paraId="1EC95593" w14:textId="77777777" w:rsidR="00D63044" w:rsidRDefault="007B67B8">
      <w:pPr>
        <w:pStyle w:val="Heading2"/>
      </w:pPr>
      <w:bookmarkStart w:id="10" w:name="trách-nhiệm"/>
      <w:bookmarkEnd w:id="9"/>
      <w:r>
        <w:t>8. TRÁCH NHI</w:t>
      </w:r>
      <w:r>
        <w:t>Ệ</w:t>
      </w:r>
      <w:r>
        <w:t>M</w:t>
      </w:r>
    </w:p>
    <w:p w14:paraId="2CE4B3A2" w14:textId="77777777" w:rsidR="00D63044" w:rsidRDefault="007B67B8">
      <w:pPr>
        <w:pStyle w:val="Compact"/>
        <w:numPr>
          <w:ilvl w:val="0"/>
          <w:numId w:val="3"/>
        </w:numPr>
      </w:pPr>
      <w:r>
        <w:rPr>
          <w:b/>
          <w:bCs/>
        </w:rPr>
        <w:t>Các BP</w:t>
      </w:r>
      <w:r>
        <w:t>: Đ</w:t>
      </w:r>
      <w:r>
        <w:t>ề</w:t>
      </w:r>
      <w:r>
        <w:t xml:space="preserve"> xu</w:t>
      </w:r>
      <w:r>
        <w:t>ấ</w:t>
      </w:r>
      <w:r>
        <w:t>t nhu c</w:t>
      </w:r>
      <w:r>
        <w:t>ầ</w:t>
      </w:r>
      <w:r>
        <w:t>u c</w:t>
      </w:r>
      <w:r>
        <w:t>ụ</w:t>
      </w:r>
      <w:r>
        <w:t xml:space="preserve"> th</w:t>
      </w:r>
      <w:r>
        <w:t>ể</w:t>
      </w:r>
    </w:p>
    <w:p w14:paraId="5CCC0F6A" w14:textId="77777777" w:rsidR="00D63044" w:rsidRDefault="007B67B8">
      <w:pPr>
        <w:pStyle w:val="Compact"/>
        <w:numPr>
          <w:ilvl w:val="0"/>
          <w:numId w:val="3"/>
        </w:numPr>
      </w:pPr>
      <w:r>
        <w:rPr>
          <w:b/>
          <w:bCs/>
        </w:rPr>
        <w:t>Phòng KT</w:t>
      </w:r>
      <w:r>
        <w:t>: T</w:t>
      </w:r>
      <w:r>
        <w:t>ổ</w:t>
      </w:r>
      <w:r>
        <w:t>ng h</w:t>
      </w:r>
      <w:r>
        <w:t>ợ</w:t>
      </w:r>
      <w:r>
        <w:t>p,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14:paraId="1B782CE0" w14:textId="77777777" w:rsidR="00D63044" w:rsidRDefault="007B67B8">
      <w:pPr>
        <w:pStyle w:val="Compact"/>
        <w:numPr>
          <w:ilvl w:val="0"/>
          <w:numId w:val="3"/>
        </w:numPr>
      </w:pPr>
      <w:r>
        <w:rPr>
          <w:b/>
          <w:bCs/>
        </w:rPr>
        <w:t>BGH/HĐ</w:t>
      </w:r>
      <w:r>
        <w:t>: Phê duy</w:t>
      </w:r>
      <w:r>
        <w:t>ệ</w:t>
      </w:r>
      <w:r>
        <w:t>t</w:t>
      </w:r>
    </w:p>
    <w:p w14:paraId="6C5E5F45" w14:textId="77777777" w:rsidR="00D63044" w:rsidRDefault="007B67B8">
      <w:pPr>
        <w:pStyle w:val="Heading2"/>
      </w:pPr>
      <w:bookmarkStart w:id="11" w:name="lưu-ý"/>
      <w:bookmarkEnd w:id="10"/>
      <w:r>
        <w:t>9. LƯU Ý</w:t>
      </w:r>
    </w:p>
    <w:p w14:paraId="7B79C85C" w14:textId="77777777" w:rsidR="00D63044" w:rsidRDefault="007B67B8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Mua t</w:t>
      </w:r>
      <w:r>
        <w:rPr>
          <w:b/>
          <w:bCs/>
        </w:rPr>
        <w:t>ậ</w:t>
      </w:r>
      <w:r>
        <w:rPr>
          <w:b/>
          <w:bCs/>
        </w:rPr>
        <w:t>p trung</w:t>
      </w:r>
      <w:r>
        <w:t>: Mua s</w:t>
      </w:r>
      <w:r>
        <w:t>ố</w:t>
      </w:r>
      <w:r>
        <w:t xml:space="preserve"> lư</w:t>
      </w:r>
      <w:r>
        <w:t>ợ</w:t>
      </w:r>
      <w:r>
        <w:t>ng l</w:t>
      </w:r>
      <w:r>
        <w:t>ớ</w:t>
      </w:r>
      <w:r>
        <w:t>n đ</w:t>
      </w:r>
      <w:r>
        <w:t>ể</w:t>
      </w:r>
      <w:r>
        <w:t xml:space="preserve"> đàm phán giá t</w:t>
      </w:r>
      <w:r>
        <w:t>ố</w:t>
      </w:r>
      <w:r>
        <w:t>t</w:t>
      </w:r>
    </w:p>
    <w:p w14:paraId="0A0859A7" w14:textId="77777777" w:rsidR="00D63044" w:rsidRDefault="007B67B8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Mua đúng lúc</w:t>
      </w:r>
      <w:r>
        <w:t>: VD: Thi</w:t>
      </w:r>
      <w:r>
        <w:t>ế</w:t>
      </w:r>
      <w:r>
        <w:t>t b</w:t>
      </w:r>
      <w:r>
        <w:t>ị</w:t>
      </w:r>
      <w:r>
        <w:t xml:space="preserve"> d</w:t>
      </w:r>
      <w:r>
        <w:t>ạ</w:t>
      </w:r>
      <w:r>
        <w:t>y mua tháng 6-8 (hè, giá t</w:t>
      </w:r>
      <w:r>
        <w:t>ố</w:t>
      </w:r>
      <w:r>
        <w:t>t)</w:t>
      </w:r>
    </w:p>
    <w:p w14:paraId="7D640241" w14:textId="77777777" w:rsidR="00D63044" w:rsidRDefault="007B67B8">
      <w:pPr>
        <w:pStyle w:val="Compact"/>
        <w:numPr>
          <w:ilvl w:val="0"/>
          <w:numId w:val="4"/>
        </w:numPr>
      </w:pPr>
      <w:r>
        <w:lastRenderedPageBreak/>
        <w:t>✅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phòng 10%</w:t>
      </w:r>
      <w:r>
        <w:t>: Giá có th</w:t>
      </w:r>
      <w:r>
        <w:t>ể</w:t>
      </w:r>
      <w:r>
        <w:t xml:space="preserve"> tăng</w:t>
      </w:r>
    </w:p>
    <w:p w14:paraId="00B7665D" w14:textId="77777777" w:rsidR="00D63044" w:rsidRDefault="007B67B8">
      <w:pPr>
        <w:pStyle w:val="Heading2"/>
      </w:pPr>
      <w:bookmarkStart w:id="12" w:name="faq"/>
      <w:bookmarkEnd w:id="11"/>
      <w:r>
        <w:t>10. FAQ</w:t>
      </w:r>
    </w:p>
    <w:p w14:paraId="16DE9CE2" w14:textId="77777777" w:rsidR="00D63044" w:rsidRDefault="007B67B8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phát sinh nhu c</w:t>
      </w:r>
      <w:r>
        <w:rPr>
          <w:b/>
          <w:bCs/>
        </w:rPr>
        <w:t>ầ</w:t>
      </w:r>
      <w:r>
        <w:rPr>
          <w:b/>
          <w:bCs/>
        </w:rPr>
        <w:t>u ngoài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ch?</w:t>
      </w:r>
      <w:r>
        <w:br/>
        <w:t>A: L</w:t>
      </w:r>
      <w:r>
        <w:t>ậ</w:t>
      </w:r>
      <w:r>
        <w:t>p đ</w:t>
      </w:r>
      <w:r>
        <w:t>ề</w:t>
      </w:r>
      <w:r>
        <w:t xml:space="preserve"> xu</w:t>
      </w:r>
      <w:r>
        <w:t>ấ</w:t>
      </w:r>
      <w:r>
        <w:t>t riêng, trình BGH. N</w:t>
      </w:r>
      <w:r>
        <w:t>ế</w:t>
      </w:r>
      <w:r>
        <w:t>u &lt; 20 tri</w:t>
      </w:r>
      <w:r>
        <w:t>ệ</w:t>
      </w:r>
      <w:r>
        <w:t>u, BP t</w:t>
      </w:r>
      <w:r>
        <w:t>ự</w:t>
      </w:r>
      <w:r>
        <w:t xml:space="preserve"> quy</w:t>
      </w:r>
      <w:r>
        <w:t>ế</w:t>
      </w:r>
      <w:r>
        <w:t>t trong NS.</w:t>
      </w:r>
    </w:p>
    <w:p w14:paraId="75354C30" w14:textId="77777777" w:rsidR="00D63044" w:rsidRDefault="007B67B8">
      <w:r>
        <w:pict w14:anchorId="01E00F05">
          <v:rect id="_x0000_i1025" style="width:0;height:1.5pt" o:hralign="center" o:hrstd="t" o:hr="t"/>
        </w:pict>
      </w:r>
    </w:p>
    <w:p w14:paraId="18B8BAB9" w14:textId="77777777" w:rsidR="00D63044" w:rsidRDefault="007B67B8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 HT |</w:t>
      </w:r>
      <w:bookmarkEnd w:id="0"/>
      <w:bookmarkEnd w:id="12"/>
    </w:p>
    <w:sectPr w:rsidR="00D6304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7FC71" w14:textId="77777777" w:rsidR="007B67B8" w:rsidRDefault="007B67B8" w:rsidP="0030671F">
      <w:pPr>
        <w:spacing w:line="240" w:lineRule="auto"/>
      </w:pPr>
      <w:r>
        <w:separator/>
      </w:r>
    </w:p>
  </w:endnote>
  <w:endnote w:type="continuationSeparator" w:id="0">
    <w:p w14:paraId="7827F6DB" w14:textId="77777777" w:rsidR="007B67B8" w:rsidRDefault="007B67B8" w:rsidP="003067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5C397" w14:textId="77777777" w:rsidR="007B67B8" w:rsidRDefault="007B67B8" w:rsidP="0030671F">
      <w:pPr>
        <w:spacing w:line="240" w:lineRule="auto"/>
      </w:pPr>
      <w:r>
        <w:separator/>
      </w:r>
    </w:p>
  </w:footnote>
  <w:footnote w:type="continuationSeparator" w:id="0">
    <w:p w14:paraId="30930762" w14:textId="77777777" w:rsidR="007B67B8" w:rsidRDefault="007B67B8" w:rsidP="003067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6296E" w14:textId="77777777" w:rsidR="0030671F" w:rsidRPr="00A33244" w:rsidRDefault="0030671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5A048E3" wp14:editId="311903E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55E0B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D91F118" w14:textId="77777777" w:rsidR="0030671F" w:rsidRDefault="003067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70C57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8465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72380"/>
    <w:multiLevelType w:val="multilevel"/>
    <w:tmpl w:val="552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116C5"/>
    <w:multiLevelType w:val="multilevel"/>
    <w:tmpl w:val="77C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3442A"/>
    <w:multiLevelType w:val="multilevel"/>
    <w:tmpl w:val="8D9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43789"/>
    <w:multiLevelType w:val="multilevel"/>
    <w:tmpl w:val="8B9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044"/>
    <w:rsid w:val="00223E41"/>
    <w:rsid w:val="0030671F"/>
    <w:rsid w:val="007B67B8"/>
    <w:rsid w:val="009A7879"/>
    <w:rsid w:val="00D6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41E372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671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671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671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671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0671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0671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0671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0671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1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1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671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0671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671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671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1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0671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71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0671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71F"/>
    <w:rPr>
      <w:rFonts w:ascii="Times New Roman" w:hAnsi="Times New Roman"/>
      <w:szCs w:val="22"/>
    </w:rPr>
  </w:style>
  <w:style w:type="character" w:styleId="Emphasis">
    <w:name w:val="Emphasis"/>
    <w:rsid w:val="0030671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0671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0671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0671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067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A787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A78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0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2026-01-29T09:43:00Z</dcterms:created>
  <dcterms:modified xsi:type="dcterms:W3CDTF">2026-01-29T09:44:00Z</dcterms:modified>
</cp:coreProperties>
</file>