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29E1F" w14:textId="77777777" w:rsidR="00902C41" w:rsidRDefault="0018450D">
      <w:pPr>
        <w:pStyle w:val="Heading1"/>
      </w:pPr>
      <w:bookmarkStart w:id="0" w:name="sop-04.3-quản-lý-hợp-đồng-mua-sắm"/>
      <w:r>
        <w:t>SOP-04.3: QU</w:t>
      </w:r>
      <w:r>
        <w:t>Ả</w:t>
      </w:r>
      <w:r>
        <w:t>N LÝ H</w:t>
      </w:r>
      <w:r>
        <w:t>Ợ</w:t>
      </w:r>
      <w:r>
        <w:t>P Đ</w:t>
      </w:r>
      <w:r>
        <w:t>Ồ</w:t>
      </w:r>
      <w:r>
        <w:t>NG MUA S</w:t>
      </w:r>
      <w:r>
        <w:t>Ắ</w:t>
      </w:r>
      <w:r>
        <w:t>M</w:t>
      </w:r>
    </w:p>
    <w:p w14:paraId="3148E879" w14:textId="6BF8E7DA" w:rsidR="00902C41" w:rsidRDefault="0018450D" w:rsidP="009E5268">
      <w:pPr>
        <w:pStyle w:val="Title"/>
      </w:pPr>
      <w:bookmarkStart w:id="1" w:name="thông-tin-mã-sop-04.3-tần-suất-liên-tục"/>
      <w:r>
        <w:t>1. THÔNG TIN</w:t>
      </w:r>
      <w:r>
        <w:t xml:space="preserve"> Mã: SOP-04.3 | T</w:t>
      </w:r>
      <w:r>
        <w:t>ầ</w:t>
      </w:r>
      <w:r>
        <w:t>n su</w:t>
      </w:r>
      <w:r>
        <w:t>ấ</w:t>
      </w:r>
      <w:r>
        <w:t>t: Liên t</w:t>
      </w:r>
      <w:r>
        <w:t>ụ</w:t>
      </w:r>
      <w:r>
        <w:t>c</w:t>
      </w:r>
    </w:p>
    <w:p w14:paraId="550B424C" w14:textId="77777777" w:rsidR="00902C41" w:rsidRDefault="0018450D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BFB3D5F" w14:textId="77777777" w:rsidR="00902C41" w:rsidRDefault="0018450D">
      <w:pPr>
        <w:pStyle w:val="FirstParagraph"/>
      </w:pPr>
      <w:r>
        <w:t>Qu</w:t>
      </w:r>
      <w:r>
        <w:t>ả</w:t>
      </w:r>
      <w:r>
        <w:t>n lý ch</w:t>
      </w:r>
      <w:r>
        <w:t>ặ</w:t>
      </w:r>
      <w:r>
        <w:t>t ch</w:t>
      </w:r>
      <w:r>
        <w:t>ẽ</w:t>
      </w:r>
      <w:r>
        <w:t xml:space="preserve"> h</w:t>
      </w:r>
      <w:r>
        <w:t>ợ</w:t>
      </w:r>
      <w:r>
        <w:t>p đ</w:t>
      </w:r>
      <w:r>
        <w:t>ồ</w:t>
      </w:r>
      <w:r>
        <w:t>ng, đ</w:t>
      </w:r>
      <w:r>
        <w:t>ả</w:t>
      </w:r>
      <w:r>
        <w:t>m b</w:t>
      </w:r>
      <w:r>
        <w:t>ả</w:t>
      </w:r>
      <w:r>
        <w:t>o quy</w:t>
      </w:r>
      <w:r>
        <w:t>ề</w:t>
      </w:r>
      <w:r>
        <w:t>n l</w:t>
      </w:r>
      <w:r>
        <w:t>ợ</w:t>
      </w:r>
      <w:r>
        <w:t>i, theo dõi th</w:t>
      </w:r>
      <w:r>
        <w:t>ự</w:t>
      </w:r>
      <w:r>
        <w:t>c hi</w:t>
      </w:r>
      <w:r>
        <w:t>ệ</w:t>
      </w:r>
      <w:r>
        <w:t>n</w:t>
      </w:r>
    </w:p>
    <w:p w14:paraId="606E1E3B" w14:textId="77777777" w:rsidR="00902C41" w:rsidRDefault="0018450D">
      <w:pPr>
        <w:pStyle w:val="Heading2"/>
      </w:pPr>
      <w:bookmarkStart w:id="3" w:name="quy-trình"/>
      <w:bookmarkEnd w:id="2"/>
      <w:r>
        <w:t>3. QUY TRÌNH</w:t>
      </w:r>
    </w:p>
    <w:p w14:paraId="7B8AAA87" w14:textId="77777777" w:rsidR="00902C41" w:rsidRDefault="0018450D">
      <w:pPr>
        <w:pStyle w:val="Heading3"/>
      </w:pPr>
      <w:bookmarkStart w:id="4" w:name="soạn-thảo-hợp-đồng"/>
      <w:r>
        <w:t>3.1. So</w:t>
      </w:r>
      <w:r>
        <w:t>ạ</w:t>
      </w:r>
      <w:r>
        <w:t>n th</w:t>
      </w:r>
      <w:r>
        <w:t>ả</w:t>
      </w:r>
      <w:r>
        <w:t>o h</w:t>
      </w:r>
      <w:r>
        <w:t>ợ</w:t>
      </w:r>
      <w:r>
        <w:t>p đ</w:t>
      </w:r>
      <w:r>
        <w:t>ồ</w:t>
      </w:r>
      <w:r>
        <w:t>ng</w:t>
      </w:r>
    </w:p>
    <w:p w14:paraId="11BCE8DE" w14:textId="77777777" w:rsidR="00902C41" w:rsidRDefault="001845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D</w:t>
      </w:r>
      <w:r>
        <w:rPr>
          <w:b/>
          <w:bCs/>
        </w:rPr>
        <w:t>ự</w:t>
      </w:r>
      <w:r>
        <w:rPr>
          <w:b/>
          <w:bCs/>
        </w:rPr>
        <w:t>a trên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ấ</w:t>
      </w:r>
      <w:r>
        <w:rPr>
          <w:b/>
          <w:bCs/>
        </w:rPr>
        <w:t>u th</w:t>
      </w:r>
      <w:r>
        <w:rPr>
          <w:b/>
          <w:bCs/>
        </w:rPr>
        <w:t>ầ</w:t>
      </w:r>
      <w:r>
        <w:rPr>
          <w:b/>
          <w:bCs/>
        </w:rPr>
        <w:t>u</w:t>
      </w:r>
      <w:r>
        <w:t xml:space="preserve"> - NCC trúng th</w:t>
      </w:r>
      <w:r>
        <w:t>ầ</w:t>
      </w:r>
      <w:r>
        <w:t>u - Giá, s</w:t>
      </w:r>
      <w:r>
        <w:t>ố</w:t>
      </w:r>
      <w:r>
        <w:t xml:space="preserve"> lư</w:t>
      </w:r>
      <w:r>
        <w:t>ợ</w:t>
      </w:r>
      <w:r>
        <w:t>ng, thông s</w:t>
      </w:r>
      <w:r>
        <w:t>ố</w:t>
      </w:r>
      <w:r>
        <w:t xml:space="preserve"> đã cam k</w:t>
      </w:r>
      <w:r>
        <w:t>ế</w:t>
      </w:r>
      <w:r>
        <w:t>t</w:t>
      </w:r>
    </w:p>
    <w:p w14:paraId="173E4ED0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So</w:t>
      </w:r>
      <w:r>
        <w:rPr>
          <w:b/>
          <w:bCs/>
        </w:rPr>
        <w:t>ạ</w:t>
      </w:r>
      <w:r>
        <w:rPr>
          <w:b/>
          <w:bCs/>
        </w:rPr>
        <w:t>n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(QT03-H01)</w:t>
      </w:r>
    </w:p>
    <w:p w14:paraId="04FE3393" w14:textId="77777777" w:rsidR="009E5268" w:rsidRDefault="0018450D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c: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5573"/>
      </w:tblGrid>
      <w:tr w:rsidR="009E5268" w:rsidRPr="009E5268" w14:paraId="05C1066B" w14:textId="77777777" w:rsidTr="009E5268">
        <w:tc>
          <w:tcPr>
            <w:tcW w:w="0" w:type="auto"/>
            <w:hideMark/>
          </w:tcPr>
          <w:p w14:paraId="270D4ADF" w14:textId="77777777" w:rsidR="009E5268" w:rsidRPr="009E5268" w:rsidRDefault="009E5268" w:rsidP="009E526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E5268">
              <w:rPr>
                <w:rFonts w:eastAsia="Times New Roman" w:cs="Times New Roman"/>
                <w:b/>
                <w:bCs/>
              </w:rPr>
              <w:t>Điều khoản</w:t>
            </w:r>
          </w:p>
        </w:tc>
        <w:tc>
          <w:tcPr>
            <w:tcW w:w="0" w:type="auto"/>
            <w:hideMark/>
          </w:tcPr>
          <w:p w14:paraId="43FE16E4" w14:textId="77777777" w:rsidR="009E5268" w:rsidRPr="009E5268" w:rsidRDefault="009E5268" w:rsidP="009E5268">
            <w:pPr>
              <w:jc w:val="center"/>
              <w:rPr>
                <w:rFonts w:eastAsia="Times New Roman" w:cs="Times New Roman"/>
                <w:b/>
                <w:bCs/>
              </w:rPr>
            </w:pPr>
            <w:r w:rsidRPr="009E5268">
              <w:rPr>
                <w:rFonts w:eastAsia="Times New Roman" w:cs="Times New Roman"/>
                <w:b/>
                <w:bCs/>
              </w:rPr>
              <w:t>Chi tiết</w:t>
            </w:r>
          </w:p>
        </w:tc>
      </w:tr>
      <w:tr w:rsidR="009E5268" w:rsidRPr="009E5268" w14:paraId="18E08B15" w14:textId="77777777" w:rsidTr="009E5268">
        <w:tc>
          <w:tcPr>
            <w:tcW w:w="0" w:type="auto"/>
            <w:hideMark/>
          </w:tcPr>
          <w:p w14:paraId="591FE553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Bên A (Trường)</w:t>
            </w:r>
          </w:p>
        </w:tc>
        <w:tc>
          <w:tcPr>
            <w:tcW w:w="0" w:type="auto"/>
            <w:hideMark/>
          </w:tcPr>
          <w:p w14:paraId="37AD92AB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Tên, địa chỉ, MST, người đại diện</w:t>
            </w:r>
          </w:p>
        </w:tc>
      </w:tr>
      <w:tr w:rsidR="009E5268" w:rsidRPr="009E5268" w14:paraId="3EBBC2AB" w14:textId="77777777" w:rsidTr="009E5268">
        <w:tc>
          <w:tcPr>
            <w:tcW w:w="0" w:type="auto"/>
            <w:hideMark/>
          </w:tcPr>
          <w:p w14:paraId="794459C0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Bên B (Nhà cung cấp)</w:t>
            </w:r>
          </w:p>
        </w:tc>
        <w:tc>
          <w:tcPr>
            <w:tcW w:w="0" w:type="auto"/>
            <w:hideMark/>
          </w:tcPr>
          <w:p w14:paraId="4E3412A2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Tên, địa chỉ, MST, người đại diện</w:t>
            </w:r>
          </w:p>
        </w:tc>
      </w:tr>
      <w:tr w:rsidR="009E5268" w:rsidRPr="009E5268" w14:paraId="487919F1" w14:textId="77777777" w:rsidTr="009E5268">
        <w:tc>
          <w:tcPr>
            <w:tcW w:w="0" w:type="auto"/>
            <w:hideMark/>
          </w:tcPr>
          <w:p w14:paraId="4427F097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Hàng hóa / Dịch vụ</w:t>
            </w:r>
          </w:p>
        </w:tc>
        <w:tc>
          <w:tcPr>
            <w:tcW w:w="0" w:type="auto"/>
            <w:hideMark/>
          </w:tcPr>
          <w:p w14:paraId="4B459BDC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Mô tả chi tiết, số lượng, chất lượng</w:t>
            </w:r>
          </w:p>
        </w:tc>
      </w:tr>
      <w:tr w:rsidR="009E5268" w:rsidRPr="009E5268" w14:paraId="5ABBB4F5" w14:textId="77777777" w:rsidTr="009E5268">
        <w:tc>
          <w:tcPr>
            <w:tcW w:w="0" w:type="auto"/>
            <w:hideMark/>
          </w:tcPr>
          <w:p w14:paraId="68E51647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Giá trị hợp đồng</w:t>
            </w:r>
          </w:p>
        </w:tc>
        <w:tc>
          <w:tcPr>
            <w:tcW w:w="0" w:type="auto"/>
            <w:hideMark/>
          </w:tcPr>
          <w:p w14:paraId="379498EE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Đơn giá, tổng giá (đã/ chưa bao gồm VAT)</w:t>
            </w:r>
          </w:p>
        </w:tc>
      </w:tr>
      <w:tr w:rsidR="009E5268" w:rsidRPr="009E5268" w14:paraId="53345D4F" w14:textId="77777777" w:rsidTr="009E5268">
        <w:tc>
          <w:tcPr>
            <w:tcW w:w="0" w:type="auto"/>
            <w:hideMark/>
          </w:tcPr>
          <w:p w14:paraId="6E19F451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Thời gian giao hàng</w:t>
            </w:r>
          </w:p>
        </w:tc>
        <w:tc>
          <w:tcPr>
            <w:tcW w:w="0" w:type="auto"/>
            <w:hideMark/>
          </w:tcPr>
          <w:p w14:paraId="74BEB50B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Ngày cụ thể hoặc trong X ngày</w:t>
            </w:r>
          </w:p>
        </w:tc>
      </w:tr>
      <w:tr w:rsidR="009E5268" w:rsidRPr="009E5268" w14:paraId="14C926BA" w14:textId="77777777" w:rsidTr="009E5268">
        <w:tc>
          <w:tcPr>
            <w:tcW w:w="0" w:type="auto"/>
            <w:hideMark/>
          </w:tcPr>
          <w:p w14:paraId="1AEC7259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Địa điểm giao hàng</w:t>
            </w:r>
          </w:p>
        </w:tc>
        <w:tc>
          <w:tcPr>
            <w:tcW w:w="0" w:type="auto"/>
            <w:hideMark/>
          </w:tcPr>
          <w:p w14:paraId="7BEB8137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Kho trường hoặc địa chỉ khác</w:t>
            </w:r>
          </w:p>
        </w:tc>
      </w:tr>
      <w:tr w:rsidR="009E5268" w:rsidRPr="009E5268" w14:paraId="614324A2" w14:textId="77777777" w:rsidTr="009E5268">
        <w:tc>
          <w:tcPr>
            <w:tcW w:w="0" w:type="auto"/>
            <w:hideMark/>
          </w:tcPr>
          <w:p w14:paraId="03DF57E9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Thanh toán</w:t>
            </w:r>
          </w:p>
        </w:tc>
        <w:tc>
          <w:tcPr>
            <w:tcW w:w="0" w:type="auto"/>
            <w:hideMark/>
          </w:tcPr>
          <w:p w14:paraId="2A3C2AD0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Tiền mặt / Chuyển khoản; trả trước / sau; tỷ lệ; thời hạn</w:t>
            </w:r>
          </w:p>
        </w:tc>
      </w:tr>
      <w:tr w:rsidR="009E5268" w:rsidRPr="009E5268" w14:paraId="7FD9BA86" w14:textId="77777777" w:rsidTr="009E5268">
        <w:tc>
          <w:tcPr>
            <w:tcW w:w="0" w:type="auto"/>
            <w:hideMark/>
          </w:tcPr>
          <w:p w14:paraId="67E14818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Bảo hành</w:t>
            </w:r>
          </w:p>
        </w:tc>
        <w:tc>
          <w:tcPr>
            <w:tcW w:w="0" w:type="auto"/>
            <w:hideMark/>
          </w:tcPr>
          <w:p w14:paraId="4897BA7A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Thời gian, điều kiện</w:t>
            </w:r>
          </w:p>
        </w:tc>
      </w:tr>
      <w:tr w:rsidR="009E5268" w:rsidRPr="009E5268" w14:paraId="6C524981" w14:textId="77777777" w:rsidTr="009E5268">
        <w:tc>
          <w:tcPr>
            <w:tcW w:w="0" w:type="auto"/>
            <w:hideMark/>
          </w:tcPr>
          <w:p w14:paraId="5ED5AF92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Phạt vi phạm</w:t>
            </w:r>
          </w:p>
        </w:tc>
        <w:tc>
          <w:tcPr>
            <w:tcW w:w="0" w:type="auto"/>
            <w:hideMark/>
          </w:tcPr>
          <w:p w14:paraId="46BD6ED9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Chậm giao: X%/ngày; không đúng chất lượng: Y%</w:t>
            </w:r>
          </w:p>
        </w:tc>
      </w:tr>
      <w:tr w:rsidR="009E5268" w:rsidRPr="009E5268" w14:paraId="344B749E" w14:textId="77777777" w:rsidTr="009E5268">
        <w:tc>
          <w:tcPr>
            <w:tcW w:w="0" w:type="auto"/>
            <w:hideMark/>
          </w:tcPr>
          <w:p w14:paraId="2BDACF6D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  <w:b/>
                <w:bCs/>
              </w:rPr>
              <w:t>Giải quyết tranh chấp</w:t>
            </w:r>
          </w:p>
        </w:tc>
        <w:tc>
          <w:tcPr>
            <w:tcW w:w="0" w:type="auto"/>
            <w:hideMark/>
          </w:tcPr>
          <w:p w14:paraId="0454624A" w14:textId="77777777" w:rsidR="009E5268" w:rsidRPr="009E5268" w:rsidRDefault="009E5268" w:rsidP="009E5268">
            <w:pPr>
              <w:rPr>
                <w:rFonts w:eastAsia="Times New Roman" w:cs="Times New Roman"/>
              </w:rPr>
            </w:pPr>
            <w:r w:rsidRPr="009E5268">
              <w:rPr>
                <w:rFonts w:eastAsia="Times New Roman" w:cs="Times New Roman"/>
              </w:rPr>
              <w:t>Hòa giải → Trọng tài → Tòa án</w:t>
            </w:r>
          </w:p>
        </w:tc>
      </w:tr>
    </w:tbl>
    <w:p w14:paraId="4C6243F3" w14:textId="3150D4BD" w:rsidR="00902C41" w:rsidRDefault="00902C41">
      <w:pPr>
        <w:pStyle w:val="BodyText"/>
      </w:pPr>
    </w:p>
    <w:p w14:paraId="70D59891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Lu</w:t>
      </w:r>
      <w:r>
        <w:rPr>
          <w:b/>
          <w:bCs/>
        </w:rPr>
        <w:t>ậ</w:t>
      </w:r>
      <w:r>
        <w:rPr>
          <w:b/>
          <w:bCs/>
        </w:rPr>
        <w:t>t sư (ho</w:t>
      </w:r>
      <w:r>
        <w:rPr>
          <w:b/>
          <w:bCs/>
        </w:rPr>
        <w:t>ặ</w:t>
      </w:r>
      <w:r>
        <w:rPr>
          <w:b/>
          <w:bCs/>
        </w:rPr>
        <w:t>c Phòng Pháp ch</w:t>
      </w:r>
      <w:r>
        <w:rPr>
          <w:b/>
          <w:bCs/>
        </w:rPr>
        <w:t>ế</w:t>
      </w:r>
      <w:r>
        <w:rPr>
          <w:b/>
          <w:bCs/>
        </w:rPr>
        <w:t>) ki</w:t>
      </w:r>
      <w:r>
        <w:rPr>
          <w:b/>
          <w:bCs/>
        </w:rPr>
        <w:t>ể</w:t>
      </w:r>
      <w:r>
        <w:rPr>
          <w:b/>
          <w:bCs/>
        </w:rPr>
        <w:t>m tra</w:t>
      </w:r>
    </w:p>
    <w:p w14:paraId="4D4AE3F8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NCC + Trư</w:t>
      </w:r>
      <w:r>
        <w:rPr>
          <w:b/>
          <w:bCs/>
        </w:rPr>
        <w:t>ờ</w:t>
      </w:r>
      <w:r>
        <w:rPr>
          <w:b/>
          <w:bCs/>
        </w:rPr>
        <w:t>n</w:t>
      </w:r>
      <w:r>
        <w:rPr>
          <w:b/>
          <w:bCs/>
        </w:rPr>
        <w:t>g ký (02 b</w:t>
      </w:r>
      <w:r>
        <w:rPr>
          <w:b/>
          <w:bCs/>
        </w:rPr>
        <w:t>ả</w:t>
      </w:r>
      <w:r>
        <w:rPr>
          <w:b/>
          <w:bCs/>
        </w:rPr>
        <w:t>n)</w:t>
      </w:r>
    </w:p>
    <w:p w14:paraId="4D186D25" w14:textId="77777777" w:rsidR="00902C41" w:rsidRDefault="0018450D">
      <w:pPr>
        <w:pStyle w:val="Heading3"/>
      </w:pPr>
      <w:bookmarkStart w:id="5" w:name="quản-lý-hồ-sơ-hợp-đồng"/>
      <w:bookmarkEnd w:id="4"/>
      <w:r>
        <w:lastRenderedPageBreak/>
        <w:t>3.2. Qu</w:t>
      </w:r>
      <w:r>
        <w:t>ả</w:t>
      </w:r>
      <w:r>
        <w:t>n lý h</w:t>
      </w:r>
      <w:r>
        <w:t>ồ</w:t>
      </w:r>
      <w:r>
        <w:t xml:space="preserve"> sơ h</w:t>
      </w:r>
      <w:r>
        <w:t>ợ</w:t>
      </w:r>
      <w:r>
        <w:t>p đ</w:t>
      </w:r>
      <w:r>
        <w:t>ồ</w:t>
      </w:r>
      <w:r>
        <w:t>ng</w:t>
      </w:r>
    </w:p>
    <w:p w14:paraId="3D200C4B" w14:textId="77777777" w:rsidR="00902C41" w:rsidRDefault="001845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Lưu tr</w:t>
      </w:r>
      <w:r>
        <w:rPr>
          <w:b/>
          <w:bCs/>
        </w:rPr>
        <w:t>ữ</w:t>
      </w:r>
      <w:r>
        <w:t xml:space="preserve"> - T</w:t>
      </w:r>
      <w:r>
        <w:t>ủ</w:t>
      </w:r>
      <w:r>
        <w:t xml:space="preserve"> h</w:t>
      </w:r>
      <w:r>
        <w:t>ồ</w:t>
      </w:r>
      <w:r>
        <w:t xml:space="preserve"> sơ (B</w:t>
      </w:r>
      <w:r>
        <w:t>ả</w:t>
      </w:r>
      <w:r>
        <w:t>n gi</w:t>
      </w:r>
      <w:r>
        <w:t>ấ</w:t>
      </w:r>
      <w:r>
        <w:t>y) - Scan lưu máy tính, cloud (B</w:t>
      </w:r>
      <w:r>
        <w:t>ả</w:t>
      </w:r>
      <w:r>
        <w:t>n đi</w:t>
      </w:r>
      <w:r>
        <w:t>ệ</w:t>
      </w:r>
      <w:r>
        <w:t>n t</w:t>
      </w:r>
      <w:r>
        <w:t>ử</w:t>
      </w:r>
      <w:r>
        <w:t>)</w:t>
      </w:r>
    </w:p>
    <w:p w14:paraId="118469A6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Nh</w:t>
      </w:r>
      <w:r>
        <w:rPr>
          <w:b/>
          <w:bCs/>
        </w:rPr>
        <w:t>ậ</w:t>
      </w:r>
      <w:r>
        <w:rPr>
          <w:b/>
          <w:bCs/>
        </w:rPr>
        <w:t>p vào S</w:t>
      </w:r>
      <w:r>
        <w:rPr>
          <w:b/>
          <w:bCs/>
        </w:rPr>
        <w:t>ổ</w:t>
      </w:r>
      <w:r>
        <w:rPr>
          <w:b/>
          <w:bCs/>
        </w:rPr>
        <w:t xml:space="preserve"> theo dõi HĐ (QT03-S01)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902C41" w14:paraId="6C501A16" w14:textId="77777777" w:rsidTr="009E5268">
        <w:tc>
          <w:tcPr>
            <w:tcW w:w="990" w:type="dxa"/>
          </w:tcPr>
          <w:p w14:paraId="1FD5B4F6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HĐ</w:t>
            </w:r>
          </w:p>
        </w:tc>
        <w:tc>
          <w:tcPr>
            <w:tcW w:w="990" w:type="dxa"/>
          </w:tcPr>
          <w:p w14:paraId="648C08EC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Ngày ký</w:t>
            </w:r>
          </w:p>
        </w:tc>
        <w:tc>
          <w:tcPr>
            <w:tcW w:w="990" w:type="dxa"/>
          </w:tcPr>
          <w:p w14:paraId="6B3F317B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990" w:type="dxa"/>
          </w:tcPr>
          <w:p w14:paraId="725A1D2A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990" w:type="dxa"/>
          </w:tcPr>
          <w:p w14:paraId="061DBA3D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990" w:type="dxa"/>
          </w:tcPr>
          <w:p w14:paraId="3D7E71E1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990" w:type="dxa"/>
          </w:tcPr>
          <w:p w14:paraId="36E395A9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990" w:type="dxa"/>
          </w:tcPr>
          <w:p w14:paraId="53F154D4" w14:textId="77777777" w:rsidR="00902C41" w:rsidRDefault="0018450D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</w:tr>
      <w:tr w:rsidR="00902C41" w14:paraId="74359AFB" w14:textId="77777777" w:rsidTr="009E5268">
        <w:tc>
          <w:tcPr>
            <w:tcW w:w="990" w:type="dxa"/>
          </w:tcPr>
          <w:p w14:paraId="5805AC5C" w14:textId="77777777" w:rsidR="00902C41" w:rsidRDefault="0018450D">
            <w:pPr>
              <w:pStyle w:val="Compact"/>
            </w:pPr>
            <w:r>
              <w:t>HĐ-001/2024</w:t>
            </w:r>
          </w:p>
        </w:tc>
        <w:tc>
          <w:tcPr>
            <w:tcW w:w="990" w:type="dxa"/>
          </w:tcPr>
          <w:p w14:paraId="6CB234B0" w14:textId="77777777" w:rsidR="00902C41" w:rsidRDefault="0018450D">
            <w:pPr>
              <w:pStyle w:val="Compact"/>
            </w:pPr>
            <w:r>
              <w:t>01/09/2024</w:t>
            </w:r>
          </w:p>
        </w:tc>
        <w:tc>
          <w:tcPr>
            <w:tcW w:w="990" w:type="dxa"/>
          </w:tcPr>
          <w:p w14:paraId="0B9C3A07" w14:textId="77777777" w:rsidR="00902C41" w:rsidRDefault="0018450D">
            <w:pPr>
              <w:pStyle w:val="Compact"/>
            </w:pPr>
            <w:r>
              <w:t>Công ty A</w:t>
            </w:r>
          </w:p>
        </w:tc>
        <w:tc>
          <w:tcPr>
            <w:tcW w:w="990" w:type="dxa"/>
          </w:tcPr>
          <w:p w14:paraId="036ADC37" w14:textId="77777777" w:rsidR="00902C41" w:rsidRDefault="0018450D">
            <w:pPr>
              <w:pStyle w:val="Compact"/>
            </w:pPr>
            <w:r>
              <w:t>Mua bàn gh</w:t>
            </w:r>
            <w:r>
              <w:t>ế</w:t>
            </w:r>
          </w:p>
        </w:tc>
        <w:tc>
          <w:tcPr>
            <w:tcW w:w="990" w:type="dxa"/>
          </w:tcPr>
          <w:p w14:paraId="358EC9E7" w14:textId="77777777" w:rsidR="00902C41" w:rsidRDefault="0018450D">
            <w:pPr>
              <w:pStyle w:val="Compact"/>
            </w:pPr>
            <w:r>
              <w:t>150 tri</w:t>
            </w:r>
            <w:r>
              <w:t>ệ</w:t>
            </w:r>
            <w:r>
              <w:t>u</w:t>
            </w:r>
          </w:p>
        </w:tc>
        <w:tc>
          <w:tcPr>
            <w:tcW w:w="990" w:type="dxa"/>
          </w:tcPr>
          <w:p w14:paraId="41E464EE" w14:textId="77777777" w:rsidR="00902C41" w:rsidRDefault="0018450D">
            <w:pPr>
              <w:pStyle w:val="Compact"/>
            </w:pPr>
            <w:r>
              <w:t>30 ngày</w:t>
            </w:r>
          </w:p>
        </w:tc>
        <w:tc>
          <w:tcPr>
            <w:tcW w:w="990" w:type="dxa"/>
          </w:tcPr>
          <w:p w14:paraId="7200D945" w14:textId="77777777" w:rsidR="00902C41" w:rsidRDefault="0018450D">
            <w:pPr>
              <w:pStyle w:val="Compact"/>
            </w:pPr>
            <w:r>
              <w:t>Nguy</w:t>
            </w:r>
            <w:r>
              <w:t>ễ</w:t>
            </w:r>
            <w:r>
              <w:t>n Văn X</w:t>
            </w:r>
          </w:p>
        </w:tc>
        <w:tc>
          <w:tcPr>
            <w:tcW w:w="990" w:type="dxa"/>
          </w:tcPr>
          <w:p w14:paraId="259C31F7" w14:textId="77777777" w:rsidR="00902C41" w:rsidRDefault="0018450D">
            <w:pPr>
              <w:pStyle w:val="Compact"/>
            </w:pPr>
            <w:r>
              <w:t>Đang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</w:tbl>
    <w:p w14:paraId="47878F9C" w14:textId="77777777" w:rsidR="00902C41" w:rsidRDefault="0018450D">
      <w:pPr>
        <w:pStyle w:val="Heading3"/>
      </w:pPr>
      <w:bookmarkStart w:id="6" w:name="theo-dõi-thực-hiện"/>
      <w:bookmarkEnd w:id="5"/>
      <w:r>
        <w:t>3.3. Theo dõi th</w:t>
      </w:r>
      <w:r>
        <w:t>ự</w:t>
      </w:r>
      <w:r>
        <w:t>c hi</w:t>
      </w:r>
      <w:r>
        <w:t>ệ</w:t>
      </w:r>
      <w:r>
        <w:t>n</w:t>
      </w:r>
    </w:p>
    <w:p w14:paraId="369D3A66" w14:textId="77777777" w:rsidR="00902C41" w:rsidRDefault="001845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Nh</w:t>
      </w:r>
      <w:r>
        <w:rPr>
          <w:b/>
          <w:bCs/>
        </w:rPr>
        <w:t>ắ</w:t>
      </w:r>
      <w:r>
        <w:rPr>
          <w:b/>
          <w:bCs/>
        </w:rPr>
        <w:t>c nh</w:t>
      </w:r>
      <w:r>
        <w:rPr>
          <w:b/>
          <w:bCs/>
        </w:rPr>
        <w:t>ở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- Trư</w:t>
      </w:r>
      <w:r>
        <w:t>ớ</w:t>
      </w:r>
      <w:r>
        <w:t>c 5 ngày: Nh</w:t>
      </w:r>
      <w:r>
        <w:t>ắ</w:t>
      </w:r>
      <w:r>
        <w:t>c NCC v</w:t>
      </w:r>
      <w:r>
        <w:t>ề</w:t>
      </w:r>
      <w:r>
        <w:t xml:space="preserve"> h</w:t>
      </w:r>
      <w:r>
        <w:t>ạ</w:t>
      </w:r>
      <w:r>
        <w:t>n giao - Đúng h</w:t>
      </w:r>
      <w:r>
        <w:t>ạ</w:t>
      </w:r>
      <w:r>
        <w:t>n: Ki</w:t>
      </w:r>
      <w:r>
        <w:t>ể</w:t>
      </w:r>
      <w:r>
        <w:t>m tra đã giao chưa</w:t>
      </w:r>
    </w:p>
    <w:p w14:paraId="48D63604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X</w:t>
      </w:r>
      <w:r>
        <w:rPr>
          <w:b/>
          <w:bCs/>
        </w:rPr>
        <w:t>ử</w:t>
      </w:r>
      <w:r>
        <w:rPr>
          <w:b/>
          <w:bCs/>
        </w:rPr>
        <w:t xml:space="preserve"> lý vi ph</w:t>
      </w:r>
      <w:r>
        <w:rPr>
          <w:b/>
          <w:bCs/>
        </w:rPr>
        <w:t>ạ</w:t>
      </w:r>
      <w:r>
        <w:rPr>
          <w:b/>
          <w:bCs/>
        </w:rPr>
        <w:t>m (n</w:t>
      </w:r>
      <w:r>
        <w:rPr>
          <w:b/>
          <w:bCs/>
        </w:rPr>
        <w:t>ế</w:t>
      </w:r>
      <w:r>
        <w:rPr>
          <w:b/>
          <w:bCs/>
        </w:rPr>
        <w:t>u có)</w:t>
      </w:r>
      <w:r>
        <w:t xml:space="preserve"> - Ch</w:t>
      </w:r>
      <w:r>
        <w:t>ậ</w:t>
      </w:r>
      <w:r>
        <w:t xml:space="preserve">m giao </w:t>
      </w:r>
      <w:r>
        <w:t>→ Ph</w:t>
      </w:r>
      <w:r>
        <w:t>ạ</w:t>
      </w:r>
      <w:r>
        <w:t>t theo HĐ - Không đúng ch</w:t>
      </w:r>
      <w:r>
        <w:t>ấ</w:t>
      </w:r>
      <w:r>
        <w:t>t lư</w:t>
      </w:r>
      <w:r>
        <w:t>ợ</w:t>
      </w:r>
      <w:r>
        <w:t>ng → Yêu c</w:t>
      </w:r>
      <w:r>
        <w:t>ầ</w:t>
      </w:r>
      <w:r>
        <w:t>u đ</w:t>
      </w:r>
      <w:r>
        <w:t>ổ</w:t>
      </w:r>
      <w:r>
        <w:t>i ho</w:t>
      </w:r>
      <w:r>
        <w:t>ặ</w:t>
      </w:r>
      <w:r>
        <w:t>c tr</w:t>
      </w:r>
      <w:r>
        <w:t>ả</w:t>
      </w:r>
      <w:r>
        <w:t xml:space="preserve"> l</w:t>
      </w:r>
      <w:r>
        <w:t>ạ</w:t>
      </w:r>
      <w:r>
        <w:t>i - L</w:t>
      </w:r>
      <w:r>
        <w:t>ậ</w:t>
      </w:r>
      <w:r>
        <w:t>p biên b</w:t>
      </w:r>
      <w:r>
        <w:t>ả</w:t>
      </w:r>
      <w:r>
        <w:t>n vi ph</w:t>
      </w:r>
      <w:r>
        <w:t>ạ</w:t>
      </w:r>
      <w:r>
        <w:t>m (QT03-D09)</w:t>
      </w:r>
    </w:p>
    <w:p w14:paraId="5CE324EC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Nghi</w:t>
      </w:r>
      <w:r>
        <w:rPr>
          <w:b/>
          <w:bCs/>
        </w:rPr>
        <w:t>ệ</w:t>
      </w:r>
      <w:r>
        <w:rPr>
          <w:b/>
          <w:bCs/>
        </w:rPr>
        <w:t>m thu → SOP-04.4</w:t>
      </w:r>
    </w:p>
    <w:p w14:paraId="110C5A0A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Thanh toán → SOP-05.1</w:t>
      </w:r>
    </w:p>
    <w:p w14:paraId="21E6DF1E" w14:textId="77777777" w:rsidR="00902C41" w:rsidRDefault="0018450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Đóng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</w:t>
      </w:r>
      <w:r>
        <w:t xml:space="preserve"> - Khi hoàn t</w:t>
      </w:r>
      <w:r>
        <w:t>ấ</w:t>
      </w:r>
      <w:r>
        <w:t>t nghĩa v</w:t>
      </w:r>
      <w:r>
        <w:t>ụ</w:t>
      </w:r>
      <w:r>
        <w:t xml:space="preserve"> 2 bên - C</w:t>
      </w:r>
      <w:r>
        <w:t>ậ</w:t>
      </w:r>
      <w:r>
        <w:t>p nh</w:t>
      </w:r>
      <w:r>
        <w:t>ậ</w:t>
      </w:r>
      <w:r>
        <w:t>t “Đã hoàn thành” trong S</w:t>
      </w:r>
      <w:r>
        <w:t>ổ</w:t>
      </w:r>
    </w:p>
    <w:p w14:paraId="310A3F31" w14:textId="77777777" w:rsidR="00902C41" w:rsidRDefault="0018450D">
      <w:pPr>
        <w:pStyle w:val="Heading2"/>
      </w:pPr>
      <w:bookmarkStart w:id="7" w:name="lưu-đồ"/>
      <w:bookmarkEnd w:id="3"/>
      <w:bookmarkEnd w:id="6"/>
      <w:r>
        <w:t>5. LƯU</w:t>
      </w:r>
      <w:r>
        <w:t xml:space="preserve"> Đ</w:t>
      </w:r>
      <w:r>
        <w:t>Ồ</w:t>
      </w:r>
    </w:p>
    <w:p w14:paraId="2151835D" w14:textId="77777777" w:rsidR="007143AF" w:rsidRDefault="007143AF" w:rsidP="007143AF">
      <w:pPr>
        <w:pStyle w:val="NormalWeb"/>
      </w:pPr>
      <w:bookmarkStart w:id="8" w:name="biểu-mẫu"/>
      <w:bookmarkEnd w:id="7"/>
      <w:r>
        <w:rPr>
          <w:rStyle w:val="Strong"/>
        </w:rPr>
        <w:t>Bước 1.</w:t>
      </w:r>
      <w:r>
        <w:t xml:space="preserve"> Nhà cung cấp trúng thầu</w:t>
      </w:r>
    </w:p>
    <w:p w14:paraId="4F295C6D" w14:textId="77777777" w:rsidR="007143AF" w:rsidRDefault="007143AF" w:rsidP="007143AF">
      <w:pPr>
        <w:pStyle w:val="NormalWeb"/>
      </w:pPr>
      <w:r>
        <w:rPr>
          <w:rStyle w:val="Strong"/>
        </w:rPr>
        <w:t>Bước 2.</w:t>
      </w:r>
      <w:r>
        <w:t xml:space="preserve"> Soạn hợp đồng</w:t>
      </w:r>
    </w:p>
    <w:p w14:paraId="00CBB30B" w14:textId="77777777" w:rsidR="007143AF" w:rsidRDefault="007143AF" w:rsidP="007143AF">
      <w:pPr>
        <w:pStyle w:val="NormalWeb"/>
      </w:pPr>
      <w:r>
        <w:rPr>
          <w:rStyle w:val="Strong"/>
        </w:rPr>
        <w:t>Bước 3.</w:t>
      </w:r>
      <w:r>
        <w:t xml:space="preserve"> Luật sư kiểm tra hợp đồng</w:t>
      </w:r>
    </w:p>
    <w:p w14:paraId="21A060A0" w14:textId="77777777" w:rsidR="007143AF" w:rsidRDefault="007143AF" w:rsidP="007143AF">
      <w:pPr>
        <w:pStyle w:val="NormalWeb"/>
      </w:pPr>
      <w:r>
        <w:rPr>
          <w:rStyle w:val="Strong"/>
        </w:rPr>
        <w:t>Bước 4.</w:t>
      </w:r>
      <w:r>
        <w:t xml:space="preserve"> Ký hợp đồng (02 bản)</w:t>
      </w:r>
    </w:p>
    <w:p w14:paraId="20A79360" w14:textId="77777777" w:rsidR="007143AF" w:rsidRDefault="007143AF" w:rsidP="007143AF">
      <w:pPr>
        <w:pStyle w:val="NormalWeb"/>
      </w:pPr>
      <w:r>
        <w:rPr>
          <w:rStyle w:val="Strong"/>
        </w:rPr>
        <w:t>Bước 5.</w:t>
      </w:r>
      <w:r>
        <w:t xml:space="preserve"> Lưu trữ hợp đồng (tủ hồ sơ + scan)</w:t>
      </w:r>
    </w:p>
    <w:p w14:paraId="57CD8029" w14:textId="77777777" w:rsidR="007143AF" w:rsidRDefault="007143AF" w:rsidP="007143AF">
      <w:pPr>
        <w:pStyle w:val="NormalWeb"/>
      </w:pPr>
      <w:r>
        <w:rPr>
          <w:rStyle w:val="Strong"/>
        </w:rPr>
        <w:t>Bước 6.</w:t>
      </w:r>
      <w:r>
        <w:t xml:space="preserve"> Nhập sổ theo dõi hợp đồng</w:t>
      </w:r>
    </w:p>
    <w:p w14:paraId="01BA8286" w14:textId="77777777" w:rsidR="007143AF" w:rsidRDefault="007143AF" w:rsidP="007143AF">
      <w:pPr>
        <w:pStyle w:val="NormalWeb"/>
      </w:pPr>
      <w:r>
        <w:rPr>
          <w:rStyle w:val="Strong"/>
        </w:rPr>
        <w:lastRenderedPageBreak/>
        <w:t>Bước 7.</w:t>
      </w:r>
      <w:r>
        <w:t xml:space="preserve"> Theo dõi thời hạn hợp đồng</w:t>
      </w:r>
    </w:p>
    <w:p w14:paraId="6B2DED66" w14:textId="77777777" w:rsidR="007143AF" w:rsidRDefault="007143AF" w:rsidP="007143AF">
      <w:pPr>
        <w:pStyle w:val="NormalWeb"/>
      </w:pPr>
      <w:r>
        <w:rPr>
          <w:rStyle w:val="Strong"/>
        </w:rPr>
        <w:t>Bước 8.</w:t>
      </w:r>
      <w:r>
        <w:t xml:space="preserve"> Đến hạn giao hàng?</w:t>
      </w:r>
    </w:p>
    <w:p w14:paraId="5BF94E07" w14:textId="77777777" w:rsidR="007143AF" w:rsidRDefault="007143AF" w:rsidP="007143AF">
      <w:pPr>
        <w:pStyle w:val="NormalWeb"/>
        <w:numPr>
          <w:ilvl w:val="0"/>
          <w:numId w:val="5"/>
        </w:numPr>
      </w:pPr>
      <w:r>
        <w:t>Chưa → Nhắc nhà cung cấp trước 5 ngày</w:t>
      </w:r>
    </w:p>
    <w:p w14:paraId="06334993" w14:textId="77777777" w:rsidR="007143AF" w:rsidRDefault="007143AF" w:rsidP="007143AF">
      <w:pPr>
        <w:pStyle w:val="NormalWeb"/>
        <w:numPr>
          <w:ilvl w:val="0"/>
          <w:numId w:val="5"/>
        </w:numPr>
      </w:pPr>
      <w:r>
        <w:t>Đến → Kiểm tra giao hàng</w:t>
      </w:r>
    </w:p>
    <w:p w14:paraId="789A3682" w14:textId="77777777" w:rsidR="007143AF" w:rsidRDefault="007143AF" w:rsidP="007143AF">
      <w:pPr>
        <w:pStyle w:val="NormalWeb"/>
      </w:pPr>
      <w:r>
        <w:rPr>
          <w:rStyle w:val="Strong"/>
        </w:rPr>
        <w:t>Bước 9.</w:t>
      </w:r>
      <w:r>
        <w:t xml:space="preserve"> Nhà cung cấp giao đúng hạn?</w:t>
      </w:r>
    </w:p>
    <w:p w14:paraId="4F2A1C93" w14:textId="77777777" w:rsidR="007143AF" w:rsidRDefault="007143AF" w:rsidP="007143AF">
      <w:pPr>
        <w:pStyle w:val="NormalWeb"/>
        <w:numPr>
          <w:ilvl w:val="0"/>
          <w:numId w:val="6"/>
        </w:numPr>
      </w:pPr>
      <w:r>
        <w:t>Không → Lập biên bản vi phạm</w:t>
      </w:r>
    </w:p>
    <w:p w14:paraId="1D971D47" w14:textId="77777777" w:rsidR="007143AF" w:rsidRDefault="007143AF" w:rsidP="007143AF">
      <w:pPr>
        <w:pStyle w:val="NormalWeb"/>
        <w:numPr>
          <w:ilvl w:val="1"/>
          <w:numId w:val="6"/>
        </w:numPr>
      </w:pPr>
      <w:r>
        <w:t>Áp dụng phạt chậm</w:t>
      </w:r>
    </w:p>
    <w:p w14:paraId="494AF985" w14:textId="77777777" w:rsidR="007143AF" w:rsidRDefault="007143AF" w:rsidP="007143AF">
      <w:pPr>
        <w:pStyle w:val="NormalWeb"/>
        <w:numPr>
          <w:ilvl w:val="1"/>
          <w:numId w:val="6"/>
        </w:numPr>
      </w:pPr>
      <w:r>
        <w:t>Yêu cầu giao ngay</w:t>
      </w:r>
    </w:p>
    <w:p w14:paraId="5C533D27" w14:textId="77777777" w:rsidR="007143AF" w:rsidRDefault="007143AF" w:rsidP="007143AF">
      <w:pPr>
        <w:pStyle w:val="NormalWeb"/>
        <w:numPr>
          <w:ilvl w:val="0"/>
          <w:numId w:val="6"/>
        </w:numPr>
      </w:pPr>
      <w:r>
        <w:t>Có → Thực hiện nghiệm thu (SOP-04.4)</w:t>
      </w:r>
    </w:p>
    <w:p w14:paraId="005DF935" w14:textId="77777777" w:rsidR="007143AF" w:rsidRDefault="007143AF" w:rsidP="007143AF">
      <w:pPr>
        <w:pStyle w:val="NormalWeb"/>
      </w:pPr>
      <w:r>
        <w:rPr>
          <w:rStyle w:val="Strong"/>
        </w:rPr>
        <w:t>Bước 10.</w:t>
      </w:r>
      <w:r>
        <w:t xml:space="preserve"> Đạt chất lượng?</w:t>
      </w:r>
    </w:p>
    <w:p w14:paraId="302E1948" w14:textId="77777777" w:rsidR="007143AF" w:rsidRDefault="007143AF" w:rsidP="007143AF">
      <w:pPr>
        <w:pStyle w:val="NormalWeb"/>
        <w:numPr>
          <w:ilvl w:val="0"/>
          <w:numId w:val="7"/>
        </w:numPr>
      </w:pPr>
      <w:r>
        <w:t>Không → Yêu cầu đổi / trả → nghiệm thu lại</w:t>
      </w:r>
    </w:p>
    <w:p w14:paraId="738CAD61" w14:textId="77777777" w:rsidR="007143AF" w:rsidRDefault="007143AF" w:rsidP="007143AF">
      <w:pPr>
        <w:pStyle w:val="NormalWeb"/>
        <w:numPr>
          <w:ilvl w:val="0"/>
          <w:numId w:val="7"/>
        </w:numPr>
      </w:pPr>
      <w:r>
        <w:t>Có → Thanh toán theo SOP-05.1</w:t>
      </w:r>
    </w:p>
    <w:p w14:paraId="76E462BD" w14:textId="77777777" w:rsidR="007143AF" w:rsidRDefault="007143AF" w:rsidP="007143AF">
      <w:pPr>
        <w:pStyle w:val="NormalWeb"/>
      </w:pPr>
      <w:r>
        <w:rPr>
          <w:rStyle w:val="Strong"/>
        </w:rPr>
        <w:t>Bước 11.</w:t>
      </w:r>
      <w:r>
        <w:t xml:space="preserve"> Thực hiện bảo hành theo hợp đồng</w:t>
      </w:r>
    </w:p>
    <w:p w14:paraId="32ACDA48" w14:textId="77777777" w:rsidR="007143AF" w:rsidRDefault="007143AF" w:rsidP="007143AF">
      <w:pPr>
        <w:pStyle w:val="NormalWeb"/>
      </w:pPr>
      <w:r>
        <w:rPr>
          <w:rStyle w:val="Strong"/>
        </w:rPr>
        <w:t>Bước 12.</w:t>
      </w:r>
      <w:r>
        <w:t xml:space="preserve"> Đóng hợp đồng</w:t>
      </w:r>
    </w:p>
    <w:p w14:paraId="2C3ECC1B" w14:textId="77777777" w:rsidR="007143AF" w:rsidRDefault="007143AF" w:rsidP="007143AF">
      <w:pPr>
        <w:pStyle w:val="NormalWeb"/>
      </w:pPr>
      <w:r>
        <w:rPr>
          <w:rStyle w:val="Strong"/>
        </w:rPr>
        <w:t>Bước 13.</w:t>
      </w:r>
      <w:r>
        <w:t xml:space="preserve"> Lưu trữ hồ sơ (10 năm)</w:t>
      </w:r>
    </w:p>
    <w:p w14:paraId="00E884EE" w14:textId="77777777" w:rsidR="00902C41" w:rsidRDefault="0018450D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73405109" w14:textId="77777777" w:rsidR="00902C41" w:rsidRDefault="0018450D">
      <w:pPr>
        <w:pStyle w:val="Compact"/>
        <w:numPr>
          <w:ilvl w:val="0"/>
          <w:numId w:val="2"/>
        </w:numPr>
      </w:pPr>
      <w:r>
        <w:t>QT03-H01: M</w:t>
      </w:r>
      <w:r>
        <w:t>ẫ</w:t>
      </w:r>
      <w:r>
        <w:t>u h</w:t>
      </w:r>
      <w:r>
        <w:t>ợ</w:t>
      </w:r>
      <w:r>
        <w:t>p đ</w:t>
      </w:r>
      <w:r>
        <w:t>ồ</w:t>
      </w:r>
      <w:r>
        <w:t>ng m</w:t>
      </w:r>
      <w:r>
        <w:t>ua s</w:t>
      </w:r>
      <w:r>
        <w:t>ắ</w:t>
      </w:r>
      <w:r>
        <w:t>m</w:t>
      </w:r>
    </w:p>
    <w:p w14:paraId="0571B76B" w14:textId="77777777" w:rsidR="00902C41" w:rsidRDefault="0018450D">
      <w:pPr>
        <w:pStyle w:val="Compact"/>
        <w:numPr>
          <w:ilvl w:val="0"/>
          <w:numId w:val="2"/>
        </w:numPr>
      </w:pPr>
      <w:r>
        <w:t>QT03-S01: S</w:t>
      </w:r>
      <w:r>
        <w:t>ổ</w:t>
      </w:r>
      <w:r>
        <w:t xml:space="preserve"> theo dõi h</w:t>
      </w:r>
      <w:r>
        <w:t>ợ</w:t>
      </w:r>
      <w:r>
        <w:t>p đ</w:t>
      </w:r>
      <w:r>
        <w:t>ồ</w:t>
      </w:r>
      <w:r>
        <w:t>ng</w:t>
      </w:r>
    </w:p>
    <w:p w14:paraId="76962729" w14:textId="77777777" w:rsidR="00902C41" w:rsidRDefault="0018450D">
      <w:pPr>
        <w:pStyle w:val="Compact"/>
        <w:numPr>
          <w:ilvl w:val="0"/>
          <w:numId w:val="2"/>
        </w:numPr>
      </w:pPr>
      <w:r>
        <w:t>QT03-D09: Biên b</w:t>
      </w:r>
      <w:r>
        <w:t>ả</w:t>
      </w:r>
      <w:r>
        <w:t>n vi ph</w:t>
      </w:r>
      <w:r>
        <w:t>ạ</w:t>
      </w:r>
      <w:r>
        <w:t>m h</w:t>
      </w:r>
      <w:r>
        <w:t>ợ</w:t>
      </w:r>
      <w:r>
        <w:t>p đ</w:t>
      </w:r>
      <w:r>
        <w:t>ồ</w:t>
      </w:r>
      <w:r>
        <w:t>ng</w:t>
      </w:r>
    </w:p>
    <w:p w14:paraId="79693EEF" w14:textId="77777777" w:rsidR="00902C41" w:rsidRDefault="0018450D">
      <w:pPr>
        <w:pStyle w:val="Heading2"/>
      </w:pPr>
      <w:bookmarkStart w:id="9" w:name="tiêu-chuẩn"/>
      <w:bookmarkEnd w:id="8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1076"/>
      </w:tblGrid>
      <w:tr w:rsidR="00902C41" w14:paraId="15B6494F" w14:textId="77777777" w:rsidTr="009E5268">
        <w:tc>
          <w:tcPr>
            <w:tcW w:w="0" w:type="auto"/>
          </w:tcPr>
          <w:p w14:paraId="55A05E85" w14:textId="77777777" w:rsidR="00902C41" w:rsidRDefault="0018450D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0456EC5C" w14:textId="77777777" w:rsidR="00902C41" w:rsidRDefault="0018450D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902C41" w14:paraId="1F0AA480" w14:textId="77777777" w:rsidTr="009E5268">
        <w:tc>
          <w:tcPr>
            <w:tcW w:w="0" w:type="auto"/>
          </w:tcPr>
          <w:p w14:paraId="0D2724E8" w14:textId="77777777" w:rsidR="00902C41" w:rsidRDefault="0018450D">
            <w:pPr>
              <w:pStyle w:val="Compact"/>
            </w:pPr>
            <w:r>
              <w:t>HĐ có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kho</w:t>
            </w:r>
            <w:r>
              <w:t>ả</w:t>
            </w:r>
            <w:r>
              <w:t>n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14:paraId="31BF9D84" w14:textId="77777777" w:rsidR="00902C41" w:rsidRDefault="0018450D">
            <w:pPr>
              <w:pStyle w:val="Compact"/>
            </w:pPr>
            <w:r>
              <w:t>100%</w:t>
            </w:r>
          </w:p>
        </w:tc>
      </w:tr>
      <w:tr w:rsidR="00902C41" w14:paraId="7B17D89B" w14:textId="77777777" w:rsidTr="009E5268">
        <w:tc>
          <w:tcPr>
            <w:tcW w:w="0" w:type="auto"/>
          </w:tcPr>
          <w:p w14:paraId="76558A47" w14:textId="77777777" w:rsidR="00902C41" w:rsidRDefault="0018450D">
            <w:pPr>
              <w:pStyle w:val="Compact"/>
            </w:pPr>
            <w:r>
              <w:t>NCC giao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AA6C672" w14:textId="77777777" w:rsidR="00902C41" w:rsidRDefault="0018450D">
            <w:pPr>
              <w:pStyle w:val="Compact"/>
            </w:pPr>
            <w:r>
              <w:t>≥ 90%</w:t>
            </w:r>
          </w:p>
        </w:tc>
      </w:tr>
      <w:tr w:rsidR="00902C41" w14:paraId="7E96E94B" w14:textId="77777777" w:rsidTr="009E5268">
        <w:tc>
          <w:tcPr>
            <w:tcW w:w="0" w:type="auto"/>
          </w:tcPr>
          <w:p w14:paraId="5CDDA04D" w14:textId="77777777" w:rsidR="00902C41" w:rsidRDefault="0018450D">
            <w:pPr>
              <w:pStyle w:val="Compact"/>
            </w:pPr>
            <w:r>
              <w:t>Tranh ch</w:t>
            </w:r>
            <w:r>
              <w:t>ấ</w:t>
            </w:r>
            <w:r>
              <w:t>p HĐ</w:t>
            </w:r>
          </w:p>
        </w:tc>
        <w:tc>
          <w:tcPr>
            <w:tcW w:w="0" w:type="auto"/>
          </w:tcPr>
          <w:p w14:paraId="3D5B9CB0" w14:textId="77777777" w:rsidR="00902C41" w:rsidRDefault="0018450D">
            <w:pPr>
              <w:pStyle w:val="Compact"/>
            </w:pPr>
            <w:r>
              <w:t>&lt; 5%</w:t>
            </w:r>
          </w:p>
        </w:tc>
      </w:tr>
    </w:tbl>
    <w:p w14:paraId="7E80EEE2" w14:textId="77777777" w:rsidR="00902C41" w:rsidRDefault="0018450D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3359520F" w14:textId="77777777" w:rsidR="00902C41" w:rsidRDefault="0018450D">
      <w:pPr>
        <w:pStyle w:val="Compact"/>
        <w:numPr>
          <w:ilvl w:val="0"/>
          <w:numId w:val="3"/>
        </w:numPr>
      </w:pPr>
      <w:r>
        <w:rPr>
          <w:b/>
          <w:bCs/>
        </w:rPr>
        <w:t>Phòng KT</w:t>
      </w:r>
      <w:r>
        <w:t>: So</w:t>
      </w:r>
      <w:r>
        <w:t>ạ</w:t>
      </w:r>
      <w:r>
        <w:t>n HĐ, qu</w:t>
      </w:r>
      <w:r>
        <w:t>ả</w:t>
      </w:r>
      <w:r>
        <w:t>n lý, theo dõi</w:t>
      </w:r>
    </w:p>
    <w:p w14:paraId="04ADC9F7" w14:textId="77777777" w:rsidR="00902C41" w:rsidRDefault="0018450D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Lu</w:t>
      </w:r>
      <w:r>
        <w:rPr>
          <w:b/>
          <w:bCs/>
        </w:rPr>
        <w:t>ậ</w:t>
      </w:r>
      <w:r>
        <w:rPr>
          <w:b/>
          <w:bCs/>
        </w:rPr>
        <w:t>t sư</w:t>
      </w:r>
      <w:r>
        <w:t>: Ki</w:t>
      </w:r>
      <w:r>
        <w:t>ể</w:t>
      </w:r>
      <w:r>
        <w:t>m tra đi</w:t>
      </w:r>
      <w:r>
        <w:t>ề</w:t>
      </w:r>
      <w:r>
        <w:t>u kho</w:t>
      </w:r>
      <w:r>
        <w:t>ả</w:t>
      </w:r>
      <w:r>
        <w:t>n</w:t>
      </w:r>
    </w:p>
    <w:p w14:paraId="1A29CB45" w14:textId="77777777" w:rsidR="00902C41" w:rsidRDefault="0018450D">
      <w:pPr>
        <w:pStyle w:val="Compact"/>
        <w:numPr>
          <w:ilvl w:val="0"/>
          <w:numId w:val="3"/>
        </w:numPr>
      </w:pPr>
      <w:r>
        <w:rPr>
          <w:b/>
          <w:bCs/>
        </w:rPr>
        <w:t>BP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</w:t>
      </w:r>
      <w:r>
        <w:t>: Theo dõi k</w:t>
      </w:r>
      <w:r>
        <w:t>ỹ</w:t>
      </w:r>
      <w:r>
        <w:t xml:space="preserve"> thu</w:t>
      </w:r>
      <w:r>
        <w:t>ậ</w:t>
      </w:r>
      <w:r>
        <w:t>t</w:t>
      </w:r>
    </w:p>
    <w:p w14:paraId="5067D4EE" w14:textId="77777777" w:rsidR="00902C41" w:rsidRDefault="0018450D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Ký HĐ</w:t>
      </w:r>
    </w:p>
    <w:p w14:paraId="3A609783" w14:textId="77777777" w:rsidR="00902C41" w:rsidRDefault="0018450D">
      <w:pPr>
        <w:pStyle w:val="Heading2"/>
      </w:pPr>
      <w:bookmarkStart w:id="11" w:name="lưu-ý"/>
      <w:bookmarkEnd w:id="10"/>
      <w:r>
        <w:t>9. LƯU Ý</w:t>
      </w:r>
    </w:p>
    <w:p w14:paraId="26A14965" w14:textId="77777777" w:rsidR="00902C41" w:rsidRDefault="0018450D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ỹ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khi ký</w:t>
      </w:r>
      <w:r>
        <w:t>: Không ký HĐ m</w:t>
      </w:r>
      <w:r>
        <w:t>ậ</w:t>
      </w:r>
      <w:r>
        <w:t>p m</w:t>
      </w:r>
      <w:r>
        <w:t>ờ</w:t>
      </w:r>
    </w:p>
    <w:p w14:paraId="14896223" w14:textId="77777777" w:rsidR="00902C41" w:rsidRDefault="0018450D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Có ph</w:t>
      </w:r>
      <w:r>
        <w:rPr>
          <w:b/>
          <w:bCs/>
        </w:rPr>
        <w:t>ạ</w:t>
      </w:r>
      <w:r>
        <w:rPr>
          <w:b/>
          <w:bCs/>
        </w:rPr>
        <w:t>t vi ph</w:t>
      </w:r>
      <w:r>
        <w:rPr>
          <w:b/>
          <w:bCs/>
        </w:rPr>
        <w:t>ạ</w:t>
      </w:r>
      <w:r>
        <w:rPr>
          <w:b/>
          <w:bCs/>
        </w:rPr>
        <w:t>m</w:t>
      </w:r>
      <w:r>
        <w:t>: 0.05-0.1%/ngày ch</w:t>
      </w:r>
      <w:r>
        <w:t>ậ</w:t>
      </w:r>
      <w:r>
        <w:t>m giao</w:t>
      </w:r>
    </w:p>
    <w:p w14:paraId="7586A643" w14:textId="77777777" w:rsidR="00902C41" w:rsidRDefault="0018450D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hành rõ ràng</w:t>
      </w:r>
      <w:r>
        <w:t>: Th</w:t>
      </w:r>
      <w:r>
        <w:t>ờ</w:t>
      </w:r>
      <w:r>
        <w:t>i gian, ph</w:t>
      </w:r>
      <w:r>
        <w:t>ạ</w:t>
      </w:r>
      <w:r>
        <w:t>m vi, cách th</w:t>
      </w:r>
      <w:r>
        <w:t>ứ</w:t>
      </w:r>
      <w:r>
        <w:t>c</w:t>
      </w:r>
    </w:p>
    <w:p w14:paraId="49A55878" w14:textId="77777777" w:rsidR="00902C41" w:rsidRDefault="0018450D">
      <w:pPr>
        <w:pStyle w:val="Heading2"/>
      </w:pPr>
      <w:bookmarkStart w:id="12" w:name="faq"/>
      <w:bookmarkEnd w:id="11"/>
      <w:r>
        <w:t>10. FAQ</w:t>
      </w:r>
    </w:p>
    <w:p w14:paraId="673FBE72" w14:textId="77777777" w:rsidR="00902C41" w:rsidRDefault="0018450D">
      <w:pPr>
        <w:pStyle w:val="FirstParagraph"/>
      </w:pPr>
      <w:r>
        <w:rPr>
          <w:b/>
          <w:bCs/>
        </w:rPr>
        <w:t>Q: NCC ch</w:t>
      </w:r>
      <w:r>
        <w:rPr>
          <w:b/>
          <w:bCs/>
        </w:rPr>
        <w:t>ậ</w:t>
      </w:r>
      <w:r>
        <w:rPr>
          <w:b/>
          <w:bCs/>
        </w:rPr>
        <w:t>m giao, ph</w:t>
      </w:r>
      <w:r>
        <w:rPr>
          <w:b/>
          <w:bCs/>
        </w:rPr>
        <w:t>ạ</w:t>
      </w:r>
      <w:r>
        <w:rPr>
          <w:b/>
          <w:bCs/>
        </w:rPr>
        <w:t>t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Theo HĐ (thư</w:t>
      </w:r>
      <w:r>
        <w:t>ờ</w:t>
      </w:r>
      <w:r>
        <w:t>ng 0.05-0.1%/ngày). Quá 30 ngày → H</w:t>
      </w:r>
      <w:r>
        <w:t>ủ</w:t>
      </w:r>
      <w:r>
        <w:t>y HĐ, yêu c</w:t>
      </w:r>
      <w:r>
        <w:t>ầ</w:t>
      </w:r>
      <w:r>
        <w:t>u b</w:t>
      </w:r>
      <w:r>
        <w:t>ồ</w:t>
      </w:r>
      <w:r>
        <w:t>i thư</w:t>
      </w:r>
      <w:r>
        <w:t>ờ</w:t>
      </w:r>
      <w:r>
        <w:t>ng.</w:t>
      </w:r>
    </w:p>
    <w:p w14:paraId="137A06DD" w14:textId="77777777" w:rsidR="00902C41" w:rsidRDefault="0018450D">
      <w:r>
        <w:pict w14:anchorId="25C94E37">
          <v:rect id="_x0000_i1025" style="width:0;height:1.5pt" o:hralign="center" o:hrstd="t" o:hr="t"/>
        </w:pict>
      </w:r>
    </w:p>
    <w:p w14:paraId="4B6611E5" w14:textId="77777777" w:rsidR="00902C41" w:rsidRDefault="0018450D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 HT |</w:t>
      </w:r>
      <w:bookmarkEnd w:id="0"/>
      <w:bookmarkEnd w:id="12"/>
    </w:p>
    <w:sectPr w:rsidR="00902C4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0F3E8" w14:textId="77777777" w:rsidR="0018450D" w:rsidRDefault="0018450D" w:rsidP="009E5268">
      <w:pPr>
        <w:spacing w:line="240" w:lineRule="auto"/>
      </w:pPr>
      <w:r>
        <w:separator/>
      </w:r>
    </w:p>
  </w:endnote>
  <w:endnote w:type="continuationSeparator" w:id="0">
    <w:p w14:paraId="43586060" w14:textId="77777777" w:rsidR="0018450D" w:rsidRDefault="0018450D" w:rsidP="009E52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E5D82" w14:textId="77777777" w:rsidR="0018450D" w:rsidRDefault="0018450D" w:rsidP="009E5268">
      <w:pPr>
        <w:spacing w:line="240" w:lineRule="auto"/>
      </w:pPr>
      <w:r>
        <w:separator/>
      </w:r>
    </w:p>
  </w:footnote>
  <w:footnote w:type="continuationSeparator" w:id="0">
    <w:p w14:paraId="6F0F4913" w14:textId="77777777" w:rsidR="0018450D" w:rsidRDefault="0018450D" w:rsidP="009E52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CA4A7" w14:textId="77777777" w:rsidR="009E5268" w:rsidRPr="00A33244" w:rsidRDefault="009E526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5354CCB" wp14:editId="78CFF570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3D97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44AE2A6" w14:textId="77777777" w:rsidR="009E5268" w:rsidRDefault="009E5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4F2C1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842D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FB57AD"/>
    <w:multiLevelType w:val="multilevel"/>
    <w:tmpl w:val="B28C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66E21"/>
    <w:multiLevelType w:val="multilevel"/>
    <w:tmpl w:val="725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A1BAE"/>
    <w:multiLevelType w:val="multilevel"/>
    <w:tmpl w:val="48F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C41"/>
    <w:rsid w:val="0004667F"/>
    <w:rsid w:val="0018450D"/>
    <w:rsid w:val="007143AF"/>
    <w:rsid w:val="00902C41"/>
    <w:rsid w:val="009E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D8637B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526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526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526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E526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E526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E526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E526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E526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26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26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526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E526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526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526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26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9E526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E52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26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E52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268"/>
    <w:rPr>
      <w:rFonts w:ascii="Times New Roman" w:hAnsi="Times New Roman"/>
      <w:szCs w:val="22"/>
    </w:rPr>
  </w:style>
  <w:style w:type="character" w:styleId="Emphasis">
    <w:name w:val="Emphasis"/>
    <w:rsid w:val="009E526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E526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E526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E526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E526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43A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2026-01-29T09:51:00Z</dcterms:created>
  <dcterms:modified xsi:type="dcterms:W3CDTF">2026-01-29T09:54:00Z</dcterms:modified>
</cp:coreProperties>
</file>