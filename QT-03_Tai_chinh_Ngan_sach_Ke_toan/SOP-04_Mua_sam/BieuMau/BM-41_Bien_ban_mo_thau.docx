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F677F" w14:textId="77777777" w:rsidR="003F6618" w:rsidRDefault="000B0CD2" w:rsidP="00333789">
      <w:pPr>
        <w:pStyle w:val="Title"/>
      </w:pPr>
      <w:bookmarkStart w:id="0" w:name="bm-41-biên-bản-mở-thầu"/>
      <w:r>
        <w:t>BM-41: BIÊN B</w:t>
      </w:r>
      <w:r>
        <w:t>Ả</w:t>
      </w:r>
      <w:r>
        <w:t>N M</w:t>
      </w:r>
      <w:r>
        <w:t>Ở</w:t>
      </w:r>
      <w:r>
        <w:t xml:space="preserve"> TH</w:t>
      </w:r>
      <w:r>
        <w:t>Ầ</w:t>
      </w:r>
      <w:r>
        <w:t>U</w:t>
      </w:r>
    </w:p>
    <w:p w14:paraId="706278E2" w14:textId="77777777" w:rsidR="003F6618" w:rsidRDefault="000B0CD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CC458C9" w14:textId="77777777" w:rsidR="003F6618" w:rsidRDefault="000B0CD2">
      <w:r>
        <w:pict w14:anchorId="41E20472">
          <v:rect id="_x0000_i1025" style="width:0;height:1.5pt" o:hralign="center" o:hrstd="t" o:hr="t"/>
        </w:pict>
      </w:r>
    </w:p>
    <w:p w14:paraId="638ED309" w14:textId="77777777" w:rsidR="003F6618" w:rsidRDefault="000B0CD2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57"/>
      </w:tblGrid>
      <w:tr w:rsidR="003F6618" w14:paraId="28D31F46" w14:textId="77777777" w:rsidTr="00333789">
        <w:tc>
          <w:tcPr>
            <w:tcW w:w="0" w:type="auto"/>
          </w:tcPr>
          <w:p w14:paraId="7942ED10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78D7521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F6618" w14:paraId="23D0E076" w14:textId="77777777" w:rsidTr="00333789">
        <w:tc>
          <w:tcPr>
            <w:tcW w:w="0" w:type="auto"/>
          </w:tcPr>
          <w:p w14:paraId="46638151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264E5CD" w14:textId="77777777" w:rsidR="003F6618" w:rsidRDefault="003F6618">
            <w:pPr>
              <w:pStyle w:val="Compact"/>
            </w:pPr>
          </w:p>
        </w:tc>
      </w:tr>
      <w:tr w:rsidR="003F6618" w14:paraId="5FBD6B0A" w14:textId="77777777" w:rsidTr="00333789">
        <w:tc>
          <w:tcPr>
            <w:tcW w:w="0" w:type="auto"/>
          </w:tcPr>
          <w:p w14:paraId="1F3FD36E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E9EDE27" w14:textId="77777777" w:rsidR="003F6618" w:rsidRDefault="003F6618">
            <w:pPr>
              <w:pStyle w:val="Compact"/>
            </w:pPr>
          </w:p>
        </w:tc>
      </w:tr>
      <w:tr w:rsidR="003F6618" w14:paraId="77458108" w14:textId="77777777" w:rsidTr="00333789">
        <w:tc>
          <w:tcPr>
            <w:tcW w:w="0" w:type="auto"/>
          </w:tcPr>
          <w:p w14:paraId="00C035A1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8D6108B" w14:textId="77777777" w:rsidR="003F6618" w:rsidRDefault="003F6618">
            <w:pPr>
              <w:pStyle w:val="Compact"/>
            </w:pPr>
          </w:p>
        </w:tc>
      </w:tr>
      <w:tr w:rsidR="003F6618" w14:paraId="7CF153B8" w14:textId="77777777" w:rsidTr="00333789">
        <w:tc>
          <w:tcPr>
            <w:tcW w:w="0" w:type="auto"/>
          </w:tcPr>
          <w:p w14:paraId="407401B9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</w:tcPr>
          <w:p w14:paraId="3D72ECC0" w14:textId="77777777" w:rsidR="003F6618" w:rsidRDefault="003F6618">
            <w:pPr>
              <w:pStyle w:val="Compact"/>
            </w:pPr>
          </w:p>
        </w:tc>
      </w:tr>
      <w:tr w:rsidR="003F6618" w14:paraId="0D9CF822" w14:textId="77777777" w:rsidTr="00333789">
        <w:tc>
          <w:tcPr>
            <w:tcW w:w="0" w:type="auto"/>
          </w:tcPr>
          <w:p w14:paraId="5125AF1B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2DBB82FD" w14:textId="77777777" w:rsidR="003F6618" w:rsidRDefault="003F6618">
            <w:pPr>
              <w:pStyle w:val="Compact"/>
            </w:pPr>
          </w:p>
        </w:tc>
      </w:tr>
    </w:tbl>
    <w:p w14:paraId="59E7EA1F" w14:textId="77777777" w:rsidR="003F6618" w:rsidRDefault="000B0CD2">
      <w:pPr>
        <w:pStyle w:val="Heading2"/>
      </w:pPr>
      <w:bookmarkStart w:id="2" w:name="danh-sách-nhà-cung-cấp-dự-thầu"/>
      <w:bookmarkEnd w:id="1"/>
      <w:r>
        <w:t>DANH SÁCH NHÀ CUNG C</w:t>
      </w:r>
      <w:r>
        <w:t>Ấ</w:t>
      </w:r>
      <w:r>
        <w:t>P D</w:t>
      </w:r>
      <w:r>
        <w:t>Ự</w:t>
      </w:r>
      <w:r>
        <w:t xml:space="preserve"> TH</w:t>
      </w:r>
      <w:r>
        <w:t>Ầ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3F6618" w14:paraId="48690756" w14:textId="77777777" w:rsidTr="00333789">
        <w:tc>
          <w:tcPr>
            <w:tcW w:w="1320" w:type="dxa"/>
          </w:tcPr>
          <w:p w14:paraId="310D82D3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6E60B124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Tên NCC</w:t>
            </w:r>
          </w:p>
        </w:tc>
        <w:tc>
          <w:tcPr>
            <w:tcW w:w="1320" w:type="dxa"/>
          </w:tcPr>
          <w:p w14:paraId="0E789FC7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1320" w:type="dxa"/>
          </w:tcPr>
          <w:p w14:paraId="449645C6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53FF8469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320" w:type="dxa"/>
          </w:tcPr>
          <w:p w14:paraId="0C8794ED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</w:tr>
      <w:tr w:rsidR="003F6618" w14:paraId="06886154" w14:textId="77777777" w:rsidTr="00333789">
        <w:tc>
          <w:tcPr>
            <w:tcW w:w="1320" w:type="dxa"/>
          </w:tcPr>
          <w:p w14:paraId="004B53C6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320" w:type="dxa"/>
          </w:tcPr>
          <w:p w14:paraId="64D98B20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08BB2D50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0FC5FA08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3915BF93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12634CDC" w14:textId="77777777" w:rsidR="003F6618" w:rsidRDefault="003F6618">
            <w:pPr>
              <w:pStyle w:val="Compact"/>
            </w:pPr>
          </w:p>
        </w:tc>
      </w:tr>
      <w:tr w:rsidR="003F6618" w14:paraId="6D563A2A" w14:textId="77777777" w:rsidTr="00333789">
        <w:tc>
          <w:tcPr>
            <w:tcW w:w="1320" w:type="dxa"/>
          </w:tcPr>
          <w:p w14:paraId="390A78FB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61D00821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04D4B6C1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6F73B8A4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457F6410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432E96A6" w14:textId="77777777" w:rsidR="003F6618" w:rsidRDefault="003F6618">
            <w:pPr>
              <w:pStyle w:val="Compact"/>
            </w:pPr>
          </w:p>
        </w:tc>
      </w:tr>
      <w:tr w:rsidR="003F6618" w14:paraId="1FE3B346" w14:textId="77777777" w:rsidTr="00333789">
        <w:tc>
          <w:tcPr>
            <w:tcW w:w="1320" w:type="dxa"/>
          </w:tcPr>
          <w:p w14:paraId="200251A0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320" w:type="dxa"/>
          </w:tcPr>
          <w:p w14:paraId="14021E0D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304791AB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44AC28C2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1BA479F0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0FE6AF67" w14:textId="77777777" w:rsidR="003F6618" w:rsidRDefault="003F6618">
            <w:pPr>
              <w:pStyle w:val="Compact"/>
            </w:pPr>
          </w:p>
        </w:tc>
      </w:tr>
      <w:tr w:rsidR="003F6618" w14:paraId="265CCE9F" w14:textId="77777777" w:rsidTr="00333789">
        <w:tc>
          <w:tcPr>
            <w:tcW w:w="1320" w:type="dxa"/>
          </w:tcPr>
          <w:p w14:paraId="7D614863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320" w:type="dxa"/>
          </w:tcPr>
          <w:p w14:paraId="1822F481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100ABA21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06933F7C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59F73410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7B95369B" w14:textId="77777777" w:rsidR="003F6618" w:rsidRDefault="003F6618">
            <w:pPr>
              <w:pStyle w:val="Compact"/>
            </w:pPr>
          </w:p>
        </w:tc>
      </w:tr>
      <w:tr w:rsidR="003F6618" w14:paraId="29E0D354" w14:textId="77777777" w:rsidTr="00333789">
        <w:tc>
          <w:tcPr>
            <w:tcW w:w="1320" w:type="dxa"/>
          </w:tcPr>
          <w:p w14:paraId="516F7C68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320" w:type="dxa"/>
          </w:tcPr>
          <w:p w14:paraId="3D048908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7209DD48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7F7B0A24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2E40F201" w14:textId="77777777" w:rsidR="003F6618" w:rsidRDefault="003F6618">
            <w:pPr>
              <w:pStyle w:val="Compact"/>
            </w:pPr>
          </w:p>
        </w:tc>
        <w:tc>
          <w:tcPr>
            <w:tcW w:w="1320" w:type="dxa"/>
          </w:tcPr>
          <w:p w14:paraId="0C90CBA3" w14:textId="77777777" w:rsidR="003F6618" w:rsidRDefault="003F6618">
            <w:pPr>
              <w:pStyle w:val="Compact"/>
            </w:pPr>
          </w:p>
        </w:tc>
      </w:tr>
    </w:tbl>
    <w:p w14:paraId="31181050" w14:textId="77777777" w:rsidR="003F6618" w:rsidRDefault="000B0CD2">
      <w:pPr>
        <w:pStyle w:val="Heading2"/>
      </w:pPr>
      <w:bookmarkStart w:id="3" w:name="kết-quả-mở-thầu"/>
      <w:bookmarkEnd w:id="2"/>
      <w:r>
        <w:t>K</w:t>
      </w:r>
      <w:r>
        <w:t>Ế</w:t>
      </w:r>
      <w:r>
        <w:t>T QU</w:t>
      </w:r>
      <w:r>
        <w:t>Ả</w:t>
      </w:r>
      <w:r>
        <w:t xml:space="preserve"> M</w:t>
      </w:r>
      <w:r>
        <w:t>Ở</w:t>
      </w:r>
      <w:r>
        <w:t xml:space="preserve"> TH</w:t>
      </w:r>
      <w:r>
        <w:t>Ầ</w:t>
      </w:r>
      <w:r>
        <w:t>U</w:t>
      </w:r>
    </w:p>
    <w:p w14:paraId="03369BE4" w14:textId="77777777" w:rsidR="003F6618" w:rsidRDefault="000B0CD2">
      <w:pPr>
        <w:pStyle w:val="Heading3"/>
      </w:pPr>
      <w:bookmarkStart w:id="4" w:name="kết-quả-theo-ncc"/>
      <w:r>
        <w:t>1. K</w:t>
      </w:r>
      <w:r>
        <w:t>ế</w:t>
      </w:r>
      <w:r>
        <w:t>t qu</w:t>
      </w:r>
      <w:r>
        <w:t>ả</w:t>
      </w:r>
      <w:r>
        <w:t xml:space="preserve"> theo NCC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197"/>
        <w:gridCol w:w="2194"/>
        <w:gridCol w:w="1037"/>
      </w:tblGrid>
      <w:tr w:rsidR="003F6618" w14:paraId="3D40AE0C" w14:textId="77777777" w:rsidTr="00333789">
        <w:tc>
          <w:tcPr>
            <w:tcW w:w="0" w:type="auto"/>
          </w:tcPr>
          <w:p w14:paraId="61073099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BE05551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Tên NCC</w:t>
            </w:r>
          </w:p>
        </w:tc>
        <w:tc>
          <w:tcPr>
            <w:tcW w:w="0" w:type="auto"/>
          </w:tcPr>
          <w:p w14:paraId="1835FF50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Giá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(VNĐ)</w:t>
            </w:r>
          </w:p>
        </w:tc>
        <w:tc>
          <w:tcPr>
            <w:tcW w:w="0" w:type="auto"/>
          </w:tcPr>
          <w:p w14:paraId="6A904F57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F6618" w14:paraId="49F34812" w14:textId="77777777" w:rsidTr="00333789">
        <w:tc>
          <w:tcPr>
            <w:tcW w:w="0" w:type="auto"/>
          </w:tcPr>
          <w:p w14:paraId="7561DC58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64F21F1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64D5EBB2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7DC00100" w14:textId="77777777" w:rsidR="003F6618" w:rsidRDefault="003F6618">
            <w:pPr>
              <w:pStyle w:val="Compact"/>
            </w:pPr>
          </w:p>
        </w:tc>
      </w:tr>
      <w:tr w:rsidR="003F6618" w14:paraId="5F6E920C" w14:textId="77777777" w:rsidTr="00333789">
        <w:tc>
          <w:tcPr>
            <w:tcW w:w="0" w:type="auto"/>
          </w:tcPr>
          <w:p w14:paraId="1520CA1C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25F65968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76D0BE53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4122644C" w14:textId="77777777" w:rsidR="003F6618" w:rsidRDefault="003F6618">
            <w:pPr>
              <w:pStyle w:val="Compact"/>
            </w:pPr>
          </w:p>
        </w:tc>
      </w:tr>
      <w:tr w:rsidR="003F6618" w14:paraId="3BE527CC" w14:textId="77777777" w:rsidTr="00333789">
        <w:tc>
          <w:tcPr>
            <w:tcW w:w="0" w:type="auto"/>
          </w:tcPr>
          <w:p w14:paraId="2FE5B96A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B06F64B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75236C77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6B050D89" w14:textId="77777777" w:rsidR="003F6618" w:rsidRDefault="003F6618">
            <w:pPr>
              <w:pStyle w:val="Compact"/>
            </w:pPr>
          </w:p>
        </w:tc>
      </w:tr>
      <w:tr w:rsidR="003F6618" w14:paraId="0EF6FE55" w14:textId="77777777" w:rsidTr="00333789">
        <w:tc>
          <w:tcPr>
            <w:tcW w:w="0" w:type="auto"/>
          </w:tcPr>
          <w:p w14:paraId="61348DA8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82B49FD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6FC22E39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07742D35" w14:textId="77777777" w:rsidR="003F6618" w:rsidRDefault="003F6618">
            <w:pPr>
              <w:pStyle w:val="Compact"/>
            </w:pPr>
          </w:p>
        </w:tc>
      </w:tr>
      <w:tr w:rsidR="003F6618" w14:paraId="4DA64660" w14:textId="77777777" w:rsidTr="00333789">
        <w:tc>
          <w:tcPr>
            <w:tcW w:w="0" w:type="auto"/>
          </w:tcPr>
          <w:p w14:paraId="3487BF92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6CD22D3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16BDC9E1" w14:textId="77777777" w:rsidR="003F6618" w:rsidRDefault="003F6618">
            <w:pPr>
              <w:pStyle w:val="Compact"/>
            </w:pPr>
          </w:p>
        </w:tc>
        <w:tc>
          <w:tcPr>
            <w:tcW w:w="0" w:type="auto"/>
          </w:tcPr>
          <w:p w14:paraId="09F66C52" w14:textId="77777777" w:rsidR="003F6618" w:rsidRDefault="003F6618">
            <w:pPr>
              <w:pStyle w:val="Compact"/>
            </w:pPr>
          </w:p>
        </w:tc>
      </w:tr>
    </w:tbl>
    <w:p w14:paraId="7EE6C0BD" w14:textId="77777777" w:rsidR="003F6618" w:rsidRDefault="000B0CD2">
      <w:pPr>
        <w:pStyle w:val="Heading3"/>
      </w:pPr>
      <w:bookmarkStart w:id="5" w:name="tổng-hợp"/>
      <w:bookmarkEnd w:id="4"/>
      <w:r>
        <w:t>2. T</w:t>
      </w:r>
      <w:r>
        <w:t>ổ</w:t>
      </w:r>
      <w:r>
        <w:t>ng h</w:t>
      </w:r>
      <w:r>
        <w:t>ợ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1157"/>
      </w:tblGrid>
      <w:tr w:rsidR="003F6618" w14:paraId="1886A4DE" w14:textId="77777777" w:rsidTr="00333789">
        <w:tc>
          <w:tcPr>
            <w:tcW w:w="0" w:type="auto"/>
          </w:tcPr>
          <w:p w14:paraId="757D1A21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B604D69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F6618" w14:paraId="5D4261BB" w14:textId="77777777" w:rsidTr="00333789">
        <w:tc>
          <w:tcPr>
            <w:tcW w:w="0" w:type="auto"/>
          </w:tcPr>
          <w:p w14:paraId="006F8576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NCC tham gia</w:t>
            </w:r>
          </w:p>
        </w:tc>
        <w:tc>
          <w:tcPr>
            <w:tcW w:w="0" w:type="auto"/>
          </w:tcPr>
          <w:p w14:paraId="515FA4CE" w14:textId="77777777" w:rsidR="003F6618" w:rsidRDefault="003F6618">
            <w:pPr>
              <w:pStyle w:val="Compact"/>
            </w:pPr>
          </w:p>
        </w:tc>
      </w:tr>
      <w:tr w:rsidR="003F6618" w14:paraId="49D0353A" w14:textId="77777777" w:rsidTr="00333789">
        <w:tc>
          <w:tcPr>
            <w:tcW w:w="0" w:type="auto"/>
          </w:tcPr>
          <w:p w14:paraId="56AC21A4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Giá 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4938133" w14:textId="77777777" w:rsidR="003F6618" w:rsidRDefault="003F6618">
            <w:pPr>
              <w:pStyle w:val="Compact"/>
            </w:pPr>
          </w:p>
        </w:tc>
      </w:tr>
      <w:tr w:rsidR="003F6618" w14:paraId="365EFD3B" w14:textId="77777777" w:rsidTr="00333789">
        <w:tc>
          <w:tcPr>
            <w:tcW w:w="0" w:type="auto"/>
          </w:tcPr>
          <w:p w14:paraId="5396D8A5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Giá cao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D022554" w14:textId="77777777" w:rsidR="003F6618" w:rsidRDefault="003F6618">
            <w:pPr>
              <w:pStyle w:val="Compact"/>
            </w:pPr>
          </w:p>
        </w:tc>
      </w:tr>
      <w:tr w:rsidR="003F6618" w14:paraId="52FC45E1" w14:textId="77777777" w:rsidTr="00333789">
        <w:tc>
          <w:tcPr>
            <w:tcW w:w="0" w:type="auto"/>
          </w:tcPr>
          <w:p w14:paraId="7525819E" w14:textId="77777777" w:rsidR="003F6618" w:rsidRDefault="000B0CD2">
            <w:pPr>
              <w:pStyle w:val="Compact"/>
            </w:pPr>
            <w:r>
              <w:rPr>
                <w:b/>
                <w:bCs/>
              </w:rPr>
              <w:t>Giá trung bình</w:t>
            </w:r>
          </w:p>
        </w:tc>
        <w:tc>
          <w:tcPr>
            <w:tcW w:w="0" w:type="auto"/>
          </w:tcPr>
          <w:p w14:paraId="3AEA8BA6" w14:textId="77777777" w:rsidR="003F6618" w:rsidRDefault="003F6618">
            <w:pPr>
              <w:pStyle w:val="Compact"/>
            </w:pPr>
          </w:p>
        </w:tc>
      </w:tr>
    </w:tbl>
    <w:p w14:paraId="3311BC21" w14:textId="77777777" w:rsidR="003F6618" w:rsidRDefault="000B0CD2">
      <w:pPr>
        <w:pStyle w:val="Heading2"/>
      </w:pPr>
      <w:bookmarkStart w:id="6" w:name="xác-nhận"/>
      <w:bookmarkEnd w:id="3"/>
      <w:bookmarkEnd w:id="5"/>
      <w:r>
        <w:t>XÁC NH</w:t>
      </w:r>
      <w:r>
        <w:t>Ậ</w:t>
      </w:r>
      <w:r>
        <w:t>N</w:t>
      </w:r>
    </w:p>
    <w:p w14:paraId="4A6B0D56" w14:textId="77777777" w:rsidR="003F6618" w:rsidRDefault="000B0CD2">
      <w:pPr>
        <w:pStyle w:val="Heading3"/>
      </w:pPr>
      <w:bookmarkStart w:id="7" w:name="chủ-tịch-hội-đồng"/>
      <w:r>
        <w:t>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ng:</w:t>
      </w:r>
    </w:p>
    <w:p w14:paraId="07EB83CC" w14:textId="77777777" w:rsidR="003F6618" w:rsidRDefault="000B0C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12BDDA2" w14:textId="77777777" w:rsidR="003F6618" w:rsidRDefault="000B0CD2">
      <w:pPr>
        <w:pStyle w:val="Heading3"/>
      </w:pPr>
      <w:bookmarkStart w:id="8" w:name="thành-viên-1"/>
      <w:bookmarkEnd w:id="7"/>
      <w:r>
        <w:t>Thành viên 1:</w:t>
      </w:r>
    </w:p>
    <w:p w14:paraId="3AE2765B" w14:textId="77777777" w:rsidR="003F6618" w:rsidRDefault="000B0C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CE3471E" w14:textId="77777777" w:rsidR="003F6618" w:rsidRDefault="000B0CD2">
      <w:pPr>
        <w:pStyle w:val="Heading3"/>
      </w:pPr>
      <w:bookmarkStart w:id="9" w:name="thành-viên-2"/>
      <w:bookmarkEnd w:id="8"/>
      <w:r>
        <w:t>Thành viên 2:</w:t>
      </w:r>
    </w:p>
    <w:p w14:paraId="562C1D5E" w14:textId="77777777" w:rsidR="003F6618" w:rsidRDefault="000B0C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756F8652" w14:textId="77777777" w:rsidR="003F6618" w:rsidRDefault="000B0CD2">
      <w:pPr>
        <w:pStyle w:val="Heading3"/>
      </w:pPr>
      <w:bookmarkStart w:id="10" w:name="thành-viên-3"/>
      <w:bookmarkEnd w:id="9"/>
      <w:r>
        <w:t>Thành viên 3:</w:t>
      </w:r>
    </w:p>
    <w:p w14:paraId="5280FC90" w14:textId="77777777" w:rsidR="003F6618" w:rsidRDefault="000B0C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965F50F" w14:textId="77777777" w:rsidR="003F6618" w:rsidRDefault="000B0CD2">
      <w:pPr>
        <w:pStyle w:val="Heading2"/>
      </w:pPr>
      <w:bookmarkStart w:id="11" w:name="ghi-chú"/>
      <w:bookmarkEnd w:id="6"/>
      <w:bookmarkEnd w:id="10"/>
      <w:r>
        <w:t>GHI CHÚ</w:t>
      </w:r>
    </w:p>
    <w:p w14:paraId="177704A3" w14:textId="77777777" w:rsidR="003F6618" w:rsidRDefault="000B0CD2">
      <w:pPr>
        <w:pStyle w:val="Heading2"/>
      </w:pPr>
      <w:bookmarkStart w:id="12" w:name="thông-tin-bổ-sung"/>
      <w:bookmarkEnd w:id="11"/>
      <w:r>
        <w:t>### Thông tin b</w:t>
      </w:r>
      <w:r>
        <w:t>ổ</w:t>
      </w:r>
      <w:r>
        <w:t xml:space="preserve"> sung:</w:t>
      </w:r>
    </w:p>
    <w:p w14:paraId="4BF99FEE" w14:textId="77777777" w:rsidR="003F6618" w:rsidRDefault="000B0CD2">
      <w:r>
        <w:pict w14:anchorId="16D1697A">
          <v:rect id="_x0000_i1026" style="width:0;height:1.5pt" o:hralign="center" o:hrstd="t" o:hr="t"/>
        </w:pict>
      </w:r>
    </w:p>
    <w:p w14:paraId="42794893" w14:textId="77777777" w:rsidR="003F6618" w:rsidRDefault="000B0CD2">
      <w:pPr>
        <w:pStyle w:val="FirstParagraph"/>
      </w:pPr>
      <w:r>
        <w:rPr>
          <w:b/>
          <w:bCs/>
        </w:rPr>
        <w:lastRenderedPageBreak/>
        <w:t>Ghi chú:</w:t>
      </w:r>
      <w:r>
        <w:t xml:space="preserve"> 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nh.</w:t>
      </w:r>
      <w:bookmarkEnd w:id="0"/>
      <w:bookmarkEnd w:id="12"/>
    </w:p>
    <w:sectPr w:rsidR="003F661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E6EEB" w14:textId="77777777" w:rsidR="000B0CD2" w:rsidRDefault="000B0CD2" w:rsidP="00333789">
      <w:pPr>
        <w:spacing w:line="240" w:lineRule="auto"/>
      </w:pPr>
      <w:r>
        <w:separator/>
      </w:r>
    </w:p>
  </w:endnote>
  <w:endnote w:type="continuationSeparator" w:id="0">
    <w:p w14:paraId="7A4D1B15" w14:textId="77777777" w:rsidR="000B0CD2" w:rsidRDefault="000B0CD2" w:rsidP="003337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426CD" w14:textId="77777777" w:rsidR="000B0CD2" w:rsidRDefault="000B0CD2" w:rsidP="00333789">
      <w:pPr>
        <w:spacing w:line="240" w:lineRule="auto"/>
      </w:pPr>
      <w:r>
        <w:separator/>
      </w:r>
    </w:p>
  </w:footnote>
  <w:footnote w:type="continuationSeparator" w:id="0">
    <w:p w14:paraId="02263671" w14:textId="77777777" w:rsidR="000B0CD2" w:rsidRDefault="000B0CD2" w:rsidP="003337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32CEC" w14:textId="77777777" w:rsidR="00333789" w:rsidRPr="00A33244" w:rsidRDefault="0033378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E0F2423" wp14:editId="35EA3AB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B8D68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79E4BE6" w14:textId="77777777" w:rsidR="00333789" w:rsidRDefault="003337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A49C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0EFF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618"/>
    <w:rsid w:val="000B0CD2"/>
    <w:rsid w:val="00333789"/>
    <w:rsid w:val="003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D5CCD5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8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378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378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378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3378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3378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3378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3378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8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8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378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3378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78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378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8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337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8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337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89"/>
    <w:rPr>
      <w:rFonts w:ascii="Times New Roman" w:hAnsi="Times New Roman"/>
      <w:szCs w:val="22"/>
    </w:rPr>
  </w:style>
  <w:style w:type="character" w:styleId="Emphasis">
    <w:name w:val="Emphasis"/>
    <w:rsid w:val="0033378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3378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3378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3378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337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2026-02-02T03:52:00Z</dcterms:created>
  <dcterms:modified xsi:type="dcterms:W3CDTF">2026-02-02T03:52:00Z</dcterms:modified>
</cp:coreProperties>
</file>