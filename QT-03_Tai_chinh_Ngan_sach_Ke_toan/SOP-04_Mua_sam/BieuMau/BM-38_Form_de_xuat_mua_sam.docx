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2B6" w14:textId="77777777" w:rsidR="003B0610" w:rsidRDefault="009C01AE" w:rsidP="001C3665">
      <w:pPr>
        <w:pStyle w:val="Title"/>
      </w:pPr>
      <w:bookmarkStart w:id="0" w:name="bm-38-form-đề-xuất-mua-sắm"/>
      <w:r>
        <w:t>BM-38: FORM Đ</w:t>
      </w:r>
      <w:r>
        <w:t>Ề</w:t>
      </w:r>
      <w:r>
        <w:t xml:space="preserve"> XU</w:t>
      </w:r>
      <w:r>
        <w:t>Ấ</w:t>
      </w:r>
      <w:r>
        <w:t>T MUA S</w:t>
      </w:r>
      <w:r>
        <w:t>Ắ</w:t>
      </w:r>
      <w:r>
        <w:t>M</w:t>
      </w:r>
    </w:p>
    <w:p w14:paraId="4561B93E" w14:textId="77777777" w:rsidR="003B0610" w:rsidRDefault="009C01A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QT-03-SOP-04-BM-38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10C534B" w14:textId="77777777" w:rsidR="003B0610" w:rsidRDefault="009C01AE">
      <w:r>
        <w:pict w14:anchorId="3D610968">
          <v:rect id="_x0000_i1025" style="width:0;height:1.5pt" o:hralign="center" o:hrstd="t" o:hr="t"/>
        </w:pict>
      </w:r>
    </w:p>
    <w:p w14:paraId="60E440EE" w14:textId="77777777" w:rsidR="003B0610" w:rsidRDefault="009C01AE">
      <w:pPr>
        <w:pStyle w:val="Heading2"/>
      </w:pPr>
      <w:bookmarkStart w:id="1" w:name="thông-tin-form-đề-xuất"/>
      <w:r>
        <w:t>THÔNG TIN FORM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3B0610" w14:paraId="3C9989BC" w14:textId="77777777" w:rsidTr="001C3665">
        <w:tc>
          <w:tcPr>
            <w:tcW w:w="0" w:type="auto"/>
          </w:tcPr>
          <w:p w14:paraId="2F9BDEC0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9BD41FF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B0610" w14:paraId="23117E44" w14:textId="77777777" w:rsidTr="001C3665">
        <w:tc>
          <w:tcPr>
            <w:tcW w:w="0" w:type="auto"/>
          </w:tcPr>
          <w:p w14:paraId="6945D0AE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366385D1" w14:textId="77777777" w:rsidR="003B0610" w:rsidRDefault="003B0610">
            <w:pPr>
              <w:pStyle w:val="Compact"/>
            </w:pPr>
          </w:p>
        </w:tc>
      </w:tr>
      <w:tr w:rsidR="003B0610" w14:paraId="76800F8E" w14:textId="77777777" w:rsidTr="001C3665">
        <w:tc>
          <w:tcPr>
            <w:tcW w:w="0" w:type="auto"/>
          </w:tcPr>
          <w:p w14:paraId="7125BA49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F687C94" w14:textId="77777777" w:rsidR="003B0610" w:rsidRDefault="003B0610">
            <w:pPr>
              <w:pStyle w:val="Compact"/>
            </w:pPr>
          </w:p>
        </w:tc>
      </w:tr>
      <w:tr w:rsidR="003B0610" w14:paraId="70A6CAAD" w14:textId="77777777" w:rsidTr="001C3665">
        <w:tc>
          <w:tcPr>
            <w:tcW w:w="0" w:type="auto"/>
          </w:tcPr>
          <w:p w14:paraId="29E1B9F7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3A80A7A" w14:textId="77777777" w:rsidR="003B0610" w:rsidRDefault="003B0610">
            <w:pPr>
              <w:pStyle w:val="Compact"/>
            </w:pPr>
          </w:p>
        </w:tc>
      </w:tr>
      <w:tr w:rsidR="003B0610" w14:paraId="0B6C39EA" w14:textId="77777777" w:rsidTr="001C3665">
        <w:tc>
          <w:tcPr>
            <w:tcW w:w="0" w:type="auto"/>
          </w:tcPr>
          <w:p w14:paraId="49BA3F51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91BD2A2" w14:textId="77777777" w:rsidR="003B0610" w:rsidRDefault="003B0610">
            <w:pPr>
              <w:pStyle w:val="Compact"/>
            </w:pPr>
          </w:p>
        </w:tc>
      </w:tr>
      <w:tr w:rsidR="003B0610" w14:paraId="1B78A50F" w14:textId="77777777" w:rsidTr="001C3665">
        <w:tc>
          <w:tcPr>
            <w:tcW w:w="0" w:type="auto"/>
          </w:tcPr>
          <w:p w14:paraId="51F68E2A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AB8B806" w14:textId="77777777" w:rsidR="003B0610" w:rsidRDefault="003B0610">
            <w:pPr>
              <w:pStyle w:val="Compact"/>
            </w:pPr>
          </w:p>
        </w:tc>
      </w:tr>
      <w:tr w:rsidR="003B0610" w14:paraId="4A9008DF" w14:textId="77777777" w:rsidTr="001C3665">
        <w:tc>
          <w:tcPr>
            <w:tcW w:w="0" w:type="auto"/>
          </w:tcPr>
          <w:p w14:paraId="7E60F30F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85972A5" w14:textId="77777777" w:rsidR="003B0610" w:rsidRDefault="003B0610">
            <w:pPr>
              <w:pStyle w:val="Compact"/>
            </w:pPr>
          </w:p>
        </w:tc>
      </w:tr>
    </w:tbl>
    <w:p w14:paraId="12B12031" w14:textId="77777777" w:rsidR="003B0610" w:rsidRDefault="009C01AE">
      <w:pPr>
        <w:pStyle w:val="Heading2"/>
      </w:pPr>
      <w:bookmarkStart w:id="2" w:name="danh-mục-mua-sắm"/>
      <w:bookmarkEnd w:id="1"/>
      <w:r>
        <w:t>DANH M</w:t>
      </w:r>
      <w:r>
        <w:t>Ụ</w:t>
      </w:r>
      <w:r>
        <w:t>C MUA S</w:t>
      </w:r>
      <w:r>
        <w:t>Ắ</w:t>
      </w:r>
      <w:r>
        <w:t>M</w:t>
      </w:r>
    </w:p>
    <w:p w14:paraId="302CAEB9" w14:textId="77777777" w:rsidR="003B0610" w:rsidRDefault="009C01AE">
      <w:pPr>
        <w:pStyle w:val="Heading3"/>
      </w:pPr>
      <w:bookmarkStart w:id="3" w:name="danh-mục-chi-tiết"/>
      <w:r>
        <w:t>1. Danh m</w:t>
      </w:r>
      <w:r>
        <w:t>ụ</w:t>
      </w:r>
      <w:r>
        <w:t>c chi ti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3B0610" w14:paraId="4B6BDC36" w14:textId="77777777" w:rsidTr="001C3665">
        <w:tc>
          <w:tcPr>
            <w:tcW w:w="990" w:type="dxa"/>
          </w:tcPr>
          <w:p w14:paraId="3D37CE84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20FA7998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Tên hàng/D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</w:p>
        </w:tc>
        <w:tc>
          <w:tcPr>
            <w:tcW w:w="990" w:type="dxa"/>
          </w:tcPr>
          <w:p w14:paraId="44177550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52FC67A3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Đơn giá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990" w:type="dxa"/>
          </w:tcPr>
          <w:p w14:paraId="3820AF6F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(VNĐ)</w:t>
            </w:r>
          </w:p>
        </w:tc>
        <w:tc>
          <w:tcPr>
            <w:tcW w:w="990" w:type="dxa"/>
          </w:tcPr>
          <w:p w14:paraId="58F6F948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990" w:type="dxa"/>
          </w:tcPr>
          <w:p w14:paraId="15C635B2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990" w:type="dxa"/>
          </w:tcPr>
          <w:p w14:paraId="7006AEC6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B0610" w14:paraId="6231D5B8" w14:textId="77777777" w:rsidTr="001C3665">
        <w:tc>
          <w:tcPr>
            <w:tcW w:w="990" w:type="dxa"/>
          </w:tcPr>
          <w:p w14:paraId="03EBEE3E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990" w:type="dxa"/>
          </w:tcPr>
          <w:p w14:paraId="0D1F863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D6C7640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501244F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67DAA0DF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495A715D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2DBBDB45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AD7C1C8" w14:textId="77777777" w:rsidR="003B0610" w:rsidRDefault="003B0610">
            <w:pPr>
              <w:pStyle w:val="Compact"/>
            </w:pPr>
          </w:p>
        </w:tc>
      </w:tr>
      <w:tr w:rsidR="003B0610" w14:paraId="480DEA25" w14:textId="77777777" w:rsidTr="001C3665">
        <w:tc>
          <w:tcPr>
            <w:tcW w:w="990" w:type="dxa"/>
          </w:tcPr>
          <w:p w14:paraId="2CE0D94C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990" w:type="dxa"/>
          </w:tcPr>
          <w:p w14:paraId="48FD1033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2F635B55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1B38773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2F6009C4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2636685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A60A648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38D7C0D8" w14:textId="77777777" w:rsidR="003B0610" w:rsidRDefault="003B0610">
            <w:pPr>
              <w:pStyle w:val="Compact"/>
            </w:pPr>
          </w:p>
        </w:tc>
      </w:tr>
      <w:tr w:rsidR="003B0610" w14:paraId="2CBE858C" w14:textId="77777777" w:rsidTr="001C3665">
        <w:tc>
          <w:tcPr>
            <w:tcW w:w="990" w:type="dxa"/>
          </w:tcPr>
          <w:p w14:paraId="58DC78D0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990" w:type="dxa"/>
          </w:tcPr>
          <w:p w14:paraId="1D13A891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63696D3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4744CF74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35D774D3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25A99AC5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76A3426B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7037EE51" w14:textId="77777777" w:rsidR="003B0610" w:rsidRDefault="003B0610">
            <w:pPr>
              <w:pStyle w:val="Compact"/>
            </w:pPr>
          </w:p>
        </w:tc>
      </w:tr>
      <w:tr w:rsidR="003B0610" w14:paraId="627B3DDF" w14:textId="77777777" w:rsidTr="001C3665">
        <w:tc>
          <w:tcPr>
            <w:tcW w:w="990" w:type="dxa"/>
          </w:tcPr>
          <w:p w14:paraId="241629E5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990" w:type="dxa"/>
          </w:tcPr>
          <w:p w14:paraId="01520E7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4401774B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74A5B75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4AA342F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744CBEB1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3F3C78A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DED44F6" w14:textId="77777777" w:rsidR="003B0610" w:rsidRDefault="003B0610">
            <w:pPr>
              <w:pStyle w:val="Compact"/>
            </w:pPr>
          </w:p>
        </w:tc>
      </w:tr>
      <w:tr w:rsidR="003B0610" w14:paraId="20EA3A23" w14:textId="77777777" w:rsidTr="001C3665">
        <w:tc>
          <w:tcPr>
            <w:tcW w:w="990" w:type="dxa"/>
          </w:tcPr>
          <w:p w14:paraId="2D01902B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990" w:type="dxa"/>
          </w:tcPr>
          <w:p w14:paraId="30049AA3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3BAD30F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7E3C2DB9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65B302AC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F7A730D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379C892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B463EF7" w14:textId="77777777" w:rsidR="003B0610" w:rsidRDefault="003B0610">
            <w:pPr>
              <w:pStyle w:val="Compact"/>
            </w:pPr>
          </w:p>
        </w:tc>
      </w:tr>
      <w:tr w:rsidR="003B0610" w14:paraId="6CA8F00F" w14:textId="77777777" w:rsidTr="001C3665">
        <w:tc>
          <w:tcPr>
            <w:tcW w:w="990" w:type="dxa"/>
          </w:tcPr>
          <w:p w14:paraId="54C5113A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2732C6F9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6207FD52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678E1BD6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51CED3E8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06A44C18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6807DBE7" w14:textId="77777777" w:rsidR="003B0610" w:rsidRDefault="003B0610">
            <w:pPr>
              <w:pStyle w:val="Compact"/>
            </w:pPr>
          </w:p>
        </w:tc>
        <w:tc>
          <w:tcPr>
            <w:tcW w:w="990" w:type="dxa"/>
          </w:tcPr>
          <w:p w14:paraId="108C2D0C" w14:textId="77777777" w:rsidR="003B0610" w:rsidRDefault="003B0610">
            <w:pPr>
              <w:pStyle w:val="Compact"/>
            </w:pPr>
          </w:p>
        </w:tc>
      </w:tr>
    </w:tbl>
    <w:p w14:paraId="280E7353" w14:textId="77777777" w:rsidR="003B0610" w:rsidRDefault="009C01AE">
      <w:pPr>
        <w:pStyle w:val="Heading3"/>
      </w:pPr>
      <w:bookmarkStart w:id="4" w:name="tổng-hợp-theo-ưu-tiên"/>
      <w:bookmarkEnd w:id="3"/>
      <w:r>
        <w:lastRenderedPageBreak/>
        <w:t>2. T</w:t>
      </w:r>
      <w:r>
        <w:t>ổ</w:t>
      </w:r>
      <w:r>
        <w:t>ng h</w:t>
      </w:r>
      <w:r>
        <w:t>ợ</w:t>
      </w:r>
      <w:r>
        <w:t>p theo ưu tiên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3B0610" w14:paraId="74AF671F" w14:textId="77777777" w:rsidTr="001C3665">
        <w:tc>
          <w:tcPr>
            <w:tcW w:w="1584" w:type="dxa"/>
          </w:tcPr>
          <w:p w14:paraId="4D6B0501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ưu tiên</w:t>
            </w:r>
          </w:p>
        </w:tc>
        <w:tc>
          <w:tcPr>
            <w:tcW w:w="1584" w:type="dxa"/>
          </w:tcPr>
          <w:p w14:paraId="1DABC6A4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61F03BCC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5832E01E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32CCC507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3B0610" w14:paraId="73A112E1" w14:textId="77777777" w:rsidTr="001C3665">
        <w:tc>
          <w:tcPr>
            <w:tcW w:w="1584" w:type="dxa"/>
          </w:tcPr>
          <w:p w14:paraId="0813F857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bách</w:t>
            </w:r>
          </w:p>
        </w:tc>
        <w:tc>
          <w:tcPr>
            <w:tcW w:w="1584" w:type="dxa"/>
          </w:tcPr>
          <w:p w14:paraId="012AE0A0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64F80462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19CD0E87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6AB317B3" w14:textId="77777777" w:rsidR="003B0610" w:rsidRDefault="003B0610">
            <w:pPr>
              <w:pStyle w:val="Compact"/>
            </w:pPr>
          </w:p>
        </w:tc>
      </w:tr>
      <w:tr w:rsidR="003B0610" w14:paraId="7ED25AFF" w14:textId="77777777" w:rsidTr="001C3665">
        <w:tc>
          <w:tcPr>
            <w:tcW w:w="1584" w:type="dxa"/>
          </w:tcPr>
          <w:p w14:paraId="055E2E50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Cao</w:t>
            </w:r>
          </w:p>
        </w:tc>
        <w:tc>
          <w:tcPr>
            <w:tcW w:w="1584" w:type="dxa"/>
          </w:tcPr>
          <w:p w14:paraId="09236E2F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2F46C09D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48582213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782000F9" w14:textId="77777777" w:rsidR="003B0610" w:rsidRDefault="003B0610">
            <w:pPr>
              <w:pStyle w:val="Compact"/>
            </w:pPr>
          </w:p>
        </w:tc>
      </w:tr>
      <w:tr w:rsidR="003B0610" w14:paraId="2BE9E857" w14:textId="77777777" w:rsidTr="001C3665">
        <w:tc>
          <w:tcPr>
            <w:tcW w:w="1584" w:type="dxa"/>
          </w:tcPr>
          <w:p w14:paraId="66F9E34B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1584" w:type="dxa"/>
          </w:tcPr>
          <w:p w14:paraId="1B919B6D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3C045CA5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0E62FAB0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0637F620" w14:textId="77777777" w:rsidR="003B0610" w:rsidRDefault="003B0610">
            <w:pPr>
              <w:pStyle w:val="Compact"/>
            </w:pPr>
          </w:p>
        </w:tc>
      </w:tr>
      <w:tr w:rsidR="003B0610" w14:paraId="2DF956F4" w14:textId="77777777" w:rsidTr="001C3665">
        <w:tc>
          <w:tcPr>
            <w:tcW w:w="1584" w:type="dxa"/>
          </w:tcPr>
          <w:p w14:paraId="47832CB8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0E5763E4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499FDB86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14B57847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10D3F20B" w14:textId="77777777" w:rsidR="003B0610" w:rsidRDefault="003B0610">
            <w:pPr>
              <w:pStyle w:val="Compact"/>
            </w:pPr>
          </w:p>
        </w:tc>
      </w:tr>
      <w:tr w:rsidR="003B0610" w14:paraId="2AED1739" w14:textId="77777777" w:rsidTr="001C3665">
        <w:tc>
          <w:tcPr>
            <w:tcW w:w="1584" w:type="dxa"/>
          </w:tcPr>
          <w:p w14:paraId="5189A901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9256774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1AFE89AF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31F4CF6C" w14:textId="77777777" w:rsidR="003B0610" w:rsidRDefault="003B0610">
            <w:pPr>
              <w:pStyle w:val="Compact"/>
            </w:pPr>
          </w:p>
        </w:tc>
        <w:tc>
          <w:tcPr>
            <w:tcW w:w="1584" w:type="dxa"/>
          </w:tcPr>
          <w:p w14:paraId="17C63BB4" w14:textId="77777777" w:rsidR="003B0610" w:rsidRDefault="003B0610">
            <w:pPr>
              <w:pStyle w:val="Compact"/>
            </w:pPr>
          </w:p>
        </w:tc>
      </w:tr>
    </w:tbl>
    <w:p w14:paraId="64A0AD56" w14:textId="77777777" w:rsidR="003B0610" w:rsidRDefault="009C01AE">
      <w:pPr>
        <w:pStyle w:val="Heading2"/>
      </w:pPr>
      <w:bookmarkStart w:id="5" w:name="thông-tin-bổ-sung"/>
      <w:bookmarkEnd w:id="2"/>
      <w:bookmarkEnd w:id="4"/>
      <w:r>
        <w:t>THÔNG TIN B</w:t>
      </w:r>
      <w:r>
        <w:t>Ổ</w:t>
      </w:r>
      <w:r>
        <w:t xml:space="preserve"> SUNG</w:t>
      </w:r>
    </w:p>
    <w:p w14:paraId="0326AEF6" w14:textId="77777777" w:rsidR="003B0610" w:rsidRDefault="009C01AE">
      <w:pPr>
        <w:pStyle w:val="Heading3"/>
      </w:pPr>
      <w:bookmarkStart w:id="6" w:name="thông-tin-bộ-phận"/>
      <w:r>
        <w:t>1. Thông tin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157"/>
      </w:tblGrid>
      <w:tr w:rsidR="003B0610" w14:paraId="0175AC56" w14:textId="77777777" w:rsidTr="001C3665">
        <w:tc>
          <w:tcPr>
            <w:tcW w:w="0" w:type="auto"/>
          </w:tcPr>
          <w:p w14:paraId="7E12CA5C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EA3811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B0610" w14:paraId="1CDF2D54" w14:textId="77777777" w:rsidTr="001C3665">
        <w:tc>
          <w:tcPr>
            <w:tcW w:w="0" w:type="auto"/>
          </w:tcPr>
          <w:p w14:paraId="1A610FA6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Tên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8A213D2" w14:textId="77777777" w:rsidR="003B0610" w:rsidRDefault="003B0610">
            <w:pPr>
              <w:pStyle w:val="Compact"/>
            </w:pPr>
          </w:p>
        </w:tc>
      </w:tr>
      <w:tr w:rsidR="003B0610" w14:paraId="25EAC946" w14:textId="77777777" w:rsidTr="001C3665">
        <w:tc>
          <w:tcPr>
            <w:tcW w:w="0" w:type="auto"/>
          </w:tcPr>
          <w:p w14:paraId="38DABD08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A929F01" w14:textId="77777777" w:rsidR="003B0610" w:rsidRDefault="003B0610">
            <w:pPr>
              <w:pStyle w:val="Compact"/>
            </w:pPr>
          </w:p>
        </w:tc>
      </w:tr>
      <w:tr w:rsidR="003B0610" w14:paraId="5B450C0A" w14:textId="77777777" w:rsidTr="001C3665">
        <w:tc>
          <w:tcPr>
            <w:tcW w:w="0" w:type="auto"/>
          </w:tcPr>
          <w:p w14:paraId="3B384916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7958B5D8" w14:textId="77777777" w:rsidR="003B0610" w:rsidRDefault="003B0610">
            <w:pPr>
              <w:pStyle w:val="Compact"/>
            </w:pPr>
          </w:p>
        </w:tc>
      </w:tr>
      <w:tr w:rsidR="003B0610" w14:paraId="58358EBA" w14:textId="77777777" w:rsidTr="001C3665">
        <w:tc>
          <w:tcPr>
            <w:tcW w:w="0" w:type="auto"/>
          </w:tcPr>
          <w:p w14:paraId="02EBBD1E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 chính</w:t>
            </w:r>
          </w:p>
        </w:tc>
        <w:tc>
          <w:tcPr>
            <w:tcW w:w="0" w:type="auto"/>
          </w:tcPr>
          <w:p w14:paraId="28C2E770" w14:textId="77777777" w:rsidR="003B0610" w:rsidRDefault="003B0610">
            <w:pPr>
              <w:pStyle w:val="Compact"/>
            </w:pPr>
          </w:p>
        </w:tc>
      </w:tr>
      <w:tr w:rsidR="003B0610" w14:paraId="534576EA" w14:textId="77777777" w:rsidTr="001C3665">
        <w:tc>
          <w:tcPr>
            <w:tcW w:w="0" w:type="auto"/>
          </w:tcPr>
          <w:p w14:paraId="19B15AA7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3EF6D6B" w14:textId="77777777" w:rsidR="003B0610" w:rsidRDefault="003B0610">
            <w:pPr>
              <w:pStyle w:val="Compact"/>
            </w:pPr>
          </w:p>
        </w:tc>
      </w:tr>
    </w:tbl>
    <w:p w14:paraId="2AEFCF11" w14:textId="77777777" w:rsidR="003B0610" w:rsidRDefault="009C01AE">
      <w:pPr>
        <w:pStyle w:val="Heading3"/>
      </w:pPr>
      <w:bookmarkStart w:id="7" w:name="thông-tin-mua-sắm"/>
      <w:bookmarkEnd w:id="6"/>
      <w:r>
        <w:t>2. Thông tin mua s</w:t>
      </w:r>
      <w:r>
        <w:t>ắ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157"/>
      </w:tblGrid>
      <w:tr w:rsidR="003B0610" w14:paraId="4A5EB0AB" w14:textId="77777777" w:rsidTr="001C3665">
        <w:tc>
          <w:tcPr>
            <w:tcW w:w="0" w:type="auto"/>
          </w:tcPr>
          <w:p w14:paraId="4CE793C5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B1CC92D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B0610" w14:paraId="4B2BAC26" w14:textId="77777777" w:rsidTr="001C3665">
        <w:tc>
          <w:tcPr>
            <w:tcW w:w="0" w:type="auto"/>
          </w:tcPr>
          <w:p w14:paraId="2DAC6A90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Lý do mua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A80D301" w14:textId="77777777" w:rsidR="003B0610" w:rsidRDefault="003B0610">
            <w:pPr>
              <w:pStyle w:val="Compact"/>
            </w:pPr>
          </w:p>
        </w:tc>
      </w:tr>
      <w:tr w:rsidR="003B0610" w14:paraId="0230CD01" w14:textId="77777777" w:rsidTr="001C3665">
        <w:tc>
          <w:tcPr>
            <w:tcW w:w="0" w:type="auto"/>
          </w:tcPr>
          <w:p w14:paraId="6577FF06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dùng</w:t>
            </w:r>
          </w:p>
        </w:tc>
        <w:tc>
          <w:tcPr>
            <w:tcW w:w="0" w:type="auto"/>
          </w:tcPr>
          <w:p w14:paraId="477F857C" w14:textId="77777777" w:rsidR="003B0610" w:rsidRDefault="003B0610">
            <w:pPr>
              <w:pStyle w:val="Compact"/>
            </w:pPr>
          </w:p>
        </w:tc>
      </w:tr>
      <w:tr w:rsidR="003B0610" w14:paraId="044E3D86" w14:textId="77777777" w:rsidTr="001C3665">
        <w:tc>
          <w:tcPr>
            <w:tcW w:w="0" w:type="auto"/>
          </w:tcPr>
          <w:p w14:paraId="25354282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Ngân sách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7452FFA" w14:textId="77777777" w:rsidR="003B0610" w:rsidRDefault="003B0610">
            <w:pPr>
              <w:pStyle w:val="Compact"/>
            </w:pPr>
          </w:p>
        </w:tc>
      </w:tr>
      <w:tr w:rsidR="003B0610" w14:paraId="2B20BEB2" w14:textId="77777777" w:rsidTr="001C3665">
        <w:tc>
          <w:tcPr>
            <w:tcW w:w="0" w:type="auto"/>
          </w:tcPr>
          <w:p w14:paraId="489AFDE5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không mua</w:t>
            </w:r>
          </w:p>
        </w:tc>
        <w:tc>
          <w:tcPr>
            <w:tcW w:w="0" w:type="auto"/>
          </w:tcPr>
          <w:p w14:paraId="7D0B0737" w14:textId="77777777" w:rsidR="003B0610" w:rsidRDefault="003B0610">
            <w:pPr>
              <w:pStyle w:val="Compact"/>
            </w:pPr>
          </w:p>
        </w:tc>
      </w:tr>
      <w:tr w:rsidR="003B0610" w14:paraId="71456F05" w14:textId="77777777" w:rsidTr="001C3665">
        <w:tc>
          <w:tcPr>
            <w:tcW w:w="0" w:type="auto"/>
          </w:tcPr>
          <w:p w14:paraId="224073EE" w14:textId="77777777" w:rsidR="003B0610" w:rsidRDefault="009C01A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DAC2CF5" w14:textId="77777777" w:rsidR="003B0610" w:rsidRDefault="003B0610">
            <w:pPr>
              <w:pStyle w:val="Compact"/>
            </w:pPr>
          </w:p>
        </w:tc>
      </w:tr>
    </w:tbl>
    <w:p w14:paraId="0FC0FF9E" w14:textId="77777777" w:rsidR="003B0610" w:rsidRDefault="009C01AE">
      <w:pPr>
        <w:pStyle w:val="Heading2"/>
      </w:pPr>
      <w:bookmarkStart w:id="8" w:name="xác-nhận"/>
      <w:bookmarkEnd w:id="5"/>
      <w:bookmarkEnd w:id="7"/>
      <w:r>
        <w:lastRenderedPageBreak/>
        <w:t>XÁC NH</w:t>
      </w:r>
      <w:r>
        <w:t>Ậ</w:t>
      </w:r>
      <w:r>
        <w:t>N</w:t>
      </w:r>
    </w:p>
    <w:p w14:paraId="7A1AF9FB" w14:textId="77777777" w:rsidR="003B0610" w:rsidRDefault="009C01AE">
      <w:pPr>
        <w:pStyle w:val="Heading3"/>
      </w:pPr>
      <w:bookmarkStart w:id="9" w:name="trưởng-bộ-phận"/>
      <w:r>
        <w:t>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n:</w:t>
      </w:r>
    </w:p>
    <w:p w14:paraId="77F50B1D" w14:textId="77777777" w:rsidR="003B0610" w:rsidRDefault="009C01AE">
      <w:pPr>
        <w:pStyle w:val="Compact"/>
        <w:numPr>
          <w:ilvl w:val="0"/>
          <w:numId w:val="2"/>
        </w:numPr>
      </w:pPr>
      <w:r>
        <w:t>Đã xem xét k</w:t>
      </w:r>
      <w:r>
        <w:t>ỹ</w:t>
      </w:r>
      <w:r>
        <w:t xml:space="preserve"> lư</w:t>
      </w:r>
      <w:r>
        <w:t>ỡ</w:t>
      </w:r>
      <w:r>
        <w:t>ng</w:t>
      </w:r>
    </w:p>
    <w:p w14:paraId="0EB85E56" w14:textId="77777777" w:rsidR="003B0610" w:rsidRDefault="009C01AE">
      <w:pPr>
        <w:pStyle w:val="Compact"/>
        <w:numPr>
          <w:ilvl w:val="0"/>
          <w:numId w:val="3"/>
        </w:numPr>
      </w:pPr>
      <w:r>
        <w:t>Đã tính toán chính xác</w:t>
      </w:r>
    </w:p>
    <w:p w14:paraId="5207B407" w14:textId="77777777" w:rsidR="003B0610" w:rsidRDefault="009C01AE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0C923F85" w14:textId="77777777" w:rsidR="003B0610" w:rsidRDefault="009C01A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19B9606" w14:textId="77777777" w:rsidR="003B0610" w:rsidRDefault="009C01AE">
      <w:pPr>
        <w:pStyle w:val="Heading3"/>
      </w:pPr>
      <w:bookmarkStart w:id="10" w:name="phòng-kế-toán"/>
      <w:bookmarkEnd w:id="9"/>
      <w:r>
        <w:t>Phòng K</w:t>
      </w:r>
      <w:r>
        <w:t>ế</w:t>
      </w:r>
      <w:r>
        <w:t xml:space="preserve"> toán:</w:t>
      </w:r>
    </w:p>
    <w:p w14:paraId="28D753AD" w14:textId="77777777" w:rsidR="003B0610" w:rsidRDefault="009C01AE">
      <w:pPr>
        <w:pStyle w:val="Compact"/>
        <w:numPr>
          <w:ilvl w:val="0"/>
          <w:numId w:val="5"/>
        </w:numPr>
      </w:pPr>
      <w:r>
        <w:t>Đã xem xét đ</w:t>
      </w:r>
      <w:r>
        <w:t>ề</w:t>
      </w:r>
      <w:r>
        <w:t xml:space="preserve"> xu</w:t>
      </w:r>
      <w:r>
        <w:t>ấ</w:t>
      </w:r>
      <w:r>
        <w:t>t</w:t>
      </w:r>
    </w:p>
    <w:p w14:paraId="67B1D21C" w14:textId="77777777" w:rsidR="003B0610" w:rsidRDefault="009C01AE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BD67A34" w14:textId="77777777" w:rsidR="003B0610" w:rsidRDefault="009C01AE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5E1AE44C" w14:textId="77777777" w:rsidR="003B0610" w:rsidRDefault="009C01A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8B5156B" w14:textId="77777777" w:rsidR="003B0610" w:rsidRDefault="009C01AE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66039398" w14:textId="77777777" w:rsidR="003B0610" w:rsidRDefault="009C01AE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32421360" w14:textId="77777777" w:rsidR="003B0610" w:rsidRDefault="009C01AE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đ</w:t>
      </w:r>
      <w:r>
        <w:t>ề</w:t>
      </w:r>
      <w:r>
        <w:t xml:space="preserve"> xu</w:t>
      </w:r>
      <w:r>
        <w:t>ấ</w:t>
      </w:r>
      <w:r>
        <w:t>t</w:t>
      </w:r>
    </w:p>
    <w:p w14:paraId="2BEE0598" w14:textId="77777777" w:rsidR="003B0610" w:rsidRDefault="009C01AE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65596924" w14:textId="77777777" w:rsidR="003B0610" w:rsidRDefault="009C01A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32236A83" w14:textId="77777777" w:rsidR="003B0610" w:rsidRDefault="009C01AE">
      <w:pPr>
        <w:pStyle w:val="Heading2"/>
      </w:pPr>
      <w:bookmarkStart w:id="12" w:name="ghi-chú"/>
      <w:bookmarkEnd w:id="8"/>
      <w:bookmarkEnd w:id="11"/>
      <w:r>
        <w:t>GHI CHÚ</w:t>
      </w:r>
    </w:p>
    <w:p w14:paraId="13B9F4AA" w14:textId="77777777" w:rsidR="003B0610" w:rsidRDefault="009C01AE">
      <w:pPr>
        <w:pStyle w:val="Heading2"/>
      </w:pPr>
      <w:bookmarkStart w:id="13" w:name="thông-tin-bổ-sung-1"/>
      <w:bookmarkEnd w:id="12"/>
      <w:r>
        <w:t>### Thông tin b</w:t>
      </w:r>
      <w:r>
        <w:t>ổ</w:t>
      </w:r>
      <w:r>
        <w:t xml:space="preserve"> sung:</w:t>
      </w:r>
    </w:p>
    <w:p w14:paraId="5FEBE5C3" w14:textId="77777777" w:rsidR="003B0610" w:rsidRDefault="009C01AE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77DA5908" w14:textId="77777777" w:rsidR="003B0610" w:rsidRDefault="009C01AE">
      <w:r>
        <w:pict w14:anchorId="4EB2A7A8">
          <v:rect id="_x0000_i1026" style="width:0;height:1.5pt" o:hralign="center" o:hrstd="t" o:hr="t"/>
        </w:pict>
      </w:r>
    </w:p>
    <w:p w14:paraId="0E967707" w14:textId="77777777" w:rsidR="003B0610" w:rsidRDefault="009C01AE">
      <w:pPr>
        <w:pStyle w:val="FirstParagraph"/>
      </w:pPr>
      <w:r>
        <w:rPr>
          <w:b/>
          <w:bCs/>
        </w:rPr>
        <w:t>Ghi chú:</w:t>
      </w:r>
      <w:r>
        <w:t xml:space="preserve"> Form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h</w:t>
      </w:r>
      <w:r>
        <w:t>ạ</w:t>
      </w:r>
      <w:r>
        <w:t>n quy đ</w:t>
      </w:r>
      <w:r>
        <w:t>ị</w:t>
      </w:r>
      <w:r>
        <w:t>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quy trình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mua s</w:t>
      </w:r>
      <w:r>
        <w:t>ắ</w:t>
      </w:r>
      <w:r>
        <w:t>m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gian.</w:t>
      </w:r>
      <w:bookmarkEnd w:id="0"/>
      <w:bookmarkEnd w:id="14"/>
    </w:p>
    <w:sectPr w:rsidR="003B061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4790E" w14:textId="77777777" w:rsidR="009C01AE" w:rsidRDefault="009C01AE" w:rsidP="001C3665">
      <w:pPr>
        <w:spacing w:line="240" w:lineRule="auto"/>
      </w:pPr>
      <w:r>
        <w:separator/>
      </w:r>
    </w:p>
  </w:endnote>
  <w:endnote w:type="continuationSeparator" w:id="0">
    <w:p w14:paraId="0EC17386" w14:textId="77777777" w:rsidR="009C01AE" w:rsidRDefault="009C01AE" w:rsidP="001C3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83A2D" w14:textId="77777777" w:rsidR="009C01AE" w:rsidRDefault="009C01AE" w:rsidP="001C3665">
      <w:pPr>
        <w:spacing w:line="240" w:lineRule="auto"/>
      </w:pPr>
      <w:r>
        <w:separator/>
      </w:r>
    </w:p>
  </w:footnote>
  <w:footnote w:type="continuationSeparator" w:id="0">
    <w:p w14:paraId="51F0905C" w14:textId="77777777" w:rsidR="009C01AE" w:rsidRDefault="009C01AE" w:rsidP="001C3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04DFD" w14:textId="77777777" w:rsidR="001C3665" w:rsidRPr="00A33244" w:rsidRDefault="001C366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BCCB22E" wp14:editId="76DC95A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FAD8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0A82086" w14:textId="77777777" w:rsidR="001C3665" w:rsidRDefault="001C36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F6E2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4CBF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8F66B0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610"/>
    <w:rsid w:val="001C3665"/>
    <w:rsid w:val="003B0610"/>
    <w:rsid w:val="009C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931A0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366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366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366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366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C366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C366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366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C366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6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6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366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C366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66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366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6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C36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6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C36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65"/>
    <w:rPr>
      <w:rFonts w:ascii="Times New Roman" w:hAnsi="Times New Roman"/>
      <w:szCs w:val="22"/>
    </w:rPr>
  </w:style>
  <w:style w:type="character" w:styleId="Emphasis">
    <w:name w:val="Emphasis"/>
    <w:rsid w:val="001C366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C366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C366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C366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C36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2026-02-02T03:52:00Z</dcterms:created>
  <dcterms:modified xsi:type="dcterms:W3CDTF">2026-02-02T03:52:00Z</dcterms:modified>
</cp:coreProperties>
</file>