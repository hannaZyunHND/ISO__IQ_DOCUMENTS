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CB435" w14:textId="77777777" w:rsidR="00FE76D0" w:rsidRDefault="004A28C2" w:rsidP="00DF17F4">
      <w:pPr>
        <w:pStyle w:val="Title"/>
      </w:pPr>
      <w:bookmarkStart w:id="0" w:name="bm-44-sổ-theo-dõi-hợp-đồng"/>
      <w:r>
        <w:t>BM-44: S</w:t>
      </w:r>
      <w:r>
        <w:t>Ổ</w:t>
      </w:r>
      <w:r>
        <w:t xml:space="preserve"> THEO DÕI H</w:t>
      </w:r>
      <w:r>
        <w:t>Ợ</w:t>
      </w:r>
      <w:r>
        <w:t>P Đ</w:t>
      </w:r>
      <w:r>
        <w:t>Ồ</w:t>
      </w:r>
      <w:r>
        <w:t>NG</w:t>
      </w:r>
    </w:p>
    <w:p w14:paraId="0BDA1878" w14:textId="77777777" w:rsidR="00FE76D0" w:rsidRDefault="004A28C2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QT-03-SOP-04-BM-44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8E96472" w14:textId="77777777" w:rsidR="00FE76D0" w:rsidRDefault="004A28C2">
      <w:r>
        <w:pict w14:anchorId="73B55564">
          <v:rect id="_x0000_i1025" style="width:0;height:1.5pt" o:hralign="center" o:hrstd="t" o:hr="t"/>
        </w:pict>
      </w:r>
    </w:p>
    <w:p w14:paraId="3CBF53BD" w14:textId="77777777" w:rsidR="00FE76D0" w:rsidRDefault="004A28C2">
      <w:pPr>
        <w:pStyle w:val="Heading2"/>
      </w:pPr>
      <w:bookmarkStart w:id="1" w:name="thông-tin-sổ-theo-dõi"/>
      <w:r>
        <w:t>THÔNG TIN S</w:t>
      </w:r>
      <w:r>
        <w:t>Ổ</w:t>
      </w:r>
      <w:r>
        <w:t xml:space="preserve"> THEO DÕI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157"/>
      </w:tblGrid>
      <w:tr w:rsidR="00FE76D0" w14:paraId="429C407A" w14:textId="77777777" w:rsidTr="00DF17F4">
        <w:tc>
          <w:tcPr>
            <w:tcW w:w="0" w:type="auto"/>
          </w:tcPr>
          <w:p w14:paraId="12FC49D6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3A957DA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E76D0" w14:paraId="03BF8BBA" w14:textId="77777777" w:rsidTr="00DF17F4">
        <w:tc>
          <w:tcPr>
            <w:tcW w:w="0" w:type="auto"/>
          </w:tcPr>
          <w:p w14:paraId="7F6272F1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7EE07398" w14:textId="77777777" w:rsidR="00FE76D0" w:rsidRDefault="00FE76D0">
            <w:pPr>
              <w:pStyle w:val="Compact"/>
            </w:pPr>
          </w:p>
        </w:tc>
      </w:tr>
      <w:tr w:rsidR="00FE76D0" w14:paraId="7ABE864C" w14:textId="77777777" w:rsidTr="00DF17F4">
        <w:tc>
          <w:tcPr>
            <w:tcW w:w="0" w:type="auto"/>
          </w:tcPr>
          <w:p w14:paraId="66601BA3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011177B" w14:textId="77777777" w:rsidR="00FE76D0" w:rsidRDefault="00FE76D0">
            <w:pPr>
              <w:pStyle w:val="Compact"/>
            </w:pPr>
          </w:p>
        </w:tc>
      </w:tr>
      <w:tr w:rsidR="00FE76D0" w14:paraId="34D6EE37" w14:textId="77777777" w:rsidTr="00DF17F4">
        <w:tc>
          <w:tcPr>
            <w:tcW w:w="0" w:type="auto"/>
          </w:tcPr>
          <w:p w14:paraId="7A330FC9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3F18DBB" w14:textId="77777777" w:rsidR="00FE76D0" w:rsidRDefault="00FE76D0">
            <w:pPr>
              <w:pStyle w:val="Compact"/>
            </w:pPr>
          </w:p>
        </w:tc>
      </w:tr>
    </w:tbl>
    <w:p w14:paraId="347D7F0F" w14:textId="77777777" w:rsidR="00FE76D0" w:rsidRDefault="004A28C2">
      <w:pPr>
        <w:pStyle w:val="Heading2"/>
      </w:pPr>
      <w:bookmarkStart w:id="2" w:name="danh-sách-hợp-đồng"/>
      <w:bookmarkEnd w:id="1"/>
      <w:r>
        <w:t>DANH SÁCH H</w:t>
      </w:r>
      <w:r>
        <w:t>Ợ</w:t>
      </w:r>
      <w:r>
        <w:t>P Đ</w:t>
      </w:r>
      <w:r>
        <w:t>Ồ</w:t>
      </w:r>
      <w: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FE76D0" w14:paraId="39ED4DC3" w14:textId="77777777" w:rsidTr="00DF17F4">
        <w:tc>
          <w:tcPr>
            <w:tcW w:w="879" w:type="dxa"/>
          </w:tcPr>
          <w:p w14:paraId="4D803C70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HĐ</w:t>
            </w:r>
          </w:p>
        </w:tc>
        <w:tc>
          <w:tcPr>
            <w:tcW w:w="879" w:type="dxa"/>
          </w:tcPr>
          <w:p w14:paraId="4B9B744C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Ngày ký</w:t>
            </w:r>
          </w:p>
        </w:tc>
        <w:tc>
          <w:tcPr>
            <w:tcW w:w="879" w:type="dxa"/>
          </w:tcPr>
          <w:p w14:paraId="25C958C2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NCC</w:t>
            </w:r>
          </w:p>
        </w:tc>
        <w:tc>
          <w:tcPr>
            <w:tcW w:w="879" w:type="dxa"/>
          </w:tcPr>
          <w:p w14:paraId="385ED974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879" w:type="dxa"/>
          </w:tcPr>
          <w:p w14:paraId="29C8FBDA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879" w:type="dxa"/>
          </w:tcPr>
          <w:p w14:paraId="1E72A354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879" w:type="dxa"/>
          </w:tcPr>
          <w:p w14:paraId="2EF08BC8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879" w:type="dxa"/>
          </w:tcPr>
          <w:p w14:paraId="5D2F4F52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879" w:type="dxa"/>
          </w:tcPr>
          <w:p w14:paraId="7B02EA8E" w14:textId="77777777" w:rsidR="00FE76D0" w:rsidRDefault="004A28C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E76D0" w14:paraId="2F92BA04" w14:textId="77777777" w:rsidTr="00DF17F4">
        <w:tc>
          <w:tcPr>
            <w:tcW w:w="879" w:type="dxa"/>
          </w:tcPr>
          <w:p w14:paraId="5FCCF533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54E78AAE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51C0174B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514A692B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2EB1770E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69312528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1D6B5DE7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3AFE2FC0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447AA181" w14:textId="77777777" w:rsidR="00FE76D0" w:rsidRDefault="00FE76D0">
            <w:pPr>
              <w:pStyle w:val="Compact"/>
            </w:pPr>
          </w:p>
        </w:tc>
      </w:tr>
      <w:tr w:rsidR="00FE76D0" w14:paraId="653D65BA" w14:textId="77777777" w:rsidTr="00DF17F4">
        <w:tc>
          <w:tcPr>
            <w:tcW w:w="879" w:type="dxa"/>
          </w:tcPr>
          <w:p w14:paraId="2AF6F15D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5E964251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457B0CD8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1CA89822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0AE105C7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75A76A52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32A6D37C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450C1416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7B6B7A3D" w14:textId="77777777" w:rsidR="00FE76D0" w:rsidRDefault="00FE76D0">
            <w:pPr>
              <w:pStyle w:val="Compact"/>
            </w:pPr>
          </w:p>
        </w:tc>
      </w:tr>
      <w:tr w:rsidR="00FE76D0" w14:paraId="2860929D" w14:textId="77777777" w:rsidTr="00DF17F4">
        <w:tc>
          <w:tcPr>
            <w:tcW w:w="879" w:type="dxa"/>
          </w:tcPr>
          <w:p w14:paraId="7F747C3D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32CF310A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5199104B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7812E7E8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0857A73F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25B7C805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16814122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77AC7C9B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2F353C8C" w14:textId="77777777" w:rsidR="00FE76D0" w:rsidRDefault="00FE76D0">
            <w:pPr>
              <w:pStyle w:val="Compact"/>
            </w:pPr>
          </w:p>
        </w:tc>
      </w:tr>
      <w:tr w:rsidR="00FE76D0" w14:paraId="3A61C01A" w14:textId="77777777" w:rsidTr="00DF17F4">
        <w:tc>
          <w:tcPr>
            <w:tcW w:w="879" w:type="dxa"/>
          </w:tcPr>
          <w:p w14:paraId="1BE55D04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492E1CF9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091A50FB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51A15C76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36650C4F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5D960CB0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60719B8B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01691B03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383DEAB4" w14:textId="77777777" w:rsidR="00FE76D0" w:rsidRDefault="00FE76D0">
            <w:pPr>
              <w:pStyle w:val="Compact"/>
            </w:pPr>
          </w:p>
        </w:tc>
      </w:tr>
      <w:tr w:rsidR="00FE76D0" w14:paraId="33FFEA1E" w14:textId="77777777" w:rsidTr="00DF17F4">
        <w:tc>
          <w:tcPr>
            <w:tcW w:w="879" w:type="dxa"/>
          </w:tcPr>
          <w:p w14:paraId="53137A0A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2D3DAE3F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32526DD8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1F4CD1D6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611AB477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588A1C22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45663B90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7E07DCC6" w14:textId="77777777" w:rsidR="00FE76D0" w:rsidRDefault="00FE76D0">
            <w:pPr>
              <w:pStyle w:val="Compact"/>
            </w:pPr>
          </w:p>
        </w:tc>
        <w:tc>
          <w:tcPr>
            <w:tcW w:w="879" w:type="dxa"/>
          </w:tcPr>
          <w:p w14:paraId="0EAD937D" w14:textId="77777777" w:rsidR="00FE76D0" w:rsidRDefault="00FE76D0">
            <w:pPr>
              <w:pStyle w:val="Compact"/>
            </w:pPr>
          </w:p>
        </w:tc>
      </w:tr>
    </w:tbl>
    <w:p w14:paraId="7BC55437" w14:textId="77777777" w:rsidR="00FE76D0" w:rsidRDefault="004A28C2">
      <w:pPr>
        <w:pStyle w:val="Heading2"/>
      </w:pPr>
      <w:bookmarkStart w:id="3" w:name="xác-nhận"/>
      <w:bookmarkEnd w:id="2"/>
      <w:r>
        <w:t>XÁC NH</w:t>
      </w:r>
      <w:r>
        <w:t>Ậ</w:t>
      </w:r>
      <w:r>
        <w:t>N</w:t>
      </w:r>
    </w:p>
    <w:p w14:paraId="5C3CC195" w14:textId="77777777" w:rsidR="00FE76D0" w:rsidRDefault="004A28C2">
      <w:pPr>
        <w:pStyle w:val="Heading3"/>
      </w:pPr>
      <w:bookmarkStart w:id="4" w:name="người-quản-lý"/>
      <w:r>
        <w:t>Ngư</w:t>
      </w:r>
      <w:r>
        <w:t>ờ</w:t>
      </w:r>
      <w:r>
        <w:t>i qu</w:t>
      </w:r>
      <w:r>
        <w:t>ả</w:t>
      </w:r>
      <w:r>
        <w:t>n lý:</w:t>
      </w:r>
    </w:p>
    <w:p w14:paraId="21DB57DC" w14:textId="77777777" w:rsidR="00FE76D0" w:rsidRDefault="004A28C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6C64785" w14:textId="77777777" w:rsidR="00FE76D0" w:rsidRDefault="004A28C2">
      <w:r>
        <w:pict w14:anchorId="0E99DE82">
          <v:rect id="_x0000_i1026" style="width:0;height:1.5pt" o:hralign="center" o:hrstd="t" o:hr="t"/>
        </w:pict>
      </w:r>
    </w:p>
    <w:p w14:paraId="2FB2A6CA" w14:textId="77777777" w:rsidR="00FE76D0" w:rsidRDefault="004A28C2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S</w:t>
      </w:r>
      <w:r>
        <w:t>ổ</w:t>
      </w:r>
      <w:r>
        <w:t xml:space="preserve">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xuyên.</w:t>
      </w:r>
      <w:bookmarkEnd w:id="0"/>
      <w:bookmarkEnd w:id="3"/>
      <w:bookmarkEnd w:id="4"/>
    </w:p>
    <w:sectPr w:rsidR="00FE76D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D657E" w14:textId="77777777" w:rsidR="004A28C2" w:rsidRDefault="004A28C2" w:rsidP="00DF17F4">
      <w:pPr>
        <w:spacing w:line="240" w:lineRule="auto"/>
      </w:pPr>
      <w:r>
        <w:separator/>
      </w:r>
    </w:p>
  </w:endnote>
  <w:endnote w:type="continuationSeparator" w:id="0">
    <w:p w14:paraId="0378E789" w14:textId="77777777" w:rsidR="004A28C2" w:rsidRDefault="004A28C2" w:rsidP="00DF17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D1DFC" w14:textId="77777777" w:rsidR="004A28C2" w:rsidRDefault="004A28C2" w:rsidP="00DF17F4">
      <w:pPr>
        <w:spacing w:line="240" w:lineRule="auto"/>
      </w:pPr>
      <w:r>
        <w:separator/>
      </w:r>
    </w:p>
  </w:footnote>
  <w:footnote w:type="continuationSeparator" w:id="0">
    <w:p w14:paraId="744495D2" w14:textId="77777777" w:rsidR="004A28C2" w:rsidRDefault="004A28C2" w:rsidP="00DF17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B8572" w14:textId="77777777" w:rsidR="00DF17F4" w:rsidRPr="00A33244" w:rsidRDefault="00DF17F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16B2593" wp14:editId="368D7D5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20293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AC894A8" w14:textId="77777777" w:rsidR="00DF17F4" w:rsidRDefault="00DF17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63C02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6D0"/>
    <w:rsid w:val="004A28C2"/>
    <w:rsid w:val="00DF17F4"/>
    <w:rsid w:val="00FE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3C453B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17F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7F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17F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F17F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17F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F17F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F17F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F17F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F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F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F17F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F17F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17F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17F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7F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F17F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F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F17F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F4"/>
    <w:rPr>
      <w:rFonts w:ascii="Times New Roman" w:hAnsi="Times New Roman"/>
      <w:szCs w:val="22"/>
    </w:rPr>
  </w:style>
  <w:style w:type="character" w:styleId="Emphasis">
    <w:name w:val="Emphasis"/>
    <w:rsid w:val="00DF17F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F17F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F17F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F17F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F17F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2026-02-02T03:55:00Z</dcterms:created>
  <dcterms:modified xsi:type="dcterms:W3CDTF">2026-02-02T03:55:00Z</dcterms:modified>
</cp:coreProperties>
</file>