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8D831" w14:textId="77777777" w:rsidR="008840C8" w:rsidRDefault="00D942D2" w:rsidP="005D6B17">
      <w:pPr>
        <w:pStyle w:val="Title"/>
      </w:pPr>
      <w:bookmarkStart w:id="0" w:name="bm-39-kế-hoạch-mua-sắm-năm"/>
      <w:r>
        <w:t>BM-39: K</w:t>
      </w:r>
      <w:r>
        <w:t>Ế</w:t>
      </w:r>
      <w:r>
        <w:t xml:space="preserve"> HO</w:t>
      </w:r>
      <w:r>
        <w:t>Ạ</w:t>
      </w:r>
      <w:r>
        <w:t>CH MUA S</w:t>
      </w:r>
      <w:r>
        <w:t>Ắ</w:t>
      </w:r>
      <w:r>
        <w:t>M NĂM</w:t>
      </w:r>
    </w:p>
    <w:p w14:paraId="020AA2AD" w14:textId="77777777" w:rsidR="008840C8" w:rsidRDefault="00D942D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QT-03-SOP-04-BM-39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D0F7646" w14:textId="77777777" w:rsidR="008840C8" w:rsidRDefault="00D942D2">
      <w:r>
        <w:pict w14:anchorId="67EFA1C8">
          <v:rect id="_x0000_i1025" style="width:0;height:1.5pt" o:hralign="center" o:hrstd="t" o:hr="t"/>
        </w:pict>
      </w:r>
    </w:p>
    <w:p w14:paraId="05395AD0" w14:textId="77777777" w:rsidR="008840C8" w:rsidRDefault="00D942D2">
      <w:pPr>
        <w:pStyle w:val="Heading2"/>
      </w:pPr>
      <w:bookmarkStart w:id="1" w:name="thông-tin-kế-hoạch"/>
      <w:r>
        <w:t>THÔNG TIN K</w:t>
      </w:r>
      <w:r>
        <w:t>Ế</w:t>
      </w:r>
      <w:r>
        <w:t xml:space="preserve"> HO</w:t>
      </w:r>
      <w:r>
        <w:t>Ạ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8840C8" w14:paraId="66D889DB" w14:textId="77777777" w:rsidTr="005D6B17">
        <w:tc>
          <w:tcPr>
            <w:tcW w:w="0" w:type="auto"/>
          </w:tcPr>
          <w:p w14:paraId="045DA007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6D0E471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840C8" w14:paraId="4D2ED88D" w14:textId="77777777" w:rsidTr="005D6B17">
        <w:tc>
          <w:tcPr>
            <w:tcW w:w="0" w:type="auto"/>
          </w:tcPr>
          <w:p w14:paraId="1C2D895A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19FAFFAA" w14:textId="77777777" w:rsidR="008840C8" w:rsidRDefault="008840C8">
            <w:pPr>
              <w:pStyle w:val="Compact"/>
            </w:pPr>
          </w:p>
        </w:tc>
      </w:tr>
      <w:tr w:rsidR="008840C8" w14:paraId="4A50F347" w14:textId="77777777" w:rsidTr="005D6B17">
        <w:tc>
          <w:tcPr>
            <w:tcW w:w="0" w:type="auto"/>
          </w:tcPr>
          <w:p w14:paraId="1936711E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89E41D8" w14:textId="77777777" w:rsidR="008840C8" w:rsidRDefault="008840C8">
            <w:pPr>
              <w:pStyle w:val="Compact"/>
            </w:pPr>
          </w:p>
        </w:tc>
      </w:tr>
      <w:tr w:rsidR="008840C8" w14:paraId="1BC16F41" w14:textId="77777777" w:rsidTr="005D6B17">
        <w:tc>
          <w:tcPr>
            <w:tcW w:w="0" w:type="auto"/>
          </w:tcPr>
          <w:p w14:paraId="1E91D5A5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BBDCF2A" w14:textId="77777777" w:rsidR="008840C8" w:rsidRDefault="008840C8">
            <w:pPr>
              <w:pStyle w:val="Compact"/>
            </w:pPr>
          </w:p>
        </w:tc>
      </w:tr>
      <w:tr w:rsidR="008840C8" w14:paraId="317F4ABF" w14:textId="77777777" w:rsidTr="005D6B17">
        <w:tc>
          <w:tcPr>
            <w:tcW w:w="0" w:type="auto"/>
          </w:tcPr>
          <w:p w14:paraId="66D5C0CA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151FDB8" w14:textId="77777777" w:rsidR="008840C8" w:rsidRDefault="008840C8">
            <w:pPr>
              <w:pStyle w:val="Compact"/>
            </w:pPr>
          </w:p>
        </w:tc>
      </w:tr>
      <w:tr w:rsidR="008840C8" w14:paraId="3A51E27D" w14:textId="77777777" w:rsidTr="005D6B17">
        <w:tc>
          <w:tcPr>
            <w:tcW w:w="0" w:type="auto"/>
          </w:tcPr>
          <w:p w14:paraId="7B633F2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979A23E" w14:textId="77777777" w:rsidR="008840C8" w:rsidRDefault="008840C8">
            <w:pPr>
              <w:pStyle w:val="Compact"/>
            </w:pPr>
          </w:p>
        </w:tc>
      </w:tr>
      <w:tr w:rsidR="008840C8" w14:paraId="40425010" w14:textId="77777777" w:rsidTr="005D6B17">
        <w:tc>
          <w:tcPr>
            <w:tcW w:w="0" w:type="auto"/>
          </w:tcPr>
          <w:p w14:paraId="726AB79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3110D92" w14:textId="77777777" w:rsidR="008840C8" w:rsidRDefault="008840C8">
            <w:pPr>
              <w:pStyle w:val="Compact"/>
            </w:pPr>
          </w:p>
        </w:tc>
      </w:tr>
    </w:tbl>
    <w:p w14:paraId="4B064E3B" w14:textId="77777777" w:rsidR="008840C8" w:rsidRDefault="00D942D2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4BF404CD" w14:textId="77777777" w:rsidR="008840C8" w:rsidRDefault="00D942D2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1157"/>
      </w:tblGrid>
      <w:tr w:rsidR="008840C8" w14:paraId="517BB946" w14:textId="77777777" w:rsidTr="005D6B17">
        <w:tc>
          <w:tcPr>
            <w:tcW w:w="0" w:type="auto"/>
          </w:tcPr>
          <w:p w14:paraId="6B68FE5E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5F34A72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840C8" w14:paraId="0E41D8FD" w14:textId="77777777" w:rsidTr="005D6B17">
        <w:tc>
          <w:tcPr>
            <w:tcW w:w="0" w:type="auto"/>
          </w:tcPr>
          <w:p w14:paraId="127FA5AC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</w:t>
            </w:r>
          </w:p>
        </w:tc>
        <w:tc>
          <w:tcPr>
            <w:tcW w:w="0" w:type="auto"/>
          </w:tcPr>
          <w:p w14:paraId="460378E6" w14:textId="77777777" w:rsidR="008840C8" w:rsidRDefault="008840C8">
            <w:pPr>
              <w:pStyle w:val="Compact"/>
            </w:pPr>
          </w:p>
        </w:tc>
      </w:tr>
      <w:tr w:rsidR="008840C8" w14:paraId="63C4162A" w14:textId="77777777" w:rsidTr="005D6B17">
        <w:tc>
          <w:tcPr>
            <w:tcW w:w="0" w:type="auto"/>
          </w:tcPr>
          <w:p w14:paraId="0F2E15B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602C81E" w14:textId="77777777" w:rsidR="008840C8" w:rsidRDefault="008840C8">
            <w:pPr>
              <w:pStyle w:val="Compact"/>
            </w:pPr>
          </w:p>
        </w:tc>
      </w:tr>
      <w:tr w:rsidR="008840C8" w14:paraId="7EE3EB2B" w14:textId="77777777" w:rsidTr="005D6B17">
        <w:tc>
          <w:tcPr>
            <w:tcW w:w="0" w:type="auto"/>
          </w:tcPr>
          <w:p w14:paraId="74933F6B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Ngân sách trung bình</w:t>
            </w:r>
          </w:p>
        </w:tc>
        <w:tc>
          <w:tcPr>
            <w:tcW w:w="0" w:type="auto"/>
          </w:tcPr>
          <w:p w14:paraId="4FF4D6DE" w14:textId="77777777" w:rsidR="008840C8" w:rsidRDefault="008840C8">
            <w:pPr>
              <w:pStyle w:val="Compact"/>
            </w:pPr>
          </w:p>
        </w:tc>
      </w:tr>
      <w:tr w:rsidR="008840C8" w14:paraId="725C5986" w14:textId="77777777" w:rsidTr="005D6B17">
        <w:tc>
          <w:tcPr>
            <w:tcW w:w="0" w:type="auto"/>
          </w:tcPr>
          <w:p w14:paraId="08C1DFBD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0B106BE" w14:textId="77777777" w:rsidR="008840C8" w:rsidRDefault="008840C8">
            <w:pPr>
              <w:pStyle w:val="Compact"/>
            </w:pPr>
          </w:p>
        </w:tc>
      </w:tr>
    </w:tbl>
    <w:p w14:paraId="5BE353DA" w14:textId="77777777" w:rsidR="008840C8" w:rsidRDefault="00D942D2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8840C8" w14:paraId="4E3F2B4A" w14:textId="77777777" w:rsidTr="005D6B17">
        <w:tc>
          <w:tcPr>
            <w:tcW w:w="0" w:type="auto"/>
          </w:tcPr>
          <w:p w14:paraId="3B14BADF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551CD5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840C8" w14:paraId="740B94CF" w14:textId="77777777" w:rsidTr="005D6B17">
        <w:tc>
          <w:tcPr>
            <w:tcW w:w="0" w:type="auto"/>
          </w:tcPr>
          <w:p w14:paraId="686CA7EC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B72F41C" w14:textId="77777777" w:rsidR="008840C8" w:rsidRDefault="008840C8">
            <w:pPr>
              <w:pStyle w:val="Compact"/>
            </w:pPr>
          </w:p>
        </w:tc>
      </w:tr>
    </w:tbl>
    <w:p w14:paraId="7B58C3B4" w14:textId="77777777" w:rsidR="008840C8" w:rsidRDefault="00D942D2">
      <w:pPr>
        <w:pStyle w:val="Heading2"/>
      </w:pPr>
      <w:bookmarkStart w:id="5" w:name="phân-bổ-theo-quý"/>
      <w:bookmarkEnd w:id="2"/>
      <w:bookmarkEnd w:id="4"/>
      <w:r>
        <w:lastRenderedPageBreak/>
        <w:t>PHÂN B</w:t>
      </w:r>
      <w:r>
        <w:t>Ổ</w:t>
      </w:r>
      <w:r>
        <w:t xml:space="preserve"> THEO QUÝ</w:t>
      </w:r>
    </w:p>
    <w:p w14:paraId="1758CFFF" w14:textId="77777777" w:rsidR="008840C8" w:rsidRDefault="00D942D2">
      <w:pPr>
        <w:pStyle w:val="Heading3"/>
      </w:pPr>
      <w:bookmarkStart w:id="6" w:name="quý-1-tháng-9-11"/>
      <w:r>
        <w:t>1. Quý 1 (Tháng 9-11)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0"/>
        <w:gridCol w:w="1643"/>
        <w:gridCol w:w="1190"/>
        <w:gridCol w:w="1037"/>
      </w:tblGrid>
      <w:tr w:rsidR="008840C8" w14:paraId="568371D7" w14:textId="77777777" w:rsidTr="005D6B17">
        <w:tc>
          <w:tcPr>
            <w:tcW w:w="0" w:type="auto"/>
          </w:tcPr>
          <w:p w14:paraId="45302A0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3C81CF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0" w:type="auto"/>
          </w:tcPr>
          <w:p w14:paraId="0F0BF6D7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5909580B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840C8" w14:paraId="2A92259C" w14:textId="77777777" w:rsidTr="005D6B17">
        <w:tc>
          <w:tcPr>
            <w:tcW w:w="0" w:type="auto"/>
          </w:tcPr>
          <w:p w14:paraId="0BB328C3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u,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dùng 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32F8AA4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01E6B290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0A5CF0E5" w14:textId="77777777" w:rsidR="008840C8" w:rsidRDefault="008840C8">
            <w:pPr>
              <w:pStyle w:val="Compact"/>
            </w:pPr>
          </w:p>
        </w:tc>
      </w:tr>
      <w:tr w:rsidR="008840C8" w14:paraId="2FA843A3" w14:textId="77777777" w:rsidTr="005D6B17">
        <w:tc>
          <w:tcPr>
            <w:tcW w:w="0" w:type="auto"/>
          </w:tcPr>
          <w:p w14:paraId="43B9A6C8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4401E6F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6ADC6D53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255B03A9" w14:textId="77777777" w:rsidR="008840C8" w:rsidRDefault="008840C8">
            <w:pPr>
              <w:pStyle w:val="Compact"/>
            </w:pPr>
          </w:p>
        </w:tc>
      </w:tr>
      <w:tr w:rsidR="008840C8" w14:paraId="67D5194C" w14:textId="77777777" w:rsidTr="005D6B17">
        <w:tc>
          <w:tcPr>
            <w:tcW w:w="0" w:type="auto"/>
          </w:tcPr>
          <w:p w14:paraId="6537848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1DE31CDC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2CD6EF27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4CA16CBB" w14:textId="77777777" w:rsidR="008840C8" w:rsidRDefault="008840C8">
            <w:pPr>
              <w:pStyle w:val="Compact"/>
            </w:pPr>
          </w:p>
        </w:tc>
      </w:tr>
      <w:tr w:rsidR="008840C8" w14:paraId="4F717365" w14:textId="77777777" w:rsidTr="005D6B17">
        <w:tc>
          <w:tcPr>
            <w:tcW w:w="0" w:type="auto"/>
          </w:tcPr>
          <w:p w14:paraId="753870DE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14EE2F2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1A651FC7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3480E22C" w14:textId="77777777" w:rsidR="008840C8" w:rsidRDefault="008840C8">
            <w:pPr>
              <w:pStyle w:val="Compact"/>
            </w:pPr>
          </w:p>
        </w:tc>
      </w:tr>
    </w:tbl>
    <w:p w14:paraId="4E64D97C" w14:textId="77777777" w:rsidR="008840C8" w:rsidRDefault="00D942D2">
      <w:pPr>
        <w:pStyle w:val="Heading3"/>
      </w:pPr>
      <w:bookmarkStart w:id="7" w:name="quý-2-tháng-12-2"/>
      <w:bookmarkEnd w:id="6"/>
      <w:r>
        <w:t>2. Quý 2 (Tháng 12-2)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643"/>
        <w:gridCol w:w="1190"/>
        <w:gridCol w:w="1037"/>
      </w:tblGrid>
      <w:tr w:rsidR="008840C8" w14:paraId="3BB76D80" w14:textId="77777777" w:rsidTr="005D6B17">
        <w:tc>
          <w:tcPr>
            <w:tcW w:w="0" w:type="auto"/>
          </w:tcPr>
          <w:p w14:paraId="0DF8443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85CACA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0" w:type="auto"/>
          </w:tcPr>
          <w:p w14:paraId="665718AA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365A27D9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840C8" w14:paraId="5816746B" w14:textId="77777777" w:rsidTr="005D6B17">
        <w:tc>
          <w:tcPr>
            <w:tcW w:w="0" w:type="auto"/>
          </w:tcPr>
          <w:p w14:paraId="06F08DC9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557C1A08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14FF7FB9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28D39561" w14:textId="77777777" w:rsidR="008840C8" w:rsidRDefault="008840C8">
            <w:pPr>
              <w:pStyle w:val="Compact"/>
            </w:pPr>
          </w:p>
        </w:tc>
      </w:tr>
      <w:tr w:rsidR="008840C8" w14:paraId="314E4C13" w14:textId="77777777" w:rsidTr="005D6B17">
        <w:tc>
          <w:tcPr>
            <w:tcW w:w="0" w:type="auto"/>
          </w:tcPr>
          <w:p w14:paraId="707CFFF7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674916F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40FBF59D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1D0A5AE9" w14:textId="77777777" w:rsidR="008840C8" w:rsidRDefault="008840C8">
            <w:pPr>
              <w:pStyle w:val="Compact"/>
            </w:pPr>
          </w:p>
        </w:tc>
      </w:tr>
      <w:tr w:rsidR="008840C8" w14:paraId="14388880" w14:textId="77777777" w:rsidTr="005D6B17">
        <w:tc>
          <w:tcPr>
            <w:tcW w:w="0" w:type="auto"/>
          </w:tcPr>
          <w:p w14:paraId="23C94DEB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7CBF021D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46C11942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78F2C33A" w14:textId="77777777" w:rsidR="008840C8" w:rsidRDefault="008840C8">
            <w:pPr>
              <w:pStyle w:val="Compact"/>
            </w:pPr>
          </w:p>
        </w:tc>
      </w:tr>
      <w:tr w:rsidR="008840C8" w14:paraId="65CDFD44" w14:textId="77777777" w:rsidTr="005D6B17">
        <w:tc>
          <w:tcPr>
            <w:tcW w:w="0" w:type="auto"/>
          </w:tcPr>
          <w:p w14:paraId="57D956DD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7E6373F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65E2595B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378AE05C" w14:textId="77777777" w:rsidR="008840C8" w:rsidRDefault="008840C8">
            <w:pPr>
              <w:pStyle w:val="Compact"/>
            </w:pPr>
          </w:p>
        </w:tc>
      </w:tr>
    </w:tbl>
    <w:p w14:paraId="2A79FD5C" w14:textId="77777777" w:rsidR="008840C8" w:rsidRDefault="00D942D2">
      <w:pPr>
        <w:pStyle w:val="Heading3"/>
      </w:pPr>
      <w:bookmarkStart w:id="8" w:name="quý-3-tháng-3-5"/>
      <w:bookmarkEnd w:id="7"/>
      <w:r>
        <w:t>3. Quý 3 (Tháng 3-5)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1643"/>
        <w:gridCol w:w="1190"/>
        <w:gridCol w:w="1037"/>
      </w:tblGrid>
      <w:tr w:rsidR="008840C8" w14:paraId="1EEABD6F" w14:textId="77777777" w:rsidTr="005D6B17">
        <w:tc>
          <w:tcPr>
            <w:tcW w:w="0" w:type="auto"/>
          </w:tcPr>
          <w:p w14:paraId="24F97C3A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21F93B1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0" w:type="auto"/>
          </w:tcPr>
          <w:p w14:paraId="60719FE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020F4585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840C8" w14:paraId="0627D9E8" w14:textId="77777777" w:rsidTr="005D6B17">
        <w:tc>
          <w:tcPr>
            <w:tcW w:w="0" w:type="auto"/>
          </w:tcPr>
          <w:p w14:paraId="2E72150F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99EA0BC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058946A9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7E686641" w14:textId="77777777" w:rsidR="008840C8" w:rsidRDefault="008840C8">
            <w:pPr>
              <w:pStyle w:val="Compact"/>
            </w:pPr>
          </w:p>
        </w:tc>
      </w:tr>
      <w:tr w:rsidR="008840C8" w14:paraId="14A91B47" w14:textId="77777777" w:rsidTr="005D6B17">
        <w:tc>
          <w:tcPr>
            <w:tcW w:w="0" w:type="auto"/>
          </w:tcPr>
          <w:p w14:paraId="41DF4A5C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năm sau</w:t>
            </w:r>
          </w:p>
        </w:tc>
        <w:tc>
          <w:tcPr>
            <w:tcW w:w="0" w:type="auto"/>
          </w:tcPr>
          <w:p w14:paraId="2E34844A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2FC3CEB2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05DD44E8" w14:textId="77777777" w:rsidR="008840C8" w:rsidRDefault="008840C8">
            <w:pPr>
              <w:pStyle w:val="Compact"/>
            </w:pPr>
          </w:p>
        </w:tc>
      </w:tr>
      <w:tr w:rsidR="008840C8" w14:paraId="02167031" w14:textId="77777777" w:rsidTr="005D6B17">
        <w:tc>
          <w:tcPr>
            <w:tcW w:w="0" w:type="auto"/>
          </w:tcPr>
          <w:p w14:paraId="36881F9A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1F312240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3AFBB9C8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661300E6" w14:textId="77777777" w:rsidR="008840C8" w:rsidRDefault="008840C8">
            <w:pPr>
              <w:pStyle w:val="Compact"/>
            </w:pPr>
          </w:p>
        </w:tc>
      </w:tr>
      <w:tr w:rsidR="008840C8" w14:paraId="220FE291" w14:textId="77777777" w:rsidTr="005D6B17">
        <w:tc>
          <w:tcPr>
            <w:tcW w:w="0" w:type="auto"/>
          </w:tcPr>
          <w:p w14:paraId="31DACC3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1D9073E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6DF794E9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4E18A21C" w14:textId="77777777" w:rsidR="008840C8" w:rsidRDefault="008840C8">
            <w:pPr>
              <w:pStyle w:val="Compact"/>
            </w:pPr>
          </w:p>
        </w:tc>
      </w:tr>
    </w:tbl>
    <w:p w14:paraId="567398B6" w14:textId="77777777" w:rsidR="008840C8" w:rsidRDefault="00D942D2">
      <w:pPr>
        <w:pStyle w:val="Heading3"/>
      </w:pPr>
      <w:bookmarkStart w:id="9" w:name="quý-4-tháng-6-8"/>
      <w:bookmarkEnd w:id="8"/>
      <w:r>
        <w:t>4. Quý 4 (Tháng 6-8)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1643"/>
        <w:gridCol w:w="1190"/>
        <w:gridCol w:w="1037"/>
      </w:tblGrid>
      <w:tr w:rsidR="008840C8" w14:paraId="3017676F" w14:textId="77777777" w:rsidTr="005D6B17">
        <w:tc>
          <w:tcPr>
            <w:tcW w:w="0" w:type="auto"/>
          </w:tcPr>
          <w:p w14:paraId="2BB65543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CF1A85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0" w:type="auto"/>
          </w:tcPr>
          <w:p w14:paraId="2DD3992D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9A8141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840C8" w14:paraId="0BBEFE32" w14:textId="77777777" w:rsidTr="005D6B17">
        <w:tc>
          <w:tcPr>
            <w:tcW w:w="0" w:type="auto"/>
          </w:tcPr>
          <w:p w14:paraId="0CE7E631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a, nâng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776A99D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5E55AE45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180B7CCA" w14:textId="77777777" w:rsidR="008840C8" w:rsidRDefault="008840C8">
            <w:pPr>
              <w:pStyle w:val="Compact"/>
            </w:pPr>
          </w:p>
        </w:tc>
      </w:tr>
      <w:tr w:rsidR="008840C8" w14:paraId="02BFC228" w14:textId="77777777" w:rsidTr="005D6B17">
        <w:tc>
          <w:tcPr>
            <w:tcW w:w="0" w:type="auto"/>
          </w:tcPr>
          <w:p w14:paraId="392A691B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B0EF957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788051D9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6DD0EA77" w14:textId="77777777" w:rsidR="008840C8" w:rsidRDefault="008840C8">
            <w:pPr>
              <w:pStyle w:val="Compact"/>
            </w:pPr>
          </w:p>
        </w:tc>
      </w:tr>
      <w:tr w:rsidR="008840C8" w14:paraId="5B3D8523" w14:textId="77777777" w:rsidTr="005D6B17">
        <w:tc>
          <w:tcPr>
            <w:tcW w:w="0" w:type="auto"/>
          </w:tcPr>
          <w:p w14:paraId="118833CD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31380CF4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4E55B013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4850B506" w14:textId="77777777" w:rsidR="008840C8" w:rsidRDefault="008840C8">
            <w:pPr>
              <w:pStyle w:val="Compact"/>
            </w:pPr>
          </w:p>
        </w:tc>
      </w:tr>
      <w:tr w:rsidR="008840C8" w14:paraId="046D5270" w14:textId="77777777" w:rsidTr="005D6B17">
        <w:tc>
          <w:tcPr>
            <w:tcW w:w="0" w:type="auto"/>
          </w:tcPr>
          <w:p w14:paraId="62298760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E3B4AC9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73B0E3D9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6421EC26" w14:textId="77777777" w:rsidR="008840C8" w:rsidRDefault="008840C8">
            <w:pPr>
              <w:pStyle w:val="Compact"/>
            </w:pPr>
          </w:p>
        </w:tc>
      </w:tr>
    </w:tbl>
    <w:p w14:paraId="710043FD" w14:textId="77777777" w:rsidR="008840C8" w:rsidRDefault="00D942D2">
      <w:pPr>
        <w:pStyle w:val="Heading2"/>
      </w:pPr>
      <w:bookmarkStart w:id="10" w:name="phân-tích-và-đánh-giá"/>
      <w:bookmarkEnd w:id="5"/>
      <w:bookmarkEnd w:id="9"/>
      <w:r>
        <w:t>PHÂN TÍCH VÀ ĐÁNH GIÁ</w:t>
      </w:r>
    </w:p>
    <w:p w14:paraId="323D2EAE" w14:textId="77777777" w:rsidR="008840C8" w:rsidRDefault="00D942D2">
      <w:pPr>
        <w:pStyle w:val="Heading3"/>
      </w:pPr>
      <w:bookmarkStart w:id="11" w:name="phân-tích-theo-hạng-mục"/>
      <w:r>
        <w:t>1. Phân tích theo h</w:t>
      </w:r>
      <w:r>
        <w:t>ạ</w:t>
      </w:r>
      <w:r>
        <w:t>ng m</w:t>
      </w:r>
      <w:r>
        <w:t>ụ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840C8" w14:paraId="4B4250BB" w14:textId="77777777" w:rsidTr="005D6B17">
        <w:tc>
          <w:tcPr>
            <w:tcW w:w="1584" w:type="dxa"/>
          </w:tcPr>
          <w:p w14:paraId="7034A718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2EFB346A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7616812C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58667DCD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6EF51562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840C8" w14:paraId="1FB21206" w14:textId="77777777" w:rsidTr="005D6B17">
        <w:tc>
          <w:tcPr>
            <w:tcW w:w="1584" w:type="dxa"/>
          </w:tcPr>
          <w:p w14:paraId="4A1FE0C9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u,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dùng</w:t>
            </w:r>
          </w:p>
        </w:tc>
        <w:tc>
          <w:tcPr>
            <w:tcW w:w="1584" w:type="dxa"/>
          </w:tcPr>
          <w:p w14:paraId="43FF6A77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38A44334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10B2F1EB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3BF7778C" w14:textId="77777777" w:rsidR="008840C8" w:rsidRDefault="008840C8">
            <w:pPr>
              <w:pStyle w:val="Compact"/>
            </w:pPr>
          </w:p>
        </w:tc>
      </w:tr>
      <w:tr w:rsidR="008840C8" w14:paraId="247A4584" w14:textId="77777777" w:rsidTr="005D6B17">
        <w:tc>
          <w:tcPr>
            <w:tcW w:w="1584" w:type="dxa"/>
          </w:tcPr>
          <w:p w14:paraId="0D6A33B2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3E4DDA07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4BB21862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A5E3947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5BC80BD1" w14:textId="77777777" w:rsidR="008840C8" w:rsidRDefault="008840C8">
            <w:pPr>
              <w:pStyle w:val="Compact"/>
            </w:pPr>
          </w:p>
        </w:tc>
      </w:tr>
      <w:tr w:rsidR="008840C8" w14:paraId="48B568F6" w14:textId="77777777" w:rsidTr="005D6B17">
        <w:tc>
          <w:tcPr>
            <w:tcW w:w="1584" w:type="dxa"/>
          </w:tcPr>
          <w:p w14:paraId="01C9A4B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 CSVC</w:t>
            </w:r>
          </w:p>
        </w:tc>
        <w:tc>
          <w:tcPr>
            <w:tcW w:w="1584" w:type="dxa"/>
          </w:tcPr>
          <w:p w14:paraId="2FC07FBC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6F109D2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68128272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2923425B" w14:textId="77777777" w:rsidR="008840C8" w:rsidRDefault="008840C8">
            <w:pPr>
              <w:pStyle w:val="Compact"/>
            </w:pPr>
          </w:p>
        </w:tc>
      </w:tr>
      <w:tr w:rsidR="008840C8" w14:paraId="4823A212" w14:textId="77777777" w:rsidTr="005D6B17">
        <w:tc>
          <w:tcPr>
            <w:tcW w:w="1584" w:type="dxa"/>
          </w:tcPr>
          <w:p w14:paraId="72887F47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văn phòng</w:t>
            </w:r>
          </w:p>
        </w:tc>
        <w:tc>
          <w:tcPr>
            <w:tcW w:w="1584" w:type="dxa"/>
          </w:tcPr>
          <w:p w14:paraId="7987C5CB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68BBF873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E374FC9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7AFC9D18" w14:textId="77777777" w:rsidR="008840C8" w:rsidRDefault="008840C8">
            <w:pPr>
              <w:pStyle w:val="Compact"/>
            </w:pPr>
          </w:p>
        </w:tc>
      </w:tr>
      <w:tr w:rsidR="008840C8" w14:paraId="19095B83" w14:textId="77777777" w:rsidTr="005D6B17">
        <w:tc>
          <w:tcPr>
            <w:tcW w:w="1584" w:type="dxa"/>
          </w:tcPr>
          <w:p w14:paraId="1A0D6C3A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0FFD9ED3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FC2CF82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3F9F7350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631789AB" w14:textId="77777777" w:rsidR="008840C8" w:rsidRDefault="008840C8">
            <w:pPr>
              <w:pStyle w:val="Compact"/>
            </w:pPr>
          </w:p>
        </w:tc>
      </w:tr>
      <w:tr w:rsidR="008840C8" w14:paraId="0C92091F" w14:textId="77777777" w:rsidTr="005D6B17">
        <w:tc>
          <w:tcPr>
            <w:tcW w:w="1584" w:type="dxa"/>
          </w:tcPr>
          <w:p w14:paraId="170863C5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7E8325E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61E103A8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10563720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568D7A1A" w14:textId="77777777" w:rsidR="008840C8" w:rsidRDefault="008840C8">
            <w:pPr>
              <w:pStyle w:val="Compact"/>
            </w:pPr>
          </w:p>
        </w:tc>
      </w:tr>
    </w:tbl>
    <w:p w14:paraId="59749D49" w14:textId="77777777" w:rsidR="008840C8" w:rsidRDefault="00D942D2">
      <w:pPr>
        <w:pStyle w:val="Heading3"/>
      </w:pPr>
      <w:bookmarkStart w:id="12" w:name="phân-tích-theo-ưu-tiên"/>
      <w:bookmarkEnd w:id="11"/>
      <w:r>
        <w:t>2. Phân tích theo ưu tiên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840C8" w14:paraId="31A4326E" w14:textId="77777777" w:rsidTr="005D6B17">
        <w:tc>
          <w:tcPr>
            <w:tcW w:w="1584" w:type="dxa"/>
          </w:tcPr>
          <w:p w14:paraId="69C2EE1B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ưu tiên</w:t>
            </w:r>
          </w:p>
        </w:tc>
        <w:tc>
          <w:tcPr>
            <w:tcW w:w="1584" w:type="dxa"/>
          </w:tcPr>
          <w:p w14:paraId="763573EC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7BAD1712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3A5B14EF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533EF75B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840C8" w14:paraId="6A4B8EDD" w14:textId="77777777" w:rsidTr="005D6B17">
        <w:tc>
          <w:tcPr>
            <w:tcW w:w="1584" w:type="dxa"/>
          </w:tcPr>
          <w:p w14:paraId="032F6DAC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bách</w:t>
            </w:r>
          </w:p>
        </w:tc>
        <w:tc>
          <w:tcPr>
            <w:tcW w:w="1584" w:type="dxa"/>
          </w:tcPr>
          <w:p w14:paraId="4D8F0C71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3DD244C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55C62889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2E0E0110" w14:textId="77777777" w:rsidR="008840C8" w:rsidRDefault="008840C8">
            <w:pPr>
              <w:pStyle w:val="Compact"/>
            </w:pPr>
          </w:p>
        </w:tc>
      </w:tr>
      <w:tr w:rsidR="008840C8" w14:paraId="6DE8A23A" w14:textId="77777777" w:rsidTr="005D6B17">
        <w:tc>
          <w:tcPr>
            <w:tcW w:w="1584" w:type="dxa"/>
          </w:tcPr>
          <w:p w14:paraId="6FB49C22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lastRenderedPageBreak/>
              <w:t>Cao</w:t>
            </w:r>
          </w:p>
        </w:tc>
        <w:tc>
          <w:tcPr>
            <w:tcW w:w="1584" w:type="dxa"/>
          </w:tcPr>
          <w:p w14:paraId="7ED6BB1C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ED51DA2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20DE7817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11B1D297" w14:textId="77777777" w:rsidR="008840C8" w:rsidRDefault="008840C8">
            <w:pPr>
              <w:pStyle w:val="Compact"/>
            </w:pPr>
          </w:p>
        </w:tc>
      </w:tr>
      <w:tr w:rsidR="008840C8" w14:paraId="73D14550" w14:textId="77777777" w:rsidTr="005D6B17">
        <w:tc>
          <w:tcPr>
            <w:tcW w:w="1584" w:type="dxa"/>
          </w:tcPr>
          <w:p w14:paraId="10A46DD4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1584" w:type="dxa"/>
          </w:tcPr>
          <w:p w14:paraId="0F162114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5EFFC58B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154A5810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60212D3C" w14:textId="77777777" w:rsidR="008840C8" w:rsidRDefault="008840C8">
            <w:pPr>
              <w:pStyle w:val="Compact"/>
            </w:pPr>
          </w:p>
        </w:tc>
      </w:tr>
      <w:tr w:rsidR="008840C8" w14:paraId="5B151188" w14:textId="77777777" w:rsidTr="005D6B17">
        <w:tc>
          <w:tcPr>
            <w:tcW w:w="1584" w:type="dxa"/>
          </w:tcPr>
          <w:p w14:paraId="3E5D0B31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12833DD5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4FE7BE7D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8839E66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3C60727E" w14:textId="77777777" w:rsidR="008840C8" w:rsidRDefault="008840C8">
            <w:pPr>
              <w:pStyle w:val="Compact"/>
            </w:pPr>
          </w:p>
        </w:tc>
      </w:tr>
      <w:tr w:rsidR="008840C8" w14:paraId="0C4B1B30" w14:textId="77777777" w:rsidTr="005D6B17">
        <w:tc>
          <w:tcPr>
            <w:tcW w:w="1584" w:type="dxa"/>
          </w:tcPr>
          <w:p w14:paraId="524E6C5E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25A02373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0B7CA954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4878B7FC" w14:textId="77777777" w:rsidR="008840C8" w:rsidRDefault="008840C8">
            <w:pPr>
              <w:pStyle w:val="Compact"/>
            </w:pPr>
          </w:p>
        </w:tc>
        <w:tc>
          <w:tcPr>
            <w:tcW w:w="1584" w:type="dxa"/>
          </w:tcPr>
          <w:p w14:paraId="5A37086D" w14:textId="77777777" w:rsidR="008840C8" w:rsidRDefault="008840C8">
            <w:pPr>
              <w:pStyle w:val="Compact"/>
            </w:pPr>
          </w:p>
        </w:tc>
      </w:tr>
    </w:tbl>
    <w:p w14:paraId="385EAEE5" w14:textId="77777777" w:rsidR="008840C8" w:rsidRDefault="00D942D2">
      <w:pPr>
        <w:pStyle w:val="Heading3"/>
      </w:pPr>
      <w:bookmarkStart w:id="13" w:name="đề-xuất-cải-thiện"/>
      <w:bookmarkEnd w:id="12"/>
      <w:r>
        <w:t>3.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8840C8" w14:paraId="662FF916" w14:textId="77777777" w:rsidTr="005D6B17">
        <w:tc>
          <w:tcPr>
            <w:tcW w:w="0" w:type="auto"/>
          </w:tcPr>
          <w:p w14:paraId="23685259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42BDAEC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17A919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840C8" w14:paraId="52120D81" w14:textId="77777777" w:rsidTr="005D6B17">
        <w:tc>
          <w:tcPr>
            <w:tcW w:w="0" w:type="auto"/>
          </w:tcPr>
          <w:p w14:paraId="5973B9C6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47AAD9A4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006C33F6" w14:textId="77777777" w:rsidR="008840C8" w:rsidRDefault="008840C8">
            <w:pPr>
              <w:pStyle w:val="Compact"/>
            </w:pPr>
          </w:p>
        </w:tc>
      </w:tr>
      <w:tr w:rsidR="008840C8" w14:paraId="6512DE64" w14:textId="77777777" w:rsidTr="005D6B17">
        <w:tc>
          <w:tcPr>
            <w:tcW w:w="0" w:type="auto"/>
          </w:tcPr>
          <w:p w14:paraId="199CDCFE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31D6B405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14C5030E" w14:textId="77777777" w:rsidR="008840C8" w:rsidRDefault="008840C8">
            <w:pPr>
              <w:pStyle w:val="Compact"/>
            </w:pPr>
          </w:p>
        </w:tc>
      </w:tr>
      <w:tr w:rsidR="008840C8" w14:paraId="2EF4FACE" w14:textId="77777777" w:rsidTr="005D6B17">
        <w:tc>
          <w:tcPr>
            <w:tcW w:w="0" w:type="auto"/>
          </w:tcPr>
          <w:p w14:paraId="1FEA85E9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031FFE7C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7D728F6B" w14:textId="77777777" w:rsidR="008840C8" w:rsidRDefault="008840C8">
            <w:pPr>
              <w:pStyle w:val="Compact"/>
            </w:pPr>
          </w:p>
        </w:tc>
      </w:tr>
      <w:tr w:rsidR="008840C8" w14:paraId="62C3F063" w14:textId="77777777" w:rsidTr="005D6B17">
        <w:tc>
          <w:tcPr>
            <w:tcW w:w="0" w:type="auto"/>
          </w:tcPr>
          <w:p w14:paraId="07466FDB" w14:textId="77777777" w:rsidR="008840C8" w:rsidRDefault="00D942D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343DCED2" w14:textId="77777777" w:rsidR="008840C8" w:rsidRDefault="008840C8">
            <w:pPr>
              <w:pStyle w:val="Compact"/>
            </w:pPr>
          </w:p>
        </w:tc>
        <w:tc>
          <w:tcPr>
            <w:tcW w:w="0" w:type="auto"/>
          </w:tcPr>
          <w:p w14:paraId="423412D9" w14:textId="77777777" w:rsidR="008840C8" w:rsidRDefault="008840C8">
            <w:pPr>
              <w:pStyle w:val="Compact"/>
            </w:pPr>
          </w:p>
        </w:tc>
      </w:tr>
    </w:tbl>
    <w:p w14:paraId="11E9F2D7" w14:textId="77777777" w:rsidR="008840C8" w:rsidRDefault="00D942D2">
      <w:pPr>
        <w:pStyle w:val="Heading2"/>
      </w:pPr>
      <w:bookmarkStart w:id="14" w:name="xác-nhận"/>
      <w:bookmarkEnd w:id="10"/>
      <w:bookmarkEnd w:id="13"/>
      <w:r>
        <w:t>XÁC NH</w:t>
      </w:r>
      <w:r>
        <w:t>Ậ</w:t>
      </w:r>
      <w:r>
        <w:t>N</w:t>
      </w:r>
    </w:p>
    <w:p w14:paraId="5715D2A8" w14:textId="77777777" w:rsidR="008840C8" w:rsidRDefault="00D942D2">
      <w:pPr>
        <w:pStyle w:val="Heading3"/>
      </w:pPr>
      <w:bookmarkStart w:id="15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B3F6BD7" w14:textId="77777777" w:rsidR="008840C8" w:rsidRDefault="00D942D2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chính xác</w:t>
      </w:r>
    </w:p>
    <w:p w14:paraId="4B191E20" w14:textId="77777777" w:rsidR="008840C8" w:rsidRDefault="00D942D2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1DA597C1" w14:textId="77777777" w:rsidR="008840C8" w:rsidRDefault="00D942D2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74BB90B1" w14:textId="77777777" w:rsidR="008840C8" w:rsidRDefault="00D942D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AAABE60" w14:textId="77777777" w:rsidR="008840C8" w:rsidRDefault="00D942D2">
      <w:pPr>
        <w:pStyle w:val="Heading3"/>
      </w:pPr>
      <w:bookmarkStart w:id="16" w:name="kế-toán-trưởng"/>
      <w:bookmarkEnd w:id="15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63564E40" w14:textId="77777777" w:rsidR="008840C8" w:rsidRDefault="00D942D2">
      <w:pPr>
        <w:pStyle w:val="Compact"/>
        <w:numPr>
          <w:ilvl w:val="0"/>
          <w:numId w:val="5"/>
        </w:numPr>
      </w:pPr>
      <w:r>
        <w:t>Đã xem xét k</w:t>
      </w:r>
      <w:r>
        <w:t>ế</w:t>
      </w:r>
      <w:r>
        <w:t xml:space="preserve"> ho</w:t>
      </w:r>
      <w:r>
        <w:t>ạ</w:t>
      </w:r>
      <w:r>
        <w:t>ch</w:t>
      </w:r>
    </w:p>
    <w:p w14:paraId="0104E43E" w14:textId="77777777" w:rsidR="008840C8" w:rsidRDefault="00D942D2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33B4BCB8" w14:textId="77777777" w:rsidR="008840C8" w:rsidRDefault="00D942D2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7B8C067" w14:textId="77777777" w:rsidR="008840C8" w:rsidRDefault="00D942D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45BA016D" w14:textId="77777777" w:rsidR="008840C8" w:rsidRDefault="00D942D2">
      <w:pPr>
        <w:pStyle w:val="Heading3"/>
      </w:pPr>
      <w:bookmarkStart w:id="17" w:name="ban-giám-hiệu"/>
      <w:bookmarkEnd w:id="16"/>
      <w:r>
        <w:t>Ban Giám hi</w:t>
      </w:r>
      <w:r>
        <w:t>ệ</w:t>
      </w:r>
      <w:r>
        <w:t>u:</w:t>
      </w:r>
    </w:p>
    <w:p w14:paraId="0BD59834" w14:textId="77777777" w:rsidR="008840C8" w:rsidRDefault="00D942D2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1C3CC20F" w14:textId="77777777" w:rsidR="008840C8" w:rsidRDefault="00D942D2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k</w:t>
      </w:r>
      <w:r>
        <w:t>ế</w:t>
      </w:r>
      <w:r>
        <w:t xml:space="preserve"> ho</w:t>
      </w:r>
      <w:r>
        <w:t>ạ</w:t>
      </w:r>
      <w:r>
        <w:t>ch</w:t>
      </w:r>
    </w:p>
    <w:p w14:paraId="61ED71A5" w14:textId="77777777" w:rsidR="008840C8" w:rsidRDefault="00D942D2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6D2DA99F" w14:textId="77777777" w:rsidR="008840C8" w:rsidRDefault="00D942D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BD11B12" w14:textId="77777777" w:rsidR="008840C8" w:rsidRDefault="00D942D2">
      <w:pPr>
        <w:pStyle w:val="Heading2"/>
      </w:pPr>
      <w:bookmarkStart w:id="18" w:name="ghi-chú"/>
      <w:bookmarkEnd w:id="14"/>
      <w:bookmarkEnd w:id="17"/>
      <w:r>
        <w:lastRenderedPageBreak/>
        <w:t>GHI CHÚ</w:t>
      </w:r>
    </w:p>
    <w:p w14:paraId="70084100" w14:textId="77777777" w:rsidR="008840C8" w:rsidRDefault="00D942D2">
      <w:pPr>
        <w:pStyle w:val="Heading2"/>
      </w:pPr>
      <w:bookmarkStart w:id="19" w:name="thông-tin-bổ-sung-1"/>
      <w:bookmarkEnd w:id="18"/>
      <w:r>
        <w:t>### Thông tin b</w:t>
      </w:r>
      <w:r>
        <w:t>ổ</w:t>
      </w:r>
      <w:r>
        <w:t xml:space="preserve"> sung:</w:t>
      </w:r>
    </w:p>
    <w:p w14:paraId="07B29770" w14:textId="77777777" w:rsidR="008840C8" w:rsidRDefault="00D942D2">
      <w:pPr>
        <w:pStyle w:val="Heading2"/>
      </w:pPr>
      <w:bookmarkStart w:id="20" w:name="lưu-ý-quan-trọng"/>
      <w:bookmarkEnd w:id="19"/>
      <w:r>
        <w:t>### Lưu ý quan tr</w:t>
      </w:r>
      <w:r>
        <w:t>ọ</w:t>
      </w:r>
      <w:r>
        <w:t>ng:</w:t>
      </w:r>
    </w:p>
    <w:p w14:paraId="69684FAB" w14:textId="77777777" w:rsidR="008840C8" w:rsidRDefault="00D942D2">
      <w:r>
        <w:pict w14:anchorId="6F1E6B24">
          <v:rect id="_x0000_i1026" style="width:0;height:1.5pt" o:hralign="center" o:hrstd="t" o:hr="t"/>
        </w:pict>
      </w:r>
    </w:p>
    <w:p w14:paraId="61C544DC" w14:textId="77777777" w:rsidR="008840C8" w:rsidRDefault="00D942D2">
      <w:pPr>
        <w:pStyle w:val="FirstParagraph"/>
      </w:pPr>
      <w:r>
        <w:rPr>
          <w:b/>
          <w:bCs/>
        </w:rPr>
        <w:t>Ghi chú: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</w:t>
      </w:r>
      <w:r>
        <w:t>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20"/>
    </w:p>
    <w:sectPr w:rsidR="008840C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DC22D" w14:textId="77777777" w:rsidR="00D942D2" w:rsidRDefault="00D942D2" w:rsidP="005D6B17">
      <w:pPr>
        <w:spacing w:line="240" w:lineRule="auto"/>
      </w:pPr>
      <w:r>
        <w:separator/>
      </w:r>
    </w:p>
  </w:endnote>
  <w:endnote w:type="continuationSeparator" w:id="0">
    <w:p w14:paraId="15DB0426" w14:textId="77777777" w:rsidR="00D942D2" w:rsidRDefault="00D942D2" w:rsidP="005D6B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F8AF7" w14:textId="77777777" w:rsidR="00D942D2" w:rsidRDefault="00D942D2" w:rsidP="005D6B17">
      <w:pPr>
        <w:spacing w:line="240" w:lineRule="auto"/>
      </w:pPr>
      <w:r>
        <w:separator/>
      </w:r>
    </w:p>
  </w:footnote>
  <w:footnote w:type="continuationSeparator" w:id="0">
    <w:p w14:paraId="0E2EF027" w14:textId="77777777" w:rsidR="00D942D2" w:rsidRDefault="00D942D2" w:rsidP="005D6B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1DBD5" w14:textId="77777777" w:rsidR="005D6B17" w:rsidRPr="00A33244" w:rsidRDefault="005D6B1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2EB4E39" wp14:editId="5824C45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B4179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6FC5857" w14:textId="77777777" w:rsidR="005D6B17" w:rsidRDefault="005D6B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A8E51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C6C3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222F88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0C8"/>
    <w:rsid w:val="005D6B17"/>
    <w:rsid w:val="008840C8"/>
    <w:rsid w:val="00D9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915C52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6B1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6B1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6B1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6B1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D6B1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D6B1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D6B1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D6B1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1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1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D6B1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D6B1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6B1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6B1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1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D6B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B1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D6B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B17"/>
    <w:rPr>
      <w:rFonts w:ascii="Times New Roman" w:hAnsi="Times New Roman"/>
      <w:szCs w:val="22"/>
    </w:rPr>
  </w:style>
  <w:style w:type="character" w:styleId="Emphasis">
    <w:name w:val="Emphasis"/>
    <w:rsid w:val="005D6B1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D6B1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D6B1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D6B1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D6B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2026-02-02T03:52:00Z</dcterms:created>
  <dcterms:modified xsi:type="dcterms:W3CDTF">2026-02-02T03:52:00Z</dcterms:modified>
</cp:coreProperties>
</file>