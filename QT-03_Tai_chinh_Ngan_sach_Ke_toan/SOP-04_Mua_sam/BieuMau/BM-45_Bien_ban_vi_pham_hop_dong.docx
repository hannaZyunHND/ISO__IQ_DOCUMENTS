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C9EC96" w14:textId="77777777" w:rsidR="00293D53" w:rsidRDefault="005C1DA5" w:rsidP="00182213">
      <w:pPr>
        <w:pStyle w:val="Title"/>
      </w:pPr>
      <w:bookmarkStart w:id="0" w:name="bm-45-biên-bản-vi-phạm-hợp-đồng"/>
      <w:r>
        <w:t>BM-45: BIÊN B</w:t>
      </w:r>
      <w:r>
        <w:t>Ả</w:t>
      </w:r>
      <w:r>
        <w:t>N VI PH</w:t>
      </w:r>
      <w:r>
        <w:t>Ạ</w:t>
      </w:r>
      <w:r>
        <w:t>M H</w:t>
      </w:r>
      <w:r>
        <w:t>Ợ</w:t>
      </w:r>
      <w:r>
        <w:t>P Đ</w:t>
      </w:r>
      <w:r>
        <w:t>Ồ</w:t>
      </w:r>
      <w:r>
        <w:t>NG</w:t>
      </w:r>
    </w:p>
    <w:p w14:paraId="478636B2" w14:textId="77777777" w:rsidR="00293D53" w:rsidRDefault="005C1DA5">
      <w:pPr>
        <w:pStyle w:val="FirstParagraph"/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u:</w:t>
      </w:r>
      <w:r>
        <w:t xml:space="preserve"> QT-03-SOP-04-BM-45 </w:t>
      </w: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n:</w:t>
      </w:r>
      <w:r>
        <w:t xml:space="preserve"> 1.0 </w:t>
      </w:r>
      <w:r>
        <w:rPr>
          <w:b/>
          <w:bCs/>
        </w:rPr>
        <w:t>Ngày ban hành:</w:t>
      </w:r>
      <w:r>
        <w:t xml:space="preserve"> [Ngày] </w:t>
      </w: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c:</w:t>
      </w:r>
      <w:r>
        <w:t xml:space="preserve"> [Ngày]</w:t>
      </w:r>
    </w:p>
    <w:p w14:paraId="02ED1C6A" w14:textId="77777777" w:rsidR="00293D53" w:rsidRDefault="005C1DA5">
      <w:r>
        <w:pict w14:anchorId="6C4D9F2A">
          <v:rect id="_x0000_i1025" style="width:0;height:1.5pt" o:hralign="center" o:hrstd="t" o:hr="t"/>
        </w:pict>
      </w:r>
    </w:p>
    <w:p w14:paraId="5D67C880" w14:textId="77777777" w:rsidR="00293D53" w:rsidRDefault="005C1DA5">
      <w:pPr>
        <w:pStyle w:val="Heading2"/>
      </w:pPr>
      <w:bookmarkStart w:id="1" w:name="thông-tin-biên-bản"/>
      <w:r>
        <w:t>THÔNG TIN BIÊN B</w:t>
      </w:r>
      <w:r>
        <w:t>Ả</w:t>
      </w:r>
      <w:r>
        <w:t>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7"/>
        <w:gridCol w:w="1157"/>
      </w:tblGrid>
      <w:tr w:rsidR="00293D53" w14:paraId="0DD69F8A" w14:textId="77777777" w:rsidTr="00182213">
        <w:tc>
          <w:tcPr>
            <w:tcW w:w="0" w:type="auto"/>
          </w:tcPr>
          <w:p w14:paraId="7183C6F8" w14:textId="77777777" w:rsidR="00293D53" w:rsidRDefault="005C1DA5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6774FB39" w14:textId="77777777" w:rsidR="00293D53" w:rsidRDefault="005C1DA5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293D53" w14:paraId="7AB99DD9" w14:textId="77777777" w:rsidTr="00182213">
        <w:tc>
          <w:tcPr>
            <w:tcW w:w="0" w:type="auto"/>
          </w:tcPr>
          <w:p w14:paraId="7DB31ED6" w14:textId="77777777" w:rsidR="00293D53" w:rsidRDefault="005C1DA5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biên b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5BB2F04D" w14:textId="77777777" w:rsidR="00293D53" w:rsidRDefault="00293D53">
            <w:pPr>
              <w:pStyle w:val="Compact"/>
            </w:pPr>
          </w:p>
        </w:tc>
      </w:tr>
      <w:tr w:rsidR="00293D53" w14:paraId="05A999D6" w14:textId="77777777" w:rsidTr="00182213">
        <w:tc>
          <w:tcPr>
            <w:tcW w:w="0" w:type="auto"/>
          </w:tcPr>
          <w:p w14:paraId="3DE992E8" w14:textId="77777777" w:rsidR="00293D53" w:rsidRDefault="005C1DA5">
            <w:pPr>
              <w:pStyle w:val="Compact"/>
            </w:pPr>
            <w:r>
              <w:rPr>
                <w:b/>
                <w:bCs/>
              </w:rPr>
              <w:t>Ngày l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</w:tcPr>
          <w:p w14:paraId="44B59889" w14:textId="77777777" w:rsidR="00293D53" w:rsidRDefault="00293D53">
            <w:pPr>
              <w:pStyle w:val="Compact"/>
            </w:pPr>
          </w:p>
        </w:tc>
      </w:tr>
      <w:tr w:rsidR="00293D53" w14:paraId="67F80C41" w14:textId="77777777" w:rsidTr="00182213">
        <w:tc>
          <w:tcPr>
            <w:tcW w:w="0" w:type="auto"/>
          </w:tcPr>
          <w:p w14:paraId="567F66F4" w14:textId="77777777" w:rsidR="00293D53" w:rsidRDefault="005C1DA5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h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p đ</w:t>
            </w:r>
            <w:r>
              <w:rPr>
                <w:b/>
                <w:bCs/>
              </w:rPr>
              <w:t>ồ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709D9207" w14:textId="77777777" w:rsidR="00293D53" w:rsidRDefault="00293D53">
            <w:pPr>
              <w:pStyle w:val="Compact"/>
            </w:pPr>
          </w:p>
        </w:tc>
      </w:tr>
      <w:tr w:rsidR="00293D53" w14:paraId="03C272D7" w14:textId="77777777" w:rsidTr="00182213">
        <w:tc>
          <w:tcPr>
            <w:tcW w:w="0" w:type="auto"/>
          </w:tcPr>
          <w:p w14:paraId="31FB013E" w14:textId="77777777" w:rsidR="00293D53" w:rsidRDefault="005C1DA5">
            <w:pPr>
              <w:pStyle w:val="Compact"/>
            </w:pPr>
            <w:r>
              <w:rPr>
                <w:b/>
                <w:bCs/>
              </w:rPr>
              <w:t>NCC</w:t>
            </w:r>
          </w:p>
        </w:tc>
        <w:tc>
          <w:tcPr>
            <w:tcW w:w="0" w:type="auto"/>
          </w:tcPr>
          <w:p w14:paraId="056B6305" w14:textId="77777777" w:rsidR="00293D53" w:rsidRDefault="00293D53">
            <w:pPr>
              <w:pStyle w:val="Compact"/>
            </w:pPr>
          </w:p>
        </w:tc>
      </w:tr>
    </w:tbl>
    <w:p w14:paraId="55BC422C" w14:textId="77777777" w:rsidR="00293D53" w:rsidRDefault="005C1DA5">
      <w:pPr>
        <w:pStyle w:val="Heading2"/>
      </w:pPr>
      <w:bookmarkStart w:id="2" w:name="nội-dung-vi-phạm"/>
      <w:bookmarkEnd w:id="1"/>
      <w:r>
        <w:t>N</w:t>
      </w:r>
      <w:r>
        <w:t>Ộ</w:t>
      </w:r>
      <w:r>
        <w:t>I DUNG VI PH</w:t>
      </w:r>
      <w:r>
        <w:t>Ạ</w:t>
      </w:r>
      <w:r>
        <w:t>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48"/>
        <w:gridCol w:w="823"/>
        <w:gridCol w:w="1220"/>
        <w:gridCol w:w="1037"/>
      </w:tblGrid>
      <w:tr w:rsidR="00293D53" w14:paraId="4C60EB2D" w14:textId="77777777" w:rsidTr="00182213">
        <w:tc>
          <w:tcPr>
            <w:tcW w:w="0" w:type="auto"/>
          </w:tcPr>
          <w:p w14:paraId="3243884C" w14:textId="77777777" w:rsidR="00293D53" w:rsidRDefault="005C1DA5">
            <w:pPr>
              <w:pStyle w:val="Compact"/>
            </w:pPr>
            <w:r>
              <w:rPr>
                <w:b/>
                <w:bCs/>
              </w:rPr>
              <w:t>Lo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 vi ph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m</w:t>
            </w:r>
          </w:p>
        </w:tc>
        <w:tc>
          <w:tcPr>
            <w:tcW w:w="0" w:type="auto"/>
          </w:tcPr>
          <w:p w14:paraId="63D09E2E" w14:textId="77777777" w:rsidR="00293D53" w:rsidRDefault="005C1DA5">
            <w:pPr>
              <w:pStyle w:val="Compact"/>
            </w:pPr>
            <w:r>
              <w:rPr>
                <w:b/>
                <w:bCs/>
              </w:rPr>
              <w:t>Mô t</w:t>
            </w:r>
            <w:r>
              <w:rPr>
                <w:b/>
                <w:bCs/>
              </w:rPr>
              <w:t>ả</w:t>
            </w:r>
          </w:p>
        </w:tc>
        <w:tc>
          <w:tcPr>
            <w:tcW w:w="0" w:type="auto"/>
          </w:tcPr>
          <w:p w14:paraId="55512AFE" w14:textId="77777777" w:rsidR="00293D53" w:rsidRDefault="005C1DA5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 ph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t</w:t>
            </w:r>
          </w:p>
        </w:tc>
        <w:tc>
          <w:tcPr>
            <w:tcW w:w="0" w:type="auto"/>
          </w:tcPr>
          <w:p w14:paraId="25EB3BC6" w14:textId="77777777" w:rsidR="00293D53" w:rsidRDefault="005C1DA5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293D53" w14:paraId="76A3C75B" w14:textId="77777777" w:rsidTr="00182213">
        <w:tc>
          <w:tcPr>
            <w:tcW w:w="0" w:type="auto"/>
          </w:tcPr>
          <w:p w14:paraId="3D2B0BCB" w14:textId="77777777" w:rsidR="00293D53" w:rsidRDefault="005C1DA5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m giao hàng</w:t>
            </w:r>
          </w:p>
        </w:tc>
        <w:tc>
          <w:tcPr>
            <w:tcW w:w="0" w:type="auto"/>
          </w:tcPr>
          <w:p w14:paraId="37703A8C" w14:textId="77777777" w:rsidR="00293D53" w:rsidRDefault="00293D53">
            <w:pPr>
              <w:pStyle w:val="Compact"/>
            </w:pPr>
          </w:p>
        </w:tc>
        <w:tc>
          <w:tcPr>
            <w:tcW w:w="0" w:type="auto"/>
          </w:tcPr>
          <w:p w14:paraId="6782D17E" w14:textId="77777777" w:rsidR="00293D53" w:rsidRDefault="00293D53">
            <w:pPr>
              <w:pStyle w:val="Compact"/>
            </w:pPr>
          </w:p>
        </w:tc>
        <w:tc>
          <w:tcPr>
            <w:tcW w:w="0" w:type="auto"/>
          </w:tcPr>
          <w:p w14:paraId="20ABB74D" w14:textId="77777777" w:rsidR="00293D53" w:rsidRDefault="00293D53">
            <w:pPr>
              <w:pStyle w:val="Compact"/>
            </w:pPr>
          </w:p>
        </w:tc>
      </w:tr>
      <w:tr w:rsidR="00293D53" w14:paraId="4A567E0E" w14:textId="77777777" w:rsidTr="00182213">
        <w:tc>
          <w:tcPr>
            <w:tcW w:w="0" w:type="auto"/>
          </w:tcPr>
          <w:p w14:paraId="0423EBB8" w14:textId="77777777" w:rsidR="00293D53" w:rsidRDefault="005C1DA5">
            <w:pPr>
              <w:pStyle w:val="Compact"/>
            </w:pPr>
            <w:r>
              <w:rPr>
                <w:b/>
                <w:bCs/>
              </w:rPr>
              <w:t>Không đúng ch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 lư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7116967B" w14:textId="77777777" w:rsidR="00293D53" w:rsidRDefault="00293D53">
            <w:pPr>
              <w:pStyle w:val="Compact"/>
            </w:pPr>
          </w:p>
        </w:tc>
        <w:tc>
          <w:tcPr>
            <w:tcW w:w="0" w:type="auto"/>
          </w:tcPr>
          <w:p w14:paraId="0A97E612" w14:textId="77777777" w:rsidR="00293D53" w:rsidRDefault="00293D53">
            <w:pPr>
              <w:pStyle w:val="Compact"/>
            </w:pPr>
          </w:p>
        </w:tc>
        <w:tc>
          <w:tcPr>
            <w:tcW w:w="0" w:type="auto"/>
          </w:tcPr>
          <w:p w14:paraId="0061FDE9" w14:textId="77777777" w:rsidR="00293D53" w:rsidRDefault="00293D53">
            <w:pPr>
              <w:pStyle w:val="Compact"/>
            </w:pPr>
          </w:p>
        </w:tc>
      </w:tr>
      <w:tr w:rsidR="00293D53" w14:paraId="31AA57F5" w14:textId="77777777" w:rsidTr="00182213">
        <w:tc>
          <w:tcPr>
            <w:tcW w:w="0" w:type="auto"/>
          </w:tcPr>
          <w:p w14:paraId="732EB195" w14:textId="77777777" w:rsidR="00293D53" w:rsidRDefault="005C1DA5">
            <w:pPr>
              <w:pStyle w:val="Compact"/>
            </w:pPr>
            <w:r>
              <w:rPr>
                <w:b/>
                <w:bCs/>
              </w:rPr>
              <w:t>Khác</w:t>
            </w:r>
          </w:p>
        </w:tc>
        <w:tc>
          <w:tcPr>
            <w:tcW w:w="0" w:type="auto"/>
          </w:tcPr>
          <w:p w14:paraId="615F88D4" w14:textId="77777777" w:rsidR="00293D53" w:rsidRDefault="00293D53">
            <w:pPr>
              <w:pStyle w:val="Compact"/>
            </w:pPr>
          </w:p>
        </w:tc>
        <w:tc>
          <w:tcPr>
            <w:tcW w:w="0" w:type="auto"/>
          </w:tcPr>
          <w:p w14:paraId="291115D8" w14:textId="77777777" w:rsidR="00293D53" w:rsidRDefault="00293D53">
            <w:pPr>
              <w:pStyle w:val="Compact"/>
            </w:pPr>
          </w:p>
        </w:tc>
        <w:tc>
          <w:tcPr>
            <w:tcW w:w="0" w:type="auto"/>
          </w:tcPr>
          <w:p w14:paraId="0F7FB75E" w14:textId="77777777" w:rsidR="00293D53" w:rsidRDefault="00293D53">
            <w:pPr>
              <w:pStyle w:val="Compact"/>
            </w:pPr>
          </w:p>
        </w:tc>
      </w:tr>
    </w:tbl>
    <w:p w14:paraId="6EFD1E6E" w14:textId="77777777" w:rsidR="00293D53" w:rsidRDefault="005C1DA5">
      <w:pPr>
        <w:pStyle w:val="Heading2"/>
      </w:pPr>
      <w:bookmarkStart w:id="3" w:name="xác-nhận"/>
      <w:bookmarkEnd w:id="2"/>
      <w:r>
        <w:t>XÁC NH</w:t>
      </w:r>
      <w:r>
        <w:t>Ậ</w:t>
      </w:r>
      <w:r>
        <w:t>N</w:t>
      </w:r>
    </w:p>
    <w:p w14:paraId="7F854649" w14:textId="77777777" w:rsidR="00293D53" w:rsidRDefault="005C1DA5">
      <w:pPr>
        <w:pStyle w:val="Heading3"/>
      </w:pPr>
      <w:bookmarkStart w:id="4" w:name="đại-diện-nhà-trường"/>
      <w:r>
        <w:t>Đ</w:t>
      </w:r>
      <w:r>
        <w:t>ạ</w:t>
      </w:r>
      <w:r>
        <w:t>i di</w:t>
      </w:r>
      <w:r>
        <w:t>ệ</w:t>
      </w:r>
      <w:r>
        <w:t>n Nhà trư</w:t>
      </w:r>
      <w:r>
        <w:t>ờ</w:t>
      </w:r>
      <w:r>
        <w:t>ng:</w:t>
      </w:r>
    </w:p>
    <w:p w14:paraId="36E6671D" w14:textId="77777777" w:rsidR="00293D53" w:rsidRDefault="005C1DA5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400EA278" w14:textId="77777777" w:rsidR="00293D53" w:rsidRDefault="005C1DA5">
      <w:pPr>
        <w:pStyle w:val="Heading3"/>
      </w:pPr>
      <w:bookmarkStart w:id="5" w:name="đại-diện-ncc"/>
      <w:bookmarkEnd w:id="4"/>
      <w:r>
        <w:t>Đ</w:t>
      </w:r>
      <w:r>
        <w:t>ạ</w:t>
      </w:r>
      <w:r>
        <w:t>i di</w:t>
      </w:r>
      <w:r>
        <w:t>ệ</w:t>
      </w:r>
      <w:r>
        <w:t>n NCC:</w:t>
      </w:r>
    </w:p>
    <w:p w14:paraId="0C7BB4C2" w14:textId="77777777" w:rsidR="00293D53" w:rsidRDefault="005C1DA5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00D21DD1" w14:textId="77777777" w:rsidR="00293D53" w:rsidRDefault="005C1DA5">
      <w:r>
        <w:pict w14:anchorId="78DFF804">
          <v:rect id="_x0000_i1026" style="width:0;height:1.5pt" o:hralign="center" o:hrstd="t" o:hr="t"/>
        </w:pict>
      </w:r>
    </w:p>
    <w:p w14:paraId="17CE9C44" w14:textId="77777777" w:rsidR="00293D53" w:rsidRDefault="005C1DA5">
      <w:pPr>
        <w:pStyle w:val="FirstParagraph"/>
      </w:pPr>
      <w:r>
        <w:rPr>
          <w:b/>
          <w:bCs/>
        </w:rPr>
        <w:t>Ghi chú:</w:t>
      </w:r>
      <w:r>
        <w:t xml:space="preserve"> </w:t>
      </w:r>
      <w:r>
        <w:t>Biên b</w:t>
      </w:r>
      <w:r>
        <w:t>ả</w:t>
      </w:r>
      <w:r>
        <w:t>n này đư</w:t>
      </w:r>
      <w:r>
        <w:t>ợ</w:t>
      </w:r>
      <w:r>
        <w:t>c lưu tr</w:t>
      </w:r>
      <w:r>
        <w:t>ữ</w:t>
      </w:r>
      <w:r>
        <w:t xml:space="preserve"> cùng v</w:t>
      </w:r>
      <w:r>
        <w:t>ớ</w:t>
      </w:r>
      <w:r>
        <w:t>i h</w:t>
      </w:r>
      <w:r>
        <w:t>ợ</w:t>
      </w:r>
      <w:r>
        <w:t>p đ</w:t>
      </w:r>
      <w:r>
        <w:t>ồ</w:t>
      </w:r>
      <w:r>
        <w:t>ng.</w:t>
      </w:r>
      <w:bookmarkEnd w:id="0"/>
      <w:bookmarkEnd w:id="3"/>
      <w:bookmarkEnd w:id="5"/>
    </w:p>
    <w:sectPr w:rsidR="00293D53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EBFB28" w14:textId="77777777" w:rsidR="005C1DA5" w:rsidRDefault="005C1DA5" w:rsidP="00182213">
      <w:pPr>
        <w:spacing w:line="240" w:lineRule="auto"/>
      </w:pPr>
      <w:r>
        <w:separator/>
      </w:r>
    </w:p>
  </w:endnote>
  <w:endnote w:type="continuationSeparator" w:id="0">
    <w:p w14:paraId="3268B653" w14:textId="77777777" w:rsidR="005C1DA5" w:rsidRDefault="005C1DA5" w:rsidP="0018221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09E55F" w14:textId="77777777" w:rsidR="005C1DA5" w:rsidRDefault="005C1DA5" w:rsidP="00182213">
      <w:pPr>
        <w:spacing w:line="240" w:lineRule="auto"/>
      </w:pPr>
      <w:r>
        <w:separator/>
      </w:r>
    </w:p>
  </w:footnote>
  <w:footnote w:type="continuationSeparator" w:id="0">
    <w:p w14:paraId="6E36E577" w14:textId="77777777" w:rsidR="005C1DA5" w:rsidRDefault="005C1DA5" w:rsidP="0018221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677FF3" w14:textId="77777777" w:rsidR="00182213" w:rsidRPr="00A33244" w:rsidRDefault="00182213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3EA43FC8" wp14:editId="3E2F9F77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489BA07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42F38791" w14:textId="77777777" w:rsidR="00182213" w:rsidRDefault="0018221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0786E00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3D53"/>
    <w:rsid w:val="00182213"/>
    <w:rsid w:val="00293D53"/>
    <w:rsid w:val="005C1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3D179348"/>
  <w15:docId w15:val="{C0A4B11C-0E4B-4B27-8B6A-9158F7E7D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82213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82213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82213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182213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182213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182213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182213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182213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2213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2213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82213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182213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82213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82213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2213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182213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2213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182213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2213"/>
    <w:rPr>
      <w:rFonts w:ascii="Times New Roman" w:hAnsi="Times New Roman"/>
      <w:szCs w:val="22"/>
    </w:rPr>
  </w:style>
  <w:style w:type="character" w:styleId="Emphasis">
    <w:name w:val="Emphasis"/>
    <w:rsid w:val="00182213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182213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182213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182213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18221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1</Pages>
  <Words>74</Words>
  <Characters>428</Characters>
  <Application>Microsoft Office Word</Application>
  <DocSecurity>0</DocSecurity>
  <Lines>3</Lines>
  <Paragraphs>1</Paragraphs>
  <ScaleCrop>false</ScaleCrop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2026-02-02T03:55:00Z</dcterms:created>
  <dcterms:modified xsi:type="dcterms:W3CDTF">2026-02-02T03:55:00Z</dcterms:modified>
</cp:coreProperties>
</file>