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F361" w14:textId="77777777" w:rsidR="00C81DBA" w:rsidRDefault="00FC27D6" w:rsidP="00BC0D1D">
      <w:pPr>
        <w:pStyle w:val="Title"/>
      </w:pPr>
      <w:bookmarkStart w:id="0" w:name="bm-48-biên-bản-bàn-giao"/>
      <w:r>
        <w:t>BM-48: BIÊN B</w:t>
      </w:r>
      <w:r>
        <w:t>Ả</w:t>
      </w:r>
      <w:r>
        <w:t>N BÀN GIAO</w:t>
      </w:r>
    </w:p>
    <w:p w14:paraId="2CF1D157" w14:textId="77777777" w:rsidR="00C81DBA" w:rsidRDefault="00FC27D6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QT-03-SOP-04-BM-48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3F8CF3F" w14:textId="77777777" w:rsidR="00C81DBA" w:rsidRDefault="00FC27D6">
      <w:r>
        <w:pict w14:anchorId="061520FE">
          <v:rect id="_x0000_i1025" style="width:0;height:1.5pt" o:hralign="center" o:hrstd="t" o:hr="t"/>
        </w:pict>
      </w:r>
    </w:p>
    <w:p w14:paraId="0B337929" w14:textId="77777777" w:rsidR="00C81DBA" w:rsidRDefault="00FC27D6">
      <w:pPr>
        <w:pStyle w:val="Heading2"/>
      </w:pPr>
      <w:bookmarkStart w:id="1" w:name="thông-tin-biên-bản"/>
      <w:r>
        <w:t>THÔNG TIN BIÊN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1157"/>
      </w:tblGrid>
      <w:tr w:rsidR="00C81DBA" w14:paraId="5786E3DD" w14:textId="77777777" w:rsidTr="00BC0D1D">
        <w:tc>
          <w:tcPr>
            <w:tcW w:w="0" w:type="auto"/>
          </w:tcPr>
          <w:p w14:paraId="50BBC221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E135A95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C81DBA" w14:paraId="4FB1A610" w14:textId="77777777" w:rsidTr="00BC0D1D">
        <w:tc>
          <w:tcPr>
            <w:tcW w:w="0" w:type="auto"/>
          </w:tcPr>
          <w:p w14:paraId="6CE0780A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A6A00E7" w14:textId="77777777" w:rsidR="00C81DBA" w:rsidRDefault="00C81DBA">
            <w:pPr>
              <w:pStyle w:val="Compact"/>
            </w:pPr>
          </w:p>
        </w:tc>
      </w:tr>
      <w:tr w:rsidR="00C81DBA" w14:paraId="3B9A2997" w14:textId="77777777" w:rsidTr="00BC0D1D">
        <w:tc>
          <w:tcPr>
            <w:tcW w:w="0" w:type="auto"/>
          </w:tcPr>
          <w:p w14:paraId="6D3C8F4C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Ngày bàn giao</w:t>
            </w:r>
          </w:p>
        </w:tc>
        <w:tc>
          <w:tcPr>
            <w:tcW w:w="0" w:type="auto"/>
          </w:tcPr>
          <w:p w14:paraId="47524E7F" w14:textId="77777777" w:rsidR="00C81DBA" w:rsidRDefault="00C81DBA">
            <w:pPr>
              <w:pStyle w:val="Compact"/>
            </w:pPr>
          </w:p>
        </w:tc>
      </w:tr>
      <w:tr w:rsidR="00C81DBA" w14:paraId="5DBD7C8D" w14:textId="77777777" w:rsidTr="00BC0D1D">
        <w:tc>
          <w:tcPr>
            <w:tcW w:w="0" w:type="auto"/>
          </w:tcPr>
          <w:p w14:paraId="243A5C53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bàn giao</w:t>
            </w:r>
          </w:p>
        </w:tc>
        <w:tc>
          <w:tcPr>
            <w:tcW w:w="0" w:type="auto"/>
          </w:tcPr>
          <w:p w14:paraId="6DF4A727" w14:textId="77777777" w:rsidR="00C81DBA" w:rsidRDefault="00C81DBA">
            <w:pPr>
              <w:pStyle w:val="Compact"/>
            </w:pPr>
          </w:p>
        </w:tc>
      </w:tr>
      <w:tr w:rsidR="00C81DBA" w14:paraId="48AF8201" w14:textId="77777777" w:rsidTr="00BC0D1D">
        <w:tc>
          <w:tcPr>
            <w:tcW w:w="0" w:type="auto"/>
          </w:tcPr>
          <w:p w14:paraId="496010F4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577316B" w14:textId="77777777" w:rsidR="00C81DBA" w:rsidRDefault="00C81DBA">
            <w:pPr>
              <w:pStyle w:val="Compact"/>
            </w:pPr>
          </w:p>
        </w:tc>
      </w:tr>
      <w:tr w:rsidR="00C81DBA" w14:paraId="020CBE79" w14:textId="77777777" w:rsidTr="00BC0D1D">
        <w:tc>
          <w:tcPr>
            <w:tcW w:w="0" w:type="auto"/>
          </w:tcPr>
          <w:p w14:paraId="101B39AE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F808F77" w14:textId="77777777" w:rsidR="00C81DBA" w:rsidRDefault="00C81DBA">
            <w:pPr>
              <w:pStyle w:val="Compact"/>
            </w:pPr>
          </w:p>
        </w:tc>
      </w:tr>
    </w:tbl>
    <w:p w14:paraId="3DF3CD59" w14:textId="77777777" w:rsidR="00C81DBA" w:rsidRDefault="00FC27D6">
      <w:pPr>
        <w:pStyle w:val="Heading2"/>
      </w:pPr>
      <w:bookmarkStart w:id="2" w:name="nội-dung-bàn-giao"/>
      <w:bookmarkEnd w:id="1"/>
      <w:r>
        <w:t>N</w:t>
      </w:r>
      <w:r>
        <w:t>Ộ</w:t>
      </w:r>
      <w:r>
        <w:t>I DUNG BÀN GIAO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C81DBA" w14:paraId="5F3DCF54" w14:textId="77777777" w:rsidTr="00BC0D1D">
        <w:tc>
          <w:tcPr>
            <w:tcW w:w="1584" w:type="dxa"/>
          </w:tcPr>
          <w:p w14:paraId="4D199B50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584" w:type="dxa"/>
          </w:tcPr>
          <w:p w14:paraId="6A681D95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Tên tài 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3743CEF2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3F66F062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6B20AA9A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C81DBA" w14:paraId="003983E8" w14:textId="77777777" w:rsidTr="00BC0D1D">
        <w:tc>
          <w:tcPr>
            <w:tcW w:w="1584" w:type="dxa"/>
          </w:tcPr>
          <w:p w14:paraId="6147AD3E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584" w:type="dxa"/>
          </w:tcPr>
          <w:p w14:paraId="15CE1AAA" w14:textId="77777777" w:rsidR="00C81DBA" w:rsidRDefault="00C81DBA">
            <w:pPr>
              <w:pStyle w:val="Compact"/>
            </w:pPr>
          </w:p>
        </w:tc>
        <w:tc>
          <w:tcPr>
            <w:tcW w:w="1584" w:type="dxa"/>
          </w:tcPr>
          <w:p w14:paraId="1EE197E5" w14:textId="77777777" w:rsidR="00C81DBA" w:rsidRDefault="00C81DBA">
            <w:pPr>
              <w:pStyle w:val="Compact"/>
            </w:pPr>
          </w:p>
        </w:tc>
        <w:tc>
          <w:tcPr>
            <w:tcW w:w="1584" w:type="dxa"/>
          </w:tcPr>
          <w:p w14:paraId="4F8CDF24" w14:textId="77777777" w:rsidR="00C81DBA" w:rsidRDefault="00C81DBA">
            <w:pPr>
              <w:pStyle w:val="Compact"/>
            </w:pPr>
          </w:p>
        </w:tc>
        <w:tc>
          <w:tcPr>
            <w:tcW w:w="1584" w:type="dxa"/>
          </w:tcPr>
          <w:p w14:paraId="6A5955B2" w14:textId="77777777" w:rsidR="00C81DBA" w:rsidRDefault="00C81DBA">
            <w:pPr>
              <w:pStyle w:val="Compact"/>
            </w:pPr>
          </w:p>
        </w:tc>
      </w:tr>
      <w:tr w:rsidR="00C81DBA" w14:paraId="1886550F" w14:textId="77777777" w:rsidTr="00BC0D1D">
        <w:tc>
          <w:tcPr>
            <w:tcW w:w="1584" w:type="dxa"/>
          </w:tcPr>
          <w:p w14:paraId="39860085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584" w:type="dxa"/>
          </w:tcPr>
          <w:p w14:paraId="64CED2B8" w14:textId="77777777" w:rsidR="00C81DBA" w:rsidRDefault="00C81DBA">
            <w:pPr>
              <w:pStyle w:val="Compact"/>
            </w:pPr>
          </w:p>
        </w:tc>
        <w:tc>
          <w:tcPr>
            <w:tcW w:w="1584" w:type="dxa"/>
          </w:tcPr>
          <w:p w14:paraId="6D76D45A" w14:textId="77777777" w:rsidR="00C81DBA" w:rsidRDefault="00C81DBA">
            <w:pPr>
              <w:pStyle w:val="Compact"/>
            </w:pPr>
          </w:p>
        </w:tc>
        <w:tc>
          <w:tcPr>
            <w:tcW w:w="1584" w:type="dxa"/>
          </w:tcPr>
          <w:p w14:paraId="02BD7609" w14:textId="77777777" w:rsidR="00C81DBA" w:rsidRDefault="00C81DBA">
            <w:pPr>
              <w:pStyle w:val="Compact"/>
            </w:pPr>
          </w:p>
        </w:tc>
        <w:tc>
          <w:tcPr>
            <w:tcW w:w="1584" w:type="dxa"/>
          </w:tcPr>
          <w:p w14:paraId="3965FC21" w14:textId="77777777" w:rsidR="00C81DBA" w:rsidRDefault="00C81DBA">
            <w:pPr>
              <w:pStyle w:val="Compact"/>
            </w:pPr>
          </w:p>
        </w:tc>
      </w:tr>
      <w:tr w:rsidR="00C81DBA" w14:paraId="5560A2CA" w14:textId="77777777" w:rsidTr="00BC0D1D">
        <w:tc>
          <w:tcPr>
            <w:tcW w:w="1584" w:type="dxa"/>
          </w:tcPr>
          <w:p w14:paraId="7479ED79" w14:textId="77777777" w:rsidR="00C81DBA" w:rsidRDefault="00FC27D6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584" w:type="dxa"/>
          </w:tcPr>
          <w:p w14:paraId="049830AC" w14:textId="77777777" w:rsidR="00C81DBA" w:rsidRDefault="00C81DBA">
            <w:pPr>
              <w:pStyle w:val="Compact"/>
            </w:pPr>
          </w:p>
        </w:tc>
        <w:tc>
          <w:tcPr>
            <w:tcW w:w="1584" w:type="dxa"/>
          </w:tcPr>
          <w:p w14:paraId="5D8FF7BF" w14:textId="77777777" w:rsidR="00C81DBA" w:rsidRDefault="00C81DBA">
            <w:pPr>
              <w:pStyle w:val="Compact"/>
            </w:pPr>
          </w:p>
        </w:tc>
        <w:tc>
          <w:tcPr>
            <w:tcW w:w="1584" w:type="dxa"/>
          </w:tcPr>
          <w:p w14:paraId="77203C3D" w14:textId="77777777" w:rsidR="00C81DBA" w:rsidRDefault="00C81DBA">
            <w:pPr>
              <w:pStyle w:val="Compact"/>
            </w:pPr>
          </w:p>
        </w:tc>
        <w:tc>
          <w:tcPr>
            <w:tcW w:w="1584" w:type="dxa"/>
          </w:tcPr>
          <w:p w14:paraId="2AB3F8E8" w14:textId="77777777" w:rsidR="00C81DBA" w:rsidRDefault="00C81DBA">
            <w:pPr>
              <w:pStyle w:val="Compact"/>
            </w:pPr>
          </w:p>
        </w:tc>
      </w:tr>
    </w:tbl>
    <w:p w14:paraId="7751F64C" w14:textId="77777777" w:rsidR="00C81DBA" w:rsidRDefault="00FC27D6">
      <w:pPr>
        <w:pStyle w:val="Heading2"/>
      </w:pPr>
      <w:bookmarkStart w:id="3" w:name="xác-nhận"/>
      <w:bookmarkEnd w:id="2"/>
      <w:r>
        <w:t>XÁC NH</w:t>
      </w:r>
      <w:r>
        <w:t>Ậ</w:t>
      </w:r>
      <w:r>
        <w:t>N</w:t>
      </w:r>
    </w:p>
    <w:p w14:paraId="1E62B66D" w14:textId="77777777" w:rsidR="00C81DBA" w:rsidRDefault="00FC27D6">
      <w:pPr>
        <w:pStyle w:val="Heading3"/>
      </w:pPr>
      <w:bookmarkStart w:id="4" w:name="người-bàn-giao"/>
      <w:r>
        <w:t>Ngư</w:t>
      </w:r>
      <w:r>
        <w:t>ờ</w:t>
      </w:r>
      <w:r>
        <w:t>i bàn giao:</w:t>
      </w:r>
    </w:p>
    <w:p w14:paraId="4BFD2DF7" w14:textId="77777777" w:rsidR="00C81DBA" w:rsidRDefault="00FC27D6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AD949AD" w14:textId="77777777" w:rsidR="00C81DBA" w:rsidRDefault="00FC27D6">
      <w:pPr>
        <w:pStyle w:val="Heading3"/>
      </w:pPr>
      <w:bookmarkStart w:id="5" w:name="người-nhận"/>
      <w:bookmarkEnd w:id="4"/>
      <w:r>
        <w:t>Ngư</w:t>
      </w:r>
      <w:r>
        <w:t>ờ</w:t>
      </w:r>
      <w:r>
        <w:t>i nh</w:t>
      </w:r>
      <w:r>
        <w:t>ậ</w:t>
      </w:r>
      <w:r>
        <w:t>n:</w:t>
      </w:r>
    </w:p>
    <w:p w14:paraId="0CEC4FBC" w14:textId="77777777" w:rsidR="00C81DBA" w:rsidRDefault="00FC27D6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0BBA9A0" w14:textId="77777777" w:rsidR="00C81DBA" w:rsidRDefault="00FC27D6">
      <w:r>
        <w:pict w14:anchorId="739F574F">
          <v:rect id="_x0000_i1026" style="width:0;height:1.5pt" o:hralign="center" o:hrstd="t" o:hr="t"/>
        </w:pict>
      </w:r>
    </w:p>
    <w:p w14:paraId="1A674029" w14:textId="77777777" w:rsidR="00C81DBA" w:rsidRDefault="00FC27D6">
      <w:pPr>
        <w:pStyle w:val="FirstParagraph"/>
      </w:pPr>
      <w:r>
        <w:rPr>
          <w:b/>
          <w:bCs/>
        </w:rPr>
        <w:lastRenderedPageBreak/>
        <w:t>Ghi chú:</w:t>
      </w:r>
      <w:r>
        <w:t xml:space="preserve"> </w:t>
      </w:r>
      <w:r>
        <w:t>Biên b</w:t>
      </w:r>
      <w:r>
        <w:t>ả</w:t>
      </w:r>
      <w:r>
        <w:t>n này xác nh</w:t>
      </w:r>
      <w:r>
        <w:t>ậ</w:t>
      </w:r>
      <w:r>
        <w:t>n vi</w:t>
      </w:r>
      <w:r>
        <w:t>ệ</w:t>
      </w:r>
      <w:r>
        <w:t>c bàn giao tài s</w:t>
      </w:r>
      <w:r>
        <w:t>ả</w:t>
      </w:r>
      <w:r>
        <w:t>n đã nghi</w:t>
      </w:r>
      <w:r>
        <w:t>ệ</w:t>
      </w:r>
      <w:r>
        <w:t>m thu.</w:t>
      </w:r>
      <w:bookmarkEnd w:id="0"/>
      <w:bookmarkEnd w:id="3"/>
      <w:bookmarkEnd w:id="5"/>
    </w:p>
    <w:sectPr w:rsidR="00C81DB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836F2" w14:textId="77777777" w:rsidR="00FC27D6" w:rsidRDefault="00FC27D6" w:rsidP="00BC0D1D">
      <w:pPr>
        <w:spacing w:line="240" w:lineRule="auto"/>
      </w:pPr>
      <w:r>
        <w:separator/>
      </w:r>
    </w:p>
  </w:endnote>
  <w:endnote w:type="continuationSeparator" w:id="0">
    <w:p w14:paraId="56726B8C" w14:textId="77777777" w:rsidR="00FC27D6" w:rsidRDefault="00FC27D6" w:rsidP="00BC0D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691CD" w14:textId="77777777" w:rsidR="00FC27D6" w:rsidRDefault="00FC27D6" w:rsidP="00BC0D1D">
      <w:pPr>
        <w:spacing w:line="240" w:lineRule="auto"/>
      </w:pPr>
      <w:r>
        <w:separator/>
      </w:r>
    </w:p>
  </w:footnote>
  <w:footnote w:type="continuationSeparator" w:id="0">
    <w:p w14:paraId="7E05B3DB" w14:textId="77777777" w:rsidR="00FC27D6" w:rsidRDefault="00FC27D6" w:rsidP="00BC0D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C6740" w14:textId="77777777" w:rsidR="00BC0D1D" w:rsidRPr="00A33244" w:rsidRDefault="00BC0D1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C81C2D6" wp14:editId="291C7B9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13465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218B8F2" w14:textId="77777777" w:rsidR="00BC0D1D" w:rsidRDefault="00BC0D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02680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DBA"/>
    <w:rsid w:val="00BC0D1D"/>
    <w:rsid w:val="00C81DBA"/>
    <w:rsid w:val="00FC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535F4C5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0D1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0D1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C0D1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0D1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C0D1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C0D1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C0D1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C0D1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D1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D1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0D1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C0D1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0D1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0D1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D1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C0D1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D1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C0D1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D1D"/>
    <w:rPr>
      <w:rFonts w:ascii="Times New Roman" w:hAnsi="Times New Roman"/>
      <w:szCs w:val="22"/>
    </w:rPr>
  </w:style>
  <w:style w:type="character" w:styleId="Emphasis">
    <w:name w:val="Emphasis"/>
    <w:rsid w:val="00BC0D1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C0D1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C0D1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C0D1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C0D1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2026-02-02T03:55:00Z</dcterms:created>
  <dcterms:modified xsi:type="dcterms:W3CDTF">2026-02-02T03:55:00Z</dcterms:modified>
</cp:coreProperties>
</file>