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5122F" w14:textId="77777777" w:rsidR="00545B7D" w:rsidRDefault="00944EF9" w:rsidP="00860701">
      <w:pPr>
        <w:pStyle w:val="Title"/>
      </w:pPr>
      <w:bookmarkStart w:id="0" w:name="X0d1a389faf87091c0e83d856b701e43c0329f55"/>
      <w:r>
        <w:t>BM-46: QUY</w:t>
      </w:r>
      <w:r>
        <w:t>Ế</w:t>
      </w:r>
      <w:r>
        <w:t>T Đ</w:t>
      </w:r>
      <w:r>
        <w:t>Ị</w:t>
      </w:r>
      <w:r>
        <w:t>NH THÀNH L</w:t>
      </w:r>
      <w:r>
        <w:t>Ậ</w:t>
      </w:r>
      <w:r>
        <w:t>P H</w:t>
      </w:r>
      <w:r>
        <w:t>Ộ</w:t>
      </w:r>
      <w:r>
        <w:t>I Đ</w:t>
      </w:r>
      <w:r>
        <w:t>Ồ</w:t>
      </w:r>
      <w:r>
        <w:t>NG NGHI</w:t>
      </w:r>
      <w:r>
        <w:t>Ệ</w:t>
      </w:r>
      <w:r>
        <w:t>M THU</w:t>
      </w:r>
    </w:p>
    <w:p w14:paraId="6E77488C" w14:textId="77777777" w:rsidR="00545B7D" w:rsidRDefault="00944EF9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QT-03-SOP-04-BM-46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71271AE4" w14:textId="77777777" w:rsidR="00545B7D" w:rsidRDefault="00944EF9">
      <w:r>
        <w:pict w14:anchorId="0F639971">
          <v:rect id="_x0000_i1025" style="width:0;height:1.5pt" o:hralign="center" o:hrstd="t" o:hr="t"/>
        </w:pict>
      </w:r>
    </w:p>
    <w:p w14:paraId="043F9CBC" w14:textId="77777777" w:rsidR="00545B7D" w:rsidRDefault="00944EF9">
      <w:pPr>
        <w:pStyle w:val="Heading2"/>
      </w:pPr>
      <w:bookmarkStart w:id="1" w:name="thông-tin-quyết-định"/>
      <w:r>
        <w:t>THÔNG TIN QUY</w:t>
      </w:r>
      <w:r>
        <w:t>Ế</w:t>
      </w:r>
      <w:r>
        <w:t>T Đ</w:t>
      </w:r>
      <w:r>
        <w:t>Ị</w:t>
      </w:r>
      <w:r>
        <w:t>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1157"/>
      </w:tblGrid>
      <w:tr w:rsidR="00545B7D" w14:paraId="4CC6B5D6" w14:textId="77777777" w:rsidTr="00860701">
        <w:tc>
          <w:tcPr>
            <w:tcW w:w="0" w:type="auto"/>
          </w:tcPr>
          <w:p w14:paraId="176C8E2C" w14:textId="77777777" w:rsidR="00545B7D" w:rsidRDefault="00944EF9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A96F877" w14:textId="77777777" w:rsidR="00545B7D" w:rsidRDefault="00944EF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545B7D" w14:paraId="16DB2065" w14:textId="77777777" w:rsidTr="00860701">
        <w:tc>
          <w:tcPr>
            <w:tcW w:w="0" w:type="auto"/>
          </w:tcPr>
          <w:p w14:paraId="7E3AACF4" w14:textId="77777777" w:rsidR="00545B7D" w:rsidRDefault="00944EF9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quy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2C0A0128" w14:textId="77777777" w:rsidR="00545B7D" w:rsidRDefault="00545B7D">
            <w:pPr>
              <w:pStyle w:val="Compact"/>
            </w:pPr>
          </w:p>
        </w:tc>
      </w:tr>
      <w:tr w:rsidR="00545B7D" w14:paraId="5FFCC5C1" w14:textId="77777777" w:rsidTr="00860701">
        <w:tc>
          <w:tcPr>
            <w:tcW w:w="0" w:type="auto"/>
          </w:tcPr>
          <w:p w14:paraId="6F767364" w14:textId="77777777" w:rsidR="00545B7D" w:rsidRDefault="00944EF9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E35C614" w14:textId="77777777" w:rsidR="00545B7D" w:rsidRDefault="00545B7D">
            <w:pPr>
              <w:pStyle w:val="Compact"/>
            </w:pPr>
          </w:p>
        </w:tc>
      </w:tr>
      <w:tr w:rsidR="00545B7D" w14:paraId="558D938D" w14:textId="77777777" w:rsidTr="00860701">
        <w:tc>
          <w:tcPr>
            <w:tcW w:w="0" w:type="auto"/>
          </w:tcPr>
          <w:p w14:paraId="7F3B6ACE" w14:textId="77777777" w:rsidR="00545B7D" w:rsidRDefault="00944EF9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ký</w:t>
            </w:r>
          </w:p>
        </w:tc>
        <w:tc>
          <w:tcPr>
            <w:tcW w:w="0" w:type="auto"/>
          </w:tcPr>
          <w:p w14:paraId="257D5E0B" w14:textId="77777777" w:rsidR="00545B7D" w:rsidRDefault="00545B7D">
            <w:pPr>
              <w:pStyle w:val="Compact"/>
            </w:pPr>
          </w:p>
        </w:tc>
      </w:tr>
      <w:tr w:rsidR="00545B7D" w14:paraId="3E26374E" w14:textId="77777777" w:rsidTr="00860701">
        <w:tc>
          <w:tcPr>
            <w:tcW w:w="0" w:type="auto"/>
          </w:tcPr>
          <w:p w14:paraId="336273F8" w14:textId="77777777" w:rsidR="00545B7D" w:rsidRDefault="00944EF9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6307D293" w14:textId="77777777" w:rsidR="00545B7D" w:rsidRDefault="00545B7D">
            <w:pPr>
              <w:pStyle w:val="Compact"/>
            </w:pPr>
          </w:p>
        </w:tc>
      </w:tr>
    </w:tbl>
    <w:p w14:paraId="5B24865F" w14:textId="77777777" w:rsidR="00545B7D" w:rsidRDefault="00944EF9">
      <w:pPr>
        <w:pStyle w:val="Heading2"/>
      </w:pPr>
      <w:bookmarkStart w:id="2" w:name="thành-phần-hội-đồng"/>
      <w:bookmarkEnd w:id="1"/>
      <w:r>
        <w:t>THÀNH PH</w:t>
      </w:r>
      <w:r>
        <w:t>Ầ</w:t>
      </w:r>
      <w:r>
        <w:t>N H</w:t>
      </w:r>
      <w:r>
        <w:t>Ộ</w:t>
      </w:r>
      <w:r>
        <w:t>I Đ</w:t>
      </w:r>
      <w:r>
        <w:t>Ồ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903"/>
        <w:gridCol w:w="1087"/>
        <w:gridCol w:w="1036"/>
        <w:gridCol w:w="981"/>
      </w:tblGrid>
      <w:tr w:rsidR="00545B7D" w14:paraId="7C459C1C" w14:textId="77777777" w:rsidTr="00860701">
        <w:tc>
          <w:tcPr>
            <w:tcW w:w="0" w:type="auto"/>
          </w:tcPr>
          <w:p w14:paraId="2343DEF4" w14:textId="77777777" w:rsidR="00545B7D" w:rsidRDefault="00944EF9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7DCCF474" w14:textId="77777777" w:rsidR="00545B7D" w:rsidRDefault="00944EF9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3ACB00B9" w14:textId="77777777" w:rsidR="00545B7D" w:rsidRDefault="00944EF9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18E79958" w14:textId="77777777" w:rsidR="00545B7D" w:rsidRDefault="00944EF9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07F27A2C" w14:textId="77777777" w:rsidR="00545B7D" w:rsidRDefault="00944EF9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ký</w:t>
            </w:r>
          </w:p>
        </w:tc>
      </w:tr>
      <w:tr w:rsidR="00545B7D" w14:paraId="0D67C5FE" w14:textId="77777777" w:rsidTr="00860701">
        <w:tc>
          <w:tcPr>
            <w:tcW w:w="0" w:type="auto"/>
          </w:tcPr>
          <w:p w14:paraId="1582CBDF" w14:textId="77777777" w:rsidR="00545B7D" w:rsidRDefault="00944EF9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55D3DA7D" w14:textId="77777777" w:rsidR="00545B7D" w:rsidRDefault="00545B7D">
            <w:pPr>
              <w:pStyle w:val="Compact"/>
            </w:pPr>
          </w:p>
        </w:tc>
        <w:tc>
          <w:tcPr>
            <w:tcW w:w="0" w:type="auto"/>
          </w:tcPr>
          <w:p w14:paraId="3B71DB41" w14:textId="77777777" w:rsidR="00545B7D" w:rsidRDefault="00545B7D">
            <w:pPr>
              <w:pStyle w:val="Compact"/>
            </w:pPr>
          </w:p>
        </w:tc>
        <w:tc>
          <w:tcPr>
            <w:tcW w:w="0" w:type="auto"/>
          </w:tcPr>
          <w:p w14:paraId="19F53165" w14:textId="77777777" w:rsidR="00545B7D" w:rsidRDefault="00944EF9">
            <w:pPr>
              <w:pStyle w:val="Compact"/>
            </w:pPr>
            <w:r>
              <w:t>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</w:t>
            </w:r>
          </w:p>
        </w:tc>
        <w:tc>
          <w:tcPr>
            <w:tcW w:w="0" w:type="auto"/>
          </w:tcPr>
          <w:p w14:paraId="6E74AEEE" w14:textId="77777777" w:rsidR="00545B7D" w:rsidRDefault="00545B7D">
            <w:pPr>
              <w:pStyle w:val="Compact"/>
            </w:pPr>
          </w:p>
        </w:tc>
      </w:tr>
      <w:tr w:rsidR="00545B7D" w14:paraId="315F24C5" w14:textId="77777777" w:rsidTr="00860701">
        <w:tc>
          <w:tcPr>
            <w:tcW w:w="0" w:type="auto"/>
          </w:tcPr>
          <w:p w14:paraId="6123598B" w14:textId="77777777" w:rsidR="00545B7D" w:rsidRDefault="00944EF9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242F1326" w14:textId="77777777" w:rsidR="00545B7D" w:rsidRDefault="00545B7D">
            <w:pPr>
              <w:pStyle w:val="Compact"/>
            </w:pPr>
          </w:p>
        </w:tc>
        <w:tc>
          <w:tcPr>
            <w:tcW w:w="0" w:type="auto"/>
          </w:tcPr>
          <w:p w14:paraId="3CFE50A0" w14:textId="77777777" w:rsidR="00545B7D" w:rsidRDefault="00545B7D">
            <w:pPr>
              <w:pStyle w:val="Compact"/>
            </w:pPr>
          </w:p>
        </w:tc>
        <w:tc>
          <w:tcPr>
            <w:tcW w:w="0" w:type="auto"/>
          </w:tcPr>
          <w:p w14:paraId="0367F055" w14:textId="77777777" w:rsidR="00545B7D" w:rsidRDefault="00944EF9">
            <w:pPr>
              <w:pStyle w:val="Compact"/>
            </w:pPr>
            <w:r>
              <w:t>Ủ</w:t>
            </w:r>
            <w:r>
              <w:t>y viên</w:t>
            </w:r>
          </w:p>
        </w:tc>
        <w:tc>
          <w:tcPr>
            <w:tcW w:w="0" w:type="auto"/>
          </w:tcPr>
          <w:p w14:paraId="457B9710" w14:textId="77777777" w:rsidR="00545B7D" w:rsidRDefault="00545B7D">
            <w:pPr>
              <w:pStyle w:val="Compact"/>
            </w:pPr>
          </w:p>
        </w:tc>
      </w:tr>
      <w:tr w:rsidR="00545B7D" w14:paraId="1878A769" w14:textId="77777777" w:rsidTr="00860701">
        <w:tc>
          <w:tcPr>
            <w:tcW w:w="0" w:type="auto"/>
          </w:tcPr>
          <w:p w14:paraId="2A1258E2" w14:textId="77777777" w:rsidR="00545B7D" w:rsidRDefault="00944EF9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1CE89C3D" w14:textId="77777777" w:rsidR="00545B7D" w:rsidRDefault="00545B7D">
            <w:pPr>
              <w:pStyle w:val="Compact"/>
            </w:pPr>
          </w:p>
        </w:tc>
        <w:tc>
          <w:tcPr>
            <w:tcW w:w="0" w:type="auto"/>
          </w:tcPr>
          <w:p w14:paraId="22BE843D" w14:textId="77777777" w:rsidR="00545B7D" w:rsidRDefault="00545B7D">
            <w:pPr>
              <w:pStyle w:val="Compact"/>
            </w:pPr>
          </w:p>
        </w:tc>
        <w:tc>
          <w:tcPr>
            <w:tcW w:w="0" w:type="auto"/>
          </w:tcPr>
          <w:p w14:paraId="01E3D4DB" w14:textId="77777777" w:rsidR="00545B7D" w:rsidRDefault="00944EF9">
            <w:pPr>
              <w:pStyle w:val="Compact"/>
            </w:pPr>
            <w:r>
              <w:t>Ủ</w:t>
            </w:r>
            <w:r>
              <w:t>y viên</w:t>
            </w:r>
          </w:p>
        </w:tc>
        <w:tc>
          <w:tcPr>
            <w:tcW w:w="0" w:type="auto"/>
          </w:tcPr>
          <w:p w14:paraId="1C698DFB" w14:textId="77777777" w:rsidR="00545B7D" w:rsidRDefault="00545B7D">
            <w:pPr>
              <w:pStyle w:val="Compact"/>
            </w:pPr>
          </w:p>
        </w:tc>
      </w:tr>
      <w:tr w:rsidR="00545B7D" w14:paraId="620F0358" w14:textId="77777777" w:rsidTr="00860701">
        <w:tc>
          <w:tcPr>
            <w:tcW w:w="0" w:type="auto"/>
          </w:tcPr>
          <w:p w14:paraId="67BB2DBA" w14:textId="77777777" w:rsidR="00545B7D" w:rsidRDefault="00944EF9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12D61675" w14:textId="77777777" w:rsidR="00545B7D" w:rsidRDefault="00545B7D">
            <w:pPr>
              <w:pStyle w:val="Compact"/>
            </w:pPr>
          </w:p>
        </w:tc>
        <w:tc>
          <w:tcPr>
            <w:tcW w:w="0" w:type="auto"/>
          </w:tcPr>
          <w:p w14:paraId="3A2850D5" w14:textId="77777777" w:rsidR="00545B7D" w:rsidRDefault="00545B7D">
            <w:pPr>
              <w:pStyle w:val="Compact"/>
            </w:pPr>
          </w:p>
        </w:tc>
        <w:tc>
          <w:tcPr>
            <w:tcW w:w="0" w:type="auto"/>
          </w:tcPr>
          <w:p w14:paraId="37B1DC69" w14:textId="77777777" w:rsidR="00545B7D" w:rsidRDefault="00944EF9">
            <w:pPr>
              <w:pStyle w:val="Compact"/>
            </w:pPr>
            <w:r>
              <w:t>Tư v</w:t>
            </w:r>
            <w:r>
              <w:t>ấ</w:t>
            </w:r>
            <w:r>
              <w:t>n</w:t>
            </w:r>
          </w:p>
        </w:tc>
        <w:tc>
          <w:tcPr>
            <w:tcW w:w="0" w:type="auto"/>
          </w:tcPr>
          <w:p w14:paraId="3D618A9A" w14:textId="77777777" w:rsidR="00545B7D" w:rsidRDefault="00545B7D">
            <w:pPr>
              <w:pStyle w:val="Compact"/>
            </w:pPr>
          </w:p>
        </w:tc>
      </w:tr>
    </w:tbl>
    <w:p w14:paraId="75003928" w14:textId="77777777" w:rsidR="00545B7D" w:rsidRDefault="00944EF9">
      <w:pPr>
        <w:pStyle w:val="Heading2"/>
      </w:pPr>
      <w:bookmarkStart w:id="3" w:name="xác-nhận"/>
      <w:bookmarkEnd w:id="2"/>
      <w:r>
        <w:t>XÁC NH</w:t>
      </w:r>
      <w:r>
        <w:t>Ậ</w:t>
      </w:r>
      <w:r>
        <w:t>N</w:t>
      </w:r>
    </w:p>
    <w:p w14:paraId="249DACD8" w14:textId="77777777" w:rsidR="00545B7D" w:rsidRDefault="00944EF9">
      <w:pPr>
        <w:pStyle w:val="Heading3"/>
      </w:pPr>
      <w:bookmarkStart w:id="4" w:name="người-ký-quyết-định"/>
      <w:r>
        <w:t>Ngư</w:t>
      </w:r>
      <w:r>
        <w:t>ờ</w:t>
      </w:r>
      <w:r>
        <w:t>i ký quy</w:t>
      </w:r>
      <w:r>
        <w:t>ế</w:t>
      </w:r>
      <w:r>
        <w:t>t đ</w:t>
      </w:r>
      <w:r>
        <w:t>ị</w:t>
      </w:r>
      <w:r>
        <w:t>nh:</w:t>
      </w:r>
    </w:p>
    <w:p w14:paraId="4FFC90F1" w14:textId="77777777" w:rsidR="00545B7D" w:rsidRDefault="00944EF9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751496A" w14:textId="77777777" w:rsidR="00545B7D" w:rsidRDefault="00944EF9">
      <w:r>
        <w:pict w14:anchorId="7B023606">
          <v:rect id="_x0000_i1026" style="width:0;height:1.5pt" o:hralign="center" o:hrstd="t" o:hr="t"/>
        </w:pict>
      </w:r>
    </w:p>
    <w:p w14:paraId="747A3581" w14:textId="77777777" w:rsidR="00545B7D" w:rsidRDefault="00944EF9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Quy</w:t>
      </w:r>
      <w:r>
        <w:t>ế</w:t>
      </w:r>
      <w:r>
        <w:t>t đ</w:t>
      </w:r>
      <w:r>
        <w:t>ị</w:t>
      </w:r>
      <w:r>
        <w:t>nh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theo quy đ</w:t>
      </w:r>
      <w:r>
        <w:t>ị</w:t>
      </w:r>
      <w:r>
        <w:t>nh.</w:t>
      </w:r>
      <w:bookmarkEnd w:id="0"/>
      <w:bookmarkEnd w:id="3"/>
      <w:bookmarkEnd w:id="4"/>
    </w:p>
    <w:sectPr w:rsidR="00545B7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43373" w14:textId="77777777" w:rsidR="00944EF9" w:rsidRDefault="00944EF9" w:rsidP="00860701">
      <w:pPr>
        <w:spacing w:line="240" w:lineRule="auto"/>
      </w:pPr>
      <w:r>
        <w:separator/>
      </w:r>
    </w:p>
  </w:endnote>
  <w:endnote w:type="continuationSeparator" w:id="0">
    <w:p w14:paraId="7FF48726" w14:textId="77777777" w:rsidR="00944EF9" w:rsidRDefault="00944EF9" w:rsidP="008607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62C16" w14:textId="77777777" w:rsidR="00944EF9" w:rsidRDefault="00944EF9" w:rsidP="00860701">
      <w:pPr>
        <w:spacing w:line="240" w:lineRule="auto"/>
      </w:pPr>
      <w:r>
        <w:separator/>
      </w:r>
    </w:p>
  </w:footnote>
  <w:footnote w:type="continuationSeparator" w:id="0">
    <w:p w14:paraId="7DD4E7C2" w14:textId="77777777" w:rsidR="00944EF9" w:rsidRDefault="00944EF9" w:rsidP="008607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EE353" w14:textId="77777777" w:rsidR="00860701" w:rsidRPr="00A33244" w:rsidRDefault="0086070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2B3D525" wp14:editId="2804DF2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B8CE0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FDEF9D7" w14:textId="77777777" w:rsidR="00860701" w:rsidRDefault="008607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7A66A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5B7D"/>
    <w:rsid w:val="00545B7D"/>
    <w:rsid w:val="00860701"/>
    <w:rsid w:val="0094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0C98B36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070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6070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6070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6070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6070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6070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6070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6070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70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70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6070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6070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70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070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70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607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70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607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701"/>
    <w:rPr>
      <w:rFonts w:ascii="Times New Roman" w:hAnsi="Times New Roman"/>
      <w:szCs w:val="22"/>
    </w:rPr>
  </w:style>
  <w:style w:type="character" w:styleId="Emphasis">
    <w:name w:val="Emphasis"/>
    <w:rsid w:val="0086070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6070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6070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6070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86070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2026-02-02T03:55:00Z</dcterms:created>
  <dcterms:modified xsi:type="dcterms:W3CDTF">2026-02-02T03:55:00Z</dcterms:modified>
</cp:coreProperties>
</file>