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3B2AA" w14:textId="77777777" w:rsidR="00045645" w:rsidRDefault="00C43FE7" w:rsidP="00D6075F">
      <w:pPr>
        <w:pStyle w:val="Title"/>
      </w:pPr>
      <w:bookmarkStart w:id="0" w:name="bm-42-biên-bản-thẩm-định"/>
      <w:r>
        <w:t>BM-42: BIÊN B</w:t>
      </w:r>
      <w:r>
        <w:t>Ả</w:t>
      </w:r>
      <w:r>
        <w:t>N TH</w:t>
      </w:r>
      <w:r>
        <w:t>Ẩ</w:t>
      </w:r>
      <w:r>
        <w:t>M Đ</w:t>
      </w:r>
      <w:r>
        <w:t>Ị</w:t>
      </w:r>
      <w:r>
        <w:t>NH</w:t>
      </w:r>
    </w:p>
    <w:p w14:paraId="4F89F49B" w14:textId="77777777" w:rsidR="00045645" w:rsidRDefault="00C43FE7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QT-03-SOP-04-BM-42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7A79B7C5" w14:textId="77777777" w:rsidR="00045645" w:rsidRDefault="00C43FE7">
      <w:r>
        <w:pict w14:anchorId="1E32404D">
          <v:rect id="_x0000_i1025" style="width:0;height:1.5pt" o:hralign="center" o:hrstd="t" o:hr="t"/>
        </w:pict>
      </w:r>
    </w:p>
    <w:p w14:paraId="2A8BFC20" w14:textId="77777777" w:rsidR="00045645" w:rsidRDefault="00C43FE7">
      <w:pPr>
        <w:pStyle w:val="Heading2"/>
      </w:pPr>
      <w:bookmarkStart w:id="1" w:name="thông-tin-biên-bản"/>
      <w:r>
        <w:t>THÔNG TIN BIÊN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157"/>
      </w:tblGrid>
      <w:tr w:rsidR="00045645" w14:paraId="0BAD24C5" w14:textId="77777777" w:rsidTr="00D6075F">
        <w:tc>
          <w:tcPr>
            <w:tcW w:w="0" w:type="auto"/>
          </w:tcPr>
          <w:p w14:paraId="57541F55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142D333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45645" w14:paraId="6FD7E4D0" w14:textId="77777777" w:rsidTr="00D6075F">
        <w:tc>
          <w:tcPr>
            <w:tcW w:w="0" w:type="auto"/>
          </w:tcPr>
          <w:p w14:paraId="0C6859DC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A4BFA8E" w14:textId="77777777" w:rsidR="00045645" w:rsidRDefault="00045645">
            <w:pPr>
              <w:pStyle w:val="Compact"/>
            </w:pPr>
          </w:p>
        </w:tc>
      </w:tr>
      <w:tr w:rsidR="00045645" w14:paraId="774AED0F" w14:textId="77777777" w:rsidTr="00D6075F">
        <w:tc>
          <w:tcPr>
            <w:tcW w:w="0" w:type="auto"/>
          </w:tcPr>
          <w:p w14:paraId="4871E77D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4CA7DDA" w14:textId="77777777" w:rsidR="00045645" w:rsidRDefault="00045645">
            <w:pPr>
              <w:pStyle w:val="Compact"/>
            </w:pPr>
          </w:p>
        </w:tc>
      </w:tr>
      <w:tr w:rsidR="00045645" w14:paraId="2728B703" w14:textId="77777777" w:rsidTr="00D6075F">
        <w:tc>
          <w:tcPr>
            <w:tcW w:w="0" w:type="auto"/>
          </w:tcPr>
          <w:p w14:paraId="107542A0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7D89B66F" w14:textId="77777777" w:rsidR="00045645" w:rsidRDefault="00045645">
            <w:pPr>
              <w:pStyle w:val="Compact"/>
            </w:pPr>
          </w:p>
        </w:tc>
      </w:tr>
      <w:tr w:rsidR="00045645" w14:paraId="50CBAC7C" w14:textId="77777777" w:rsidTr="00D6075F">
        <w:tc>
          <w:tcPr>
            <w:tcW w:w="0" w:type="auto"/>
          </w:tcPr>
          <w:p w14:paraId="6001BD23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Thành viên</w:t>
            </w:r>
          </w:p>
        </w:tc>
        <w:tc>
          <w:tcPr>
            <w:tcW w:w="0" w:type="auto"/>
          </w:tcPr>
          <w:p w14:paraId="3DC1D9C2" w14:textId="77777777" w:rsidR="00045645" w:rsidRDefault="00045645">
            <w:pPr>
              <w:pStyle w:val="Compact"/>
            </w:pPr>
          </w:p>
        </w:tc>
      </w:tr>
      <w:tr w:rsidR="00045645" w14:paraId="261331D1" w14:textId="77777777" w:rsidTr="00D6075F">
        <w:tc>
          <w:tcPr>
            <w:tcW w:w="0" w:type="auto"/>
          </w:tcPr>
          <w:p w14:paraId="30A4F60D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</w:t>
            </w:r>
          </w:p>
        </w:tc>
        <w:tc>
          <w:tcPr>
            <w:tcW w:w="0" w:type="auto"/>
          </w:tcPr>
          <w:p w14:paraId="438024DE" w14:textId="77777777" w:rsidR="00045645" w:rsidRDefault="00045645">
            <w:pPr>
              <w:pStyle w:val="Compact"/>
            </w:pPr>
          </w:p>
        </w:tc>
      </w:tr>
    </w:tbl>
    <w:p w14:paraId="496AD83F" w14:textId="77777777" w:rsidR="00045645" w:rsidRDefault="00C43FE7">
      <w:pPr>
        <w:pStyle w:val="Heading2"/>
      </w:pPr>
      <w:bookmarkStart w:id="2" w:name="kết-quả-thẩm-định"/>
      <w:bookmarkEnd w:id="1"/>
      <w:r>
        <w:t>K</w:t>
      </w:r>
      <w:r>
        <w:t>Ế</w:t>
      </w:r>
      <w:r>
        <w:t>T QU</w:t>
      </w:r>
      <w:r>
        <w:t>Ả</w:t>
      </w:r>
      <w:r>
        <w:t xml:space="preserve"> TH</w:t>
      </w:r>
      <w:r>
        <w:t>Ẩ</w:t>
      </w:r>
      <w:r>
        <w:t>M Đ</w:t>
      </w:r>
      <w:r>
        <w:t>Ị</w:t>
      </w:r>
      <w:r>
        <w:t>NH</w:t>
      </w:r>
    </w:p>
    <w:p w14:paraId="22F6C101" w14:textId="77777777" w:rsidR="00045645" w:rsidRDefault="00C43FE7">
      <w:pPr>
        <w:pStyle w:val="Heading3"/>
      </w:pPr>
      <w:bookmarkStart w:id="3" w:name="điểm-đánh-giá-theo-ncc"/>
      <w:r>
        <w:t>1. Đi</w:t>
      </w:r>
      <w:r>
        <w:t>ể</w:t>
      </w:r>
      <w:r>
        <w:t>m đánh giá theo NCC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045645" w14:paraId="5770C21D" w14:textId="77777777" w:rsidTr="00D6075F">
        <w:tc>
          <w:tcPr>
            <w:tcW w:w="1320" w:type="dxa"/>
          </w:tcPr>
          <w:p w14:paraId="6F570E37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NCC</w:t>
            </w:r>
          </w:p>
        </w:tc>
        <w:tc>
          <w:tcPr>
            <w:tcW w:w="1320" w:type="dxa"/>
          </w:tcPr>
          <w:p w14:paraId="79C93F6D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Giá (60%)</w:t>
            </w:r>
          </w:p>
        </w:tc>
        <w:tc>
          <w:tcPr>
            <w:tcW w:w="1320" w:type="dxa"/>
          </w:tcPr>
          <w:p w14:paraId="389324B8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(30%)</w:t>
            </w:r>
          </w:p>
        </w:tc>
        <w:tc>
          <w:tcPr>
            <w:tcW w:w="1320" w:type="dxa"/>
          </w:tcPr>
          <w:p w14:paraId="7FF484E0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(10%)</w:t>
            </w:r>
          </w:p>
        </w:tc>
        <w:tc>
          <w:tcPr>
            <w:tcW w:w="1320" w:type="dxa"/>
          </w:tcPr>
          <w:p w14:paraId="629A8401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1320" w:type="dxa"/>
          </w:tcPr>
          <w:p w14:paraId="5CC6F34D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p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</w:tr>
      <w:tr w:rsidR="00045645" w14:paraId="32EF738E" w14:textId="77777777" w:rsidTr="00D6075F">
        <w:tc>
          <w:tcPr>
            <w:tcW w:w="1320" w:type="dxa"/>
          </w:tcPr>
          <w:p w14:paraId="1BD3B704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NCC 1</w:t>
            </w:r>
          </w:p>
        </w:tc>
        <w:tc>
          <w:tcPr>
            <w:tcW w:w="1320" w:type="dxa"/>
          </w:tcPr>
          <w:p w14:paraId="2420DE2F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1BF880BA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276F1645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6BB61F78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44E22698" w14:textId="77777777" w:rsidR="00045645" w:rsidRDefault="00045645">
            <w:pPr>
              <w:pStyle w:val="Compact"/>
            </w:pPr>
          </w:p>
        </w:tc>
      </w:tr>
      <w:tr w:rsidR="00045645" w14:paraId="71067205" w14:textId="77777777" w:rsidTr="00D6075F">
        <w:tc>
          <w:tcPr>
            <w:tcW w:w="1320" w:type="dxa"/>
          </w:tcPr>
          <w:p w14:paraId="2730DC5D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NCC 2</w:t>
            </w:r>
          </w:p>
        </w:tc>
        <w:tc>
          <w:tcPr>
            <w:tcW w:w="1320" w:type="dxa"/>
          </w:tcPr>
          <w:p w14:paraId="1882A418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66DDEB0F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6A8F7D15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1DBE7848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2F1919FB" w14:textId="77777777" w:rsidR="00045645" w:rsidRDefault="00045645">
            <w:pPr>
              <w:pStyle w:val="Compact"/>
            </w:pPr>
          </w:p>
        </w:tc>
      </w:tr>
      <w:tr w:rsidR="00045645" w14:paraId="27D6627D" w14:textId="77777777" w:rsidTr="00D6075F">
        <w:tc>
          <w:tcPr>
            <w:tcW w:w="1320" w:type="dxa"/>
          </w:tcPr>
          <w:p w14:paraId="1F5120BB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NCC 3</w:t>
            </w:r>
          </w:p>
        </w:tc>
        <w:tc>
          <w:tcPr>
            <w:tcW w:w="1320" w:type="dxa"/>
          </w:tcPr>
          <w:p w14:paraId="0661639A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6136D13A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0F058673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62039E3A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3FD9F69B" w14:textId="77777777" w:rsidR="00045645" w:rsidRDefault="00045645">
            <w:pPr>
              <w:pStyle w:val="Compact"/>
            </w:pPr>
          </w:p>
        </w:tc>
      </w:tr>
      <w:tr w:rsidR="00045645" w14:paraId="2CF7F777" w14:textId="77777777" w:rsidTr="00D6075F">
        <w:tc>
          <w:tcPr>
            <w:tcW w:w="1320" w:type="dxa"/>
          </w:tcPr>
          <w:p w14:paraId="668D2881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NCC 4</w:t>
            </w:r>
          </w:p>
        </w:tc>
        <w:tc>
          <w:tcPr>
            <w:tcW w:w="1320" w:type="dxa"/>
          </w:tcPr>
          <w:p w14:paraId="5057C78F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528FABF7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6CC4F599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5B0EEABD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66502DBF" w14:textId="77777777" w:rsidR="00045645" w:rsidRDefault="00045645">
            <w:pPr>
              <w:pStyle w:val="Compact"/>
            </w:pPr>
          </w:p>
        </w:tc>
      </w:tr>
      <w:tr w:rsidR="00045645" w14:paraId="249308F3" w14:textId="77777777" w:rsidTr="00D6075F">
        <w:tc>
          <w:tcPr>
            <w:tcW w:w="1320" w:type="dxa"/>
          </w:tcPr>
          <w:p w14:paraId="3FDD6C78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NCC 5</w:t>
            </w:r>
          </w:p>
        </w:tc>
        <w:tc>
          <w:tcPr>
            <w:tcW w:w="1320" w:type="dxa"/>
          </w:tcPr>
          <w:p w14:paraId="2C970213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38375B82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3EBE6471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29201134" w14:textId="77777777" w:rsidR="00045645" w:rsidRDefault="00045645">
            <w:pPr>
              <w:pStyle w:val="Compact"/>
            </w:pPr>
          </w:p>
        </w:tc>
        <w:tc>
          <w:tcPr>
            <w:tcW w:w="1320" w:type="dxa"/>
          </w:tcPr>
          <w:p w14:paraId="4E40BCAD" w14:textId="77777777" w:rsidR="00045645" w:rsidRDefault="00045645">
            <w:pPr>
              <w:pStyle w:val="Compact"/>
            </w:pPr>
          </w:p>
        </w:tc>
      </w:tr>
    </w:tbl>
    <w:p w14:paraId="37CB0C6C" w14:textId="77777777" w:rsidR="00045645" w:rsidRDefault="00C43FE7">
      <w:pPr>
        <w:pStyle w:val="Heading3"/>
      </w:pPr>
      <w:bookmarkStart w:id="4" w:name="đề-xuất-trúng-thầu"/>
      <w:bookmarkEnd w:id="3"/>
      <w:r>
        <w:t>2. Đ</w:t>
      </w:r>
      <w:r>
        <w:t>ề</w:t>
      </w:r>
      <w:r>
        <w:t xml:space="preserve"> xu</w:t>
      </w:r>
      <w:r>
        <w:t>ấ</w:t>
      </w:r>
      <w:r>
        <w:t>t trúng th</w:t>
      </w:r>
      <w:r>
        <w:t>ầ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7"/>
        <w:gridCol w:w="810"/>
        <w:gridCol w:w="1037"/>
      </w:tblGrid>
      <w:tr w:rsidR="00045645" w14:paraId="5AEF882E" w14:textId="77777777" w:rsidTr="00D6075F">
        <w:tc>
          <w:tcPr>
            <w:tcW w:w="0" w:type="auto"/>
          </w:tcPr>
          <w:p w14:paraId="03A86347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NCC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DF55EAD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0" w:type="auto"/>
          </w:tcPr>
          <w:p w14:paraId="793E026A" w14:textId="77777777" w:rsidR="00045645" w:rsidRDefault="00C43FE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45645" w14:paraId="32E64662" w14:textId="77777777" w:rsidTr="00D6075F">
        <w:tc>
          <w:tcPr>
            <w:tcW w:w="0" w:type="auto"/>
          </w:tcPr>
          <w:p w14:paraId="3248274D" w14:textId="77777777" w:rsidR="00045645" w:rsidRDefault="00045645">
            <w:pPr>
              <w:pStyle w:val="Compact"/>
            </w:pPr>
          </w:p>
        </w:tc>
        <w:tc>
          <w:tcPr>
            <w:tcW w:w="0" w:type="auto"/>
          </w:tcPr>
          <w:p w14:paraId="15187F9B" w14:textId="77777777" w:rsidR="00045645" w:rsidRDefault="00045645">
            <w:pPr>
              <w:pStyle w:val="Compact"/>
            </w:pPr>
          </w:p>
        </w:tc>
        <w:tc>
          <w:tcPr>
            <w:tcW w:w="0" w:type="auto"/>
          </w:tcPr>
          <w:p w14:paraId="67E40D7C" w14:textId="77777777" w:rsidR="00045645" w:rsidRDefault="00045645">
            <w:pPr>
              <w:pStyle w:val="Compact"/>
            </w:pPr>
          </w:p>
        </w:tc>
      </w:tr>
    </w:tbl>
    <w:p w14:paraId="4726EC80" w14:textId="77777777" w:rsidR="00045645" w:rsidRDefault="00C43FE7">
      <w:pPr>
        <w:pStyle w:val="Heading2"/>
      </w:pPr>
      <w:bookmarkStart w:id="5" w:name="xác-nhận"/>
      <w:bookmarkEnd w:id="2"/>
      <w:bookmarkEnd w:id="4"/>
      <w:r>
        <w:lastRenderedPageBreak/>
        <w:t>XÁC NH</w:t>
      </w:r>
      <w:r>
        <w:t>Ậ</w:t>
      </w:r>
      <w:r>
        <w:t>N</w:t>
      </w:r>
    </w:p>
    <w:p w14:paraId="3B4BCE9B" w14:textId="77777777" w:rsidR="00045645" w:rsidRDefault="00C43FE7">
      <w:pPr>
        <w:pStyle w:val="Heading3"/>
      </w:pPr>
      <w:bookmarkStart w:id="6" w:name="chủ-tịch-hội-đồng"/>
      <w:r>
        <w:t>Ch</w:t>
      </w:r>
      <w:r>
        <w:t>ủ</w:t>
      </w:r>
      <w:r>
        <w:t xml:space="preserve"> t</w:t>
      </w:r>
      <w:r>
        <w:t>ị</w:t>
      </w:r>
      <w:r>
        <w:t>ch H</w:t>
      </w:r>
      <w:r>
        <w:t>ộ</w:t>
      </w:r>
      <w:r>
        <w:t>i đ</w:t>
      </w:r>
      <w:r>
        <w:t>ồ</w:t>
      </w:r>
      <w:r>
        <w:t>ng:</w:t>
      </w:r>
    </w:p>
    <w:p w14:paraId="6641DD8F" w14:textId="77777777" w:rsidR="00045645" w:rsidRDefault="00C43FE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07DD9B35" w14:textId="77777777" w:rsidR="00045645" w:rsidRDefault="00C43FE7">
      <w:pPr>
        <w:pStyle w:val="Heading3"/>
      </w:pPr>
      <w:bookmarkStart w:id="7" w:name="thành-viên-1"/>
      <w:bookmarkEnd w:id="6"/>
      <w:r>
        <w:t>Thành viên 1:</w:t>
      </w:r>
    </w:p>
    <w:p w14:paraId="5B97F514" w14:textId="77777777" w:rsidR="00045645" w:rsidRDefault="00C43FE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FA1DC46" w14:textId="77777777" w:rsidR="00045645" w:rsidRDefault="00C43FE7">
      <w:pPr>
        <w:pStyle w:val="Heading3"/>
      </w:pPr>
      <w:bookmarkStart w:id="8" w:name="thành-viên-2"/>
      <w:bookmarkEnd w:id="7"/>
      <w:r>
        <w:t>Thành viên 2:</w:t>
      </w:r>
    </w:p>
    <w:p w14:paraId="2F8C6BBB" w14:textId="77777777" w:rsidR="00045645" w:rsidRDefault="00C43FE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90DB9FA" w14:textId="77777777" w:rsidR="00045645" w:rsidRDefault="00C43FE7">
      <w:pPr>
        <w:pStyle w:val="Heading3"/>
      </w:pPr>
      <w:bookmarkStart w:id="9" w:name="thành-viên-3"/>
      <w:bookmarkEnd w:id="8"/>
      <w:r>
        <w:t>Thành viên 3:</w:t>
      </w:r>
    </w:p>
    <w:p w14:paraId="5EA48BE0" w14:textId="77777777" w:rsidR="00045645" w:rsidRDefault="00C43FE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9970B55" w14:textId="77777777" w:rsidR="00045645" w:rsidRDefault="00C43FE7">
      <w:pPr>
        <w:pStyle w:val="Heading2"/>
      </w:pPr>
      <w:bookmarkStart w:id="10" w:name="ghi-chú"/>
      <w:bookmarkEnd w:id="5"/>
      <w:bookmarkEnd w:id="9"/>
      <w:r>
        <w:t>GHI CHÚ</w:t>
      </w:r>
    </w:p>
    <w:p w14:paraId="629A987D" w14:textId="77777777" w:rsidR="00045645" w:rsidRDefault="00C43FE7">
      <w:r>
        <w:pict w14:anchorId="08D97FB3">
          <v:rect id="_x0000_i1026" style="width:0;height:1.5pt" o:hralign="center" o:hrstd="t" o:hr="t"/>
        </w:pict>
      </w:r>
    </w:p>
    <w:p w14:paraId="5FD8E0BB" w14:textId="77777777" w:rsidR="00045645" w:rsidRDefault="00C43FE7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Biên b</w:t>
      </w:r>
      <w:r>
        <w:t>ả</w:t>
      </w:r>
      <w:r>
        <w:t>n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theo quy đ</w:t>
      </w:r>
      <w:r>
        <w:t>ị</w:t>
      </w:r>
      <w:r>
        <w:t>nh.</w:t>
      </w:r>
      <w:bookmarkEnd w:id="0"/>
      <w:bookmarkEnd w:id="10"/>
    </w:p>
    <w:sectPr w:rsidR="0004564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80694" w14:textId="77777777" w:rsidR="00C43FE7" w:rsidRDefault="00C43FE7" w:rsidP="00D6075F">
      <w:pPr>
        <w:spacing w:line="240" w:lineRule="auto"/>
      </w:pPr>
      <w:r>
        <w:separator/>
      </w:r>
    </w:p>
  </w:endnote>
  <w:endnote w:type="continuationSeparator" w:id="0">
    <w:p w14:paraId="3FCD9CB4" w14:textId="77777777" w:rsidR="00C43FE7" w:rsidRDefault="00C43FE7" w:rsidP="00D607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A31E3" w14:textId="77777777" w:rsidR="00C43FE7" w:rsidRDefault="00C43FE7" w:rsidP="00D6075F">
      <w:pPr>
        <w:spacing w:line="240" w:lineRule="auto"/>
      </w:pPr>
      <w:r>
        <w:separator/>
      </w:r>
    </w:p>
  </w:footnote>
  <w:footnote w:type="continuationSeparator" w:id="0">
    <w:p w14:paraId="47E6353D" w14:textId="77777777" w:rsidR="00C43FE7" w:rsidRDefault="00C43FE7" w:rsidP="00D607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7FF4C" w14:textId="77777777" w:rsidR="00D6075F" w:rsidRPr="00A33244" w:rsidRDefault="00D6075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719E385" wp14:editId="473A482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85906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6FD69D0" w14:textId="77777777" w:rsidR="00D6075F" w:rsidRDefault="00D607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98C88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5645"/>
    <w:rsid w:val="00045645"/>
    <w:rsid w:val="00C43FE7"/>
    <w:rsid w:val="00D6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E435BE4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075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6075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6075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6075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6075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6075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6075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6075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75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75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6075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6075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6075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075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75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D6075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75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6075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75F"/>
    <w:rPr>
      <w:rFonts w:ascii="Times New Roman" w:hAnsi="Times New Roman"/>
      <w:szCs w:val="22"/>
    </w:rPr>
  </w:style>
  <w:style w:type="character" w:styleId="Emphasis">
    <w:name w:val="Emphasis"/>
    <w:rsid w:val="00D6075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6075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6075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6075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D6075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2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2026-02-02T03:52:00Z</dcterms:created>
  <dcterms:modified xsi:type="dcterms:W3CDTF">2026-02-02T03:53:00Z</dcterms:modified>
</cp:coreProperties>
</file>