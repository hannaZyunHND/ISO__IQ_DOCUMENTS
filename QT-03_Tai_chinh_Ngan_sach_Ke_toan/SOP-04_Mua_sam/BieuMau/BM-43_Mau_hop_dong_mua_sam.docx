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492E1" w14:textId="77777777" w:rsidR="00995916" w:rsidRDefault="00367D2B" w:rsidP="00125FB8">
      <w:pPr>
        <w:pStyle w:val="Title"/>
      </w:pPr>
      <w:bookmarkStart w:id="0" w:name="bm-43-mẫu-hợp-đồng-mua-sắm"/>
      <w:r>
        <w:t>BM-43: M</w:t>
      </w:r>
      <w:r>
        <w:t>Ẫ</w:t>
      </w:r>
      <w:r>
        <w:t>U H</w:t>
      </w:r>
      <w:r>
        <w:t>Ợ</w:t>
      </w:r>
      <w:r>
        <w:t>P Đ</w:t>
      </w:r>
      <w:r>
        <w:t>Ồ</w:t>
      </w:r>
      <w:r>
        <w:t>NG MUA S</w:t>
      </w:r>
      <w:r>
        <w:t>Ắ</w:t>
      </w:r>
      <w:r>
        <w:t>M</w:t>
      </w:r>
    </w:p>
    <w:p w14:paraId="46038A0B" w14:textId="77777777" w:rsidR="00995916" w:rsidRDefault="00367D2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0D3ACB4" w14:textId="77777777" w:rsidR="00995916" w:rsidRDefault="00367D2B">
      <w:r>
        <w:pict w14:anchorId="60182CB5">
          <v:rect id="_x0000_i1025" style="width:0;height:1.5pt" o:hralign="center" o:hrstd="t" o:hr="t"/>
        </w:pict>
      </w:r>
    </w:p>
    <w:p w14:paraId="23952DAA" w14:textId="77777777" w:rsidR="00995916" w:rsidRDefault="00367D2B">
      <w:pPr>
        <w:pStyle w:val="Heading2"/>
      </w:pPr>
      <w:bookmarkStart w:id="1" w:name="thông-tin-hợp-đồng"/>
      <w:r>
        <w:t>THÔNG TIN H</w:t>
      </w:r>
      <w:r>
        <w:t>Ợ</w:t>
      </w:r>
      <w:r>
        <w:t>P Đ</w:t>
      </w:r>
      <w:r>
        <w:t>Ồ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1157"/>
      </w:tblGrid>
      <w:tr w:rsidR="00995916" w14:paraId="7A1284E9" w14:textId="77777777" w:rsidTr="00125FB8">
        <w:tc>
          <w:tcPr>
            <w:tcW w:w="0" w:type="auto"/>
          </w:tcPr>
          <w:p w14:paraId="2D05960B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A5A022E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5916" w14:paraId="3F214FAE" w14:textId="77777777" w:rsidTr="00125FB8">
        <w:tc>
          <w:tcPr>
            <w:tcW w:w="0" w:type="auto"/>
          </w:tcPr>
          <w:p w14:paraId="3381D58F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6EA8C9E" w14:textId="77777777" w:rsidR="00995916" w:rsidRDefault="00995916">
            <w:pPr>
              <w:pStyle w:val="Compact"/>
            </w:pPr>
          </w:p>
        </w:tc>
      </w:tr>
      <w:tr w:rsidR="00995916" w14:paraId="71D50EDE" w14:textId="77777777" w:rsidTr="00125FB8">
        <w:tc>
          <w:tcPr>
            <w:tcW w:w="0" w:type="auto"/>
          </w:tcPr>
          <w:p w14:paraId="7BFAAE95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Ngày ký</w:t>
            </w:r>
          </w:p>
        </w:tc>
        <w:tc>
          <w:tcPr>
            <w:tcW w:w="0" w:type="auto"/>
          </w:tcPr>
          <w:p w14:paraId="5B088B4E" w14:textId="77777777" w:rsidR="00995916" w:rsidRDefault="00995916">
            <w:pPr>
              <w:pStyle w:val="Compact"/>
            </w:pPr>
          </w:p>
        </w:tc>
      </w:tr>
      <w:tr w:rsidR="00995916" w14:paraId="254620A2" w14:textId="77777777" w:rsidTr="00125FB8">
        <w:tc>
          <w:tcPr>
            <w:tcW w:w="0" w:type="auto"/>
          </w:tcPr>
          <w:p w14:paraId="15A84B32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Bên A (Trư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ng)</w:t>
            </w:r>
          </w:p>
        </w:tc>
        <w:tc>
          <w:tcPr>
            <w:tcW w:w="0" w:type="auto"/>
          </w:tcPr>
          <w:p w14:paraId="74596A0B" w14:textId="77777777" w:rsidR="00995916" w:rsidRDefault="00995916">
            <w:pPr>
              <w:pStyle w:val="Compact"/>
            </w:pPr>
          </w:p>
        </w:tc>
      </w:tr>
      <w:tr w:rsidR="00995916" w14:paraId="756E0BE5" w14:textId="77777777" w:rsidTr="00125FB8">
        <w:tc>
          <w:tcPr>
            <w:tcW w:w="0" w:type="auto"/>
          </w:tcPr>
          <w:p w14:paraId="0E5EAB6A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Bên B (NCC)</w:t>
            </w:r>
          </w:p>
        </w:tc>
        <w:tc>
          <w:tcPr>
            <w:tcW w:w="0" w:type="auto"/>
          </w:tcPr>
          <w:p w14:paraId="60E2BCB3" w14:textId="77777777" w:rsidR="00995916" w:rsidRDefault="00995916">
            <w:pPr>
              <w:pStyle w:val="Compact"/>
            </w:pPr>
          </w:p>
        </w:tc>
      </w:tr>
    </w:tbl>
    <w:p w14:paraId="19CB4D79" w14:textId="77777777" w:rsidR="00995916" w:rsidRDefault="00367D2B">
      <w:pPr>
        <w:pStyle w:val="Heading2"/>
      </w:pPr>
      <w:bookmarkStart w:id="2" w:name="điều-khoản-hợp-đồng"/>
      <w:bookmarkEnd w:id="1"/>
      <w:r>
        <w:t>ĐI</w:t>
      </w:r>
      <w:r>
        <w:t>Ề</w:t>
      </w:r>
      <w:r>
        <w:t>U KHO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</w:t>
      </w:r>
    </w:p>
    <w:p w14:paraId="2767E969" w14:textId="77777777" w:rsidR="00995916" w:rsidRDefault="00367D2B">
      <w:pPr>
        <w:pStyle w:val="Heading3"/>
      </w:pPr>
      <w:bookmarkStart w:id="3" w:name="điều-1-đối-tượng-hợp-đồng"/>
      <w:r>
        <w:t>1. Đi</w:t>
      </w:r>
      <w:r>
        <w:t>ề</w:t>
      </w:r>
      <w:r>
        <w:t>u 1: Đ</w:t>
      </w:r>
      <w:r>
        <w:t>ố</w:t>
      </w:r>
      <w:r>
        <w:t>i tư</w:t>
      </w:r>
      <w:r>
        <w:t>ợ</w:t>
      </w:r>
      <w:r>
        <w:t>ng h</w:t>
      </w:r>
      <w:r>
        <w:t>ợ</w:t>
      </w:r>
      <w:r>
        <w:t>p đ</w:t>
      </w:r>
      <w:r>
        <w:t>ồ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1157"/>
      </w:tblGrid>
      <w:tr w:rsidR="00995916" w14:paraId="3148C4C4" w14:textId="77777777" w:rsidTr="00125FB8">
        <w:tc>
          <w:tcPr>
            <w:tcW w:w="0" w:type="auto"/>
          </w:tcPr>
          <w:p w14:paraId="58721B70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C937DAB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5916" w14:paraId="258998B1" w14:textId="77777777" w:rsidTr="00125FB8">
        <w:tc>
          <w:tcPr>
            <w:tcW w:w="0" w:type="auto"/>
          </w:tcPr>
          <w:p w14:paraId="4FB15D28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Hàng hóa/D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24FAC15" w14:textId="77777777" w:rsidR="00995916" w:rsidRDefault="00995916">
            <w:pPr>
              <w:pStyle w:val="Compact"/>
            </w:pPr>
          </w:p>
        </w:tc>
      </w:tr>
      <w:tr w:rsidR="00995916" w14:paraId="647C9405" w14:textId="77777777" w:rsidTr="00125FB8">
        <w:tc>
          <w:tcPr>
            <w:tcW w:w="0" w:type="auto"/>
          </w:tcPr>
          <w:p w14:paraId="2AB389D5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4BB6774" w14:textId="77777777" w:rsidR="00995916" w:rsidRDefault="00995916">
            <w:pPr>
              <w:pStyle w:val="Compact"/>
            </w:pPr>
          </w:p>
        </w:tc>
      </w:tr>
      <w:tr w:rsidR="00995916" w14:paraId="51865334" w14:textId="77777777" w:rsidTr="00125FB8">
        <w:tc>
          <w:tcPr>
            <w:tcW w:w="0" w:type="auto"/>
          </w:tcPr>
          <w:p w14:paraId="1A477D94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3A9509C" w14:textId="77777777" w:rsidR="00995916" w:rsidRDefault="00995916">
            <w:pPr>
              <w:pStyle w:val="Compact"/>
            </w:pPr>
          </w:p>
        </w:tc>
      </w:tr>
      <w:tr w:rsidR="00995916" w14:paraId="64905FAD" w14:textId="77777777" w:rsidTr="00125FB8">
        <w:tc>
          <w:tcPr>
            <w:tcW w:w="0" w:type="auto"/>
          </w:tcPr>
          <w:p w14:paraId="2932C643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BECC00C" w14:textId="77777777" w:rsidR="00995916" w:rsidRDefault="00995916">
            <w:pPr>
              <w:pStyle w:val="Compact"/>
            </w:pPr>
          </w:p>
        </w:tc>
      </w:tr>
    </w:tbl>
    <w:p w14:paraId="11B36F74" w14:textId="77777777" w:rsidR="00995916" w:rsidRDefault="00367D2B">
      <w:pPr>
        <w:pStyle w:val="Heading3"/>
      </w:pPr>
      <w:bookmarkStart w:id="4" w:name="điều-2-giá-trị-và-thanh-toán"/>
      <w:bookmarkEnd w:id="3"/>
      <w:r>
        <w:t>2. Đi</w:t>
      </w:r>
      <w:r>
        <w:t>ề</w:t>
      </w:r>
      <w:r>
        <w:t>u 2: Giá tr</w:t>
      </w:r>
      <w:r>
        <w:t>ị</w:t>
      </w:r>
      <w:r>
        <w:t xml:space="preserve"> và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1157"/>
      </w:tblGrid>
      <w:tr w:rsidR="00995916" w14:paraId="3A8D123C" w14:textId="77777777" w:rsidTr="00125FB8">
        <w:tc>
          <w:tcPr>
            <w:tcW w:w="0" w:type="auto"/>
          </w:tcPr>
          <w:p w14:paraId="2BC7756E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DF0D0F5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5916" w14:paraId="6B7E8847" w14:textId="77777777" w:rsidTr="00125FB8">
        <w:tc>
          <w:tcPr>
            <w:tcW w:w="0" w:type="auto"/>
          </w:tcPr>
          <w:p w14:paraId="5101495C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396825CA" w14:textId="77777777" w:rsidR="00995916" w:rsidRDefault="00995916">
            <w:pPr>
              <w:pStyle w:val="Compact"/>
            </w:pPr>
          </w:p>
        </w:tc>
      </w:tr>
      <w:tr w:rsidR="00995916" w14:paraId="7DB45F4B" w14:textId="77777777" w:rsidTr="00125FB8">
        <w:tc>
          <w:tcPr>
            <w:tcW w:w="0" w:type="auto"/>
          </w:tcPr>
          <w:p w14:paraId="703EFA16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thanh toán</w:t>
            </w:r>
          </w:p>
        </w:tc>
        <w:tc>
          <w:tcPr>
            <w:tcW w:w="0" w:type="auto"/>
          </w:tcPr>
          <w:p w14:paraId="3B0D0638" w14:textId="77777777" w:rsidR="00995916" w:rsidRDefault="00995916">
            <w:pPr>
              <w:pStyle w:val="Compact"/>
            </w:pPr>
          </w:p>
        </w:tc>
      </w:tr>
      <w:tr w:rsidR="00995916" w14:paraId="66B4ED62" w14:textId="77777777" w:rsidTr="00125FB8">
        <w:tc>
          <w:tcPr>
            <w:tcW w:w="0" w:type="auto"/>
          </w:tcPr>
          <w:p w14:paraId="0BB8AEFE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thanh toán</w:t>
            </w:r>
          </w:p>
        </w:tc>
        <w:tc>
          <w:tcPr>
            <w:tcW w:w="0" w:type="auto"/>
          </w:tcPr>
          <w:p w14:paraId="471E0BBB" w14:textId="77777777" w:rsidR="00995916" w:rsidRDefault="00995916">
            <w:pPr>
              <w:pStyle w:val="Compact"/>
            </w:pPr>
          </w:p>
        </w:tc>
      </w:tr>
      <w:tr w:rsidR="00995916" w14:paraId="0E135D03" w14:textId="77777777" w:rsidTr="00125FB8">
        <w:tc>
          <w:tcPr>
            <w:tcW w:w="0" w:type="auto"/>
          </w:tcPr>
          <w:p w14:paraId="4603AA62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5AC4D04" w14:textId="77777777" w:rsidR="00995916" w:rsidRDefault="00995916">
            <w:pPr>
              <w:pStyle w:val="Compact"/>
            </w:pPr>
          </w:p>
        </w:tc>
      </w:tr>
    </w:tbl>
    <w:p w14:paraId="17E3E54E" w14:textId="77777777" w:rsidR="00995916" w:rsidRDefault="00367D2B">
      <w:pPr>
        <w:pStyle w:val="Heading3"/>
      </w:pPr>
      <w:bookmarkStart w:id="5" w:name="điều-3-thời-gian-và-địa-điểm-giao-hàng"/>
      <w:bookmarkEnd w:id="4"/>
      <w:r>
        <w:lastRenderedPageBreak/>
        <w:t>3. Đi</w:t>
      </w:r>
      <w:r>
        <w:t>ề</w:t>
      </w:r>
      <w:r>
        <w:t>u 3: 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 giao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57"/>
      </w:tblGrid>
      <w:tr w:rsidR="00995916" w14:paraId="5D7645A7" w14:textId="77777777" w:rsidTr="00125FB8">
        <w:tc>
          <w:tcPr>
            <w:tcW w:w="0" w:type="auto"/>
          </w:tcPr>
          <w:p w14:paraId="1CE09111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E2A07B3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5916" w14:paraId="463BD223" w14:textId="77777777" w:rsidTr="00125FB8">
        <w:tc>
          <w:tcPr>
            <w:tcW w:w="0" w:type="auto"/>
          </w:tcPr>
          <w:p w14:paraId="1D5AF99A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giao hàng</w:t>
            </w:r>
          </w:p>
        </w:tc>
        <w:tc>
          <w:tcPr>
            <w:tcW w:w="0" w:type="auto"/>
          </w:tcPr>
          <w:p w14:paraId="46264BEE" w14:textId="77777777" w:rsidR="00995916" w:rsidRDefault="00995916">
            <w:pPr>
              <w:pStyle w:val="Compact"/>
            </w:pPr>
          </w:p>
        </w:tc>
      </w:tr>
      <w:tr w:rsidR="00995916" w14:paraId="07693C55" w14:textId="77777777" w:rsidTr="00125FB8">
        <w:tc>
          <w:tcPr>
            <w:tcW w:w="0" w:type="auto"/>
          </w:tcPr>
          <w:p w14:paraId="7FF95909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giao hàng</w:t>
            </w:r>
          </w:p>
        </w:tc>
        <w:tc>
          <w:tcPr>
            <w:tcW w:w="0" w:type="auto"/>
          </w:tcPr>
          <w:p w14:paraId="1BD9A3AF" w14:textId="77777777" w:rsidR="00995916" w:rsidRDefault="00995916">
            <w:pPr>
              <w:pStyle w:val="Compact"/>
            </w:pPr>
          </w:p>
        </w:tc>
      </w:tr>
      <w:tr w:rsidR="00995916" w14:paraId="1EB199A1" w14:textId="77777777" w:rsidTr="00125FB8">
        <w:tc>
          <w:tcPr>
            <w:tcW w:w="0" w:type="auto"/>
          </w:tcPr>
          <w:p w14:paraId="6B3C2E7E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7ED078A7" w14:textId="77777777" w:rsidR="00995916" w:rsidRDefault="00995916">
            <w:pPr>
              <w:pStyle w:val="Compact"/>
            </w:pPr>
          </w:p>
        </w:tc>
      </w:tr>
    </w:tbl>
    <w:p w14:paraId="1E5F6BD0" w14:textId="77777777" w:rsidR="00995916" w:rsidRDefault="00367D2B">
      <w:pPr>
        <w:pStyle w:val="Heading3"/>
      </w:pPr>
      <w:bookmarkStart w:id="6" w:name="điều-4-bảo-hành"/>
      <w:bookmarkEnd w:id="5"/>
      <w:r>
        <w:t>4. Đi</w:t>
      </w:r>
      <w:r>
        <w:t>ề</w:t>
      </w:r>
      <w:r>
        <w:t>u 4: B</w:t>
      </w:r>
      <w:r>
        <w:t>ả</w:t>
      </w:r>
      <w:r>
        <w:t>o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1157"/>
      </w:tblGrid>
      <w:tr w:rsidR="00995916" w14:paraId="0CF42822" w14:textId="77777777" w:rsidTr="00125FB8">
        <w:tc>
          <w:tcPr>
            <w:tcW w:w="0" w:type="auto"/>
          </w:tcPr>
          <w:p w14:paraId="4DB7D87D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0F909A8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95916" w14:paraId="49D47E3C" w14:textId="77777777" w:rsidTr="00125FB8">
        <w:tc>
          <w:tcPr>
            <w:tcW w:w="0" w:type="auto"/>
          </w:tcPr>
          <w:p w14:paraId="0DB45960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hành</w:t>
            </w:r>
          </w:p>
        </w:tc>
        <w:tc>
          <w:tcPr>
            <w:tcW w:w="0" w:type="auto"/>
          </w:tcPr>
          <w:p w14:paraId="5AD5741E" w14:textId="77777777" w:rsidR="00995916" w:rsidRDefault="00995916">
            <w:pPr>
              <w:pStyle w:val="Compact"/>
            </w:pPr>
          </w:p>
        </w:tc>
      </w:tr>
      <w:tr w:rsidR="00995916" w14:paraId="3684976C" w14:textId="77777777" w:rsidTr="00125FB8">
        <w:tc>
          <w:tcPr>
            <w:tcW w:w="0" w:type="auto"/>
          </w:tcPr>
          <w:p w14:paraId="77FBADBE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hành</w:t>
            </w:r>
          </w:p>
        </w:tc>
        <w:tc>
          <w:tcPr>
            <w:tcW w:w="0" w:type="auto"/>
          </w:tcPr>
          <w:p w14:paraId="0D454C16" w14:textId="77777777" w:rsidR="00995916" w:rsidRDefault="00995916">
            <w:pPr>
              <w:pStyle w:val="Compact"/>
            </w:pPr>
          </w:p>
        </w:tc>
      </w:tr>
      <w:tr w:rsidR="00995916" w14:paraId="120919FF" w14:textId="77777777" w:rsidTr="00125FB8">
        <w:tc>
          <w:tcPr>
            <w:tcW w:w="0" w:type="auto"/>
          </w:tcPr>
          <w:p w14:paraId="17B1E341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hành</w:t>
            </w:r>
          </w:p>
        </w:tc>
        <w:tc>
          <w:tcPr>
            <w:tcW w:w="0" w:type="auto"/>
          </w:tcPr>
          <w:p w14:paraId="1E67E000" w14:textId="77777777" w:rsidR="00995916" w:rsidRDefault="00995916">
            <w:pPr>
              <w:pStyle w:val="Compact"/>
            </w:pPr>
          </w:p>
        </w:tc>
      </w:tr>
    </w:tbl>
    <w:p w14:paraId="023715BF" w14:textId="77777777" w:rsidR="00995916" w:rsidRDefault="00367D2B">
      <w:pPr>
        <w:pStyle w:val="Heading3"/>
      </w:pPr>
      <w:bookmarkStart w:id="7" w:name="điều-5-phạt-vi-phạm"/>
      <w:bookmarkEnd w:id="6"/>
      <w:r>
        <w:t>5. Đi</w:t>
      </w:r>
      <w:r>
        <w:t>ề</w:t>
      </w:r>
      <w:r>
        <w:t>u 5: Ph</w:t>
      </w:r>
      <w:r>
        <w:t>ạ</w:t>
      </w:r>
      <w:r>
        <w:t>t vi ph</w:t>
      </w:r>
      <w:r>
        <w:t>ạ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1220"/>
        <w:gridCol w:w="1037"/>
      </w:tblGrid>
      <w:tr w:rsidR="00995916" w14:paraId="0F2FCA1C" w14:textId="77777777" w:rsidTr="00125FB8">
        <w:tc>
          <w:tcPr>
            <w:tcW w:w="0" w:type="auto"/>
          </w:tcPr>
          <w:p w14:paraId="1649E627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2C0F2EA1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D7C9367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95916" w14:paraId="7E3000E1" w14:textId="77777777" w:rsidTr="00125FB8">
        <w:tc>
          <w:tcPr>
            <w:tcW w:w="0" w:type="auto"/>
          </w:tcPr>
          <w:p w14:paraId="37695908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 giao hàng</w:t>
            </w:r>
          </w:p>
        </w:tc>
        <w:tc>
          <w:tcPr>
            <w:tcW w:w="0" w:type="auto"/>
          </w:tcPr>
          <w:p w14:paraId="5F895EF9" w14:textId="77777777" w:rsidR="00995916" w:rsidRDefault="00995916">
            <w:pPr>
              <w:pStyle w:val="Compact"/>
            </w:pPr>
          </w:p>
        </w:tc>
        <w:tc>
          <w:tcPr>
            <w:tcW w:w="0" w:type="auto"/>
          </w:tcPr>
          <w:p w14:paraId="340D52D8" w14:textId="77777777" w:rsidR="00995916" w:rsidRDefault="00995916">
            <w:pPr>
              <w:pStyle w:val="Compact"/>
            </w:pPr>
          </w:p>
        </w:tc>
      </w:tr>
      <w:tr w:rsidR="00995916" w14:paraId="402A6839" w14:textId="77777777" w:rsidTr="00125FB8">
        <w:tc>
          <w:tcPr>
            <w:tcW w:w="0" w:type="auto"/>
          </w:tcPr>
          <w:p w14:paraId="129EC4D5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Không đúng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FF1D40D" w14:textId="77777777" w:rsidR="00995916" w:rsidRDefault="00995916">
            <w:pPr>
              <w:pStyle w:val="Compact"/>
            </w:pPr>
          </w:p>
        </w:tc>
        <w:tc>
          <w:tcPr>
            <w:tcW w:w="0" w:type="auto"/>
          </w:tcPr>
          <w:p w14:paraId="2B60EB2A" w14:textId="77777777" w:rsidR="00995916" w:rsidRDefault="00995916">
            <w:pPr>
              <w:pStyle w:val="Compact"/>
            </w:pPr>
          </w:p>
        </w:tc>
      </w:tr>
      <w:tr w:rsidR="00995916" w14:paraId="641740D7" w14:textId="77777777" w:rsidTr="00125FB8">
        <w:tc>
          <w:tcPr>
            <w:tcW w:w="0" w:type="auto"/>
          </w:tcPr>
          <w:p w14:paraId="35ED34DD" w14:textId="77777777" w:rsidR="00995916" w:rsidRDefault="00367D2B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6811DA2D" w14:textId="77777777" w:rsidR="00995916" w:rsidRDefault="00995916">
            <w:pPr>
              <w:pStyle w:val="Compact"/>
            </w:pPr>
          </w:p>
        </w:tc>
        <w:tc>
          <w:tcPr>
            <w:tcW w:w="0" w:type="auto"/>
          </w:tcPr>
          <w:p w14:paraId="0FEBCCAA" w14:textId="77777777" w:rsidR="00995916" w:rsidRDefault="00995916">
            <w:pPr>
              <w:pStyle w:val="Compact"/>
            </w:pPr>
          </w:p>
        </w:tc>
      </w:tr>
    </w:tbl>
    <w:p w14:paraId="6B1F62F3" w14:textId="77777777" w:rsidR="00995916" w:rsidRDefault="00367D2B">
      <w:pPr>
        <w:pStyle w:val="Heading2"/>
      </w:pPr>
      <w:bookmarkStart w:id="8" w:name="xác-nhận"/>
      <w:bookmarkEnd w:id="2"/>
      <w:bookmarkEnd w:id="7"/>
      <w:r>
        <w:t>XÁC NH</w:t>
      </w:r>
      <w:r>
        <w:t>Ậ</w:t>
      </w:r>
      <w:r>
        <w:t>N</w:t>
      </w:r>
    </w:p>
    <w:p w14:paraId="2E24053B" w14:textId="77777777" w:rsidR="00995916" w:rsidRDefault="00367D2B">
      <w:pPr>
        <w:pStyle w:val="Heading3"/>
      </w:pPr>
      <w:bookmarkStart w:id="9" w:name="bên-a-trường"/>
      <w:r>
        <w:t>Bên A (Trư</w:t>
      </w:r>
      <w:r>
        <w:t>ờ</w:t>
      </w:r>
      <w:r>
        <w:t>ng):</w:t>
      </w:r>
    </w:p>
    <w:p w14:paraId="36E97323" w14:textId="77777777" w:rsidR="00995916" w:rsidRDefault="00367D2B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i di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_________________ </w:t>
      </w: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4F2E33A" w14:textId="77777777" w:rsidR="00995916" w:rsidRDefault="00367D2B">
      <w:pPr>
        <w:pStyle w:val="Heading3"/>
      </w:pPr>
      <w:bookmarkStart w:id="10" w:name="bên-b-ncc"/>
      <w:bookmarkEnd w:id="9"/>
      <w:r>
        <w:t>Bên B (NCC):</w:t>
      </w:r>
    </w:p>
    <w:p w14:paraId="6503F5EB" w14:textId="77777777" w:rsidR="00995916" w:rsidRDefault="00367D2B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i di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_________________ </w:t>
      </w: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63FE2E02" w14:textId="77777777" w:rsidR="00995916" w:rsidRDefault="00367D2B">
      <w:r>
        <w:pict w14:anchorId="1A7801E2">
          <v:rect id="_x0000_i1026" style="width:0;height:1.5pt" o:hralign="center" o:hrstd="t" o:hr="t"/>
        </w:pict>
      </w:r>
    </w:p>
    <w:p w14:paraId="2937E350" w14:textId="77777777" w:rsidR="00995916" w:rsidRDefault="00367D2B">
      <w:pPr>
        <w:pStyle w:val="FirstParagraph"/>
      </w:pPr>
      <w:r>
        <w:rPr>
          <w:b/>
          <w:bCs/>
        </w:rPr>
        <w:t>Ghi chú:</w:t>
      </w:r>
      <w:r>
        <w:t xml:space="preserve"> H</w:t>
      </w:r>
      <w:r>
        <w:t>ợ</w:t>
      </w:r>
      <w:r>
        <w:t>p đ</w:t>
      </w:r>
      <w:r>
        <w:t>ồ</w:t>
      </w:r>
      <w:r>
        <w:t>ng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10 năm theo quy đ</w:t>
      </w:r>
      <w:r>
        <w:t>ị</w:t>
      </w:r>
      <w:r>
        <w:t>nh.</w:t>
      </w:r>
      <w:bookmarkEnd w:id="0"/>
      <w:bookmarkEnd w:id="8"/>
      <w:bookmarkEnd w:id="10"/>
    </w:p>
    <w:sectPr w:rsidR="0099591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9FE99" w14:textId="77777777" w:rsidR="00367D2B" w:rsidRDefault="00367D2B" w:rsidP="00125FB8">
      <w:pPr>
        <w:spacing w:line="240" w:lineRule="auto"/>
      </w:pPr>
      <w:r>
        <w:separator/>
      </w:r>
    </w:p>
  </w:endnote>
  <w:endnote w:type="continuationSeparator" w:id="0">
    <w:p w14:paraId="4B913225" w14:textId="77777777" w:rsidR="00367D2B" w:rsidRDefault="00367D2B" w:rsidP="00125F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C8760" w14:textId="77777777" w:rsidR="00367D2B" w:rsidRDefault="00367D2B" w:rsidP="00125FB8">
      <w:pPr>
        <w:spacing w:line="240" w:lineRule="auto"/>
      </w:pPr>
      <w:r>
        <w:separator/>
      </w:r>
    </w:p>
  </w:footnote>
  <w:footnote w:type="continuationSeparator" w:id="0">
    <w:p w14:paraId="635F1ABD" w14:textId="77777777" w:rsidR="00367D2B" w:rsidRDefault="00367D2B" w:rsidP="00125F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AC433" w14:textId="77777777" w:rsidR="00125FB8" w:rsidRPr="00A33244" w:rsidRDefault="00125FB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615AEFE" wp14:editId="18E737A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1AAF1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4118105" w14:textId="77777777" w:rsidR="00125FB8" w:rsidRDefault="00125F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CFA0F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916"/>
    <w:rsid w:val="00125FB8"/>
    <w:rsid w:val="00367D2B"/>
    <w:rsid w:val="0099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7D96F4A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5FB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5FB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5FB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25FB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25FB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25FB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25FB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25FB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FB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FB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25FB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25FB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5FB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5FB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FB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25FB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FB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25FB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FB8"/>
    <w:rPr>
      <w:rFonts w:ascii="Times New Roman" w:hAnsi="Times New Roman"/>
      <w:szCs w:val="22"/>
    </w:rPr>
  </w:style>
  <w:style w:type="character" w:styleId="Emphasis">
    <w:name w:val="Emphasis"/>
    <w:rsid w:val="00125FB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25FB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25FB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25FB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25FB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2026-02-02T03:55:00Z</dcterms:created>
  <dcterms:modified xsi:type="dcterms:W3CDTF">2026-02-02T03:55:00Z</dcterms:modified>
</cp:coreProperties>
</file>