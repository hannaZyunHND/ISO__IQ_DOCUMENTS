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E03F1" w14:textId="77777777" w:rsidR="00955821" w:rsidRDefault="00FB1B3E" w:rsidP="009C04CD">
      <w:pPr>
        <w:pStyle w:val="Title"/>
      </w:pPr>
      <w:bookmarkStart w:id="0" w:name="bm-40-hồ-sơ-mời-thầu"/>
      <w:r>
        <w:t>BM-40: H</w:t>
      </w:r>
      <w:r>
        <w:t>Ồ</w:t>
      </w:r>
      <w:r>
        <w:t xml:space="preserve"> SƠ M</w:t>
      </w:r>
      <w:r>
        <w:t>Ờ</w:t>
      </w:r>
      <w:r>
        <w:t>I TH</w:t>
      </w:r>
      <w:r>
        <w:t>Ầ</w:t>
      </w:r>
      <w:r>
        <w:t>U</w:t>
      </w:r>
    </w:p>
    <w:p w14:paraId="5B1A0399" w14:textId="77777777" w:rsidR="00955821" w:rsidRDefault="00FB1B3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QT-03-SOP-04-BM-40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008F6A0" w14:textId="77777777" w:rsidR="00955821" w:rsidRDefault="00FB1B3E">
      <w:r>
        <w:pict w14:anchorId="3365B4B6">
          <v:rect id="_x0000_i1025" style="width:0;height:1.5pt" o:hralign="center" o:hrstd="t" o:hr="t"/>
        </w:pict>
      </w:r>
    </w:p>
    <w:p w14:paraId="42EA1D22" w14:textId="77777777" w:rsidR="00955821" w:rsidRDefault="00FB1B3E">
      <w:pPr>
        <w:pStyle w:val="Heading2"/>
      </w:pPr>
      <w:bookmarkStart w:id="1" w:name="thông-tin-hồ-sơ-mời-thầu"/>
      <w:r>
        <w:t>THÔNG TIN H</w:t>
      </w:r>
      <w:r>
        <w:t>Ồ</w:t>
      </w:r>
      <w:r>
        <w:t xml:space="preserve"> SƠ M</w:t>
      </w:r>
      <w:r>
        <w:t>Ờ</w:t>
      </w:r>
      <w:r>
        <w:t>I TH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955821" w14:paraId="497F150E" w14:textId="77777777" w:rsidTr="009C04CD">
        <w:tc>
          <w:tcPr>
            <w:tcW w:w="0" w:type="auto"/>
          </w:tcPr>
          <w:p w14:paraId="2A6C865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06B253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5821" w14:paraId="1E14EE6E" w14:textId="77777777" w:rsidTr="009C04CD">
        <w:tc>
          <w:tcPr>
            <w:tcW w:w="0" w:type="auto"/>
          </w:tcPr>
          <w:p w14:paraId="2B5799C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5AB2F2AE" w14:textId="77777777" w:rsidR="00955821" w:rsidRDefault="00955821">
            <w:pPr>
              <w:pStyle w:val="Compact"/>
            </w:pPr>
          </w:p>
        </w:tc>
      </w:tr>
      <w:tr w:rsidR="00955821" w14:paraId="1550561F" w14:textId="77777777" w:rsidTr="009C04CD">
        <w:tc>
          <w:tcPr>
            <w:tcW w:w="0" w:type="auto"/>
          </w:tcPr>
          <w:p w14:paraId="240BB70C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07A0CF7" w14:textId="77777777" w:rsidR="00955821" w:rsidRDefault="00955821">
            <w:pPr>
              <w:pStyle w:val="Compact"/>
            </w:pPr>
          </w:p>
        </w:tc>
      </w:tr>
      <w:tr w:rsidR="00955821" w14:paraId="21A1C8B5" w14:textId="77777777" w:rsidTr="009C04CD">
        <w:tc>
          <w:tcPr>
            <w:tcW w:w="0" w:type="auto"/>
          </w:tcPr>
          <w:p w14:paraId="46049670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90C22DA" w14:textId="77777777" w:rsidR="00955821" w:rsidRDefault="00955821">
            <w:pPr>
              <w:pStyle w:val="Compact"/>
            </w:pPr>
          </w:p>
        </w:tc>
      </w:tr>
      <w:tr w:rsidR="00955821" w14:paraId="5E2B425A" w14:textId="77777777" w:rsidTr="009C04CD">
        <w:tc>
          <w:tcPr>
            <w:tcW w:w="0" w:type="auto"/>
          </w:tcPr>
          <w:p w14:paraId="569D947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6560C85" w14:textId="77777777" w:rsidR="00955821" w:rsidRDefault="00955821">
            <w:pPr>
              <w:pStyle w:val="Compact"/>
            </w:pPr>
          </w:p>
        </w:tc>
      </w:tr>
      <w:tr w:rsidR="00955821" w14:paraId="1BEB45E1" w14:textId="77777777" w:rsidTr="009C04CD">
        <w:tc>
          <w:tcPr>
            <w:tcW w:w="0" w:type="auto"/>
          </w:tcPr>
          <w:p w14:paraId="3C9D503C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1BE9F5" w14:textId="77777777" w:rsidR="00955821" w:rsidRDefault="00955821">
            <w:pPr>
              <w:pStyle w:val="Compact"/>
            </w:pPr>
          </w:p>
        </w:tc>
      </w:tr>
      <w:tr w:rsidR="00955821" w14:paraId="54EF7E1A" w14:textId="77777777" w:rsidTr="009C04CD">
        <w:tc>
          <w:tcPr>
            <w:tcW w:w="0" w:type="auto"/>
          </w:tcPr>
          <w:p w14:paraId="2BE4958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B49AFF0" w14:textId="77777777" w:rsidR="00955821" w:rsidRDefault="00955821">
            <w:pPr>
              <w:pStyle w:val="Compact"/>
            </w:pPr>
          </w:p>
        </w:tc>
      </w:tr>
    </w:tbl>
    <w:p w14:paraId="02C5854A" w14:textId="77777777" w:rsidR="00955821" w:rsidRDefault="00FB1B3E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6E971330" w14:textId="77777777" w:rsidR="00955821" w:rsidRDefault="00FB1B3E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1157"/>
      </w:tblGrid>
      <w:tr w:rsidR="00955821" w14:paraId="0548F699" w14:textId="77777777" w:rsidTr="009C04CD">
        <w:tc>
          <w:tcPr>
            <w:tcW w:w="0" w:type="auto"/>
          </w:tcPr>
          <w:p w14:paraId="34C8183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B54F507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5821" w14:paraId="2D34BD75" w14:textId="77777777" w:rsidTr="009C04CD">
        <w:tc>
          <w:tcPr>
            <w:tcW w:w="0" w:type="auto"/>
          </w:tcPr>
          <w:p w14:paraId="5B28F22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Tên gói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CDF4A5D" w14:textId="77777777" w:rsidR="00955821" w:rsidRDefault="00955821">
            <w:pPr>
              <w:pStyle w:val="Compact"/>
            </w:pPr>
          </w:p>
        </w:tc>
      </w:tr>
      <w:tr w:rsidR="00955821" w14:paraId="641C25FB" w14:textId="77777777" w:rsidTr="009C04CD">
        <w:tc>
          <w:tcPr>
            <w:tcW w:w="0" w:type="auto"/>
          </w:tcPr>
          <w:p w14:paraId="5B550C04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68BADF79" w14:textId="77777777" w:rsidR="00955821" w:rsidRDefault="00955821">
            <w:pPr>
              <w:pStyle w:val="Compact"/>
            </w:pPr>
          </w:p>
        </w:tc>
      </w:tr>
      <w:tr w:rsidR="00955821" w14:paraId="78D46FA1" w14:textId="77777777" w:rsidTr="009C04CD">
        <w:tc>
          <w:tcPr>
            <w:tcW w:w="0" w:type="auto"/>
          </w:tcPr>
          <w:p w14:paraId="26EA062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AFA8BDC" w14:textId="77777777" w:rsidR="00955821" w:rsidRDefault="00955821">
            <w:pPr>
              <w:pStyle w:val="Compact"/>
            </w:pPr>
          </w:p>
        </w:tc>
      </w:tr>
      <w:tr w:rsidR="00955821" w14:paraId="033E84B7" w14:textId="77777777" w:rsidTr="009C04CD">
        <w:tc>
          <w:tcPr>
            <w:tcW w:w="0" w:type="auto"/>
          </w:tcPr>
          <w:p w14:paraId="08CB654F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giao hàng</w:t>
            </w:r>
          </w:p>
        </w:tc>
        <w:tc>
          <w:tcPr>
            <w:tcW w:w="0" w:type="auto"/>
          </w:tcPr>
          <w:p w14:paraId="7DFA37E0" w14:textId="77777777" w:rsidR="00955821" w:rsidRDefault="00955821">
            <w:pPr>
              <w:pStyle w:val="Compact"/>
            </w:pPr>
          </w:p>
        </w:tc>
      </w:tr>
      <w:tr w:rsidR="00955821" w14:paraId="14759FFD" w14:textId="77777777" w:rsidTr="009C04CD">
        <w:tc>
          <w:tcPr>
            <w:tcW w:w="0" w:type="auto"/>
          </w:tcPr>
          <w:p w14:paraId="1076092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B4A824E" w14:textId="77777777" w:rsidR="00955821" w:rsidRDefault="00955821">
            <w:pPr>
              <w:pStyle w:val="Compact"/>
            </w:pPr>
          </w:p>
        </w:tc>
      </w:tr>
    </w:tbl>
    <w:p w14:paraId="7F87627B" w14:textId="77777777" w:rsidR="00955821" w:rsidRDefault="00FB1B3E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955821" w14:paraId="0916FAF5" w14:textId="77777777" w:rsidTr="009C04CD">
        <w:tc>
          <w:tcPr>
            <w:tcW w:w="0" w:type="auto"/>
          </w:tcPr>
          <w:p w14:paraId="07DA040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1D8E6B1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5821" w14:paraId="195194FB" w14:textId="77777777" w:rsidTr="009C04CD">
        <w:tc>
          <w:tcPr>
            <w:tcW w:w="0" w:type="auto"/>
          </w:tcPr>
          <w:p w14:paraId="51A636A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08AD671" w14:textId="77777777" w:rsidR="00955821" w:rsidRDefault="00955821">
            <w:pPr>
              <w:pStyle w:val="Compact"/>
            </w:pPr>
          </w:p>
        </w:tc>
      </w:tr>
    </w:tbl>
    <w:p w14:paraId="69CD1242" w14:textId="77777777" w:rsidR="00955821" w:rsidRDefault="00FB1B3E">
      <w:pPr>
        <w:pStyle w:val="Heading2"/>
      </w:pPr>
      <w:bookmarkStart w:id="5" w:name="thông-tin-nhà-trường"/>
      <w:bookmarkEnd w:id="2"/>
      <w:bookmarkEnd w:id="4"/>
      <w:r>
        <w:lastRenderedPageBreak/>
        <w:t>THÔNG TIN NHÀ TRƯ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7"/>
        <w:gridCol w:w="1157"/>
      </w:tblGrid>
      <w:tr w:rsidR="00955821" w14:paraId="2913A47D" w14:textId="77777777" w:rsidTr="009C04CD">
        <w:tc>
          <w:tcPr>
            <w:tcW w:w="0" w:type="auto"/>
          </w:tcPr>
          <w:p w14:paraId="7B426D34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E644E10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5821" w14:paraId="2A24A816" w14:textId="77777777" w:rsidTr="009C04CD">
        <w:tc>
          <w:tcPr>
            <w:tcW w:w="0" w:type="auto"/>
          </w:tcPr>
          <w:p w14:paraId="719A1FB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0C03E59" w14:textId="77777777" w:rsidR="00955821" w:rsidRDefault="00955821">
            <w:pPr>
              <w:pStyle w:val="Compact"/>
            </w:pPr>
          </w:p>
        </w:tc>
      </w:tr>
      <w:tr w:rsidR="00955821" w14:paraId="21704457" w14:textId="77777777" w:rsidTr="009C04CD">
        <w:tc>
          <w:tcPr>
            <w:tcW w:w="0" w:type="auto"/>
          </w:tcPr>
          <w:p w14:paraId="5B511FF8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52444DFA" w14:textId="77777777" w:rsidR="00955821" w:rsidRDefault="00955821">
            <w:pPr>
              <w:pStyle w:val="Compact"/>
            </w:pPr>
          </w:p>
        </w:tc>
      </w:tr>
      <w:tr w:rsidR="00955821" w14:paraId="6F0B75A7" w14:textId="77777777" w:rsidTr="009C04CD">
        <w:tc>
          <w:tcPr>
            <w:tcW w:w="0" w:type="auto"/>
          </w:tcPr>
          <w:p w14:paraId="6AFA933F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9EFC954" w14:textId="77777777" w:rsidR="00955821" w:rsidRDefault="00955821">
            <w:pPr>
              <w:pStyle w:val="Compact"/>
            </w:pPr>
          </w:p>
        </w:tc>
      </w:tr>
      <w:tr w:rsidR="00955821" w14:paraId="004D9EEF" w14:textId="77777777" w:rsidTr="009C04CD">
        <w:tc>
          <w:tcPr>
            <w:tcW w:w="0" w:type="auto"/>
          </w:tcPr>
          <w:p w14:paraId="25AD7537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0A76880A" w14:textId="77777777" w:rsidR="00955821" w:rsidRDefault="00955821">
            <w:pPr>
              <w:pStyle w:val="Compact"/>
            </w:pPr>
          </w:p>
        </w:tc>
      </w:tr>
      <w:tr w:rsidR="00955821" w14:paraId="49272BE0" w14:textId="77777777" w:rsidTr="009C04CD">
        <w:tc>
          <w:tcPr>
            <w:tcW w:w="0" w:type="auto"/>
          </w:tcPr>
          <w:p w14:paraId="3CD6EC40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liên h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</w:tcPr>
          <w:p w14:paraId="1C321A49" w14:textId="77777777" w:rsidR="00955821" w:rsidRDefault="00955821">
            <w:pPr>
              <w:pStyle w:val="Compact"/>
            </w:pPr>
          </w:p>
        </w:tc>
      </w:tr>
    </w:tbl>
    <w:p w14:paraId="7ECB038B" w14:textId="77777777" w:rsidR="00955821" w:rsidRDefault="00FB1B3E">
      <w:pPr>
        <w:pStyle w:val="Heading2"/>
      </w:pPr>
      <w:bookmarkStart w:id="6" w:name="mô-tả-nhu-cầu"/>
      <w:bookmarkEnd w:id="5"/>
      <w:r>
        <w:t>MÔ T</w:t>
      </w:r>
      <w:r>
        <w:t>Ả</w:t>
      </w:r>
      <w:r>
        <w:t xml:space="preserve"> NHU C</w:t>
      </w:r>
      <w:r>
        <w:t>Ầ</w:t>
      </w:r>
      <w:r>
        <w:t>U</w:t>
      </w:r>
    </w:p>
    <w:p w14:paraId="4D53DD29" w14:textId="77777777" w:rsidR="00955821" w:rsidRDefault="00FB1B3E">
      <w:pPr>
        <w:pStyle w:val="Heading3"/>
      </w:pPr>
      <w:bookmarkStart w:id="7" w:name="nội-dung-mời-thầu"/>
      <w:r>
        <w:t>1. N</w:t>
      </w:r>
      <w:r>
        <w:t>ộ</w:t>
      </w:r>
      <w:r>
        <w:t>i dung m</w:t>
      </w:r>
      <w:r>
        <w:t>ờ</w:t>
      </w:r>
      <w:r>
        <w:t>i th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1157"/>
      </w:tblGrid>
      <w:tr w:rsidR="00955821" w14:paraId="7FEF50A6" w14:textId="77777777" w:rsidTr="009C04CD">
        <w:tc>
          <w:tcPr>
            <w:tcW w:w="0" w:type="auto"/>
          </w:tcPr>
          <w:p w14:paraId="25585CDE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9EF6480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5821" w14:paraId="0337E16A" w14:textId="77777777" w:rsidTr="009C04CD">
        <w:tc>
          <w:tcPr>
            <w:tcW w:w="0" w:type="auto"/>
          </w:tcPr>
          <w:p w14:paraId="1AF5DB74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Tên hàng hóa/D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4F0C163" w14:textId="77777777" w:rsidR="00955821" w:rsidRDefault="00955821">
            <w:pPr>
              <w:pStyle w:val="Compact"/>
            </w:pPr>
          </w:p>
        </w:tc>
      </w:tr>
      <w:tr w:rsidR="00955821" w14:paraId="7F096A62" w14:textId="77777777" w:rsidTr="009C04CD">
        <w:tc>
          <w:tcPr>
            <w:tcW w:w="0" w:type="auto"/>
          </w:tcPr>
          <w:p w14:paraId="11CF48F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82E308D" w14:textId="77777777" w:rsidR="00955821" w:rsidRDefault="00955821">
            <w:pPr>
              <w:pStyle w:val="Compact"/>
            </w:pPr>
          </w:p>
        </w:tc>
      </w:tr>
      <w:tr w:rsidR="00955821" w14:paraId="0D84E0F6" w14:textId="77777777" w:rsidTr="009C04CD">
        <w:tc>
          <w:tcPr>
            <w:tcW w:w="0" w:type="auto"/>
          </w:tcPr>
          <w:p w14:paraId="274337A6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Thông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8BAB37E" w14:textId="77777777" w:rsidR="00955821" w:rsidRDefault="00955821">
            <w:pPr>
              <w:pStyle w:val="Compact"/>
            </w:pPr>
          </w:p>
        </w:tc>
      </w:tr>
      <w:tr w:rsidR="00955821" w14:paraId="4CF192C9" w14:textId="77777777" w:rsidTr="009C04CD">
        <w:tc>
          <w:tcPr>
            <w:tcW w:w="0" w:type="auto"/>
          </w:tcPr>
          <w:p w14:paraId="3DB6FE5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047C8DD" w14:textId="77777777" w:rsidR="00955821" w:rsidRDefault="00955821">
            <w:pPr>
              <w:pStyle w:val="Compact"/>
            </w:pPr>
          </w:p>
        </w:tc>
      </w:tr>
      <w:tr w:rsidR="00955821" w14:paraId="4B4E9822" w14:textId="77777777" w:rsidTr="009C04CD">
        <w:tc>
          <w:tcPr>
            <w:tcW w:w="0" w:type="auto"/>
          </w:tcPr>
          <w:p w14:paraId="6A991451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DAD4577" w14:textId="77777777" w:rsidR="00955821" w:rsidRDefault="00955821">
            <w:pPr>
              <w:pStyle w:val="Compact"/>
            </w:pPr>
          </w:p>
        </w:tc>
      </w:tr>
    </w:tbl>
    <w:p w14:paraId="212F2925" w14:textId="77777777" w:rsidR="00955821" w:rsidRDefault="00FB1B3E">
      <w:pPr>
        <w:pStyle w:val="Heading3"/>
      </w:pPr>
      <w:bookmarkStart w:id="8" w:name="yêu-cầu-kỹ-thuật"/>
      <w:bookmarkEnd w:id="7"/>
      <w:r>
        <w:t>2.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050"/>
        <w:gridCol w:w="1037"/>
      </w:tblGrid>
      <w:tr w:rsidR="00955821" w14:paraId="4BA3B089" w14:textId="77777777" w:rsidTr="009C04CD">
        <w:tc>
          <w:tcPr>
            <w:tcW w:w="0" w:type="auto"/>
          </w:tcPr>
          <w:p w14:paraId="294A2D49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DB80FE1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945F3B8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55821" w14:paraId="5D421438" w14:textId="77777777" w:rsidTr="009C04CD">
        <w:tc>
          <w:tcPr>
            <w:tcW w:w="0" w:type="auto"/>
          </w:tcPr>
          <w:p w14:paraId="61B857AD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Tiêu chí 1</w:t>
            </w:r>
          </w:p>
        </w:tc>
        <w:tc>
          <w:tcPr>
            <w:tcW w:w="0" w:type="auto"/>
          </w:tcPr>
          <w:p w14:paraId="780874DD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77784D80" w14:textId="77777777" w:rsidR="00955821" w:rsidRDefault="00955821">
            <w:pPr>
              <w:pStyle w:val="Compact"/>
            </w:pPr>
          </w:p>
        </w:tc>
      </w:tr>
      <w:tr w:rsidR="00955821" w14:paraId="59C1B8EA" w14:textId="77777777" w:rsidTr="009C04CD">
        <w:tc>
          <w:tcPr>
            <w:tcW w:w="0" w:type="auto"/>
          </w:tcPr>
          <w:p w14:paraId="4B0E97C3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Tiêu chí 2</w:t>
            </w:r>
          </w:p>
        </w:tc>
        <w:tc>
          <w:tcPr>
            <w:tcW w:w="0" w:type="auto"/>
          </w:tcPr>
          <w:p w14:paraId="09E0F181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159D974A" w14:textId="77777777" w:rsidR="00955821" w:rsidRDefault="00955821">
            <w:pPr>
              <w:pStyle w:val="Compact"/>
            </w:pPr>
          </w:p>
        </w:tc>
      </w:tr>
      <w:tr w:rsidR="00955821" w14:paraId="0C75A5DC" w14:textId="77777777" w:rsidTr="009C04CD">
        <w:tc>
          <w:tcPr>
            <w:tcW w:w="0" w:type="auto"/>
          </w:tcPr>
          <w:p w14:paraId="77DFCA56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Tiêu chí 3</w:t>
            </w:r>
          </w:p>
        </w:tc>
        <w:tc>
          <w:tcPr>
            <w:tcW w:w="0" w:type="auto"/>
          </w:tcPr>
          <w:p w14:paraId="5F624392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57C71B78" w14:textId="77777777" w:rsidR="00955821" w:rsidRDefault="00955821">
            <w:pPr>
              <w:pStyle w:val="Compact"/>
            </w:pPr>
          </w:p>
        </w:tc>
      </w:tr>
      <w:tr w:rsidR="00955821" w14:paraId="4CD83255" w14:textId="77777777" w:rsidTr="009C04CD">
        <w:tc>
          <w:tcPr>
            <w:tcW w:w="0" w:type="auto"/>
          </w:tcPr>
          <w:p w14:paraId="1868A58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Tiêu chí 4</w:t>
            </w:r>
          </w:p>
        </w:tc>
        <w:tc>
          <w:tcPr>
            <w:tcW w:w="0" w:type="auto"/>
          </w:tcPr>
          <w:p w14:paraId="01A376F4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77171D9E" w14:textId="77777777" w:rsidR="00955821" w:rsidRDefault="00955821">
            <w:pPr>
              <w:pStyle w:val="Compact"/>
            </w:pPr>
          </w:p>
        </w:tc>
      </w:tr>
    </w:tbl>
    <w:p w14:paraId="1D0FB688" w14:textId="77777777" w:rsidR="00955821" w:rsidRDefault="00FB1B3E">
      <w:pPr>
        <w:pStyle w:val="Heading2"/>
      </w:pPr>
      <w:bookmarkStart w:id="9" w:name="điều-kiện-nhà-cung-cấp"/>
      <w:bookmarkEnd w:id="6"/>
      <w:bookmarkEnd w:id="8"/>
      <w:r>
        <w:t>ĐI</w:t>
      </w:r>
      <w:r>
        <w:t>Ề</w:t>
      </w:r>
      <w:r>
        <w:t>U KI</w:t>
      </w:r>
      <w:r>
        <w:t>Ệ</w:t>
      </w:r>
      <w:r>
        <w:t>N NHÀ CUNG C</w:t>
      </w:r>
      <w:r>
        <w:t>Ấ</w:t>
      </w:r>
      <w:r>
        <w:t>P</w:t>
      </w:r>
    </w:p>
    <w:p w14:paraId="7EDA361A" w14:textId="77777777" w:rsidR="00955821" w:rsidRDefault="00FB1B3E">
      <w:pPr>
        <w:pStyle w:val="Heading3"/>
      </w:pPr>
      <w:bookmarkStart w:id="10" w:name="điều-kiện-bắt-buộc"/>
      <w:r>
        <w:t>1. Đi</w:t>
      </w:r>
      <w:r>
        <w:t>ề</w:t>
      </w:r>
      <w:r>
        <w:t>u ki</w:t>
      </w:r>
      <w:r>
        <w:t>ệ</w:t>
      </w:r>
      <w:r>
        <w:t>n b</w:t>
      </w:r>
      <w:r>
        <w:t>ắ</w:t>
      </w:r>
      <w:r>
        <w:t>t bu</w:t>
      </w:r>
      <w:r>
        <w:t>ộ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1050"/>
        <w:gridCol w:w="1037"/>
      </w:tblGrid>
      <w:tr w:rsidR="00955821" w14:paraId="037B5DF8" w14:textId="77777777" w:rsidTr="009C04CD">
        <w:tc>
          <w:tcPr>
            <w:tcW w:w="0" w:type="auto"/>
          </w:tcPr>
          <w:p w14:paraId="145A7437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D2923B1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E4B229A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55821" w14:paraId="7174CE04" w14:textId="77777777" w:rsidTr="009C04CD">
        <w:tc>
          <w:tcPr>
            <w:tcW w:w="0" w:type="auto"/>
          </w:tcPr>
          <w:p w14:paraId="2ED0956A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phép kinh doanh</w:t>
            </w:r>
          </w:p>
        </w:tc>
        <w:tc>
          <w:tcPr>
            <w:tcW w:w="0" w:type="auto"/>
          </w:tcPr>
          <w:p w14:paraId="1300BE54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1E92668C" w14:textId="77777777" w:rsidR="00955821" w:rsidRDefault="00955821">
            <w:pPr>
              <w:pStyle w:val="Compact"/>
            </w:pPr>
          </w:p>
        </w:tc>
      </w:tr>
      <w:tr w:rsidR="00955821" w14:paraId="76FC09EB" w14:textId="77777777" w:rsidTr="009C04CD">
        <w:tc>
          <w:tcPr>
            <w:tcW w:w="0" w:type="auto"/>
          </w:tcPr>
          <w:p w14:paraId="29106265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Năng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tài chính</w:t>
            </w:r>
          </w:p>
        </w:tc>
        <w:tc>
          <w:tcPr>
            <w:tcW w:w="0" w:type="auto"/>
          </w:tcPr>
          <w:p w14:paraId="749B88BE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0DD9C8E1" w14:textId="77777777" w:rsidR="00955821" w:rsidRDefault="00955821">
            <w:pPr>
              <w:pStyle w:val="Compact"/>
            </w:pPr>
          </w:p>
        </w:tc>
      </w:tr>
      <w:tr w:rsidR="00955821" w14:paraId="00DFA1A1" w14:textId="77777777" w:rsidTr="009C04CD">
        <w:tc>
          <w:tcPr>
            <w:tcW w:w="0" w:type="auto"/>
          </w:tcPr>
          <w:p w14:paraId="3E1586B0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Kinh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ADCF3C4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69807A45" w14:textId="77777777" w:rsidR="00955821" w:rsidRDefault="00955821">
            <w:pPr>
              <w:pStyle w:val="Compact"/>
            </w:pPr>
          </w:p>
        </w:tc>
      </w:tr>
      <w:tr w:rsidR="00955821" w14:paraId="74CBAF80" w14:textId="77777777" w:rsidTr="009C04CD">
        <w:tc>
          <w:tcPr>
            <w:tcW w:w="0" w:type="auto"/>
          </w:tcPr>
          <w:p w14:paraId="1E485AEF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0" w:type="auto"/>
          </w:tcPr>
          <w:p w14:paraId="58D53434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064088C5" w14:textId="77777777" w:rsidR="00955821" w:rsidRDefault="00955821">
            <w:pPr>
              <w:pStyle w:val="Compact"/>
            </w:pPr>
          </w:p>
        </w:tc>
      </w:tr>
    </w:tbl>
    <w:p w14:paraId="4518BBB5" w14:textId="77777777" w:rsidR="00955821" w:rsidRDefault="00FB1B3E">
      <w:pPr>
        <w:pStyle w:val="Heading3"/>
      </w:pPr>
      <w:bookmarkStart w:id="11" w:name="điều-kiện-bổ-sung"/>
      <w:bookmarkEnd w:id="10"/>
      <w:r>
        <w:t>2. Đi</w:t>
      </w:r>
      <w:r>
        <w:t>ề</w:t>
      </w:r>
      <w:r>
        <w:t>u ki</w:t>
      </w:r>
      <w:r>
        <w:t>ệ</w:t>
      </w:r>
      <w:r>
        <w:t>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1050"/>
        <w:gridCol w:w="1037"/>
      </w:tblGrid>
      <w:tr w:rsidR="00955821" w14:paraId="6102E168" w14:textId="77777777" w:rsidTr="009C04CD">
        <w:tc>
          <w:tcPr>
            <w:tcW w:w="0" w:type="auto"/>
          </w:tcPr>
          <w:p w14:paraId="60E5F27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0944FD1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4C6FDCA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55821" w14:paraId="1E492B18" w14:textId="77777777" w:rsidTr="009C04CD">
        <w:tc>
          <w:tcPr>
            <w:tcW w:w="0" w:type="auto"/>
          </w:tcPr>
          <w:p w14:paraId="468E475F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B54D343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6039A3AE" w14:textId="77777777" w:rsidR="00955821" w:rsidRDefault="00955821">
            <w:pPr>
              <w:pStyle w:val="Compact"/>
            </w:pPr>
          </w:p>
        </w:tc>
      </w:tr>
      <w:tr w:rsidR="00955821" w14:paraId="76BDECDD" w14:textId="77777777" w:rsidTr="009C04CD">
        <w:tc>
          <w:tcPr>
            <w:tcW w:w="0" w:type="auto"/>
          </w:tcPr>
          <w:p w14:paraId="78070C3C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</w:tc>
        <w:tc>
          <w:tcPr>
            <w:tcW w:w="0" w:type="auto"/>
          </w:tcPr>
          <w:p w14:paraId="416D55CE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1A818AFE" w14:textId="77777777" w:rsidR="00955821" w:rsidRDefault="00955821">
            <w:pPr>
              <w:pStyle w:val="Compact"/>
            </w:pPr>
          </w:p>
        </w:tc>
      </w:tr>
      <w:tr w:rsidR="00955821" w14:paraId="74C65643" w14:textId="77777777" w:rsidTr="009C04CD">
        <w:tc>
          <w:tcPr>
            <w:tcW w:w="0" w:type="auto"/>
          </w:tcPr>
          <w:p w14:paraId="6F34DC2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59EDFC4F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19F55B90" w14:textId="77777777" w:rsidR="00955821" w:rsidRDefault="00955821">
            <w:pPr>
              <w:pStyle w:val="Compact"/>
            </w:pPr>
          </w:p>
        </w:tc>
      </w:tr>
    </w:tbl>
    <w:p w14:paraId="77E835F5" w14:textId="77777777" w:rsidR="00955821" w:rsidRDefault="00FB1B3E">
      <w:pPr>
        <w:pStyle w:val="Heading2"/>
      </w:pPr>
      <w:bookmarkStart w:id="12" w:name="thời-gian-và-địa-điểm"/>
      <w:bookmarkEnd w:id="9"/>
      <w:bookmarkEnd w:id="11"/>
      <w:r>
        <w:t>TH</w:t>
      </w:r>
      <w:r>
        <w:t>Ờ</w:t>
      </w:r>
      <w:r>
        <w:t>I GIAN VÀ Đ</w:t>
      </w:r>
      <w:r>
        <w:t>Ị</w:t>
      </w:r>
      <w:r>
        <w:t>A ĐI</w:t>
      </w:r>
      <w:r>
        <w:t>Ể</w:t>
      </w:r>
      <w:r>
        <w:t>M</w:t>
      </w:r>
    </w:p>
    <w:p w14:paraId="226AEE51" w14:textId="77777777" w:rsidR="00955821" w:rsidRDefault="00FB1B3E">
      <w:pPr>
        <w:pStyle w:val="Heading3"/>
      </w:pPr>
      <w:bookmarkStart w:id="13" w:name="thời-gian"/>
      <w:r>
        <w:t>1. Th</w:t>
      </w:r>
      <w:r>
        <w:t>ờ</w:t>
      </w:r>
      <w:r>
        <w:t>i gian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1210"/>
        <w:gridCol w:w="1037"/>
      </w:tblGrid>
      <w:tr w:rsidR="00955821" w14:paraId="75094833" w14:textId="77777777" w:rsidTr="009C04CD">
        <w:tc>
          <w:tcPr>
            <w:tcW w:w="0" w:type="auto"/>
          </w:tcPr>
          <w:p w14:paraId="7B456C1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14FD5C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0" w:type="auto"/>
          </w:tcPr>
          <w:p w14:paraId="5EC98BE9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55821" w14:paraId="4466C375" w14:textId="77777777" w:rsidTr="009C04CD">
        <w:tc>
          <w:tcPr>
            <w:tcW w:w="0" w:type="auto"/>
          </w:tcPr>
          <w:p w14:paraId="0023D593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Phát hành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79C5246B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1B1309AC" w14:textId="77777777" w:rsidR="00955821" w:rsidRDefault="00955821">
            <w:pPr>
              <w:pStyle w:val="Compact"/>
            </w:pPr>
          </w:p>
        </w:tc>
      </w:tr>
      <w:tr w:rsidR="00955821" w14:paraId="467DA9AC" w14:textId="77777777" w:rsidTr="009C04CD">
        <w:tc>
          <w:tcPr>
            <w:tcW w:w="0" w:type="auto"/>
          </w:tcPr>
          <w:p w14:paraId="35652D48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0586EB77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2403F293" w14:textId="77777777" w:rsidR="00955821" w:rsidRDefault="00955821">
            <w:pPr>
              <w:pStyle w:val="Compact"/>
            </w:pPr>
          </w:p>
        </w:tc>
      </w:tr>
      <w:tr w:rsidR="00955821" w14:paraId="07144902" w14:textId="77777777" w:rsidTr="009C04CD">
        <w:tc>
          <w:tcPr>
            <w:tcW w:w="0" w:type="auto"/>
          </w:tcPr>
          <w:p w14:paraId="5DE3152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lastRenderedPageBreak/>
              <w:t>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BAE9789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23F848F9" w14:textId="77777777" w:rsidR="00955821" w:rsidRDefault="00955821">
            <w:pPr>
              <w:pStyle w:val="Compact"/>
            </w:pPr>
          </w:p>
        </w:tc>
      </w:tr>
      <w:tr w:rsidR="00955821" w14:paraId="6E9FC0FD" w14:textId="77777777" w:rsidTr="009C04CD">
        <w:tc>
          <w:tcPr>
            <w:tcW w:w="0" w:type="auto"/>
          </w:tcPr>
          <w:p w14:paraId="30418F52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trúng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E23FC1A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258B5DF2" w14:textId="77777777" w:rsidR="00955821" w:rsidRDefault="00955821">
            <w:pPr>
              <w:pStyle w:val="Compact"/>
            </w:pPr>
          </w:p>
        </w:tc>
      </w:tr>
    </w:tbl>
    <w:p w14:paraId="01BB8CF8" w14:textId="77777777" w:rsidR="00955821" w:rsidRDefault="00FB1B3E">
      <w:pPr>
        <w:pStyle w:val="Heading3"/>
      </w:pPr>
      <w:bookmarkStart w:id="14" w:name="địa-điểm"/>
      <w:bookmarkEnd w:id="13"/>
      <w:r>
        <w:t>2. Đ</w:t>
      </w:r>
      <w:r>
        <w:t>ị</w:t>
      </w:r>
      <w:r>
        <w:t>a đi</w:t>
      </w:r>
      <w:r>
        <w:t>ể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143"/>
        <w:gridCol w:w="1037"/>
      </w:tblGrid>
      <w:tr w:rsidR="00955821" w14:paraId="0DBFB18A" w14:textId="77777777" w:rsidTr="009C04CD">
        <w:tc>
          <w:tcPr>
            <w:tcW w:w="0" w:type="auto"/>
          </w:tcPr>
          <w:p w14:paraId="131BBEAB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A6E5EEC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73C4213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55821" w14:paraId="67469F6E" w14:textId="77777777" w:rsidTr="009C04CD">
        <w:tc>
          <w:tcPr>
            <w:tcW w:w="0" w:type="auto"/>
          </w:tcPr>
          <w:p w14:paraId="0E0ABE6C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4D37ED0E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758E1849" w14:textId="77777777" w:rsidR="00955821" w:rsidRDefault="00955821">
            <w:pPr>
              <w:pStyle w:val="Compact"/>
            </w:pPr>
          </w:p>
        </w:tc>
      </w:tr>
      <w:tr w:rsidR="00955821" w14:paraId="77EA7B2D" w14:textId="77777777" w:rsidTr="009C04CD">
        <w:tc>
          <w:tcPr>
            <w:tcW w:w="0" w:type="auto"/>
          </w:tcPr>
          <w:p w14:paraId="1B5F22FE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BCE308F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20299FF7" w14:textId="77777777" w:rsidR="00955821" w:rsidRDefault="00955821">
            <w:pPr>
              <w:pStyle w:val="Compact"/>
            </w:pPr>
          </w:p>
        </w:tc>
      </w:tr>
      <w:tr w:rsidR="00955821" w14:paraId="7B81A086" w14:textId="77777777" w:rsidTr="009C04CD">
        <w:tc>
          <w:tcPr>
            <w:tcW w:w="0" w:type="auto"/>
          </w:tcPr>
          <w:p w14:paraId="7984733E" w14:textId="77777777" w:rsidR="00955821" w:rsidRDefault="00FB1B3E">
            <w:pPr>
              <w:pStyle w:val="Compact"/>
            </w:pPr>
            <w:r>
              <w:rPr>
                <w:b/>
                <w:bCs/>
              </w:rPr>
              <w:t>Giao hàng</w:t>
            </w:r>
          </w:p>
        </w:tc>
        <w:tc>
          <w:tcPr>
            <w:tcW w:w="0" w:type="auto"/>
          </w:tcPr>
          <w:p w14:paraId="69460223" w14:textId="77777777" w:rsidR="00955821" w:rsidRDefault="00955821">
            <w:pPr>
              <w:pStyle w:val="Compact"/>
            </w:pPr>
          </w:p>
        </w:tc>
        <w:tc>
          <w:tcPr>
            <w:tcW w:w="0" w:type="auto"/>
          </w:tcPr>
          <w:p w14:paraId="3DCCF938" w14:textId="77777777" w:rsidR="00955821" w:rsidRDefault="00955821">
            <w:pPr>
              <w:pStyle w:val="Compact"/>
            </w:pPr>
          </w:p>
        </w:tc>
      </w:tr>
    </w:tbl>
    <w:p w14:paraId="36F823F3" w14:textId="77777777" w:rsidR="00955821" w:rsidRDefault="00FB1B3E">
      <w:pPr>
        <w:pStyle w:val="Heading2"/>
      </w:pPr>
      <w:bookmarkStart w:id="15" w:name="xác-nhận"/>
      <w:bookmarkEnd w:id="12"/>
      <w:bookmarkEnd w:id="14"/>
      <w:r>
        <w:t>XÁC NH</w:t>
      </w:r>
      <w:r>
        <w:t>Ậ</w:t>
      </w:r>
      <w:r>
        <w:t>N</w:t>
      </w:r>
    </w:p>
    <w:p w14:paraId="6887F113" w14:textId="77777777" w:rsidR="00955821" w:rsidRDefault="00FB1B3E">
      <w:pPr>
        <w:pStyle w:val="Heading3"/>
      </w:pPr>
      <w:bookmarkStart w:id="16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23850E6" w14:textId="77777777" w:rsidR="00955821" w:rsidRDefault="00FB1B3E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h</w:t>
      </w:r>
      <w:r>
        <w:t>ồ</w:t>
      </w:r>
      <w:r>
        <w:t xml:space="preserve"> sơ chính xác</w:t>
      </w:r>
    </w:p>
    <w:p w14:paraId="05847015" w14:textId="77777777" w:rsidR="00955821" w:rsidRDefault="00FB1B3E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44CC9804" w14:textId="77777777" w:rsidR="00955821" w:rsidRDefault="00FB1B3E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7F0A8BE" w14:textId="77777777" w:rsidR="00955821" w:rsidRDefault="00FB1B3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6867250" w14:textId="77777777" w:rsidR="00955821" w:rsidRDefault="00FB1B3E">
      <w:pPr>
        <w:pStyle w:val="Heading3"/>
      </w:pPr>
      <w:bookmarkStart w:id="17" w:name="kế-toán-trưởng"/>
      <w:bookmarkEnd w:id="16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4EDC597A" w14:textId="77777777" w:rsidR="00955821" w:rsidRDefault="00FB1B3E">
      <w:pPr>
        <w:pStyle w:val="Compact"/>
        <w:numPr>
          <w:ilvl w:val="0"/>
          <w:numId w:val="5"/>
        </w:numPr>
      </w:pPr>
      <w:r>
        <w:t>Đã xem xét h</w:t>
      </w:r>
      <w:r>
        <w:t>ồ</w:t>
      </w:r>
      <w:r>
        <w:t xml:space="preserve"> sơ</w:t>
      </w:r>
    </w:p>
    <w:p w14:paraId="7661852B" w14:textId="77777777" w:rsidR="00955821" w:rsidRDefault="00FB1B3E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63EB963" w14:textId="77777777" w:rsidR="00955821" w:rsidRDefault="00FB1B3E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F5ABAB1" w14:textId="77777777" w:rsidR="00955821" w:rsidRDefault="00FB1B3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56B90D30" w14:textId="77777777" w:rsidR="00955821" w:rsidRDefault="00FB1B3E">
      <w:pPr>
        <w:pStyle w:val="Heading3"/>
      </w:pPr>
      <w:bookmarkStart w:id="18" w:name="ban-giám-hiệu"/>
      <w:bookmarkEnd w:id="17"/>
      <w:r>
        <w:t>Ban Giám hi</w:t>
      </w:r>
      <w:r>
        <w:t>ệ</w:t>
      </w:r>
      <w:r>
        <w:t>u:</w:t>
      </w:r>
    </w:p>
    <w:p w14:paraId="143BD211" w14:textId="77777777" w:rsidR="00955821" w:rsidRDefault="00FB1B3E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55F691AB" w14:textId="77777777" w:rsidR="00955821" w:rsidRDefault="00FB1B3E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h</w:t>
      </w:r>
      <w:r>
        <w:t>ồ</w:t>
      </w:r>
      <w:r>
        <w:t xml:space="preserve"> sơ</w:t>
      </w:r>
    </w:p>
    <w:p w14:paraId="6F3F2F80" w14:textId="77777777" w:rsidR="00955821" w:rsidRDefault="00FB1B3E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660E2E4B" w14:textId="77777777" w:rsidR="00955821" w:rsidRDefault="00FB1B3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912E98F" w14:textId="77777777" w:rsidR="00955821" w:rsidRDefault="00FB1B3E">
      <w:pPr>
        <w:pStyle w:val="Heading2"/>
      </w:pPr>
      <w:bookmarkStart w:id="19" w:name="ghi-chú"/>
      <w:bookmarkEnd w:id="15"/>
      <w:bookmarkEnd w:id="18"/>
      <w:r>
        <w:t>GHI CHÚ</w:t>
      </w:r>
    </w:p>
    <w:p w14:paraId="7596E584" w14:textId="77777777" w:rsidR="00955821" w:rsidRDefault="00FB1B3E">
      <w:pPr>
        <w:pStyle w:val="Heading2"/>
      </w:pPr>
      <w:bookmarkStart w:id="20" w:name="thông-tin-bổ-sung-1"/>
      <w:bookmarkEnd w:id="19"/>
      <w:r>
        <w:t>### Thông tin b</w:t>
      </w:r>
      <w:r>
        <w:t>ổ</w:t>
      </w:r>
      <w:r>
        <w:t xml:space="preserve"> sung:</w:t>
      </w:r>
    </w:p>
    <w:p w14:paraId="38EFFF9A" w14:textId="77777777" w:rsidR="00955821" w:rsidRDefault="00FB1B3E">
      <w:pPr>
        <w:pStyle w:val="Heading2"/>
      </w:pPr>
      <w:bookmarkStart w:id="21" w:name="lưu-ý-quan-trọng"/>
      <w:bookmarkEnd w:id="20"/>
      <w:r>
        <w:t>### Lưu ý quan tr</w:t>
      </w:r>
      <w:r>
        <w:t>ọ</w:t>
      </w:r>
      <w:r>
        <w:t>ng:</w:t>
      </w:r>
    </w:p>
    <w:p w14:paraId="6A2D7A27" w14:textId="77777777" w:rsidR="00955821" w:rsidRDefault="00FB1B3E">
      <w:r>
        <w:pict w14:anchorId="5FD27A5D">
          <v:rect id="_x0000_i1026" style="width:0;height:1.5pt" o:hralign="center" o:hrstd="t" o:hr="t"/>
        </w:pict>
      </w:r>
    </w:p>
    <w:p w14:paraId="6DB427BF" w14:textId="77777777" w:rsidR="00955821" w:rsidRDefault="00FB1B3E">
      <w:pPr>
        <w:pStyle w:val="FirstParagraph"/>
      </w:pPr>
      <w:r>
        <w:rPr>
          <w:b/>
          <w:bCs/>
        </w:rPr>
        <w:t>Ghi chú:</w:t>
      </w:r>
      <w:r>
        <w:t xml:space="preserve"> H</w:t>
      </w:r>
      <w:r>
        <w:t>ồ</w:t>
      </w:r>
      <w:r>
        <w:t xml:space="preserve"> sơ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m</w:t>
      </w:r>
      <w:r>
        <w:t>ờ</w:t>
      </w:r>
      <w:r>
        <w:t>i th</w:t>
      </w:r>
      <w:r>
        <w:t>ầ</w:t>
      </w:r>
      <w:r>
        <w:t>u.</w:t>
      </w:r>
      <w:bookmarkEnd w:id="0"/>
      <w:bookmarkEnd w:id="21"/>
    </w:p>
    <w:sectPr w:rsidR="0095582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E8659" w14:textId="77777777" w:rsidR="00FB1B3E" w:rsidRDefault="00FB1B3E" w:rsidP="009C04CD">
      <w:pPr>
        <w:spacing w:line="240" w:lineRule="auto"/>
      </w:pPr>
      <w:r>
        <w:separator/>
      </w:r>
    </w:p>
  </w:endnote>
  <w:endnote w:type="continuationSeparator" w:id="0">
    <w:p w14:paraId="4EA69061" w14:textId="77777777" w:rsidR="00FB1B3E" w:rsidRDefault="00FB1B3E" w:rsidP="009C0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CD1C2" w14:textId="77777777" w:rsidR="00FB1B3E" w:rsidRDefault="00FB1B3E" w:rsidP="009C04CD">
      <w:pPr>
        <w:spacing w:line="240" w:lineRule="auto"/>
      </w:pPr>
      <w:r>
        <w:separator/>
      </w:r>
    </w:p>
  </w:footnote>
  <w:footnote w:type="continuationSeparator" w:id="0">
    <w:p w14:paraId="75287313" w14:textId="77777777" w:rsidR="00FB1B3E" w:rsidRDefault="00FB1B3E" w:rsidP="009C04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4097" w14:textId="77777777" w:rsidR="009C04CD" w:rsidRPr="00A33244" w:rsidRDefault="009C04C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C3DC3FC" wp14:editId="7894804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D7C5F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60CD667" w14:textId="77777777" w:rsidR="009C04CD" w:rsidRDefault="009C04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A2A6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26ED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15030C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821"/>
    <w:rsid w:val="00955821"/>
    <w:rsid w:val="009C04CD"/>
    <w:rsid w:val="00F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720173C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04C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04C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04C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C04C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C04C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C04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C04C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C04C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4C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4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04C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C04C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04C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04C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4C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C04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4C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C04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4CD"/>
    <w:rPr>
      <w:rFonts w:ascii="Times New Roman" w:hAnsi="Times New Roman"/>
      <w:szCs w:val="22"/>
    </w:rPr>
  </w:style>
  <w:style w:type="character" w:styleId="Emphasis">
    <w:name w:val="Emphasis"/>
    <w:rsid w:val="009C04C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C04C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C04C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C04C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C04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2026-02-02T03:52:00Z</dcterms:created>
  <dcterms:modified xsi:type="dcterms:W3CDTF">2026-02-02T03:52:00Z</dcterms:modified>
</cp:coreProperties>
</file>