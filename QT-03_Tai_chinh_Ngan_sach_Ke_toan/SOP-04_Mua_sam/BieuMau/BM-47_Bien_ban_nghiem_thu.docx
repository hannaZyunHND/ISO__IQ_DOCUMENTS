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20C11" w14:textId="77777777" w:rsidR="002521AC" w:rsidRDefault="00732C15" w:rsidP="004F6800">
      <w:pPr>
        <w:pStyle w:val="Title"/>
      </w:pPr>
      <w:bookmarkStart w:id="0" w:name="bm-47-biên-bản-nghiệm-thu"/>
      <w:r>
        <w:t>BM-47: BIÊN B</w:t>
      </w:r>
      <w:r>
        <w:t>Ả</w:t>
      </w:r>
      <w:r>
        <w:t>N NGHI</w:t>
      </w:r>
      <w:r>
        <w:t>Ệ</w:t>
      </w:r>
      <w:r>
        <w:t>M THU</w:t>
      </w:r>
    </w:p>
    <w:p w14:paraId="7715E5C1" w14:textId="77777777" w:rsidR="002521AC" w:rsidRDefault="00732C1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E1C0770" w14:textId="77777777" w:rsidR="002521AC" w:rsidRDefault="00732C15">
      <w:r>
        <w:pict w14:anchorId="69AB7671">
          <v:rect id="_x0000_i1025" style="width:0;height:1.5pt" o:hralign="center" o:hrstd="t" o:hr="t"/>
        </w:pict>
      </w:r>
    </w:p>
    <w:p w14:paraId="345623F0" w14:textId="77777777" w:rsidR="002521AC" w:rsidRDefault="00732C15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157"/>
      </w:tblGrid>
      <w:tr w:rsidR="002521AC" w14:paraId="638A7D48" w14:textId="77777777" w:rsidTr="004F6800">
        <w:tc>
          <w:tcPr>
            <w:tcW w:w="0" w:type="auto"/>
          </w:tcPr>
          <w:p w14:paraId="67AD7644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49F04DE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521AC" w14:paraId="7DFE16A8" w14:textId="77777777" w:rsidTr="004F6800">
        <w:tc>
          <w:tcPr>
            <w:tcW w:w="0" w:type="auto"/>
          </w:tcPr>
          <w:p w14:paraId="52F51BAE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033CAF7" w14:textId="77777777" w:rsidR="002521AC" w:rsidRDefault="002521AC">
            <w:pPr>
              <w:pStyle w:val="Compact"/>
            </w:pPr>
          </w:p>
        </w:tc>
      </w:tr>
      <w:tr w:rsidR="002521AC" w14:paraId="22617ABE" w14:textId="77777777" w:rsidTr="004F6800">
        <w:tc>
          <w:tcPr>
            <w:tcW w:w="0" w:type="auto"/>
          </w:tcPr>
          <w:p w14:paraId="17B81C53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Ngày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thu</w:t>
            </w:r>
          </w:p>
        </w:tc>
        <w:tc>
          <w:tcPr>
            <w:tcW w:w="0" w:type="auto"/>
          </w:tcPr>
          <w:p w14:paraId="0D236835" w14:textId="77777777" w:rsidR="002521AC" w:rsidRDefault="002521AC">
            <w:pPr>
              <w:pStyle w:val="Compact"/>
            </w:pPr>
          </w:p>
        </w:tc>
      </w:tr>
      <w:tr w:rsidR="002521AC" w14:paraId="69E6092B" w14:textId="77777777" w:rsidTr="004F6800">
        <w:tc>
          <w:tcPr>
            <w:tcW w:w="0" w:type="auto"/>
          </w:tcPr>
          <w:p w14:paraId="10AE9B6D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58D5441" w14:textId="77777777" w:rsidR="002521AC" w:rsidRDefault="002521AC">
            <w:pPr>
              <w:pStyle w:val="Compact"/>
            </w:pPr>
          </w:p>
        </w:tc>
      </w:tr>
      <w:tr w:rsidR="002521AC" w14:paraId="18FDF365" w14:textId="77777777" w:rsidTr="004F6800">
        <w:tc>
          <w:tcPr>
            <w:tcW w:w="0" w:type="auto"/>
          </w:tcPr>
          <w:p w14:paraId="38FAA25E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0" w:type="auto"/>
          </w:tcPr>
          <w:p w14:paraId="0233D1A2" w14:textId="77777777" w:rsidR="002521AC" w:rsidRDefault="002521AC">
            <w:pPr>
              <w:pStyle w:val="Compact"/>
            </w:pPr>
          </w:p>
        </w:tc>
      </w:tr>
    </w:tbl>
    <w:p w14:paraId="616F1E5E" w14:textId="77777777" w:rsidR="002521AC" w:rsidRDefault="00732C15">
      <w:pPr>
        <w:pStyle w:val="Heading2"/>
      </w:pPr>
      <w:bookmarkStart w:id="2" w:name="kết-quả-nghiệm-thu"/>
      <w:bookmarkEnd w:id="1"/>
      <w:r>
        <w:t>K</w:t>
      </w:r>
      <w:r>
        <w:t>Ế</w:t>
      </w:r>
      <w:r>
        <w:t>T QU</w:t>
      </w:r>
      <w:r>
        <w:t>Ả</w:t>
      </w:r>
      <w:r>
        <w:t xml:space="preserve"> NGHI</w:t>
      </w:r>
      <w:r>
        <w:t>Ệ</w:t>
      </w:r>
      <w:r>
        <w:t>M THU</w:t>
      </w:r>
    </w:p>
    <w:p w14:paraId="7EECE139" w14:textId="77777777" w:rsidR="002521AC" w:rsidRDefault="00732C15">
      <w:pPr>
        <w:pStyle w:val="Heading3"/>
      </w:pPr>
      <w:bookmarkStart w:id="3" w:name="kiểm-tra-số-lượng"/>
      <w:r>
        <w:t>1.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2521AC" w14:paraId="656B2C1F" w14:textId="77777777" w:rsidTr="004F6800">
        <w:tc>
          <w:tcPr>
            <w:tcW w:w="1584" w:type="dxa"/>
          </w:tcPr>
          <w:p w14:paraId="6089492E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0DC9651F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Theo HĐ</w:t>
            </w:r>
          </w:p>
        </w:tc>
        <w:tc>
          <w:tcPr>
            <w:tcW w:w="1584" w:type="dxa"/>
          </w:tcPr>
          <w:p w14:paraId="02390FF6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</w:tc>
        <w:tc>
          <w:tcPr>
            <w:tcW w:w="1584" w:type="dxa"/>
          </w:tcPr>
          <w:p w14:paraId="6225FE99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584" w:type="dxa"/>
          </w:tcPr>
          <w:p w14:paraId="66A51032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521AC" w14:paraId="29C508D7" w14:textId="77777777" w:rsidTr="004F6800">
        <w:tc>
          <w:tcPr>
            <w:tcW w:w="1584" w:type="dxa"/>
          </w:tcPr>
          <w:p w14:paraId="5B8898EC" w14:textId="77777777" w:rsidR="002521AC" w:rsidRDefault="002521AC">
            <w:pPr>
              <w:pStyle w:val="Compact"/>
            </w:pPr>
          </w:p>
        </w:tc>
        <w:tc>
          <w:tcPr>
            <w:tcW w:w="1584" w:type="dxa"/>
          </w:tcPr>
          <w:p w14:paraId="225F72A6" w14:textId="77777777" w:rsidR="002521AC" w:rsidRDefault="002521AC">
            <w:pPr>
              <w:pStyle w:val="Compact"/>
            </w:pPr>
          </w:p>
        </w:tc>
        <w:tc>
          <w:tcPr>
            <w:tcW w:w="1584" w:type="dxa"/>
          </w:tcPr>
          <w:p w14:paraId="42BE06C6" w14:textId="77777777" w:rsidR="002521AC" w:rsidRDefault="002521AC">
            <w:pPr>
              <w:pStyle w:val="Compact"/>
            </w:pPr>
          </w:p>
        </w:tc>
        <w:tc>
          <w:tcPr>
            <w:tcW w:w="1584" w:type="dxa"/>
          </w:tcPr>
          <w:p w14:paraId="0F16A3D0" w14:textId="77777777" w:rsidR="002521AC" w:rsidRDefault="002521AC">
            <w:pPr>
              <w:pStyle w:val="Compact"/>
            </w:pPr>
          </w:p>
        </w:tc>
        <w:tc>
          <w:tcPr>
            <w:tcW w:w="1584" w:type="dxa"/>
          </w:tcPr>
          <w:p w14:paraId="729719C8" w14:textId="77777777" w:rsidR="002521AC" w:rsidRDefault="002521AC">
            <w:pPr>
              <w:pStyle w:val="Compact"/>
            </w:pPr>
          </w:p>
        </w:tc>
      </w:tr>
    </w:tbl>
    <w:p w14:paraId="06F0EB43" w14:textId="77777777" w:rsidR="002521AC" w:rsidRDefault="00732C15">
      <w:pPr>
        <w:pStyle w:val="Heading3"/>
      </w:pPr>
      <w:bookmarkStart w:id="4" w:name="kiểm-tra-chất-lượng"/>
      <w:bookmarkEnd w:id="3"/>
      <w:r>
        <w:t>2.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1037"/>
        <w:gridCol w:w="1037"/>
      </w:tblGrid>
      <w:tr w:rsidR="002521AC" w14:paraId="13BBD6F3" w14:textId="77777777" w:rsidTr="004F6800">
        <w:tc>
          <w:tcPr>
            <w:tcW w:w="0" w:type="auto"/>
          </w:tcPr>
          <w:p w14:paraId="637E23EF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7935634F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02FC596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521AC" w14:paraId="2A7E353F" w14:textId="77777777" w:rsidTr="004F6800">
        <w:tc>
          <w:tcPr>
            <w:tcW w:w="0" w:type="auto"/>
          </w:tcPr>
          <w:p w14:paraId="2831D862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quan</w:t>
            </w:r>
          </w:p>
        </w:tc>
        <w:tc>
          <w:tcPr>
            <w:tcW w:w="0" w:type="auto"/>
          </w:tcPr>
          <w:p w14:paraId="1B46F29B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0BD5F755" w14:textId="77777777" w:rsidR="002521AC" w:rsidRDefault="002521AC">
            <w:pPr>
              <w:pStyle w:val="Compact"/>
            </w:pPr>
          </w:p>
        </w:tc>
      </w:tr>
      <w:tr w:rsidR="002521AC" w14:paraId="20965DB3" w14:textId="77777777" w:rsidTr="004F6800">
        <w:tc>
          <w:tcPr>
            <w:tcW w:w="0" w:type="auto"/>
          </w:tcPr>
          <w:p w14:paraId="46CD82A9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Nhãn mác</w:t>
            </w:r>
          </w:p>
        </w:tc>
        <w:tc>
          <w:tcPr>
            <w:tcW w:w="0" w:type="auto"/>
          </w:tcPr>
          <w:p w14:paraId="551A5FE4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6FDD8724" w14:textId="77777777" w:rsidR="002521AC" w:rsidRDefault="002521AC">
            <w:pPr>
              <w:pStyle w:val="Compact"/>
            </w:pPr>
          </w:p>
        </w:tc>
      </w:tr>
      <w:tr w:rsidR="002521AC" w14:paraId="46CE9E2C" w14:textId="77777777" w:rsidTr="004F6800">
        <w:tc>
          <w:tcPr>
            <w:tcW w:w="0" w:type="auto"/>
          </w:tcPr>
          <w:p w14:paraId="43956BFA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Công năng</w:t>
            </w:r>
          </w:p>
        </w:tc>
        <w:tc>
          <w:tcPr>
            <w:tcW w:w="0" w:type="auto"/>
          </w:tcPr>
          <w:p w14:paraId="565C2864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2886649D" w14:textId="77777777" w:rsidR="002521AC" w:rsidRDefault="002521AC">
            <w:pPr>
              <w:pStyle w:val="Compact"/>
            </w:pPr>
          </w:p>
        </w:tc>
      </w:tr>
      <w:tr w:rsidR="002521AC" w14:paraId="4D82F082" w14:textId="77777777" w:rsidTr="004F6800">
        <w:tc>
          <w:tcPr>
            <w:tcW w:w="0" w:type="auto"/>
          </w:tcPr>
          <w:p w14:paraId="7F96CE3B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Thông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7729BE0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62D2D6AF" w14:textId="77777777" w:rsidR="002521AC" w:rsidRDefault="002521AC">
            <w:pPr>
              <w:pStyle w:val="Compact"/>
            </w:pPr>
          </w:p>
        </w:tc>
      </w:tr>
    </w:tbl>
    <w:p w14:paraId="33518B83" w14:textId="77777777" w:rsidR="002521AC" w:rsidRDefault="00732C15">
      <w:pPr>
        <w:pStyle w:val="Heading3"/>
      </w:pPr>
      <w:bookmarkStart w:id="5" w:name="kết-luận"/>
      <w:bookmarkEnd w:id="4"/>
      <w:r>
        <w:t>3. 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190"/>
        <w:gridCol w:w="1370"/>
        <w:gridCol w:w="1037"/>
      </w:tblGrid>
      <w:tr w:rsidR="002521AC" w14:paraId="527ADB70" w14:textId="77777777" w:rsidTr="004F6800">
        <w:tc>
          <w:tcPr>
            <w:tcW w:w="0" w:type="auto"/>
          </w:tcPr>
          <w:p w14:paraId="5A61E3B9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86A26D1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B600E5F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4F142276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521AC" w14:paraId="14E368A6" w14:textId="77777777" w:rsidTr="004F6800">
        <w:tc>
          <w:tcPr>
            <w:tcW w:w="0" w:type="auto"/>
          </w:tcPr>
          <w:p w14:paraId="4E4137F8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70D0E98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0AF5AD78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0E0C9CAE" w14:textId="77777777" w:rsidR="002521AC" w:rsidRDefault="002521AC">
            <w:pPr>
              <w:pStyle w:val="Compact"/>
            </w:pPr>
          </w:p>
        </w:tc>
      </w:tr>
      <w:tr w:rsidR="002521AC" w14:paraId="6888A650" w14:textId="77777777" w:rsidTr="004F6800">
        <w:tc>
          <w:tcPr>
            <w:tcW w:w="0" w:type="auto"/>
          </w:tcPr>
          <w:p w14:paraId="73326CF0" w14:textId="77777777" w:rsidR="002521AC" w:rsidRDefault="00732C15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08A1BB6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7D55FDF0" w14:textId="77777777" w:rsidR="002521AC" w:rsidRDefault="002521AC">
            <w:pPr>
              <w:pStyle w:val="Compact"/>
            </w:pPr>
          </w:p>
        </w:tc>
        <w:tc>
          <w:tcPr>
            <w:tcW w:w="0" w:type="auto"/>
          </w:tcPr>
          <w:p w14:paraId="66FBE4E2" w14:textId="77777777" w:rsidR="002521AC" w:rsidRDefault="002521AC">
            <w:pPr>
              <w:pStyle w:val="Compact"/>
            </w:pPr>
          </w:p>
        </w:tc>
      </w:tr>
    </w:tbl>
    <w:p w14:paraId="5D6140B3" w14:textId="77777777" w:rsidR="002521AC" w:rsidRDefault="00732C15">
      <w:pPr>
        <w:pStyle w:val="Heading2"/>
      </w:pPr>
      <w:bookmarkStart w:id="6" w:name="xác-nhận"/>
      <w:bookmarkEnd w:id="2"/>
      <w:bookmarkEnd w:id="5"/>
      <w:r>
        <w:lastRenderedPageBreak/>
        <w:t>XÁC NH</w:t>
      </w:r>
      <w:r>
        <w:t>Ậ</w:t>
      </w:r>
      <w:r>
        <w:t>N</w:t>
      </w:r>
    </w:p>
    <w:p w14:paraId="76FBF39B" w14:textId="77777777" w:rsidR="002521AC" w:rsidRDefault="00732C15">
      <w:pPr>
        <w:pStyle w:val="Heading3"/>
      </w:pPr>
      <w:bookmarkStart w:id="7" w:name="chủ-tịch-hội-đồng"/>
      <w:r>
        <w:t>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ng:</w:t>
      </w:r>
    </w:p>
    <w:p w14:paraId="3ABD86AE" w14:textId="77777777" w:rsidR="002521AC" w:rsidRDefault="00732C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3E4A757" w14:textId="77777777" w:rsidR="002521AC" w:rsidRDefault="00732C15">
      <w:pPr>
        <w:pStyle w:val="Heading3"/>
      </w:pPr>
      <w:bookmarkStart w:id="8" w:name="thành-viên-1"/>
      <w:bookmarkEnd w:id="7"/>
      <w:r>
        <w:t>Thành viên 1:</w:t>
      </w:r>
    </w:p>
    <w:p w14:paraId="45F47E2F" w14:textId="77777777" w:rsidR="002521AC" w:rsidRDefault="00732C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F99B926" w14:textId="77777777" w:rsidR="002521AC" w:rsidRDefault="00732C15">
      <w:pPr>
        <w:pStyle w:val="Heading3"/>
      </w:pPr>
      <w:bookmarkStart w:id="9" w:name="thành-viên-2"/>
      <w:bookmarkEnd w:id="8"/>
      <w:r>
        <w:t>Thành viên 2:</w:t>
      </w:r>
    </w:p>
    <w:p w14:paraId="5760CC1B" w14:textId="77777777" w:rsidR="002521AC" w:rsidRDefault="00732C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78317D4" w14:textId="77777777" w:rsidR="002521AC" w:rsidRDefault="00732C15">
      <w:pPr>
        <w:pStyle w:val="Heading3"/>
      </w:pPr>
      <w:bookmarkStart w:id="10" w:name="đại-diện-ncc"/>
      <w:bookmarkEnd w:id="9"/>
      <w:r>
        <w:t>Đ</w:t>
      </w:r>
      <w:r>
        <w:t>ạ</w:t>
      </w:r>
      <w:r>
        <w:t>i di</w:t>
      </w:r>
      <w:r>
        <w:t>ệ</w:t>
      </w:r>
      <w:r>
        <w:t>n NCC:</w:t>
      </w:r>
    </w:p>
    <w:p w14:paraId="3B35E8B2" w14:textId="77777777" w:rsidR="002521AC" w:rsidRDefault="00732C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1E2CD5D9" w14:textId="77777777" w:rsidR="002521AC" w:rsidRDefault="00732C15">
      <w:r>
        <w:pict w14:anchorId="71EBBFFD">
          <v:rect id="_x0000_i1026" style="width:0;height:1.5pt" o:hralign="center" o:hrstd="t" o:hr="t"/>
        </w:pict>
      </w:r>
    </w:p>
    <w:p w14:paraId="3914AFDD" w14:textId="77777777" w:rsidR="002521AC" w:rsidRDefault="00732C15">
      <w:pPr>
        <w:pStyle w:val="FirstParagraph"/>
      </w:pPr>
      <w:r>
        <w:rPr>
          <w:b/>
          <w:bCs/>
        </w:rPr>
        <w:t>Ghi chú:</w:t>
      </w:r>
      <w:r>
        <w:t xml:space="preserve"> 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cùng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ng.</w:t>
      </w:r>
      <w:bookmarkEnd w:id="0"/>
      <w:bookmarkEnd w:id="6"/>
      <w:bookmarkEnd w:id="10"/>
    </w:p>
    <w:sectPr w:rsidR="002521A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693C1" w14:textId="77777777" w:rsidR="00732C15" w:rsidRDefault="00732C15" w:rsidP="004F6800">
      <w:pPr>
        <w:spacing w:line="240" w:lineRule="auto"/>
      </w:pPr>
      <w:r>
        <w:separator/>
      </w:r>
    </w:p>
  </w:endnote>
  <w:endnote w:type="continuationSeparator" w:id="0">
    <w:p w14:paraId="02F78287" w14:textId="77777777" w:rsidR="00732C15" w:rsidRDefault="00732C15" w:rsidP="004F68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2881D" w14:textId="77777777" w:rsidR="00732C15" w:rsidRDefault="00732C15" w:rsidP="004F6800">
      <w:pPr>
        <w:spacing w:line="240" w:lineRule="auto"/>
      </w:pPr>
      <w:r>
        <w:separator/>
      </w:r>
    </w:p>
  </w:footnote>
  <w:footnote w:type="continuationSeparator" w:id="0">
    <w:p w14:paraId="450A999D" w14:textId="77777777" w:rsidR="00732C15" w:rsidRDefault="00732C15" w:rsidP="004F68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B5709" w14:textId="77777777" w:rsidR="004F6800" w:rsidRPr="00A33244" w:rsidRDefault="004F680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06C113" wp14:editId="0429B05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35DCE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D64ED5E" w14:textId="77777777" w:rsidR="004F6800" w:rsidRDefault="004F6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1889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1AC"/>
    <w:rsid w:val="002521AC"/>
    <w:rsid w:val="004F6800"/>
    <w:rsid w:val="0073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517B57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680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680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680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680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F680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F680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680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F680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0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0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F680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F680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680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680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0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F68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80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F68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800"/>
    <w:rPr>
      <w:rFonts w:ascii="Times New Roman" w:hAnsi="Times New Roman"/>
      <w:szCs w:val="22"/>
    </w:rPr>
  </w:style>
  <w:style w:type="character" w:styleId="Emphasis">
    <w:name w:val="Emphasis"/>
    <w:rsid w:val="004F680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F680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F680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F680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F68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