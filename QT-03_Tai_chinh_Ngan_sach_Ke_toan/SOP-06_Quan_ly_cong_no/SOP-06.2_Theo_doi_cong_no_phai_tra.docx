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817B" w14:textId="77777777" w:rsidR="0034605F" w:rsidRDefault="000801A4" w:rsidP="00DC51D0">
      <w:pPr>
        <w:pStyle w:val="Title"/>
      </w:pPr>
      <w:bookmarkStart w:id="0" w:name="sop-06.2-theo-dõi-công-nợ-phải-trả"/>
      <w:r>
        <w:t>SOP-06.2: THEO DÕI CÔNG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p w14:paraId="554B1423" w14:textId="77777777" w:rsidR="0034605F" w:rsidRDefault="000801A4">
      <w:pPr>
        <w:pStyle w:val="Heading2"/>
      </w:pPr>
      <w:bookmarkStart w:id="1" w:name="thông-tin-mã-sop-06.2-tần-suất-hàng-ngày"/>
      <w:r>
        <w:t>1. THÔNG TIN | Mã: SOP-06.2 | T</w:t>
      </w:r>
      <w:r>
        <w:t>ầ</w:t>
      </w:r>
      <w:r>
        <w:t>n su</w:t>
      </w:r>
      <w:r>
        <w:t>ấ</w:t>
      </w:r>
      <w:r>
        <w:t>t: Hàng ngày</w:t>
      </w:r>
    </w:p>
    <w:p w14:paraId="3C50755B" w14:textId="77777777" w:rsidR="0034605F" w:rsidRDefault="000801A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5B2FA73" w14:textId="77777777" w:rsidR="0034605F" w:rsidRDefault="000801A4">
      <w:pPr>
        <w:pStyle w:val="FirstParagraph"/>
      </w:pPr>
      <w:r>
        <w:t>Qu</w:t>
      </w:r>
      <w:r>
        <w:t>ả</w:t>
      </w:r>
      <w:r>
        <w:t>n lý n</w:t>
      </w:r>
      <w:r>
        <w:t>ợ</w:t>
      </w:r>
      <w:r>
        <w:t xml:space="preserve"> c</w:t>
      </w:r>
      <w:r>
        <w:t>ầ</w:t>
      </w:r>
      <w:r>
        <w:t>n tr</w:t>
      </w:r>
      <w:r>
        <w:t>ả</w:t>
      </w:r>
      <w:r>
        <w:t>, thanh toán đúng h</w:t>
      </w:r>
      <w:r>
        <w:t>ạ</w:t>
      </w:r>
      <w:r>
        <w:t>n, duy trì uy tín v</w:t>
      </w:r>
      <w:r>
        <w:t>ớ</w:t>
      </w:r>
      <w:r>
        <w:t>i NCC</w:t>
      </w:r>
    </w:p>
    <w:p w14:paraId="6E3EF82C" w14:textId="77777777" w:rsidR="0034605F" w:rsidRDefault="000801A4">
      <w:pPr>
        <w:pStyle w:val="Heading2"/>
      </w:pPr>
      <w:bookmarkStart w:id="3" w:name="phân-loại-nợ-phải-trả"/>
      <w:bookmarkEnd w:id="2"/>
      <w:r>
        <w:t>3. PHÂN LO</w:t>
      </w:r>
      <w:r>
        <w:t>Ạ</w:t>
      </w:r>
      <w:r>
        <w:t>I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3359"/>
        <w:gridCol w:w="1116"/>
      </w:tblGrid>
      <w:tr w:rsidR="0034605F" w14:paraId="2AC05AAB" w14:textId="77777777" w:rsidTr="00DC51D0">
        <w:tc>
          <w:tcPr>
            <w:tcW w:w="0" w:type="auto"/>
          </w:tcPr>
          <w:p w14:paraId="00C3AD7E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6DE377D6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A794E5E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</w:tr>
      <w:tr w:rsidR="0034605F" w14:paraId="7EFE6F17" w14:textId="77777777" w:rsidTr="00DC51D0">
        <w:tc>
          <w:tcPr>
            <w:tcW w:w="0" w:type="auto"/>
          </w:tcPr>
          <w:p w14:paraId="306328E4" w14:textId="77777777" w:rsidR="0034605F" w:rsidRDefault="000801A4">
            <w:pPr>
              <w:pStyle w:val="Compact"/>
            </w:pPr>
            <w:r>
              <w:t>N</w:t>
            </w:r>
            <w:r>
              <w:t>ợ</w:t>
            </w:r>
            <w:r>
              <w:t xml:space="preserve"> NCC</w:t>
            </w:r>
          </w:p>
        </w:tc>
        <w:tc>
          <w:tcPr>
            <w:tcW w:w="0" w:type="auto"/>
          </w:tcPr>
          <w:p w14:paraId="67247357" w14:textId="77777777" w:rsidR="0034605F" w:rsidRDefault="000801A4">
            <w:pPr>
              <w:pStyle w:val="Compact"/>
            </w:pPr>
            <w:r>
              <w:t>Mua hàng,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chưa tr</w:t>
            </w:r>
            <w:r>
              <w:t>ả</w:t>
            </w:r>
          </w:p>
        </w:tc>
        <w:tc>
          <w:tcPr>
            <w:tcW w:w="0" w:type="auto"/>
          </w:tcPr>
          <w:p w14:paraId="7C69B980" w14:textId="77777777" w:rsidR="0034605F" w:rsidRDefault="000801A4">
            <w:pPr>
              <w:pStyle w:val="Compact"/>
            </w:pPr>
            <w:r>
              <w:t>40-50%</w:t>
            </w:r>
          </w:p>
        </w:tc>
      </w:tr>
      <w:tr w:rsidR="0034605F" w14:paraId="39B3D1D6" w14:textId="77777777" w:rsidTr="00DC51D0">
        <w:tc>
          <w:tcPr>
            <w:tcW w:w="0" w:type="auto"/>
          </w:tcPr>
          <w:p w14:paraId="01F8AE7C" w14:textId="77777777" w:rsidR="0034605F" w:rsidRDefault="000801A4">
            <w:pPr>
              <w:pStyle w:val="Compact"/>
            </w:pPr>
            <w:r>
              <w:t>N</w:t>
            </w:r>
            <w:r>
              <w:t>ợ</w:t>
            </w:r>
            <w:r>
              <w:t xml:space="preserve"> lương</w:t>
            </w:r>
          </w:p>
        </w:tc>
        <w:tc>
          <w:tcPr>
            <w:tcW w:w="0" w:type="auto"/>
          </w:tcPr>
          <w:p w14:paraId="3C4A7887" w14:textId="77777777" w:rsidR="0034605F" w:rsidRDefault="000801A4">
            <w:pPr>
              <w:pStyle w:val="Compact"/>
            </w:pPr>
            <w:r>
              <w:t>Chưa đ</w:t>
            </w:r>
            <w:r>
              <w:t>ế</w:t>
            </w:r>
            <w:r>
              <w:t>n k</w:t>
            </w:r>
            <w:r>
              <w:t>ỳ</w:t>
            </w:r>
            <w:r>
              <w:t xml:space="preserve"> tr</w:t>
            </w:r>
            <w:r>
              <w:t>ả</w:t>
            </w:r>
            <w:r>
              <w:t xml:space="preserve"> (ngày 5)</w:t>
            </w:r>
          </w:p>
        </w:tc>
        <w:tc>
          <w:tcPr>
            <w:tcW w:w="0" w:type="auto"/>
          </w:tcPr>
          <w:p w14:paraId="0FFEB6B4" w14:textId="77777777" w:rsidR="0034605F" w:rsidRDefault="000801A4">
            <w:pPr>
              <w:pStyle w:val="Compact"/>
            </w:pPr>
            <w:r>
              <w:t>30-40%</w:t>
            </w:r>
          </w:p>
        </w:tc>
      </w:tr>
      <w:tr w:rsidR="0034605F" w14:paraId="15EA7D42" w14:textId="77777777" w:rsidTr="00DC51D0">
        <w:tc>
          <w:tcPr>
            <w:tcW w:w="0" w:type="auto"/>
          </w:tcPr>
          <w:p w14:paraId="4285CC4B" w14:textId="77777777" w:rsidR="0034605F" w:rsidRDefault="000801A4">
            <w:pPr>
              <w:pStyle w:val="Compact"/>
            </w:pPr>
            <w:r>
              <w:t>N</w:t>
            </w:r>
            <w:r>
              <w:t>ợ</w:t>
            </w:r>
            <w:r>
              <w:t xml:space="preserve"> thu</w:t>
            </w:r>
            <w:r>
              <w:t>ế</w:t>
            </w:r>
          </w:p>
        </w:tc>
        <w:tc>
          <w:tcPr>
            <w:tcW w:w="0" w:type="auto"/>
          </w:tcPr>
          <w:p w14:paraId="21FB3303" w14:textId="77777777" w:rsidR="0034605F" w:rsidRDefault="000801A4">
            <w:pPr>
              <w:pStyle w:val="Compact"/>
            </w:pPr>
            <w:r>
              <w:t>GTGT, TNDN, TNCN chưa n</w:t>
            </w:r>
            <w:r>
              <w:t>ộ</w:t>
            </w:r>
            <w:r>
              <w:t>p</w:t>
            </w:r>
          </w:p>
        </w:tc>
        <w:tc>
          <w:tcPr>
            <w:tcW w:w="0" w:type="auto"/>
          </w:tcPr>
          <w:p w14:paraId="3CE0C4CB" w14:textId="77777777" w:rsidR="0034605F" w:rsidRDefault="000801A4">
            <w:pPr>
              <w:pStyle w:val="Compact"/>
            </w:pPr>
            <w:r>
              <w:t>10-15%</w:t>
            </w:r>
          </w:p>
        </w:tc>
      </w:tr>
      <w:tr w:rsidR="0034605F" w14:paraId="2E36253E" w14:textId="77777777" w:rsidTr="00DC51D0">
        <w:tc>
          <w:tcPr>
            <w:tcW w:w="0" w:type="auto"/>
          </w:tcPr>
          <w:p w14:paraId="5FD41AD3" w14:textId="77777777" w:rsidR="0034605F" w:rsidRDefault="000801A4">
            <w:pPr>
              <w:pStyle w:val="Compact"/>
            </w:pPr>
            <w:r>
              <w:t>N</w:t>
            </w:r>
            <w:r>
              <w:t>ợ</w:t>
            </w:r>
            <w:r>
              <w:t xml:space="preserve"> khác</w:t>
            </w:r>
          </w:p>
        </w:tc>
        <w:tc>
          <w:tcPr>
            <w:tcW w:w="0" w:type="auto"/>
          </w:tcPr>
          <w:p w14:paraId="6716064A" w14:textId="77777777" w:rsidR="0034605F" w:rsidRDefault="000801A4">
            <w:pPr>
              <w:pStyle w:val="Compact"/>
            </w:pPr>
            <w:r>
              <w:t>Vay ngân hàng, cá nhân…</w:t>
            </w:r>
          </w:p>
        </w:tc>
        <w:tc>
          <w:tcPr>
            <w:tcW w:w="0" w:type="auto"/>
          </w:tcPr>
          <w:p w14:paraId="52FC2577" w14:textId="77777777" w:rsidR="0034605F" w:rsidRDefault="000801A4">
            <w:pPr>
              <w:pStyle w:val="Compact"/>
            </w:pPr>
            <w:r>
              <w:t>5-10%</w:t>
            </w:r>
          </w:p>
        </w:tc>
      </w:tr>
    </w:tbl>
    <w:p w14:paraId="6E3F7B49" w14:textId="77777777" w:rsidR="0034605F" w:rsidRDefault="000801A4">
      <w:pPr>
        <w:pStyle w:val="Heading2"/>
      </w:pPr>
      <w:bookmarkStart w:id="4" w:name="quy-trình"/>
      <w:bookmarkEnd w:id="3"/>
      <w:r>
        <w:t>4. QUY TRÌNH</w:t>
      </w:r>
    </w:p>
    <w:p w14:paraId="14698F77" w14:textId="77777777" w:rsidR="0034605F" w:rsidRDefault="000801A4">
      <w:pPr>
        <w:pStyle w:val="Heading3"/>
      </w:pPr>
      <w:bookmarkStart w:id="5" w:name="ghi-nhận"/>
      <w:r>
        <w:t>4.1. Ghi nh</w:t>
      </w:r>
      <w:r>
        <w:t>ậ</w:t>
      </w:r>
      <w:r>
        <w:t>n</w:t>
      </w:r>
    </w:p>
    <w:p w14:paraId="30B18A18" w14:textId="77777777" w:rsidR="0034605F" w:rsidRDefault="000801A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Khi phát sinh n</w:t>
      </w:r>
      <w:r>
        <w:rPr>
          <w:b/>
          <w:bCs/>
        </w:rPr>
        <w:t>ợ</w:t>
      </w:r>
      <w:r>
        <w:t xml:space="preserve"> </w:t>
      </w:r>
      <w:r>
        <w:t>- Mua hàng có hóa đơn → Ghi n</w:t>
      </w:r>
      <w:r>
        <w:t>ợ</w:t>
      </w:r>
      <w:r>
        <w:t xml:space="preserve"> - Nghi</w:t>
      </w:r>
      <w:r>
        <w:t>ệ</w:t>
      </w:r>
      <w:r>
        <w:t>m thu OK → Xác nh</w:t>
      </w:r>
      <w:r>
        <w:t>ậ</w:t>
      </w:r>
      <w:r>
        <w:t>n n</w:t>
      </w:r>
      <w:r>
        <w:t>ợ</w:t>
      </w:r>
      <w:r>
        <w:t xml:space="preserve"> - Thanh toán → Gi</w:t>
      </w:r>
      <w:r>
        <w:t>ả</w:t>
      </w:r>
      <w:r>
        <w:t>m n</w:t>
      </w:r>
      <w:r>
        <w:t>ợ</w:t>
      </w:r>
    </w:p>
    <w:p w14:paraId="260B8799" w14:textId="77777777" w:rsidR="0034605F" w:rsidRDefault="000801A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S</w:t>
      </w:r>
      <w:r>
        <w:rPr>
          <w:b/>
          <w:bCs/>
        </w:rPr>
        <w:t>ổ</w:t>
      </w:r>
      <w:r>
        <w:rPr>
          <w:b/>
          <w:bCs/>
        </w:rPr>
        <w:t xml:space="preserve"> công n</w:t>
      </w:r>
      <w:r>
        <w:rPr>
          <w:b/>
          <w:bCs/>
        </w:rPr>
        <w:t>ợ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>i tr</w:t>
      </w:r>
      <w:r>
        <w:rPr>
          <w:b/>
          <w:bCs/>
        </w:rPr>
        <w:t>ả</w:t>
      </w:r>
      <w:r>
        <w:rPr>
          <w:b/>
          <w:bCs/>
        </w:rPr>
        <w:t xml:space="preserve"> (QT03-S05)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34605F" w14:paraId="0AD69842" w14:textId="77777777" w:rsidTr="00DC51D0">
        <w:tc>
          <w:tcPr>
            <w:tcW w:w="990" w:type="dxa"/>
          </w:tcPr>
          <w:p w14:paraId="235DB9FF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990" w:type="dxa"/>
          </w:tcPr>
          <w:p w14:paraId="5DB53511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990" w:type="dxa"/>
          </w:tcPr>
          <w:p w14:paraId="0BC1A751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Hóa đơn s</w:t>
            </w:r>
            <w:r>
              <w:rPr>
                <w:b/>
                <w:bCs/>
              </w:rPr>
              <w:t>ố</w:t>
            </w:r>
          </w:p>
        </w:tc>
        <w:tc>
          <w:tcPr>
            <w:tcW w:w="990" w:type="dxa"/>
          </w:tcPr>
          <w:p w14:paraId="1F3C959C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990" w:type="dxa"/>
          </w:tcPr>
          <w:p w14:paraId="72444A93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Phát sinh n</w:t>
            </w:r>
            <w:r>
              <w:rPr>
                <w:b/>
                <w:bCs/>
              </w:rPr>
              <w:t>ợ</w:t>
            </w:r>
          </w:p>
        </w:tc>
        <w:tc>
          <w:tcPr>
            <w:tcW w:w="990" w:type="dxa"/>
          </w:tcPr>
          <w:p w14:paraId="40EDDF7D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Đã tr</w:t>
            </w:r>
            <w:r>
              <w:rPr>
                <w:b/>
                <w:bCs/>
              </w:rPr>
              <w:t>ả</w:t>
            </w:r>
          </w:p>
        </w:tc>
        <w:tc>
          <w:tcPr>
            <w:tcW w:w="990" w:type="dxa"/>
          </w:tcPr>
          <w:p w14:paraId="00A3A272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Còn n</w:t>
            </w:r>
            <w:r>
              <w:rPr>
                <w:b/>
                <w:bCs/>
              </w:rPr>
              <w:t>ợ</w:t>
            </w:r>
          </w:p>
        </w:tc>
        <w:tc>
          <w:tcPr>
            <w:tcW w:w="990" w:type="dxa"/>
          </w:tcPr>
          <w:p w14:paraId="209B8F56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ả</w:t>
            </w:r>
          </w:p>
        </w:tc>
      </w:tr>
      <w:tr w:rsidR="0034605F" w14:paraId="0D5BF1DF" w14:textId="77777777" w:rsidTr="00DC51D0">
        <w:tc>
          <w:tcPr>
            <w:tcW w:w="990" w:type="dxa"/>
          </w:tcPr>
          <w:p w14:paraId="659BDBED" w14:textId="77777777" w:rsidR="0034605F" w:rsidRDefault="000801A4">
            <w:pPr>
              <w:pStyle w:val="Compact"/>
            </w:pPr>
            <w:r>
              <w:t>10/09</w:t>
            </w:r>
          </w:p>
        </w:tc>
        <w:tc>
          <w:tcPr>
            <w:tcW w:w="990" w:type="dxa"/>
          </w:tcPr>
          <w:p w14:paraId="27510148" w14:textId="77777777" w:rsidR="0034605F" w:rsidRDefault="000801A4">
            <w:pPr>
              <w:pStyle w:val="Compact"/>
            </w:pPr>
            <w:r>
              <w:t>Công ty A</w:t>
            </w:r>
          </w:p>
        </w:tc>
        <w:tc>
          <w:tcPr>
            <w:tcW w:w="990" w:type="dxa"/>
          </w:tcPr>
          <w:p w14:paraId="69AAF1C8" w14:textId="77777777" w:rsidR="0034605F" w:rsidRDefault="000801A4">
            <w:pPr>
              <w:pStyle w:val="Compact"/>
            </w:pPr>
            <w:r>
              <w:t>HD001</w:t>
            </w:r>
          </w:p>
        </w:tc>
        <w:tc>
          <w:tcPr>
            <w:tcW w:w="990" w:type="dxa"/>
          </w:tcPr>
          <w:p w14:paraId="5E0A828F" w14:textId="77777777" w:rsidR="0034605F" w:rsidRDefault="000801A4">
            <w:pPr>
              <w:pStyle w:val="Compact"/>
            </w:pPr>
            <w:r>
              <w:t>Mua bàn gh</w:t>
            </w:r>
            <w:r>
              <w:t>ế</w:t>
            </w:r>
          </w:p>
        </w:tc>
        <w:tc>
          <w:tcPr>
            <w:tcW w:w="990" w:type="dxa"/>
          </w:tcPr>
          <w:p w14:paraId="543FA048" w14:textId="77777777" w:rsidR="0034605F" w:rsidRDefault="000801A4">
            <w:pPr>
              <w:pStyle w:val="Compact"/>
            </w:pPr>
            <w:r>
              <w:t>150,000,000</w:t>
            </w:r>
          </w:p>
        </w:tc>
        <w:tc>
          <w:tcPr>
            <w:tcW w:w="990" w:type="dxa"/>
          </w:tcPr>
          <w:p w14:paraId="27F4DF6C" w14:textId="77777777" w:rsidR="0034605F" w:rsidRDefault="000801A4">
            <w:pPr>
              <w:pStyle w:val="Compact"/>
            </w:pPr>
            <w:r>
              <w:t>0</w:t>
            </w:r>
          </w:p>
        </w:tc>
        <w:tc>
          <w:tcPr>
            <w:tcW w:w="990" w:type="dxa"/>
          </w:tcPr>
          <w:p w14:paraId="782BEFF9" w14:textId="77777777" w:rsidR="0034605F" w:rsidRDefault="000801A4">
            <w:pPr>
              <w:pStyle w:val="Compact"/>
            </w:pPr>
            <w:r>
              <w:t>150,000,000</w:t>
            </w:r>
          </w:p>
        </w:tc>
        <w:tc>
          <w:tcPr>
            <w:tcW w:w="990" w:type="dxa"/>
          </w:tcPr>
          <w:p w14:paraId="48A21712" w14:textId="77777777" w:rsidR="0034605F" w:rsidRDefault="000801A4">
            <w:pPr>
              <w:pStyle w:val="Compact"/>
            </w:pPr>
            <w:r>
              <w:t>10/10</w:t>
            </w:r>
          </w:p>
        </w:tc>
      </w:tr>
    </w:tbl>
    <w:p w14:paraId="1B5AB3CF" w14:textId="77777777" w:rsidR="0034605F" w:rsidRDefault="000801A4">
      <w:pPr>
        <w:pStyle w:val="Heading3"/>
      </w:pPr>
      <w:bookmarkStart w:id="6" w:name="lập-kế-hoạch-thanh-toán"/>
      <w:bookmarkEnd w:id="5"/>
      <w:r>
        <w:t>4.2.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thanh toán</w:t>
      </w:r>
    </w:p>
    <w:p w14:paraId="01B0BDBB" w14:textId="77777777" w:rsidR="0034605F" w:rsidRDefault="000801A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X</w:t>
      </w:r>
      <w:r>
        <w:rPr>
          <w:b/>
          <w:bCs/>
        </w:rPr>
        <w:t>ế</w:t>
      </w:r>
      <w:r>
        <w:rPr>
          <w:b/>
          <w:bCs/>
        </w:rPr>
        <w:t>p l</w:t>
      </w:r>
      <w:r>
        <w:rPr>
          <w:b/>
          <w:bCs/>
        </w:rPr>
        <w:t>ị</w:t>
      </w:r>
      <w:r>
        <w:rPr>
          <w:b/>
          <w:bCs/>
        </w:rPr>
        <w:t>ch ưu tiên (Tu</w:t>
      </w:r>
      <w:r>
        <w:rPr>
          <w:b/>
          <w:bCs/>
        </w:rPr>
        <w:t>ầ</w:t>
      </w:r>
      <w:r>
        <w:rPr>
          <w:b/>
          <w:bCs/>
        </w:rPr>
        <w:t>n 1 m</w:t>
      </w:r>
      <w:r>
        <w:rPr>
          <w:b/>
          <w:bCs/>
        </w:rPr>
        <w:t>ỗ</w:t>
      </w:r>
      <w:r>
        <w:rPr>
          <w:b/>
          <w:bCs/>
        </w:rPr>
        <w:t>i tháng)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660"/>
        <w:gridCol w:w="3233"/>
      </w:tblGrid>
      <w:tr w:rsidR="0034605F" w14:paraId="79FBFEA3" w14:textId="77777777" w:rsidTr="00DC51D0">
        <w:tc>
          <w:tcPr>
            <w:tcW w:w="0" w:type="auto"/>
          </w:tcPr>
          <w:p w14:paraId="746B64E1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Ưu tiên</w:t>
            </w:r>
          </w:p>
        </w:tc>
        <w:tc>
          <w:tcPr>
            <w:tcW w:w="0" w:type="auto"/>
          </w:tcPr>
          <w:p w14:paraId="570A038D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363713B6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</w:tr>
      <w:tr w:rsidR="0034605F" w14:paraId="7D8B97A5" w14:textId="77777777" w:rsidTr="00DC51D0">
        <w:tc>
          <w:tcPr>
            <w:tcW w:w="0" w:type="auto"/>
          </w:tcPr>
          <w:p w14:paraId="5364A508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1 - Cao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71BFA73" w14:textId="77777777" w:rsidR="0034605F" w:rsidRDefault="000801A4">
            <w:pPr>
              <w:pStyle w:val="Compact"/>
            </w:pPr>
            <w:r>
              <w:t>Lương, BHXH</w:t>
            </w:r>
          </w:p>
        </w:tc>
        <w:tc>
          <w:tcPr>
            <w:tcW w:w="0" w:type="auto"/>
          </w:tcPr>
          <w:p w14:paraId="6763DFBF" w14:textId="77777777" w:rsidR="0034605F" w:rsidRDefault="000801A4">
            <w:pPr>
              <w:pStyle w:val="Compact"/>
            </w:pPr>
            <w:r>
              <w:t>Ả</w:t>
            </w:r>
            <w:r>
              <w:t>nh hư</w:t>
            </w:r>
            <w:r>
              <w:t>ở</w:t>
            </w:r>
            <w:r>
              <w:t>ng NV, ph</w:t>
            </w:r>
            <w:r>
              <w:t>ạ</w:t>
            </w:r>
            <w:r>
              <w:t>t n</w:t>
            </w:r>
            <w:r>
              <w:t>ế</w:t>
            </w:r>
            <w:r>
              <w:t>u ch</w:t>
            </w:r>
            <w:r>
              <w:t>ậ</w:t>
            </w:r>
            <w:r>
              <w:t>m</w:t>
            </w:r>
          </w:p>
        </w:tc>
      </w:tr>
      <w:tr w:rsidR="0034605F" w14:paraId="4C66D8F9" w14:textId="77777777" w:rsidTr="00DC51D0">
        <w:tc>
          <w:tcPr>
            <w:tcW w:w="0" w:type="auto"/>
          </w:tcPr>
          <w:p w14:paraId="6F459F68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lastRenderedPageBreak/>
              <w:t>2 - Cao</w:t>
            </w:r>
          </w:p>
        </w:tc>
        <w:tc>
          <w:tcPr>
            <w:tcW w:w="0" w:type="auto"/>
          </w:tcPr>
          <w:p w14:paraId="5D014C65" w14:textId="77777777" w:rsidR="0034605F" w:rsidRDefault="000801A4">
            <w:pPr>
              <w:pStyle w:val="Compact"/>
            </w:pPr>
            <w:r>
              <w:t>Thu</w:t>
            </w:r>
            <w:r>
              <w:t>ế</w:t>
            </w:r>
          </w:p>
        </w:tc>
        <w:tc>
          <w:tcPr>
            <w:tcW w:w="0" w:type="auto"/>
          </w:tcPr>
          <w:p w14:paraId="15DCA306" w14:textId="77777777" w:rsidR="0034605F" w:rsidRDefault="000801A4">
            <w:pPr>
              <w:pStyle w:val="Compact"/>
            </w:pPr>
            <w:r>
              <w:t>Ph</w:t>
            </w:r>
            <w:r>
              <w:t>ạ</w:t>
            </w:r>
            <w:r>
              <w:t>t 0.05%/ngày</w:t>
            </w:r>
          </w:p>
        </w:tc>
      </w:tr>
      <w:tr w:rsidR="0034605F" w14:paraId="66F5A1D0" w14:textId="77777777" w:rsidTr="00DC51D0">
        <w:tc>
          <w:tcPr>
            <w:tcW w:w="0" w:type="auto"/>
          </w:tcPr>
          <w:p w14:paraId="209EA05A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3 - Trung bình</w:t>
            </w:r>
          </w:p>
        </w:tc>
        <w:tc>
          <w:tcPr>
            <w:tcW w:w="0" w:type="auto"/>
          </w:tcPr>
          <w:p w14:paraId="007A52A6" w14:textId="77777777" w:rsidR="0034605F" w:rsidRDefault="000801A4">
            <w:pPr>
              <w:pStyle w:val="Compact"/>
            </w:pPr>
            <w:r>
              <w:t>NCC đ</w:t>
            </w:r>
            <w:r>
              <w:t>ế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6FC15563" w14:textId="77777777" w:rsidR="0034605F" w:rsidRDefault="000801A4">
            <w:pPr>
              <w:pStyle w:val="Compact"/>
            </w:pPr>
            <w:r>
              <w:t>Gi</w:t>
            </w:r>
            <w:r>
              <w:t>ữ</w:t>
            </w:r>
            <w:r>
              <w:t xml:space="preserve"> uy tín</w:t>
            </w:r>
          </w:p>
        </w:tc>
      </w:tr>
      <w:tr w:rsidR="0034605F" w14:paraId="295F609C" w14:textId="77777777" w:rsidTr="00DC51D0">
        <w:tc>
          <w:tcPr>
            <w:tcW w:w="0" w:type="auto"/>
          </w:tcPr>
          <w:p w14:paraId="784D8EB0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4 - 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267E5E1" w14:textId="77777777" w:rsidR="0034605F" w:rsidRDefault="000801A4">
            <w:pPr>
              <w:pStyle w:val="Compact"/>
            </w:pPr>
            <w:r>
              <w:t>NCC còn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76EAD0F6" w14:textId="77777777" w:rsidR="0034605F" w:rsidRDefault="000801A4">
            <w:pPr>
              <w:pStyle w:val="Compact"/>
            </w:pPr>
            <w:r>
              <w:t>Tr</w:t>
            </w:r>
            <w:r>
              <w:t>ả</w:t>
            </w:r>
            <w:r>
              <w:t xml:space="preserve"> đúng l</w:t>
            </w:r>
            <w:r>
              <w:t>ị</w:t>
            </w:r>
            <w:r>
              <w:t>ch</w:t>
            </w:r>
          </w:p>
        </w:tc>
      </w:tr>
    </w:tbl>
    <w:p w14:paraId="4B0A023C" w14:textId="77777777" w:rsidR="0034605F" w:rsidRDefault="000801A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thanh toán tháng (QT03-P02)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2363"/>
        <w:gridCol w:w="1256"/>
        <w:gridCol w:w="1261"/>
      </w:tblGrid>
      <w:tr w:rsidR="0034605F" w14:paraId="67CC0698" w14:textId="77777777" w:rsidTr="00DC51D0">
        <w:tc>
          <w:tcPr>
            <w:tcW w:w="0" w:type="auto"/>
          </w:tcPr>
          <w:p w14:paraId="5A048F29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Ngày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BF51027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03799677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A8E1517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</w:tr>
      <w:tr w:rsidR="0034605F" w14:paraId="00BDDD95" w14:textId="77777777" w:rsidTr="00DC51D0">
        <w:tc>
          <w:tcPr>
            <w:tcW w:w="0" w:type="auto"/>
          </w:tcPr>
          <w:p w14:paraId="1925DCFF" w14:textId="77777777" w:rsidR="0034605F" w:rsidRDefault="000801A4">
            <w:pPr>
              <w:pStyle w:val="Compact"/>
            </w:pPr>
            <w:r>
              <w:t>05/10</w:t>
            </w:r>
          </w:p>
        </w:tc>
        <w:tc>
          <w:tcPr>
            <w:tcW w:w="0" w:type="auto"/>
          </w:tcPr>
          <w:p w14:paraId="5C9BEC11" w14:textId="77777777" w:rsidR="0034605F" w:rsidRDefault="000801A4">
            <w:pPr>
              <w:pStyle w:val="Compact"/>
            </w:pPr>
            <w:r>
              <w:t>Lương tháng 9</w:t>
            </w:r>
          </w:p>
        </w:tc>
        <w:tc>
          <w:tcPr>
            <w:tcW w:w="0" w:type="auto"/>
          </w:tcPr>
          <w:p w14:paraId="64BC2250" w14:textId="77777777" w:rsidR="0034605F" w:rsidRDefault="000801A4">
            <w:pPr>
              <w:pStyle w:val="Compact"/>
            </w:pPr>
            <w:r>
              <w:t>2,500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07D449C" w14:textId="77777777" w:rsidR="0034605F" w:rsidRDefault="000801A4">
            <w:pPr>
              <w:pStyle w:val="Compact"/>
            </w:pPr>
            <w:r>
              <w:t>CK</w:t>
            </w:r>
          </w:p>
        </w:tc>
      </w:tr>
      <w:tr w:rsidR="0034605F" w14:paraId="1D53F5B6" w14:textId="77777777" w:rsidTr="00DC51D0">
        <w:tc>
          <w:tcPr>
            <w:tcW w:w="0" w:type="auto"/>
          </w:tcPr>
          <w:p w14:paraId="0EEA467E" w14:textId="77777777" w:rsidR="0034605F" w:rsidRDefault="000801A4">
            <w:pPr>
              <w:pStyle w:val="Compact"/>
            </w:pPr>
            <w:r>
              <w:t>10/10</w:t>
            </w:r>
          </w:p>
        </w:tc>
        <w:tc>
          <w:tcPr>
            <w:tcW w:w="0" w:type="auto"/>
          </w:tcPr>
          <w:p w14:paraId="4C9F0D71" w14:textId="77777777" w:rsidR="0034605F" w:rsidRDefault="000801A4">
            <w:pPr>
              <w:pStyle w:val="Compact"/>
            </w:pPr>
            <w:r>
              <w:t>Thanh toán Công ty A</w:t>
            </w:r>
          </w:p>
        </w:tc>
        <w:tc>
          <w:tcPr>
            <w:tcW w:w="0" w:type="auto"/>
          </w:tcPr>
          <w:p w14:paraId="0CD379D7" w14:textId="77777777" w:rsidR="0034605F" w:rsidRDefault="000801A4">
            <w:pPr>
              <w:pStyle w:val="Compact"/>
            </w:pPr>
            <w:r>
              <w:t>150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7F5D75E" w14:textId="77777777" w:rsidR="0034605F" w:rsidRDefault="000801A4">
            <w:pPr>
              <w:pStyle w:val="Compact"/>
            </w:pPr>
            <w:r>
              <w:t>CK</w:t>
            </w:r>
          </w:p>
        </w:tc>
      </w:tr>
      <w:tr w:rsidR="0034605F" w14:paraId="1FBFB3CD" w14:textId="77777777" w:rsidTr="00DC51D0">
        <w:tc>
          <w:tcPr>
            <w:tcW w:w="0" w:type="auto"/>
          </w:tcPr>
          <w:p w14:paraId="39060250" w14:textId="77777777" w:rsidR="0034605F" w:rsidRDefault="000801A4">
            <w:pPr>
              <w:pStyle w:val="Compact"/>
            </w:pPr>
            <w:r>
              <w:t>20/10</w:t>
            </w:r>
          </w:p>
        </w:tc>
        <w:tc>
          <w:tcPr>
            <w:tcW w:w="0" w:type="auto"/>
          </w:tcPr>
          <w:p w14:paraId="36937D92" w14:textId="77777777" w:rsidR="0034605F" w:rsidRDefault="000801A4">
            <w:pPr>
              <w:pStyle w:val="Compact"/>
            </w:pPr>
            <w:r>
              <w:t>N</w:t>
            </w:r>
            <w:r>
              <w:t>ộ</w:t>
            </w:r>
            <w:r>
              <w:t>p thu</w:t>
            </w:r>
            <w:r>
              <w:t>ế</w:t>
            </w:r>
            <w:r>
              <w:t xml:space="preserve"> GTGT T9</w:t>
            </w:r>
          </w:p>
        </w:tc>
        <w:tc>
          <w:tcPr>
            <w:tcW w:w="0" w:type="auto"/>
          </w:tcPr>
          <w:p w14:paraId="534520F4" w14:textId="77777777" w:rsidR="0034605F" w:rsidRDefault="000801A4">
            <w:pPr>
              <w:pStyle w:val="Compact"/>
            </w:pPr>
            <w:r>
              <w:t>300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1E0E2575" w14:textId="77777777" w:rsidR="0034605F" w:rsidRDefault="000801A4">
            <w:pPr>
              <w:pStyle w:val="Compact"/>
            </w:pPr>
            <w:r>
              <w:t>CK</w:t>
            </w:r>
          </w:p>
        </w:tc>
      </w:tr>
    </w:tbl>
    <w:p w14:paraId="18617F17" w14:textId="77777777" w:rsidR="0034605F" w:rsidRDefault="000801A4">
      <w:pPr>
        <w:pStyle w:val="Heading3"/>
      </w:pPr>
      <w:bookmarkStart w:id="7" w:name="nhắc-nhở-và-thanh-toán"/>
      <w:bookmarkEnd w:id="6"/>
      <w:r>
        <w:t>4.3. Nh</w:t>
      </w:r>
      <w:r>
        <w:t>ắ</w:t>
      </w:r>
      <w:r>
        <w:t>c nh</w:t>
      </w:r>
      <w:r>
        <w:t>ở</w:t>
      </w:r>
      <w:r>
        <w:t xml:space="preserve"> và thanh toán</w:t>
      </w:r>
    </w:p>
    <w:p w14:paraId="6F5550FF" w14:textId="77777777" w:rsidR="0034605F" w:rsidRDefault="000801A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Nh</w:t>
      </w:r>
      <w:r>
        <w:rPr>
          <w:b/>
          <w:bCs/>
        </w:rPr>
        <w:t>ắ</w:t>
      </w:r>
      <w:r>
        <w:rPr>
          <w:b/>
          <w:bCs/>
        </w:rPr>
        <w:t>c trư</w:t>
      </w:r>
      <w:r>
        <w:rPr>
          <w:b/>
          <w:bCs/>
        </w:rPr>
        <w:t>ớ</w:t>
      </w:r>
      <w:r>
        <w:rPr>
          <w:b/>
          <w:bCs/>
        </w:rPr>
        <w:t>c 3-5 ngày</w:t>
      </w:r>
      <w:r>
        <w:t xml:space="preserve"> - Nh</w:t>
      </w:r>
      <w:r>
        <w:t>ắ</w:t>
      </w:r>
      <w:r>
        <w:t>c ngư</w:t>
      </w:r>
      <w:r>
        <w:t>ờ</w:t>
      </w:r>
      <w:r>
        <w:t>i phê duy</w:t>
      </w:r>
      <w:r>
        <w:t>ệ</w:t>
      </w:r>
      <w:r>
        <w:t>t chu</w:t>
      </w:r>
      <w:r>
        <w:t>ẩ</w:t>
      </w:r>
      <w:r>
        <w:t>n b</w:t>
      </w:r>
      <w:r>
        <w:t>ị</w:t>
      </w:r>
      <w:r>
        <w:t xml:space="preserve"> - Ki</w:t>
      </w:r>
      <w:r>
        <w:t>ể</w:t>
      </w:r>
      <w:r>
        <w:t>m tra ti</w:t>
      </w:r>
      <w:r>
        <w:t>ề</w:t>
      </w:r>
      <w:r>
        <w:t>n trong TK đ</w:t>
      </w:r>
      <w:r>
        <w:t>ủ</w:t>
      </w:r>
      <w:r>
        <w:t xml:space="preserve"> chưa</w:t>
      </w:r>
    </w:p>
    <w:p w14:paraId="371136F5" w14:textId="77777777" w:rsidR="0034605F" w:rsidRDefault="000801A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Thanh toán đúng h</w:t>
      </w:r>
      <w:r>
        <w:rPr>
          <w:b/>
          <w:bCs/>
        </w:rPr>
        <w:t>ạ</w:t>
      </w:r>
      <w:r>
        <w:rPr>
          <w:b/>
          <w:bCs/>
        </w:rPr>
        <w:t>n</w:t>
      </w:r>
    </w:p>
    <w:p w14:paraId="2A761345" w14:textId="77777777" w:rsidR="0034605F" w:rsidRDefault="000801A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“Đã tr</w:t>
      </w:r>
      <w:r>
        <w:rPr>
          <w:b/>
          <w:bCs/>
        </w:rPr>
        <w:t>ả</w:t>
      </w:r>
      <w:r>
        <w:rPr>
          <w:b/>
          <w:bCs/>
        </w:rPr>
        <w:t>” trong S</w:t>
      </w:r>
      <w:r>
        <w:rPr>
          <w:b/>
          <w:bCs/>
        </w:rPr>
        <w:t>ổ</w:t>
      </w:r>
    </w:p>
    <w:p w14:paraId="0ECE15BC" w14:textId="77777777" w:rsidR="0034605F" w:rsidRDefault="000801A4">
      <w:pPr>
        <w:pStyle w:val="Heading3"/>
      </w:pPr>
      <w:bookmarkStart w:id="8" w:name="báo-cáo"/>
      <w:bookmarkEnd w:id="7"/>
      <w:r>
        <w:t>4.4. Báo cáo</w:t>
      </w:r>
    </w:p>
    <w:p w14:paraId="132494B5" w14:textId="77777777" w:rsidR="0034605F" w:rsidRDefault="000801A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Báo cáo tu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- Danh sách s</w:t>
      </w:r>
      <w:r>
        <w:t>ắ</w:t>
      </w:r>
      <w:r>
        <w:t>p đ</w:t>
      </w:r>
      <w:r>
        <w:t>ế</w:t>
      </w:r>
      <w:r>
        <w:t>n h</w:t>
      </w:r>
      <w:r>
        <w:t>ạ</w:t>
      </w:r>
      <w:r>
        <w:t>n tu</w:t>
      </w:r>
      <w:r>
        <w:t>ầ</w:t>
      </w:r>
      <w:r>
        <w:t>n sau</w:t>
      </w:r>
    </w:p>
    <w:p w14:paraId="7D699B33" w14:textId="77777777" w:rsidR="0034605F" w:rsidRDefault="000801A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</w:t>
      </w:r>
      <w:r>
        <w:rPr>
          <w:b/>
          <w:bCs/>
        </w:rPr>
        <w:t>9: Báo cáo tháng (QT03-R13)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1025"/>
      </w:tblGrid>
      <w:tr w:rsidR="0034605F" w14:paraId="5FD3C25E" w14:textId="77777777" w:rsidTr="00DC51D0">
        <w:tc>
          <w:tcPr>
            <w:tcW w:w="0" w:type="auto"/>
          </w:tcPr>
          <w:p w14:paraId="5773DD40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2FBC57B" w14:textId="77777777" w:rsidR="0034605F" w:rsidRDefault="000801A4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</w:tr>
      <w:tr w:rsidR="0034605F" w14:paraId="4D965C90" w14:textId="77777777" w:rsidTr="00DC51D0">
        <w:tc>
          <w:tcPr>
            <w:tcW w:w="0" w:type="auto"/>
          </w:tcPr>
          <w:p w14:paraId="59D48350" w14:textId="77777777" w:rsidR="0034605F" w:rsidRDefault="000801A4">
            <w:pPr>
              <w:pStyle w:val="Compact"/>
            </w:pPr>
            <w:r>
              <w:t>T</w:t>
            </w:r>
            <w:r>
              <w:t>ổ</w:t>
            </w:r>
            <w:r>
              <w:t>ng n</w:t>
            </w:r>
            <w:r>
              <w:t>ợ</w:t>
            </w:r>
            <w:r>
              <w:t xml:space="preserve"> ph</w:t>
            </w:r>
            <w:r>
              <w:t>ả</w:t>
            </w:r>
            <w:r>
              <w:t>i tr</w:t>
            </w:r>
            <w:r>
              <w:t>ả</w:t>
            </w:r>
            <w:r>
              <w:t xml:space="preserve"> đ</w:t>
            </w:r>
            <w:r>
              <w:t>ầ</w:t>
            </w:r>
            <w:r>
              <w:t>u tháng</w:t>
            </w:r>
          </w:p>
        </w:tc>
        <w:tc>
          <w:tcPr>
            <w:tcW w:w="0" w:type="auto"/>
          </w:tcPr>
          <w:p w14:paraId="48BE74DF" w14:textId="77777777" w:rsidR="0034605F" w:rsidRDefault="000801A4">
            <w:pPr>
              <w:pStyle w:val="Compact"/>
            </w:pPr>
            <w:r>
              <w:t>X tri</w:t>
            </w:r>
            <w:r>
              <w:t>ệ</w:t>
            </w:r>
            <w:r>
              <w:t>u</w:t>
            </w:r>
          </w:p>
        </w:tc>
      </w:tr>
      <w:tr w:rsidR="0034605F" w14:paraId="62D2369A" w14:textId="77777777" w:rsidTr="00DC51D0">
        <w:tc>
          <w:tcPr>
            <w:tcW w:w="0" w:type="auto"/>
          </w:tcPr>
          <w:p w14:paraId="1C69DA14" w14:textId="77777777" w:rsidR="0034605F" w:rsidRDefault="000801A4">
            <w:pPr>
              <w:pStyle w:val="Compact"/>
            </w:pPr>
            <w:r>
              <w:t>Phát sinh n</w:t>
            </w:r>
            <w:r>
              <w:t>ợ</w:t>
            </w:r>
            <w:r>
              <w:t xml:space="preserve">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14:paraId="23DFFBF9" w14:textId="77777777" w:rsidR="0034605F" w:rsidRDefault="000801A4">
            <w:pPr>
              <w:pStyle w:val="Compact"/>
            </w:pPr>
            <w:r>
              <w:t>+Y tri</w:t>
            </w:r>
            <w:r>
              <w:t>ệ</w:t>
            </w:r>
            <w:r>
              <w:t>u</w:t>
            </w:r>
          </w:p>
        </w:tc>
      </w:tr>
      <w:tr w:rsidR="0034605F" w14:paraId="4CAB4C34" w14:textId="77777777" w:rsidTr="00DC51D0">
        <w:tc>
          <w:tcPr>
            <w:tcW w:w="0" w:type="auto"/>
          </w:tcPr>
          <w:p w14:paraId="3585A629" w14:textId="77777777" w:rsidR="0034605F" w:rsidRDefault="000801A4">
            <w:pPr>
              <w:pStyle w:val="Compact"/>
            </w:pPr>
            <w:r>
              <w:t>Đã tr</w:t>
            </w:r>
            <w:r>
              <w:t>ả</w:t>
            </w:r>
            <w:r>
              <w:t xml:space="preserve"> trong tháng</w:t>
            </w:r>
          </w:p>
        </w:tc>
        <w:tc>
          <w:tcPr>
            <w:tcW w:w="0" w:type="auto"/>
          </w:tcPr>
          <w:p w14:paraId="6344422B" w14:textId="77777777" w:rsidR="0034605F" w:rsidRDefault="000801A4">
            <w:pPr>
              <w:pStyle w:val="Compact"/>
            </w:pPr>
            <w:r>
              <w:t>-Z tri</w:t>
            </w:r>
            <w:r>
              <w:t>ệ</w:t>
            </w:r>
            <w:r>
              <w:t>u</w:t>
            </w:r>
          </w:p>
        </w:tc>
      </w:tr>
      <w:tr w:rsidR="0034605F" w14:paraId="14DFF928" w14:textId="77777777" w:rsidTr="00DC51D0">
        <w:tc>
          <w:tcPr>
            <w:tcW w:w="0" w:type="auto"/>
          </w:tcPr>
          <w:p w14:paraId="629745E6" w14:textId="77777777" w:rsidR="0034605F" w:rsidRDefault="000801A4">
            <w:pPr>
              <w:pStyle w:val="Compact"/>
            </w:pPr>
            <w:r>
              <w:t>T</w:t>
            </w:r>
            <w:r>
              <w:t>ổ</w:t>
            </w:r>
            <w:r>
              <w:t>ng n</w:t>
            </w:r>
            <w:r>
              <w:t>ợ</w:t>
            </w:r>
            <w:r>
              <w:t xml:space="preserve"> cu</w:t>
            </w:r>
            <w:r>
              <w:t>ố</w:t>
            </w:r>
            <w:r>
              <w:t>i tháng</w:t>
            </w:r>
          </w:p>
        </w:tc>
        <w:tc>
          <w:tcPr>
            <w:tcW w:w="0" w:type="auto"/>
          </w:tcPr>
          <w:p w14:paraId="60616EAE" w14:textId="77777777" w:rsidR="0034605F" w:rsidRDefault="000801A4">
            <w:pPr>
              <w:pStyle w:val="Compact"/>
            </w:pPr>
            <w:r>
              <w:t>A tri</w:t>
            </w:r>
            <w:r>
              <w:t>ệ</w:t>
            </w:r>
            <w:r>
              <w:t>u</w:t>
            </w:r>
          </w:p>
        </w:tc>
      </w:tr>
      <w:tr w:rsidR="0034605F" w14:paraId="34963EAC" w14:textId="77777777" w:rsidTr="00DC51D0">
        <w:tc>
          <w:tcPr>
            <w:tcW w:w="0" w:type="auto"/>
          </w:tcPr>
          <w:p w14:paraId="6F66353E" w14:textId="77777777" w:rsidR="0034605F" w:rsidRDefault="000801A4">
            <w:pPr>
              <w:pStyle w:val="Compact"/>
            </w:pPr>
            <w:r>
              <w:t>N</w:t>
            </w:r>
            <w:r>
              <w:t>ợ</w:t>
            </w:r>
            <w:r>
              <w:t xml:space="preserve"> quá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3F1570D4" w14:textId="77777777" w:rsidR="0034605F" w:rsidRDefault="000801A4">
            <w:pPr>
              <w:pStyle w:val="Compact"/>
            </w:pPr>
            <w:r>
              <w:t>B tri</w:t>
            </w:r>
            <w:r>
              <w:t>ệ</w:t>
            </w:r>
            <w:r>
              <w:t>u</w:t>
            </w:r>
          </w:p>
        </w:tc>
      </w:tr>
    </w:tbl>
    <w:p w14:paraId="02EF152B" w14:textId="77777777" w:rsidR="0034605F" w:rsidRDefault="000801A4">
      <w:pPr>
        <w:pStyle w:val="Heading2"/>
      </w:pPr>
      <w:bookmarkStart w:id="9" w:name="lưu-đồ"/>
      <w:bookmarkEnd w:id="4"/>
      <w:bookmarkEnd w:id="8"/>
      <w:r>
        <w:lastRenderedPageBreak/>
        <w:t>5. LƯU Đ</w:t>
      </w:r>
      <w:r>
        <w:t>Ồ</w:t>
      </w:r>
    </w:p>
    <w:p w14:paraId="24CDA29C" w14:textId="77777777" w:rsidR="00EC13EF" w:rsidRDefault="00EC13EF" w:rsidP="00EC13EF">
      <w:pPr>
        <w:pStyle w:val="NormalWeb"/>
      </w:pPr>
      <w:bookmarkStart w:id="10" w:name="biểu-mẫu"/>
      <w:bookmarkEnd w:id="9"/>
      <w:r>
        <w:rPr>
          <w:rStyle w:val="Strong"/>
        </w:rPr>
        <w:t>Bước 1.</w:t>
      </w:r>
      <w:r>
        <w:t xml:space="preserve"> Phát sinh nợ phải trả</w:t>
      </w:r>
    </w:p>
    <w:p w14:paraId="7FE404EC" w14:textId="77777777" w:rsidR="00EC13EF" w:rsidRDefault="00EC13EF" w:rsidP="00EC13EF">
      <w:pPr>
        <w:pStyle w:val="NormalWeb"/>
      </w:pPr>
      <w:r>
        <w:rPr>
          <w:rStyle w:val="Strong"/>
        </w:rPr>
        <w:t>Bước 2.</w:t>
      </w:r>
      <w:r>
        <w:t xml:space="preserve"> Ghi vào sổ công nợ</w:t>
      </w:r>
    </w:p>
    <w:p w14:paraId="699DD229" w14:textId="77777777" w:rsidR="00EC13EF" w:rsidRDefault="00EC13EF" w:rsidP="00EC13EF">
      <w:pPr>
        <w:pStyle w:val="NormalWeb"/>
      </w:pPr>
      <w:r>
        <w:rPr>
          <w:rStyle w:val="Strong"/>
        </w:rPr>
        <w:t>Bước 3.</w:t>
      </w:r>
      <w:r>
        <w:t xml:space="preserve"> Ghi rõ hạn thanh toán</w:t>
      </w:r>
    </w:p>
    <w:p w14:paraId="6694559F" w14:textId="77777777" w:rsidR="00EC13EF" w:rsidRDefault="00EC13EF" w:rsidP="00EC13EF">
      <w:pPr>
        <w:pStyle w:val="NormalWeb"/>
      </w:pPr>
      <w:r>
        <w:rPr>
          <w:rStyle w:val="Strong"/>
        </w:rPr>
        <w:t>Bước 4.</w:t>
      </w:r>
      <w:r>
        <w:t xml:space="preserve"> Tuần đầu mỗi tháng</w:t>
      </w:r>
    </w:p>
    <w:p w14:paraId="63A58FB9" w14:textId="77777777" w:rsidR="00EC13EF" w:rsidRDefault="00EC13EF" w:rsidP="00EC13EF">
      <w:pPr>
        <w:pStyle w:val="NormalWeb"/>
        <w:numPr>
          <w:ilvl w:val="0"/>
          <w:numId w:val="5"/>
        </w:numPr>
      </w:pPr>
      <w:r>
        <w:t>Lập kế hoạch thanh toán tháng</w:t>
      </w:r>
    </w:p>
    <w:p w14:paraId="618799AD" w14:textId="77777777" w:rsidR="00EC13EF" w:rsidRDefault="00EC13EF" w:rsidP="00EC13EF">
      <w:pPr>
        <w:pStyle w:val="NormalWeb"/>
      </w:pPr>
      <w:r>
        <w:rPr>
          <w:rStyle w:val="Strong"/>
        </w:rPr>
        <w:t>Bước 5.</w:t>
      </w:r>
      <w:r>
        <w:t xml:space="preserve"> Xác định thứ tự ưu tiên</w:t>
      </w:r>
    </w:p>
    <w:p w14:paraId="2A1F6A26" w14:textId="77777777" w:rsidR="00EC13EF" w:rsidRDefault="00EC13EF" w:rsidP="00EC13EF">
      <w:pPr>
        <w:pStyle w:val="NormalWeb"/>
        <w:numPr>
          <w:ilvl w:val="0"/>
          <w:numId w:val="6"/>
        </w:numPr>
      </w:pPr>
      <w:r>
        <w:t>Lương</w:t>
      </w:r>
    </w:p>
    <w:p w14:paraId="123807A7" w14:textId="77777777" w:rsidR="00EC13EF" w:rsidRDefault="00EC13EF" w:rsidP="00EC13EF">
      <w:pPr>
        <w:pStyle w:val="NormalWeb"/>
        <w:numPr>
          <w:ilvl w:val="0"/>
          <w:numId w:val="6"/>
        </w:numPr>
      </w:pPr>
      <w:r>
        <w:t>Thuế</w:t>
      </w:r>
    </w:p>
    <w:p w14:paraId="0A8A4EF7" w14:textId="77777777" w:rsidR="00EC13EF" w:rsidRDefault="00EC13EF" w:rsidP="00EC13EF">
      <w:pPr>
        <w:pStyle w:val="NormalWeb"/>
        <w:numPr>
          <w:ilvl w:val="0"/>
          <w:numId w:val="6"/>
        </w:numPr>
      </w:pPr>
      <w:r>
        <w:t>Nhà cung cấp</w:t>
      </w:r>
    </w:p>
    <w:p w14:paraId="7703FD2B" w14:textId="77777777" w:rsidR="00EC13EF" w:rsidRDefault="00EC13EF" w:rsidP="00EC13EF">
      <w:pPr>
        <w:pStyle w:val="NormalWeb"/>
      </w:pPr>
      <w:r>
        <w:rPr>
          <w:rStyle w:val="Strong"/>
        </w:rPr>
        <w:t>Bước 6.</w:t>
      </w:r>
      <w:r>
        <w:t xml:space="preserve"> Kiểm tra số dư tài khoản</w:t>
      </w:r>
    </w:p>
    <w:p w14:paraId="6F145799" w14:textId="77777777" w:rsidR="00EC13EF" w:rsidRDefault="00EC13EF" w:rsidP="00EC13EF">
      <w:pPr>
        <w:pStyle w:val="NormalWeb"/>
      </w:pPr>
      <w:r>
        <w:rPr>
          <w:rStyle w:val="Strong"/>
        </w:rPr>
        <w:t>Bước 7.</w:t>
      </w:r>
      <w:r>
        <w:t xml:space="preserve"> Đủ tiền?</w:t>
      </w:r>
    </w:p>
    <w:p w14:paraId="7A7187E2" w14:textId="77777777" w:rsidR="00EC13EF" w:rsidRDefault="00EC13EF" w:rsidP="00EC13EF">
      <w:pPr>
        <w:pStyle w:val="NormalWeb"/>
        <w:numPr>
          <w:ilvl w:val="0"/>
          <w:numId w:val="7"/>
        </w:numPr>
      </w:pPr>
      <w:r>
        <w:t>Không → Rút từ tiết kiệm hoặc vay ngắn hạn</w:t>
      </w:r>
    </w:p>
    <w:p w14:paraId="7076DA51" w14:textId="77777777" w:rsidR="00EC13EF" w:rsidRDefault="00EC13EF" w:rsidP="00EC13EF">
      <w:pPr>
        <w:pStyle w:val="NormalWeb"/>
        <w:numPr>
          <w:ilvl w:val="0"/>
          <w:numId w:val="7"/>
        </w:numPr>
      </w:pPr>
      <w:r>
        <w:t>Có → Nhắc nhà cung cấp trước 3–5 ngày</w:t>
      </w:r>
    </w:p>
    <w:p w14:paraId="1AA240F3" w14:textId="77777777" w:rsidR="00EC13EF" w:rsidRDefault="00EC13EF" w:rsidP="00EC13EF">
      <w:pPr>
        <w:pStyle w:val="NormalWeb"/>
      </w:pPr>
      <w:r>
        <w:rPr>
          <w:rStyle w:val="Strong"/>
        </w:rPr>
        <w:t>Bước 8.</w:t>
      </w:r>
      <w:r>
        <w:t xml:space="preserve"> Đến hạn: Thực hiện thanh toán</w:t>
      </w:r>
    </w:p>
    <w:p w14:paraId="5DA276ED" w14:textId="77777777" w:rsidR="00EC13EF" w:rsidRDefault="00EC13EF" w:rsidP="00EC13EF">
      <w:pPr>
        <w:pStyle w:val="NormalWeb"/>
      </w:pPr>
      <w:r>
        <w:rPr>
          <w:rStyle w:val="Strong"/>
        </w:rPr>
        <w:t>Bước 9.</w:t>
      </w:r>
      <w:r>
        <w:t xml:space="preserve"> Cập nhật trạng thái “Đã trả”</w:t>
      </w:r>
    </w:p>
    <w:p w14:paraId="3CB95B55" w14:textId="77777777" w:rsidR="00EC13EF" w:rsidRDefault="00EC13EF" w:rsidP="00EC13EF">
      <w:pPr>
        <w:pStyle w:val="NormalWeb"/>
      </w:pPr>
      <w:r>
        <w:rPr>
          <w:rStyle w:val="Strong"/>
        </w:rPr>
        <w:t>Bước 10.</w:t>
      </w:r>
      <w:r>
        <w:t xml:space="preserve"> Lưu chứng từ thanh toán</w:t>
      </w:r>
    </w:p>
    <w:p w14:paraId="2DF1A1AC" w14:textId="77777777" w:rsidR="00EC13EF" w:rsidRDefault="00EC13EF" w:rsidP="00EC13EF">
      <w:pPr>
        <w:pStyle w:val="NormalWeb"/>
      </w:pPr>
      <w:r>
        <w:rPr>
          <w:rStyle w:val="Strong"/>
        </w:rPr>
        <w:t>Bước 11.</w:t>
      </w:r>
      <w:r>
        <w:t xml:space="preserve"> Mỗi tuần: Báo cáo các khoản nợ sắp đến hạn</w:t>
      </w:r>
    </w:p>
    <w:p w14:paraId="29D41C80" w14:textId="77777777" w:rsidR="00EC13EF" w:rsidRDefault="00EC13EF" w:rsidP="00EC13EF">
      <w:pPr>
        <w:pStyle w:val="NormalWeb"/>
      </w:pPr>
      <w:r>
        <w:rPr>
          <w:rStyle w:val="Strong"/>
        </w:rPr>
        <w:t>Bước 12.</w:t>
      </w:r>
      <w:r>
        <w:t xml:space="preserve"> Mỗi tháng: Báo cáo tổng hợp công nợ</w:t>
      </w:r>
    </w:p>
    <w:p w14:paraId="49562C3F" w14:textId="77777777" w:rsidR="00EC13EF" w:rsidRDefault="00EC13EF" w:rsidP="00EC13EF">
      <w:pPr>
        <w:pStyle w:val="NormalWeb"/>
      </w:pPr>
      <w:r>
        <w:rPr>
          <w:rStyle w:val="Strong"/>
        </w:rPr>
        <w:t>Bước 13.</w:t>
      </w:r>
      <w:r>
        <w:t xml:space="preserve"> Trình Ban Giám hiệu</w:t>
      </w:r>
    </w:p>
    <w:p w14:paraId="44D53215" w14:textId="77777777" w:rsidR="0034605F" w:rsidRDefault="000801A4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41EF2BCA" w14:textId="77777777" w:rsidR="0034605F" w:rsidRDefault="000801A4">
      <w:pPr>
        <w:pStyle w:val="Compact"/>
        <w:numPr>
          <w:ilvl w:val="0"/>
          <w:numId w:val="2"/>
        </w:numPr>
      </w:pPr>
      <w:r>
        <w:t>QT03-S05: S</w:t>
      </w:r>
      <w:r>
        <w:t>ổ</w:t>
      </w:r>
      <w:r>
        <w:t xml:space="preserve"> công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p w14:paraId="0F6FCE43" w14:textId="77777777" w:rsidR="0034605F" w:rsidRDefault="000801A4">
      <w:pPr>
        <w:pStyle w:val="Compact"/>
        <w:numPr>
          <w:ilvl w:val="0"/>
          <w:numId w:val="2"/>
        </w:numPr>
      </w:pPr>
      <w:r>
        <w:t>QT03-P02: K</w:t>
      </w:r>
      <w:r>
        <w:t>ế</w:t>
      </w:r>
      <w:r>
        <w:t xml:space="preserve"> ho</w:t>
      </w:r>
      <w:r>
        <w:t>ạ</w:t>
      </w:r>
      <w:r>
        <w:t>ch thanh toán tháng</w:t>
      </w:r>
    </w:p>
    <w:p w14:paraId="4F4886B4" w14:textId="77777777" w:rsidR="0034605F" w:rsidRDefault="000801A4">
      <w:pPr>
        <w:pStyle w:val="Compact"/>
        <w:numPr>
          <w:ilvl w:val="0"/>
          <w:numId w:val="2"/>
        </w:numPr>
      </w:pPr>
      <w:r>
        <w:t>QT03-R13: Báo cáo công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p w14:paraId="2C64813B" w14:textId="77777777" w:rsidR="0034605F" w:rsidRDefault="000801A4">
      <w:pPr>
        <w:pStyle w:val="Heading2"/>
      </w:pPr>
      <w:bookmarkStart w:id="11" w:name="tiêu-chuẩn"/>
      <w:bookmarkEnd w:id="10"/>
      <w:r>
        <w:lastRenderedPageBreak/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1076"/>
      </w:tblGrid>
      <w:tr w:rsidR="0034605F" w14:paraId="00BAD9C2" w14:textId="77777777" w:rsidTr="00DC51D0">
        <w:tc>
          <w:tcPr>
            <w:tcW w:w="0" w:type="auto"/>
          </w:tcPr>
          <w:p w14:paraId="26BE861B" w14:textId="77777777" w:rsidR="0034605F" w:rsidRDefault="000801A4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762B9332" w14:textId="77777777" w:rsidR="0034605F" w:rsidRDefault="000801A4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34605F" w14:paraId="524AA282" w14:textId="77777777" w:rsidTr="00DC51D0">
        <w:tc>
          <w:tcPr>
            <w:tcW w:w="0" w:type="auto"/>
          </w:tcPr>
          <w:p w14:paraId="1B408CDE" w14:textId="77777777" w:rsidR="0034605F" w:rsidRDefault="000801A4">
            <w:pPr>
              <w:pStyle w:val="Compact"/>
            </w:pPr>
            <w:r>
              <w:t>Thanh toán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1668ECA1" w14:textId="77777777" w:rsidR="0034605F" w:rsidRDefault="000801A4">
            <w:pPr>
              <w:pStyle w:val="Compact"/>
            </w:pPr>
            <w:r>
              <w:t>≥ 95%</w:t>
            </w:r>
          </w:p>
        </w:tc>
      </w:tr>
      <w:tr w:rsidR="0034605F" w14:paraId="5EF61DAC" w14:textId="77777777" w:rsidTr="00DC51D0">
        <w:tc>
          <w:tcPr>
            <w:tcW w:w="0" w:type="auto"/>
          </w:tcPr>
          <w:p w14:paraId="14493866" w14:textId="77777777" w:rsidR="0034605F" w:rsidRDefault="000801A4">
            <w:pPr>
              <w:pStyle w:val="Compact"/>
            </w:pPr>
            <w:r>
              <w:t>N</w:t>
            </w:r>
            <w:r>
              <w:t>ợ</w:t>
            </w:r>
            <w:r>
              <w:t xml:space="preserve"> quá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80550B5" w14:textId="77777777" w:rsidR="0034605F" w:rsidRDefault="000801A4">
            <w:pPr>
              <w:pStyle w:val="Compact"/>
            </w:pPr>
            <w:r>
              <w:t>&lt; 5%</w:t>
            </w:r>
          </w:p>
        </w:tc>
      </w:tr>
      <w:tr w:rsidR="0034605F" w14:paraId="64A621E9" w14:textId="77777777" w:rsidTr="00DC51D0">
        <w:tc>
          <w:tcPr>
            <w:tcW w:w="0" w:type="auto"/>
          </w:tcPr>
          <w:p w14:paraId="22DD3B3C" w14:textId="77777777" w:rsidR="0034605F" w:rsidRDefault="000801A4">
            <w:pPr>
              <w:pStyle w:val="Compact"/>
            </w:pPr>
            <w:r>
              <w:t>Không b</w:t>
            </w:r>
            <w:r>
              <w:t>ị</w:t>
            </w:r>
            <w:r>
              <w:t xml:space="preserve"> ph</w:t>
            </w:r>
            <w:r>
              <w:t>ạ</w:t>
            </w:r>
            <w:r>
              <w:t>t ch</w:t>
            </w:r>
            <w:r>
              <w:t>ậ</w:t>
            </w:r>
            <w:r>
              <w:t>m</w:t>
            </w:r>
          </w:p>
        </w:tc>
        <w:tc>
          <w:tcPr>
            <w:tcW w:w="0" w:type="auto"/>
          </w:tcPr>
          <w:p w14:paraId="1C3627EB" w14:textId="77777777" w:rsidR="0034605F" w:rsidRDefault="000801A4">
            <w:pPr>
              <w:pStyle w:val="Compact"/>
            </w:pPr>
            <w:r>
              <w:t>100%</w:t>
            </w:r>
          </w:p>
        </w:tc>
      </w:tr>
    </w:tbl>
    <w:p w14:paraId="546FC2AE" w14:textId="77777777" w:rsidR="0034605F" w:rsidRDefault="000801A4">
      <w:pPr>
        <w:pStyle w:val="Heading2"/>
      </w:pPr>
      <w:bookmarkStart w:id="12" w:name="trách-nhiệm"/>
      <w:bookmarkEnd w:id="11"/>
      <w:r>
        <w:t>8. TRÁCH NHI</w:t>
      </w:r>
      <w:r>
        <w:t>Ệ</w:t>
      </w:r>
      <w:r>
        <w:t>M</w:t>
      </w:r>
    </w:p>
    <w:p w14:paraId="5E8C81A6" w14:textId="77777777" w:rsidR="0034605F" w:rsidRDefault="000801A4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chi</w:t>
      </w:r>
      <w:r>
        <w:t>: Theo dõi, nh</w:t>
      </w:r>
      <w:r>
        <w:t>ắ</w:t>
      </w:r>
      <w:r>
        <w:t>c nh</w:t>
      </w:r>
      <w:r>
        <w:t>ở</w:t>
      </w:r>
      <w:r>
        <w:t>, thanh toán</w:t>
      </w:r>
    </w:p>
    <w:p w14:paraId="4F56A17C" w14:textId="77777777" w:rsidR="0034605F" w:rsidRDefault="000801A4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phê duy</w:t>
      </w:r>
      <w:r>
        <w:t>ệ</w:t>
      </w:r>
      <w:r>
        <w:t>t</w:t>
      </w:r>
    </w:p>
    <w:p w14:paraId="497DE644" w14:textId="77777777" w:rsidR="0034605F" w:rsidRDefault="000801A4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Quy</w:t>
      </w:r>
      <w:r>
        <w:t>ế</w:t>
      </w:r>
      <w:r>
        <w:t>t đ</w:t>
      </w:r>
      <w:r>
        <w:t>ị</w:t>
      </w:r>
      <w:r>
        <w:t>nh ưu tiên khi thi</w:t>
      </w:r>
      <w:r>
        <w:t>ế</w:t>
      </w:r>
      <w:r>
        <w:t>u ti</w:t>
      </w:r>
      <w:r>
        <w:t>ề</w:t>
      </w:r>
      <w:r>
        <w:t>n</w:t>
      </w:r>
    </w:p>
    <w:p w14:paraId="7DF79ED5" w14:textId="77777777" w:rsidR="0034605F" w:rsidRDefault="000801A4">
      <w:pPr>
        <w:pStyle w:val="Heading2"/>
      </w:pPr>
      <w:bookmarkStart w:id="13" w:name="lưu-ý"/>
      <w:bookmarkEnd w:id="12"/>
      <w:r>
        <w:t>9. LƯU Ý</w:t>
      </w:r>
    </w:p>
    <w:p w14:paraId="1F95534F" w14:textId="77777777" w:rsidR="0034605F" w:rsidRDefault="000801A4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Ưu tiên lương, thu</w:t>
      </w:r>
      <w:r>
        <w:rPr>
          <w:b/>
          <w:bCs/>
        </w:rPr>
        <w:t>ế</w:t>
      </w:r>
      <w:r>
        <w:t>: Ch</w:t>
      </w:r>
      <w:r>
        <w:t>ậ</w:t>
      </w:r>
      <w:r>
        <w:t>m = Ph</w:t>
      </w:r>
      <w:r>
        <w:t>ạ</w:t>
      </w:r>
      <w:r>
        <w:t>t + M</w:t>
      </w:r>
      <w:r>
        <w:t>ấ</w:t>
      </w:r>
      <w:r>
        <w:t>t lòng tin</w:t>
      </w:r>
    </w:p>
    <w:p w14:paraId="3EA9AFFA" w14:textId="77777777" w:rsidR="0034605F" w:rsidRDefault="000801A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Thanh toán NCC đúng h</w:t>
      </w:r>
      <w:r>
        <w:rPr>
          <w:b/>
          <w:bCs/>
        </w:rPr>
        <w:t>ạ</w:t>
      </w:r>
      <w:r>
        <w:rPr>
          <w:b/>
          <w:bCs/>
        </w:rPr>
        <w:t>n</w:t>
      </w:r>
      <w:r>
        <w:t>: Gi</w:t>
      </w:r>
      <w:r>
        <w:t>ữ</w:t>
      </w:r>
      <w:r>
        <w:t xml:space="preserve"> quan h</w:t>
      </w:r>
      <w:r>
        <w:t>ệ</w:t>
      </w:r>
      <w:r>
        <w:t xml:space="preserve"> t</w:t>
      </w:r>
      <w:r>
        <w:t>ố</w:t>
      </w:r>
      <w:r>
        <w:t>t, đư</w:t>
      </w:r>
      <w:r>
        <w:t>ợ</w:t>
      </w:r>
      <w:r>
        <w:t>c ưu đãi l</w:t>
      </w:r>
      <w:r>
        <w:t>ầ</w:t>
      </w:r>
      <w:r>
        <w:t>n sau</w:t>
      </w:r>
    </w:p>
    <w:p w14:paraId="0ED0DF18" w14:textId="77777777" w:rsidR="0034605F" w:rsidRDefault="000801A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Thương lư</w:t>
      </w:r>
      <w:r>
        <w:rPr>
          <w:b/>
          <w:bCs/>
        </w:rPr>
        <w:t>ợ</w:t>
      </w:r>
      <w:r>
        <w:rPr>
          <w:b/>
          <w:bCs/>
        </w:rPr>
        <w:t>ng n</w:t>
      </w:r>
      <w:r>
        <w:rPr>
          <w:b/>
          <w:bCs/>
        </w:rPr>
        <w:t>ế</w:t>
      </w:r>
      <w:r>
        <w:rPr>
          <w:b/>
          <w:bCs/>
        </w:rPr>
        <w:t>u khó</w:t>
      </w:r>
      <w:r>
        <w:t>: Xin tr</w:t>
      </w:r>
      <w:r>
        <w:t>ả</w:t>
      </w:r>
      <w:r>
        <w:t xml:space="preserve"> ch</w:t>
      </w:r>
      <w:r>
        <w:t>ậ</w:t>
      </w:r>
      <w:r>
        <w:t>m có lý do &gt; N</w:t>
      </w:r>
      <w:r>
        <w:t>ợ</w:t>
      </w:r>
      <w:r>
        <w:t xml:space="preserve"> quá h</w:t>
      </w:r>
      <w:r>
        <w:t>ạ</w:t>
      </w:r>
      <w:r>
        <w:t>n không báo</w:t>
      </w:r>
    </w:p>
    <w:p w14:paraId="7E0B43F4" w14:textId="77777777" w:rsidR="0034605F" w:rsidRDefault="000801A4">
      <w:pPr>
        <w:pStyle w:val="Heading2"/>
      </w:pPr>
      <w:bookmarkStart w:id="14" w:name="faq"/>
      <w:bookmarkEnd w:id="13"/>
      <w:r>
        <w:t>10. FAQ</w:t>
      </w:r>
    </w:p>
    <w:p w14:paraId="113AD63D" w14:textId="77777777" w:rsidR="0034605F" w:rsidRDefault="000801A4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thi</w:t>
      </w:r>
      <w:r>
        <w:rPr>
          <w:b/>
          <w:bCs/>
        </w:rPr>
        <w:t>ế</w:t>
      </w:r>
      <w:r>
        <w:rPr>
          <w:b/>
          <w:bCs/>
        </w:rPr>
        <w:t>u ti</w:t>
      </w:r>
      <w:r>
        <w:rPr>
          <w:b/>
          <w:bCs/>
        </w:rPr>
        <w:t>ề</w:t>
      </w:r>
      <w:r>
        <w:rPr>
          <w:b/>
          <w:bCs/>
        </w:rPr>
        <w:t>n, ưu tiên tr</w:t>
      </w:r>
      <w:r>
        <w:rPr>
          <w:b/>
          <w:bCs/>
        </w:rPr>
        <w:t>ả</w:t>
      </w:r>
      <w:r>
        <w:rPr>
          <w:b/>
          <w:bCs/>
        </w:rPr>
        <w:t xml:space="preserve"> gì trư</w:t>
      </w:r>
      <w:r>
        <w:rPr>
          <w:b/>
          <w:bCs/>
        </w:rPr>
        <w:t>ớ</w:t>
      </w:r>
      <w:r>
        <w:rPr>
          <w:b/>
          <w:bCs/>
        </w:rPr>
        <w:t>c?</w:t>
      </w:r>
      <w:r>
        <w:br/>
        <w:t>A: 1. Lương NV, 2. Thu</w:t>
      </w:r>
      <w:r>
        <w:t>ế</w:t>
      </w:r>
      <w:r>
        <w:t>, 3. BHXH, 4. NCC quan</w:t>
      </w:r>
      <w:r>
        <w:t xml:space="preserve"> tr</w:t>
      </w:r>
      <w:r>
        <w:t>ọ</w:t>
      </w:r>
      <w:r>
        <w:t>ng, 5. NCC khác.</w:t>
      </w:r>
    </w:p>
    <w:p w14:paraId="19399989" w14:textId="77777777" w:rsidR="0034605F" w:rsidRDefault="000801A4">
      <w:r>
        <w:pict w14:anchorId="616EE32B">
          <v:rect id="_x0000_i1025" style="width:0;height:1.5pt" o:hralign="center" o:hrstd="t" o:hr="t"/>
        </w:pict>
      </w:r>
    </w:p>
    <w:p w14:paraId="51C3D929" w14:textId="77777777" w:rsidR="0034605F" w:rsidRDefault="000801A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</w:t>
      </w:r>
      <w:r>
        <w:t>ế</w:t>
      </w:r>
      <w:r>
        <w:t xml:space="preserve"> toán chi | KT trư</w:t>
      </w:r>
      <w:r>
        <w:t>ở</w:t>
      </w:r>
      <w:r>
        <w:t>ng |</w:t>
      </w:r>
      <w:bookmarkEnd w:id="0"/>
      <w:bookmarkEnd w:id="14"/>
    </w:p>
    <w:sectPr w:rsidR="0034605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49AF1" w14:textId="77777777" w:rsidR="000801A4" w:rsidRDefault="000801A4" w:rsidP="00DC51D0">
      <w:pPr>
        <w:spacing w:line="240" w:lineRule="auto"/>
      </w:pPr>
      <w:r>
        <w:separator/>
      </w:r>
    </w:p>
  </w:endnote>
  <w:endnote w:type="continuationSeparator" w:id="0">
    <w:p w14:paraId="3DEF51C0" w14:textId="77777777" w:rsidR="000801A4" w:rsidRDefault="000801A4" w:rsidP="00DC5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8D9D6" w14:textId="77777777" w:rsidR="000801A4" w:rsidRDefault="000801A4" w:rsidP="00DC51D0">
      <w:pPr>
        <w:spacing w:line="240" w:lineRule="auto"/>
      </w:pPr>
      <w:r>
        <w:separator/>
      </w:r>
    </w:p>
  </w:footnote>
  <w:footnote w:type="continuationSeparator" w:id="0">
    <w:p w14:paraId="2E3AB629" w14:textId="77777777" w:rsidR="000801A4" w:rsidRDefault="000801A4" w:rsidP="00DC51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C35B8" w14:textId="77777777" w:rsidR="00DC51D0" w:rsidRPr="00A33244" w:rsidRDefault="00DC51D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36575A3" wp14:editId="265EC4F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534C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FA5D234" w14:textId="77777777" w:rsidR="00DC51D0" w:rsidRDefault="00DC51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D9C6B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E633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766D7A"/>
    <w:multiLevelType w:val="multilevel"/>
    <w:tmpl w:val="4D0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54D1A"/>
    <w:multiLevelType w:val="multilevel"/>
    <w:tmpl w:val="21C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03ED7"/>
    <w:multiLevelType w:val="multilevel"/>
    <w:tmpl w:val="14C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05F"/>
    <w:rsid w:val="000801A4"/>
    <w:rsid w:val="0034605F"/>
    <w:rsid w:val="00DC51D0"/>
    <w:rsid w:val="00EC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17CCF7"/>
  <w15:docId w15:val="{63A7D7E8-7587-45B2-819D-3724FAA42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51D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51D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51D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C51D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C51D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C51D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C51D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C51D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1D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1D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C51D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C51D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51D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51D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1D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C51D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D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1D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D0"/>
    <w:rPr>
      <w:rFonts w:ascii="Times New Roman" w:hAnsi="Times New Roman"/>
      <w:szCs w:val="22"/>
    </w:rPr>
  </w:style>
  <w:style w:type="character" w:styleId="Emphasis">
    <w:name w:val="Emphasis"/>
    <w:rsid w:val="00DC51D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C51D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C51D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C51D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C51D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C13E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C1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4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2026-02-02T04:08:00Z</dcterms:created>
  <dcterms:modified xsi:type="dcterms:W3CDTF">2026-02-02T04:08:00Z</dcterms:modified>
</cp:coreProperties>
</file>