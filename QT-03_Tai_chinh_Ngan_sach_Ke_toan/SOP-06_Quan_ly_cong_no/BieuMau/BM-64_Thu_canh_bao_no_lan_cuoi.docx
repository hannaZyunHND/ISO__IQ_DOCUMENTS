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31E99E" w14:textId="77777777" w:rsidR="0067095E" w:rsidRDefault="00C153DE" w:rsidP="003E5D01">
      <w:pPr>
        <w:pStyle w:val="Title"/>
      </w:pPr>
      <w:bookmarkStart w:id="0" w:name="bm-64-thư-cảnh-báo-nợ-lần-cuối"/>
      <w:r>
        <w:t>BM-64: THƯ C</w:t>
      </w:r>
      <w:r>
        <w:t>Ả</w:t>
      </w:r>
      <w:r>
        <w:t>NH BÁO N</w:t>
      </w:r>
      <w:r>
        <w:t>Ợ</w:t>
      </w:r>
      <w:r>
        <w:t xml:space="preserve"> L</w:t>
      </w:r>
      <w:r>
        <w:t>Ầ</w:t>
      </w:r>
      <w:r>
        <w:t>N CU</w:t>
      </w:r>
      <w:r>
        <w:t>Ố</w:t>
      </w:r>
      <w:r>
        <w:t>I</w:t>
      </w:r>
    </w:p>
    <w:p w14:paraId="3DDC1F0D" w14:textId="77777777" w:rsidR="0067095E" w:rsidRDefault="00C153DE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QT-03-SOP-06-BM-64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40A00898" w14:textId="77777777" w:rsidR="0067095E" w:rsidRDefault="00C153DE">
      <w:r>
        <w:pict w14:anchorId="70F4EF25">
          <v:rect id="_x0000_i1025" style="width:0;height:1.5pt" o:hralign="center" o:hrstd="t" o:hr="t"/>
        </w:pict>
      </w:r>
    </w:p>
    <w:p w14:paraId="56768503" w14:textId="77777777" w:rsidR="0067095E" w:rsidRDefault="00C153DE">
      <w:pPr>
        <w:pStyle w:val="Heading2"/>
      </w:pPr>
      <w:bookmarkStart w:id="1" w:name="thông-tin-thư-cảnh-báo"/>
      <w:r>
        <w:t>THÔNG TIN THƯ C</w:t>
      </w:r>
      <w:r>
        <w:t>Ả</w:t>
      </w:r>
      <w:r>
        <w:t>NH BÁO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4"/>
        <w:gridCol w:w="1157"/>
      </w:tblGrid>
      <w:tr w:rsidR="0067095E" w14:paraId="1AD5B5F2" w14:textId="77777777" w:rsidTr="003E5D01">
        <w:tc>
          <w:tcPr>
            <w:tcW w:w="0" w:type="auto"/>
          </w:tcPr>
          <w:p w14:paraId="1BD99D1B" w14:textId="77777777" w:rsidR="0067095E" w:rsidRDefault="00C153DE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066CE68F" w14:textId="77777777" w:rsidR="0067095E" w:rsidRDefault="00C153DE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67095E" w14:paraId="1F2D125F" w14:textId="77777777" w:rsidTr="003E5D01">
        <w:tc>
          <w:tcPr>
            <w:tcW w:w="0" w:type="auto"/>
          </w:tcPr>
          <w:p w14:paraId="13B1CF05" w14:textId="77777777" w:rsidR="0067095E" w:rsidRDefault="00C153DE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thư</w:t>
            </w:r>
          </w:p>
        </w:tc>
        <w:tc>
          <w:tcPr>
            <w:tcW w:w="0" w:type="auto"/>
          </w:tcPr>
          <w:p w14:paraId="275FBEF2" w14:textId="77777777" w:rsidR="0067095E" w:rsidRDefault="0067095E">
            <w:pPr>
              <w:pStyle w:val="Compact"/>
            </w:pPr>
          </w:p>
        </w:tc>
      </w:tr>
      <w:tr w:rsidR="0067095E" w14:paraId="3CE80754" w14:textId="77777777" w:rsidTr="003E5D01">
        <w:tc>
          <w:tcPr>
            <w:tcW w:w="0" w:type="auto"/>
          </w:tcPr>
          <w:p w14:paraId="1F2692CB" w14:textId="77777777" w:rsidR="0067095E" w:rsidRDefault="00C153DE">
            <w:pPr>
              <w:pStyle w:val="Compact"/>
            </w:pPr>
            <w:r>
              <w:rPr>
                <w:b/>
                <w:bCs/>
              </w:rPr>
              <w:t>Ngày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25DA25C7" w14:textId="77777777" w:rsidR="0067095E" w:rsidRDefault="0067095E">
            <w:pPr>
              <w:pStyle w:val="Compact"/>
            </w:pPr>
          </w:p>
        </w:tc>
      </w:tr>
      <w:tr w:rsidR="0067095E" w14:paraId="38BF3243" w14:textId="77777777" w:rsidTr="003E5D01">
        <w:tc>
          <w:tcPr>
            <w:tcW w:w="0" w:type="auto"/>
          </w:tcPr>
          <w:p w14:paraId="2C6DF8A9" w14:textId="77777777" w:rsidR="0067095E" w:rsidRDefault="00C153DE">
            <w:pPr>
              <w:pStyle w:val="Compact"/>
            </w:pPr>
            <w:r>
              <w:rPr>
                <w:b/>
                <w:bCs/>
              </w:rPr>
              <w:t>Khách hàng</w:t>
            </w:r>
          </w:p>
        </w:tc>
        <w:tc>
          <w:tcPr>
            <w:tcW w:w="0" w:type="auto"/>
          </w:tcPr>
          <w:p w14:paraId="11E92864" w14:textId="77777777" w:rsidR="0067095E" w:rsidRDefault="0067095E">
            <w:pPr>
              <w:pStyle w:val="Compact"/>
            </w:pPr>
          </w:p>
        </w:tc>
      </w:tr>
      <w:tr w:rsidR="0067095E" w14:paraId="083D139F" w14:textId="77777777" w:rsidTr="003E5D01">
        <w:tc>
          <w:tcPr>
            <w:tcW w:w="0" w:type="auto"/>
          </w:tcPr>
          <w:p w14:paraId="19F7F515" w14:textId="77777777" w:rsidR="0067095E" w:rsidRDefault="00C153DE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a ch</w:t>
            </w:r>
            <w:r>
              <w:rPr>
                <w:b/>
                <w:bCs/>
              </w:rPr>
              <w:t>ỉ</w:t>
            </w:r>
          </w:p>
        </w:tc>
        <w:tc>
          <w:tcPr>
            <w:tcW w:w="0" w:type="auto"/>
          </w:tcPr>
          <w:p w14:paraId="5881D7B5" w14:textId="77777777" w:rsidR="0067095E" w:rsidRDefault="0067095E">
            <w:pPr>
              <w:pStyle w:val="Compact"/>
            </w:pPr>
          </w:p>
        </w:tc>
      </w:tr>
    </w:tbl>
    <w:p w14:paraId="2A267E93" w14:textId="77777777" w:rsidR="0067095E" w:rsidRDefault="00C153DE">
      <w:pPr>
        <w:pStyle w:val="Heading2"/>
      </w:pPr>
      <w:bookmarkStart w:id="2" w:name="nội-dung-thư"/>
      <w:bookmarkEnd w:id="1"/>
      <w:r>
        <w:t>N</w:t>
      </w:r>
      <w:r>
        <w:t>Ộ</w:t>
      </w:r>
      <w:r>
        <w:t>I DUNG THƯ</w:t>
      </w:r>
    </w:p>
    <w:p w14:paraId="21D28FA4" w14:textId="77777777" w:rsidR="0067095E" w:rsidRDefault="00C153DE">
      <w:pPr>
        <w:pStyle w:val="Heading3"/>
      </w:pPr>
      <w:bookmarkStart w:id="3" w:name="thông-tin-nợ"/>
      <w:r>
        <w:t>1. Thông tin n</w:t>
      </w:r>
      <w:r>
        <w:t>ợ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6"/>
        <w:gridCol w:w="1157"/>
      </w:tblGrid>
      <w:tr w:rsidR="0067095E" w14:paraId="43263FF1" w14:textId="77777777" w:rsidTr="003E5D01">
        <w:tc>
          <w:tcPr>
            <w:tcW w:w="0" w:type="auto"/>
          </w:tcPr>
          <w:p w14:paraId="25DD4FEF" w14:textId="77777777" w:rsidR="0067095E" w:rsidRDefault="00C153DE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365056FF" w14:textId="77777777" w:rsidR="0067095E" w:rsidRDefault="00C153DE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67095E" w14:paraId="79F54CA5" w14:textId="77777777" w:rsidTr="003E5D01">
        <w:tc>
          <w:tcPr>
            <w:tcW w:w="0" w:type="auto"/>
          </w:tcPr>
          <w:p w14:paraId="2D6FC915" w14:textId="77777777" w:rsidR="0067095E" w:rsidRDefault="00C153DE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n</w:t>
            </w:r>
            <w:r>
              <w:rPr>
                <w:b/>
                <w:bCs/>
              </w:rPr>
              <w:t>ợ</w:t>
            </w:r>
          </w:p>
        </w:tc>
        <w:tc>
          <w:tcPr>
            <w:tcW w:w="0" w:type="auto"/>
          </w:tcPr>
          <w:p w14:paraId="3481FDE0" w14:textId="77777777" w:rsidR="0067095E" w:rsidRDefault="0067095E">
            <w:pPr>
              <w:pStyle w:val="Compact"/>
            </w:pPr>
          </w:p>
        </w:tc>
      </w:tr>
      <w:tr w:rsidR="0067095E" w14:paraId="11FF1412" w14:textId="77777777" w:rsidTr="003E5D01">
        <w:tc>
          <w:tcPr>
            <w:tcW w:w="0" w:type="auto"/>
          </w:tcPr>
          <w:p w14:paraId="528A40B7" w14:textId="77777777" w:rsidR="0067095E" w:rsidRDefault="00C153DE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 n</w:t>
            </w:r>
            <w:r>
              <w:rPr>
                <w:b/>
                <w:bCs/>
              </w:rPr>
              <w:t>ợ</w:t>
            </w:r>
          </w:p>
        </w:tc>
        <w:tc>
          <w:tcPr>
            <w:tcW w:w="0" w:type="auto"/>
          </w:tcPr>
          <w:p w14:paraId="1CE1802E" w14:textId="77777777" w:rsidR="0067095E" w:rsidRDefault="0067095E">
            <w:pPr>
              <w:pStyle w:val="Compact"/>
            </w:pPr>
          </w:p>
        </w:tc>
      </w:tr>
      <w:tr w:rsidR="0067095E" w14:paraId="7538F963" w14:textId="77777777" w:rsidTr="003E5D01">
        <w:tc>
          <w:tcPr>
            <w:tcW w:w="0" w:type="auto"/>
          </w:tcPr>
          <w:p w14:paraId="01B1A23A" w14:textId="77777777" w:rsidR="0067095E" w:rsidRDefault="00C153DE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 n</w:t>
            </w:r>
            <w:r>
              <w:rPr>
                <w:b/>
                <w:bCs/>
              </w:rPr>
              <w:t>ợ</w:t>
            </w:r>
          </w:p>
        </w:tc>
        <w:tc>
          <w:tcPr>
            <w:tcW w:w="0" w:type="auto"/>
          </w:tcPr>
          <w:p w14:paraId="16A93A94" w14:textId="77777777" w:rsidR="0067095E" w:rsidRDefault="0067095E">
            <w:pPr>
              <w:pStyle w:val="Compact"/>
            </w:pPr>
          </w:p>
        </w:tc>
      </w:tr>
      <w:tr w:rsidR="0067095E" w14:paraId="4F51F8BE" w14:textId="77777777" w:rsidTr="003E5D01">
        <w:tc>
          <w:tcPr>
            <w:tcW w:w="0" w:type="auto"/>
          </w:tcPr>
          <w:p w14:paraId="25C42F98" w14:textId="77777777" w:rsidR="0067095E" w:rsidRDefault="00C153DE">
            <w:pPr>
              <w:pStyle w:val="Compact"/>
            </w:pPr>
            <w:r>
              <w:rPr>
                <w:b/>
                <w:bCs/>
              </w:rPr>
              <w:t>Ngày phát sinh</w:t>
            </w:r>
          </w:p>
        </w:tc>
        <w:tc>
          <w:tcPr>
            <w:tcW w:w="0" w:type="auto"/>
          </w:tcPr>
          <w:p w14:paraId="7262B1F5" w14:textId="77777777" w:rsidR="0067095E" w:rsidRDefault="0067095E">
            <w:pPr>
              <w:pStyle w:val="Compact"/>
            </w:pPr>
          </w:p>
        </w:tc>
      </w:tr>
    </w:tbl>
    <w:p w14:paraId="16C06ADE" w14:textId="77777777" w:rsidR="0067095E" w:rsidRDefault="00C153DE">
      <w:pPr>
        <w:pStyle w:val="Heading3"/>
      </w:pPr>
      <w:bookmarkStart w:id="4" w:name="yêu-cầu-thanh-toán"/>
      <w:bookmarkEnd w:id="3"/>
      <w:r>
        <w:t>2. Yêu c</w:t>
      </w:r>
      <w:r>
        <w:t>ầ</w:t>
      </w:r>
      <w:r>
        <w:t>u thanh toán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25"/>
        <w:gridCol w:w="1157"/>
      </w:tblGrid>
      <w:tr w:rsidR="0067095E" w14:paraId="0B92F9FF" w14:textId="77777777" w:rsidTr="003E5D01">
        <w:tc>
          <w:tcPr>
            <w:tcW w:w="0" w:type="auto"/>
          </w:tcPr>
          <w:p w14:paraId="6ED071F4" w14:textId="77777777" w:rsidR="0067095E" w:rsidRDefault="00C153DE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4DB09D65" w14:textId="77777777" w:rsidR="0067095E" w:rsidRDefault="00C153DE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67095E" w14:paraId="5F8E5807" w14:textId="77777777" w:rsidTr="003E5D01">
        <w:tc>
          <w:tcPr>
            <w:tcW w:w="0" w:type="auto"/>
          </w:tcPr>
          <w:p w14:paraId="208D57FF" w14:textId="77777777" w:rsidR="0067095E" w:rsidRDefault="00C153DE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 cu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i thanh toán</w:t>
            </w:r>
          </w:p>
        </w:tc>
        <w:tc>
          <w:tcPr>
            <w:tcW w:w="0" w:type="auto"/>
          </w:tcPr>
          <w:p w14:paraId="6975997E" w14:textId="77777777" w:rsidR="0067095E" w:rsidRDefault="0067095E">
            <w:pPr>
              <w:pStyle w:val="Compact"/>
            </w:pPr>
          </w:p>
        </w:tc>
      </w:tr>
      <w:tr w:rsidR="0067095E" w14:paraId="76D97ABD" w14:textId="77777777" w:rsidTr="003E5D01">
        <w:tc>
          <w:tcPr>
            <w:tcW w:w="0" w:type="auto"/>
          </w:tcPr>
          <w:p w14:paraId="72D3FBE7" w14:textId="77777777" w:rsidR="0067095E" w:rsidRDefault="00C153DE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a 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thanh toán</w:t>
            </w:r>
          </w:p>
        </w:tc>
        <w:tc>
          <w:tcPr>
            <w:tcW w:w="0" w:type="auto"/>
          </w:tcPr>
          <w:p w14:paraId="4973B452" w14:textId="77777777" w:rsidR="0067095E" w:rsidRDefault="0067095E">
            <w:pPr>
              <w:pStyle w:val="Compact"/>
            </w:pPr>
          </w:p>
        </w:tc>
      </w:tr>
      <w:tr w:rsidR="0067095E" w14:paraId="38D5869C" w14:textId="77777777" w:rsidTr="003E5D01">
        <w:tc>
          <w:tcPr>
            <w:tcW w:w="0" w:type="auto"/>
          </w:tcPr>
          <w:p w14:paraId="10469368" w14:textId="77777777" w:rsidR="0067095E" w:rsidRDefault="00C153DE">
            <w:pPr>
              <w:pStyle w:val="Compact"/>
            </w:pPr>
            <w:r>
              <w:rPr>
                <w:b/>
                <w:bCs/>
              </w:rPr>
              <w:t>Phương th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thanh toán</w:t>
            </w:r>
          </w:p>
        </w:tc>
        <w:tc>
          <w:tcPr>
            <w:tcW w:w="0" w:type="auto"/>
          </w:tcPr>
          <w:p w14:paraId="7E91C23C" w14:textId="77777777" w:rsidR="0067095E" w:rsidRDefault="0067095E">
            <w:pPr>
              <w:pStyle w:val="Compact"/>
            </w:pPr>
          </w:p>
        </w:tc>
      </w:tr>
      <w:tr w:rsidR="0067095E" w14:paraId="7FC67F11" w14:textId="77777777" w:rsidTr="003E5D01">
        <w:tc>
          <w:tcPr>
            <w:tcW w:w="0" w:type="auto"/>
          </w:tcPr>
          <w:p w14:paraId="7299F09A" w14:textId="77777777" w:rsidR="0067095E" w:rsidRDefault="00C153DE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u qu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n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u không tr</w:t>
            </w:r>
            <w:r>
              <w:rPr>
                <w:b/>
                <w:bCs/>
              </w:rPr>
              <w:t>ả</w:t>
            </w:r>
          </w:p>
        </w:tc>
        <w:tc>
          <w:tcPr>
            <w:tcW w:w="0" w:type="auto"/>
          </w:tcPr>
          <w:p w14:paraId="16B02D4C" w14:textId="77777777" w:rsidR="0067095E" w:rsidRDefault="0067095E">
            <w:pPr>
              <w:pStyle w:val="Compact"/>
            </w:pPr>
          </w:p>
        </w:tc>
      </w:tr>
    </w:tbl>
    <w:p w14:paraId="7D05B3CC" w14:textId="77777777" w:rsidR="0067095E" w:rsidRDefault="00C153DE">
      <w:pPr>
        <w:pStyle w:val="Heading2"/>
      </w:pPr>
      <w:bookmarkStart w:id="5" w:name="cảnh-báo"/>
      <w:bookmarkEnd w:id="2"/>
      <w:bookmarkEnd w:id="4"/>
      <w:r>
        <w:lastRenderedPageBreak/>
        <w:t>C</w:t>
      </w:r>
      <w:r>
        <w:t>Ả</w:t>
      </w:r>
      <w:r>
        <w:t>NH BÁO</w:t>
      </w:r>
    </w:p>
    <w:p w14:paraId="5ECF866E" w14:textId="77777777" w:rsidR="0067095E" w:rsidRDefault="00C153DE">
      <w:pPr>
        <w:pStyle w:val="Heading3"/>
      </w:pPr>
      <w:bookmarkStart w:id="6" w:name="hậu-quả-nếu-không-thanh-toán"/>
      <w:r>
        <w:t>1. H</w:t>
      </w:r>
      <w:r>
        <w:t>ậ</w:t>
      </w:r>
      <w:r>
        <w:t>u qu</w:t>
      </w:r>
      <w:r>
        <w:t>ả</w:t>
      </w:r>
      <w:r>
        <w:t xml:space="preserve"> n</w:t>
      </w:r>
      <w:r>
        <w:t>ế</w:t>
      </w:r>
      <w:r>
        <w:t>u không thanh toán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4"/>
        <w:gridCol w:w="823"/>
        <w:gridCol w:w="1037"/>
      </w:tblGrid>
      <w:tr w:rsidR="0067095E" w14:paraId="5D77F84D" w14:textId="77777777" w:rsidTr="003E5D01">
        <w:tc>
          <w:tcPr>
            <w:tcW w:w="0" w:type="auto"/>
          </w:tcPr>
          <w:p w14:paraId="5A650466" w14:textId="77777777" w:rsidR="0067095E" w:rsidRDefault="00C153DE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u qu</w:t>
            </w:r>
            <w:r>
              <w:rPr>
                <w:b/>
                <w:bCs/>
              </w:rPr>
              <w:t>ả</w:t>
            </w:r>
          </w:p>
        </w:tc>
        <w:tc>
          <w:tcPr>
            <w:tcW w:w="0" w:type="auto"/>
          </w:tcPr>
          <w:p w14:paraId="7066A01B" w14:textId="77777777" w:rsidR="0067095E" w:rsidRDefault="00C153DE">
            <w:pPr>
              <w:pStyle w:val="Compact"/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</w:p>
        </w:tc>
        <w:tc>
          <w:tcPr>
            <w:tcW w:w="0" w:type="auto"/>
          </w:tcPr>
          <w:p w14:paraId="2C1930F5" w14:textId="77777777" w:rsidR="0067095E" w:rsidRDefault="00C153DE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67095E" w14:paraId="0B03FEFB" w14:textId="77777777" w:rsidTr="003E5D01">
        <w:tc>
          <w:tcPr>
            <w:tcW w:w="0" w:type="auto"/>
          </w:tcPr>
          <w:p w14:paraId="5E7D7EE2" w14:textId="77777777" w:rsidR="0067095E" w:rsidRDefault="00C153DE">
            <w:pPr>
              <w:pStyle w:val="Compact"/>
            </w:pPr>
            <w:r>
              <w:rPr>
                <w:b/>
                <w:bCs/>
              </w:rPr>
              <w:t>Cho ngh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0F7986EF" w14:textId="77777777" w:rsidR="0067095E" w:rsidRDefault="0067095E">
            <w:pPr>
              <w:pStyle w:val="Compact"/>
            </w:pPr>
          </w:p>
        </w:tc>
        <w:tc>
          <w:tcPr>
            <w:tcW w:w="0" w:type="auto"/>
          </w:tcPr>
          <w:p w14:paraId="443A48B4" w14:textId="77777777" w:rsidR="0067095E" w:rsidRDefault="0067095E">
            <w:pPr>
              <w:pStyle w:val="Compact"/>
            </w:pPr>
          </w:p>
        </w:tc>
      </w:tr>
      <w:tr w:rsidR="0067095E" w14:paraId="10F33752" w14:textId="77777777" w:rsidTr="003E5D01">
        <w:tc>
          <w:tcPr>
            <w:tcW w:w="0" w:type="auto"/>
          </w:tcPr>
          <w:p w14:paraId="335991A4" w14:textId="77777777" w:rsidR="0067095E" w:rsidRDefault="00C153DE">
            <w:pPr>
              <w:pStyle w:val="Compact"/>
            </w:pPr>
            <w:r>
              <w:rPr>
                <w:b/>
                <w:bCs/>
              </w:rPr>
              <w:t>Chuy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n pháp lý</w:t>
            </w:r>
          </w:p>
        </w:tc>
        <w:tc>
          <w:tcPr>
            <w:tcW w:w="0" w:type="auto"/>
          </w:tcPr>
          <w:p w14:paraId="0E350BBC" w14:textId="77777777" w:rsidR="0067095E" w:rsidRDefault="0067095E">
            <w:pPr>
              <w:pStyle w:val="Compact"/>
            </w:pPr>
          </w:p>
        </w:tc>
        <w:tc>
          <w:tcPr>
            <w:tcW w:w="0" w:type="auto"/>
          </w:tcPr>
          <w:p w14:paraId="240FE5E5" w14:textId="77777777" w:rsidR="0067095E" w:rsidRDefault="0067095E">
            <w:pPr>
              <w:pStyle w:val="Compact"/>
            </w:pPr>
          </w:p>
        </w:tc>
      </w:tr>
      <w:tr w:rsidR="0067095E" w14:paraId="762D6E6B" w14:textId="77777777" w:rsidTr="003E5D01">
        <w:tc>
          <w:tcPr>
            <w:tcW w:w="0" w:type="auto"/>
          </w:tcPr>
          <w:p w14:paraId="5D9DEFF2" w14:textId="77777777" w:rsidR="0067095E" w:rsidRDefault="00C153DE">
            <w:pPr>
              <w:pStyle w:val="Compact"/>
            </w:pPr>
            <w:r>
              <w:rPr>
                <w:b/>
                <w:bCs/>
              </w:rPr>
              <w:t>Kh</w:t>
            </w:r>
            <w:r>
              <w:rPr>
                <w:b/>
                <w:bCs/>
              </w:rPr>
              <w:t>ở</w:t>
            </w:r>
            <w:r>
              <w:rPr>
                <w:b/>
                <w:bCs/>
              </w:rPr>
              <w:t>i ki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0F0B08BC" w14:textId="77777777" w:rsidR="0067095E" w:rsidRDefault="0067095E">
            <w:pPr>
              <w:pStyle w:val="Compact"/>
            </w:pPr>
          </w:p>
        </w:tc>
        <w:tc>
          <w:tcPr>
            <w:tcW w:w="0" w:type="auto"/>
          </w:tcPr>
          <w:p w14:paraId="355AC467" w14:textId="77777777" w:rsidR="0067095E" w:rsidRDefault="0067095E">
            <w:pPr>
              <w:pStyle w:val="Compact"/>
            </w:pPr>
          </w:p>
        </w:tc>
      </w:tr>
      <w:tr w:rsidR="0067095E" w14:paraId="41B68C85" w14:textId="77777777" w:rsidTr="003E5D01">
        <w:tc>
          <w:tcPr>
            <w:tcW w:w="0" w:type="auto"/>
          </w:tcPr>
          <w:p w14:paraId="47F1F841" w14:textId="77777777" w:rsidR="0067095E" w:rsidRDefault="00C153DE">
            <w:pPr>
              <w:pStyle w:val="Compact"/>
            </w:pPr>
            <w:r>
              <w:rPr>
                <w:b/>
                <w:bCs/>
              </w:rPr>
              <w:t>Khác</w:t>
            </w:r>
          </w:p>
        </w:tc>
        <w:tc>
          <w:tcPr>
            <w:tcW w:w="0" w:type="auto"/>
          </w:tcPr>
          <w:p w14:paraId="28CDB958" w14:textId="77777777" w:rsidR="0067095E" w:rsidRDefault="0067095E">
            <w:pPr>
              <w:pStyle w:val="Compact"/>
            </w:pPr>
          </w:p>
        </w:tc>
        <w:tc>
          <w:tcPr>
            <w:tcW w:w="0" w:type="auto"/>
          </w:tcPr>
          <w:p w14:paraId="774C35BD" w14:textId="77777777" w:rsidR="0067095E" w:rsidRDefault="0067095E">
            <w:pPr>
              <w:pStyle w:val="Compact"/>
            </w:pPr>
          </w:p>
        </w:tc>
      </w:tr>
    </w:tbl>
    <w:p w14:paraId="1339A3B5" w14:textId="77777777" w:rsidR="0067095E" w:rsidRDefault="00C153DE">
      <w:pPr>
        <w:pStyle w:val="Heading2"/>
      </w:pPr>
      <w:bookmarkStart w:id="7" w:name="xác-nhận"/>
      <w:bookmarkEnd w:id="5"/>
      <w:bookmarkEnd w:id="6"/>
      <w:r>
        <w:t>XÁC NH</w:t>
      </w:r>
      <w:r>
        <w:t>Ậ</w:t>
      </w:r>
      <w:r>
        <w:t>N</w:t>
      </w:r>
    </w:p>
    <w:p w14:paraId="254A24FB" w14:textId="77777777" w:rsidR="0067095E" w:rsidRDefault="00C153DE">
      <w:pPr>
        <w:pStyle w:val="Heading3"/>
      </w:pPr>
      <w:bookmarkStart w:id="8" w:name="người-gửi"/>
      <w:r>
        <w:t>Ngư</w:t>
      </w:r>
      <w:r>
        <w:t>ờ</w:t>
      </w:r>
      <w:r>
        <w:t>i g</w:t>
      </w:r>
      <w:r>
        <w:t>ử</w:t>
      </w:r>
      <w:r>
        <w:t>i:</w:t>
      </w:r>
    </w:p>
    <w:p w14:paraId="28797CF0" w14:textId="77777777" w:rsidR="0067095E" w:rsidRDefault="00C153DE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57BACF2A" w14:textId="77777777" w:rsidR="0067095E" w:rsidRDefault="00C153DE">
      <w:pPr>
        <w:pStyle w:val="Heading3"/>
      </w:pPr>
      <w:bookmarkStart w:id="9" w:name="người-nhận"/>
      <w:bookmarkEnd w:id="8"/>
      <w:r>
        <w:t>Ngư</w:t>
      </w:r>
      <w:r>
        <w:t>ờ</w:t>
      </w:r>
      <w:r>
        <w:t>i nh</w:t>
      </w:r>
      <w:r>
        <w:t>ậ</w:t>
      </w:r>
      <w:r>
        <w:t>n:</w:t>
      </w:r>
    </w:p>
    <w:p w14:paraId="34AA5F24" w14:textId="77777777" w:rsidR="0067095E" w:rsidRDefault="00C153DE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0710BC9A" w14:textId="77777777" w:rsidR="0067095E" w:rsidRDefault="00C153DE">
      <w:r>
        <w:pict w14:anchorId="7F875ECA">
          <v:rect id="_x0000_i1026" style="width:0;height:1.5pt" o:hralign="center" o:hrstd="t" o:hr="t"/>
        </w:pict>
      </w:r>
    </w:p>
    <w:p w14:paraId="28200F3A" w14:textId="77777777" w:rsidR="0067095E" w:rsidRDefault="00C153DE">
      <w:pPr>
        <w:pStyle w:val="FirstParagraph"/>
      </w:pPr>
      <w:r>
        <w:rPr>
          <w:b/>
          <w:bCs/>
        </w:rPr>
        <w:t>Ghi chú:</w:t>
      </w:r>
      <w:r>
        <w:t xml:space="preserve"> </w:t>
      </w:r>
      <w:r>
        <w:t>Thư này đư</w:t>
      </w:r>
      <w:r>
        <w:t>ợ</w:t>
      </w:r>
      <w:r>
        <w:t>c g</w:t>
      </w:r>
      <w:r>
        <w:t>ử</w:t>
      </w:r>
      <w:r>
        <w:t>i trư</w:t>
      </w:r>
      <w:r>
        <w:t>ớ</w:t>
      </w:r>
      <w:r>
        <w:t>c khi th</w:t>
      </w:r>
      <w:r>
        <w:t>ự</w:t>
      </w:r>
      <w:r>
        <w:t>c hi</w:t>
      </w:r>
      <w:r>
        <w:t>ệ</w:t>
      </w:r>
      <w:r>
        <w:t>n các bi</w:t>
      </w:r>
      <w:r>
        <w:t>ệ</w:t>
      </w:r>
      <w:r>
        <w:t>n pháp x</w:t>
      </w:r>
      <w:r>
        <w:t>ử</w:t>
      </w:r>
      <w:r>
        <w:t xml:space="preserve"> lý c</w:t>
      </w:r>
      <w:r>
        <w:t>ứ</w:t>
      </w:r>
      <w:r>
        <w:t>ng.</w:t>
      </w:r>
      <w:bookmarkEnd w:id="0"/>
      <w:bookmarkEnd w:id="7"/>
      <w:bookmarkEnd w:id="9"/>
    </w:p>
    <w:sectPr w:rsidR="0067095E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31FC16" w14:textId="77777777" w:rsidR="00C153DE" w:rsidRDefault="00C153DE" w:rsidP="003E5D01">
      <w:pPr>
        <w:spacing w:line="240" w:lineRule="auto"/>
      </w:pPr>
      <w:r>
        <w:separator/>
      </w:r>
    </w:p>
  </w:endnote>
  <w:endnote w:type="continuationSeparator" w:id="0">
    <w:p w14:paraId="60B956B9" w14:textId="77777777" w:rsidR="00C153DE" w:rsidRDefault="00C153DE" w:rsidP="003E5D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BC05C9" w14:textId="77777777" w:rsidR="00C153DE" w:rsidRDefault="00C153DE" w:rsidP="003E5D01">
      <w:pPr>
        <w:spacing w:line="240" w:lineRule="auto"/>
      </w:pPr>
      <w:r>
        <w:separator/>
      </w:r>
    </w:p>
  </w:footnote>
  <w:footnote w:type="continuationSeparator" w:id="0">
    <w:p w14:paraId="3655D7D9" w14:textId="77777777" w:rsidR="00C153DE" w:rsidRDefault="00C153DE" w:rsidP="003E5D0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130ED7" w14:textId="77777777" w:rsidR="003E5D01" w:rsidRPr="00A33244" w:rsidRDefault="003E5D01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1F2D343C" wp14:editId="2439B6D8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006BA7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6F6465BC" w14:textId="77777777" w:rsidR="003E5D01" w:rsidRDefault="003E5D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AE463C5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095E"/>
    <w:rsid w:val="003E5D01"/>
    <w:rsid w:val="0067095E"/>
    <w:rsid w:val="00C15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AA86127"/>
  <w15:docId w15:val="{988600C7-F3BD-4A25-8E85-05A6F8D79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5D01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E5D01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E5D01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E5D01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3E5D01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3E5D01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3E5D01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3E5D01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D01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D01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E5D01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3E5D01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E5D01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E5D01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D01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3E5D0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5D01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3E5D0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5D01"/>
    <w:rPr>
      <w:rFonts w:ascii="Times New Roman" w:hAnsi="Times New Roman"/>
      <w:szCs w:val="22"/>
    </w:rPr>
  </w:style>
  <w:style w:type="character" w:styleId="Emphasis">
    <w:name w:val="Emphasis"/>
    <w:rsid w:val="003E5D01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3E5D01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3E5D01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3E5D01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3E5D0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2</Pages>
  <Words>114</Words>
  <Characters>654</Characters>
  <Application>Microsoft Office Word</Application>
  <DocSecurity>0</DocSecurity>
  <Lines>5</Lines>
  <Paragraphs>1</Paragraphs>
  <ScaleCrop>false</ScaleCrop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2026-02-03T03:06:00Z</dcterms:created>
  <dcterms:modified xsi:type="dcterms:W3CDTF">2026-02-03T03:06:00Z</dcterms:modified>
</cp:coreProperties>
</file>