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9E38" w14:textId="77777777" w:rsidR="00616AA2" w:rsidRDefault="00D949B7" w:rsidP="004C1CB2">
      <w:pPr>
        <w:pStyle w:val="Title"/>
      </w:pPr>
      <w:bookmarkStart w:id="0" w:name="bm-60-kế-hoạch-thanh-toán-tháng"/>
      <w:r>
        <w:t>BM-60: K</w:t>
      </w:r>
      <w:r>
        <w:t>Ế</w:t>
      </w:r>
      <w:r>
        <w:t xml:space="preserve"> HO</w:t>
      </w:r>
      <w:r>
        <w:t>Ạ</w:t>
      </w:r>
      <w:r>
        <w:t>CH THANH TOÁN THÁNG</w:t>
      </w:r>
    </w:p>
    <w:p w14:paraId="6C9F8802" w14:textId="77777777" w:rsidR="00616AA2" w:rsidRDefault="00D949B7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QT-03-SOP-06-BM-60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F31B860" w14:textId="77777777" w:rsidR="00616AA2" w:rsidRDefault="00D949B7">
      <w:r>
        <w:pict w14:anchorId="1B49DAD3">
          <v:rect id="_x0000_i1025" style="width:0;height:1.5pt" o:hralign="center" o:hrstd="t" o:hr="t"/>
        </w:pict>
      </w:r>
    </w:p>
    <w:p w14:paraId="717B1A42" w14:textId="77777777" w:rsidR="00616AA2" w:rsidRDefault="00D949B7">
      <w:pPr>
        <w:pStyle w:val="Heading2"/>
      </w:pPr>
      <w:bookmarkStart w:id="1" w:name="thông-tin-kế-hoạch"/>
      <w:r>
        <w:t>THÔNG TIN K</w:t>
      </w:r>
      <w:r>
        <w:t>Ế</w:t>
      </w:r>
      <w:r>
        <w:t xml:space="preserve"> HO</w:t>
      </w:r>
      <w:r>
        <w:t>Ạ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616AA2" w14:paraId="50A7CA2E" w14:textId="77777777" w:rsidTr="004C1CB2">
        <w:tc>
          <w:tcPr>
            <w:tcW w:w="0" w:type="auto"/>
          </w:tcPr>
          <w:p w14:paraId="1AAB3896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5A68778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16AA2" w14:paraId="6CBF498B" w14:textId="77777777" w:rsidTr="004C1CB2">
        <w:tc>
          <w:tcPr>
            <w:tcW w:w="0" w:type="auto"/>
          </w:tcPr>
          <w:p w14:paraId="50041A68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4875DD80" w14:textId="77777777" w:rsidR="00616AA2" w:rsidRDefault="00616AA2">
            <w:pPr>
              <w:pStyle w:val="Compact"/>
            </w:pPr>
          </w:p>
        </w:tc>
      </w:tr>
      <w:tr w:rsidR="00616AA2" w14:paraId="352FF4F5" w14:textId="77777777" w:rsidTr="004C1CB2">
        <w:tc>
          <w:tcPr>
            <w:tcW w:w="0" w:type="auto"/>
          </w:tcPr>
          <w:p w14:paraId="017555BB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D66A0B5" w14:textId="77777777" w:rsidR="00616AA2" w:rsidRDefault="00616AA2">
            <w:pPr>
              <w:pStyle w:val="Compact"/>
            </w:pPr>
          </w:p>
        </w:tc>
      </w:tr>
      <w:tr w:rsidR="00616AA2" w14:paraId="7ED7C6A1" w14:textId="77777777" w:rsidTr="004C1CB2">
        <w:tc>
          <w:tcPr>
            <w:tcW w:w="0" w:type="auto"/>
          </w:tcPr>
          <w:p w14:paraId="0BD518A3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91ED4D6" w14:textId="77777777" w:rsidR="00616AA2" w:rsidRDefault="00616AA2">
            <w:pPr>
              <w:pStyle w:val="Compact"/>
            </w:pPr>
          </w:p>
        </w:tc>
      </w:tr>
      <w:tr w:rsidR="00616AA2" w14:paraId="2CF88AA3" w14:textId="77777777" w:rsidTr="004C1CB2">
        <w:tc>
          <w:tcPr>
            <w:tcW w:w="0" w:type="auto"/>
          </w:tcPr>
          <w:p w14:paraId="36EC0F7A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91A9CA8" w14:textId="77777777" w:rsidR="00616AA2" w:rsidRDefault="00616AA2">
            <w:pPr>
              <w:pStyle w:val="Compact"/>
            </w:pPr>
          </w:p>
        </w:tc>
      </w:tr>
    </w:tbl>
    <w:p w14:paraId="55EB4C21" w14:textId="77777777" w:rsidR="00616AA2" w:rsidRDefault="00D949B7">
      <w:pPr>
        <w:pStyle w:val="Heading2"/>
      </w:pPr>
      <w:bookmarkStart w:id="2" w:name="kế-hoạch-thanh-toán"/>
      <w:bookmarkEnd w:id="1"/>
      <w:r>
        <w:t>K</w:t>
      </w:r>
      <w:r>
        <w:t>Ế</w:t>
      </w:r>
      <w:r>
        <w:t xml:space="preserve"> HO</w:t>
      </w:r>
      <w:r>
        <w:t>Ạ</w:t>
      </w:r>
      <w:r>
        <w:t>CH THANH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616AA2" w14:paraId="5A85C738" w14:textId="77777777" w:rsidTr="004C1CB2">
        <w:tc>
          <w:tcPr>
            <w:tcW w:w="990" w:type="dxa"/>
          </w:tcPr>
          <w:p w14:paraId="3ED481AE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Ngày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797FB511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990" w:type="dxa"/>
          </w:tcPr>
          <w:p w14:paraId="33524A9B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7704F8D8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990" w:type="dxa"/>
          </w:tcPr>
          <w:p w14:paraId="14CB5CD3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990" w:type="dxa"/>
          </w:tcPr>
          <w:p w14:paraId="58B4C2EC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Ưu tiên</w:t>
            </w:r>
          </w:p>
        </w:tc>
        <w:tc>
          <w:tcPr>
            <w:tcW w:w="990" w:type="dxa"/>
          </w:tcPr>
          <w:p w14:paraId="29A6C163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7D55AAC8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6AA2" w14:paraId="55E23F72" w14:textId="77777777" w:rsidTr="004C1CB2">
        <w:tc>
          <w:tcPr>
            <w:tcW w:w="990" w:type="dxa"/>
          </w:tcPr>
          <w:p w14:paraId="5938A641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D4EEF91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849735B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4DB3045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7D7821C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51A74B1B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9F929F8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6CBDCCC" w14:textId="77777777" w:rsidR="00616AA2" w:rsidRDefault="00616AA2">
            <w:pPr>
              <w:pStyle w:val="Compact"/>
            </w:pPr>
          </w:p>
        </w:tc>
      </w:tr>
      <w:tr w:rsidR="00616AA2" w14:paraId="014E8D1F" w14:textId="77777777" w:rsidTr="004C1CB2">
        <w:tc>
          <w:tcPr>
            <w:tcW w:w="990" w:type="dxa"/>
          </w:tcPr>
          <w:p w14:paraId="63A8E13D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0D5BF6B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31D590C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7EDC76D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8085E92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420B379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4591F7C8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BDB90CC" w14:textId="77777777" w:rsidR="00616AA2" w:rsidRDefault="00616AA2">
            <w:pPr>
              <w:pStyle w:val="Compact"/>
            </w:pPr>
          </w:p>
        </w:tc>
      </w:tr>
      <w:tr w:rsidR="00616AA2" w14:paraId="2E810F20" w14:textId="77777777" w:rsidTr="004C1CB2">
        <w:tc>
          <w:tcPr>
            <w:tcW w:w="990" w:type="dxa"/>
          </w:tcPr>
          <w:p w14:paraId="3D889BC7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3CCD0001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F85FC15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722483AC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7DDC59B6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96AA19E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5AC6DFAC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A7FA8F2" w14:textId="77777777" w:rsidR="00616AA2" w:rsidRDefault="00616AA2">
            <w:pPr>
              <w:pStyle w:val="Compact"/>
            </w:pPr>
          </w:p>
        </w:tc>
      </w:tr>
      <w:tr w:rsidR="00616AA2" w14:paraId="2D582457" w14:textId="77777777" w:rsidTr="004C1CB2">
        <w:tc>
          <w:tcPr>
            <w:tcW w:w="990" w:type="dxa"/>
          </w:tcPr>
          <w:p w14:paraId="282E15D8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B08C36F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A3E2322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CD6B6D3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430B6F0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5BE6D972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4230D676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6A043DB" w14:textId="77777777" w:rsidR="00616AA2" w:rsidRDefault="00616AA2">
            <w:pPr>
              <w:pStyle w:val="Compact"/>
            </w:pPr>
          </w:p>
        </w:tc>
      </w:tr>
      <w:tr w:rsidR="00616AA2" w14:paraId="2459C3B7" w14:textId="77777777" w:rsidTr="004C1CB2">
        <w:tc>
          <w:tcPr>
            <w:tcW w:w="990" w:type="dxa"/>
          </w:tcPr>
          <w:p w14:paraId="2976FA25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54671D6E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2E0E373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58826820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DE17A0E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6E142A2C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16A2D7F1" w14:textId="77777777" w:rsidR="00616AA2" w:rsidRDefault="00616AA2">
            <w:pPr>
              <w:pStyle w:val="Compact"/>
            </w:pPr>
          </w:p>
        </w:tc>
        <w:tc>
          <w:tcPr>
            <w:tcW w:w="990" w:type="dxa"/>
          </w:tcPr>
          <w:p w14:paraId="0042F911" w14:textId="77777777" w:rsidR="00616AA2" w:rsidRDefault="00616AA2">
            <w:pPr>
              <w:pStyle w:val="Compact"/>
            </w:pPr>
          </w:p>
        </w:tc>
      </w:tr>
    </w:tbl>
    <w:p w14:paraId="22B60259" w14:textId="77777777" w:rsidR="00616AA2" w:rsidRDefault="00D949B7">
      <w:pPr>
        <w:pStyle w:val="Heading2"/>
      </w:pPr>
      <w:bookmarkStart w:id="3" w:name="tổng-hợp"/>
      <w:bookmarkEnd w:id="2"/>
      <w:r>
        <w:t>T</w:t>
      </w:r>
      <w:r>
        <w:t>Ổ</w:t>
      </w:r>
      <w:r>
        <w:t>NG H</w:t>
      </w:r>
      <w:r>
        <w:t>Ợ</w:t>
      </w:r>
      <w:r>
        <w:t>P</w:t>
      </w:r>
    </w:p>
    <w:p w14:paraId="3B84E168" w14:textId="77777777" w:rsidR="00616AA2" w:rsidRDefault="00D949B7">
      <w:pPr>
        <w:pStyle w:val="Heading3"/>
      </w:pPr>
      <w:bookmarkStart w:id="4" w:name="theo-ưu-tiên"/>
      <w:r>
        <w:t>1. Theo ưu tiên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16AA2" w14:paraId="7271D478" w14:textId="77777777" w:rsidTr="004C1CB2">
        <w:tc>
          <w:tcPr>
            <w:tcW w:w="1584" w:type="dxa"/>
          </w:tcPr>
          <w:p w14:paraId="73C81AC9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Ưu tiên</w:t>
            </w:r>
          </w:p>
        </w:tc>
        <w:tc>
          <w:tcPr>
            <w:tcW w:w="1584" w:type="dxa"/>
          </w:tcPr>
          <w:p w14:paraId="5EB88036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71B86BC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260CC273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528C7BAF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6AA2" w14:paraId="2520E131" w14:textId="77777777" w:rsidTr="004C1CB2">
        <w:tc>
          <w:tcPr>
            <w:tcW w:w="1584" w:type="dxa"/>
          </w:tcPr>
          <w:p w14:paraId="13F0EF04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1 - Cao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1D0E23D4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42813868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25DD70E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151015CC" w14:textId="77777777" w:rsidR="00616AA2" w:rsidRDefault="00616AA2">
            <w:pPr>
              <w:pStyle w:val="Compact"/>
            </w:pPr>
          </w:p>
        </w:tc>
      </w:tr>
      <w:tr w:rsidR="00616AA2" w14:paraId="40C7B20D" w14:textId="77777777" w:rsidTr="004C1CB2">
        <w:tc>
          <w:tcPr>
            <w:tcW w:w="1584" w:type="dxa"/>
          </w:tcPr>
          <w:p w14:paraId="796BE379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2 - Cao</w:t>
            </w:r>
          </w:p>
        </w:tc>
        <w:tc>
          <w:tcPr>
            <w:tcW w:w="1584" w:type="dxa"/>
          </w:tcPr>
          <w:p w14:paraId="3B028E85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6C225E01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D7D3675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479F2E80" w14:textId="77777777" w:rsidR="00616AA2" w:rsidRDefault="00616AA2">
            <w:pPr>
              <w:pStyle w:val="Compact"/>
            </w:pPr>
          </w:p>
        </w:tc>
      </w:tr>
      <w:tr w:rsidR="00616AA2" w14:paraId="27E61548" w14:textId="77777777" w:rsidTr="004C1CB2">
        <w:tc>
          <w:tcPr>
            <w:tcW w:w="1584" w:type="dxa"/>
          </w:tcPr>
          <w:p w14:paraId="4806767D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lastRenderedPageBreak/>
              <w:t>3 - Trung bình</w:t>
            </w:r>
          </w:p>
        </w:tc>
        <w:tc>
          <w:tcPr>
            <w:tcW w:w="1584" w:type="dxa"/>
          </w:tcPr>
          <w:p w14:paraId="3AFC641D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F998A0B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4051BC36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1AAE32F8" w14:textId="77777777" w:rsidR="00616AA2" w:rsidRDefault="00616AA2">
            <w:pPr>
              <w:pStyle w:val="Compact"/>
            </w:pPr>
          </w:p>
        </w:tc>
      </w:tr>
      <w:tr w:rsidR="00616AA2" w14:paraId="3A1FC1C5" w14:textId="77777777" w:rsidTr="004C1CB2">
        <w:tc>
          <w:tcPr>
            <w:tcW w:w="1584" w:type="dxa"/>
          </w:tcPr>
          <w:p w14:paraId="40CB460B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4 - Th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514AFA7F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4478C68F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68662F6B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3336030C" w14:textId="77777777" w:rsidR="00616AA2" w:rsidRDefault="00616AA2">
            <w:pPr>
              <w:pStyle w:val="Compact"/>
            </w:pPr>
          </w:p>
        </w:tc>
      </w:tr>
      <w:tr w:rsidR="00616AA2" w14:paraId="6CAF5C20" w14:textId="77777777" w:rsidTr="004C1CB2">
        <w:tc>
          <w:tcPr>
            <w:tcW w:w="1584" w:type="dxa"/>
          </w:tcPr>
          <w:p w14:paraId="6F59774F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642FC3F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62D3E21D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5965B95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2444564C" w14:textId="77777777" w:rsidR="00616AA2" w:rsidRDefault="00616AA2">
            <w:pPr>
              <w:pStyle w:val="Compact"/>
            </w:pPr>
          </w:p>
        </w:tc>
      </w:tr>
    </w:tbl>
    <w:p w14:paraId="1E6E3283" w14:textId="77777777" w:rsidR="00616AA2" w:rsidRDefault="00D949B7">
      <w:pPr>
        <w:pStyle w:val="Heading3"/>
      </w:pPr>
      <w:bookmarkStart w:id="5" w:name="theo-hình-thức-thanh-toán"/>
      <w:bookmarkEnd w:id="4"/>
      <w:r>
        <w:t>2. Theo hình th</w:t>
      </w:r>
      <w:r>
        <w:t>ứ</w:t>
      </w:r>
      <w:r>
        <w:t>c thanh toán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16AA2" w14:paraId="005570FD" w14:textId="77777777" w:rsidTr="004C1CB2">
        <w:tc>
          <w:tcPr>
            <w:tcW w:w="1584" w:type="dxa"/>
          </w:tcPr>
          <w:p w14:paraId="04947AE0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4F3A8817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383B459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3EAA7394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2C20C5EA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16AA2" w14:paraId="2F04D7FA" w14:textId="77777777" w:rsidTr="004C1CB2">
        <w:tc>
          <w:tcPr>
            <w:tcW w:w="1584" w:type="dxa"/>
          </w:tcPr>
          <w:p w14:paraId="68DC3841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Chuy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6367051B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023BCFD4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4BA0A486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6CD47E79" w14:textId="77777777" w:rsidR="00616AA2" w:rsidRDefault="00616AA2">
            <w:pPr>
              <w:pStyle w:val="Compact"/>
            </w:pPr>
          </w:p>
        </w:tc>
      </w:tr>
      <w:tr w:rsidR="00616AA2" w14:paraId="78203CCB" w14:textId="77777777" w:rsidTr="004C1CB2">
        <w:tc>
          <w:tcPr>
            <w:tcW w:w="1584" w:type="dxa"/>
          </w:tcPr>
          <w:p w14:paraId="67DE5A93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5845A18D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02538A80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59F4EFAB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249B628B" w14:textId="77777777" w:rsidR="00616AA2" w:rsidRDefault="00616AA2">
            <w:pPr>
              <w:pStyle w:val="Compact"/>
            </w:pPr>
          </w:p>
        </w:tc>
      </w:tr>
      <w:tr w:rsidR="00616AA2" w14:paraId="33F260DC" w14:textId="77777777" w:rsidTr="004C1CB2">
        <w:tc>
          <w:tcPr>
            <w:tcW w:w="1584" w:type="dxa"/>
          </w:tcPr>
          <w:p w14:paraId="07C930D5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Khác</w:t>
            </w:r>
          </w:p>
        </w:tc>
        <w:tc>
          <w:tcPr>
            <w:tcW w:w="1584" w:type="dxa"/>
          </w:tcPr>
          <w:p w14:paraId="4C63233C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124B960F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8C86815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3B4DD508" w14:textId="77777777" w:rsidR="00616AA2" w:rsidRDefault="00616AA2">
            <w:pPr>
              <w:pStyle w:val="Compact"/>
            </w:pPr>
          </w:p>
        </w:tc>
      </w:tr>
      <w:tr w:rsidR="00616AA2" w14:paraId="41412589" w14:textId="77777777" w:rsidTr="004C1CB2">
        <w:tc>
          <w:tcPr>
            <w:tcW w:w="1584" w:type="dxa"/>
          </w:tcPr>
          <w:p w14:paraId="747AA04D" w14:textId="77777777" w:rsidR="00616AA2" w:rsidRDefault="00D949B7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F6495A6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70CDB587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1EB9ED0A" w14:textId="77777777" w:rsidR="00616AA2" w:rsidRDefault="00616AA2">
            <w:pPr>
              <w:pStyle w:val="Compact"/>
            </w:pPr>
          </w:p>
        </w:tc>
        <w:tc>
          <w:tcPr>
            <w:tcW w:w="1584" w:type="dxa"/>
          </w:tcPr>
          <w:p w14:paraId="5DC748CF" w14:textId="77777777" w:rsidR="00616AA2" w:rsidRDefault="00616AA2">
            <w:pPr>
              <w:pStyle w:val="Compact"/>
            </w:pPr>
          </w:p>
        </w:tc>
      </w:tr>
    </w:tbl>
    <w:p w14:paraId="7B49C7AA" w14:textId="77777777" w:rsidR="00616AA2" w:rsidRDefault="00D949B7">
      <w:pPr>
        <w:pStyle w:val="Heading2"/>
      </w:pPr>
      <w:bookmarkStart w:id="6" w:name="xác-nhận"/>
      <w:bookmarkEnd w:id="3"/>
      <w:bookmarkEnd w:id="5"/>
      <w:r>
        <w:t>XÁC NH</w:t>
      </w:r>
      <w:r>
        <w:t>Ậ</w:t>
      </w:r>
      <w:r>
        <w:t>N</w:t>
      </w:r>
    </w:p>
    <w:p w14:paraId="587DCF39" w14:textId="77777777" w:rsidR="00616AA2" w:rsidRDefault="00D949B7">
      <w:pPr>
        <w:pStyle w:val="Heading3"/>
      </w:pPr>
      <w:bookmarkStart w:id="7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6D83B152" w14:textId="77777777" w:rsidR="00616AA2" w:rsidRDefault="00D949B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0367B0A" w14:textId="77777777" w:rsidR="00616AA2" w:rsidRDefault="00D949B7">
      <w:pPr>
        <w:pStyle w:val="Heading3"/>
      </w:pPr>
      <w:bookmarkStart w:id="8" w:name="kế-toán-trưởng"/>
      <w:bookmarkEnd w:id="7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751B3055" w14:textId="77777777" w:rsidR="00616AA2" w:rsidRDefault="00D949B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F1A16E7" w14:textId="77777777" w:rsidR="00616AA2" w:rsidRDefault="00D949B7">
      <w:pPr>
        <w:pStyle w:val="Heading3"/>
      </w:pPr>
      <w:bookmarkStart w:id="9" w:name="ban-giám-hiệu"/>
      <w:bookmarkEnd w:id="8"/>
      <w:r>
        <w:t>Ban Giám hi</w:t>
      </w:r>
      <w:r>
        <w:t>ệ</w:t>
      </w:r>
      <w:r>
        <w:t>u:</w:t>
      </w:r>
    </w:p>
    <w:p w14:paraId="16ED76A9" w14:textId="77777777" w:rsidR="00616AA2" w:rsidRDefault="00D949B7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EEDE399" w14:textId="77777777" w:rsidR="00616AA2" w:rsidRDefault="00D949B7">
      <w:r>
        <w:pict w14:anchorId="7B5C9881">
          <v:rect id="_x0000_i1026" style="width:0;height:1.5pt" o:hralign="center" o:hrstd="t" o:hr="t"/>
        </w:pict>
      </w:r>
    </w:p>
    <w:p w14:paraId="774132E1" w14:textId="77777777" w:rsidR="00616AA2" w:rsidRDefault="00D949B7">
      <w:pPr>
        <w:pStyle w:val="FirstParagraph"/>
      </w:pPr>
      <w:r>
        <w:rPr>
          <w:b/>
          <w:bCs/>
        </w:rPr>
        <w:t>Ghi chú:</w:t>
      </w:r>
      <w:r>
        <w:t xml:space="preserve"> K</w:t>
      </w:r>
      <w:r>
        <w:t>ế</w:t>
      </w:r>
      <w:r>
        <w:t xml:space="preserve"> ho</w:t>
      </w:r>
      <w:r>
        <w:t>ạ</w:t>
      </w:r>
      <w:r>
        <w:t>ch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vào tu</w:t>
      </w:r>
      <w:r>
        <w:t>ầ</w:t>
      </w:r>
      <w:r>
        <w:t>n đ</w:t>
      </w:r>
      <w:r>
        <w:t>ầ</w:t>
      </w:r>
      <w:r>
        <w:t>u m</w:t>
      </w:r>
      <w:r>
        <w:t>ỗ</w:t>
      </w:r>
      <w:r>
        <w:t>i tháng.</w:t>
      </w:r>
      <w:bookmarkEnd w:id="0"/>
      <w:bookmarkEnd w:id="6"/>
      <w:bookmarkEnd w:id="9"/>
    </w:p>
    <w:sectPr w:rsidR="00616AA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BF727" w14:textId="77777777" w:rsidR="00D949B7" w:rsidRDefault="00D949B7" w:rsidP="004C1CB2">
      <w:pPr>
        <w:spacing w:line="240" w:lineRule="auto"/>
      </w:pPr>
      <w:r>
        <w:separator/>
      </w:r>
    </w:p>
  </w:endnote>
  <w:endnote w:type="continuationSeparator" w:id="0">
    <w:p w14:paraId="79D25710" w14:textId="77777777" w:rsidR="00D949B7" w:rsidRDefault="00D949B7" w:rsidP="004C1C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BC207" w14:textId="77777777" w:rsidR="00D949B7" w:rsidRDefault="00D949B7" w:rsidP="004C1CB2">
      <w:pPr>
        <w:spacing w:line="240" w:lineRule="auto"/>
      </w:pPr>
      <w:r>
        <w:separator/>
      </w:r>
    </w:p>
  </w:footnote>
  <w:footnote w:type="continuationSeparator" w:id="0">
    <w:p w14:paraId="1B7BEE27" w14:textId="77777777" w:rsidR="00D949B7" w:rsidRDefault="00D949B7" w:rsidP="004C1C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3F0A9" w14:textId="77777777" w:rsidR="004C1CB2" w:rsidRPr="00A33244" w:rsidRDefault="004C1C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6843692" wp14:editId="792E5B33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A9426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60B84D9" w14:textId="77777777" w:rsidR="004C1CB2" w:rsidRDefault="004C1C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A966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6AA2"/>
    <w:rsid w:val="004C1CB2"/>
    <w:rsid w:val="00616AA2"/>
    <w:rsid w:val="00D9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742A31"/>
  <w15:docId w15:val="{3944748A-1C15-45C5-8526-26A345A0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C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C1C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C1C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1C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C1C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C1C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C1C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C1C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1C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C1C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C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1C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C1C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C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C1C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CB2"/>
    <w:rPr>
      <w:rFonts w:ascii="Times New Roman" w:hAnsi="Times New Roman"/>
      <w:szCs w:val="22"/>
    </w:rPr>
  </w:style>
  <w:style w:type="character" w:styleId="Emphasis">
    <w:name w:val="Emphasis"/>
    <w:rsid w:val="004C1C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C1C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C1C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C1C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C1C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2026-02-03T03:05:00Z</dcterms:created>
  <dcterms:modified xsi:type="dcterms:W3CDTF">2026-02-03T03:05:00Z</dcterms:modified>
</cp:coreProperties>
</file>