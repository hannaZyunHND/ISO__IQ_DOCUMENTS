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D9033" w14:textId="77777777" w:rsidR="00066BD2" w:rsidRDefault="00882624" w:rsidP="00422BF3">
      <w:pPr>
        <w:pStyle w:val="Title"/>
      </w:pPr>
      <w:bookmarkStart w:id="0" w:name="bm-66-báo-cáo-xử-lý-nợ-khó-đòi-quý"/>
      <w:r>
        <w:t>BM-66: BÁO CÁO X</w:t>
      </w:r>
      <w:r>
        <w:t>Ử</w:t>
      </w:r>
      <w:r>
        <w:t xml:space="preserve"> LÝ N</w:t>
      </w:r>
      <w:r>
        <w:t>Ợ</w:t>
      </w:r>
      <w:r>
        <w:t xml:space="preserve"> KHÓ ĐÒI QUÝ</w:t>
      </w:r>
    </w:p>
    <w:p w14:paraId="3AC1C7A0" w14:textId="77777777" w:rsidR="00066BD2" w:rsidRDefault="00882624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7140976" w14:textId="77777777" w:rsidR="00066BD2" w:rsidRDefault="00882624">
      <w:r>
        <w:pict w14:anchorId="4893C27B">
          <v:rect id="_x0000_i1025" style="width:0;height:1.5pt" o:hralign="center" o:hrstd="t" o:hr="t"/>
        </w:pict>
      </w:r>
    </w:p>
    <w:p w14:paraId="16BBC086" w14:textId="77777777" w:rsidR="00066BD2" w:rsidRDefault="00882624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157"/>
      </w:tblGrid>
      <w:tr w:rsidR="00066BD2" w14:paraId="44458473" w14:textId="77777777" w:rsidTr="00422BF3">
        <w:tc>
          <w:tcPr>
            <w:tcW w:w="0" w:type="auto"/>
          </w:tcPr>
          <w:p w14:paraId="3BD58130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8C9E43C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66BD2" w14:paraId="781213BC" w14:textId="77777777" w:rsidTr="00422BF3">
        <w:tc>
          <w:tcPr>
            <w:tcW w:w="0" w:type="auto"/>
          </w:tcPr>
          <w:p w14:paraId="39F70186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Quý/Năm</w:t>
            </w:r>
          </w:p>
        </w:tc>
        <w:tc>
          <w:tcPr>
            <w:tcW w:w="0" w:type="auto"/>
          </w:tcPr>
          <w:p w14:paraId="54025209" w14:textId="77777777" w:rsidR="00066BD2" w:rsidRDefault="00066BD2">
            <w:pPr>
              <w:pStyle w:val="Compact"/>
            </w:pPr>
          </w:p>
        </w:tc>
      </w:tr>
      <w:tr w:rsidR="00066BD2" w14:paraId="0E5FAA63" w14:textId="77777777" w:rsidTr="00422BF3">
        <w:tc>
          <w:tcPr>
            <w:tcW w:w="0" w:type="auto"/>
          </w:tcPr>
          <w:p w14:paraId="688C05C9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EC6DED6" w14:textId="77777777" w:rsidR="00066BD2" w:rsidRDefault="00066BD2">
            <w:pPr>
              <w:pStyle w:val="Compact"/>
            </w:pPr>
          </w:p>
        </w:tc>
      </w:tr>
      <w:tr w:rsidR="00066BD2" w14:paraId="05422EA1" w14:textId="77777777" w:rsidTr="00422BF3">
        <w:tc>
          <w:tcPr>
            <w:tcW w:w="0" w:type="auto"/>
          </w:tcPr>
          <w:p w14:paraId="071847FF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98EC5AC" w14:textId="77777777" w:rsidR="00066BD2" w:rsidRDefault="00066BD2">
            <w:pPr>
              <w:pStyle w:val="Compact"/>
            </w:pPr>
          </w:p>
        </w:tc>
      </w:tr>
      <w:tr w:rsidR="00066BD2" w14:paraId="3BAEC2EC" w14:textId="77777777" w:rsidTr="00422BF3">
        <w:tc>
          <w:tcPr>
            <w:tcW w:w="0" w:type="auto"/>
          </w:tcPr>
          <w:p w14:paraId="5703937B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F3DA9FA" w14:textId="77777777" w:rsidR="00066BD2" w:rsidRDefault="00066BD2">
            <w:pPr>
              <w:pStyle w:val="Compact"/>
            </w:pPr>
          </w:p>
        </w:tc>
      </w:tr>
    </w:tbl>
    <w:p w14:paraId="3A78AF2D" w14:textId="77777777" w:rsidR="00066BD2" w:rsidRDefault="00882624">
      <w:pPr>
        <w:pStyle w:val="Heading2"/>
      </w:pPr>
      <w:bookmarkStart w:id="2" w:name="tổng-quan-nợ-khó-đòi"/>
      <w:bookmarkEnd w:id="1"/>
      <w:r>
        <w:t>T</w:t>
      </w:r>
      <w:r>
        <w:t>Ổ</w:t>
      </w:r>
      <w:r>
        <w:t>NG QUAN N</w:t>
      </w:r>
      <w:r>
        <w:t>Ợ</w:t>
      </w:r>
      <w:r>
        <w:t xml:space="preserve"> KHÓ ĐÒI</w:t>
      </w:r>
    </w:p>
    <w:p w14:paraId="42E52A36" w14:textId="77777777" w:rsidR="00066BD2" w:rsidRDefault="00882624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1127"/>
        <w:gridCol w:w="1656"/>
        <w:gridCol w:w="1037"/>
      </w:tblGrid>
      <w:tr w:rsidR="00066BD2" w14:paraId="74AACAA8" w14:textId="77777777" w:rsidTr="00422BF3">
        <w:tc>
          <w:tcPr>
            <w:tcW w:w="0" w:type="auto"/>
          </w:tcPr>
          <w:p w14:paraId="6C9143CA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BE284FC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1480E6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9A1F11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6BD2" w14:paraId="4B850C85" w14:textId="77777777" w:rsidTr="00422BF3">
        <w:tc>
          <w:tcPr>
            <w:tcW w:w="0" w:type="auto"/>
          </w:tcPr>
          <w:p w14:paraId="572D7DED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khó đòi</w:t>
            </w:r>
          </w:p>
        </w:tc>
        <w:tc>
          <w:tcPr>
            <w:tcW w:w="0" w:type="auto"/>
          </w:tcPr>
          <w:p w14:paraId="0744C059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7393C23D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068F88F0" w14:textId="77777777" w:rsidR="00066BD2" w:rsidRDefault="00066BD2">
            <w:pPr>
              <w:pStyle w:val="Compact"/>
            </w:pPr>
          </w:p>
        </w:tc>
      </w:tr>
      <w:tr w:rsidR="00066BD2" w14:paraId="2A0DA610" w14:textId="77777777" w:rsidTr="00422BF3">
        <w:tc>
          <w:tcPr>
            <w:tcW w:w="0" w:type="auto"/>
          </w:tcPr>
          <w:p w14:paraId="4A3E2009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Đã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trong quý</w:t>
            </w:r>
          </w:p>
        </w:tc>
        <w:tc>
          <w:tcPr>
            <w:tcW w:w="0" w:type="auto"/>
          </w:tcPr>
          <w:p w14:paraId="4C5FCB51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1207B84C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4D35F53B" w14:textId="77777777" w:rsidR="00066BD2" w:rsidRDefault="00066BD2">
            <w:pPr>
              <w:pStyle w:val="Compact"/>
            </w:pPr>
          </w:p>
        </w:tc>
      </w:tr>
      <w:tr w:rsidR="00066BD2" w14:paraId="336CCE10" w14:textId="77777777" w:rsidTr="00422BF3">
        <w:tc>
          <w:tcPr>
            <w:tcW w:w="0" w:type="auto"/>
          </w:tcPr>
          <w:p w14:paraId="68A86E2E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097C7A9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79D355EA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3B93E2B3" w14:textId="77777777" w:rsidR="00066BD2" w:rsidRDefault="00066BD2">
            <w:pPr>
              <w:pStyle w:val="Compact"/>
            </w:pPr>
          </w:p>
        </w:tc>
      </w:tr>
      <w:tr w:rsidR="00066BD2" w14:paraId="789E996F" w14:textId="77777777" w:rsidTr="00422BF3">
        <w:tc>
          <w:tcPr>
            <w:tcW w:w="0" w:type="auto"/>
          </w:tcPr>
          <w:p w14:paraId="7029F7E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(%)</w:t>
            </w:r>
          </w:p>
        </w:tc>
        <w:tc>
          <w:tcPr>
            <w:tcW w:w="0" w:type="auto"/>
          </w:tcPr>
          <w:p w14:paraId="15184CAF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6042A17A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77399F3B" w14:textId="77777777" w:rsidR="00066BD2" w:rsidRDefault="00066BD2">
            <w:pPr>
              <w:pStyle w:val="Compact"/>
            </w:pPr>
          </w:p>
        </w:tc>
      </w:tr>
    </w:tbl>
    <w:p w14:paraId="77713307" w14:textId="77777777" w:rsidR="00066BD2" w:rsidRDefault="00882624">
      <w:pPr>
        <w:pStyle w:val="Heading3"/>
      </w:pPr>
      <w:bookmarkStart w:id="4" w:name="phân-tích-theo-khả-năng-thu-hồi"/>
      <w:bookmarkEnd w:id="3"/>
      <w:r>
        <w:t>2. Phân tích theo kh</w:t>
      </w:r>
      <w:r>
        <w:t>ả</w:t>
      </w:r>
      <w:r>
        <w:t xml:space="preserve"> năng thu h</w:t>
      </w:r>
      <w:r>
        <w:t>ồ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66BD2" w14:paraId="12D9095F" w14:textId="77777777" w:rsidTr="00422BF3">
        <w:tc>
          <w:tcPr>
            <w:tcW w:w="1584" w:type="dxa"/>
          </w:tcPr>
          <w:p w14:paraId="4CBF8F8D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584" w:type="dxa"/>
          </w:tcPr>
          <w:p w14:paraId="6BF2DF60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F7046D5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715A3503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2CB0B9EA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6BD2" w14:paraId="2853461A" w14:textId="77777777" w:rsidTr="00422BF3">
        <w:tc>
          <w:tcPr>
            <w:tcW w:w="1584" w:type="dxa"/>
          </w:tcPr>
          <w:p w14:paraId="2B49404E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Có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(70-100%)</w:t>
            </w:r>
          </w:p>
        </w:tc>
        <w:tc>
          <w:tcPr>
            <w:tcW w:w="1584" w:type="dxa"/>
          </w:tcPr>
          <w:p w14:paraId="3434AC0E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63B96602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5A8B3B28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2A6964F8" w14:textId="77777777" w:rsidR="00066BD2" w:rsidRDefault="00066BD2">
            <w:pPr>
              <w:pStyle w:val="Compact"/>
            </w:pPr>
          </w:p>
        </w:tc>
      </w:tr>
      <w:tr w:rsidR="00066BD2" w14:paraId="094929D4" w14:textId="77777777" w:rsidTr="00422BF3">
        <w:tc>
          <w:tcPr>
            <w:tcW w:w="1584" w:type="dxa"/>
          </w:tcPr>
          <w:p w14:paraId="1DB51C4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Khó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(30-70%)</w:t>
            </w:r>
          </w:p>
        </w:tc>
        <w:tc>
          <w:tcPr>
            <w:tcW w:w="1584" w:type="dxa"/>
          </w:tcPr>
          <w:p w14:paraId="480A988C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598B1B02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489807FF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0B77AD89" w14:textId="77777777" w:rsidR="00066BD2" w:rsidRDefault="00066BD2">
            <w:pPr>
              <w:pStyle w:val="Compact"/>
            </w:pPr>
          </w:p>
        </w:tc>
      </w:tr>
      <w:tr w:rsidR="00066BD2" w14:paraId="247F3EC1" w14:textId="77777777" w:rsidTr="00422BF3">
        <w:tc>
          <w:tcPr>
            <w:tcW w:w="1584" w:type="dxa"/>
          </w:tcPr>
          <w:p w14:paraId="56D66150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Không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(&lt; </w:t>
            </w:r>
            <w:r>
              <w:rPr>
                <w:b/>
                <w:bCs/>
              </w:rPr>
              <w:lastRenderedPageBreak/>
              <w:t>30%)</w:t>
            </w:r>
          </w:p>
        </w:tc>
        <w:tc>
          <w:tcPr>
            <w:tcW w:w="1584" w:type="dxa"/>
          </w:tcPr>
          <w:p w14:paraId="796015D9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76331339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20757968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55BF3C75" w14:textId="77777777" w:rsidR="00066BD2" w:rsidRDefault="00066BD2">
            <w:pPr>
              <w:pStyle w:val="Compact"/>
            </w:pPr>
          </w:p>
        </w:tc>
      </w:tr>
      <w:tr w:rsidR="00066BD2" w14:paraId="105E70BE" w14:textId="77777777" w:rsidTr="00422BF3">
        <w:tc>
          <w:tcPr>
            <w:tcW w:w="1584" w:type="dxa"/>
          </w:tcPr>
          <w:p w14:paraId="40973B52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4CB7E07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0DAE7FBA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7A66CA59" w14:textId="77777777" w:rsidR="00066BD2" w:rsidRDefault="00066BD2">
            <w:pPr>
              <w:pStyle w:val="Compact"/>
            </w:pPr>
          </w:p>
        </w:tc>
        <w:tc>
          <w:tcPr>
            <w:tcW w:w="1584" w:type="dxa"/>
          </w:tcPr>
          <w:p w14:paraId="546DB8FC" w14:textId="77777777" w:rsidR="00066BD2" w:rsidRDefault="00066BD2">
            <w:pPr>
              <w:pStyle w:val="Compact"/>
            </w:pPr>
          </w:p>
        </w:tc>
      </w:tr>
    </w:tbl>
    <w:p w14:paraId="1217F0A8" w14:textId="77777777" w:rsidR="00066BD2" w:rsidRDefault="00882624">
      <w:pPr>
        <w:pStyle w:val="Heading2"/>
      </w:pPr>
      <w:bookmarkStart w:id="5" w:name="chi-tiết-xử-lý"/>
      <w:bookmarkEnd w:id="2"/>
      <w:bookmarkEnd w:id="4"/>
      <w:r>
        <w:t>CHI TI</w:t>
      </w:r>
      <w:r>
        <w:t>Ế</w:t>
      </w:r>
      <w:r>
        <w:t>T X</w:t>
      </w:r>
      <w:r>
        <w:t>Ử</w:t>
      </w:r>
      <w:r>
        <w:t xml:space="preserve">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66BD2" w14:paraId="3335E88B" w14:textId="77777777" w:rsidTr="00422BF3">
        <w:tc>
          <w:tcPr>
            <w:tcW w:w="1131" w:type="dxa"/>
          </w:tcPr>
          <w:p w14:paraId="3B782962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131" w:type="dxa"/>
          </w:tcPr>
          <w:p w14:paraId="0BD871F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131" w:type="dxa"/>
          </w:tcPr>
          <w:p w14:paraId="0998D0A6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131" w:type="dxa"/>
          </w:tcPr>
          <w:p w14:paraId="46892175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131" w:type="dxa"/>
          </w:tcPr>
          <w:p w14:paraId="15D5655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Phương án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131" w:type="dxa"/>
          </w:tcPr>
          <w:p w14:paraId="369D7A4C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131" w:type="dxa"/>
          </w:tcPr>
          <w:p w14:paraId="52697838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6BD2" w14:paraId="07DD0C88" w14:textId="77777777" w:rsidTr="00422BF3">
        <w:tc>
          <w:tcPr>
            <w:tcW w:w="1131" w:type="dxa"/>
          </w:tcPr>
          <w:p w14:paraId="3626DB10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0BAEC1FE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4A54E432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35C33179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1C4DCA99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6F6208AD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1EF3BE6D" w14:textId="77777777" w:rsidR="00066BD2" w:rsidRDefault="00066BD2">
            <w:pPr>
              <w:pStyle w:val="Compact"/>
            </w:pPr>
          </w:p>
        </w:tc>
      </w:tr>
      <w:tr w:rsidR="00066BD2" w14:paraId="3310A21E" w14:textId="77777777" w:rsidTr="00422BF3">
        <w:tc>
          <w:tcPr>
            <w:tcW w:w="1131" w:type="dxa"/>
          </w:tcPr>
          <w:p w14:paraId="463661F9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2F595983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11CBB815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4F61A7AA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7069FAC6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2CC66BDA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53244FA7" w14:textId="77777777" w:rsidR="00066BD2" w:rsidRDefault="00066BD2">
            <w:pPr>
              <w:pStyle w:val="Compact"/>
            </w:pPr>
          </w:p>
        </w:tc>
      </w:tr>
      <w:tr w:rsidR="00066BD2" w14:paraId="237AE42B" w14:textId="77777777" w:rsidTr="00422BF3">
        <w:tc>
          <w:tcPr>
            <w:tcW w:w="1131" w:type="dxa"/>
          </w:tcPr>
          <w:p w14:paraId="20283AAF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426000A0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7804C4AD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69FA16C8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3A48F343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1BA92DCE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444EF0DB" w14:textId="77777777" w:rsidR="00066BD2" w:rsidRDefault="00066BD2">
            <w:pPr>
              <w:pStyle w:val="Compact"/>
            </w:pPr>
          </w:p>
        </w:tc>
      </w:tr>
      <w:tr w:rsidR="00066BD2" w14:paraId="30F8AD4A" w14:textId="77777777" w:rsidTr="00422BF3">
        <w:tc>
          <w:tcPr>
            <w:tcW w:w="1131" w:type="dxa"/>
          </w:tcPr>
          <w:p w14:paraId="3C8FFA99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7A8D832A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21EDDC51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3D29E538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0B4B6E5D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67D5912B" w14:textId="77777777" w:rsidR="00066BD2" w:rsidRDefault="00066BD2">
            <w:pPr>
              <w:pStyle w:val="Compact"/>
            </w:pPr>
          </w:p>
        </w:tc>
        <w:tc>
          <w:tcPr>
            <w:tcW w:w="1131" w:type="dxa"/>
          </w:tcPr>
          <w:p w14:paraId="072EFEFC" w14:textId="77777777" w:rsidR="00066BD2" w:rsidRDefault="00066BD2">
            <w:pPr>
              <w:pStyle w:val="Compact"/>
            </w:pPr>
          </w:p>
        </w:tc>
      </w:tr>
    </w:tbl>
    <w:p w14:paraId="4F1CBC02" w14:textId="77777777" w:rsidR="00066BD2" w:rsidRDefault="00882624">
      <w:pPr>
        <w:pStyle w:val="Heading2"/>
      </w:pPr>
      <w:bookmarkStart w:id="6" w:name="phân-tích-và-đánh-giá"/>
      <w:bookmarkEnd w:id="5"/>
      <w:r>
        <w:t>PHÂN TÍCH VÀ ĐÁNH GIÁ</w:t>
      </w:r>
    </w:p>
    <w:p w14:paraId="1C65878C" w14:textId="77777777" w:rsidR="00066BD2" w:rsidRDefault="00882624">
      <w:pPr>
        <w:pStyle w:val="Heading3"/>
      </w:pPr>
      <w:bookmarkStart w:id="7" w:name="đánh-giá-tình-hình"/>
      <w:r>
        <w:t>1. Đánh giá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3090"/>
        <w:gridCol w:w="1037"/>
      </w:tblGrid>
      <w:tr w:rsidR="00066BD2" w14:paraId="12CD9D58" w14:textId="77777777" w:rsidTr="00422BF3">
        <w:tc>
          <w:tcPr>
            <w:tcW w:w="0" w:type="auto"/>
          </w:tcPr>
          <w:p w14:paraId="7E0DD222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73435F1B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7AA4794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6BD2" w14:paraId="3DD9EB7D" w14:textId="77777777" w:rsidTr="00422BF3">
        <w:tc>
          <w:tcPr>
            <w:tcW w:w="0" w:type="auto"/>
          </w:tcPr>
          <w:p w14:paraId="7519F8E1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khó đòi</w:t>
            </w:r>
          </w:p>
        </w:tc>
        <w:tc>
          <w:tcPr>
            <w:tcW w:w="0" w:type="auto"/>
          </w:tcPr>
          <w:p w14:paraId="006DCD9F" w14:textId="77777777" w:rsidR="00066BD2" w:rsidRDefault="0088262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Cao</w:t>
            </w:r>
          </w:p>
        </w:tc>
        <w:tc>
          <w:tcPr>
            <w:tcW w:w="0" w:type="auto"/>
          </w:tcPr>
          <w:p w14:paraId="0F76063C" w14:textId="77777777" w:rsidR="00066BD2" w:rsidRDefault="00066BD2">
            <w:pPr>
              <w:pStyle w:val="Compact"/>
            </w:pPr>
          </w:p>
        </w:tc>
      </w:tr>
      <w:tr w:rsidR="00066BD2" w14:paraId="0D972E24" w14:textId="77777777" w:rsidTr="00422BF3">
        <w:tc>
          <w:tcPr>
            <w:tcW w:w="0" w:type="auto"/>
          </w:tcPr>
          <w:p w14:paraId="6C2BE885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thu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B843132" w14:textId="77777777" w:rsidR="00066BD2" w:rsidRDefault="0088262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4960472C" w14:textId="77777777" w:rsidR="00066BD2" w:rsidRDefault="00066BD2">
            <w:pPr>
              <w:pStyle w:val="Compact"/>
            </w:pPr>
          </w:p>
        </w:tc>
      </w:tr>
      <w:tr w:rsidR="00066BD2" w14:paraId="4B03D782" w14:textId="77777777" w:rsidTr="00422BF3">
        <w:tc>
          <w:tcPr>
            <w:tcW w:w="0" w:type="auto"/>
          </w:tcPr>
          <w:p w14:paraId="7BD1D5AB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3BFF02F9" w14:textId="77777777" w:rsidR="00066BD2" w:rsidRDefault="0088262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4121DC0E" w14:textId="77777777" w:rsidR="00066BD2" w:rsidRDefault="00066BD2">
            <w:pPr>
              <w:pStyle w:val="Compact"/>
            </w:pPr>
          </w:p>
        </w:tc>
      </w:tr>
    </w:tbl>
    <w:p w14:paraId="6D6F6892" w14:textId="77777777" w:rsidR="00066BD2" w:rsidRDefault="00882624">
      <w:pPr>
        <w:pStyle w:val="Heading3"/>
      </w:pPr>
      <w:bookmarkStart w:id="8" w:name="đề-xuất"/>
      <w:bookmarkEnd w:id="7"/>
      <w:r>
        <w:t>2.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066BD2" w14:paraId="36BE5676" w14:textId="77777777" w:rsidTr="00422BF3">
        <w:tc>
          <w:tcPr>
            <w:tcW w:w="0" w:type="auto"/>
          </w:tcPr>
          <w:p w14:paraId="660B9AC7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63DBA4E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9211F65" w14:textId="77777777" w:rsidR="00066BD2" w:rsidRDefault="0088262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6BD2" w14:paraId="3E7753A4" w14:textId="77777777" w:rsidTr="00422BF3">
        <w:tc>
          <w:tcPr>
            <w:tcW w:w="0" w:type="auto"/>
          </w:tcPr>
          <w:p w14:paraId="3F07AE81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24BE6933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37D6974E" w14:textId="77777777" w:rsidR="00066BD2" w:rsidRDefault="00066BD2">
            <w:pPr>
              <w:pStyle w:val="Compact"/>
            </w:pPr>
          </w:p>
        </w:tc>
      </w:tr>
      <w:tr w:rsidR="00066BD2" w14:paraId="0E9E3E19" w14:textId="77777777" w:rsidTr="00422BF3">
        <w:tc>
          <w:tcPr>
            <w:tcW w:w="0" w:type="auto"/>
          </w:tcPr>
          <w:p w14:paraId="02D09F49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187B6BCB" w14:textId="77777777" w:rsidR="00066BD2" w:rsidRDefault="00066BD2">
            <w:pPr>
              <w:pStyle w:val="Compact"/>
            </w:pPr>
          </w:p>
        </w:tc>
        <w:tc>
          <w:tcPr>
            <w:tcW w:w="0" w:type="auto"/>
          </w:tcPr>
          <w:p w14:paraId="51E30E09" w14:textId="77777777" w:rsidR="00066BD2" w:rsidRDefault="00066BD2">
            <w:pPr>
              <w:pStyle w:val="Compact"/>
            </w:pPr>
          </w:p>
        </w:tc>
      </w:tr>
    </w:tbl>
    <w:p w14:paraId="67C0FBDA" w14:textId="77777777" w:rsidR="00066BD2" w:rsidRDefault="00882624">
      <w:pPr>
        <w:pStyle w:val="Heading2"/>
      </w:pPr>
      <w:bookmarkStart w:id="9" w:name="xác-nhận"/>
      <w:bookmarkEnd w:id="6"/>
      <w:bookmarkEnd w:id="8"/>
      <w:r>
        <w:t>XÁC NH</w:t>
      </w:r>
      <w:r>
        <w:t>Ậ</w:t>
      </w:r>
      <w:r>
        <w:t>N</w:t>
      </w:r>
    </w:p>
    <w:p w14:paraId="718AD1EE" w14:textId="77777777" w:rsidR="00066BD2" w:rsidRDefault="00882624">
      <w:pPr>
        <w:pStyle w:val="Heading3"/>
      </w:pPr>
      <w:bookmarkStart w:id="10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5A47B56" w14:textId="77777777" w:rsidR="00066BD2" w:rsidRDefault="0088262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21C9764" w14:textId="77777777" w:rsidR="00066BD2" w:rsidRDefault="00882624">
      <w:pPr>
        <w:pStyle w:val="Heading3"/>
      </w:pPr>
      <w:bookmarkStart w:id="11" w:name="kế-toán-trưởng"/>
      <w:bookmarkEnd w:id="10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DE8A8A0" w14:textId="77777777" w:rsidR="00066BD2" w:rsidRDefault="0088262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199DF09" w14:textId="77777777" w:rsidR="00066BD2" w:rsidRDefault="00882624">
      <w:pPr>
        <w:pStyle w:val="Heading3"/>
      </w:pPr>
      <w:bookmarkStart w:id="12" w:name="ban-giám-hiệu"/>
      <w:bookmarkEnd w:id="11"/>
      <w:r>
        <w:t>Ban Giám hi</w:t>
      </w:r>
      <w:r>
        <w:t>ệ</w:t>
      </w:r>
      <w:r>
        <w:t>u:</w:t>
      </w:r>
    </w:p>
    <w:p w14:paraId="470E3F1A" w14:textId="77777777" w:rsidR="00066BD2" w:rsidRDefault="00882624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8979254" w14:textId="77777777" w:rsidR="00066BD2" w:rsidRDefault="00882624">
      <w:r>
        <w:pict w14:anchorId="6798B3D6">
          <v:rect id="_x0000_i1026" style="width:0;height:1.5pt" o:hralign="center" o:hrstd="t" o:hr="t"/>
        </w:pict>
      </w:r>
    </w:p>
    <w:p w14:paraId="39D557BD" w14:textId="77777777" w:rsidR="00066BD2" w:rsidRDefault="00882624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quý và trình BGH.</w:t>
      </w:r>
      <w:bookmarkEnd w:id="0"/>
      <w:bookmarkEnd w:id="9"/>
      <w:bookmarkEnd w:id="12"/>
    </w:p>
    <w:sectPr w:rsidR="00066BD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1E7A4" w14:textId="77777777" w:rsidR="00882624" w:rsidRDefault="00882624" w:rsidP="00422BF3">
      <w:pPr>
        <w:spacing w:line="240" w:lineRule="auto"/>
      </w:pPr>
      <w:r>
        <w:separator/>
      </w:r>
    </w:p>
  </w:endnote>
  <w:endnote w:type="continuationSeparator" w:id="0">
    <w:p w14:paraId="63BFD385" w14:textId="77777777" w:rsidR="00882624" w:rsidRDefault="00882624" w:rsidP="00422B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E1306" w14:textId="77777777" w:rsidR="00882624" w:rsidRDefault="00882624" w:rsidP="00422BF3">
      <w:pPr>
        <w:spacing w:line="240" w:lineRule="auto"/>
      </w:pPr>
      <w:r>
        <w:separator/>
      </w:r>
    </w:p>
  </w:footnote>
  <w:footnote w:type="continuationSeparator" w:id="0">
    <w:p w14:paraId="5BD15474" w14:textId="77777777" w:rsidR="00882624" w:rsidRDefault="00882624" w:rsidP="00422B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A6925" w14:textId="77777777" w:rsidR="00422BF3" w:rsidRPr="00A33244" w:rsidRDefault="00422BF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6D09539" wp14:editId="7AF96AF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1579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B702D92" w14:textId="77777777" w:rsidR="00422BF3" w:rsidRDefault="00422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24EB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BD2"/>
    <w:rsid w:val="00066BD2"/>
    <w:rsid w:val="00422BF3"/>
    <w:rsid w:val="0088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732384"/>
  <w15:docId w15:val="{97A56F76-3765-4A6F-96BF-A2FB8798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2BF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2BF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2BF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22BF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22BF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22BF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22BF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22BF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F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F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22BF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22BF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2BF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2BF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F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22B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BF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22B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BF3"/>
    <w:rPr>
      <w:rFonts w:ascii="Times New Roman" w:hAnsi="Times New Roman"/>
      <w:szCs w:val="22"/>
    </w:rPr>
  </w:style>
  <w:style w:type="character" w:styleId="Emphasis">
    <w:name w:val="Emphasis"/>
    <w:rsid w:val="00422BF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22BF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22BF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22BF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22B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2026-02-03T03:06:00Z</dcterms:created>
  <dcterms:modified xsi:type="dcterms:W3CDTF">2026-02-03T03:06:00Z</dcterms:modified>
</cp:coreProperties>
</file>