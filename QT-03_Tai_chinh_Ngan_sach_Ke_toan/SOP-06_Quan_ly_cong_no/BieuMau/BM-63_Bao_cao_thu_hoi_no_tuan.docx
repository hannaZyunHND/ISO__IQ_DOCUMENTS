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80E9" w14:textId="77777777" w:rsidR="00047C31" w:rsidRDefault="00BA36D6" w:rsidP="009D0480">
      <w:pPr>
        <w:pStyle w:val="Title"/>
      </w:pPr>
      <w:bookmarkStart w:id="0" w:name="bm-63-báo-cáo-thu-hồi-nợ-tuần"/>
      <w:r>
        <w:t>BM-63: BÁO CÁO THU H</w:t>
      </w:r>
      <w:r>
        <w:t>Ồ</w:t>
      </w:r>
      <w:r>
        <w:t>I N</w:t>
      </w:r>
      <w:r>
        <w:t>Ợ</w:t>
      </w:r>
      <w:r>
        <w:t xml:space="preserve"> TU</w:t>
      </w:r>
      <w:r>
        <w:t>Ầ</w:t>
      </w:r>
      <w:r>
        <w:t>N</w:t>
      </w:r>
    </w:p>
    <w:p w14:paraId="2C2839EC" w14:textId="77777777" w:rsidR="00047C31" w:rsidRDefault="00BA36D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E42CCF5" w14:textId="77777777" w:rsidR="00047C31" w:rsidRDefault="00BA36D6">
      <w:r>
        <w:pict w14:anchorId="2480F037">
          <v:rect id="_x0000_i1025" style="width:0;height:1.5pt" o:hralign="center" o:hrstd="t" o:hr="t"/>
        </w:pict>
      </w:r>
    </w:p>
    <w:p w14:paraId="03BD8BA7" w14:textId="77777777" w:rsidR="00047C31" w:rsidRDefault="00BA36D6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157"/>
      </w:tblGrid>
      <w:tr w:rsidR="00047C31" w14:paraId="78E391FD" w14:textId="77777777" w:rsidTr="009D0480">
        <w:tc>
          <w:tcPr>
            <w:tcW w:w="0" w:type="auto"/>
          </w:tcPr>
          <w:p w14:paraId="19A3456F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7AB7CE8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47C31" w14:paraId="1517E4EB" w14:textId="77777777" w:rsidTr="009D0480">
        <w:tc>
          <w:tcPr>
            <w:tcW w:w="0" w:type="auto"/>
          </w:tcPr>
          <w:p w14:paraId="4D64A293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8BDD16C" w14:textId="77777777" w:rsidR="00047C31" w:rsidRDefault="00047C31">
            <w:pPr>
              <w:pStyle w:val="Compact"/>
            </w:pPr>
          </w:p>
        </w:tc>
      </w:tr>
      <w:tr w:rsidR="00047C31" w14:paraId="3A49238A" w14:textId="77777777" w:rsidTr="009D0480">
        <w:tc>
          <w:tcPr>
            <w:tcW w:w="0" w:type="auto"/>
          </w:tcPr>
          <w:p w14:paraId="50B5C630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8810FD4" w14:textId="77777777" w:rsidR="00047C31" w:rsidRDefault="00047C31">
            <w:pPr>
              <w:pStyle w:val="Compact"/>
            </w:pPr>
          </w:p>
        </w:tc>
      </w:tr>
      <w:tr w:rsidR="00047C31" w14:paraId="15689CBC" w14:textId="77777777" w:rsidTr="009D0480">
        <w:tc>
          <w:tcPr>
            <w:tcW w:w="0" w:type="auto"/>
          </w:tcPr>
          <w:p w14:paraId="22E531B6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DB0DF05" w14:textId="77777777" w:rsidR="00047C31" w:rsidRDefault="00047C31">
            <w:pPr>
              <w:pStyle w:val="Compact"/>
            </w:pPr>
          </w:p>
        </w:tc>
      </w:tr>
      <w:tr w:rsidR="00047C31" w14:paraId="7D5FDB15" w14:textId="77777777" w:rsidTr="009D0480">
        <w:tc>
          <w:tcPr>
            <w:tcW w:w="0" w:type="auto"/>
          </w:tcPr>
          <w:p w14:paraId="69518A92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83DFEAB" w14:textId="77777777" w:rsidR="00047C31" w:rsidRDefault="00047C31">
            <w:pPr>
              <w:pStyle w:val="Compact"/>
            </w:pPr>
          </w:p>
        </w:tc>
      </w:tr>
    </w:tbl>
    <w:p w14:paraId="6164A34C" w14:textId="77777777" w:rsidR="00047C31" w:rsidRDefault="00BA36D6">
      <w:pPr>
        <w:pStyle w:val="Heading2"/>
      </w:pPr>
      <w:bookmarkStart w:id="2" w:name="tổng-quan-thu-hồi"/>
      <w:bookmarkEnd w:id="1"/>
      <w:r>
        <w:t>T</w:t>
      </w:r>
      <w:r>
        <w:t>Ổ</w:t>
      </w:r>
      <w:r>
        <w:t>NG QUAN THU H</w:t>
      </w:r>
      <w:r>
        <w:t>Ồ</w:t>
      </w:r>
      <w:r>
        <w:t>I</w:t>
      </w:r>
    </w:p>
    <w:p w14:paraId="6CD97F63" w14:textId="77777777" w:rsidR="00047C31" w:rsidRDefault="00BA36D6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656"/>
        <w:gridCol w:w="1037"/>
      </w:tblGrid>
      <w:tr w:rsidR="00047C31" w14:paraId="53545954" w14:textId="77777777" w:rsidTr="009D0480">
        <w:tc>
          <w:tcPr>
            <w:tcW w:w="0" w:type="auto"/>
          </w:tcPr>
          <w:p w14:paraId="6EF8DE91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C7F4634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9B51787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7C31" w14:paraId="736A5A23" w14:textId="77777777" w:rsidTr="009D0480">
        <w:tc>
          <w:tcPr>
            <w:tcW w:w="0" w:type="auto"/>
          </w:tcPr>
          <w:p w14:paraId="65F3C9B3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48DBE3B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5CC7ADFB" w14:textId="77777777" w:rsidR="00047C31" w:rsidRDefault="00047C31">
            <w:pPr>
              <w:pStyle w:val="Compact"/>
            </w:pPr>
          </w:p>
        </w:tc>
      </w:tr>
      <w:tr w:rsidR="00047C31" w14:paraId="212A0A4E" w14:textId="77777777" w:rsidTr="009D0480">
        <w:tc>
          <w:tcPr>
            <w:tcW w:w="0" w:type="auto"/>
          </w:tcPr>
          <w:p w14:paraId="5210D664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Đã thu trong 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AFDA6E6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1FF8A6F7" w14:textId="77777777" w:rsidR="00047C31" w:rsidRDefault="00047C31">
            <w:pPr>
              <w:pStyle w:val="Compact"/>
            </w:pPr>
          </w:p>
        </w:tc>
      </w:tr>
      <w:tr w:rsidR="00047C31" w14:paraId="17941710" w14:textId="77777777" w:rsidTr="009D0480">
        <w:tc>
          <w:tcPr>
            <w:tcW w:w="0" w:type="auto"/>
          </w:tcPr>
          <w:p w14:paraId="64DA0B21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BE9E50E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77050B6C" w14:textId="77777777" w:rsidR="00047C31" w:rsidRDefault="00047C31">
            <w:pPr>
              <w:pStyle w:val="Compact"/>
            </w:pPr>
          </w:p>
        </w:tc>
      </w:tr>
      <w:tr w:rsidR="00047C31" w14:paraId="74431D35" w14:textId="77777777" w:rsidTr="009D0480">
        <w:tc>
          <w:tcPr>
            <w:tcW w:w="0" w:type="auto"/>
          </w:tcPr>
          <w:p w14:paraId="274578C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(%)</w:t>
            </w:r>
          </w:p>
        </w:tc>
        <w:tc>
          <w:tcPr>
            <w:tcW w:w="0" w:type="auto"/>
          </w:tcPr>
          <w:p w14:paraId="2F3784CC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7FEE4E69" w14:textId="77777777" w:rsidR="00047C31" w:rsidRDefault="00047C31">
            <w:pPr>
              <w:pStyle w:val="Compact"/>
            </w:pPr>
          </w:p>
        </w:tc>
      </w:tr>
    </w:tbl>
    <w:p w14:paraId="4DC47F40" w14:textId="77777777" w:rsidR="00047C31" w:rsidRDefault="00BA36D6">
      <w:pPr>
        <w:pStyle w:val="Heading3"/>
      </w:pPr>
      <w:bookmarkStart w:id="4" w:name="phân-tích-theo-thời-gian-nợ"/>
      <w:bookmarkEnd w:id="3"/>
      <w:r>
        <w:t>2. Phân tích theo th</w:t>
      </w:r>
      <w:r>
        <w:t>ờ</w:t>
      </w:r>
      <w:r>
        <w:t>i gian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47C31" w14:paraId="4FE15A76" w14:textId="77777777" w:rsidTr="009D0480">
        <w:tc>
          <w:tcPr>
            <w:tcW w:w="1584" w:type="dxa"/>
          </w:tcPr>
          <w:p w14:paraId="0652A3FA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2B696C9D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6787EC2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Đã thu (VNĐ)</w:t>
            </w:r>
          </w:p>
        </w:tc>
        <w:tc>
          <w:tcPr>
            <w:tcW w:w="1584" w:type="dxa"/>
          </w:tcPr>
          <w:p w14:paraId="57A3830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 (%)</w:t>
            </w:r>
          </w:p>
        </w:tc>
        <w:tc>
          <w:tcPr>
            <w:tcW w:w="1584" w:type="dxa"/>
          </w:tcPr>
          <w:p w14:paraId="36E6D0B4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7C31" w14:paraId="6AA0D6EF" w14:textId="77777777" w:rsidTr="009D0480">
        <w:tc>
          <w:tcPr>
            <w:tcW w:w="1584" w:type="dxa"/>
          </w:tcPr>
          <w:p w14:paraId="13584F3D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1-10 ngày</w:t>
            </w:r>
          </w:p>
        </w:tc>
        <w:tc>
          <w:tcPr>
            <w:tcW w:w="1584" w:type="dxa"/>
          </w:tcPr>
          <w:p w14:paraId="3DE49FFE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06DA9C08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0BA0A0B2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2C419293" w14:textId="77777777" w:rsidR="00047C31" w:rsidRDefault="00047C31">
            <w:pPr>
              <w:pStyle w:val="Compact"/>
            </w:pPr>
          </w:p>
        </w:tc>
      </w:tr>
      <w:tr w:rsidR="00047C31" w14:paraId="28EAF772" w14:textId="77777777" w:rsidTr="009D0480">
        <w:tc>
          <w:tcPr>
            <w:tcW w:w="1584" w:type="dxa"/>
          </w:tcPr>
          <w:p w14:paraId="37627E3E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11-30 ngày</w:t>
            </w:r>
          </w:p>
        </w:tc>
        <w:tc>
          <w:tcPr>
            <w:tcW w:w="1584" w:type="dxa"/>
          </w:tcPr>
          <w:p w14:paraId="5891EE2F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716B5CDC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3ED65151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3EFA71C2" w14:textId="77777777" w:rsidR="00047C31" w:rsidRDefault="00047C31">
            <w:pPr>
              <w:pStyle w:val="Compact"/>
            </w:pPr>
          </w:p>
        </w:tc>
      </w:tr>
      <w:tr w:rsidR="00047C31" w14:paraId="23656D4C" w14:textId="77777777" w:rsidTr="009D0480">
        <w:tc>
          <w:tcPr>
            <w:tcW w:w="1584" w:type="dxa"/>
          </w:tcPr>
          <w:p w14:paraId="59238D54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31-60 ngày</w:t>
            </w:r>
          </w:p>
        </w:tc>
        <w:tc>
          <w:tcPr>
            <w:tcW w:w="1584" w:type="dxa"/>
          </w:tcPr>
          <w:p w14:paraId="43F1C334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2CDA8D1D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5764689A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420DB855" w14:textId="77777777" w:rsidR="00047C31" w:rsidRDefault="00047C31">
            <w:pPr>
              <w:pStyle w:val="Compact"/>
            </w:pPr>
          </w:p>
        </w:tc>
      </w:tr>
      <w:tr w:rsidR="00047C31" w14:paraId="0DBE1548" w14:textId="77777777" w:rsidTr="009D0480">
        <w:tc>
          <w:tcPr>
            <w:tcW w:w="1584" w:type="dxa"/>
          </w:tcPr>
          <w:p w14:paraId="051EBCFA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61-90 ngày</w:t>
            </w:r>
          </w:p>
        </w:tc>
        <w:tc>
          <w:tcPr>
            <w:tcW w:w="1584" w:type="dxa"/>
          </w:tcPr>
          <w:p w14:paraId="0744776C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68A63157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4ABFBEE8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390B9E20" w14:textId="77777777" w:rsidR="00047C31" w:rsidRDefault="00047C31">
            <w:pPr>
              <w:pStyle w:val="Compact"/>
            </w:pPr>
          </w:p>
        </w:tc>
      </w:tr>
      <w:tr w:rsidR="00047C31" w14:paraId="31242B1A" w14:textId="77777777" w:rsidTr="009D0480">
        <w:tc>
          <w:tcPr>
            <w:tcW w:w="1584" w:type="dxa"/>
          </w:tcPr>
          <w:p w14:paraId="504334F6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&gt; 90 ngày</w:t>
            </w:r>
          </w:p>
        </w:tc>
        <w:tc>
          <w:tcPr>
            <w:tcW w:w="1584" w:type="dxa"/>
          </w:tcPr>
          <w:p w14:paraId="3D5397FC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4AFA777D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05C6C131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34EE32EB" w14:textId="77777777" w:rsidR="00047C31" w:rsidRDefault="00047C31">
            <w:pPr>
              <w:pStyle w:val="Compact"/>
            </w:pPr>
          </w:p>
        </w:tc>
      </w:tr>
      <w:tr w:rsidR="00047C31" w14:paraId="55194F4F" w14:textId="77777777" w:rsidTr="009D0480">
        <w:tc>
          <w:tcPr>
            <w:tcW w:w="1584" w:type="dxa"/>
          </w:tcPr>
          <w:p w14:paraId="53965418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924F9C8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2A8F3810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53667F73" w14:textId="77777777" w:rsidR="00047C31" w:rsidRDefault="00047C31">
            <w:pPr>
              <w:pStyle w:val="Compact"/>
            </w:pPr>
          </w:p>
        </w:tc>
        <w:tc>
          <w:tcPr>
            <w:tcW w:w="1584" w:type="dxa"/>
          </w:tcPr>
          <w:p w14:paraId="1E343D1D" w14:textId="77777777" w:rsidR="00047C31" w:rsidRDefault="00047C31">
            <w:pPr>
              <w:pStyle w:val="Compact"/>
            </w:pPr>
          </w:p>
        </w:tc>
      </w:tr>
    </w:tbl>
    <w:p w14:paraId="4704785E" w14:textId="77777777" w:rsidR="00047C31" w:rsidRDefault="00BA36D6">
      <w:pPr>
        <w:pStyle w:val="Heading2"/>
      </w:pPr>
      <w:bookmarkStart w:id="5" w:name="chi-tiết-đôn-đốc"/>
      <w:bookmarkEnd w:id="2"/>
      <w:bookmarkEnd w:id="4"/>
      <w:r>
        <w:t>CHI TI</w:t>
      </w:r>
      <w:r>
        <w:t>Ế</w:t>
      </w:r>
      <w:r>
        <w:t>T ĐÔN Đ</w:t>
      </w:r>
      <w:r>
        <w:t>Ố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47C31" w14:paraId="6A09B659" w14:textId="77777777" w:rsidTr="009D0480">
        <w:tc>
          <w:tcPr>
            <w:tcW w:w="1320" w:type="dxa"/>
          </w:tcPr>
          <w:p w14:paraId="118A92DB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320" w:type="dxa"/>
          </w:tcPr>
          <w:p w14:paraId="0C3093D5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320" w:type="dxa"/>
          </w:tcPr>
          <w:p w14:paraId="3EA415AA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37DFF8F2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320" w:type="dxa"/>
          </w:tcPr>
          <w:p w14:paraId="265E1BC1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Cam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1320" w:type="dxa"/>
          </w:tcPr>
          <w:p w14:paraId="035B8BAA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7C31" w14:paraId="34B2D6BB" w14:textId="77777777" w:rsidTr="009D0480">
        <w:tc>
          <w:tcPr>
            <w:tcW w:w="1320" w:type="dxa"/>
          </w:tcPr>
          <w:p w14:paraId="11A55A03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0F7AEB3A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799EC424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5AD7A27F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1D81C113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15D8AEB3" w14:textId="77777777" w:rsidR="00047C31" w:rsidRDefault="00047C31">
            <w:pPr>
              <w:pStyle w:val="Compact"/>
            </w:pPr>
          </w:p>
        </w:tc>
      </w:tr>
      <w:tr w:rsidR="00047C31" w14:paraId="4BFA47F7" w14:textId="77777777" w:rsidTr="009D0480">
        <w:tc>
          <w:tcPr>
            <w:tcW w:w="1320" w:type="dxa"/>
          </w:tcPr>
          <w:p w14:paraId="4BE48545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18D990E5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6D985916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089E8E2B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45C0ADC2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0BD6D6C7" w14:textId="77777777" w:rsidR="00047C31" w:rsidRDefault="00047C31">
            <w:pPr>
              <w:pStyle w:val="Compact"/>
            </w:pPr>
          </w:p>
        </w:tc>
      </w:tr>
      <w:tr w:rsidR="00047C31" w14:paraId="2B4F5B43" w14:textId="77777777" w:rsidTr="009D0480">
        <w:tc>
          <w:tcPr>
            <w:tcW w:w="1320" w:type="dxa"/>
          </w:tcPr>
          <w:p w14:paraId="5BA7A6FF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49BE5D6D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271301CE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1F390232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69160124" w14:textId="77777777" w:rsidR="00047C31" w:rsidRDefault="00047C31">
            <w:pPr>
              <w:pStyle w:val="Compact"/>
            </w:pPr>
          </w:p>
        </w:tc>
        <w:tc>
          <w:tcPr>
            <w:tcW w:w="1320" w:type="dxa"/>
          </w:tcPr>
          <w:p w14:paraId="0C36BF23" w14:textId="77777777" w:rsidR="00047C31" w:rsidRDefault="00047C31">
            <w:pPr>
              <w:pStyle w:val="Compact"/>
            </w:pPr>
          </w:p>
        </w:tc>
      </w:tr>
    </w:tbl>
    <w:p w14:paraId="1E6CE000" w14:textId="77777777" w:rsidR="00047C31" w:rsidRDefault="00BA36D6">
      <w:pPr>
        <w:pStyle w:val="Heading2"/>
      </w:pPr>
      <w:bookmarkStart w:id="6" w:name="đánh-giá-và-đề-xuất"/>
      <w:bookmarkEnd w:id="5"/>
      <w:r>
        <w:t>ĐÁNH GIÁ VÀ Đ</w:t>
      </w:r>
      <w:r>
        <w:t>Ề</w:t>
      </w:r>
      <w:r>
        <w:t xml:space="preserve"> XU</w:t>
      </w:r>
      <w:r>
        <w:t>Ấ</w:t>
      </w:r>
      <w:r>
        <w:t>T</w:t>
      </w:r>
    </w:p>
    <w:p w14:paraId="51DA1E7D" w14:textId="77777777" w:rsidR="00047C31" w:rsidRDefault="00BA36D6">
      <w:pPr>
        <w:pStyle w:val="Heading3"/>
      </w:pPr>
      <w:bookmarkStart w:id="7" w:name="đánh-giá"/>
      <w:r>
        <w:t>1.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3010"/>
        <w:gridCol w:w="1037"/>
      </w:tblGrid>
      <w:tr w:rsidR="00047C31" w14:paraId="1BCFF68B" w14:textId="77777777" w:rsidTr="009D0480">
        <w:tc>
          <w:tcPr>
            <w:tcW w:w="0" w:type="auto"/>
          </w:tcPr>
          <w:p w14:paraId="37D08DFB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6E3B797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7906FAC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7C31" w14:paraId="77FA88D6" w14:textId="77777777" w:rsidTr="009D0480">
        <w:tc>
          <w:tcPr>
            <w:tcW w:w="0" w:type="auto"/>
          </w:tcPr>
          <w:p w14:paraId="1432005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D44259B" w14:textId="77777777" w:rsidR="00047C31" w:rsidRDefault="00BA36D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1A638BE5" w14:textId="77777777" w:rsidR="00047C31" w:rsidRDefault="00047C31">
            <w:pPr>
              <w:pStyle w:val="Compact"/>
            </w:pPr>
          </w:p>
        </w:tc>
      </w:tr>
      <w:tr w:rsidR="00047C31" w14:paraId="695410A7" w14:textId="77777777" w:rsidTr="009D0480">
        <w:tc>
          <w:tcPr>
            <w:tcW w:w="0" w:type="auto"/>
          </w:tcPr>
          <w:p w14:paraId="61605FDE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đôn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94AB7AA" w14:textId="77777777" w:rsidR="00047C31" w:rsidRDefault="00BA36D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5274E3CD" w14:textId="77777777" w:rsidR="00047C31" w:rsidRDefault="00047C31">
            <w:pPr>
              <w:pStyle w:val="Compact"/>
            </w:pPr>
          </w:p>
        </w:tc>
      </w:tr>
    </w:tbl>
    <w:p w14:paraId="590FC70F" w14:textId="77777777" w:rsidR="00047C31" w:rsidRDefault="00BA36D6">
      <w:pPr>
        <w:pStyle w:val="Heading3"/>
      </w:pPr>
      <w:bookmarkStart w:id="8" w:name="đề-xuất"/>
      <w:bookmarkEnd w:id="7"/>
      <w:r>
        <w:t>2.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047C31" w14:paraId="7284F0E5" w14:textId="77777777" w:rsidTr="009D0480">
        <w:tc>
          <w:tcPr>
            <w:tcW w:w="0" w:type="auto"/>
          </w:tcPr>
          <w:p w14:paraId="4D5475F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C3E9E09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9418B2C" w14:textId="77777777" w:rsidR="00047C31" w:rsidRDefault="00BA36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47C31" w14:paraId="5C8BF117" w14:textId="77777777" w:rsidTr="009D0480">
        <w:tc>
          <w:tcPr>
            <w:tcW w:w="0" w:type="auto"/>
          </w:tcPr>
          <w:p w14:paraId="711A8031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20B4D382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5422F7DE" w14:textId="77777777" w:rsidR="00047C31" w:rsidRDefault="00047C31">
            <w:pPr>
              <w:pStyle w:val="Compact"/>
            </w:pPr>
          </w:p>
        </w:tc>
      </w:tr>
      <w:tr w:rsidR="00047C31" w14:paraId="410B29FC" w14:textId="77777777" w:rsidTr="009D0480">
        <w:tc>
          <w:tcPr>
            <w:tcW w:w="0" w:type="auto"/>
          </w:tcPr>
          <w:p w14:paraId="7FACD957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251AE494" w14:textId="77777777" w:rsidR="00047C31" w:rsidRDefault="00047C31">
            <w:pPr>
              <w:pStyle w:val="Compact"/>
            </w:pPr>
          </w:p>
        </w:tc>
        <w:tc>
          <w:tcPr>
            <w:tcW w:w="0" w:type="auto"/>
          </w:tcPr>
          <w:p w14:paraId="13BFD2EA" w14:textId="77777777" w:rsidR="00047C31" w:rsidRDefault="00047C31">
            <w:pPr>
              <w:pStyle w:val="Compact"/>
            </w:pPr>
          </w:p>
        </w:tc>
      </w:tr>
    </w:tbl>
    <w:p w14:paraId="64566D41" w14:textId="77777777" w:rsidR="00047C31" w:rsidRDefault="00BA36D6">
      <w:pPr>
        <w:pStyle w:val="Heading2"/>
      </w:pPr>
      <w:bookmarkStart w:id="9" w:name="xác-nhận"/>
      <w:bookmarkEnd w:id="6"/>
      <w:bookmarkEnd w:id="8"/>
      <w:r>
        <w:t>XÁC NH</w:t>
      </w:r>
      <w:r>
        <w:t>Ậ</w:t>
      </w:r>
      <w:r>
        <w:t>N</w:t>
      </w:r>
    </w:p>
    <w:p w14:paraId="62AA461B" w14:textId="77777777" w:rsidR="00047C31" w:rsidRDefault="00BA36D6">
      <w:pPr>
        <w:pStyle w:val="Heading3"/>
      </w:pPr>
      <w:bookmarkStart w:id="10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9505E70" w14:textId="77777777" w:rsidR="00047C31" w:rsidRDefault="00BA36D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B43C65A" w14:textId="77777777" w:rsidR="00047C31" w:rsidRDefault="00BA36D6">
      <w:pPr>
        <w:pStyle w:val="Heading3"/>
      </w:pPr>
      <w:bookmarkStart w:id="11" w:name="kế-toán-trưởng"/>
      <w:bookmarkEnd w:id="10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21D5877" w14:textId="77777777" w:rsidR="00047C31" w:rsidRDefault="00BA36D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AD7AB0A" w14:textId="77777777" w:rsidR="00047C31" w:rsidRDefault="00BA36D6">
      <w:r>
        <w:pict w14:anchorId="018C29B4">
          <v:rect id="_x0000_i1026" style="width:0;height:1.5pt" o:hralign="center" o:hrstd="t" o:hr="t"/>
        </w:pict>
      </w:r>
    </w:p>
    <w:p w14:paraId="4EC9885B" w14:textId="77777777" w:rsidR="00047C31" w:rsidRDefault="00BA36D6">
      <w:pPr>
        <w:pStyle w:val="FirstParagraph"/>
      </w:pPr>
      <w:r>
        <w:rPr>
          <w:b/>
          <w:bCs/>
        </w:rPr>
        <w:lastRenderedPageBreak/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tu</w:t>
      </w:r>
      <w:r>
        <w:t>ầ</w:t>
      </w:r>
      <w:r>
        <w:t>n.</w:t>
      </w:r>
      <w:bookmarkEnd w:id="0"/>
      <w:bookmarkEnd w:id="9"/>
      <w:bookmarkEnd w:id="11"/>
    </w:p>
    <w:sectPr w:rsidR="00047C3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2EFD3" w14:textId="77777777" w:rsidR="00BA36D6" w:rsidRDefault="00BA36D6" w:rsidP="009D0480">
      <w:pPr>
        <w:spacing w:line="240" w:lineRule="auto"/>
      </w:pPr>
      <w:r>
        <w:separator/>
      </w:r>
    </w:p>
  </w:endnote>
  <w:endnote w:type="continuationSeparator" w:id="0">
    <w:p w14:paraId="40FB5B00" w14:textId="77777777" w:rsidR="00BA36D6" w:rsidRDefault="00BA36D6" w:rsidP="009D04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7D926" w14:textId="77777777" w:rsidR="00BA36D6" w:rsidRDefault="00BA36D6" w:rsidP="009D0480">
      <w:pPr>
        <w:spacing w:line="240" w:lineRule="auto"/>
      </w:pPr>
      <w:r>
        <w:separator/>
      </w:r>
    </w:p>
  </w:footnote>
  <w:footnote w:type="continuationSeparator" w:id="0">
    <w:p w14:paraId="7E367E67" w14:textId="77777777" w:rsidR="00BA36D6" w:rsidRDefault="00BA36D6" w:rsidP="009D04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D2EB0" w14:textId="77777777" w:rsidR="009D0480" w:rsidRPr="00A33244" w:rsidRDefault="009D048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04DCF8" wp14:editId="369DF76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D45E4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551BF3A" w14:textId="77777777" w:rsidR="009D0480" w:rsidRDefault="009D0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F09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C31"/>
    <w:rsid w:val="00047C31"/>
    <w:rsid w:val="009D0480"/>
    <w:rsid w:val="00BA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1AB2B7"/>
  <w15:docId w15:val="{CC4E0B75-3C97-4AB4-810E-0124AE8C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048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048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D048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048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D048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D04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D048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D048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048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D048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48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048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8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D04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8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D04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80"/>
    <w:rPr>
      <w:rFonts w:ascii="Times New Roman" w:hAnsi="Times New Roman"/>
      <w:szCs w:val="22"/>
    </w:rPr>
  </w:style>
  <w:style w:type="character" w:styleId="Emphasis">
    <w:name w:val="Emphasis"/>
    <w:rsid w:val="009D048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D048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D048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D048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D04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2026-02-03T03:06:00Z</dcterms:created>
  <dcterms:modified xsi:type="dcterms:W3CDTF">2026-02-03T03:06:00Z</dcterms:modified>
</cp:coreProperties>
</file>