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81BAD" w14:textId="77777777" w:rsidR="00D409B6" w:rsidRDefault="00A769CF" w:rsidP="00532163">
      <w:pPr>
        <w:pStyle w:val="Title"/>
      </w:pPr>
      <w:bookmarkStart w:id="0" w:name="bm-62-nhật-ký-đôn-đốc-nợ"/>
      <w:r>
        <w:t>BM-62: NH</w:t>
      </w:r>
      <w:r>
        <w:t>Ậ</w:t>
      </w:r>
      <w:r>
        <w:t>T KÝ ĐÔN Đ</w:t>
      </w:r>
      <w:r>
        <w:t>Ố</w:t>
      </w:r>
      <w:r>
        <w:t>C N</w:t>
      </w:r>
      <w:r>
        <w:t>Ợ</w:t>
      </w:r>
    </w:p>
    <w:p w14:paraId="545ABBF9" w14:textId="77777777" w:rsidR="00D409B6" w:rsidRDefault="00A769CF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QT-03-SOP-06-BM-62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7EA3086" w14:textId="77777777" w:rsidR="00D409B6" w:rsidRDefault="00A769CF">
      <w:r>
        <w:pict w14:anchorId="4416BE13">
          <v:rect id="_x0000_i1025" style="width:0;height:1.5pt" o:hralign="center" o:hrstd="t" o:hr="t"/>
        </w:pict>
      </w:r>
    </w:p>
    <w:p w14:paraId="2E546231" w14:textId="77777777" w:rsidR="00D409B6" w:rsidRDefault="00A769CF">
      <w:pPr>
        <w:pStyle w:val="Heading2"/>
      </w:pPr>
      <w:bookmarkStart w:id="1" w:name="thông-tin-nhật-ký"/>
      <w:r>
        <w:t>THÔNG TIN NH</w:t>
      </w:r>
      <w:r>
        <w:t>Ậ</w:t>
      </w:r>
      <w:r>
        <w:t>T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157"/>
      </w:tblGrid>
      <w:tr w:rsidR="00D409B6" w14:paraId="6CE55648" w14:textId="77777777" w:rsidTr="00532163">
        <w:tc>
          <w:tcPr>
            <w:tcW w:w="0" w:type="auto"/>
          </w:tcPr>
          <w:p w14:paraId="7647BFA6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99038F1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409B6" w14:paraId="6B8C7AF2" w14:textId="77777777" w:rsidTr="00532163">
        <w:tc>
          <w:tcPr>
            <w:tcW w:w="0" w:type="auto"/>
          </w:tcPr>
          <w:p w14:paraId="352BF51A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266C47A" w14:textId="77777777" w:rsidR="00D409B6" w:rsidRDefault="00D409B6">
            <w:pPr>
              <w:pStyle w:val="Compact"/>
            </w:pPr>
          </w:p>
        </w:tc>
      </w:tr>
      <w:tr w:rsidR="00D409B6" w14:paraId="32F3799D" w14:textId="77777777" w:rsidTr="00532163">
        <w:tc>
          <w:tcPr>
            <w:tcW w:w="0" w:type="auto"/>
          </w:tcPr>
          <w:p w14:paraId="07559539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đôn 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94A5032" w14:textId="77777777" w:rsidR="00D409B6" w:rsidRDefault="00D409B6">
            <w:pPr>
              <w:pStyle w:val="Compact"/>
            </w:pPr>
          </w:p>
        </w:tc>
      </w:tr>
      <w:tr w:rsidR="00D409B6" w14:paraId="269C7F0E" w14:textId="77777777" w:rsidTr="00532163">
        <w:tc>
          <w:tcPr>
            <w:tcW w:w="0" w:type="auto"/>
          </w:tcPr>
          <w:p w14:paraId="418D41CB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321E6B4" w14:textId="77777777" w:rsidR="00D409B6" w:rsidRDefault="00D409B6">
            <w:pPr>
              <w:pStyle w:val="Compact"/>
            </w:pPr>
          </w:p>
        </w:tc>
      </w:tr>
    </w:tbl>
    <w:p w14:paraId="5CC2F2A2" w14:textId="77777777" w:rsidR="00D409B6" w:rsidRDefault="00A769CF">
      <w:pPr>
        <w:pStyle w:val="Heading2"/>
      </w:pPr>
      <w:bookmarkStart w:id="2" w:name="nhật-ký-đôn-đốc"/>
      <w:bookmarkEnd w:id="1"/>
      <w:r>
        <w:t>NH</w:t>
      </w:r>
      <w:r>
        <w:t>Ậ</w:t>
      </w:r>
      <w:r>
        <w:t>T KÝ ĐÔN Đ</w:t>
      </w:r>
      <w:r>
        <w:t>Ố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D409B6" w14:paraId="66B67E26" w14:textId="77777777" w:rsidTr="00532163">
        <w:tc>
          <w:tcPr>
            <w:tcW w:w="879" w:type="dxa"/>
          </w:tcPr>
          <w:p w14:paraId="3DE313AF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879" w:type="dxa"/>
          </w:tcPr>
          <w:p w14:paraId="4B76EA74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879" w:type="dxa"/>
          </w:tcPr>
          <w:p w14:paraId="2C0D41BA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879" w:type="dxa"/>
          </w:tcPr>
          <w:p w14:paraId="139F5164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879" w:type="dxa"/>
          </w:tcPr>
          <w:p w14:paraId="6202347B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liên h</w:t>
            </w:r>
            <w:r>
              <w:rPr>
                <w:b/>
                <w:bCs/>
              </w:rPr>
              <w:t>ệ</w:t>
            </w:r>
          </w:p>
        </w:tc>
        <w:tc>
          <w:tcPr>
            <w:tcW w:w="879" w:type="dxa"/>
          </w:tcPr>
          <w:p w14:paraId="09A433A5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879" w:type="dxa"/>
          </w:tcPr>
          <w:p w14:paraId="7B5DF610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Cam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879" w:type="dxa"/>
          </w:tcPr>
          <w:p w14:paraId="5EB5BBB2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879" w:type="dxa"/>
          </w:tcPr>
          <w:p w14:paraId="7CEE8D7A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409B6" w14:paraId="6993FFE3" w14:textId="77777777" w:rsidTr="00532163">
        <w:tc>
          <w:tcPr>
            <w:tcW w:w="879" w:type="dxa"/>
          </w:tcPr>
          <w:p w14:paraId="02126953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175F4FC0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3E832DE0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4983D2E6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613EAA4E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3C1849A1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0ACD706C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065E84ED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731E3995" w14:textId="77777777" w:rsidR="00D409B6" w:rsidRDefault="00D409B6">
            <w:pPr>
              <w:pStyle w:val="Compact"/>
            </w:pPr>
          </w:p>
        </w:tc>
      </w:tr>
      <w:tr w:rsidR="00D409B6" w14:paraId="5BE5B9C4" w14:textId="77777777" w:rsidTr="00532163">
        <w:tc>
          <w:tcPr>
            <w:tcW w:w="879" w:type="dxa"/>
          </w:tcPr>
          <w:p w14:paraId="6DCCA3EB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5EB96342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0921C29B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6F336FCD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2354EDDB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0C35B112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02D6B019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012E572C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69D2ED47" w14:textId="77777777" w:rsidR="00D409B6" w:rsidRDefault="00D409B6">
            <w:pPr>
              <w:pStyle w:val="Compact"/>
            </w:pPr>
          </w:p>
        </w:tc>
      </w:tr>
      <w:tr w:rsidR="00D409B6" w14:paraId="1B824886" w14:textId="77777777" w:rsidTr="00532163">
        <w:tc>
          <w:tcPr>
            <w:tcW w:w="879" w:type="dxa"/>
          </w:tcPr>
          <w:p w14:paraId="17148067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088EADFD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64B569B9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1EA5BB7F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5716B015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1C6DF145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40CD9D29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2B131778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16782DD0" w14:textId="77777777" w:rsidR="00D409B6" w:rsidRDefault="00D409B6">
            <w:pPr>
              <w:pStyle w:val="Compact"/>
            </w:pPr>
          </w:p>
        </w:tc>
      </w:tr>
      <w:tr w:rsidR="00D409B6" w14:paraId="275DEF37" w14:textId="77777777" w:rsidTr="00532163">
        <w:tc>
          <w:tcPr>
            <w:tcW w:w="879" w:type="dxa"/>
          </w:tcPr>
          <w:p w14:paraId="70250CDA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586AEEAC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1953107B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22AC09EA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3D051792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07661369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72034EAD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03EE3125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63E01A4D" w14:textId="77777777" w:rsidR="00D409B6" w:rsidRDefault="00D409B6">
            <w:pPr>
              <w:pStyle w:val="Compact"/>
            </w:pPr>
          </w:p>
        </w:tc>
      </w:tr>
      <w:tr w:rsidR="00D409B6" w14:paraId="2734219A" w14:textId="77777777" w:rsidTr="00532163">
        <w:tc>
          <w:tcPr>
            <w:tcW w:w="879" w:type="dxa"/>
          </w:tcPr>
          <w:p w14:paraId="59AED264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22CA3620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428B1D67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6DF3BF99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3B0A3FDA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13405DFF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2762C446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13107398" w14:textId="77777777" w:rsidR="00D409B6" w:rsidRDefault="00D409B6">
            <w:pPr>
              <w:pStyle w:val="Compact"/>
            </w:pPr>
          </w:p>
        </w:tc>
        <w:tc>
          <w:tcPr>
            <w:tcW w:w="879" w:type="dxa"/>
          </w:tcPr>
          <w:p w14:paraId="792F509A" w14:textId="77777777" w:rsidR="00D409B6" w:rsidRDefault="00D409B6">
            <w:pPr>
              <w:pStyle w:val="Compact"/>
            </w:pPr>
          </w:p>
        </w:tc>
      </w:tr>
    </w:tbl>
    <w:p w14:paraId="15F9DBF4" w14:textId="77777777" w:rsidR="00D409B6" w:rsidRDefault="00A769CF">
      <w:pPr>
        <w:pStyle w:val="Heading2"/>
      </w:pPr>
      <w:bookmarkStart w:id="3" w:name="tổng-hợp-tuần"/>
      <w:bookmarkEnd w:id="2"/>
      <w:r>
        <w:t>T</w:t>
      </w:r>
      <w:r>
        <w:t>Ổ</w:t>
      </w:r>
      <w:r>
        <w:t>NG H</w:t>
      </w:r>
      <w:r>
        <w:t>Ợ</w:t>
      </w:r>
      <w:r>
        <w:t>P TU</w:t>
      </w:r>
      <w:r>
        <w:t>Ầ</w:t>
      </w:r>
      <w:r>
        <w:t>N</w:t>
      </w:r>
    </w:p>
    <w:p w14:paraId="2D77CC4D" w14:textId="77777777" w:rsidR="00D409B6" w:rsidRDefault="00A769CF">
      <w:pPr>
        <w:pStyle w:val="Heading3"/>
      </w:pPr>
      <w:bookmarkStart w:id="4" w:name="theo-phương-thức-liên-hệ"/>
      <w:r>
        <w:t>1. Theo phương th</w:t>
      </w:r>
      <w:r>
        <w:t>ứ</w:t>
      </w:r>
      <w:r>
        <w:t>c liên h</w:t>
      </w:r>
      <w: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1127"/>
        <w:gridCol w:w="1190"/>
        <w:gridCol w:w="1037"/>
      </w:tblGrid>
      <w:tr w:rsidR="00D409B6" w14:paraId="545EA74B" w14:textId="77777777" w:rsidTr="00532163">
        <w:tc>
          <w:tcPr>
            <w:tcW w:w="0" w:type="auto"/>
          </w:tcPr>
          <w:p w14:paraId="67E56356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620D160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40D48BD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5CAC2D9C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409B6" w14:paraId="1CBDB8A9" w14:textId="77777777" w:rsidTr="00532163">
        <w:tc>
          <w:tcPr>
            <w:tcW w:w="0" w:type="auto"/>
          </w:tcPr>
          <w:p w14:paraId="4E44B81E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SMS/Email</w:t>
            </w:r>
          </w:p>
        </w:tc>
        <w:tc>
          <w:tcPr>
            <w:tcW w:w="0" w:type="auto"/>
          </w:tcPr>
          <w:p w14:paraId="3D5848DD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7EF02AB0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5EA28B0F" w14:textId="77777777" w:rsidR="00D409B6" w:rsidRDefault="00D409B6">
            <w:pPr>
              <w:pStyle w:val="Compact"/>
            </w:pPr>
          </w:p>
        </w:tc>
      </w:tr>
      <w:tr w:rsidR="00D409B6" w14:paraId="2D953119" w14:textId="77777777" w:rsidTr="00532163">
        <w:tc>
          <w:tcPr>
            <w:tcW w:w="0" w:type="auto"/>
          </w:tcPr>
          <w:p w14:paraId="3561E8B0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82871BF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12A05CA5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2D0ED885" w14:textId="77777777" w:rsidR="00D409B6" w:rsidRDefault="00D409B6">
            <w:pPr>
              <w:pStyle w:val="Compact"/>
            </w:pPr>
          </w:p>
        </w:tc>
      </w:tr>
      <w:tr w:rsidR="00D409B6" w14:paraId="168B31FE" w14:textId="77777777" w:rsidTr="00532163">
        <w:tc>
          <w:tcPr>
            <w:tcW w:w="0" w:type="auto"/>
          </w:tcPr>
          <w:p w14:paraId="4F894A32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p tr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0F05041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7E43C39F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08B4AE31" w14:textId="77777777" w:rsidR="00D409B6" w:rsidRDefault="00D409B6">
            <w:pPr>
              <w:pStyle w:val="Compact"/>
            </w:pPr>
          </w:p>
        </w:tc>
      </w:tr>
      <w:tr w:rsidR="00D409B6" w14:paraId="2242A0B7" w14:textId="77777777" w:rsidTr="00532163">
        <w:tc>
          <w:tcPr>
            <w:tcW w:w="0" w:type="auto"/>
          </w:tcPr>
          <w:p w14:paraId="7509ACD8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lastRenderedPageBreak/>
              <w:t>Thư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cáo</w:t>
            </w:r>
          </w:p>
        </w:tc>
        <w:tc>
          <w:tcPr>
            <w:tcW w:w="0" w:type="auto"/>
          </w:tcPr>
          <w:p w14:paraId="0F38D6EE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129A10B3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3B7F6B42" w14:textId="77777777" w:rsidR="00D409B6" w:rsidRDefault="00D409B6">
            <w:pPr>
              <w:pStyle w:val="Compact"/>
            </w:pPr>
          </w:p>
        </w:tc>
      </w:tr>
      <w:tr w:rsidR="00D409B6" w14:paraId="4A4A9F85" w14:textId="77777777" w:rsidTr="00532163">
        <w:tc>
          <w:tcPr>
            <w:tcW w:w="0" w:type="auto"/>
          </w:tcPr>
          <w:p w14:paraId="711C48DF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5247C49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43C0DE4D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591D0B62" w14:textId="77777777" w:rsidR="00D409B6" w:rsidRDefault="00D409B6">
            <w:pPr>
              <w:pStyle w:val="Compact"/>
            </w:pPr>
          </w:p>
        </w:tc>
      </w:tr>
    </w:tbl>
    <w:p w14:paraId="2BD680E4" w14:textId="77777777" w:rsidR="00D409B6" w:rsidRDefault="00A769CF">
      <w:pPr>
        <w:pStyle w:val="Heading3"/>
      </w:pPr>
      <w:bookmarkStart w:id="5" w:name="theo-kết-quả"/>
      <w:bookmarkEnd w:id="4"/>
      <w:r>
        <w:t>2. Theo k</w:t>
      </w:r>
      <w:r>
        <w:t>ế</w:t>
      </w:r>
      <w:r>
        <w:t>t qu</w:t>
      </w:r>
      <w: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4"/>
        <w:gridCol w:w="1127"/>
        <w:gridCol w:w="1190"/>
        <w:gridCol w:w="1037"/>
      </w:tblGrid>
      <w:tr w:rsidR="00D409B6" w14:paraId="7FA25ADA" w14:textId="77777777" w:rsidTr="00532163">
        <w:tc>
          <w:tcPr>
            <w:tcW w:w="0" w:type="auto"/>
          </w:tcPr>
          <w:p w14:paraId="5F1B80EB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D2DAC42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C36479B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6965C0CD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409B6" w14:paraId="3B047425" w14:textId="77777777" w:rsidTr="00532163">
        <w:tc>
          <w:tcPr>
            <w:tcW w:w="0" w:type="auto"/>
          </w:tcPr>
          <w:p w14:paraId="128449FF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a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8176538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34930E47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08979A3B" w14:textId="77777777" w:rsidR="00D409B6" w:rsidRDefault="00D409B6">
            <w:pPr>
              <w:pStyle w:val="Compact"/>
            </w:pPr>
          </w:p>
        </w:tc>
      </w:tr>
      <w:tr w:rsidR="00D409B6" w14:paraId="44E020A8" w14:textId="77777777" w:rsidTr="00532163">
        <w:tc>
          <w:tcPr>
            <w:tcW w:w="0" w:type="auto"/>
          </w:tcPr>
          <w:p w14:paraId="34E87773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Khó khăn</w:t>
            </w:r>
          </w:p>
        </w:tc>
        <w:tc>
          <w:tcPr>
            <w:tcW w:w="0" w:type="auto"/>
          </w:tcPr>
          <w:p w14:paraId="553B3F9B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5D040C6D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7F5D99BF" w14:textId="77777777" w:rsidR="00D409B6" w:rsidRDefault="00D409B6">
            <w:pPr>
              <w:pStyle w:val="Compact"/>
            </w:pPr>
          </w:p>
        </w:tc>
      </w:tr>
      <w:tr w:rsidR="00D409B6" w14:paraId="298CDB0E" w14:textId="77777777" w:rsidTr="00532163">
        <w:tc>
          <w:tcPr>
            <w:tcW w:w="0" w:type="auto"/>
          </w:tcPr>
          <w:p w14:paraId="6551B900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tình trì hoãn</w:t>
            </w:r>
          </w:p>
        </w:tc>
        <w:tc>
          <w:tcPr>
            <w:tcW w:w="0" w:type="auto"/>
          </w:tcPr>
          <w:p w14:paraId="0B332B64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45144E81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37148707" w14:textId="77777777" w:rsidR="00D409B6" w:rsidRDefault="00D409B6">
            <w:pPr>
              <w:pStyle w:val="Compact"/>
            </w:pPr>
          </w:p>
        </w:tc>
      </w:tr>
      <w:tr w:rsidR="00D409B6" w14:paraId="01AD82B1" w14:textId="77777777" w:rsidTr="00532163">
        <w:tc>
          <w:tcPr>
            <w:tcW w:w="0" w:type="auto"/>
          </w:tcPr>
          <w:p w14:paraId="1BBC74D1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Không liên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7DA2967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77732616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178919BF" w14:textId="77777777" w:rsidR="00D409B6" w:rsidRDefault="00D409B6">
            <w:pPr>
              <w:pStyle w:val="Compact"/>
            </w:pPr>
          </w:p>
        </w:tc>
      </w:tr>
      <w:tr w:rsidR="00D409B6" w14:paraId="75D3F58A" w14:textId="77777777" w:rsidTr="00532163">
        <w:tc>
          <w:tcPr>
            <w:tcW w:w="0" w:type="auto"/>
          </w:tcPr>
          <w:p w14:paraId="787B6CA8" w14:textId="77777777" w:rsidR="00D409B6" w:rsidRDefault="00A769C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2045741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6B942A82" w14:textId="77777777" w:rsidR="00D409B6" w:rsidRDefault="00D409B6">
            <w:pPr>
              <w:pStyle w:val="Compact"/>
            </w:pPr>
          </w:p>
        </w:tc>
        <w:tc>
          <w:tcPr>
            <w:tcW w:w="0" w:type="auto"/>
          </w:tcPr>
          <w:p w14:paraId="2E2FAB86" w14:textId="77777777" w:rsidR="00D409B6" w:rsidRDefault="00D409B6">
            <w:pPr>
              <w:pStyle w:val="Compact"/>
            </w:pPr>
          </w:p>
        </w:tc>
      </w:tr>
    </w:tbl>
    <w:p w14:paraId="5F7FA25F" w14:textId="77777777" w:rsidR="00D409B6" w:rsidRDefault="00A769CF">
      <w:pPr>
        <w:pStyle w:val="Heading2"/>
      </w:pPr>
      <w:bookmarkStart w:id="6" w:name="xác-nhận"/>
      <w:bookmarkEnd w:id="3"/>
      <w:bookmarkEnd w:id="5"/>
      <w:r>
        <w:t>XÁC NH</w:t>
      </w:r>
      <w:r>
        <w:t>Ậ</w:t>
      </w:r>
      <w:r>
        <w:t>N</w:t>
      </w:r>
    </w:p>
    <w:p w14:paraId="3E84FE70" w14:textId="77777777" w:rsidR="00D409B6" w:rsidRDefault="00A769CF">
      <w:pPr>
        <w:pStyle w:val="Heading3"/>
      </w:pPr>
      <w:bookmarkStart w:id="7" w:name="người-đôn-đốc"/>
      <w:r>
        <w:t>Ngư</w:t>
      </w:r>
      <w:r>
        <w:t>ờ</w:t>
      </w:r>
      <w:r>
        <w:t>i đôn đ</w:t>
      </w:r>
      <w:r>
        <w:t>ố</w:t>
      </w:r>
      <w:r>
        <w:t>c:</w:t>
      </w:r>
    </w:p>
    <w:p w14:paraId="0F21E60F" w14:textId="77777777" w:rsidR="00D409B6" w:rsidRDefault="00A769C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t>_________</w:t>
      </w:r>
    </w:p>
    <w:p w14:paraId="228378FC" w14:textId="77777777" w:rsidR="00D409B6" w:rsidRDefault="00A769CF">
      <w:pPr>
        <w:pStyle w:val="Heading3"/>
      </w:pPr>
      <w:bookmarkStart w:id="8" w:name="kế-toán-trưởng"/>
      <w:bookmarkEnd w:id="7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28C5237B" w14:textId="77777777" w:rsidR="00D409B6" w:rsidRDefault="00A769C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DEEE78C" w14:textId="77777777" w:rsidR="00D409B6" w:rsidRDefault="00A769CF">
      <w:r>
        <w:pict w14:anchorId="3786A855">
          <v:rect id="_x0000_i1026" style="width:0;height:1.5pt" o:hralign="center" o:hrstd="t" o:hr="t"/>
        </w:pict>
      </w:r>
    </w:p>
    <w:p w14:paraId="4135B2BC" w14:textId="77777777" w:rsidR="00D409B6" w:rsidRDefault="00A769CF">
      <w:pPr>
        <w:pStyle w:val="FirstParagraph"/>
      </w:pPr>
      <w:r>
        <w:rPr>
          <w:b/>
          <w:bCs/>
        </w:rPr>
        <w:t>Ghi chú:</w:t>
      </w:r>
      <w:r>
        <w:t xml:space="preserve"> Nh</w:t>
      </w:r>
      <w:r>
        <w:t>ậ</w:t>
      </w:r>
      <w:r>
        <w:t>t ký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hàng ngày.</w:t>
      </w:r>
      <w:bookmarkEnd w:id="0"/>
      <w:bookmarkEnd w:id="6"/>
      <w:bookmarkEnd w:id="8"/>
    </w:p>
    <w:sectPr w:rsidR="00D409B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12690" w14:textId="77777777" w:rsidR="00A769CF" w:rsidRDefault="00A769CF" w:rsidP="00532163">
      <w:pPr>
        <w:spacing w:line="240" w:lineRule="auto"/>
      </w:pPr>
      <w:r>
        <w:separator/>
      </w:r>
    </w:p>
  </w:endnote>
  <w:endnote w:type="continuationSeparator" w:id="0">
    <w:p w14:paraId="31B851D6" w14:textId="77777777" w:rsidR="00A769CF" w:rsidRDefault="00A769CF" w:rsidP="005321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24F8C" w14:textId="77777777" w:rsidR="00A769CF" w:rsidRDefault="00A769CF" w:rsidP="00532163">
      <w:pPr>
        <w:spacing w:line="240" w:lineRule="auto"/>
      </w:pPr>
      <w:r>
        <w:separator/>
      </w:r>
    </w:p>
  </w:footnote>
  <w:footnote w:type="continuationSeparator" w:id="0">
    <w:p w14:paraId="33C9C12D" w14:textId="77777777" w:rsidR="00A769CF" w:rsidRDefault="00A769CF" w:rsidP="005321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40529" w14:textId="77777777" w:rsidR="00532163" w:rsidRPr="00A33244" w:rsidRDefault="0053216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E869DFB" wp14:editId="3D6786D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D56E9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C863EB7" w14:textId="77777777" w:rsidR="00532163" w:rsidRDefault="005321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F62C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09B6"/>
    <w:rsid w:val="00532163"/>
    <w:rsid w:val="00A769CF"/>
    <w:rsid w:val="00D4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854A00"/>
  <w15:docId w15:val="{BC92ECD5-B902-4A75-90E1-D8C5D0C7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216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216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216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216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3216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3216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3216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321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16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16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3216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3216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216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216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16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3216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16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3216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163"/>
    <w:rPr>
      <w:rFonts w:ascii="Times New Roman" w:hAnsi="Times New Roman"/>
      <w:szCs w:val="22"/>
    </w:rPr>
  </w:style>
  <w:style w:type="character" w:styleId="Emphasis">
    <w:name w:val="Emphasis"/>
    <w:rsid w:val="0053216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3216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3216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3216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321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2026-02-03T03:06:00Z</dcterms:created>
  <dcterms:modified xsi:type="dcterms:W3CDTF">2026-02-03T03:06:00Z</dcterms:modified>
</cp:coreProperties>
</file>