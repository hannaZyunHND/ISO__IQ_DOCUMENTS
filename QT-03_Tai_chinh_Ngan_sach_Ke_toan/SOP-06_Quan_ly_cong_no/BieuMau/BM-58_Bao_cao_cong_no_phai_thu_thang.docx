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EDF9D" w14:textId="77777777" w:rsidR="000639F0" w:rsidRDefault="000E3A8B" w:rsidP="0020336E">
      <w:pPr>
        <w:pStyle w:val="Title"/>
      </w:pPr>
      <w:bookmarkStart w:id="0" w:name="bm-58-báo-cáo-công-nợ-phải-thu-tháng"/>
      <w:r>
        <w:t>BM-58: BÁO CÁO CÔNG N</w:t>
      </w:r>
      <w:r>
        <w:t>Ợ</w:t>
      </w:r>
      <w:r>
        <w:t xml:space="preserve"> PH</w:t>
      </w:r>
      <w:r>
        <w:t>Ả</w:t>
      </w:r>
      <w:r>
        <w:t>I THU THÁNG</w:t>
      </w:r>
    </w:p>
    <w:p w14:paraId="6EE56BBE" w14:textId="77777777" w:rsidR="000639F0" w:rsidRDefault="000E3A8B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QT-03-SOP-06-BM-58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72634378" w14:textId="77777777" w:rsidR="000639F0" w:rsidRDefault="000E3A8B">
      <w:r>
        <w:pict w14:anchorId="504CDC40">
          <v:rect id="_x0000_i1025" style="width:0;height:1.5pt" o:hralign="center" o:hrstd="t" o:hr="t"/>
        </w:pict>
      </w:r>
    </w:p>
    <w:p w14:paraId="65203EB7" w14:textId="77777777" w:rsidR="000639F0" w:rsidRDefault="000E3A8B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3"/>
        <w:gridCol w:w="1157"/>
      </w:tblGrid>
      <w:tr w:rsidR="000639F0" w14:paraId="5904AD22" w14:textId="77777777" w:rsidTr="0020336E">
        <w:tc>
          <w:tcPr>
            <w:tcW w:w="0" w:type="auto"/>
          </w:tcPr>
          <w:p w14:paraId="2112D085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69D63037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639F0" w14:paraId="51E9F7AE" w14:textId="77777777" w:rsidTr="0020336E">
        <w:tc>
          <w:tcPr>
            <w:tcW w:w="0" w:type="auto"/>
          </w:tcPr>
          <w:p w14:paraId="2372D48F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Tháng/Năm</w:t>
            </w:r>
          </w:p>
        </w:tc>
        <w:tc>
          <w:tcPr>
            <w:tcW w:w="0" w:type="auto"/>
          </w:tcPr>
          <w:p w14:paraId="07513850" w14:textId="77777777" w:rsidR="000639F0" w:rsidRDefault="000639F0">
            <w:pPr>
              <w:pStyle w:val="Compact"/>
            </w:pPr>
          </w:p>
        </w:tc>
      </w:tr>
      <w:tr w:rsidR="000639F0" w14:paraId="6216B8AC" w14:textId="77777777" w:rsidTr="0020336E">
        <w:tc>
          <w:tcPr>
            <w:tcW w:w="0" w:type="auto"/>
          </w:tcPr>
          <w:p w14:paraId="17CFA4E8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3F611D4" w14:textId="77777777" w:rsidR="000639F0" w:rsidRDefault="000639F0">
            <w:pPr>
              <w:pStyle w:val="Compact"/>
            </w:pPr>
          </w:p>
        </w:tc>
      </w:tr>
      <w:tr w:rsidR="000639F0" w14:paraId="0D131AF9" w14:textId="77777777" w:rsidTr="0020336E">
        <w:tc>
          <w:tcPr>
            <w:tcW w:w="0" w:type="auto"/>
          </w:tcPr>
          <w:p w14:paraId="1CB78357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73666D0" w14:textId="77777777" w:rsidR="000639F0" w:rsidRDefault="000639F0">
            <w:pPr>
              <w:pStyle w:val="Compact"/>
            </w:pPr>
          </w:p>
        </w:tc>
      </w:tr>
      <w:tr w:rsidR="000639F0" w14:paraId="1DB5B918" w14:textId="77777777" w:rsidTr="0020336E">
        <w:tc>
          <w:tcPr>
            <w:tcW w:w="0" w:type="auto"/>
          </w:tcPr>
          <w:p w14:paraId="30FE7B07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DC29AB4" w14:textId="77777777" w:rsidR="000639F0" w:rsidRDefault="000639F0">
            <w:pPr>
              <w:pStyle w:val="Compact"/>
            </w:pPr>
          </w:p>
        </w:tc>
      </w:tr>
    </w:tbl>
    <w:p w14:paraId="5F8A8F0E" w14:textId="77777777" w:rsidR="000639F0" w:rsidRDefault="000E3A8B">
      <w:pPr>
        <w:pStyle w:val="Heading2"/>
      </w:pPr>
      <w:bookmarkStart w:id="2" w:name="tổng-quan-công-nợ"/>
      <w:bookmarkEnd w:id="1"/>
      <w:r>
        <w:t>T</w:t>
      </w:r>
      <w:r>
        <w:t>Ổ</w:t>
      </w:r>
      <w:r>
        <w:t>NG QUAN CÔNG N</w:t>
      </w:r>
      <w:r>
        <w:t>Ợ</w:t>
      </w:r>
    </w:p>
    <w:p w14:paraId="619EF4E9" w14:textId="77777777" w:rsidR="000639F0" w:rsidRDefault="000E3A8B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3"/>
        <w:gridCol w:w="1656"/>
        <w:gridCol w:w="1037"/>
      </w:tblGrid>
      <w:tr w:rsidR="000639F0" w14:paraId="5B58A1FC" w14:textId="77777777" w:rsidTr="0020336E">
        <w:tc>
          <w:tcPr>
            <w:tcW w:w="0" w:type="auto"/>
          </w:tcPr>
          <w:p w14:paraId="2A266CE8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1F2CC717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3DE89C9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39F0" w14:paraId="0FF4BDEA" w14:textId="77777777" w:rsidTr="0020336E">
        <w:tc>
          <w:tcPr>
            <w:tcW w:w="0" w:type="auto"/>
          </w:tcPr>
          <w:p w14:paraId="724B22B3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477F2B48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74AC458A" w14:textId="77777777" w:rsidR="000639F0" w:rsidRDefault="000639F0">
            <w:pPr>
              <w:pStyle w:val="Compact"/>
            </w:pPr>
          </w:p>
        </w:tc>
      </w:tr>
      <w:tr w:rsidR="000639F0" w14:paraId="47F021E6" w14:textId="77777777" w:rsidTr="0020336E">
        <w:tc>
          <w:tcPr>
            <w:tcW w:w="0" w:type="auto"/>
          </w:tcPr>
          <w:p w14:paraId="3B267A5F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Phát sinh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m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4E316979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58A8346D" w14:textId="77777777" w:rsidR="000639F0" w:rsidRDefault="000639F0">
            <w:pPr>
              <w:pStyle w:val="Compact"/>
            </w:pPr>
          </w:p>
        </w:tc>
      </w:tr>
      <w:tr w:rsidR="000639F0" w14:paraId="18689B5B" w14:textId="77777777" w:rsidTr="0020336E">
        <w:tc>
          <w:tcPr>
            <w:tcW w:w="0" w:type="auto"/>
          </w:tcPr>
          <w:p w14:paraId="62514866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Đã thu trong tháng</w:t>
            </w:r>
          </w:p>
        </w:tc>
        <w:tc>
          <w:tcPr>
            <w:tcW w:w="0" w:type="auto"/>
          </w:tcPr>
          <w:p w14:paraId="635354B5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0EE593ED" w14:textId="77777777" w:rsidR="000639F0" w:rsidRDefault="000639F0">
            <w:pPr>
              <w:pStyle w:val="Compact"/>
            </w:pPr>
          </w:p>
        </w:tc>
      </w:tr>
      <w:tr w:rsidR="000639F0" w14:paraId="6C66CB3A" w14:textId="77777777" w:rsidTr="0020336E">
        <w:tc>
          <w:tcPr>
            <w:tcW w:w="0" w:type="auto"/>
          </w:tcPr>
          <w:p w14:paraId="001CA4A4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cu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>i k</w:t>
            </w:r>
            <w:r>
              <w:rPr>
                <w:b/>
                <w:bCs/>
              </w:rPr>
              <w:t>ỳ</w:t>
            </w:r>
          </w:p>
        </w:tc>
        <w:tc>
          <w:tcPr>
            <w:tcW w:w="0" w:type="auto"/>
          </w:tcPr>
          <w:p w14:paraId="65E4CBFE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1572B3C2" w14:textId="77777777" w:rsidR="000639F0" w:rsidRDefault="000639F0">
            <w:pPr>
              <w:pStyle w:val="Compact"/>
            </w:pPr>
          </w:p>
        </w:tc>
      </w:tr>
    </w:tbl>
    <w:p w14:paraId="3E8F614A" w14:textId="77777777" w:rsidR="000639F0" w:rsidRDefault="000E3A8B">
      <w:pPr>
        <w:pStyle w:val="Heading3"/>
      </w:pPr>
      <w:bookmarkStart w:id="4" w:name="tỷ-lệ-công-nợ"/>
      <w:bookmarkEnd w:id="3"/>
      <w:r>
        <w:t>2. T</w:t>
      </w:r>
      <w:r>
        <w:t>ỷ</w:t>
      </w:r>
      <w:r>
        <w:t xml:space="preserve"> l</w:t>
      </w:r>
      <w:r>
        <w:t>ệ</w:t>
      </w:r>
      <w:r>
        <w:t xml:space="preserve"> công n</w:t>
      </w:r>
      <w:r>
        <w:t>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903"/>
        <w:gridCol w:w="1037"/>
      </w:tblGrid>
      <w:tr w:rsidR="000639F0" w14:paraId="7AFF303F" w14:textId="77777777" w:rsidTr="0020336E">
        <w:tc>
          <w:tcPr>
            <w:tcW w:w="0" w:type="auto"/>
          </w:tcPr>
          <w:p w14:paraId="1D94190B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ỉ</w:t>
            </w:r>
            <w:r>
              <w:rPr>
                <w:b/>
                <w:bCs/>
              </w:rPr>
              <w:t xml:space="preserve"> tiêu</w:t>
            </w:r>
          </w:p>
        </w:tc>
        <w:tc>
          <w:tcPr>
            <w:tcW w:w="0" w:type="auto"/>
          </w:tcPr>
          <w:p w14:paraId="55918792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Giá tr</w:t>
            </w:r>
            <w:r>
              <w:rPr>
                <w:b/>
                <w:bCs/>
              </w:rPr>
              <w:t>ị</w:t>
            </w:r>
          </w:p>
        </w:tc>
        <w:tc>
          <w:tcPr>
            <w:tcW w:w="0" w:type="auto"/>
          </w:tcPr>
          <w:p w14:paraId="4B0ADE4E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39F0" w14:paraId="0013FFB3" w14:textId="77777777" w:rsidTr="0020336E">
        <w:tc>
          <w:tcPr>
            <w:tcW w:w="0" w:type="auto"/>
          </w:tcPr>
          <w:p w14:paraId="2AEADFE4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/ Doanh thu (%)</w:t>
            </w:r>
          </w:p>
        </w:tc>
        <w:tc>
          <w:tcPr>
            <w:tcW w:w="0" w:type="auto"/>
          </w:tcPr>
          <w:p w14:paraId="0F9C032D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6F32848D" w14:textId="77777777" w:rsidR="000639F0" w:rsidRDefault="000639F0">
            <w:pPr>
              <w:pStyle w:val="Compact"/>
            </w:pPr>
          </w:p>
        </w:tc>
      </w:tr>
      <w:tr w:rsidR="000639F0" w14:paraId="649CDF71" w14:textId="77777777" w:rsidTr="0020336E">
        <w:tc>
          <w:tcPr>
            <w:tcW w:w="0" w:type="auto"/>
          </w:tcPr>
          <w:p w14:paraId="1A452DDA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quá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 (%)</w:t>
            </w:r>
          </w:p>
        </w:tc>
        <w:tc>
          <w:tcPr>
            <w:tcW w:w="0" w:type="auto"/>
          </w:tcPr>
          <w:p w14:paraId="6AFCC409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7DF96B78" w14:textId="77777777" w:rsidR="000639F0" w:rsidRDefault="000639F0">
            <w:pPr>
              <w:pStyle w:val="Compact"/>
            </w:pPr>
          </w:p>
        </w:tc>
      </w:tr>
      <w:tr w:rsidR="000639F0" w14:paraId="5E2B7C53" w14:textId="77777777" w:rsidTr="0020336E">
        <w:tc>
          <w:tcPr>
            <w:tcW w:w="0" w:type="auto"/>
          </w:tcPr>
          <w:p w14:paraId="7134CDD6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khó đòi (%)</w:t>
            </w:r>
          </w:p>
        </w:tc>
        <w:tc>
          <w:tcPr>
            <w:tcW w:w="0" w:type="auto"/>
          </w:tcPr>
          <w:p w14:paraId="11C97824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7912B80B" w14:textId="77777777" w:rsidR="000639F0" w:rsidRDefault="000639F0">
            <w:pPr>
              <w:pStyle w:val="Compact"/>
            </w:pPr>
          </w:p>
        </w:tc>
      </w:tr>
    </w:tbl>
    <w:p w14:paraId="454D5F95" w14:textId="77777777" w:rsidR="000639F0" w:rsidRDefault="000E3A8B">
      <w:pPr>
        <w:pStyle w:val="Heading2"/>
      </w:pPr>
      <w:bookmarkStart w:id="5" w:name="chi-tiết-theo-khách-hàng"/>
      <w:bookmarkEnd w:id="2"/>
      <w:bookmarkEnd w:id="4"/>
      <w:r>
        <w:lastRenderedPageBreak/>
        <w:t>CHI TI</w:t>
      </w:r>
      <w:r>
        <w:t>Ế</w:t>
      </w:r>
      <w:r>
        <w:t>T THEO KHÁCH HÀNG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0639F0" w14:paraId="19FFEF29" w14:textId="77777777" w:rsidTr="0020336E">
        <w:tc>
          <w:tcPr>
            <w:tcW w:w="1131" w:type="dxa"/>
          </w:tcPr>
          <w:p w14:paraId="4458B264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131" w:type="dxa"/>
          </w:tcPr>
          <w:p w14:paraId="19C08950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1131" w:type="dxa"/>
          </w:tcPr>
          <w:p w14:paraId="0A607385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131" w:type="dxa"/>
          </w:tcPr>
          <w:p w14:paraId="313C644C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Trong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74E08D2D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Quá 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6594E1D2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Khó đòi</w:t>
            </w:r>
          </w:p>
        </w:tc>
        <w:tc>
          <w:tcPr>
            <w:tcW w:w="1131" w:type="dxa"/>
          </w:tcPr>
          <w:p w14:paraId="1BA8137A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39F0" w14:paraId="76C45A99" w14:textId="77777777" w:rsidTr="0020336E">
        <w:tc>
          <w:tcPr>
            <w:tcW w:w="1131" w:type="dxa"/>
          </w:tcPr>
          <w:p w14:paraId="0A86C872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131" w:type="dxa"/>
          </w:tcPr>
          <w:p w14:paraId="6FC47B01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5FAFBB0A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73A75B33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7662BB4B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44B8318B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695180BA" w14:textId="77777777" w:rsidR="000639F0" w:rsidRDefault="000639F0">
            <w:pPr>
              <w:pStyle w:val="Compact"/>
            </w:pPr>
          </w:p>
        </w:tc>
      </w:tr>
      <w:tr w:rsidR="000639F0" w14:paraId="003AE00E" w14:textId="77777777" w:rsidTr="0020336E">
        <w:tc>
          <w:tcPr>
            <w:tcW w:w="1131" w:type="dxa"/>
          </w:tcPr>
          <w:p w14:paraId="65D4A986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131" w:type="dxa"/>
          </w:tcPr>
          <w:p w14:paraId="2A7862F5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67790C58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29DB86C7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65CE4EF7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36B84F4B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57C6C9DC" w14:textId="77777777" w:rsidR="000639F0" w:rsidRDefault="000639F0">
            <w:pPr>
              <w:pStyle w:val="Compact"/>
            </w:pPr>
          </w:p>
        </w:tc>
      </w:tr>
      <w:tr w:rsidR="000639F0" w14:paraId="6128DCAD" w14:textId="77777777" w:rsidTr="0020336E">
        <w:tc>
          <w:tcPr>
            <w:tcW w:w="1131" w:type="dxa"/>
          </w:tcPr>
          <w:p w14:paraId="6DB23879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131" w:type="dxa"/>
          </w:tcPr>
          <w:p w14:paraId="692D6D6C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0ECBAD04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36B931B2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79B438D3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11F4FB94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7E64193B" w14:textId="77777777" w:rsidR="000639F0" w:rsidRDefault="000639F0">
            <w:pPr>
              <w:pStyle w:val="Compact"/>
            </w:pPr>
          </w:p>
        </w:tc>
      </w:tr>
      <w:tr w:rsidR="000639F0" w14:paraId="12F3DA18" w14:textId="77777777" w:rsidTr="0020336E">
        <w:tc>
          <w:tcPr>
            <w:tcW w:w="1131" w:type="dxa"/>
          </w:tcPr>
          <w:p w14:paraId="77A6B694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131" w:type="dxa"/>
          </w:tcPr>
          <w:p w14:paraId="51B754E2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01404B88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1A9E4353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4489935B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6CE6E4FB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70EB6E50" w14:textId="77777777" w:rsidR="000639F0" w:rsidRDefault="000639F0">
            <w:pPr>
              <w:pStyle w:val="Compact"/>
            </w:pPr>
          </w:p>
        </w:tc>
      </w:tr>
      <w:tr w:rsidR="000639F0" w14:paraId="3CC49CEF" w14:textId="77777777" w:rsidTr="0020336E">
        <w:tc>
          <w:tcPr>
            <w:tcW w:w="1131" w:type="dxa"/>
          </w:tcPr>
          <w:p w14:paraId="300274E8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131" w:type="dxa"/>
          </w:tcPr>
          <w:p w14:paraId="694BA5DF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162741B1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7B0FE96E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2C7B21C4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0ACB18F9" w14:textId="77777777" w:rsidR="000639F0" w:rsidRDefault="000639F0">
            <w:pPr>
              <w:pStyle w:val="Compact"/>
            </w:pPr>
          </w:p>
        </w:tc>
        <w:tc>
          <w:tcPr>
            <w:tcW w:w="1131" w:type="dxa"/>
          </w:tcPr>
          <w:p w14:paraId="2C89C7D9" w14:textId="77777777" w:rsidR="000639F0" w:rsidRDefault="000639F0">
            <w:pPr>
              <w:pStyle w:val="Compact"/>
            </w:pPr>
          </w:p>
        </w:tc>
      </w:tr>
    </w:tbl>
    <w:p w14:paraId="5DC55324" w14:textId="77777777" w:rsidR="000639F0" w:rsidRDefault="000E3A8B">
      <w:pPr>
        <w:pStyle w:val="Heading2"/>
      </w:pPr>
      <w:bookmarkStart w:id="6" w:name="top-10-nợ-nhiều-nhất"/>
      <w:bookmarkEnd w:id="5"/>
      <w:r>
        <w:t>TOP 10 N</w:t>
      </w:r>
      <w:r>
        <w:t>Ợ</w:t>
      </w:r>
      <w:r>
        <w:t xml:space="preserve"> NHI</w:t>
      </w:r>
      <w:r>
        <w:t>Ề</w:t>
      </w:r>
      <w:r>
        <w:t>U NH</w:t>
      </w:r>
      <w:r>
        <w:t>Ấ</w:t>
      </w:r>
      <w:r>
        <w:t>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0639F0" w14:paraId="169DF812" w14:textId="77777777" w:rsidTr="0020336E">
        <w:tc>
          <w:tcPr>
            <w:tcW w:w="1584" w:type="dxa"/>
          </w:tcPr>
          <w:p w14:paraId="76136F81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1584" w:type="dxa"/>
          </w:tcPr>
          <w:p w14:paraId="62A9A97D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Khách hàng</w:t>
            </w:r>
          </w:p>
        </w:tc>
        <w:tc>
          <w:tcPr>
            <w:tcW w:w="1584" w:type="dxa"/>
          </w:tcPr>
          <w:p w14:paraId="21D8038B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n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 xml:space="preserve"> (VNĐ)</w:t>
            </w:r>
          </w:p>
        </w:tc>
        <w:tc>
          <w:tcPr>
            <w:tcW w:w="1584" w:type="dxa"/>
          </w:tcPr>
          <w:p w14:paraId="770CAAE2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gian n</w:t>
            </w:r>
            <w:r>
              <w:rPr>
                <w:b/>
                <w:bCs/>
              </w:rPr>
              <w:t>ợ</w:t>
            </w:r>
          </w:p>
        </w:tc>
        <w:tc>
          <w:tcPr>
            <w:tcW w:w="1584" w:type="dxa"/>
          </w:tcPr>
          <w:p w14:paraId="3C049391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39F0" w14:paraId="7B755107" w14:textId="77777777" w:rsidTr="0020336E">
        <w:tc>
          <w:tcPr>
            <w:tcW w:w="1584" w:type="dxa"/>
          </w:tcPr>
          <w:p w14:paraId="45428E93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1584" w:type="dxa"/>
          </w:tcPr>
          <w:p w14:paraId="2564748C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19D7DBDB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091A0E7E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47AAB883" w14:textId="77777777" w:rsidR="000639F0" w:rsidRDefault="000639F0">
            <w:pPr>
              <w:pStyle w:val="Compact"/>
            </w:pPr>
          </w:p>
        </w:tc>
      </w:tr>
      <w:tr w:rsidR="000639F0" w14:paraId="1570EB70" w14:textId="77777777" w:rsidTr="0020336E">
        <w:tc>
          <w:tcPr>
            <w:tcW w:w="1584" w:type="dxa"/>
          </w:tcPr>
          <w:p w14:paraId="5EB278C5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1584" w:type="dxa"/>
          </w:tcPr>
          <w:p w14:paraId="7FD007E3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6ACB8600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1CE095A1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6ED8FD0E" w14:textId="77777777" w:rsidR="000639F0" w:rsidRDefault="000639F0">
            <w:pPr>
              <w:pStyle w:val="Compact"/>
            </w:pPr>
          </w:p>
        </w:tc>
      </w:tr>
      <w:tr w:rsidR="000639F0" w14:paraId="2B3DF82D" w14:textId="77777777" w:rsidTr="0020336E">
        <w:tc>
          <w:tcPr>
            <w:tcW w:w="1584" w:type="dxa"/>
          </w:tcPr>
          <w:p w14:paraId="2804EA27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1584" w:type="dxa"/>
          </w:tcPr>
          <w:p w14:paraId="5F979210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54CB5CFB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18BAFBFA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586163C9" w14:textId="77777777" w:rsidR="000639F0" w:rsidRDefault="000639F0">
            <w:pPr>
              <w:pStyle w:val="Compact"/>
            </w:pPr>
          </w:p>
        </w:tc>
      </w:tr>
      <w:tr w:rsidR="000639F0" w14:paraId="030D9CE2" w14:textId="77777777" w:rsidTr="0020336E">
        <w:tc>
          <w:tcPr>
            <w:tcW w:w="1584" w:type="dxa"/>
          </w:tcPr>
          <w:p w14:paraId="0366AE3E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1584" w:type="dxa"/>
          </w:tcPr>
          <w:p w14:paraId="1537367A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02319168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42A40744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29B7964C" w14:textId="77777777" w:rsidR="000639F0" w:rsidRDefault="000639F0">
            <w:pPr>
              <w:pStyle w:val="Compact"/>
            </w:pPr>
          </w:p>
        </w:tc>
      </w:tr>
      <w:tr w:rsidR="000639F0" w14:paraId="72A8B5B4" w14:textId="77777777" w:rsidTr="0020336E">
        <w:tc>
          <w:tcPr>
            <w:tcW w:w="1584" w:type="dxa"/>
          </w:tcPr>
          <w:p w14:paraId="3C483137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1584" w:type="dxa"/>
          </w:tcPr>
          <w:p w14:paraId="3894DDC8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420D011F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07F0D656" w14:textId="77777777" w:rsidR="000639F0" w:rsidRDefault="000639F0">
            <w:pPr>
              <w:pStyle w:val="Compact"/>
            </w:pPr>
          </w:p>
        </w:tc>
        <w:tc>
          <w:tcPr>
            <w:tcW w:w="1584" w:type="dxa"/>
          </w:tcPr>
          <w:p w14:paraId="3D5B4D13" w14:textId="77777777" w:rsidR="000639F0" w:rsidRDefault="000639F0">
            <w:pPr>
              <w:pStyle w:val="Compact"/>
            </w:pPr>
          </w:p>
        </w:tc>
      </w:tr>
    </w:tbl>
    <w:p w14:paraId="4D4FB87F" w14:textId="77777777" w:rsidR="000639F0" w:rsidRDefault="000E3A8B">
      <w:pPr>
        <w:pStyle w:val="Heading2"/>
      </w:pPr>
      <w:bookmarkStart w:id="7" w:name="phân-tích-và-đánh-giá"/>
      <w:bookmarkEnd w:id="6"/>
      <w:r>
        <w:t>PHÂN TÍCH VÀ ĐÁNH GIÁ</w:t>
      </w:r>
    </w:p>
    <w:p w14:paraId="0665AE97" w14:textId="77777777" w:rsidR="000639F0" w:rsidRDefault="000E3A8B">
      <w:pPr>
        <w:pStyle w:val="Heading3"/>
      </w:pPr>
      <w:bookmarkStart w:id="8" w:name="xu-hướng"/>
      <w:r>
        <w:t>1. Xu hư</w:t>
      </w:r>
      <w:r>
        <w:t>ớ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3"/>
        <w:gridCol w:w="1076"/>
        <w:gridCol w:w="1987"/>
        <w:gridCol w:w="1037"/>
      </w:tblGrid>
      <w:tr w:rsidR="000639F0" w14:paraId="6350FFBE" w14:textId="77777777" w:rsidTr="0020336E">
        <w:tc>
          <w:tcPr>
            <w:tcW w:w="0" w:type="auto"/>
          </w:tcPr>
          <w:p w14:paraId="05E79127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1FB844C9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</w:t>
            </w:r>
            <w:r>
              <w:rPr>
                <w:b/>
                <w:bCs/>
              </w:rPr>
              <w:t>ợ</w:t>
            </w:r>
          </w:p>
        </w:tc>
        <w:tc>
          <w:tcPr>
            <w:tcW w:w="0" w:type="auto"/>
          </w:tcPr>
          <w:p w14:paraId="7B338EA9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(%)</w:t>
            </w:r>
          </w:p>
        </w:tc>
        <w:tc>
          <w:tcPr>
            <w:tcW w:w="0" w:type="auto"/>
          </w:tcPr>
          <w:p w14:paraId="03F4D9B7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39F0" w14:paraId="303E4A5A" w14:textId="77777777" w:rsidTr="0020336E">
        <w:tc>
          <w:tcPr>
            <w:tcW w:w="0" w:type="auto"/>
          </w:tcPr>
          <w:p w14:paraId="35701A0E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Tháng trư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8A4527F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42FD8995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139402DB" w14:textId="77777777" w:rsidR="000639F0" w:rsidRDefault="000639F0">
            <w:pPr>
              <w:pStyle w:val="Compact"/>
            </w:pPr>
          </w:p>
        </w:tc>
      </w:tr>
      <w:tr w:rsidR="000639F0" w14:paraId="12B94315" w14:textId="77777777" w:rsidTr="0020336E">
        <w:tc>
          <w:tcPr>
            <w:tcW w:w="0" w:type="auto"/>
          </w:tcPr>
          <w:p w14:paraId="60B71A69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Tháng này</w:t>
            </w:r>
          </w:p>
        </w:tc>
        <w:tc>
          <w:tcPr>
            <w:tcW w:w="0" w:type="auto"/>
          </w:tcPr>
          <w:p w14:paraId="6B7D256E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3B11CD65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35016CD7" w14:textId="77777777" w:rsidR="000639F0" w:rsidRDefault="000639F0">
            <w:pPr>
              <w:pStyle w:val="Compact"/>
            </w:pPr>
          </w:p>
        </w:tc>
      </w:tr>
    </w:tbl>
    <w:p w14:paraId="684F4156" w14:textId="77777777" w:rsidR="000639F0" w:rsidRDefault="000E3A8B">
      <w:pPr>
        <w:pStyle w:val="Heading3"/>
      </w:pPr>
      <w:bookmarkStart w:id="9" w:name="đề-xuất"/>
      <w:bookmarkEnd w:id="8"/>
      <w:r>
        <w:t>2. Đ</w:t>
      </w:r>
      <w:r>
        <w:t>ề</w:t>
      </w:r>
      <w:r>
        <w:t xml:space="preserve"> xu</w:t>
      </w:r>
      <w:r>
        <w:t>ấ</w:t>
      </w:r>
      <w:r>
        <w:t>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0"/>
        <w:gridCol w:w="1157"/>
        <w:gridCol w:w="1037"/>
      </w:tblGrid>
      <w:tr w:rsidR="000639F0" w14:paraId="32B6F09C" w14:textId="77777777" w:rsidTr="0020336E">
        <w:tc>
          <w:tcPr>
            <w:tcW w:w="0" w:type="auto"/>
          </w:tcPr>
          <w:p w14:paraId="438A6FBC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30ED63ED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E1F52C4" w14:textId="77777777" w:rsidR="000639F0" w:rsidRDefault="000E3A8B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0639F0" w14:paraId="3A4842E8" w14:textId="77777777" w:rsidTr="0020336E">
        <w:tc>
          <w:tcPr>
            <w:tcW w:w="0" w:type="auto"/>
          </w:tcPr>
          <w:p w14:paraId="2F396E7C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49504E68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28DCD0F0" w14:textId="77777777" w:rsidR="000639F0" w:rsidRDefault="000639F0">
            <w:pPr>
              <w:pStyle w:val="Compact"/>
            </w:pPr>
          </w:p>
        </w:tc>
      </w:tr>
      <w:tr w:rsidR="000639F0" w14:paraId="38432F8B" w14:textId="77777777" w:rsidTr="0020336E">
        <w:tc>
          <w:tcPr>
            <w:tcW w:w="0" w:type="auto"/>
          </w:tcPr>
          <w:p w14:paraId="013B8F35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64F19E52" w14:textId="77777777" w:rsidR="000639F0" w:rsidRDefault="000639F0">
            <w:pPr>
              <w:pStyle w:val="Compact"/>
            </w:pPr>
          </w:p>
        </w:tc>
        <w:tc>
          <w:tcPr>
            <w:tcW w:w="0" w:type="auto"/>
          </w:tcPr>
          <w:p w14:paraId="2453A73A" w14:textId="77777777" w:rsidR="000639F0" w:rsidRDefault="000639F0">
            <w:pPr>
              <w:pStyle w:val="Compact"/>
            </w:pPr>
          </w:p>
        </w:tc>
      </w:tr>
    </w:tbl>
    <w:p w14:paraId="0483A850" w14:textId="77777777" w:rsidR="000639F0" w:rsidRDefault="000E3A8B">
      <w:pPr>
        <w:pStyle w:val="Heading2"/>
      </w:pPr>
      <w:bookmarkStart w:id="10" w:name="xác-nhận"/>
      <w:bookmarkEnd w:id="7"/>
      <w:bookmarkEnd w:id="9"/>
      <w:r>
        <w:t>XÁC NH</w:t>
      </w:r>
      <w:r>
        <w:t>Ậ</w:t>
      </w:r>
      <w:r>
        <w:t>N</w:t>
      </w:r>
    </w:p>
    <w:p w14:paraId="49DCBD1C" w14:textId="77777777" w:rsidR="000639F0" w:rsidRDefault="000E3A8B">
      <w:pPr>
        <w:pStyle w:val="Heading3"/>
      </w:pPr>
      <w:bookmarkStart w:id="11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344FAFEB" w14:textId="77777777" w:rsidR="000639F0" w:rsidRDefault="000E3A8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701C8E8E" w14:textId="77777777" w:rsidR="000639F0" w:rsidRDefault="000E3A8B">
      <w:pPr>
        <w:pStyle w:val="Heading3"/>
      </w:pPr>
      <w:bookmarkStart w:id="12" w:name="kế-toán-trưởng"/>
      <w:bookmarkEnd w:id="11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1295C2AB" w14:textId="77777777" w:rsidR="000639F0" w:rsidRDefault="000E3A8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1659CEF3" w14:textId="77777777" w:rsidR="000639F0" w:rsidRDefault="000E3A8B">
      <w:pPr>
        <w:pStyle w:val="Heading3"/>
      </w:pPr>
      <w:bookmarkStart w:id="13" w:name="ban-giám-hiệu"/>
      <w:bookmarkEnd w:id="12"/>
      <w:r>
        <w:t>Ban Giám hi</w:t>
      </w:r>
      <w:r>
        <w:t>ệ</w:t>
      </w:r>
      <w:r>
        <w:t>u:</w:t>
      </w:r>
    </w:p>
    <w:p w14:paraId="0E64F5EE" w14:textId="77777777" w:rsidR="000639F0" w:rsidRDefault="000E3A8B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23B6109" w14:textId="77777777" w:rsidR="000639F0" w:rsidRDefault="000E3A8B">
      <w:r>
        <w:pict w14:anchorId="2FAA5BF7">
          <v:rect id="_x0000_i1026" style="width:0;height:1.5pt" o:hralign="center" o:hrstd="t" o:hr="t"/>
        </w:pict>
      </w:r>
    </w:p>
    <w:p w14:paraId="4B066B3D" w14:textId="77777777" w:rsidR="000639F0" w:rsidRDefault="000E3A8B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l</w:t>
      </w:r>
      <w:r>
        <w:t>ậ</w:t>
      </w:r>
      <w:r>
        <w:t>p hàng tháng và trình BGH.</w:t>
      </w:r>
      <w:bookmarkEnd w:id="0"/>
      <w:bookmarkEnd w:id="10"/>
      <w:bookmarkEnd w:id="13"/>
    </w:p>
    <w:sectPr w:rsidR="000639F0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3879B" w14:textId="77777777" w:rsidR="000E3A8B" w:rsidRDefault="000E3A8B" w:rsidP="0020336E">
      <w:pPr>
        <w:spacing w:line="240" w:lineRule="auto"/>
      </w:pPr>
      <w:r>
        <w:separator/>
      </w:r>
    </w:p>
  </w:endnote>
  <w:endnote w:type="continuationSeparator" w:id="0">
    <w:p w14:paraId="10886609" w14:textId="77777777" w:rsidR="000E3A8B" w:rsidRDefault="000E3A8B" w:rsidP="002033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D56A8D" w14:textId="77777777" w:rsidR="000E3A8B" w:rsidRDefault="000E3A8B" w:rsidP="0020336E">
      <w:pPr>
        <w:spacing w:line="240" w:lineRule="auto"/>
      </w:pPr>
      <w:r>
        <w:separator/>
      </w:r>
    </w:p>
  </w:footnote>
  <w:footnote w:type="continuationSeparator" w:id="0">
    <w:p w14:paraId="346AB848" w14:textId="77777777" w:rsidR="000E3A8B" w:rsidRDefault="000E3A8B" w:rsidP="002033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440878" w14:textId="77777777" w:rsidR="0020336E" w:rsidRPr="00A33244" w:rsidRDefault="0020336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6F05A454" wp14:editId="467E2852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368AEA1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268A426" w14:textId="77777777" w:rsidR="0020336E" w:rsidRDefault="002033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3CCD3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639F0"/>
    <w:rsid w:val="000639F0"/>
    <w:rsid w:val="000E3A8B"/>
    <w:rsid w:val="0020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A5A6A92"/>
  <w15:docId w15:val="{96161E7B-291D-4578-8CC7-7A5E68A76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0336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0336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0336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0336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0336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20336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20336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20336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36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36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0336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20336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336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336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36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2033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36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2033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36E"/>
    <w:rPr>
      <w:rFonts w:ascii="Times New Roman" w:hAnsi="Times New Roman"/>
      <w:szCs w:val="22"/>
    </w:rPr>
  </w:style>
  <w:style w:type="character" w:styleId="Emphasis">
    <w:name w:val="Emphasis"/>
    <w:rsid w:val="0020336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20336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20336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20336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20336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165</Words>
  <Characters>947</Characters>
  <Application>Microsoft Office Word</Application>
  <DocSecurity>0</DocSecurity>
  <Lines>7</Lines>
  <Paragraphs>2</Paragraphs>
  <ScaleCrop>false</ScaleCrop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2026-02-03T01:44:00Z</dcterms:created>
  <dcterms:modified xsi:type="dcterms:W3CDTF">2026-02-03T01:44:00Z</dcterms:modified>
</cp:coreProperties>
</file>