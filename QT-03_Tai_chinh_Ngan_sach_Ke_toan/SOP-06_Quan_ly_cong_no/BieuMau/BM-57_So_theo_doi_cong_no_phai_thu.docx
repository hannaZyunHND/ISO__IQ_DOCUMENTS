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6D9E4D" w14:textId="77777777" w:rsidR="00B164A1" w:rsidRDefault="00F6741B" w:rsidP="00F71429">
      <w:pPr>
        <w:pStyle w:val="Title"/>
      </w:pPr>
      <w:bookmarkStart w:id="0" w:name="bm-57-sổ-theo-dõi-công-nợ-phải-thu"/>
      <w:r>
        <w:t>BM-57: S</w:t>
      </w:r>
      <w:r>
        <w:t>Ổ</w:t>
      </w:r>
      <w:r>
        <w:t xml:space="preserve"> THEO DÕI CÔNG N</w:t>
      </w:r>
      <w:r>
        <w:t>Ợ</w:t>
      </w:r>
      <w:r>
        <w:t xml:space="preserve"> PH</w:t>
      </w:r>
      <w:r>
        <w:t>Ả</w:t>
      </w:r>
      <w:r>
        <w:t>I THU</w:t>
      </w:r>
    </w:p>
    <w:p w14:paraId="505ECFCE" w14:textId="77777777" w:rsidR="00B164A1" w:rsidRDefault="00F6741B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QT-03-SOP-06-BM-57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6056F7E3" w14:textId="77777777" w:rsidR="00B164A1" w:rsidRDefault="00F6741B">
      <w:r>
        <w:pict w14:anchorId="7B22C4CE">
          <v:rect id="_x0000_i1025" style="width:0;height:1.5pt" o:hralign="center" o:hrstd="t" o:hr="t"/>
        </w:pict>
      </w:r>
    </w:p>
    <w:p w14:paraId="0370A872" w14:textId="77777777" w:rsidR="00B164A1" w:rsidRDefault="00F6741B">
      <w:pPr>
        <w:pStyle w:val="Heading2"/>
      </w:pPr>
      <w:bookmarkStart w:id="1" w:name="thông-tin-sổ-theo-dõi"/>
      <w:r>
        <w:t>THÔNG TIN S</w:t>
      </w:r>
      <w:r>
        <w:t>Ổ</w:t>
      </w:r>
      <w:r>
        <w:t xml:space="preserve"> THEO DÕI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1157"/>
      </w:tblGrid>
      <w:tr w:rsidR="00B164A1" w14:paraId="7CA67314" w14:textId="77777777" w:rsidTr="00F71429">
        <w:tc>
          <w:tcPr>
            <w:tcW w:w="0" w:type="auto"/>
          </w:tcPr>
          <w:p w14:paraId="13FABCE3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52D0F08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B164A1" w14:paraId="6A49DFEE" w14:textId="77777777" w:rsidTr="00F71429">
        <w:tc>
          <w:tcPr>
            <w:tcW w:w="0" w:type="auto"/>
          </w:tcPr>
          <w:p w14:paraId="1899C9EB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5EE3F564" w14:textId="77777777" w:rsidR="00B164A1" w:rsidRDefault="00B164A1">
            <w:pPr>
              <w:pStyle w:val="Compact"/>
            </w:pPr>
          </w:p>
        </w:tc>
      </w:tr>
      <w:tr w:rsidR="00B164A1" w14:paraId="7809AF29" w14:textId="77777777" w:rsidTr="00F71429">
        <w:tc>
          <w:tcPr>
            <w:tcW w:w="0" w:type="auto"/>
          </w:tcPr>
          <w:p w14:paraId="2F20AF2A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</w:t>
            </w:r>
          </w:p>
        </w:tc>
        <w:tc>
          <w:tcPr>
            <w:tcW w:w="0" w:type="auto"/>
          </w:tcPr>
          <w:p w14:paraId="13ECA1D9" w14:textId="77777777" w:rsidR="00B164A1" w:rsidRDefault="00B164A1">
            <w:pPr>
              <w:pStyle w:val="Compact"/>
            </w:pPr>
          </w:p>
        </w:tc>
      </w:tr>
      <w:tr w:rsidR="00B164A1" w14:paraId="59AECD84" w14:textId="77777777" w:rsidTr="00F71429">
        <w:tc>
          <w:tcPr>
            <w:tcW w:w="0" w:type="auto"/>
          </w:tcPr>
          <w:p w14:paraId="2691B3FA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3EB24FDE" w14:textId="77777777" w:rsidR="00B164A1" w:rsidRDefault="00B164A1">
            <w:pPr>
              <w:pStyle w:val="Compact"/>
            </w:pPr>
          </w:p>
        </w:tc>
      </w:tr>
    </w:tbl>
    <w:p w14:paraId="220F20F0" w14:textId="77777777" w:rsidR="00B164A1" w:rsidRDefault="00F6741B">
      <w:pPr>
        <w:pStyle w:val="Heading2"/>
      </w:pPr>
      <w:bookmarkStart w:id="2" w:name="danh-sách-công-nợ-phải-thu"/>
      <w:bookmarkEnd w:id="1"/>
      <w:r>
        <w:t>DANH SÁCH CÔNG N</w:t>
      </w:r>
      <w:r>
        <w:t>Ợ</w:t>
      </w:r>
      <w:r>
        <w:t xml:space="preserve"> PH</w:t>
      </w:r>
      <w:r>
        <w:t>Ả</w:t>
      </w:r>
      <w:r>
        <w:t>I THU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064"/>
        <w:gridCol w:w="1064"/>
        <w:gridCol w:w="1064"/>
        <w:gridCol w:w="1064"/>
        <w:gridCol w:w="1064"/>
        <w:gridCol w:w="1064"/>
        <w:gridCol w:w="1064"/>
        <w:gridCol w:w="1064"/>
        <w:gridCol w:w="1064"/>
      </w:tblGrid>
      <w:tr w:rsidR="00B164A1" w14:paraId="1BC19E82" w14:textId="77777777" w:rsidTr="00F71429">
        <w:tc>
          <w:tcPr>
            <w:tcW w:w="879" w:type="dxa"/>
          </w:tcPr>
          <w:p w14:paraId="396F64D0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Ngày</w:t>
            </w:r>
          </w:p>
        </w:tc>
        <w:tc>
          <w:tcPr>
            <w:tcW w:w="879" w:type="dxa"/>
          </w:tcPr>
          <w:p w14:paraId="017B604D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Khách hàng</w:t>
            </w:r>
          </w:p>
        </w:tc>
        <w:tc>
          <w:tcPr>
            <w:tcW w:w="879" w:type="dxa"/>
          </w:tcPr>
          <w:p w14:paraId="752A0A30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879" w:type="dxa"/>
          </w:tcPr>
          <w:p w14:paraId="68D5D7AF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Phát sinh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879" w:type="dxa"/>
          </w:tcPr>
          <w:p w14:paraId="6EC050E1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Thu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879" w:type="dxa"/>
          </w:tcPr>
          <w:p w14:paraId="62EBAEB0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Còn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879" w:type="dxa"/>
          </w:tcPr>
          <w:p w14:paraId="069985F6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ợ</w:t>
            </w:r>
          </w:p>
        </w:tc>
        <w:tc>
          <w:tcPr>
            <w:tcW w:w="879" w:type="dxa"/>
          </w:tcPr>
          <w:p w14:paraId="4AB4D0AF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879" w:type="dxa"/>
          </w:tcPr>
          <w:p w14:paraId="15B6AAC2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164A1" w14:paraId="44829A50" w14:textId="77777777" w:rsidTr="00F71429">
        <w:tc>
          <w:tcPr>
            <w:tcW w:w="879" w:type="dxa"/>
          </w:tcPr>
          <w:p w14:paraId="6DEAA662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5DFDF08A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7201D08C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4AAA72B6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07FF80AB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6FF7DDB6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130174CC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39EA7C51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73B010D4" w14:textId="77777777" w:rsidR="00B164A1" w:rsidRDefault="00B164A1">
            <w:pPr>
              <w:pStyle w:val="Compact"/>
            </w:pPr>
          </w:p>
        </w:tc>
      </w:tr>
      <w:tr w:rsidR="00B164A1" w14:paraId="189617B3" w14:textId="77777777" w:rsidTr="00F71429">
        <w:tc>
          <w:tcPr>
            <w:tcW w:w="879" w:type="dxa"/>
          </w:tcPr>
          <w:p w14:paraId="6166CE4B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40050E47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1D019D60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61FF2EB6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15AFD6DC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15D26820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43F161ED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1E4693D2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14A1A726" w14:textId="77777777" w:rsidR="00B164A1" w:rsidRDefault="00B164A1">
            <w:pPr>
              <w:pStyle w:val="Compact"/>
            </w:pPr>
          </w:p>
        </w:tc>
      </w:tr>
      <w:tr w:rsidR="00B164A1" w14:paraId="1D8625DE" w14:textId="77777777" w:rsidTr="00F71429">
        <w:tc>
          <w:tcPr>
            <w:tcW w:w="879" w:type="dxa"/>
          </w:tcPr>
          <w:p w14:paraId="5117FF06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209F7095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1FAED115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1097DB03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2CB9C766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6E236E91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60559AB3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4F1C9FC4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1829FAC5" w14:textId="77777777" w:rsidR="00B164A1" w:rsidRDefault="00B164A1">
            <w:pPr>
              <w:pStyle w:val="Compact"/>
            </w:pPr>
          </w:p>
        </w:tc>
      </w:tr>
      <w:tr w:rsidR="00B164A1" w14:paraId="726FBB8B" w14:textId="77777777" w:rsidTr="00F71429">
        <w:tc>
          <w:tcPr>
            <w:tcW w:w="879" w:type="dxa"/>
          </w:tcPr>
          <w:p w14:paraId="3E67885F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24E76C5F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5D353367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5D01EDC7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2E0BD2B2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169EC39E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63C34CC7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566559F7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0939333F" w14:textId="77777777" w:rsidR="00B164A1" w:rsidRDefault="00B164A1">
            <w:pPr>
              <w:pStyle w:val="Compact"/>
            </w:pPr>
          </w:p>
        </w:tc>
      </w:tr>
      <w:tr w:rsidR="00B164A1" w14:paraId="4A5EBFE7" w14:textId="77777777" w:rsidTr="00F71429">
        <w:tc>
          <w:tcPr>
            <w:tcW w:w="879" w:type="dxa"/>
          </w:tcPr>
          <w:p w14:paraId="437AC486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57D21A6D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324CA7F5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41D42C1C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03ACFA4E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1E0B246E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2C815C3D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79BC668D" w14:textId="77777777" w:rsidR="00B164A1" w:rsidRDefault="00B164A1">
            <w:pPr>
              <w:pStyle w:val="Compact"/>
            </w:pPr>
          </w:p>
        </w:tc>
        <w:tc>
          <w:tcPr>
            <w:tcW w:w="879" w:type="dxa"/>
          </w:tcPr>
          <w:p w14:paraId="4BB7199F" w14:textId="77777777" w:rsidR="00B164A1" w:rsidRDefault="00B164A1">
            <w:pPr>
              <w:pStyle w:val="Compact"/>
            </w:pPr>
          </w:p>
        </w:tc>
      </w:tr>
    </w:tbl>
    <w:p w14:paraId="2FF4E446" w14:textId="77777777" w:rsidR="00B164A1" w:rsidRDefault="00F6741B">
      <w:pPr>
        <w:pStyle w:val="Heading2"/>
      </w:pPr>
      <w:bookmarkStart w:id="3" w:name="phân-loại-theo-thời-gian-nợ"/>
      <w:bookmarkEnd w:id="2"/>
      <w:r>
        <w:t>PHÂN LO</w:t>
      </w:r>
      <w:r>
        <w:t>Ạ</w:t>
      </w:r>
      <w:r>
        <w:t>I THEO TH</w:t>
      </w:r>
      <w:r>
        <w:t>Ờ</w:t>
      </w:r>
      <w:r>
        <w:t>I GIAN N</w:t>
      </w:r>
      <w:r>
        <w:t>Ợ</w:t>
      </w:r>
    </w:p>
    <w:p w14:paraId="60E625B9" w14:textId="77777777" w:rsidR="00B164A1" w:rsidRDefault="00F6741B">
      <w:pPr>
        <w:pStyle w:val="Heading3"/>
      </w:pPr>
      <w:bookmarkStart w:id="4" w:name="tổng-hợp-theo-thời-gian-nợ"/>
      <w:r>
        <w:t>1. T</w:t>
      </w:r>
      <w:r>
        <w:t>ổ</w:t>
      </w:r>
      <w:r>
        <w:t>ng h</w:t>
      </w:r>
      <w:r>
        <w:t>ợ</w:t>
      </w:r>
      <w:r>
        <w:t>p theo th</w:t>
      </w:r>
      <w:r>
        <w:t>ờ</w:t>
      </w:r>
      <w:r>
        <w:t>i gian n</w:t>
      </w:r>
      <w:r>
        <w:t>ợ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B164A1" w14:paraId="0BA0D694" w14:textId="77777777" w:rsidTr="00F71429">
        <w:tc>
          <w:tcPr>
            <w:tcW w:w="1584" w:type="dxa"/>
          </w:tcPr>
          <w:p w14:paraId="7842114E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1584" w:type="dxa"/>
          </w:tcPr>
          <w:p w14:paraId="199EDB25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7E49CD04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1584" w:type="dxa"/>
          </w:tcPr>
          <w:p w14:paraId="704B0398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08D5C2DA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B164A1" w14:paraId="29AB03B9" w14:textId="77777777" w:rsidTr="00F71429">
        <w:tc>
          <w:tcPr>
            <w:tcW w:w="1584" w:type="dxa"/>
          </w:tcPr>
          <w:p w14:paraId="345493C7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Trong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(&lt; 30 ngày)</w:t>
            </w:r>
          </w:p>
        </w:tc>
        <w:tc>
          <w:tcPr>
            <w:tcW w:w="1584" w:type="dxa"/>
          </w:tcPr>
          <w:p w14:paraId="2BB612FC" w14:textId="77777777" w:rsidR="00B164A1" w:rsidRDefault="00B164A1">
            <w:pPr>
              <w:pStyle w:val="Compact"/>
            </w:pPr>
          </w:p>
        </w:tc>
        <w:tc>
          <w:tcPr>
            <w:tcW w:w="1584" w:type="dxa"/>
          </w:tcPr>
          <w:p w14:paraId="03031149" w14:textId="77777777" w:rsidR="00B164A1" w:rsidRDefault="00B164A1">
            <w:pPr>
              <w:pStyle w:val="Compact"/>
            </w:pPr>
          </w:p>
        </w:tc>
        <w:tc>
          <w:tcPr>
            <w:tcW w:w="1584" w:type="dxa"/>
          </w:tcPr>
          <w:p w14:paraId="27BAD8CA" w14:textId="77777777" w:rsidR="00B164A1" w:rsidRDefault="00B164A1">
            <w:pPr>
              <w:pStyle w:val="Compact"/>
            </w:pPr>
          </w:p>
        </w:tc>
        <w:tc>
          <w:tcPr>
            <w:tcW w:w="1584" w:type="dxa"/>
          </w:tcPr>
          <w:p w14:paraId="461B8ADC" w14:textId="77777777" w:rsidR="00B164A1" w:rsidRDefault="00B164A1">
            <w:pPr>
              <w:pStyle w:val="Compact"/>
            </w:pPr>
          </w:p>
        </w:tc>
      </w:tr>
      <w:tr w:rsidR="00B164A1" w14:paraId="142632B1" w14:textId="77777777" w:rsidTr="00F71429">
        <w:tc>
          <w:tcPr>
            <w:tcW w:w="1584" w:type="dxa"/>
          </w:tcPr>
          <w:p w14:paraId="20BA95F8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lastRenderedPageBreak/>
              <w:t>Quá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(30-90 ngày)</w:t>
            </w:r>
          </w:p>
        </w:tc>
        <w:tc>
          <w:tcPr>
            <w:tcW w:w="1584" w:type="dxa"/>
          </w:tcPr>
          <w:p w14:paraId="311802B1" w14:textId="77777777" w:rsidR="00B164A1" w:rsidRDefault="00B164A1">
            <w:pPr>
              <w:pStyle w:val="Compact"/>
            </w:pPr>
          </w:p>
        </w:tc>
        <w:tc>
          <w:tcPr>
            <w:tcW w:w="1584" w:type="dxa"/>
          </w:tcPr>
          <w:p w14:paraId="012C119A" w14:textId="77777777" w:rsidR="00B164A1" w:rsidRDefault="00B164A1">
            <w:pPr>
              <w:pStyle w:val="Compact"/>
            </w:pPr>
          </w:p>
        </w:tc>
        <w:tc>
          <w:tcPr>
            <w:tcW w:w="1584" w:type="dxa"/>
          </w:tcPr>
          <w:p w14:paraId="12ABF77F" w14:textId="77777777" w:rsidR="00B164A1" w:rsidRDefault="00B164A1">
            <w:pPr>
              <w:pStyle w:val="Compact"/>
            </w:pPr>
          </w:p>
        </w:tc>
        <w:tc>
          <w:tcPr>
            <w:tcW w:w="1584" w:type="dxa"/>
          </w:tcPr>
          <w:p w14:paraId="6A427F9A" w14:textId="77777777" w:rsidR="00B164A1" w:rsidRDefault="00B164A1">
            <w:pPr>
              <w:pStyle w:val="Compact"/>
            </w:pPr>
          </w:p>
        </w:tc>
      </w:tr>
      <w:tr w:rsidR="00B164A1" w14:paraId="5F958050" w14:textId="77777777" w:rsidTr="00F71429">
        <w:tc>
          <w:tcPr>
            <w:tcW w:w="1584" w:type="dxa"/>
          </w:tcPr>
          <w:p w14:paraId="18737623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Khó đòi (&gt; 90 ngày)</w:t>
            </w:r>
          </w:p>
        </w:tc>
        <w:tc>
          <w:tcPr>
            <w:tcW w:w="1584" w:type="dxa"/>
          </w:tcPr>
          <w:p w14:paraId="2087DB48" w14:textId="77777777" w:rsidR="00B164A1" w:rsidRDefault="00B164A1">
            <w:pPr>
              <w:pStyle w:val="Compact"/>
            </w:pPr>
          </w:p>
        </w:tc>
        <w:tc>
          <w:tcPr>
            <w:tcW w:w="1584" w:type="dxa"/>
          </w:tcPr>
          <w:p w14:paraId="16F42656" w14:textId="77777777" w:rsidR="00B164A1" w:rsidRDefault="00B164A1">
            <w:pPr>
              <w:pStyle w:val="Compact"/>
            </w:pPr>
          </w:p>
        </w:tc>
        <w:tc>
          <w:tcPr>
            <w:tcW w:w="1584" w:type="dxa"/>
          </w:tcPr>
          <w:p w14:paraId="2F6F682A" w14:textId="77777777" w:rsidR="00B164A1" w:rsidRDefault="00B164A1">
            <w:pPr>
              <w:pStyle w:val="Compact"/>
            </w:pPr>
          </w:p>
        </w:tc>
        <w:tc>
          <w:tcPr>
            <w:tcW w:w="1584" w:type="dxa"/>
          </w:tcPr>
          <w:p w14:paraId="5FFBF291" w14:textId="77777777" w:rsidR="00B164A1" w:rsidRDefault="00B164A1">
            <w:pPr>
              <w:pStyle w:val="Compact"/>
            </w:pPr>
          </w:p>
        </w:tc>
      </w:tr>
      <w:tr w:rsidR="00B164A1" w14:paraId="6CBDA6D7" w14:textId="77777777" w:rsidTr="00F71429">
        <w:tc>
          <w:tcPr>
            <w:tcW w:w="1584" w:type="dxa"/>
          </w:tcPr>
          <w:p w14:paraId="05685C86" w14:textId="77777777" w:rsidR="00B164A1" w:rsidRDefault="00F6741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0FB243E5" w14:textId="77777777" w:rsidR="00B164A1" w:rsidRDefault="00B164A1">
            <w:pPr>
              <w:pStyle w:val="Compact"/>
            </w:pPr>
          </w:p>
        </w:tc>
        <w:tc>
          <w:tcPr>
            <w:tcW w:w="1584" w:type="dxa"/>
          </w:tcPr>
          <w:p w14:paraId="44E3590B" w14:textId="77777777" w:rsidR="00B164A1" w:rsidRDefault="00B164A1">
            <w:pPr>
              <w:pStyle w:val="Compact"/>
            </w:pPr>
          </w:p>
        </w:tc>
        <w:tc>
          <w:tcPr>
            <w:tcW w:w="1584" w:type="dxa"/>
          </w:tcPr>
          <w:p w14:paraId="60DBE551" w14:textId="77777777" w:rsidR="00B164A1" w:rsidRDefault="00B164A1">
            <w:pPr>
              <w:pStyle w:val="Compact"/>
            </w:pPr>
          </w:p>
        </w:tc>
        <w:tc>
          <w:tcPr>
            <w:tcW w:w="1584" w:type="dxa"/>
          </w:tcPr>
          <w:p w14:paraId="6EF94AF6" w14:textId="77777777" w:rsidR="00B164A1" w:rsidRDefault="00B164A1">
            <w:pPr>
              <w:pStyle w:val="Compact"/>
            </w:pPr>
          </w:p>
        </w:tc>
      </w:tr>
    </w:tbl>
    <w:p w14:paraId="42B68077" w14:textId="77777777" w:rsidR="00B164A1" w:rsidRDefault="00F6741B">
      <w:pPr>
        <w:pStyle w:val="Heading2"/>
      </w:pPr>
      <w:bookmarkStart w:id="5" w:name="xác-nhận"/>
      <w:bookmarkEnd w:id="3"/>
      <w:bookmarkEnd w:id="4"/>
      <w:r>
        <w:t>XÁC NH</w:t>
      </w:r>
      <w:r>
        <w:t>Ậ</w:t>
      </w:r>
      <w:r>
        <w:t>N</w:t>
      </w:r>
    </w:p>
    <w:p w14:paraId="6E6B2088" w14:textId="77777777" w:rsidR="00B164A1" w:rsidRDefault="00F6741B">
      <w:pPr>
        <w:pStyle w:val="Heading3"/>
      </w:pPr>
      <w:bookmarkStart w:id="6" w:name="người-quản-lý"/>
      <w:r>
        <w:t>Ngư</w:t>
      </w:r>
      <w:r>
        <w:t>ờ</w:t>
      </w:r>
      <w:r>
        <w:t>i qu</w:t>
      </w:r>
      <w:r>
        <w:t>ả</w:t>
      </w:r>
      <w:r>
        <w:t>n lý:</w:t>
      </w:r>
    </w:p>
    <w:p w14:paraId="1ECBF04D" w14:textId="77777777" w:rsidR="00B164A1" w:rsidRDefault="00F6741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0CE8D39" w14:textId="77777777" w:rsidR="00B164A1" w:rsidRDefault="00F6741B">
      <w:r>
        <w:pict w14:anchorId="7FE50CD1">
          <v:rect id="_x0000_i1026" style="width:0;height:1.5pt" o:hralign="center" o:hrstd="t" o:hr="t"/>
        </w:pict>
      </w:r>
    </w:p>
    <w:p w14:paraId="5F0C6F9D" w14:textId="77777777" w:rsidR="00B164A1" w:rsidRDefault="00F6741B">
      <w:pPr>
        <w:pStyle w:val="FirstParagraph"/>
      </w:pPr>
      <w:r>
        <w:rPr>
          <w:b/>
          <w:bCs/>
        </w:rPr>
        <w:t>Ghi chú:</w:t>
      </w:r>
      <w:r>
        <w:t xml:space="preserve"> S</w:t>
      </w:r>
      <w:r>
        <w:t>ổ</w:t>
      </w:r>
      <w:r>
        <w:t xml:space="preserve">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hàng ngày.</w:t>
      </w:r>
      <w:bookmarkEnd w:id="0"/>
      <w:bookmarkEnd w:id="5"/>
      <w:bookmarkEnd w:id="6"/>
    </w:p>
    <w:sectPr w:rsidR="00B164A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68622" w14:textId="77777777" w:rsidR="00F6741B" w:rsidRDefault="00F6741B" w:rsidP="00F71429">
      <w:pPr>
        <w:spacing w:line="240" w:lineRule="auto"/>
      </w:pPr>
      <w:r>
        <w:separator/>
      </w:r>
    </w:p>
  </w:endnote>
  <w:endnote w:type="continuationSeparator" w:id="0">
    <w:p w14:paraId="57D97A19" w14:textId="77777777" w:rsidR="00F6741B" w:rsidRDefault="00F6741B" w:rsidP="00F71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C4A18" w14:textId="77777777" w:rsidR="00F6741B" w:rsidRDefault="00F6741B" w:rsidP="00F71429">
      <w:pPr>
        <w:spacing w:line="240" w:lineRule="auto"/>
      </w:pPr>
      <w:r>
        <w:separator/>
      </w:r>
    </w:p>
  </w:footnote>
  <w:footnote w:type="continuationSeparator" w:id="0">
    <w:p w14:paraId="6EF319CB" w14:textId="77777777" w:rsidR="00F6741B" w:rsidRDefault="00F6741B" w:rsidP="00F714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B230B" w14:textId="7A3492A6" w:rsidR="00F71429" w:rsidRDefault="00F71429" w:rsidP="00F71429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2F5DB4C7" wp14:editId="38ED1467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05A05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16A8F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64A1"/>
    <w:rsid w:val="00B164A1"/>
    <w:rsid w:val="00F6741B"/>
    <w:rsid w:val="00F7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608CE1"/>
  <w15:docId w15:val="{AB42026B-AB4C-4060-9837-49E9AF521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1429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71429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71429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71429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F71429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F7142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F71429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F71429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429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429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71429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F71429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71429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71429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429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F7142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429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F7142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429"/>
    <w:rPr>
      <w:rFonts w:ascii="Times New Roman" w:hAnsi="Times New Roman"/>
      <w:szCs w:val="22"/>
    </w:rPr>
  </w:style>
  <w:style w:type="character" w:styleId="Emphasis">
    <w:name w:val="Emphasis"/>
    <w:rsid w:val="00F71429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F71429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F71429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F71429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F714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2026-02-03T01:43:00Z</dcterms:created>
  <dcterms:modified xsi:type="dcterms:W3CDTF">2026-02-03T01:43:00Z</dcterms:modified>
</cp:coreProperties>
</file>