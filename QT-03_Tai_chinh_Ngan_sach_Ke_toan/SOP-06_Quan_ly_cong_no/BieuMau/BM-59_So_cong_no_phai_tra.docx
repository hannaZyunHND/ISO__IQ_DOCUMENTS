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A4E6" w14:textId="77777777" w:rsidR="00A8125B" w:rsidRDefault="00AB1732" w:rsidP="00723598">
      <w:pPr>
        <w:pStyle w:val="Title"/>
      </w:pPr>
      <w:bookmarkStart w:id="0" w:name="bm-59-sổ-công-nợ-phải-trả"/>
      <w:r>
        <w:t>BM-59: S</w:t>
      </w:r>
      <w:r>
        <w:t>Ổ</w:t>
      </w:r>
      <w:r>
        <w:t xml:space="preserve">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p w14:paraId="575BCCD1" w14:textId="77777777" w:rsidR="00A8125B" w:rsidRDefault="00AB173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QT-03-SOP-06-BM-59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7CD4FC7" w14:textId="77777777" w:rsidR="00A8125B" w:rsidRDefault="00AB1732">
      <w:r>
        <w:pict w14:anchorId="27E1452D">
          <v:rect id="_x0000_i1025" style="width:0;height:1.5pt" o:hralign="center" o:hrstd="t" o:hr="t"/>
        </w:pict>
      </w:r>
    </w:p>
    <w:p w14:paraId="1A7A8E0A" w14:textId="77777777" w:rsidR="00A8125B" w:rsidRDefault="00AB1732">
      <w:pPr>
        <w:pStyle w:val="Heading2"/>
      </w:pPr>
      <w:bookmarkStart w:id="1" w:name="thông-tin-sổ-theo-dõi"/>
      <w:r>
        <w:t>THÔNG TIN S</w:t>
      </w:r>
      <w:r>
        <w:t>Ổ</w:t>
      </w:r>
      <w:r>
        <w:t xml:space="preserve"> THEO DÕI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157"/>
      </w:tblGrid>
      <w:tr w:rsidR="00A8125B" w14:paraId="74CC3015" w14:textId="77777777" w:rsidTr="00723598">
        <w:tc>
          <w:tcPr>
            <w:tcW w:w="0" w:type="auto"/>
          </w:tcPr>
          <w:p w14:paraId="6AA7DC23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4B527FF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8125B" w14:paraId="74E5D5E7" w14:textId="77777777" w:rsidTr="00723598">
        <w:tc>
          <w:tcPr>
            <w:tcW w:w="0" w:type="auto"/>
          </w:tcPr>
          <w:p w14:paraId="585D9CA6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1A4F726F" w14:textId="77777777" w:rsidR="00A8125B" w:rsidRDefault="00A8125B">
            <w:pPr>
              <w:pStyle w:val="Compact"/>
            </w:pPr>
          </w:p>
        </w:tc>
      </w:tr>
      <w:tr w:rsidR="00A8125B" w14:paraId="1B6C6E4B" w14:textId="77777777" w:rsidTr="00723598">
        <w:tc>
          <w:tcPr>
            <w:tcW w:w="0" w:type="auto"/>
          </w:tcPr>
          <w:p w14:paraId="304BE6FF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6AE983A6" w14:textId="77777777" w:rsidR="00A8125B" w:rsidRDefault="00A8125B">
            <w:pPr>
              <w:pStyle w:val="Compact"/>
            </w:pPr>
          </w:p>
        </w:tc>
      </w:tr>
      <w:tr w:rsidR="00A8125B" w14:paraId="1F249834" w14:textId="77777777" w:rsidTr="00723598">
        <w:tc>
          <w:tcPr>
            <w:tcW w:w="0" w:type="auto"/>
          </w:tcPr>
          <w:p w14:paraId="29CFF7CF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A627B65" w14:textId="77777777" w:rsidR="00A8125B" w:rsidRDefault="00A8125B">
            <w:pPr>
              <w:pStyle w:val="Compact"/>
            </w:pPr>
          </w:p>
        </w:tc>
      </w:tr>
    </w:tbl>
    <w:p w14:paraId="59EFB371" w14:textId="77777777" w:rsidR="00A8125B" w:rsidRDefault="00AB1732">
      <w:pPr>
        <w:pStyle w:val="Heading2"/>
      </w:pPr>
      <w:bookmarkStart w:id="2" w:name="danh-sách-công-nợ-phải-trả"/>
      <w:bookmarkEnd w:id="1"/>
      <w:r>
        <w:t>DANH SÁCH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A8125B" w14:paraId="78D7A083" w14:textId="77777777" w:rsidTr="00723598">
        <w:tc>
          <w:tcPr>
            <w:tcW w:w="792" w:type="dxa"/>
          </w:tcPr>
          <w:p w14:paraId="5BC3EADD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792" w:type="dxa"/>
          </w:tcPr>
          <w:p w14:paraId="061600F2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792" w:type="dxa"/>
          </w:tcPr>
          <w:p w14:paraId="152F0388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Hóa đơn s</w:t>
            </w:r>
            <w:r>
              <w:rPr>
                <w:b/>
                <w:bCs/>
              </w:rPr>
              <w:t>ố</w:t>
            </w:r>
          </w:p>
        </w:tc>
        <w:tc>
          <w:tcPr>
            <w:tcW w:w="792" w:type="dxa"/>
          </w:tcPr>
          <w:p w14:paraId="47A7340D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792" w:type="dxa"/>
          </w:tcPr>
          <w:p w14:paraId="7484A0AD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1F14F167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Đã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017DCD45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Còn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5238832B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792" w:type="dxa"/>
          </w:tcPr>
          <w:p w14:paraId="5D0CDDD0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792" w:type="dxa"/>
          </w:tcPr>
          <w:p w14:paraId="51A66E05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8125B" w14:paraId="23CB0192" w14:textId="77777777" w:rsidTr="00723598">
        <w:tc>
          <w:tcPr>
            <w:tcW w:w="792" w:type="dxa"/>
          </w:tcPr>
          <w:p w14:paraId="0335B49C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E5E7141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82BA760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DC0F9C5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F3AE9FB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122F4636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AA53B31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6FDC9BC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D50ADA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1B22DED3" w14:textId="77777777" w:rsidR="00A8125B" w:rsidRDefault="00A8125B">
            <w:pPr>
              <w:pStyle w:val="Compact"/>
            </w:pPr>
          </w:p>
        </w:tc>
      </w:tr>
      <w:tr w:rsidR="00A8125B" w14:paraId="6EB8992B" w14:textId="77777777" w:rsidTr="00723598">
        <w:tc>
          <w:tcPr>
            <w:tcW w:w="792" w:type="dxa"/>
          </w:tcPr>
          <w:p w14:paraId="3E080B5E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5A8DA0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9C055CB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2A82921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83ED5C5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D9BA6EE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75FD36D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23EC3B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6CE6B8B0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6A483225" w14:textId="77777777" w:rsidR="00A8125B" w:rsidRDefault="00A8125B">
            <w:pPr>
              <w:pStyle w:val="Compact"/>
            </w:pPr>
          </w:p>
        </w:tc>
      </w:tr>
      <w:tr w:rsidR="00A8125B" w14:paraId="2A7CBEF5" w14:textId="77777777" w:rsidTr="00723598">
        <w:tc>
          <w:tcPr>
            <w:tcW w:w="792" w:type="dxa"/>
          </w:tcPr>
          <w:p w14:paraId="3AD8FDC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18BCE20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B6F6283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B2320F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6DB49AB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4A0496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42CD60C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71C7E33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B223D5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6B9767F9" w14:textId="77777777" w:rsidR="00A8125B" w:rsidRDefault="00A8125B">
            <w:pPr>
              <w:pStyle w:val="Compact"/>
            </w:pPr>
          </w:p>
        </w:tc>
      </w:tr>
      <w:tr w:rsidR="00A8125B" w14:paraId="087F40BF" w14:textId="77777777" w:rsidTr="00723598">
        <w:tc>
          <w:tcPr>
            <w:tcW w:w="792" w:type="dxa"/>
          </w:tcPr>
          <w:p w14:paraId="0EB68E7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0C83BCA1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4E820B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83BD71C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AB823B7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53EF57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1B5B320B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149B8DBD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2E9958EA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4BF4C6E6" w14:textId="77777777" w:rsidR="00A8125B" w:rsidRDefault="00A8125B">
            <w:pPr>
              <w:pStyle w:val="Compact"/>
            </w:pPr>
          </w:p>
        </w:tc>
      </w:tr>
      <w:tr w:rsidR="00A8125B" w14:paraId="2026AC88" w14:textId="77777777" w:rsidTr="00723598">
        <w:tc>
          <w:tcPr>
            <w:tcW w:w="792" w:type="dxa"/>
          </w:tcPr>
          <w:p w14:paraId="14E3950A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9D9563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21CD043A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127D7F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0094459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533D9FAB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7E2354B6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2C75BD82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3BF3F394" w14:textId="77777777" w:rsidR="00A8125B" w:rsidRDefault="00A8125B">
            <w:pPr>
              <w:pStyle w:val="Compact"/>
            </w:pPr>
          </w:p>
        </w:tc>
        <w:tc>
          <w:tcPr>
            <w:tcW w:w="792" w:type="dxa"/>
          </w:tcPr>
          <w:p w14:paraId="18D435F5" w14:textId="77777777" w:rsidR="00A8125B" w:rsidRDefault="00A8125B">
            <w:pPr>
              <w:pStyle w:val="Compact"/>
            </w:pPr>
          </w:p>
        </w:tc>
      </w:tr>
    </w:tbl>
    <w:p w14:paraId="06B59D8C" w14:textId="77777777" w:rsidR="00A8125B" w:rsidRDefault="00AB1732">
      <w:pPr>
        <w:pStyle w:val="Heading2"/>
      </w:pPr>
      <w:bookmarkStart w:id="3" w:name="phân-loại-theo-ưu-tiên"/>
      <w:bookmarkEnd w:id="2"/>
      <w:r>
        <w:t>PHÂN LO</w:t>
      </w:r>
      <w:r>
        <w:t>Ạ</w:t>
      </w:r>
      <w:r>
        <w:t>I THEO ƯU TIÊN</w:t>
      </w:r>
    </w:p>
    <w:p w14:paraId="0069C9EC" w14:textId="77777777" w:rsidR="00A8125B" w:rsidRDefault="00AB1732">
      <w:pPr>
        <w:pStyle w:val="Heading3"/>
      </w:pPr>
      <w:bookmarkStart w:id="4" w:name="tổng-hợp-theo-loại-nợ"/>
      <w:r>
        <w:t>1. T</w:t>
      </w:r>
      <w:r>
        <w:t>ổ</w:t>
      </w:r>
      <w:r>
        <w:t>ng h</w:t>
      </w:r>
      <w:r>
        <w:t>ợ</w:t>
      </w:r>
      <w:r>
        <w:t>p theo lo</w:t>
      </w:r>
      <w:r>
        <w:t>ạ</w:t>
      </w:r>
      <w:r>
        <w:t>i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A8125B" w14:paraId="1D24394D" w14:textId="77777777" w:rsidTr="00723598">
        <w:tc>
          <w:tcPr>
            <w:tcW w:w="1584" w:type="dxa"/>
          </w:tcPr>
          <w:p w14:paraId="75740FD7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0090924A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548C107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13220077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1A7888C9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8125B" w14:paraId="5A92EC2D" w14:textId="77777777" w:rsidTr="00723598">
        <w:tc>
          <w:tcPr>
            <w:tcW w:w="1584" w:type="dxa"/>
          </w:tcPr>
          <w:p w14:paraId="11B6EDE2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1584" w:type="dxa"/>
          </w:tcPr>
          <w:p w14:paraId="31D09F57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2B7D94D7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0BC3B37B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6DC93213" w14:textId="77777777" w:rsidR="00A8125B" w:rsidRDefault="00A8125B">
            <w:pPr>
              <w:pStyle w:val="Compact"/>
            </w:pPr>
          </w:p>
        </w:tc>
      </w:tr>
      <w:tr w:rsidR="00A8125B" w14:paraId="4153D986" w14:textId="77777777" w:rsidTr="00723598">
        <w:tc>
          <w:tcPr>
            <w:tcW w:w="1584" w:type="dxa"/>
          </w:tcPr>
          <w:p w14:paraId="517B5C21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lastRenderedPageBreak/>
              <w:t>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584" w:type="dxa"/>
          </w:tcPr>
          <w:p w14:paraId="048A3968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45C8EEF9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48849608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217C8700" w14:textId="77777777" w:rsidR="00A8125B" w:rsidRDefault="00A8125B">
            <w:pPr>
              <w:pStyle w:val="Compact"/>
            </w:pPr>
          </w:p>
        </w:tc>
      </w:tr>
      <w:tr w:rsidR="00A8125B" w14:paraId="43AF23CF" w14:textId="77777777" w:rsidTr="00723598">
        <w:tc>
          <w:tcPr>
            <w:tcW w:w="1584" w:type="dxa"/>
          </w:tcPr>
          <w:p w14:paraId="48CCD14E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NCC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74867F30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66CA5D2E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7C659A94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60E81D0B" w14:textId="77777777" w:rsidR="00A8125B" w:rsidRDefault="00A8125B">
            <w:pPr>
              <w:pStyle w:val="Compact"/>
            </w:pPr>
          </w:p>
        </w:tc>
      </w:tr>
      <w:tr w:rsidR="00A8125B" w14:paraId="3374FCC0" w14:textId="77777777" w:rsidTr="00723598">
        <w:tc>
          <w:tcPr>
            <w:tcW w:w="1584" w:type="dxa"/>
          </w:tcPr>
          <w:p w14:paraId="30FD9CDC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NCC còn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0C77638A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5B3260C6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36B77C40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38266171" w14:textId="77777777" w:rsidR="00A8125B" w:rsidRDefault="00A8125B">
            <w:pPr>
              <w:pStyle w:val="Compact"/>
            </w:pPr>
          </w:p>
        </w:tc>
      </w:tr>
      <w:tr w:rsidR="00A8125B" w14:paraId="3B271C73" w14:textId="77777777" w:rsidTr="00723598">
        <w:tc>
          <w:tcPr>
            <w:tcW w:w="1584" w:type="dxa"/>
          </w:tcPr>
          <w:p w14:paraId="2A111D48" w14:textId="77777777" w:rsidR="00A8125B" w:rsidRDefault="00AB173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D9D0A3A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3C9E4051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1E1636F9" w14:textId="77777777" w:rsidR="00A8125B" w:rsidRDefault="00A8125B">
            <w:pPr>
              <w:pStyle w:val="Compact"/>
            </w:pPr>
          </w:p>
        </w:tc>
        <w:tc>
          <w:tcPr>
            <w:tcW w:w="1584" w:type="dxa"/>
          </w:tcPr>
          <w:p w14:paraId="5547B63D" w14:textId="77777777" w:rsidR="00A8125B" w:rsidRDefault="00A8125B">
            <w:pPr>
              <w:pStyle w:val="Compact"/>
            </w:pPr>
          </w:p>
        </w:tc>
      </w:tr>
    </w:tbl>
    <w:p w14:paraId="667B3CE5" w14:textId="77777777" w:rsidR="00A8125B" w:rsidRDefault="00AB1732">
      <w:pPr>
        <w:pStyle w:val="Heading2"/>
      </w:pPr>
      <w:bookmarkStart w:id="5" w:name="xác-nhận"/>
      <w:bookmarkEnd w:id="3"/>
      <w:bookmarkEnd w:id="4"/>
      <w:r>
        <w:t>XÁC NH</w:t>
      </w:r>
      <w:r>
        <w:t>Ậ</w:t>
      </w:r>
      <w:r>
        <w:t>N</w:t>
      </w:r>
    </w:p>
    <w:p w14:paraId="20DC0438" w14:textId="77777777" w:rsidR="00A8125B" w:rsidRDefault="00AB1732">
      <w:pPr>
        <w:pStyle w:val="Heading3"/>
      </w:pPr>
      <w:bookmarkStart w:id="6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339AA8D1" w14:textId="77777777" w:rsidR="00A8125B" w:rsidRDefault="00AB173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F4B36E9" w14:textId="77777777" w:rsidR="00A8125B" w:rsidRDefault="00AB1732">
      <w:r>
        <w:pict w14:anchorId="082786F3">
          <v:rect id="_x0000_i1026" style="width:0;height:1.5pt" o:hralign="center" o:hrstd="t" o:hr="t"/>
        </w:pict>
      </w:r>
    </w:p>
    <w:p w14:paraId="13867272" w14:textId="77777777" w:rsidR="00A8125B" w:rsidRDefault="00AB1732">
      <w:pPr>
        <w:pStyle w:val="FirstParagraph"/>
      </w:pPr>
      <w:r>
        <w:rPr>
          <w:b/>
          <w:bCs/>
        </w:rPr>
        <w:t>Ghi chú:</w:t>
      </w:r>
      <w:r>
        <w:t xml:space="preserve"> 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hàng ngày.</w:t>
      </w:r>
      <w:bookmarkEnd w:id="0"/>
      <w:bookmarkEnd w:id="5"/>
      <w:bookmarkEnd w:id="6"/>
    </w:p>
    <w:sectPr w:rsidR="00A8125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80A95" w14:textId="77777777" w:rsidR="00AB1732" w:rsidRDefault="00AB1732" w:rsidP="00723598">
      <w:pPr>
        <w:spacing w:line="240" w:lineRule="auto"/>
      </w:pPr>
      <w:r>
        <w:separator/>
      </w:r>
    </w:p>
  </w:endnote>
  <w:endnote w:type="continuationSeparator" w:id="0">
    <w:p w14:paraId="74BEB897" w14:textId="77777777" w:rsidR="00AB1732" w:rsidRDefault="00AB1732" w:rsidP="00723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A9BA" w14:textId="77777777" w:rsidR="00AB1732" w:rsidRDefault="00AB1732" w:rsidP="00723598">
      <w:pPr>
        <w:spacing w:line="240" w:lineRule="auto"/>
      </w:pPr>
      <w:r>
        <w:separator/>
      </w:r>
    </w:p>
  </w:footnote>
  <w:footnote w:type="continuationSeparator" w:id="0">
    <w:p w14:paraId="3DCCD31D" w14:textId="77777777" w:rsidR="00AB1732" w:rsidRDefault="00AB1732" w:rsidP="007235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A9C15" w14:textId="77777777" w:rsidR="00723598" w:rsidRPr="00A33244" w:rsidRDefault="0072359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0C2DEF2" wp14:editId="0EEFB39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655A3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52FCEAC" w14:textId="77777777" w:rsidR="00723598" w:rsidRDefault="007235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C2832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25B"/>
    <w:rsid w:val="00723598"/>
    <w:rsid w:val="00A8125B"/>
    <w:rsid w:val="00AB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FDCB87"/>
  <w15:docId w15:val="{D4D1DA6F-BE53-499A-A30C-7A786724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359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359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359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359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2359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2359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2359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2359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9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9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359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2359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359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359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9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2359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59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2359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598"/>
    <w:rPr>
      <w:rFonts w:ascii="Times New Roman" w:hAnsi="Times New Roman"/>
      <w:szCs w:val="22"/>
    </w:rPr>
  </w:style>
  <w:style w:type="character" w:styleId="Emphasis">
    <w:name w:val="Emphasis"/>
    <w:rsid w:val="0072359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2359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2359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2359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235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2026-02-03T03:01:00Z</dcterms:created>
  <dcterms:modified xsi:type="dcterms:W3CDTF">2026-02-03T03:05:00Z</dcterms:modified>
</cp:coreProperties>
</file>