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1A54E" w14:textId="77777777" w:rsidR="00A71B6F" w:rsidRDefault="00C14D67" w:rsidP="00E7476C">
      <w:pPr>
        <w:pStyle w:val="Title"/>
      </w:pPr>
      <w:bookmarkStart w:id="0" w:name="bm-65-đơn-khởi-kiện"/>
      <w:r>
        <w:t>BM-65: ĐƠN KH</w:t>
      </w:r>
      <w:r>
        <w:t>Ở</w:t>
      </w:r>
      <w:r>
        <w:t>I KI</w:t>
      </w:r>
      <w:r>
        <w:t>Ệ</w:t>
      </w:r>
      <w:r>
        <w:t>N</w:t>
      </w:r>
    </w:p>
    <w:p w14:paraId="74DFA3EF" w14:textId="77777777" w:rsidR="00A71B6F" w:rsidRDefault="00C14D6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2A0F8BE" w14:textId="77777777" w:rsidR="00A71B6F" w:rsidRDefault="00C14D67">
      <w:r>
        <w:pict w14:anchorId="76CFA4F4">
          <v:rect id="_x0000_i1025" style="width:0;height:1.5pt" o:hralign="center" o:hrstd="t" o:hr="t"/>
        </w:pict>
      </w:r>
    </w:p>
    <w:p w14:paraId="347360AC" w14:textId="77777777" w:rsidR="00A71B6F" w:rsidRDefault="00C14D67">
      <w:pPr>
        <w:pStyle w:val="Heading2"/>
      </w:pPr>
      <w:bookmarkStart w:id="1" w:name="thông-tin-đơn-khởi-kiện"/>
      <w:r>
        <w:t>THÔNG TIN ĐƠN KH</w:t>
      </w:r>
      <w:r>
        <w:t>Ở</w:t>
      </w:r>
      <w:r>
        <w:t>I KI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1157"/>
      </w:tblGrid>
      <w:tr w:rsidR="00A71B6F" w14:paraId="37875E57" w14:textId="77777777" w:rsidTr="00E7476C">
        <w:tc>
          <w:tcPr>
            <w:tcW w:w="0" w:type="auto"/>
          </w:tcPr>
          <w:p w14:paraId="4950838C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0D35C44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71B6F" w14:paraId="4FB6F2D2" w14:textId="77777777" w:rsidTr="00E7476C">
        <w:tc>
          <w:tcPr>
            <w:tcW w:w="0" w:type="auto"/>
          </w:tcPr>
          <w:p w14:paraId="5F3B0DF0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đơn</w:t>
            </w:r>
          </w:p>
        </w:tc>
        <w:tc>
          <w:tcPr>
            <w:tcW w:w="0" w:type="auto"/>
          </w:tcPr>
          <w:p w14:paraId="7792A453" w14:textId="77777777" w:rsidR="00A71B6F" w:rsidRDefault="00A71B6F">
            <w:pPr>
              <w:pStyle w:val="Compact"/>
            </w:pPr>
          </w:p>
        </w:tc>
      </w:tr>
      <w:tr w:rsidR="00A71B6F" w14:paraId="25AD83D3" w14:textId="77777777" w:rsidTr="00E7476C">
        <w:tc>
          <w:tcPr>
            <w:tcW w:w="0" w:type="auto"/>
          </w:tcPr>
          <w:p w14:paraId="388E4712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5493CC7" w14:textId="77777777" w:rsidR="00A71B6F" w:rsidRDefault="00A71B6F">
            <w:pPr>
              <w:pStyle w:val="Compact"/>
            </w:pPr>
          </w:p>
        </w:tc>
      </w:tr>
      <w:tr w:rsidR="00A71B6F" w14:paraId="36F203E6" w14:textId="77777777" w:rsidTr="00E7476C">
        <w:tc>
          <w:tcPr>
            <w:tcW w:w="0" w:type="auto"/>
          </w:tcPr>
          <w:p w14:paraId="0CA6EDDA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Tòa án</w:t>
            </w:r>
          </w:p>
        </w:tc>
        <w:tc>
          <w:tcPr>
            <w:tcW w:w="0" w:type="auto"/>
          </w:tcPr>
          <w:p w14:paraId="7AFF8082" w14:textId="77777777" w:rsidR="00A71B6F" w:rsidRDefault="00A71B6F">
            <w:pPr>
              <w:pStyle w:val="Compact"/>
            </w:pPr>
          </w:p>
        </w:tc>
      </w:tr>
      <w:tr w:rsidR="00A71B6F" w14:paraId="4DAE7BCF" w14:textId="77777777" w:rsidTr="00E7476C">
        <w:tc>
          <w:tcPr>
            <w:tcW w:w="0" w:type="auto"/>
          </w:tcPr>
          <w:p w14:paraId="7D8C4E04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kh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A99E9E4" w14:textId="77777777" w:rsidR="00A71B6F" w:rsidRDefault="00A71B6F">
            <w:pPr>
              <w:pStyle w:val="Compact"/>
            </w:pPr>
          </w:p>
        </w:tc>
      </w:tr>
    </w:tbl>
    <w:p w14:paraId="39D0A5F1" w14:textId="77777777" w:rsidR="00A71B6F" w:rsidRDefault="00C14D67">
      <w:pPr>
        <w:pStyle w:val="Heading2"/>
      </w:pPr>
      <w:bookmarkStart w:id="2" w:name="thông-tin-các-bên"/>
      <w:bookmarkEnd w:id="1"/>
      <w:r>
        <w:t>THÔNG TIN CÁC BÊN</w:t>
      </w:r>
    </w:p>
    <w:p w14:paraId="147ADE0D" w14:textId="77777777" w:rsidR="00A71B6F" w:rsidRDefault="00C14D67">
      <w:pPr>
        <w:pStyle w:val="Heading3"/>
      </w:pPr>
      <w:bookmarkStart w:id="3" w:name="bên-nguyên-đơn-nhà-trường"/>
      <w:r>
        <w:t>1. Bên nguyên đơn (Nhà trư</w:t>
      </w:r>
      <w:r>
        <w:t>ờ</w:t>
      </w:r>
      <w:r>
        <w:t>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157"/>
      </w:tblGrid>
      <w:tr w:rsidR="00A71B6F" w14:paraId="356AA993" w14:textId="77777777" w:rsidTr="00E7476C">
        <w:tc>
          <w:tcPr>
            <w:tcW w:w="0" w:type="auto"/>
          </w:tcPr>
          <w:p w14:paraId="48A567D9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C8DC27B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71B6F" w14:paraId="1B6964B3" w14:textId="77777777" w:rsidTr="00E7476C">
        <w:tc>
          <w:tcPr>
            <w:tcW w:w="0" w:type="auto"/>
          </w:tcPr>
          <w:p w14:paraId="57F82B6A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66A6787E" w14:textId="77777777" w:rsidR="00A71B6F" w:rsidRDefault="00A71B6F">
            <w:pPr>
              <w:pStyle w:val="Compact"/>
            </w:pPr>
          </w:p>
        </w:tc>
      </w:tr>
      <w:tr w:rsidR="00A71B6F" w14:paraId="5EECF3E5" w14:textId="77777777" w:rsidTr="00E7476C">
        <w:tc>
          <w:tcPr>
            <w:tcW w:w="0" w:type="auto"/>
          </w:tcPr>
          <w:p w14:paraId="3548E239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481B6B37" w14:textId="77777777" w:rsidR="00A71B6F" w:rsidRDefault="00A71B6F">
            <w:pPr>
              <w:pStyle w:val="Compact"/>
            </w:pPr>
          </w:p>
        </w:tc>
      </w:tr>
      <w:tr w:rsidR="00A71B6F" w14:paraId="1817E5CC" w14:textId="77777777" w:rsidTr="00E7476C">
        <w:tc>
          <w:tcPr>
            <w:tcW w:w="0" w:type="auto"/>
          </w:tcPr>
          <w:p w14:paraId="43558D01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440F4005" w14:textId="77777777" w:rsidR="00A71B6F" w:rsidRDefault="00A71B6F">
            <w:pPr>
              <w:pStyle w:val="Compact"/>
            </w:pPr>
          </w:p>
        </w:tc>
      </w:tr>
      <w:tr w:rsidR="00A71B6F" w14:paraId="4C727CBB" w14:textId="77777777" w:rsidTr="00E7476C">
        <w:tc>
          <w:tcPr>
            <w:tcW w:w="0" w:type="auto"/>
          </w:tcPr>
          <w:p w14:paraId="67D77EC0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1267C11" w14:textId="77777777" w:rsidR="00A71B6F" w:rsidRDefault="00A71B6F">
            <w:pPr>
              <w:pStyle w:val="Compact"/>
            </w:pPr>
          </w:p>
        </w:tc>
      </w:tr>
      <w:tr w:rsidR="00A71B6F" w14:paraId="3E6962AD" w14:textId="77777777" w:rsidTr="00E7476C">
        <w:tc>
          <w:tcPr>
            <w:tcW w:w="0" w:type="auto"/>
          </w:tcPr>
          <w:p w14:paraId="5F27E2A1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82E2C62" w14:textId="77777777" w:rsidR="00A71B6F" w:rsidRDefault="00A71B6F">
            <w:pPr>
              <w:pStyle w:val="Compact"/>
            </w:pPr>
          </w:p>
        </w:tc>
      </w:tr>
    </w:tbl>
    <w:p w14:paraId="6BFB4DBA" w14:textId="77777777" w:rsidR="00A71B6F" w:rsidRDefault="00C14D67">
      <w:pPr>
        <w:pStyle w:val="Heading3"/>
      </w:pPr>
      <w:bookmarkStart w:id="4" w:name="bên-bị-đơn-người-nợ"/>
      <w:bookmarkEnd w:id="3"/>
      <w:r>
        <w:t>2. Bên b</w:t>
      </w:r>
      <w:r>
        <w:t>ị</w:t>
      </w:r>
      <w:r>
        <w:t xml:space="preserve"> đơn (Ngư</w:t>
      </w:r>
      <w:r>
        <w:t>ờ</w:t>
      </w:r>
      <w:r>
        <w:t>i n</w:t>
      </w:r>
      <w:r>
        <w:t>ợ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A71B6F" w14:paraId="04473B9D" w14:textId="77777777" w:rsidTr="00E7476C">
        <w:tc>
          <w:tcPr>
            <w:tcW w:w="0" w:type="auto"/>
          </w:tcPr>
          <w:p w14:paraId="22E1D255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C4EC0CC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71B6F" w14:paraId="547D69B9" w14:textId="77777777" w:rsidTr="00E7476C">
        <w:tc>
          <w:tcPr>
            <w:tcW w:w="0" w:type="auto"/>
          </w:tcPr>
          <w:p w14:paraId="3BC69FEC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4DF1E8D1" w14:textId="77777777" w:rsidR="00A71B6F" w:rsidRDefault="00A71B6F">
            <w:pPr>
              <w:pStyle w:val="Compact"/>
            </w:pPr>
          </w:p>
        </w:tc>
      </w:tr>
      <w:tr w:rsidR="00A71B6F" w14:paraId="5FABA342" w14:textId="77777777" w:rsidTr="00E7476C">
        <w:tc>
          <w:tcPr>
            <w:tcW w:w="0" w:type="auto"/>
          </w:tcPr>
          <w:p w14:paraId="6A4DC934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452CB86A" w14:textId="77777777" w:rsidR="00A71B6F" w:rsidRDefault="00A71B6F">
            <w:pPr>
              <w:pStyle w:val="Compact"/>
            </w:pPr>
          </w:p>
        </w:tc>
      </w:tr>
      <w:tr w:rsidR="00A71B6F" w14:paraId="421A01B0" w14:textId="77777777" w:rsidTr="00E7476C">
        <w:tc>
          <w:tcPr>
            <w:tcW w:w="0" w:type="auto"/>
          </w:tcPr>
          <w:p w14:paraId="56A2F244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44350BFF" w14:textId="77777777" w:rsidR="00A71B6F" w:rsidRDefault="00A71B6F">
            <w:pPr>
              <w:pStyle w:val="Compact"/>
            </w:pPr>
          </w:p>
        </w:tc>
      </w:tr>
      <w:tr w:rsidR="00A71B6F" w14:paraId="177B33C0" w14:textId="77777777" w:rsidTr="00E7476C">
        <w:tc>
          <w:tcPr>
            <w:tcW w:w="0" w:type="auto"/>
          </w:tcPr>
          <w:p w14:paraId="7ABFA4C9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521A9C8" w14:textId="77777777" w:rsidR="00A71B6F" w:rsidRDefault="00A71B6F">
            <w:pPr>
              <w:pStyle w:val="Compact"/>
            </w:pPr>
          </w:p>
        </w:tc>
      </w:tr>
    </w:tbl>
    <w:p w14:paraId="6C7D1B46" w14:textId="77777777" w:rsidR="00A71B6F" w:rsidRDefault="00C14D67">
      <w:pPr>
        <w:pStyle w:val="Heading2"/>
      </w:pPr>
      <w:bookmarkStart w:id="5" w:name="nội-dung-vụ-án"/>
      <w:bookmarkEnd w:id="2"/>
      <w:bookmarkEnd w:id="4"/>
      <w:r>
        <w:lastRenderedPageBreak/>
        <w:t>N</w:t>
      </w:r>
      <w:r>
        <w:t>Ộ</w:t>
      </w:r>
      <w:r>
        <w:t>I DUNG V</w:t>
      </w:r>
      <w:r>
        <w:t>Ụ</w:t>
      </w:r>
      <w:r>
        <w:t xml:space="preserve"> ÁN</w:t>
      </w:r>
    </w:p>
    <w:p w14:paraId="168C340F" w14:textId="77777777" w:rsidR="00A71B6F" w:rsidRDefault="00C14D67">
      <w:pPr>
        <w:pStyle w:val="Heading3"/>
      </w:pPr>
      <w:bookmarkStart w:id="6" w:name="sự-việc"/>
      <w:r>
        <w:t>1. S</w:t>
      </w:r>
      <w:r>
        <w:t>ự</w:t>
      </w:r>
      <w:r>
        <w:t xml:space="preserve"> vi</w:t>
      </w:r>
      <w:r>
        <w:t>ệ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157"/>
      </w:tblGrid>
      <w:tr w:rsidR="00A71B6F" w14:paraId="58CEF225" w14:textId="77777777" w:rsidTr="00E7476C">
        <w:tc>
          <w:tcPr>
            <w:tcW w:w="0" w:type="auto"/>
          </w:tcPr>
          <w:p w14:paraId="1BB5DF05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B3985CE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71B6F" w14:paraId="5BC4344F" w14:textId="77777777" w:rsidTr="00E7476C">
        <w:tc>
          <w:tcPr>
            <w:tcW w:w="0" w:type="auto"/>
          </w:tcPr>
          <w:p w14:paraId="162C6C21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413CFD0A" w14:textId="77777777" w:rsidR="00A71B6F" w:rsidRDefault="00A71B6F">
            <w:pPr>
              <w:pStyle w:val="Compact"/>
            </w:pPr>
          </w:p>
        </w:tc>
      </w:tr>
      <w:tr w:rsidR="00A71B6F" w14:paraId="7B54D9A3" w14:textId="77777777" w:rsidTr="00E7476C">
        <w:tc>
          <w:tcPr>
            <w:tcW w:w="0" w:type="auto"/>
          </w:tcPr>
          <w:p w14:paraId="1117A613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Ngày phát sinh</w:t>
            </w:r>
          </w:p>
        </w:tc>
        <w:tc>
          <w:tcPr>
            <w:tcW w:w="0" w:type="auto"/>
          </w:tcPr>
          <w:p w14:paraId="534AE58B" w14:textId="77777777" w:rsidR="00A71B6F" w:rsidRDefault="00A71B6F">
            <w:pPr>
              <w:pStyle w:val="Compact"/>
            </w:pPr>
          </w:p>
        </w:tc>
      </w:tr>
      <w:tr w:rsidR="00A71B6F" w14:paraId="2E90B89D" w14:textId="77777777" w:rsidTr="00E7476C">
        <w:tc>
          <w:tcPr>
            <w:tcW w:w="0" w:type="auto"/>
          </w:tcPr>
          <w:p w14:paraId="012E41BF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669CF5DB" w14:textId="77777777" w:rsidR="00A71B6F" w:rsidRDefault="00A71B6F">
            <w:pPr>
              <w:pStyle w:val="Compact"/>
            </w:pPr>
          </w:p>
        </w:tc>
      </w:tr>
      <w:tr w:rsidR="00A71B6F" w14:paraId="276EA3EB" w14:textId="77777777" w:rsidTr="00E7476C">
        <w:tc>
          <w:tcPr>
            <w:tcW w:w="0" w:type="auto"/>
          </w:tcPr>
          <w:p w14:paraId="01072D1D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0B5A6F5B" w14:textId="77777777" w:rsidR="00A71B6F" w:rsidRDefault="00A71B6F">
            <w:pPr>
              <w:pStyle w:val="Compact"/>
            </w:pPr>
          </w:p>
        </w:tc>
      </w:tr>
    </w:tbl>
    <w:p w14:paraId="5A9333A4" w14:textId="77777777" w:rsidR="00A71B6F" w:rsidRDefault="00C14D67">
      <w:pPr>
        <w:pStyle w:val="Heading3"/>
      </w:pPr>
      <w:bookmarkStart w:id="7" w:name="yêu-cầu"/>
      <w:bookmarkEnd w:id="6"/>
      <w:r>
        <w:t>2. Yêu c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157"/>
        <w:gridCol w:w="1037"/>
      </w:tblGrid>
      <w:tr w:rsidR="00A71B6F" w14:paraId="33C5D90D" w14:textId="77777777" w:rsidTr="00E7476C">
        <w:tc>
          <w:tcPr>
            <w:tcW w:w="0" w:type="auto"/>
          </w:tcPr>
          <w:p w14:paraId="5C3104CA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F91923F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EA4650F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71B6F" w14:paraId="7137F6CD" w14:textId="77777777" w:rsidTr="00E7476C">
        <w:tc>
          <w:tcPr>
            <w:tcW w:w="0" w:type="auto"/>
          </w:tcPr>
          <w:p w14:paraId="48249114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1</w:t>
            </w:r>
          </w:p>
        </w:tc>
        <w:tc>
          <w:tcPr>
            <w:tcW w:w="0" w:type="auto"/>
          </w:tcPr>
          <w:p w14:paraId="3DDE7F70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1BCBB6FE" w14:textId="77777777" w:rsidR="00A71B6F" w:rsidRDefault="00A71B6F">
            <w:pPr>
              <w:pStyle w:val="Compact"/>
            </w:pPr>
          </w:p>
        </w:tc>
      </w:tr>
      <w:tr w:rsidR="00A71B6F" w14:paraId="579AAD06" w14:textId="77777777" w:rsidTr="00E7476C">
        <w:tc>
          <w:tcPr>
            <w:tcW w:w="0" w:type="auto"/>
          </w:tcPr>
          <w:p w14:paraId="0B041016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2</w:t>
            </w:r>
          </w:p>
        </w:tc>
        <w:tc>
          <w:tcPr>
            <w:tcW w:w="0" w:type="auto"/>
          </w:tcPr>
          <w:p w14:paraId="35E9C7FA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64A98D32" w14:textId="77777777" w:rsidR="00A71B6F" w:rsidRDefault="00A71B6F">
            <w:pPr>
              <w:pStyle w:val="Compact"/>
            </w:pPr>
          </w:p>
        </w:tc>
      </w:tr>
      <w:tr w:rsidR="00A71B6F" w14:paraId="3D76BB85" w14:textId="77777777" w:rsidTr="00E7476C">
        <w:tc>
          <w:tcPr>
            <w:tcW w:w="0" w:type="auto"/>
          </w:tcPr>
          <w:p w14:paraId="63ECB4AA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3</w:t>
            </w:r>
          </w:p>
        </w:tc>
        <w:tc>
          <w:tcPr>
            <w:tcW w:w="0" w:type="auto"/>
          </w:tcPr>
          <w:p w14:paraId="0ADBD6C5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2ECB0475" w14:textId="77777777" w:rsidR="00A71B6F" w:rsidRDefault="00A71B6F">
            <w:pPr>
              <w:pStyle w:val="Compact"/>
            </w:pPr>
          </w:p>
        </w:tc>
      </w:tr>
    </w:tbl>
    <w:p w14:paraId="0F04ADF1" w14:textId="77777777" w:rsidR="00A71B6F" w:rsidRDefault="00C14D67">
      <w:pPr>
        <w:pStyle w:val="Heading2"/>
      </w:pPr>
      <w:bookmarkStart w:id="8" w:name="chứng-từ-kèm-theo"/>
      <w:bookmarkEnd w:id="5"/>
      <w:bookmarkEnd w:id="7"/>
      <w:r>
        <w:t>CH</w:t>
      </w:r>
      <w:r>
        <w:t>Ứ</w:t>
      </w:r>
      <w:r>
        <w:t>NG T</w:t>
      </w:r>
      <w:r>
        <w:t>Ừ</w:t>
      </w:r>
      <w:r>
        <w:t xml:space="preserve"> KÈM THEO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127"/>
        <w:gridCol w:w="1037"/>
      </w:tblGrid>
      <w:tr w:rsidR="00A71B6F" w14:paraId="529773F7" w14:textId="77777777" w:rsidTr="00E7476C">
        <w:tc>
          <w:tcPr>
            <w:tcW w:w="0" w:type="auto"/>
          </w:tcPr>
          <w:p w14:paraId="4191BB1C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0EC402BB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0A98672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71B6F" w14:paraId="2AD14B73" w14:textId="77777777" w:rsidTr="00E7476C">
        <w:tc>
          <w:tcPr>
            <w:tcW w:w="0" w:type="auto"/>
          </w:tcPr>
          <w:p w14:paraId="1748BF8C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CE91827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75507624" w14:textId="77777777" w:rsidR="00A71B6F" w:rsidRDefault="00A71B6F">
            <w:pPr>
              <w:pStyle w:val="Compact"/>
            </w:pPr>
          </w:p>
        </w:tc>
      </w:tr>
      <w:tr w:rsidR="00A71B6F" w14:paraId="66B9E7B3" w14:textId="77777777" w:rsidTr="00E7476C">
        <w:tc>
          <w:tcPr>
            <w:tcW w:w="0" w:type="auto"/>
          </w:tcPr>
          <w:p w14:paraId="3A4844BB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Hóa đơn</w:t>
            </w:r>
          </w:p>
        </w:tc>
        <w:tc>
          <w:tcPr>
            <w:tcW w:w="0" w:type="auto"/>
          </w:tcPr>
          <w:p w14:paraId="01819E7E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64A9F21B" w14:textId="77777777" w:rsidR="00A71B6F" w:rsidRDefault="00A71B6F">
            <w:pPr>
              <w:pStyle w:val="Compact"/>
            </w:pPr>
          </w:p>
        </w:tc>
      </w:tr>
      <w:tr w:rsidR="00A71B6F" w14:paraId="609C9BB1" w14:textId="77777777" w:rsidTr="00E7476C">
        <w:tc>
          <w:tcPr>
            <w:tcW w:w="0" w:type="auto"/>
          </w:tcPr>
          <w:p w14:paraId="04FAA6EE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EE2B754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7A9FD433" w14:textId="77777777" w:rsidR="00A71B6F" w:rsidRDefault="00A71B6F">
            <w:pPr>
              <w:pStyle w:val="Compact"/>
            </w:pPr>
          </w:p>
        </w:tc>
      </w:tr>
      <w:tr w:rsidR="00A71B6F" w14:paraId="06F73A71" w14:textId="77777777" w:rsidTr="00E7476C">
        <w:tc>
          <w:tcPr>
            <w:tcW w:w="0" w:type="auto"/>
          </w:tcPr>
          <w:p w14:paraId="730DB62E" w14:textId="77777777" w:rsidR="00A71B6F" w:rsidRDefault="00C14D67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7012FD97" w14:textId="77777777" w:rsidR="00A71B6F" w:rsidRDefault="00A71B6F">
            <w:pPr>
              <w:pStyle w:val="Compact"/>
            </w:pPr>
          </w:p>
        </w:tc>
        <w:tc>
          <w:tcPr>
            <w:tcW w:w="0" w:type="auto"/>
          </w:tcPr>
          <w:p w14:paraId="239785DD" w14:textId="77777777" w:rsidR="00A71B6F" w:rsidRDefault="00A71B6F">
            <w:pPr>
              <w:pStyle w:val="Compact"/>
            </w:pPr>
          </w:p>
        </w:tc>
      </w:tr>
    </w:tbl>
    <w:p w14:paraId="5589BBA5" w14:textId="77777777" w:rsidR="00A71B6F" w:rsidRDefault="00C14D67">
      <w:pPr>
        <w:pStyle w:val="Heading2"/>
      </w:pPr>
      <w:bookmarkStart w:id="9" w:name="xác-nhận"/>
      <w:bookmarkEnd w:id="8"/>
      <w:r>
        <w:t>XÁC NH</w:t>
      </w:r>
      <w:r>
        <w:t>Ậ</w:t>
      </w:r>
      <w:r>
        <w:t>N</w:t>
      </w:r>
    </w:p>
    <w:p w14:paraId="1FF0846E" w14:textId="77777777" w:rsidR="00A71B6F" w:rsidRDefault="00C14D67">
      <w:pPr>
        <w:pStyle w:val="Heading3"/>
      </w:pPr>
      <w:bookmarkStart w:id="10" w:name="người-khởi-kiện"/>
      <w:r>
        <w:t>Ngư</w:t>
      </w:r>
      <w:r>
        <w:t>ờ</w:t>
      </w:r>
      <w:r>
        <w:t>i kh</w:t>
      </w:r>
      <w:r>
        <w:t>ở</w:t>
      </w:r>
      <w:r>
        <w:t>i ki</w:t>
      </w:r>
      <w:r>
        <w:t>ệ</w:t>
      </w:r>
      <w:r>
        <w:t>n:</w:t>
      </w:r>
    </w:p>
    <w:p w14:paraId="6915417B" w14:textId="77777777" w:rsidR="00A71B6F" w:rsidRDefault="00C14D6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F7DFD7F" w14:textId="77777777" w:rsidR="00A71B6F" w:rsidRDefault="00C14D67">
      <w:pPr>
        <w:pStyle w:val="Heading3"/>
      </w:pPr>
      <w:bookmarkStart w:id="11" w:name="luật-sư"/>
      <w:bookmarkEnd w:id="10"/>
      <w:r>
        <w:t>Lu</w:t>
      </w:r>
      <w:r>
        <w:t>ậ</w:t>
      </w:r>
      <w:r>
        <w:t>t sư:</w:t>
      </w:r>
    </w:p>
    <w:p w14:paraId="4F72EDF7" w14:textId="77777777" w:rsidR="00A71B6F" w:rsidRDefault="00C14D6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7200E40" w14:textId="77777777" w:rsidR="00A71B6F" w:rsidRDefault="00C14D67">
      <w:r>
        <w:lastRenderedPageBreak/>
        <w:pict w14:anchorId="16F81C9B">
          <v:rect id="_x0000_i1026" style="width:0;height:1.5pt" o:hralign="center" o:hrstd="t" o:hr="t"/>
        </w:pict>
      </w:r>
    </w:p>
    <w:p w14:paraId="73CF67D7" w14:textId="77777777" w:rsidR="00A71B6F" w:rsidRDefault="00C14D67">
      <w:pPr>
        <w:pStyle w:val="FirstParagraph"/>
      </w:pPr>
      <w:r>
        <w:rPr>
          <w:b/>
          <w:bCs/>
        </w:rPr>
        <w:t>Ghi chú:</w:t>
      </w:r>
      <w:r>
        <w:t xml:space="preserve"> Đơn này c</w:t>
      </w:r>
      <w:r>
        <w:t>ầ</w:t>
      </w:r>
      <w:r>
        <w:t>n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k</w:t>
      </w:r>
      <w:r>
        <w:t>ỹ</w:t>
      </w:r>
      <w:r>
        <w:t xml:space="preserve"> lư</w:t>
      </w:r>
      <w:r>
        <w:t>ỡ</w:t>
      </w:r>
      <w:r>
        <w:t>ng v</w:t>
      </w:r>
      <w:r>
        <w:t>ớ</w:t>
      </w:r>
      <w:r>
        <w:t>i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>a lu</w:t>
      </w:r>
      <w:r>
        <w:t>ậ</w:t>
      </w:r>
      <w:r>
        <w:t>t sư.</w:t>
      </w:r>
      <w:bookmarkEnd w:id="0"/>
      <w:bookmarkEnd w:id="9"/>
      <w:bookmarkEnd w:id="11"/>
    </w:p>
    <w:sectPr w:rsidR="00A71B6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F5570" w14:textId="77777777" w:rsidR="00C14D67" w:rsidRDefault="00C14D67" w:rsidP="00E7476C">
      <w:pPr>
        <w:spacing w:line="240" w:lineRule="auto"/>
      </w:pPr>
      <w:r>
        <w:separator/>
      </w:r>
    </w:p>
  </w:endnote>
  <w:endnote w:type="continuationSeparator" w:id="0">
    <w:p w14:paraId="0086D255" w14:textId="77777777" w:rsidR="00C14D67" w:rsidRDefault="00C14D67" w:rsidP="00E747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98E98" w14:textId="77777777" w:rsidR="00C14D67" w:rsidRDefault="00C14D67" w:rsidP="00E7476C">
      <w:pPr>
        <w:spacing w:line="240" w:lineRule="auto"/>
      </w:pPr>
      <w:r>
        <w:separator/>
      </w:r>
    </w:p>
  </w:footnote>
  <w:footnote w:type="continuationSeparator" w:id="0">
    <w:p w14:paraId="06B2C177" w14:textId="77777777" w:rsidR="00C14D67" w:rsidRDefault="00C14D67" w:rsidP="00E747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735F2" w14:textId="77777777" w:rsidR="00E7476C" w:rsidRPr="00A33244" w:rsidRDefault="00E7476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51D7769" wp14:editId="567A993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58AAD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05982E" w14:textId="77777777" w:rsidR="00E7476C" w:rsidRDefault="00E74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07A68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B6F"/>
    <w:rsid w:val="00A71B6F"/>
    <w:rsid w:val="00C14D67"/>
    <w:rsid w:val="00E7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C6525D"/>
  <w15:docId w15:val="{C6640288-29A4-4681-8FD5-764C04E4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476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476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76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476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7476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7476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7476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7476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6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6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476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7476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476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476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6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747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76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747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76C"/>
    <w:rPr>
      <w:rFonts w:ascii="Times New Roman" w:hAnsi="Times New Roman"/>
      <w:szCs w:val="22"/>
    </w:rPr>
  </w:style>
  <w:style w:type="character" w:styleId="Emphasis">
    <w:name w:val="Emphasis"/>
    <w:rsid w:val="00E7476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7476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7476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7476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7476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2026-02-03T03:06:00Z</dcterms:created>
  <dcterms:modified xsi:type="dcterms:W3CDTF">2026-02-03T03:06:00Z</dcterms:modified>
</cp:coreProperties>
</file>