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65B51" w14:textId="77777777" w:rsidR="00D47104" w:rsidRDefault="004121B5" w:rsidP="004630BA">
      <w:pPr>
        <w:pStyle w:val="Title"/>
      </w:pPr>
      <w:bookmarkStart w:id="0" w:name="bm-85-sổ-đăng-ký-hồ-sơ-lưu-trữ"/>
      <w:r>
        <w:t>BM-85: S</w:t>
      </w:r>
      <w:r>
        <w:t>Ổ</w:t>
      </w:r>
      <w:r>
        <w:t xml:space="preserve"> ĐĂNG KÝ H</w:t>
      </w:r>
      <w:r>
        <w:t>Ồ</w:t>
      </w:r>
      <w:r>
        <w:t xml:space="preserve"> SƠ LƯU TR</w:t>
      </w:r>
      <w:r>
        <w:t>Ữ</w:t>
      </w:r>
    </w:p>
    <w:p w14:paraId="73F9D531" w14:textId="77777777" w:rsidR="00D47104" w:rsidRDefault="004121B5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QT-03-SOP-08-BM-85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2749D6E" w14:textId="77777777" w:rsidR="00D47104" w:rsidRDefault="004121B5">
      <w:r>
        <w:pict w14:anchorId="4D11A667">
          <v:rect id="_x0000_i1025" style="width:0;height:1.5pt" o:hralign="center" o:hrstd="t" o:hr="t"/>
        </w:pict>
      </w:r>
    </w:p>
    <w:p w14:paraId="5EC85CB3" w14:textId="77777777" w:rsidR="00D47104" w:rsidRDefault="004121B5">
      <w:pPr>
        <w:pStyle w:val="Heading2"/>
      </w:pPr>
      <w:bookmarkStart w:id="1" w:name="thông-tin-sổ-đăng-ký"/>
      <w:r>
        <w:t>THÔNG TIN S</w:t>
      </w:r>
      <w:r>
        <w:t>Ổ</w:t>
      </w:r>
      <w:r>
        <w:t xml:space="preserve"> ĐĂNG KÝ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1157"/>
      </w:tblGrid>
      <w:tr w:rsidR="00D47104" w14:paraId="1CC577EE" w14:textId="77777777" w:rsidTr="004630BA">
        <w:tc>
          <w:tcPr>
            <w:tcW w:w="0" w:type="auto"/>
          </w:tcPr>
          <w:p w14:paraId="479933C4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B63BFE4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47104" w14:paraId="60A6D5F0" w14:textId="77777777" w:rsidTr="004630BA">
        <w:tc>
          <w:tcPr>
            <w:tcW w:w="0" w:type="auto"/>
          </w:tcPr>
          <w:p w14:paraId="5E96A0BA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53A0F369" w14:textId="77777777" w:rsidR="00D47104" w:rsidRDefault="00D47104">
            <w:pPr>
              <w:pStyle w:val="Compact"/>
            </w:pPr>
          </w:p>
        </w:tc>
      </w:tr>
      <w:tr w:rsidR="00D47104" w14:paraId="53C2F989" w14:textId="77777777" w:rsidTr="004630BA">
        <w:tc>
          <w:tcPr>
            <w:tcW w:w="0" w:type="auto"/>
          </w:tcPr>
          <w:p w14:paraId="7B6A4D5F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</w:t>
            </w:r>
          </w:p>
        </w:tc>
        <w:tc>
          <w:tcPr>
            <w:tcW w:w="0" w:type="auto"/>
          </w:tcPr>
          <w:p w14:paraId="38273903" w14:textId="77777777" w:rsidR="00D47104" w:rsidRDefault="00D47104">
            <w:pPr>
              <w:pStyle w:val="Compact"/>
            </w:pPr>
          </w:p>
        </w:tc>
      </w:tr>
      <w:tr w:rsidR="00D47104" w14:paraId="20451E9E" w14:textId="77777777" w:rsidTr="004630BA">
        <w:tc>
          <w:tcPr>
            <w:tcW w:w="0" w:type="auto"/>
          </w:tcPr>
          <w:p w14:paraId="79EBE79D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6A2172FC" w14:textId="77777777" w:rsidR="00D47104" w:rsidRDefault="00D47104">
            <w:pPr>
              <w:pStyle w:val="Compact"/>
            </w:pPr>
          </w:p>
        </w:tc>
      </w:tr>
    </w:tbl>
    <w:p w14:paraId="16B44A8C" w14:textId="77777777" w:rsidR="00D47104" w:rsidRDefault="004121B5">
      <w:pPr>
        <w:pStyle w:val="Heading2"/>
      </w:pPr>
      <w:bookmarkStart w:id="2" w:name="danh-sách-hồ-sơ-lưu-trữ"/>
      <w:bookmarkEnd w:id="1"/>
      <w:r>
        <w:t>DANH SÁCH H</w:t>
      </w:r>
      <w:r>
        <w:t>Ồ</w:t>
      </w:r>
      <w:r>
        <w:t xml:space="preserve"> SƠ LƯU TR</w:t>
      </w:r>
      <w:r>
        <w:t>Ữ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D47104" w14:paraId="01AF0604" w14:textId="77777777" w:rsidTr="004630BA">
        <w:tc>
          <w:tcPr>
            <w:tcW w:w="879" w:type="dxa"/>
          </w:tcPr>
          <w:p w14:paraId="1D9CAAB6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TT</w:t>
            </w:r>
          </w:p>
        </w:tc>
        <w:tc>
          <w:tcPr>
            <w:tcW w:w="879" w:type="dxa"/>
          </w:tcPr>
          <w:p w14:paraId="1E4DD765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Bìa s</w:t>
            </w:r>
            <w:r>
              <w:rPr>
                <w:b/>
                <w:bCs/>
              </w:rPr>
              <w:t>ố</w:t>
            </w:r>
          </w:p>
        </w:tc>
        <w:tc>
          <w:tcPr>
            <w:tcW w:w="879" w:type="dxa"/>
          </w:tcPr>
          <w:p w14:paraId="2B4CF7EA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879" w:type="dxa"/>
          </w:tcPr>
          <w:p w14:paraId="42CF84A7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879" w:type="dxa"/>
          </w:tcPr>
          <w:p w14:paraId="2E20E0CC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- đ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879" w:type="dxa"/>
          </w:tcPr>
          <w:p w14:paraId="3E5CBBB0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 lưu</w:t>
            </w:r>
          </w:p>
        </w:tc>
        <w:tc>
          <w:tcPr>
            <w:tcW w:w="879" w:type="dxa"/>
          </w:tcPr>
          <w:p w14:paraId="06993704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Ngày lưu</w:t>
            </w:r>
          </w:p>
        </w:tc>
        <w:tc>
          <w:tcPr>
            <w:tcW w:w="879" w:type="dxa"/>
          </w:tcPr>
          <w:p w14:paraId="3EE05365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Ngày h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y</w:t>
            </w:r>
          </w:p>
        </w:tc>
        <w:tc>
          <w:tcPr>
            <w:tcW w:w="879" w:type="dxa"/>
          </w:tcPr>
          <w:p w14:paraId="3EEC1359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47104" w14:paraId="5F9CB10C" w14:textId="77777777" w:rsidTr="004630BA">
        <w:tc>
          <w:tcPr>
            <w:tcW w:w="879" w:type="dxa"/>
          </w:tcPr>
          <w:p w14:paraId="32868246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6D408175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5EB36807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23AABE92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685D9B56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6A1D2A33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7BE8DF4F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2FCBD269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3953D199" w14:textId="77777777" w:rsidR="00D47104" w:rsidRDefault="00D47104">
            <w:pPr>
              <w:pStyle w:val="Compact"/>
            </w:pPr>
          </w:p>
        </w:tc>
      </w:tr>
      <w:tr w:rsidR="00D47104" w14:paraId="28286C88" w14:textId="77777777" w:rsidTr="004630BA">
        <w:tc>
          <w:tcPr>
            <w:tcW w:w="879" w:type="dxa"/>
          </w:tcPr>
          <w:p w14:paraId="19410ABB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6F455497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51CB0896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75153356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495F6A12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6C7509E1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6108F8AB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3038A2BF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07C83F13" w14:textId="77777777" w:rsidR="00D47104" w:rsidRDefault="00D47104">
            <w:pPr>
              <w:pStyle w:val="Compact"/>
            </w:pPr>
          </w:p>
        </w:tc>
      </w:tr>
      <w:tr w:rsidR="00D47104" w14:paraId="5DEAD663" w14:textId="77777777" w:rsidTr="004630BA">
        <w:tc>
          <w:tcPr>
            <w:tcW w:w="879" w:type="dxa"/>
          </w:tcPr>
          <w:p w14:paraId="31D872D3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57B9E530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119A48CB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66E74BDE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52565F5C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569532D9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34CC9449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27618C1D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6448F4F9" w14:textId="77777777" w:rsidR="00D47104" w:rsidRDefault="00D47104">
            <w:pPr>
              <w:pStyle w:val="Compact"/>
            </w:pPr>
          </w:p>
        </w:tc>
      </w:tr>
      <w:tr w:rsidR="00D47104" w14:paraId="1E8DA423" w14:textId="77777777" w:rsidTr="004630BA">
        <w:tc>
          <w:tcPr>
            <w:tcW w:w="879" w:type="dxa"/>
          </w:tcPr>
          <w:p w14:paraId="152F7D51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59E74EBC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19C478FC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21622A99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4E08FB42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499BFE59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00798157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50639463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17407322" w14:textId="77777777" w:rsidR="00D47104" w:rsidRDefault="00D47104">
            <w:pPr>
              <w:pStyle w:val="Compact"/>
            </w:pPr>
          </w:p>
        </w:tc>
      </w:tr>
      <w:tr w:rsidR="00D47104" w14:paraId="5F5C0B60" w14:textId="77777777" w:rsidTr="004630BA">
        <w:tc>
          <w:tcPr>
            <w:tcW w:w="879" w:type="dxa"/>
          </w:tcPr>
          <w:p w14:paraId="3ADEA2D0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0A18E613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783F1894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279ED004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129EF2D0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76D5C25E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018E81D2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5316F788" w14:textId="77777777" w:rsidR="00D47104" w:rsidRDefault="00D47104">
            <w:pPr>
              <w:pStyle w:val="Compact"/>
            </w:pPr>
          </w:p>
        </w:tc>
        <w:tc>
          <w:tcPr>
            <w:tcW w:w="879" w:type="dxa"/>
          </w:tcPr>
          <w:p w14:paraId="3322F69F" w14:textId="77777777" w:rsidR="00D47104" w:rsidRDefault="00D47104">
            <w:pPr>
              <w:pStyle w:val="Compact"/>
            </w:pPr>
          </w:p>
        </w:tc>
      </w:tr>
    </w:tbl>
    <w:p w14:paraId="692D4501" w14:textId="77777777" w:rsidR="00D47104" w:rsidRDefault="004121B5">
      <w:pPr>
        <w:pStyle w:val="Heading2"/>
      </w:pPr>
      <w:bookmarkStart w:id="3" w:name="phân-loại-theo-loại-tài-liệu"/>
      <w:bookmarkEnd w:id="2"/>
      <w:r>
        <w:t>PHÂN LO</w:t>
      </w:r>
      <w:r>
        <w:t>Ạ</w:t>
      </w:r>
      <w:r>
        <w:t>I THEO LO</w:t>
      </w:r>
      <w:r>
        <w:t>Ạ</w:t>
      </w:r>
      <w:r>
        <w:t>I TÀI LI</w:t>
      </w:r>
      <w:r>
        <w:t>Ệ</w:t>
      </w:r>
      <w:r>
        <w:t>U</w:t>
      </w:r>
    </w:p>
    <w:p w14:paraId="08BD1D1F" w14:textId="77777777" w:rsidR="00D47104" w:rsidRDefault="004121B5">
      <w:pPr>
        <w:pStyle w:val="Heading3"/>
      </w:pPr>
      <w:bookmarkStart w:id="4" w:name="tổng-hợp"/>
      <w:r>
        <w:t>1. T</w:t>
      </w:r>
      <w:r>
        <w:t>ổ</w:t>
      </w:r>
      <w:r>
        <w:t>ng h</w:t>
      </w:r>
      <w:r>
        <w:t>ợ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8"/>
        <w:gridCol w:w="1127"/>
        <w:gridCol w:w="1614"/>
        <w:gridCol w:w="1037"/>
      </w:tblGrid>
      <w:tr w:rsidR="00D47104" w14:paraId="29E2A045" w14:textId="77777777" w:rsidTr="004630BA">
        <w:tc>
          <w:tcPr>
            <w:tcW w:w="0" w:type="auto"/>
          </w:tcPr>
          <w:p w14:paraId="5A12D500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1F823752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19101DB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lưu</w:t>
            </w:r>
          </w:p>
        </w:tc>
        <w:tc>
          <w:tcPr>
            <w:tcW w:w="0" w:type="auto"/>
          </w:tcPr>
          <w:p w14:paraId="130109D3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47104" w14:paraId="139146E8" w14:textId="77777777" w:rsidTr="004630BA">
        <w:tc>
          <w:tcPr>
            <w:tcW w:w="0" w:type="auto"/>
          </w:tcPr>
          <w:p w14:paraId="762B4EE1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toán</w:t>
            </w:r>
          </w:p>
        </w:tc>
        <w:tc>
          <w:tcPr>
            <w:tcW w:w="0" w:type="auto"/>
          </w:tcPr>
          <w:p w14:paraId="767E0971" w14:textId="77777777" w:rsidR="00D47104" w:rsidRDefault="00D47104">
            <w:pPr>
              <w:pStyle w:val="Compact"/>
            </w:pPr>
          </w:p>
        </w:tc>
        <w:tc>
          <w:tcPr>
            <w:tcW w:w="0" w:type="auto"/>
          </w:tcPr>
          <w:p w14:paraId="5C3D300E" w14:textId="77777777" w:rsidR="00D47104" w:rsidRDefault="004121B5">
            <w:pPr>
              <w:pStyle w:val="Compact"/>
            </w:pPr>
            <w:r>
              <w:t>10 năm</w:t>
            </w:r>
          </w:p>
        </w:tc>
        <w:tc>
          <w:tcPr>
            <w:tcW w:w="0" w:type="auto"/>
          </w:tcPr>
          <w:p w14:paraId="32697A9A" w14:textId="77777777" w:rsidR="00D47104" w:rsidRDefault="00D47104">
            <w:pPr>
              <w:pStyle w:val="Compact"/>
            </w:pPr>
          </w:p>
        </w:tc>
      </w:tr>
      <w:tr w:rsidR="00D47104" w14:paraId="673C7232" w14:textId="77777777" w:rsidTr="004630BA">
        <w:tc>
          <w:tcPr>
            <w:tcW w:w="0" w:type="auto"/>
          </w:tcPr>
          <w:p w14:paraId="4759E768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toán</w:t>
            </w:r>
          </w:p>
        </w:tc>
        <w:tc>
          <w:tcPr>
            <w:tcW w:w="0" w:type="auto"/>
          </w:tcPr>
          <w:p w14:paraId="5F0F524D" w14:textId="77777777" w:rsidR="00D47104" w:rsidRDefault="00D47104">
            <w:pPr>
              <w:pStyle w:val="Compact"/>
            </w:pPr>
          </w:p>
        </w:tc>
        <w:tc>
          <w:tcPr>
            <w:tcW w:w="0" w:type="auto"/>
          </w:tcPr>
          <w:p w14:paraId="69D545C9" w14:textId="77777777" w:rsidR="00D47104" w:rsidRDefault="004121B5">
            <w:pPr>
              <w:pStyle w:val="Compact"/>
            </w:pPr>
            <w:r>
              <w:t>10 năm</w:t>
            </w:r>
          </w:p>
        </w:tc>
        <w:tc>
          <w:tcPr>
            <w:tcW w:w="0" w:type="auto"/>
          </w:tcPr>
          <w:p w14:paraId="35E32CDA" w14:textId="77777777" w:rsidR="00D47104" w:rsidRDefault="00D47104">
            <w:pPr>
              <w:pStyle w:val="Compact"/>
            </w:pPr>
          </w:p>
        </w:tc>
      </w:tr>
      <w:tr w:rsidR="00D47104" w14:paraId="5D2846DC" w14:textId="77777777" w:rsidTr="004630BA">
        <w:tc>
          <w:tcPr>
            <w:tcW w:w="0" w:type="auto"/>
          </w:tcPr>
          <w:p w14:paraId="14F5E18D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Báo cáo tài chính</w:t>
            </w:r>
          </w:p>
        </w:tc>
        <w:tc>
          <w:tcPr>
            <w:tcW w:w="0" w:type="auto"/>
          </w:tcPr>
          <w:p w14:paraId="37DA9B97" w14:textId="77777777" w:rsidR="00D47104" w:rsidRDefault="00D47104">
            <w:pPr>
              <w:pStyle w:val="Compact"/>
            </w:pPr>
          </w:p>
        </w:tc>
        <w:tc>
          <w:tcPr>
            <w:tcW w:w="0" w:type="auto"/>
          </w:tcPr>
          <w:p w14:paraId="588FC0A1" w14:textId="77777777" w:rsidR="00D47104" w:rsidRDefault="004121B5">
            <w:pPr>
              <w:pStyle w:val="Compact"/>
            </w:pPr>
            <w:r>
              <w:t>Vĩnh vi</w:t>
            </w:r>
            <w:r>
              <w:t>ễ</w:t>
            </w:r>
            <w:r>
              <w:t>n</w:t>
            </w:r>
          </w:p>
        </w:tc>
        <w:tc>
          <w:tcPr>
            <w:tcW w:w="0" w:type="auto"/>
          </w:tcPr>
          <w:p w14:paraId="1DDDB2FD" w14:textId="77777777" w:rsidR="00D47104" w:rsidRDefault="00D47104">
            <w:pPr>
              <w:pStyle w:val="Compact"/>
            </w:pPr>
          </w:p>
        </w:tc>
      </w:tr>
      <w:tr w:rsidR="00D47104" w14:paraId="3A1DBF19" w14:textId="77777777" w:rsidTr="004630BA">
        <w:tc>
          <w:tcPr>
            <w:tcW w:w="0" w:type="auto"/>
          </w:tcPr>
          <w:p w14:paraId="6D33538A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lastRenderedPageBreak/>
              <w:t>H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p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518CB5E" w14:textId="77777777" w:rsidR="00D47104" w:rsidRDefault="00D47104">
            <w:pPr>
              <w:pStyle w:val="Compact"/>
            </w:pPr>
          </w:p>
        </w:tc>
        <w:tc>
          <w:tcPr>
            <w:tcW w:w="0" w:type="auto"/>
          </w:tcPr>
          <w:p w14:paraId="033EC745" w14:textId="77777777" w:rsidR="00D47104" w:rsidRDefault="004121B5">
            <w:pPr>
              <w:pStyle w:val="Compact"/>
            </w:pPr>
            <w:r>
              <w:t>10 năm</w:t>
            </w:r>
          </w:p>
        </w:tc>
        <w:tc>
          <w:tcPr>
            <w:tcW w:w="0" w:type="auto"/>
          </w:tcPr>
          <w:p w14:paraId="1A6F47AF" w14:textId="77777777" w:rsidR="00D47104" w:rsidRDefault="00D47104">
            <w:pPr>
              <w:pStyle w:val="Compact"/>
            </w:pPr>
          </w:p>
        </w:tc>
      </w:tr>
      <w:tr w:rsidR="00D47104" w14:paraId="6C509C78" w14:textId="77777777" w:rsidTr="004630BA">
        <w:tc>
          <w:tcPr>
            <w:tcW w:w="0" w:type="auto"/>
          </w:tcPr>
          <w:p w14:paraId="2238E73E" w14:textId="77777777" w:rsidR="00D47104" w:rsidRDefault="004121B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khai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7C0C0219" w14:textId="77777777" w:rsidR="00D47104" w:rsidRDefault="00D47104">
            <w:pPr>
              <w:pStyle w:val="Compact"/>
            </w:pPr>
          </w:p>
        </w:tc>
        <w:tc>
          <w:tcPr>
            <w:tcW w:w="0" w:type="auto"/>
          </w:tcPr>
          <w:p w14:paraId="73B96B58" w14:textId="77777777" w:rsidR="00D47104" w:rsidRDefault="004121B5">
            <w:pPr>
              <w:pStyle w:val="Compact"/>
            </w:pPr>
            <w:r>
              <w:t>10 năm</w:t>
            </w:r>
          </w:p>
        </w:tc>
        <w:tc>
          <w:tcPr>
            <w:tcW w:w="0" w:type="auto"/>
          </w:tcPr>
          <w:p w14:paraId="2B580F53" w14:textId="77777777" w:rsidR="00D47104" w:rsidRDefault="00D47104">
            <w:pPr>
              <w:pStyle w:val="Compact"/>
            </w:pPr>
          </w:p>
        </w:tc>
      </w:tr>
    </w:tbl>
    <w:p w14:paraId="6B8FA612" w14:textId="77777777" w:rsidR="00D47104" w:rsidRDefault="004121B5">
      <w:pPr>
        <w:pStyle w:val="Heading2"/>
      </w:pPr>
      <w:bookmarkStart w:id="5" w:name="xác-nhận"/>
      <w:bookmarkEnd w:id="3"/>
      <w:bookmarkEnd w:id="4"/>
      <w:r>
        <w:t>XÁC NH</w:t>
      </w:r>
      <w:r>
        <w:t>Ậ</w:t>
      </w:r>
      <w:r>
        <w:t>N</w:t>
      </w:r>
    </w:p>
    <w:p w14:paraId="00E2F1C3" w14:textId="77777777" w:rsidR="00D47104" w:rsidRDefault="004121B5">
      <w:pPr>
        <w:pStyle w:val="Heading3"/>
      </w:pPr>
      <w:bookmarkStart w:id="6" w:name="người-quản-lý"/>
      <w:r>
        <w:t>Ngư</w:t>
      </w:r>
      <w:r>
        <w:t>ờ</w:t>
      </w:r>
      <w:r>
        <w:t>i qu</w:t>
      </w:r>
      <w:r>
        <w:t>ả</w:t>
      </w:r>
      <w:r>
        <w:t>n lý:</w:t>
      </w:r>
    </w:p>
    <w:p w14:paraId="1D6164A3" w14:textId="77777777" w:rsidR="00D47104" w:rsidRDefault="004121B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C5E8DCB" w14:textId="77777777" w:rsidR="00D47104" w:rsidRDefault="004121B5">
      <w:r>
        <w:pict w14:anchorId="3929AD23">
          <v:rect id="_x0000_i1026" style="width:0;height:1.5pt" o:hralign="center" o:hrstd="t" o:hr="t"/>
        </w:pict>
      </w:r>
    </w:p>
    <w:p w14:paraId="12727C27" w14:textId="77777777" w:rsidR="00D47104" w:rsidRDefault="004121B5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S</w:t>
      </w:r>
      <w:r>
        <w:t>ổ</w:t>
      </w:r>
      <w:r>
        <w:t xml:space="preserve">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m</w:t>
      </w:r>
      <w:r>
        <w:t>ỗ</w:t>
      </w:r>
      <w:r>
        <w:t>i khi có tài li</w:t>
      </w:r>
      <w:r>
        <w:t>ệ</w:t>
      </w:r>
      <w:r>
        <w:t>u m</w:t>
      </w:r>
      <w:r>
        <w:t>ớ</w:t>
      </w:r>
      <w:r>
        <w:t>i đư</w:t>
      </w:r>
      <w:r>
        <w:t>ợ</w:t>
      </w:r>
      <w:r>
        <w:t>c lưu tr</w:t>
      </w:r>
      <w:r>
        <w:t>ữ</w:t>
      </w:r>
      <w:r>
        <w:t>.</w:t>
      </w:r>
      <w:bookmarkEnd w:id="0"/>
      <w:bookmarkEnd w:id="5"/>
      <w:bookmarkEnd w:id="6"/>
    </w:p>
    <w:sectPr w:rsidR="00D4710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496D1" w14:textId="77777777" w:rsidR="004121B5" w:rsidRDefault="004121B5" w:rsidP="004630BA">
      <w:pPr>
        <w:spacing w:line="240" w:lineRule="auto"/>
      </w:pPr>
      <w:r>
        <w:separator/>
      </w:r>
    </w:p>
  </w:endnote>
  <w:endnote w:type="continuationSeparator" w:id="0">
    <w:p w14:paraId="6ABA5283" w14:textId="77777777" w:rsidR="004121B5" w:rsidRDefault="004121B5" w:rsidP="004630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429B3" w14:textId="77777777" w:rsidR="004121B5" w:rsidRDefault="004121B5" w:rsidP="004630BA">
      <w:pPr>
        <w:spacing w:line="240" w:lineRule="auto"/>
      </w:pPr>
      <w:r>
        <w:separator/>
      </w:r>
    </w:p>
  </w:footnote>
  <w:footnote w:type="continuationSeparator" w:id="0">
    <w:p w14:paraId="2B3BE382" w14:textId="77777777" w:rsidR="004121B5" w:rsidRDefault="004121B5" w:rsidP="004630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9CA51" w14:textId="77777777" w:rsidR="004630BA" w:rsidRPr="00A33244" w:rsidRDefault="004630B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7D36796" wp14:editId="2439970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6A084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E9B70FE" w14:textId="77777777" w:rsidR="004630BA" w:rsidRDefault="004630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5FA05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104"/>
    <w:rsid w:val="004121B5"/>
    <w:rsid w:val="004630BA"/>
    <w:rsid w:val="00D4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8B6D1C4"/>
  <w15:docId w15:val="{65789EB7-F765-4940-8B8E-E874F426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30B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30B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30B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30B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630B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630B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630B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630B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0B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0B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630B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630B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30B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30B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0B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630B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0B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630B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0BA"/>
    <w:rPr>
      <w:rFonts w:ascii="Times New Roman" w:hAnsi="Times New Roman"/>
      <w:szCs w:val="22"/>
    </w:rPr>
  </w:style>
  <w:style w:type="character" w:styleId="Emphasis">
    <w:name w:val="Emphasis"/>
    <w:rsid w:val="004630B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630B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630B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630B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630B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2026-02-04T02:09:00Z</dcterms:created>
  <dcterms:modified xsi:type="dcterms:W3CDTF">2026-02-04T02:09:00Z</dcterms:modified>
</cp:coreProperties>
</file>