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917D3" w14:textId="77777777" w:rsidR="00EC5E6D" w:rsidRDefault="00801758" w:rsidP="00112EAD">
      <w:pPr>
        <w:pStyle w:val="Title"/>
      </w:pPr>
      <w:bookmarkStart w:id="0" w:name="bm-79-thuyết-minh-báo-cáo-tài-chính"/>
      <w:r>
        <w:t>BM-79: THUY</w:t>
      </w:r>
      <w:r>
        <w:t>Ế</w:t>
      </w:r>
      <w:r>
        <w:t>T MINH BÁO CÁO TÀI CHÍNH</w:t>
      </w:r>
    </w:p>
    <w:p w14:paraId="7373BB23" w14:textId="77777777" w:rsidR="00EC5E6D" w:rsidRDefault="00801758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QT-03-SOP-08-BM-79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9DF247A" w14:textId="77777777" w:rsidR="00EC5E6D" w:rsidRDefault="00801758">
      <w:r>
        <w:pict w14:anchorId="36C3A143">
          <v:rect id="_x0000_i1025" style="width:0;height:1.5pt" o:hralign="center" o:hrstd="t" o:hr="t"/>
        </w:pict>
      </w:r>
    </w:p>
    <w:p w14:paraId="4087326A" w14:textId="77777777" w:rsidR="00EC5E6D" w:rsidRDefault="00801758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157"/>
      </w:tblGrid>
      <w:tr w:rsidR="00EC5E6D" w14:paraId="2604A844" w14:textId="77777777" w:rsidTr="00112EAD">
        <w:tc>
          <w:tcPr>
            <w:tcW w:w="0" w:type="auto"/>
          </w:tcPr>
          <w:p w14:paraId="1DA5DB09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ED0A987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C5E6D" w14:paraId="76D4EE4E" w14:textId="77777777" w:rsidTr="00112EAD">
        <w:tc>
          <w:tcPr>
            <w:tcW w:w="0" w:type="auto"/>
          </w:tcPr>
          <w:p w14:paraId="1BB7F4E0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báo cáo</w:t>
            </w:r>
          </w:p>
        </w:tc>
        <w:tc>
          <w:tcPr>
            <w:tcW w:w="0" w:type="auto"/>
          </w:tcPr>
          <w:p w14:paraId="7B39E361" w14:textId="77777777" w:rsidR="00EC5E6D" w:rsidRDefault="00EC5E6D">
            <w:pPr>
              <w:pStyle w:val="Compact"/>
            </w:pPr>
          </w:p>
        </w:tc>
      </w:tr>
      <w:tr w:rsidR="00EC5E6D" w14:paraId="09F6FE81" w14:textId="77777777" w:rsidTr="00112EAD">
        <w:tc>
          <w:tcPr>
            <w:tcW w:w="0" w:type="auto"/>
          </w:tcPr>
          <w:p w14:paraId="61C72018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F271901" w14:textId="77777777" w:rsidR="00EC5E6D" w:rsidRDefault="00EC5E6D">
            <w:pPr>
              <w:pStyle w:val="Compact"/>
            </w:pPr>
          </w:p>
        </w:tc>
      </w:tr>
      <w:tr w:rsidR="00EC5E6D" w14:paraId="131A582E" w14:textId="77777777" w:rsidTr="00112EAD">
        <w:tc>
          <w:tcPr>
            <w:tcW w:w="0" w:type="auto"/>
          </w:tcPr>
          <w:p w14:paraId="638E44BF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3F041D4" w14:textId="77777777" w:rsidR="00EC5E6D" w:rsidRDefault="00EC5E6D">
            <w:pPr>
              <w:pStyle w:val="Compact"/>
            </w:pPr>
          </w:p>
        </w:tc>
      </w:tr>
      <w:tr w:rsidR="00EC5E6D" w14:paraId="2CA2EB9A" w14:textId="77777777" w:rsidTr="00112EAD">
        <w:tc>
          <w:tcPr>
            <w:tcW w:w="0" w:type="auto"/>
          </w:tcPr>
          <w:p w14:paraId="74B5A158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6FB957E" w14:textId="77777777" w:rsidR="00EC5E6D" w:rsidRDefault="00EC5E6D">
            <w:pPr>
              <w:pStyle w:val="Compact"/>
            </w:pPr>
          </w:p>
        </w:tc>
      </w:tr>
    </w:tbl>
    <w:p w14:paraId="01352AEC" w14:textId="77777777" w:rsidR="00EC5E6D" w:rsidRDefault="00801758">
      <w:pPr>
        <w:pStyle w:val="Heading2"/>
      </w:pPr>
      <w:bookmarkStart w:id="2" w:name="thông-tin-chung"/>
      <w:bookmarkEnd w:id="1"/>
      <w:r>
        <w:t>THÔNG TIN CHUNG</w:t>
      </w:r>
    </w:p>
    <w:p w14:paraId="6FBC4725" w14:textId="77777777" w:rsidR="00EC5E6D" w:rsidRDefault="00801758">
      <w:pPr>
        <w:pStyle w:val="Heading3"/>
      </w:pPr>
      <w:bookmarkStart w:id="3" w:name="thông-tin-đơn-vị"/>
      <w:r>
        <w:t>1. Thông tin đơn v</w:t>
      </w:r>
      <w:r>
        <w:t>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157"/>
      </w:tblGrid>
      <w:tr w:rsidR="00EC5E6D" w14:paraId="321E26F7" w14:textId="77777777" w:rsidTr="00112EAD">
        <w:tc>
          <w:tcPr>
            <w:tcW w:w="0" w:type="auto"/>
          </w:tcPr>
          <w:p w14:paraId="2502451D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322337D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C5E6D" w14:paraId="773695D8" w14:textId="77777777" w:rsidTr="00112EAD">
        <w:tc>
          <w:tcPr>
            <w:tcW w:w="0" w:type="auto"/>
          </w:tcPr>
          <w:p w14:paraId="49C9A26E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5769217D" w14:textId="77777777" w:rsidR="00EC5E6D" w:rsidRDefault="00EC5E6D">
            <w:pPr>
              <w:pStyle w:val="Compact"/>
            </w:pPr>
          </w:p>
        </w:tc>
      </w:tr>
      <w:tr w:rsidR="00EC5E6D" w14:paraId="7594E052" w14:textId="77777777" w:rsidTr="00112EAD">
        <w:tc>
          <w:tcPr>
            <w:tcW w:w="0" w:type="auto"/>
          </w:tcPr>
          <w:p w14:paraId="041F6CB8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449A7C07" w14:textId="77777777" w:rsidR="00EC5E6D" w:rsidRDefault="00EC5E6D">
            <w:pPr>
              <w:pStyle w:val="Compact"/>
            </w:pPr>
          </w:p>
        </w:tc>
      </w:tr>
      <w:tr w:rsidR="00EC5E6D" w14:paraId="4363E698" w14:textId="77777777" w:rsidTr="00112EAD">
        <w:tc>
          <w:tcPr>
            <w:tcW w:w="0" w:type="auto"/>
          </w:tcPr>
          <w:p w14:paraId="6B6EAA70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0F8D863F" w14:textId="77777777" w:rsidR="00EC5E6D" w:rsidRDefault="00EC5E6D">
            <w:pPr>
              <w:pStyle w:val="Compact"/>
            </w:pPr>
          </w:p>
        </w:tc>
      </w:tr>
      <w:tr w:rsidR="00EC5E6D" w14:paraId="5C9C9629" w14:textId="77777777" w:rsidTr="00112EAD">
        <w:tc>
          <w:tcPr>
            <w:tcW w:w="0" w:type="auto"/>
          </w:tcPr>
          <w:p w14:paraId="6A922889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Ngày thành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42A0F60" w14:textId="77777777" w:rsidR="00EC5E6D" w:rsidRDefault="00EC5E6D">
            <w:pPr>
              <w:pStyle w:val="Compact"/>
            </w:pPr>
          </w:p>
        </w:tc>
      </w:tr>
      <w:tr w:rsidR="00EC5E6D" w14:paraId="11B1CD09" w14:textId="77777777" w:rsidTr="00112EAD">
        <w:tc>
          <w:tcPr>
            <w:tcW w:w="0" w:type="auto"/>
          </w:tcPr>
          <w:p w14:paraId="7E399D40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Ngành ngh</w:t>
            </w:r>
            <w:r>
              <w:rPr>
                <w:b/>
                <w:bCs/>
              </w:rPr>
              <w:t>ề</w:t>
            </w:r>
          </w:p>
        </w:tc>
        <w:tc>
          <w:tcPr>
            <w:tcW w:w="0" w:type="auto"/>
          </w:tcPr>
          <w:p w14:paraId="035291D8" w14:textId="77777777" w:rsidR="00EC5E6D" w:rsidRDefault="00EC5E6D">
            <w:pPr>
              <w:pStyle w:val="Compact"/>
            </w:pPr>
          </w:p>
        </w:tc>
      </w:tr>
    </w:tbl>
    <w:p w14:paraId="6D138346" w14:textId="77777777" w:rsidR="00EC5E6D" w:rsidRDefault="00801758">
      <w:pPr>
        <w:pStyle w:val="Heading3"/>
      </w:pPr>
      <w:bookmarkStart w:id="4" w:name="chu-kỳ-báo-cáo"/>
      <w:bookmarkEnd w:id="3"/>
      <w:r>
        <w:t>2. Chu k</w:t>
      </w:r>
      <w:r>
        <w:t>ỳ</w:t>
      </w:r>
      <w:r>
        <w:t xml:space="preserve">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1157"/>
      </w:tblGrid>
      <w:tr w:rsidR="00EC5E6D" w14:paraId="3A13B613" w14:textId="77777777" w:rsidTr="00112EAD">
        <w:tc>
          <w:tcPr>
            <w:tcW w:w="0" w:type="auto"/>
          </w:tcPr>
          <w:p w14:paraId="209FFD55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4C664BF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C5E6D" w14:paraId="5496BF14" w14:textId="77777777" w:rsidTr="00112EAD">
        <w:tc>
          <w:tcPr>
            <w:tcW w:w="0" w:type="auto"/>
          </w:tcPr>
          <w:p w14:paraId="213CC3B5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báo cáo</w:t>
            </w:r>
          </w:p>
        </w:tc>
        <w:tc>
          <w:tcPr>
            <w:tcW w:w="0" w:type="auto"/>
          </w:tcPr>
          <w:p w14:paraId="332CB133" w14:textId="77777777" w:rsidR="00EC5E6D" w:rsidRDefault="00EC5E6D">
            <w:pPr>
              <w:pStyle w:val="Compact"/>
            </w:pPr>
          </w:p>
        </w:tc>
      </w:tr>
      <w:tr w:rsidR="00EC5E6D" w14:paraId="3597432F" w14:textId="77777777" w:rsidTr="00112EAD">
        <w:tc>
          <w:tcPr>
            <w:tcW w:w="0" w:type="auto"/>
          </w:tcPr>
          <w:p w14:paraId="362D3C08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Ngày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thúc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0064C99D" w14:textId="77777777" w:rsidR="00EC5E6D" w:rsidRDefault="00EC5E6D">
            <w:pPr>
              <w:pStyle w:val="Compact"/>
            </w:pPr>
          </w:p>
        </w:tc>
      </w:tr>
      <w:tr w:rsidR="00EC5E6D" w14:paraId="2C7C1244" w14:textId="77777777" w:rsidTr="00112EAD">
        <w:tc>
          <w:tcPr>
            <w:tcW w:w="0" w:type="auto"/>
          </w:tcPr>
          <w:p w14:paraId="06F92FEE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Đơn 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20B074C3" w14:textId="77777777" w:rsidR="00EC5E6D" w:rsidRDefault="00EC5E6D">
            <w:pPr>
              <w:pStyle w:val="Compact"/>
            </w:pPr>
          </w:p>
        </w:tc>
      </w:tr>
    </w:tbl>
    <w:p w14:paraId="2ED581BD" w14:textId="77777777" w:rsidR="00EC5E6D" w:rsidRDefault="00801758">
      <w:pPr>
        <w:pStyle w:val="Heading2"/>
      </w:pPr>
      <w:bookmarkStart w:id="5" w:name="chính-sách-kế-toán"/>
      <w:bookmarkEnd w:id="2"/>
      <w:bookmarkEnd w:id="4"/>
      <w:r>
        <w:lastRenderedPageBreak/>
        <w:t>CHÍNH SÁCH K</w:t>
      </w:r>
      <w:r>
        <w:t>Ế</w:t>
      </w:r>
      <w:r>
        <w:t xml:space="preserve"> TOÁN</w:t>
      </w:r>
    </w:p>
    <w:p w14:paraId="4FDEEAA1" w14:textId="77777777" w:rsidR="00EC5E6D" w:rsidRDefault="00801758">
      <w:pPr>
        <w:pStyle w:val="Heading3"/>
      </w:pPr>
      <w:bookmarkStart w:id="6" w:name="nguyên-tắc-kế-toán"/>
      <w:r>
        <w:t>1. Nguyên t</w:t>
      </w:r>
      <w:r>
        <w:t>ắ</w:t>
      </w:r>
      <w:r>
        <w:t>c k</w:t>
      </w:r>
      <w:r>
        <w:t>ế</w:t>
      </w:r>
      <w:r>
        <w:t xml:space="preserve">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823"/>
        <w:gridCol w:w="1037"/>
      </w:tblGrid>
      <w:tr w:rsidR="00EC5E6D" w14:paraId="5762F42C" w14:textId="77777777" w:rsidTr="00112EAD">
        <w:tc>
          <w:tcPr>
            <w:tcW w:w="0" w:type="auto"/>
          </w:tcPr>
          <w:p w14:paraId="35DBFA74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324176B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2AA35790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7151E937" w14:textId="77777777" w:rsidTr="00112EAD">
        <w:tc>
          <w:tcPr>
            <w:tcW w:w="0" w:type="auto"/>
          </w:tcPr>
          <w:p w14:paraId="0A3E130E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Cơ s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tích</w:t>
            </w:r>
          </w:p>
        </w:tc>
        <w:tc>
          <w:tcPr>
            <w:tcW w:w="0" w:type="auto"/>
          </w:tcPr>
          <w:p w14:paraId="0A6DB61D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2DF02897" w14:textId="77777777" w:rsidR="00EC5E6D" w:rsidRDefault="00EC5E6D">
            <w:pPr>
              <w:pStyle w:val="Compact"/>
            </w:pPr>
          </w:p>
        </w:tc>
      </w:tr>
      <w:tr w:rsidR="00EC5E6D" w14:paraId="118FCA37" w14:textId="77777777" w:rsidTr="00112EAD">
        <w:tc>
          <w:tcPr>
            <w:tcW w:w="0" w:type="auto"/>
          </w:tcPr>
          <w:p w14:paraId="6E6CE44E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Giá g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27F71F4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4E4393F4" w14:textId="77777777" w:rsidR="00EC5E6D" w:rsidRDefault="00EC5E6D">
            <w:pPr>
              <w:pStyle w:val="Compact"/>
            </w:pPr>
          </w:p>
        </w:tc>
      </w:tr>
      <w:tr w:rsidR="00EC5E6D" w14:paraId="45F53653" w14:textId="77777777" w:rsidTr="00112EAD">
        <w:tc>
          <w:tcPr>
            <w:tcW w:w="0" w:type="auto"/>
          </w:tcPr>
          <w:p w14:paraId="544D59E6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liên t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67EB60E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361B0756" w14:textId="77777777" w:rsidR="00EC5E6D" w:rsidRDefault="00EC5E6D">
            <w:pPr>
              <w:pStyle w:val="Compact"/>
            </w:pPr>
          </w:p>
        </w:tc>
      </w:tr>
      <w:tr w:rsidR="00EC5E6D" w14:paraId="4FCD3877" w14:textId="77777777" w:rsidTr="00112EAD">
        <w:tc>
          <w:tcPr>
            <w:tcW w:w="0" w:type="auto"/>
          </w:tcPr>
          <w:p w14:paraId="6B31DDF3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quán</w:t>
            </w:r>
          </w:p>
        </w:tc>
        <w:tc>
          <w:tcPr>
            <w:tcW w:w="0" w:type="auto"/>
          </w:tcPr>
          <w:p w14:paraId="731C9E46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2BF0CBF5" w14:textId="77777777" w:rsidR="00EC5E6D" w:rsidRDefault="00EC5E6D">
            <w:pPr>
              <w:pStyle w:val="Compact"/>
            </w:pPr>
          </w:p>
        </w:tc>
      </w:tr>
    </w:tbl>
    <w:p w14:paraId="0EFC0B7E" w14:textId="77777777" w:rsidR="00EC5E6D" w:rsidRDefault="00801758">
      <w:pPr>
        <w:pStyle w:val="Heading3"/>
      </w:pPr>
      <w:bookmarkStart w:id="7" w:name="phương-pháp-kế-toán"/>
      <w:bookmarkEnd w:id="6"/>
      <w:r>
        <w:t>2. Phương pháp k</w:t>
      </w:r>
      <w:r>
        <w:t>ế</w:t>
      </w:r>
      <w:r>
        <w:t xml:space="preserve">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607"/>
        <w:gridCol w:w="1037"/>
      </w:tblGrid>
      <w:tr w:rsidR="00EC5E6D" w14:paraId="653FF529" w14:textId="77777777" w:rsidTr="00112EAD">
        <w:tc>
          <w:tcPr>
            <w:tcW w:w="0" w:type="auto"/>
          </w:tcPr>
          <w:p w14:paraId="7651A794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596CB8F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Phương pháp</w:t>
            </w:r>
          </w:p>
        </w:tc>
        <w:tc>
          <w:tcPr>
            <w:tcW w:w="0" w:type="auto"/>
          </w:tcPr>
          <w:p w14:paraId="750BEAE9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47C5FD39" w14:textId="77777777" w:rsidTr="00112EAD">
        <w:tc>
          <w:tcPr>
            <w:tcW w:w="0" w:type="auto"/>
          </w:tcPr>
          <w:p w14:paraId="61AD244C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hao TSCĐ</w:t>
            </w:r>
          </w:p>
        </w:tc>
        <w:tc>
          <w:tcPr>
            <w:tcW w:w="0" w:type="auto"/>
          </w:tcPr>
          <w:p w14:paraId="4A5661DB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6EF4FE20" w14:textId="77777777" w:rsidR="00EC5E6D" w:rsidRDefault="00EC5E6D">
            <w:pPr>
              <w:pStyle w:val="Compact"/>
            </w:pPr>
          </w:p>
        </w:tc>
      </w:tr>
      <w:tr w:rsidR="00EC5E6D" w14:paraId="4FEDCE4D" w14:textId="77777777" w:rsidTr="00112EAD">
        <w:tc>
          <w:tcPr>
            <w:tcW w:w="0" w:type="auto"/>
          </w:tcPr>
          <w:p w14:paraId="11904741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Hàng t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kho</w:t>
            </w:r>
          </w:p>
        </w:tc>
        <w:tc>
          <w:tcPr>
            <w:tcW w:w="0" w:type="auto"/>
          </w:tcPr>
          <w:p w14:paraId="670A5064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1BB0CFC" w14:textId="77777777" w:rsidR="00EC5E6D" w:rsidRDefault="00EC5E6D">
            <w:pPr>
              <w:pStyle w:val="Compact"/>
            </w:pPr>
          </w:p>
        </w:tc>
      </w:tr>
      <w:tr w:rsidR="00EC5E6D" w14:paraId="6395C017" w14:textId="77777777" w:rsidTr="00112EAD">
        <w:tc>
          <w:tcPr>
            <w:tcW w:w="0" w:type="auto"/>
          </w:tcPr>
          <w:p w14:paraId="711046FF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0" w:type="auto"/>
          </w:tcPr>
          <w:p w14:paraId="18809B7A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8D94E18" w14:textId="77777777" w:rsidR="00EC5E6D" w:rsidRDefault="00EC5E6D">
            <w:pPr>
              <w:pStyle w:val="Compact"/>
            </w:pPr>
          </w:p>
        </w:tc>
      </w:tr>
    </w:tbl>
    <w:p w14:paraId="02F7163D" w14:textId="77777777" w:rsidR="00EC5E6D" w:rsidRDefault="00801758">
      <w:pPr>
        <w:pStyle w:val="Heading2"/>
      </w:pPr>
      <w:bookmarkStart w:id="8" w:name="thuyết-minh-chi-tiết-các-khoản-mục"/>
      <w:bookmarkEnd w:id="5"/>
      <w:bookmarkEnd w:id="7"/>
      <w:r>
        <w:t>THUY</w:t>
      </w:r>
      <w:r>
        <w:t>Ế</w:t>
      </w:r>
      <w:r>
        <w:t>T MINH CHI TI</w:t>
      </w:r>
      <w:r>
        <w:t>Ế</w:t>
      </w:r>
      <w:r>
        <w:t>T CÁC KHO</w:t>
      </w:r>
      <w:r>
        <w:t>Ả</w:t>
      </w:r>
      <w:r>
        <w:t>N M</w:t>
      </w:r>
      <w:r>
        <w:t>Ụ</w:t>
      </w:r>
      <w:r>
        <w:t>C</w:t>
      </w:r>
    </w:p>
    <w:p w14:paraId="5C1CDA81" w14:textId="77777777" w:rsidR="00EC5E6D" w:rsidRDefault="00801758">
      <w:pPr>
        <w:pStyle w:val="Heading3"/>
      </w:pPr>
      <w:bookmarkStart w:id="9" w:name="tiền-và-tương-đương-tiền"/>
      <w:r>
        <w:t>1. Ti</w:t>
      </w:r>
      <w:r>
        <w:t>ề</w:t>
      </w:r>
      <w:r>
        <w:t>n và tương đương ti</w:t>
      </w:r>
      <w:r>
        <w:t>ề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1230"/>
        <w:gridCol w:w="1270"/>
        <w:gridCol w:w="1037"/>
      </w:tblGrid>
      <w:tr w:rsidR="00EC5E6D" w14:paraId="3F369C13" w14:textId="77777777" w:rsidTr="00112EAD">
        <w:tc>
          <w:tcPr>
            <w:tcW w:w="0" w:type="auto"/>
          </w:tcPr>
          <w:p w14:paraId="59F7777B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5AF9AC1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3CD09543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28FAF931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0C79D12E" w14:textId="77777777" w:rsidTr="00112EAD">
        <w:tc>
          <w:tcPr>
            <w:tcW w:w="0" w:type="auto"/>
          </w:tcPr>
          <w:p w14:paraId="2D0E657D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C58250F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C927036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8E7B790" w14:textId="77777777" w:rsidR="00EC5E6D" w:rsidRDefault="00EC5E6D">
            <w:pPr>
              <w:pStyle w:val="Compact"/>
            </w:pPr>
          </w:p>
        </w:tc>
      </w:tr>
      <w:tr w:rsidR="00EC5E6D" w14:paraId="511FE70D" w14:textId="77777777" w:rsidTr="00112EAD">
        <w:tc>
          <w:tcPr>
            <w:tcW w:w="0" w:type="auto"/>
          </w:tcPr>
          <w:p w14:paraId="385A783A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i ngân hàng</w:t>
            </w:r>
          </w:p>
        </w:tc>
        <w:tc>
          <w:tcPr>
            <w:tcW w:w="0" w:type="auto"/>
          </w:tcPr>
          <w:p w14:paraId="01C30A7D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3276007A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3FD2275" w14:textId="77777777" w:rsidR="00EC5E6D" w:rsidRDefault="00EC5E6D">
            <w:pPr>
              <w:pStyle w:val="Compact"/>
            </w:pPr>
          </w:p>
        </w:tc>
      </w:tr>
      <w:tr w:rsidR="00EC5E6D" w14:paraId="5C2FC283" w14:textId="77777777" w:rsidTr="00112EAD">
        <w:tc>
          <w:tcPr>
            <w:tcW w:w="0" w:type="auto"/>
          </w:tcPr>
          <w:p w14:paraId="4FEFC400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C3F0B84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59A9A6C9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5C705312" w14:textId="77777777" w:rsidR="00EC5E6D" w:rsidRDefault="00EC5E6D">
            <w:pPr>
              <w:pStyle w:val="Compact"/>
            </w:pPr>
          </w:p>
        </w:tc>
      </w:tr>
    </w:tbl>
    <w:p w14:paraId="2F4607CA" w14:textId="77777777" w:rsidR="00EC5E6D" w:rsidRDefault="00801758">
      <w:pPr>
        <w:pStyle w:val="Heading3"/>
      </w:pPr>
      <w:bookmarkStart w:id="10" w:name="các-khoản-phải-thu"/>
      <w:bookmarkEnd w:id="9"/>
      <w:r>
        <w:t>2. Các kho</w:t>
      </w:r>
      <w:r>
        <w:t>ả</w:t>
      </w:r>
      <w:r>
        <w:t>n ph</w:t>
      </w:r>
      <w:r>
        <w:t>ả</w:t>
      </w:r>
      <w:r>
        <w:t>i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2"/>
        <w:gridCol w:w="1230"/>
        <w:gridCol w:w="1270"/>
        <w:gridCol w:w="1037"/>
      </w:tblGrid>
      <w:tr w:rsidR="00EC5E6D" w14:paraId="09FEFBEC" w14:textId="77777777" w:rsidTr="00112EAD">
        <w:tc>
          <w:tcPr>
            <w:tcW w:w="0" w:type="auto"/>
          </w:tcPr>
          <w:p w14:paraId="2CA58EF3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669CD74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03FBB86E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6ADF0CE7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0E6444B4" w14:textId="77777777" w:rsidTr="00112EAD">
        <w:tc>
          <w:tcPr>
            <w:tcW w:w="0" w:type="auto"/>
          </w:tcPr>
          <w:p w14:paraId="161345E8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thu khách hàng</w:t>
            </w:r>
          </w:p>
        </w:tc>
        <w:tc>
          <w:tcPr>
            <w:tcW w:w="0" w:type="auto"/>
          </w:tcPr>
          <w:p w14:paraId="7C6D9F75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48B44F7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3DE17C24" w14:textId="77777777" w:rsidR="00EC5E6D" w:rsidRDefault="00EC5E6D">
            <w:pPr>
              <w:pStyle w:val="Compact"/>
            </w:pPr>
          </w:p>
        </w:tc>
      </w:tr>
      <w:tr w:rsidR="00EC5E6D" w14:paraId="74CC3353" w14:textId="77777777" w:rsidTr="00112EAD">
        <w:tc>
          <w:tcPr>
            <w:tcW w:w="0" w:type="auto"/>
          </w:tcPr>
          <w:p w14:paraId="37AC55C7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thu khác</w:t>
            </w:r>
          </w:p>
        </w:tc>
        <w:tc>
          <w:tcPr>
            <w:tcW w:w="0" w:type="auto"/>
          </w:tcPr>
          <w:p w14:paraId="69638975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2A9D495D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6F1431ED" w14:textId="77777777" w:rsidR="00EC5E6D" w:rsidRDefault="00EC5E6D">
            <w:pPr>
              <w:pStyle w:val="Compact"/>
            </w:pPr>
          </w:p>
        </w:tc>
      </w:tr>
      <w:tr w:rsidR="00EC5E6D" w14:paraId="43B26249" w14:textId="77777777" w:rsidTr="00112EAD">
        <w:tc>
          <w:tcPr>
            <w:tcW w:w="0" w:type="auto"/>
          </w:tcPr>
          <w:p w14:paraId="58D9FC73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thu khó đòi</w:t>
            </w:r>
          </w:p>
        </w:tc>
        <w:tc>
          <w:tcPr>
            <w:tcW w:w="0" w:type="auto"/>
          </w:tcPr>
          <w:p w14:paraId="3DB6A703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2331F2C3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4E3AE00E" w14:textId="77777777" w:rsidR="00EC5E6D" w:rsidRDefault="00EC5E6D">
            <w:pPr>
              <w:pStyle w:val="Compact"/>
            </w:pPr>
          </w:p>
        </w:tc>
      </w:tr>
      <w:tr w:rsidR="00EC5E6D" w14:paraId="02553A1C" w14:textId="77777777" w:rsidTr="00112EAD">
        <w:tc>
          <w:tcPr>
            <w:tcW w:w="0" w:type="auto"/>
          </w:tcPr>
          <w:p w14:paraId="2D716542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2466D8A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2E53BCD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F33D3E7" w14:textId="77777777" w:rsidR="00EC5E6D" w:rsidRDefault="00EC5E6D">
            <w:pPr>
              <w:pStyle w:val="Compact"/>
            </w:pPr>
          </w:p>
        </w:tc>
      </w:tr>
    </w:tbl>
    <w:p w14:paraId="1AA2FAF2" w14:textId="77777777" w:rsidR="00EC5E6D" w:rsidRDefault="00801758">
      <w:pPr>
        <w:pStyle w:val="Heading3"/>
      </w:pPr>
      <w:bookmarkStart w:id="11" w:name="tài-sản-cố-định"/>
      <w:bookmarkEnd w:id="10"/>
      <w:r>
        <w:lastRenderedPageBreak/>
        <w:t>3. Tài s</w:t>
      </w:r>
      <w:r>
        <w:t>ả</w:t>
      </w:r>
      <w:r>
        <w:t>n c</w:t>
      </w:r>
      <w:r>
        <w:t>ố</w:t>
      </w:r>
      <w:r>
        <w:t xml:space="preserve"> đ</w:t>
      </w:r>
      <w:r>
        <w:t>ị</w:t>
      </w:r>
      <w:r>
        <w:t>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1230"/>
        <w:gridCol w:w="1270"/>
        <w:gridCol w:w="1037"/>
      </w:tblGrid>
      <w:tr w:rsidR="00EC5E6D" w14:paraId="1304CFD2" w14:textId="77777777" w:rsidTr="00112EAD">
        <w:tc>
          <w:tcPr>
            <w:tcW w:w="0" w:type="auto"/>
          </w:tcPr>
          <w:p w14:paraId="7981E749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792D668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27380310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2ADA47E4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235E0FDF" w14:textId="77777777" w:rsidTr="00112EAD">
        <w:tc>
          <w:tcPr>
            <w:tcW w:w="0" w:type="auto"/>
          </w:tcPr>
          <w:p w14:paraId="3AA56489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Nguyên giá</w:t>
            </w:r>
          </w:p>
        </w:tc>
        <w:tc>
          <w:tcPr>
            <w:tcW w:w="0" w:type="auto"/>
          </w:tcPr>
          <w:p w14:paraId="760EACEA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2C0C8259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6F15530" w14:textId="77777777" w:rsidR="00EC5E6D" w:rsidRDefault="00EC5E6D">
            <w:pPr>
              <w:pStyle w:val="Compact"/>
            </w:pPr>
          </w:p>
        </w:tc>
      </w:tr>
      <w:tr w:rsidR="00EC5E6D" w14:paraId="1715AA09" w14:textId="77777777" w:rsidTr="00112EAD">
        <w:tc>
          <w:tcPr>
            <w:tcW w:w="0" w:type="auto"/>
          </w:tcPr>
          <w:p w14:paraId="6A93942F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hao lũy k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AA8B56D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544F514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17B0257" w14:textId="77777777" w:rsidR="00EC5E6D" w:rsidRDefault="00EC5E6D">
            <w:pPr>
              <w:pStyle w:val="Compact"/>
            </w:pPr>
          </w:p>
        </w:tc>
      </w:tr>
      <w:tr w:rsidR="00EC5E6D" w14:paraId="1B3A0F11" w14:textId="77777777" w:rsidTr="00112EAD">
        <w:tc>
          <w:tcPr>
            <w:tcW w:w="0" w:type="auto"/>
          </w:tcPr>
          <w:p w14:paraId="3528DA6F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còn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B50B2E1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61EB6AC8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F6C5D0A" w14:textId="77777777" w:rsidR="00EC5E6D" w:rsidRDefault="00EC5E6D">
            <w:pPr>
              <w:pStyle w:val="Compact"/>
            </w:pPr>
          </w:p>
        </w:tc>
      </w:tr>
    </w:tbl>
    <w:p w14:paraId="1D60CF20" w14:textId="77777777" w:rsidR="00EC5E6D" w:rsidRDefault="00801758">
      <w:pPr>
        <w:pStyle w:val="Heading3"/>
      </w:pPr>
      <w:bookmarkStart w:id="12" w:name="nợ-phải-trả"/>
      <w:bookmarkEnd w:id="11"/>
      <w:r>
        <w:t>4. N</w:t>
      </w:r>
      <w:r>
        <w:t>ợ</w:t>
      </w:r>
      <w:r>
        <w:t xml:space="preserve"> ph</w:t>
      </w:r>
      <w:r>
        <w:t>ả</w:t>
      </w:r>
      <w:r>
        <w:t>i tr</w:t>
      </w:r>
      <w: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0"/>
        <w:gridCol w:w="1230"/>
        <w:gridCol w:w="1270"/>
        <w:gridCol w:w="1037"/>
      </w:tblGrid>
      <w:tr w:rsidR="00EC5E6D" w14:paraId="5F614E22" w14:textId="77777777" w:rsidTr="00112EAD">
        <w:tc>
          <w:tcPr>
            <w:tcW w:w="0" w:type="auto"/>
          </w:tcPr>
          <w:p w14:paraId="25F6D133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8C44B73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6D8F3DE9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2B470A42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1FA77794" w14:textId="77777777" w:rsidTr="00112EAD">
        <w:tc>
          <w:tcPr>
            <w:tcW w:w="0" w:type="auto"/>
          </w:tcPr>
          <w:p w14:paraId="32FF451F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Vay ng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60B76C7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00D872D5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0ABA143F" w14:textId="77777777" w:rsidR="00EC5E6D" w:rsidRDefault="00EC5E6D">
            <w:pPr>
              <w:pStyle w:val="Compact"/>
            </w:pPr>
          </w:p>
        </w:tc>
      </w:tr>
      <w:tr w:rsidR="00EC5E6D" w14:paraId="41DD4532" w14:textId="77777777" w:rsidTr="00112EAD">
        <w:tc>
          <w:tcPr>
            <w:tcW w:w="0" w:type="auto"/>
          </w:tcPr>
          <w:p w14:paraId="76A31AB4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Vay dài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A445AD8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5B5E04D5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40EC3C97" w14:textId="77777777" w:rsidR="00EC5E6D" w:rsidRDefault="00EC5E6D">
            <w:pPr>
              <w:pStyle w:val="Compact"/>
            </w:pPr>
          </w:p>
        </w:tc>
      </w:tr>
      <w:tr w:rsidR="00EC5E6D" w14:paraId="6E1FE5AA" w14:textId="77777777" w:rsidTr="00112EAD">
        <w:tc>
          <w:tcPr>
            <w:tcW w:w="0" w:type="auto"/>
          </w:tcPr>
          <w:p w14:paraId="60B46EEC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cung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51032D3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597A6905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481BD0A3" w14:textId="77777777" w:rsidR="00EC5E6D" w:rsidRDefault="00EC5E6D">
            <w:pPr>
              <w:pStyle w:val="Compact"/>
            </w:pPr>
          </w:p>
        </w:tc>
      </w:tr>
      <w:tr w:rsidR="00EC5E6D" w14:paraId="15799BED" w14:textId="77777777" w:rsidTr="00112EAD">
        <w:tc>
          <w:tcPr>
            <w:tcW w:w="0" w:type="auto"/>
          </w:tcPr>
          <w:p w14:paraId="58BA8C8A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7AE65A0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487D5649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0B63F9FA" w14:textId="77777777" w:rsidR="00EC5E6D" w:rsidRDefault="00EC5E6D">
            <w:pPr>
              <w:pStyle w:val="Compact"/>
            </w:pPr>
          </w:p>
        </w:tc>
      </w:tr>
    </w:tbl>
    <w:p w14:paraId="755F9E19" w14:textId="77777777" w:rsidR="00EC5E6D" w:rsidRDefault="00801758">
      <w:pPr>
        <w:pStyle w:val="Heading3"/>
      </w:pPr>
      <w:bookmarkStart w:id="13" w:name="vốn-chủ-sở-hữu"/>
      <w:bookmarkEnd w:id="12"/>
      <w:r>
        <w:t>5.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1230"/>
        <w:gridCol w:w="1270"/>
        <w:gridCol w:w="1037"/>
      </w:tblGrid>
      <w:tr w:rsidR="00EC5E6D" w14:paraId="343DF99C" w14:textId="77777777" w:rsidTr="00112EAD">
        <w:tc>
          <w:tcPr>
            <w:tcW w:w="0" w:type="auto"/>
          </w:tcPr>
          <w:p w14:paraId="70411E77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D3A9EF7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1CF11438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67A15B71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09E1DEFC" w14:textId="77777777" w:rsidTr="00112EAD">
        <w:tc>
          <w:tcPr>
            <w:tcW w:w="0" w:type="auto"/>
          </w:tcPr>
          <w:p w14:paraId="489D9D4E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 góp</w:t>
            </w:r>
          </w:p>
        </w:tc>
        <w:tc>
          <w:tcPr>
            <w:tcW w:w="0" w:type="auto"/>
          </w:tcPr>
          <w:p w14:paraId="61A885B0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91D8E4D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DE8DFE4" w14:textId="77777777" w:rsidR="00EC5E6D" w:rsidRDefault="00EC5E6D">
            <w:pPr>
              <w:pStyle w:val="Compact"/>
            </w:pPr>
          </w:p>
        </w:tc>
      </w:tr>
      <w:tr w:rsidR="00EC5E6D" w14:paraId="1190B81E" w14:textId="77777777" w:rsidTr="00112EAD">
        <w:tc>
          <w:tcPr>
            <w:tcW w:w="0" w:type="auto"/>
          </w:tcPr>
          <w:p w14:paraId="39342305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chưa phân ph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0303682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4A7DBD6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66A98CF0" w14:textId="77777777" w:rsidR="00EC5E6D" w:rsidRDefault="00EC5E6D">
            <w:pPr>
              <w:pStyle w:val="Compact"/>
            </w:pPr>
          </w:p>
        </w:tc>
      </w:tr>
    </w:tbl>
    <w:p w14:paraId="77F42412" w14:textId="77777777" w:rsidR="00EC5E6D" w:rsidRDefault="00801758">
      <w:pPr>
        <w:pStyle w:val="Heading2"/>
      </w:pPr>
      <w:bookmarkStart w:id="14" w:name="thông-tin-bổ-sung"/>
      <w:bookmarkEnd w:id="8"/>
      <w:bookmarkEnd w:id="13"/>
      <w:r>
        <w:t>THÔNG TIN B</w:t>
      </w:r>
      <w:r>
        <w:t>Ổ</w:t>
      </w:r>
      <w:r>
        <w:t xml:space="preserve"> SUNG</w:t>
      </w:r>
    </w:p>
    <w:p w14:paraId="6C18CA30" w14:textId="77777777" w:rsidR="00EC5E6D" w:rsidRDefault="00801758">
      <w:pPr>
        <w:pStyle w:val="Heading3"/>
      </w:pPr>
      <w:bookmarkStart w:id="15" w:name="cam-kết-và-các-khoản-dự-phòng"/>
      <w:r>
        <w:t>1. Cam k</w:t>
      </w:r>
      <w:r>
        <w:t>ế</w:t>
      </w:r>
      <w:r>
        <w:t>t và các kho</w:t>
      </w:r>
      <w:r>
        <w:t>ả</w:t>
      </w:r>
      <w:r>
        <w:t>n d</w:t>
      </w:r>
      <w:r>
        <w:t>ự</w:t>
      </w:r>
      <w:r>
        <w:t xml:space="preserve"> phòng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917"/>
        <w:gridCol w:w="1037"/>
      </w:tblGrid>
      <w:tr w:rsidR="00EC5E6D" w14:paraId="01BE6EE3" w14:textId="77777777" w:rsidTr="00112EAD">
        <w:tc>
          <w:tcPr>
            <w:tcW w:w="0" w:type="auto"/>
          </w:tcPr>
          <w:p w14:paraId="0E1172D3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4E6EC4F8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A874067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15A61410" w14:textId="77777777" w:rsidTr="00112EAD">
        <w:tc>
          <w:tcPr>
            <w:tcW w:w="0" w:type="auto"/>
          </w:tcPr>
          <w:p w14:paraId="01B0A82D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130722E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6A994983" w14:textId="77777777" w:rsidR="00EC5E6D" w:rsidRDefault="00EC5E6D">
            <w:pPr>
              <w:pStyle w:val="Compact"/>
            </w:pPr>
          </w:p>
        </w:tc>
      </w:tr>
      <w:tr w:rsidR="00EC5E6D" w14:paraId="7463552D" w14:textId="77777777" w:rsidTr="00112EAD">
        <w:tc>
          <w:tcPr>
            <w:tcW w:w="0" w:type="auto"/>
          </w:tcPr>
          <w:p w14:paraId="1F5C6BC0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379E7898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558542DF" w14:textId="77777777" w:rsidR="00EC5E6D" w:rsidRDefault="00EC5E6D">
            <w:pPr>
              <w:pStyle w:val="Compact"/>
            </w:pPr>
          </w:p>
        </w:tc>
      </w:tr>
    </w:tbl>
    <w:p w14:paraId="21C79C55" w14:textId="77777777" w:rsidR="00EC5E6D" w:rsidRDefault="00801758">
      <w:pPr>
        <w:pStyle w:val="Heading3"/>
      </w:pPr>
      <w:bookmarkStart w:id="16" w:name="sự-kiện-sau-ngày-kết-thúc-kỳ-báo-cáo"/>
      <w:bookmarkEnd w:id="15"/>
      <w:r>
        <w:t>2. S</w:t>
      </w:r>
      <w:r>
        <w:t>ự</w:t>
      </w:r>
      <w:r>
        <w:t xml:space="preserve"> ki</w:t>
      </w:r>
      <w:r>
        <w:t>ệ</w:t>
      </w:r>
      <w:r>
        <w:t>n sau ngày k</w:t>
      </w:r>
      <w:r>
        <w:t>ế</w:t>
      </w:r>
      <w:r>
        <w:t>t thúc k</w:t>
      </w:r>
      <w:r>
        <w:t>ỳ</w:t>
      </w:r>
      <w:r>
        <w:t xml:space="preserve">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4"/>
        <w:gridCol w:w="823"/>
        <w:gridCol w:w="1037"/>
      </w:tblGrid>
      <w:tr w:rsidR="00EC5E6D" w14:paraId="589B35F1" w14:textId="77777777" w:rsidTr="00112EAD">
        <w:tc>
          <w:tcPr>
            <w:tcW w:w="0" w:type="auto"/>
          </w:tcPr>
          <w:p w14:paraId="01C51B76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1BB2249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031F08A4" w14:textId="77777777" w:rsidR="00EC5E6D" w:rsidRDefault="008017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C5E6D" w14:paraId="5F49E1DF" w14:textId="77777777" w:rsidTr="00112EAD">
        <w:tc>
          <w:tcPr>
            <w:tcW w:w="0" w:type="auto"/>
          </w:tcPr>
          <w:p w14:paraId="557143DF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75459328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092B5ADF" w14:textId="77777777" w:rsidR="00EC5E6D" w:rsidRDefault="00EC5E6D">
            <w:pPr>
              <w:pStyle w:val="Compact"/>
            </w:pPr>
          </w:p>
        </w:tc>
      </w:tr>
      <w:tr w:rsidR="00EC5E6D" w14:paraId="265CFD5C" w14:textId="77777777" w:rsidTr="00112EAD">
        <w:tc>
          <w:tcPr>
            <w:tcW w:w="0" w:type="auto"/>
          </w:tcPr>
          <w:p w14:paraId="306AFF14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13C87EA8" w14:textId="77777777" w:rsidR="00EC5E6D" w:rsidRDefault="00EC5E6D">
            <w:pPr>
              <w:pStyle w:val="Compact"/>
            </w:pPr>
          </w:p>
        </w:tc>
        <w:tc>
          <w:tcPr>
            <w:tcW w:w="0" w:type="auto"/>
          </w:tcPr>
          <w:p w14:paraId="0DAFA516" w14:textId="77777777" w:rsidR="00EC5E6D" w:rsidRDefault="00EC5E6D">
            <w:pPr>
              <w:pStyle w:val="Compact"/>
            </w:pPr>
          </w:p>
        </w:tc>
      </w:tr>
    </w:tbl>
    <w:p w14:paraId="58706705" w14:textId="77777777" w:rsidR="00EC5E6D" w:rsidRDefault="00801758">
      <w:pPr>
        <w:pStyle w:val="Heading2"/>
      </w:pPr>
      <w:bookmarkStart w:id="17" w:name="xác-nhận"/>
      <w:bookmarkEnd w:id="14"/>
      <w:bookmarkEnd w:id="16"/>
      <w:r>
        <w:lastRenderedPageBreak/>
        <w:t>XÁC NH</w:t>
      </w:r>
      <w:r>
        <w:t>Ậ</w:t>
      </w:r>
      <w:r>
        <w:t>N</w:t>
      </w:r>
    </w:p>
    <w:p w14:paraId="6B2D1849" w14:textId="77777777" w:rsidR="00EC5E6D" w:rsidRDefault="00801758">
      <w:pPr>
        <w:pStyle w:val="Heading3"/>
      </w:pPr>
      <w:bookmarkStart w:id="1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3C0990D2" w14:textId="77777777" w:rsidR="00EC5E6D" w:rsidRDefault="00801758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6059C22" w14:textId="77777777" w:rsidR="00EC5E6D" w:rsidRDefault="00801758">
      <w:pPr>
        <w:pStyle w:val="Heading3"/>
      </w:pPr>
      <w:bookmarkStart w:id="19" w:name="kế-toán-trưởng"/>
      <w:bookmarkEnd w:id="18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043A802" w14:textId="77777777" w:rsidR="00EC5E6D" w:rsidRDefault="00801758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E911E88" w14:textId="77777777" w:rsidR="00EC5E6D" w:rsidRDefault="00801758">
      <w:pPr>
        <w:pStyle w:val="Heading3"/>
      </w:pPr>
      <w:bookmarkStart w:id="20" w:name="giám-đốchiệu-trưởng"/>
      <w:bookmarkEnd w:id="19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104D1E07" w14:textId="77777777" w:rsidR="00EC5E6D" w:rsidRDefault="00801758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t>_________</w:t>
      </w:r>
    </w:p>
    <w:p w14:paraId="7985A51E" w14:textId="77777777" w:rsidR="00EC5E6D" w:rsidRDefault="00801758">
      <w:r>
        <w:pict w14:anchorId="0A0E5F02">
          <v:rect id="_x0000_i1026" style="width:0;height:1.5pt" o:hralign="center" o:hrstd="t" o:hr="t"/>
        </w:pict>
      </w:r>
    </w:p>
    <w:p w14:paraId="171C610B" w14:textId="77777777" w:rsidR="00EC5E6D" w:rsidRDefault="00801758">
      <w:pPr>
        <w:pStyle w:val="FirstParagraph"/>
      </w:pPr>
      <w:r>
        <w:rPr>
          <w:b/>
          <w:bCs/>
        </w:rPr>
        <w:t>Ghi chú:</w:t>
      </w:r>
      <w:r>
        <w:t xml:space="preserve"> Thuy</w:t>
      </w:r>
      <w:r>
        <w:t>ế</w:t>
      </w:r>
      <w:r>
        <w:t>t minh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theo đúng chu</w:t>
      </w:r>
      <w:r>
        <w:t>ẩ</w:t>
      </w:r>
      <w:r>
        <w:t>n m</w:t>
      </w:r>
      <w:r>
        <w:t>ự</w:t>
      </w:r>
      <w:r>
        <w:t>c k</w:t>
      </w:r>
      <w:r>
        <w:t>ế</w:t>
      </w:r>
      <w:r>
        <w:t xml:space="preserve"> toán Vi</w:t>
      </w:r>
      <w:r>
        <w:t>ệ</w:t>
      </w:r>
      <w:r>
        <w:t>t Nam (VAS).</w:t>
      </w:r>
      <w:bookmarkEnd w:id="0"/>
      <w:bookmarkEnd w:id="17"/>
      <w:bookmarkEnd w:id="20"/>
    </w:p>
    <w:sectPr w:rsidR="00EC5E6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45CDE" w14:textId="77777777" w:rsidR="00801758" w:rsidRDefault="00801758" w:rsidP="00112EAD">
      <w:pPr>
        <w:spacing w:line="240" w:lineRule="auto"/>
      </w:pPr>
      <w:r>
        <w:separator/>
      </w:r>
    </w:p>
  </w:endnote>
  <w:endnote w:type="continuationSeparator" w:id="0">
    <w:p w14:paraId="196DC8F3" w14:textId="77777777" w:rsidR="00801758" w:rsidRDefault="00801758" w:rsidP="00112E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7B85A" w14:textId="77777777" w:rsidR="00801758" w:rsidRDefault="00801758" w:rsidP="00112EAD">
      <w:pPr>
        <w:spacing w:line="240" w:lineRule="auto"/>
      </w:pPr>
      <w:r>
        <w:separator/>
      </w:r>
    </w:p>
  </w:footnote>
  <w:footnote w:type="continuationSeparator" w:id="0">
    <w:p w14:paraId="65A39945" w14:textId="77777777" w:rsidR="00801758" w:rsidRDefault="00801758" w:rsidP="00112E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5D815" w14:textId="77777777" w:rsidR="00112EAD" w:rsidRPr="00A33244" w:rsidRDefault="00112EA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D2F5DC4" wp14:editId="1D2D14A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A5E9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8B64811" w14:textId="77777777" w:rsidR="00112EAD" w:rsidRDefault="00112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484E6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5E6D"/>
    <w:rsid w:val="00112EAD"/>
    <w:rsid w:val="00801758"/>
    <w:rsid w:val="00EC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35D129"/>
  <w15:docId w15:val="{11700EE3-AF15-4B39-9218-7E1E2EB8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EA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2EA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2EA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2EA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12EA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12EA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12EA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12EA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A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A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2EA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12EA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2EA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2EA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A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12EA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EA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12EA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EAD"/>
    <w:rPr>
      <w:rFonts w:ascii="Times New Roman" w:hAnsi="Times New Roman"/>
      <w:szCs w:val="22"/>
    </w:rPr>
  </w:style>
  <w:style w:type="character" w:styleId="Emphasis">
    <w:name w:val="Emphasis"/>
    <w:rsid w:val="00112EA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12EA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12EA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12EA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12E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2026-02-04T02:08:00Z</dcterms:created>
  <dcterms:modified xsi:type="dcterms:W3CDTF">2026-02-04T02:08:00Z</dcterms:modified>
</cp:coreProperties>
</file>