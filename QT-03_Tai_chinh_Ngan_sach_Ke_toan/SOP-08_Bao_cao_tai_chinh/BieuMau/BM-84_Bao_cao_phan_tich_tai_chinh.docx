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8D02C" w14:textId="77777777" w:rsidR="0001782F" w:rsidRDefault="00F2373A" w:rsidP="000D6B0C">
      <w:pPr>
        <w:pStyle w:val="Title"/>
      </w:pPr>
      <w:bookmarkStart w:id="0" w:name="bm-84-báo-cáo-phân-tích-tài-chính"/>
      <w:r>
        <w:t>BM-84: BÁO CÁO PHÂN TÍCH TÀI CHÍNH</w:t>
      </w:r>
    </w:p>
    <w:p w14:paraId="13E70C3E" w14:textId="77777777" w:rsidR="0001782F" w:rsidRDefault="00F2373A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QT-03-SOP-08-BM-84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1CD5B5A" w14:textId="77777777" w:rsidR="0001782F" w:rsidRDefault="00F2373A">
      <w:r>
        <w:pict w14:anchorId="49F15375">
          <v:rect id="_x0000_i1025" style="width:0;height:1.5pt" o:hralign="center" o:hrstd="t" o:hr="t"/>
        </w:pict>
      </w:r>
    </w:p>
    <w:p w14:paraId="5E364158" w14:textId="77777777" w:rsidR="0001782F" w:rsidRDefault="00F2373A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157"/>
      </w:tblGrid>
      <w:tr w:rsidR="0001782F" w14:paraId="0F7FED58" w14:textId="77777777" w:rsidTr="000D6B0C">
        <w:tc>
          <w:tcPr>
            <w:tcW w:w="0" w:type="auto"/>
          </w:tcPr>
          <w:p w14:paraId="6275A8E7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6DDA140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1782F" w14:paraId="45A8B806" w14:textId="77777777" w:rsidTr="000D6B0C">
        <w:tc>
          <w:tcPr>
            <w:tcW w:w="0" w:type="auto"/>
          </w:tcPr>
          <w:p w14:paraId="39C0FB52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báo cáo</w:t>
            </w:r>
          </w:p>
        </w:tc>
        <w:tc>
          <w:tcPr>
            <w:tcW w:w="0" w:type="auto"/>
          </w:tcPr>
          <w:p w14:paraId="3B765507" w14:textId="77777777" w:rsidR="0001782F" w:rsidRDefault="0001782F">
            <w:pPr>
              <w:pStyle w:val="Compact"/>
            </w:pPr>
          </w:p>
        </w:tc>
      </w:tr>
      <w:tr w:rsidR="0001782F" w14:paraId="57E776F2" w14:textId="77777777" w:rsidTr="000D6B0C">
        <w:tc>
          <w:tcPr>
            <w:tcW w:w="0" w:type="auto"/>
          </w:tcPr>
          <w:p w14:paraId="74A886C8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047A73D" w14:textId="77777777" w:rsidR="0001782F" w:rsidRDefault="0001782F">
            <w:pPr>
              <w:pStyle w:val="Compact"/>
            </w:pPr>
          </w:p>
        </w:tc>
      </w:tr>
      <w:tr w:rsidR="0001782F" w14:paraId="3BC22852" w14:textId="77777777" w:rsidTr="000D6B0C">
        <w:tc>
          <w:tcPr>
            <w:tcW w:w="0" w:type="auto"/>
          </w:tcPr>
          <w:p w14:paraId="65CB0D10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9C0FD4C" w14:textId="77777777" w:rsidR="0001782F" w:rsidRDefault="0001782F">
            <w:pPr>
              <w:pStyle w:val="Compact"/>
            </w:pPr>
          </w:p>
        </w:tc>
      </w:tr>
      <w:tr w:rsidR="0001782F" w14:paraId="163EA8EB" w14:textId="77777777" w:rsidTr="000D6B0C">
        <w:tc>
          <w:tcPr>
            <w:tcW w:w="0" w:type="auto"/>
          </w:tcPr>
          <w:p w14:paraId="2291B838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B54FB6F" w14:textId="77777777" w:rsidR="0001782F" w:rsidRDefault="0001782F">
            <w:pPr>
              <w:pStyle w:val="Compact"/>
            </w:pPr>
          </w:p>
        </w:tc>
      </w:tr>
    </w:tbl>
    <w:p w14:paraId="7CE2FFCE" w14:textId="77777777" w:rsidR="0001782F" w:rsidRDefault="00F2373A">
      <w:pPr>
        <w:pStyle w:val="Heading2"/>
      </w:pPr>
      <w:bookmarkStart w:id="2" w:name="phân-tích-các-chỉ-số-tài-chính"/>
      <w:bookmarkEnd w:id="1"/>
      <w:r>
        <w:t>PHÂN TÍCH CÁC CH</w:t>
      </w:r>
      <w:r>
        <w:t>Ỉ</w:t>
      </w:r>
      <w:r>
        <w:t xml:space="preserve"> S</w:t>
      </w:r>
      <w:r>
        <w:t>Ố</w:t>
      </w:r>
      <w:r>
        <w:t xml:space="preserve"> TÀI CHÍNH</w:t>
      </w:r>
    </w:p>
    <w:p w14:paraId="2B7C8A22" w14:textId="77777777" w:rsidR="0001782F" w:rsidRDefault="00F2373A">
      <w:pPr>
        <w:pStyle w:val="Heading3"/>
      </w:pPr>
      <w:bookmarkStart w:id="3" w:name="chỉ-số-khả-năng-sinh-lời"/>
      <w:r>
        <w:t>1. Ch</w:t>
      </w:r>
      <w:r>
        <w:t>ỉ</w:t>
      </w:r>
      <w:r>
        <w:t xml:space="preserve"> s</w:t>
      </w:r>
      <w:r>
        <w:t>ố</w:t>
      </w:r>
      <w:r>
        <w:t xml:space="preserve"> kh</w:t>
      </w:r>
      <w:r>
        <w:t>ả</w:t>
      </w:r>
      <w:r>
        <w:t xml:space="preserve"> năng sinh l</w:t>
      </w:r>
      <w:r>
        <w:t>ờ</w:t>
      </w:r>
      <w:r>
        <w:t>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1782F" w14:paraId="1BF9A214" w14:textId="77777777" w:rsidTr="000D6B0C">
        <w:tc>
          <w:tcPr>
            <w:tcW w:w="1320" w:type="dxa"/>
          </w:tcPr>
          <w:p w14:paraId="63CBFD69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1320" w:type="dxa"/>
          </w:tcPr>
          <w:p w14:paraId="23C594CA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Công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320" w:type="dxa"/>
          </w:tcPr>
          <w:p w14:paraId="6DE9D595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1320" w:type="dxa"/>
          </w:tcPr>
          <w:p w14:paraId="3EB3AAEB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1320" w:type="dxa"/>
          </w:tcPr>
          <w:p w14:paraId="0DB0C188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1320" w:type="dxa"/>
          </w:tcPr>
          <w:p w14:paraId="50FD2ECF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782F" w14:paraId="3C584F9C" w14:textId="77777777" w:rsidTr="000D6B0C">
        <w:tc>
          <w:tcPr>
            <w:tcW w:w="1320" w:type="dxa"/>
          </w:tcPr>
          <w:p w14:paraId="52CB9BCD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6824ECB3" w14:textId="77777777" w:rsidR="0001782F" w:rsidRDefault="00F2373A">
            <w:pPr>
              <w:pStyle w:val="Compact"/>
            </w:pPr>
            <w:r>
              <w:t>LN / DT × 100%</w:t>
            </w:r>
          </w:p>
        </w:tc>
        <w:tc>
          <w:tcPr>
            <w:tcW w:w="1320" w:type="dxa"/>
          </w:tcPr>
          <w:p w14:paraId="6B997813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79A06410" w14:textId="77777777" w:rsidR="0001782F" w:rsidRDefault="00F2373A">
            <w:pPr>
              <w:pStyle w:val="Compact"/>
            </w:pPr>
            <w:r>
              <w:t>≥ 10%</w:t>
            </w:r>
          </w:p>
        </w:tc>
        <w:tc>
          <w:tcPr>
            <w:tcW w:w="1320" w:type="dxa"/>
          </w:tcPr>
          <w:p w14:paraId="192BC110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320" w:type="dxa"/>
          </w:tcPr>
          <w:p w14:paraId="3E9A310B" w14:textId="77777777" w:rsidR="0001782F" w:rsidRDefault="0001782F">
            <w:pPr>
              <w:pStyle w:val="Compact"/>
            </w:pPr>
          </w:p>
        </w:tc>
      </w:tr>
      <w:tr w:rsidR="0001782F" w14:paraId="172B62FD" w14:textId="77777777" w:rsidTr="000D6B0C">
        <w:tc>
          <w:tcPr>
            <w:tcW w:w="1320" w:type="dxa"/>
          </w:tcPr>
          <w:p w14:paraId="22F2DAA2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g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1320" w:type="dxa"/>
          </w:tcPr>
          <w:p w14:paraId="59BA2CDA" w14:textId="77777777" w:rsidR="0001782F" w:rsidRDefault="00F2373A">
            <w:pPr>
              <w:pStyle w:val="Compact"/>
            </w:pPr>
            <w:r>
              <w:t>L</w:t>
            </w:r>
            <w:r>
              <w:t>ợ</w:t>
            </w:r>
            <w:r>
              <w:t>i nhu</w:t>
            </w:r>
            <w:r>
              <w:t>ậ</w:t>
            </w:r>
            <w:r>
              <w:t>n g</w:t>
            </w:r>
            <w:r>
              <w:t>ộ</w:t>
            </w:r>
            <w:r>
              <w:t>p / DT × 100%</w:t>
            </w:r>
          </w:p>
        </w:tc>
        <w:tc>
          <w:tcPr>
            <w:tcW w:w="1320" w:type="dxa"/>
          </w:tcPr>
          <w:p w14:paraId="56578348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7654440F" w14:textId="77777777" w:rsidR="0001782F" w:rsidRDefault="00F2373A">
            <w:pPr>
              <w:pStyle w:val="Compact"/>
            </w:pPr>
            <w:r>
              <w:t>≥ 80%</w:t>
            </w:r>
          </w:p>
        </w:tc>
        <w:tc>
          <w:tcPr>
            <w:tcW w:w="1320" w:type="dxa"/>
          </w:tcPr>
          <w:p w14:paraId="19C3EAAA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320" w:type="dxa"/>
          </w:tcPr>
          <w:p w14:paraId="0C0E2EF0" w14:textId="77777777" w:rsidR="0001782F" w:rsidRDefault="0001782F">
            <w:pPr>
              <w:pStyle w:val="Compact"/>
            </w:pPr>
          </w:p>
        </w:tc>
      </w:tr>
      <w:tr w:rsidR="0001782F" w14:paraId="493981F8" w14:textId="77777777" w:rsidTr="000D6B0C">
        <w:tc>
          <w:tcPr>
            <w:tcW w:w="1320" w:type="dxa"/>
          </w:tcPr>
          <w:p w14:paraId="7681476B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trên TS</w:t>
            </w:r>
          </w:p>
        </w:tc>
        <w:tc>
          <w:tcPr>
            <w:tcW w:w="1320" w:type="dxa"/>
          </w:tcPr>
          <w:p w14:paraId="589DC6F6" w14:textId="77777777" w:rsidR="0001782F" w:rsidRDefault="00F2373A">
            <w:pPr>
              <w:pStyle w:val="Compact"/>
            </w:pPr>
            <w:r>
              <w:t>LN / T</w:t>
            </w:r>
            <w:r>
              <w:t>ổ</w:t>
            </w:r>
            <w:r>
              <w:t>ng TS × 100%</w:t>
            </w:r>
          </w:p>
        </w:tc>
        <w:tc>
          <w:tcPr>
            <w:tcW w:w="1320" w:type="dxa"/>
          </w:tcPr>
          <w:p w14:paraId="37E6A535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265CB3ED" w14:textId="77777777" w:rsidR="0001782F" w:rsidRDefault="00F2373A">
            <w:pPr>
              <w:pStyle w:val="Compact"/>
            </w:pPr>
            <w:r>
              <w:t>≥ 8%</w:t>
            </w:r>
          </w:p>
        </w:tc>
        <w:tc>
          <w:tcPr>
            <w:tcW w:w="1320" w:type="dxa"/>
          </w:tcPr>
          <w:p w14:paraId="4D6F647D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320" w:type="dxa"/>
          </w:tcPr>
          <w:p w14:paraId="456EDDA3" w14:textId="77777777" w:rsidR="0001782F" w:rsidRDefault="0001782F">
            <w:pPr>
              <w:pStyle w:val="Compact"/>
            </w:pPr>
          </w:p>
        </w:tc>
      </w:tr>
    </w:tbl>
    <w:p w14:paraId="3E3BD312" w14:textId="77777777" w:rsidR="0001782F" w:rsidRDefault="00F2373A">
      <w:pPr>
        <w:pStyle w:val="Heading3"/>
      </w:pPr>
      <w:bookmarkStart w:id="4" w:name="chỉ-số-khả-năng-thanh-toán"/>
      <w:bookmarkEnd w:id="3"/>
      <w:r>
        <w:t>2. Ch</w:t>
      </w:r>
      <w:r>
        <w:t>ỉ</w:t>
      </w:r>
      <w:r>
        <w:t xml:space="preserve"> s</w:t>
      </w:r>
      <w:r>
        <w:t>ố</w:t>
      </w:r>
      <w:r>
        <w:t xml:space="preserve"> kh</w:t>
      </w:r>
      <w:r>
        <w:t>ả</w:t>
      </w:r>
      <w:r>
        <w:t xml:space="preserve"> năng thanh toán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1782F" w14:paraId="6F6F6B3C" w14:textId="77777777" w:rsidTr="000D6B0C">
        <w:tc>
          <w:tcPr>
            <w:tcW w:w="1320" w:type="dxa"/>
          </w:tcPr>
          <w:p w14:paraId="181D3A6D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1320" w:type="dxa"/>
          </w:tcPr>
          <w:p w14:paraId="345715C1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Công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320" w:type="dxa"/>
          </w:tcPr>
          <w:p w14:paraId="0BEA62C3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1320" w:type="dxa"/>
          </w:tcPr>
          <w:p w14:paraId="39DB778E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1320" w:type="dxa"/>
          </w:tcPr>
          <w:p w14:paraId="33865C93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1320" w:type="dxa"/>
          </w:tcPr>
          <w:p w14:paraId="449A5303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782F" w14:paraId="058D4CAB" w14:textId="77777777" w:rsidTr="000D6B0C">
        <w:tc>
          <w:tcPr>
            <w:tcW w:w="1320" w:type="dxa"/>
          </w:tcPr>
          <w:p w14:paraId="2071D223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thanh toán </w:t>
            </w:r>
            <w:r>
              <w:rPr>
                <w:b/>
                <w:bCs/>
              </w:rPr>
              <w:lastRenderedPageBreak/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hành</w:t>
            </w:r>
          </w:p>
        </w:tc>
        <w:tc>
          <w:tcPr>
            <w:tcW w:w="1320" w:type="dxa"/>
          </w:tcPr>
          <w:p w14:paraId="49974D93" w14:textId="77777777" w:rsidR="0001782F" w:rsidRDefault="00F2373A">
            <w:pPr>
              <w:pStyle w:val="Compact"/>
            </w:pPr>
            <w:r>
              <w:lastRenderedPageBreak/>
              <w:t>TS ng</w:t>
            </w:r>
            <w:r>
              <w:t>ắ</w:t>
            </w:r>
            <w:r>
              <w:t>n h</w:t>
            </w:r>
            <w:r>
              <w:t>ạ</w:t>
            </w:r>
            <w:r>
              <w:t>n / N</w:t>
            </w:r>
            <w:r>
              <w:t>ợ</w:t>
            </w:r>
            <w:r>
              <w:t xml:space="preserve"> ng</w:t>
            </w:r>
            <w:r>
              <w:t>ắ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1320" w:type="dxa"/>
          </w:tcPr>
          <w:p w14:paraId="4C87D778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1261F2FC" w14:textId="77777777" w:rsidR="0001782F" w:rsidRDefault="00F2373A">
            <w:pPr>
              <w:pStyle w:val="Compact"/>
            </w:pPr>
            <w:r>
              <w:t>≥ 1.5</w:t>
            </w:r>
          </w:p>
        </w:tc>
        <w:tc>
          <w:tcPr>
            <w:tcW w:w="1320" w:type="dxa"/>
          </w:tcPr>
          <w:p w14:paraId="52B35F99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320" w:type="dxa"/>
          </w:tcPr>
          <w:p w14:paraId="4667574F" w14:textId="77777777" w:rsidR="0001782F" w:rsidRDefault="0001782F">
            <w:pPr>
              <w:pStyle w:val="Compact"/>
            </w:pPr>
          </w:p>
        </w:tc>
      </w:tr>
      <w:tr w:rsidR="0001782F" w14:paraId="2DC21793" w14:textId="77777777" w:rsidTr="000D6B0C">
        <w:tc>
          <w:tcPr>
            <w:tcW w:w="1320" w:type="dxa"/>
          </w:tcPr>
          <w:p w14:paraId="18C2DCDE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thanh toán nhanh</w:t>
            </w:r>
          </w:p>
        </w:tc>
        <w:tc>
          <w:tcPr>
            <w:tcW w:w="1320" w:type="dxa"/>
          </w:tcPr>
          <w:p w14:paraId="069FF297" w14:textId="77777777" w:rsidR="0001782F" w:rsidRDefault="00F2373A">
            <w:pPr>
              <w:pStyle w:val="Compact"/>
            </w:pPr>
            <w:r>
              <w:t>(TS ng</w:t>
            </w:r>
            <w:r>
              <w:t>ắ</w:t>
            </w:r>
            <w:r>
              <w:t>n h</w:t>
            </w:r>
            <w:r>
              <w:t>ạ</w:t>
            </w:r>
            <w:r>
              <w:t>n - HH) / N</w:t>
            </w:r>
            <w:r>
              <w:t>ợ</w:t>
            </w:r>
            <w:r>
              <w:t xml:space="preserve"> ng</w:t>
            </w:r>
            <w:r>
              <w:t>ắ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1320" w:type="dxa"/>
          </w:tcPr>
          <w:p w14:paraId="412A3856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0BC01EE6" w14:textId="77777777" w:rsidR="0001782F" w:rsidRDefault="00F2373A">
            <w:pPr>
              <w:pStyle w:val="Compact"/>
            </w:pPr>
            <w:r>
              <w:t>≥ 1.0</w:t>
            </w:r>
          </w:p>
        </w:tc>
        <w:tc>
          <w:tcPr>
            <w:tcW w:w="1320" w:type="dxa"/>
          </w:tcPr>
          <w:p w14:paraId="646E275B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320" w:type="dxa"/>
          </w:tcPr>
          <w:p w14:paraId="70E8CB09" w14:textId="77777777" w:rsidR="0001782F" w:rsidRDefault="0001782F">
            <w:pPr>
              <w:pStyle w:val="Compact"/>
            </w:pPr>
          </w:p>
        </w:tc>
      </w:tr>
    </w:tbl>
    <w:p w14:paraId="0A0F2D42" w14:textId="77777777" w:rsidR="0001782F" w:rsidRDefault="00F2373A">
      <w:pPr>
        <w:pStyle w:val="Heading3"/>
      </w:pPr>
      <w:bookmarkStart w:id="5" w:name="chỉ-số-cơ-cấu-tài-chính"/>
      <w:bookmarkEnd w:id="4"/>
      <w:r>
        <w:t>3. Ch</w:t>
      </w:r>
      <w:r>
        <w:t>ỉ</w:t>
      </w:r>
      <w:r>
        <w:t xml:space="preserve"> s</w:t>
      </w:r>
      <w:r>
        <w:t>ố</w:t>
      </w:r>
      <w:r>
        <w:t xml:space="preserve"> cơ c</w:t>
      </w:r>
      <w:r>
        <w:t>ấ</w:t>
      </w:r>
      <w:r>
        <w:t>u tài chính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1782F" w14:paraId="2F9F1037" w14:textId="77777777" w:rsidTr="000D6B0C">
        <w:tc>
          <w:tcPr>
            <w:tcW w:w="1320" w:type="dxa"/>
          </w:tcPr>
          <w:p w14:paraId="03480211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1320" w:type="dxa"/>
          </w:tcPr>
          <w:p w14:paraId="7C83E56B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Công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320" w:type="dxa"/>
          </w:tcPr>
          <w:p w14:paraId="6B053042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1320" w:type="dxa"/>
          </w:tcPr>
          <w:p w14:paraId="41194498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1320" w:type="dxa"/>
          </w:tcPr>
          <w:p w14:paraId="0169555D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1320" w:type="dxa"/>
          </w:tcPr>
          <w:p w14:paraId="40FC719B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782F" w14:paraId="51CBAE67" w14:textId="77777777" w:rsidTr="000D6B0C">
        <w:tc>
          <w:tcPr>
            <w:tcW w:w="1320" w:type="dxa"/>
          </w:tcPr>
          <w:p w14:paraId="043DE92C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</w:p>
        </w:tc>
        <w:tc>
          <w:tcPr>
            <w:tcW w:w="1320" w:type="dxa"/>
          </w:tcPr>
          <w:p w14:paraId="5626F2A2" w14:textId="77777777" w:rsidR="0001782F" w:rsidRDefault="00F2373A">
            <w:pPr>
              <w:pStyle w:val="Compact"/>
            </w:pPr>
            <w:r>
              <w:t>N</w:t>
            </w:r>
            <w:r>
              <w:t>ợ</w:t>
            </w:r>
            <w:r>
              <w:t xml:space="preserve"> / T</w:t>
            </w:r>
            <w:r>
              <w:t>ổ</w:t>
            </w:r>
            <w:r>
              <w:t>ng TS × 100%</w:t>
            </w:r>
          </w:p>
        </w:tc>
        <w:tc>
          <w:tcPr>
            <w:tcW w:w="1320" w:type="dxa"/>
          </w:tcPr>
          <w:p w14:paraId="2F370CCA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6DF27659" w14:textId="77777777" w:rsidR="0001782F" w:rsidRDefault="00F2373A">
            <w:pPr>
              <w:pStyle w:val="Compact"/>
            </w:pPr>
            <w:r>
              <w:t>≤ 30%</w:t>
            </w:r>
          </w:p>
        </w:tc>
        <w:tc>
          <w:tcPr>
            <w:tcW w:w="1320" w:type="dxa"/>
          </w:tcPr>
          <w:p w14:paraId="09B333CA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320" w:type="dxa"/>
          </w:tcPr>
          <w:p w14:paraId="3AD67ECF" w14:textId="77777777" w:rsidR="0001782F" w:rsidRDefault="0001782F">
            <w:pPr>
              <w:pStyle w:val="Compact"/>
            </w:pPr>
          </w:p>
        </w:tc>
      </w:tr>
      <w:tr w:rsidR="0001782F" w14:paraId="2D3A3C9E" w14:textId="77777777" w:rsidTr="000D6B0C">
        <w:tc>
          <w:tcPr>
            <w:tcW w:w="1320" w:type="dxa"/>
          </w:tcPr>
          <w:p w14:paraId="0DEE9224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v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u</w:t>
            </w:r>
          </w:p>
        </w:tc>
        <w:tc>
          <w:tcPr>
            <w:tcW w:w="1320" w:type="dxa"/>
          </w:tcPr>
          <w:p w14:paraId="14693810" w14:textId="77777777" w:rsidR="0001782F" w:rsidRDefault="00F2373A">
            <w:pPr>
              <w:pStyle w:val="Compact"/>
            </w:pPr>
            <w:r>
              <w:t>VCSH / T</w:t>
            </w:r>
            <w:r>
              <w:t>ổ</w:t>
            </w:r>
            <w:r>
              <w:t>ng TS × 100%</w:t>
            </w:r>
          </w:p>
        </w:tc>
        <w:tc>
          <w:tcPr>
            <w:tcW w:w="1320" w:type="dxa"/>
          </w:tcPr>
          <w:p w14:paraId="23986E25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29C63AFD" w14:textId="77777777" w:rsidR="0001782F" w:rsidRDefault="00F2373A">
            <w:pPr>
              <w:pStyle w:val="Compact"/>
            </w:pPr>
            <w:r>
              <w:t>≥ 70%</w:t>
            </w:r>
          </w:p>
        </w:tc>
        <w:tc>
          <w:tcPr>
            <w:tcW w:w="1320" w:type="dxa"/>
          </w:tcPr>
          <w:p w14:paraId="34D1C292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320" w:type="dxa"/>
          </w:tcPr>
          <w:p w14:paraId="6E221987" w14:textId="77777777" w:rsidR="0001782F" w:rsidRDefault="0001782F">
            <w:pPr>
              <w:pStyle w:val="Compact"/>
            </w:pPr>
          </w:p>
        </w:tc>
      </w:tr>
    </w:tbl>
    <w:p w14:paraId="2E343485" w14:textId="77777777" w:rsidR="0001782F" w:rsidRDefault="00F2373A">
      <w:pPr>
        <w:pStyle w:val="Heading3"/>
      </w:pPr>
      <w:bookmarkStart w:id="6" w:name="chỉ-số-hiệu-quả-sử-dụng-tài-sản"/>
      <w:bookmarkEnd w:id="5"/>
      <w:r>
        <w:t>4. Ch</w:t>
      </w:r>
      <w:r>
        <w:t>ỉ</w:t>
      </w:r>
      <w:r>
        <w:t xml:space="preserve"> s</w:t>
      </w:r>
      <w:r>
        <w:t>ố</w:t>
      </w:r>
      <w:r>
        <w:t xml:space="preserve"> hi</w:t>
      </w:r>
      <w:r>
        <w:t>ệ</w:t>
      </w:r>
      <w:r>
        <w:t>u qu</w:t>
      </w:r>
      <w:r>
        <w:t>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tài s</w:t>
      </w:r>
      <w:r>
        <w:t>ả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1782F" w14:paraId="7CE88257" w14:textId="77777777" w:rsidTr="000D6B0C">
        <w:tc>
          <w:tcPr>
            <w:tcW w:w="1320" w:type="dxa"/>
          </w:tcPr>
          <w:p w14:paraId="23CF91DC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1320" w:type="dxa"/>
          </w:tcPr>
          <w:p w14:paraId="6D1B5998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Công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320" w:type="dxa"/>
          </w:tcPr>
          <w:p w14:paraId="4D4910A8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1320" w:type="dxa"/>
          </w:tcPr>
          <w:p w14:paraId="0710E15D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1320" w:type="dxa"/>
          </w:tcPr>
          <w:p w14:paraId="2DA26894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1320" w:type="dxa"/>
          </w:tcPr>
          <w:p w14:paraId="4A92CDA8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782F" w14:paraId="7B04E06F" w14:textId="77777777" w:rsidTr="000D6B0C">
        <w:tc>
          <w:tcPr>
            <w:tcW w:w="1320" w:type="dxa"/>
          </w:tcPr>
          <w:p w14:paraId="7EDD3B6A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TS</w:t>
            </w:r>
          </w:p>
        </w:tc>
        <w:tc>
          <w:tcPr>
            <w:tcW w:w="1320" w:type="dxa"/>
          </w:tcPr>
          <w:p w14:paraId="083D3C6F" w14:textId="77777777" w:rsidR="0001782F" w:rsidRDefault="00F2373A">
            <w:pPr>
              <w:pStyle w:val="Compact"/>
            </w:pPr>
            <w:r>
              <w:t>DT / T</w:t>
            </w:r>
            <w:r>
              <w:t>ổ</w:t>
            </w:r>
            <w:r>
              <w:t>ng TS</w:t>
            </w:r>
          </w:p>
        </w:tc>
        <w:tc>
          <w:tcPr>
            <w:tcW w:w="1320" w:type="dxa"/>
          </w:tcPr>
          <w:p w14:paraId="30442998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41FC79B2" w14:textId="77777777" w:rsidR="0001782F" w:rsidRDefault="00F2373A">
            <w:pPr>
              <w:pStyle w:val="Compact"/>
            </w:pPr>
            <w:r>
              <w:t>≥ 1.0</w:t>
            </w:r>
          </w:p>
        </w:tc>
        <w:tc>
          <w:tcPr>
            <w:tcW w:w="1320" w:type="dxa"/>
          </w:tcPr>
          <w:p w14:paraId="0DD57477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320" w:type="dxa"/>
          </w:tcPr>
          <w:p w14:paraId="50E1A1B1" w14:textId="77777777" w:rsidR="0001782F" w:rsidRDefault="0001782F">
            <w:pPr>
              <w:pStyle w:val="Compact"/>
            </w:pPr>
          </w:p>
        </w:tc>
      </w:tr>
      <w:tr w:rsidR="0001782F" w14:paraId="3F12ABCA" w14:textId="77777777" w:rsidTr="000D6B0C">
        <w:tc>
          <w:tcPr>
            <w:tcW w:w="1320" w:type="dxa"/>
          </w:tcPr>
          <w:p w14:paraId="0522FA10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Vòng quay v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29DFF57B" w14:textId="77777777" w:rsidR="0001782F" w:rsidRDefault="00F2373A">
            <w:pPr>
              <w:pStyle w:val="Compact"/>
            </w:pPr>
            <w:r>
              <w:t>DT / V</w:t>
            </w:r>
            <w:r>
              <w:t>ố</w:t>
            </w:r>
            <w:r>
              <w:t>n 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</w:t>
            </w:r>
          </w:p>
        </w:tc>
        <w:tc>
          <w:tcPr>
            <w:tcW w:w="1320" w:type="dxa"/>
          </w:tcPr>
          <w:p w14:paraId="0FD935F8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1AF82D1C" w14:textId="77777777" w:rsidR="0001782F" w:rsidRDefault="00F2373A">
            <w:pPr>
              <w:pStyle w:val="Compact"/>
            </w:pPr>
            <w:r>
              <w:t>≥ 1.2</w:t>
            </w:r>
          </w:p>
        </w:tc>
        <w:tc>
          <w:tcPr>
            <w:tcW w:w="1320" w:type="dxa"/>
          </w:tcPr>
          <w:p w14:paraId="3DE73F9F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  <w:tc>
          <w:tcPr>
            <w:tcW w:w="1320" w:type="dxa"/>
          </w:tcPr>
          <w:p w14:paraId="6B80964B" w14:textId="77777777" w:rsidR="0001782F" w:rsidRDefault="0001782F">
            <w:pPr>
              <w:pStyle w:val="Compact"/>
            </w:pPr>
          </w:p>
        </w:tc>
      </w:tr>
    </w:tbl>
    <w:p w14:paraId="4A5537A1" w14:textId="77777777" w:rsidR="0001782F" w:rsidRDefault="00F2373A">
      <w:pPr>
        <w:pStyle w:val="Heading2"/>
      </w:pPr>
      <w:bookmarkStart w:id="7" w:name="so-sánh-và-phân-tích-xu-hướng"/>
      <w:bookmarkEnd w:id="2"/>
      <w:bookmarkEnd w:id="6"/>
      <w:r>
        <w:t>SO SÁNH VÀ PHÂN TÍCH XU HƯ</w:t>
      </w:r>
      <w:r>
        <w:t>Ớ</w:t>
      </w:r>
      <w:r>
        <w:t>NG</w:t>
      </w:r>
    </w:p>
    <w:p w14:paraId="4243EDC2" w14:textId="77777777" w:rsidR="0001782F" w:rsidRDefault="00F2373A">
      <w:pPr>
        <w:pStyle w:val="Heading3"/>
      </w:pPr>
      <w:bookmarkStart w:id="8" w:name="so-sánh-kỳ"/>
      <w:r>
        <w:t>1. So sánh k</w:t>
      </w:r>
      <w:r>
        <w:t>ỳ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1782F" w14:paraId="43090010" w14:textId="77777777" w:rsidTr="000D6B0C">
        <w:tc>
          <w:tcPr>
            <w:tcW w:w="1320" w:type="dxa"/>
          </w:tcPr>
          <w:p w14:paraId="43051640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1320" w:type="dxa"/>
          </w:tcPr>
          <w:p w14:paraId="353368DF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này</w:t>
            </w:r>
          </w:p>
        </w:tc>
        <w:tc>
          <w:tcPr>
            <w:tcW w:w="1320" w:type="dxa"/>
          </w:tcPr>
          <w:p w14:paraId="104B01C4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1320" w:type="dxa"/>
          </w:tcPr>
          <w:p w14:paraId="288F6C02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Thay đ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1320" w:type="dxa"/>
          </w:tcPr>
          <w:p w14:paraId="212F5E39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Xu hư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313E6DDA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782F" w14:paraId="56F639E7" w14:textId="77777777" w:rsidTr="000D6B0C">
        <w:tc>
          <w:tcPr>
            <w:tcW w:w="1320" w:type="dxa"/>
          </w:tcPr>
          <w:p w14:paraId="4B5444AC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7ADB52AC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4AFF88AB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482AEF72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3230D4C3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Tăng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Gi</w:t>
            </w:r>
            <w:r>
              <w:t>ả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1320" w:type="dxa"/>
          </w:tcPr>
          <w:p w14:paraId="165F0958" w14:textId="77777777" w:rsidR="0001782F" w:rsidRDefault="0001782F">
            <w:pPr>
              <w:pStyle w:val="Compact"/>
            </w:pPr>
          </w:p>
        </w:tc>
      </w:tr>
      <w:tr w:rsidR="0001782F" w14:paraId="3EE10FFE" w14:textId="77777777" w:rsidTr="000D6B0C">
        <w:tc>
          <w:tcPr>
            <w:tcW w:w="1320" w:type="dxa"/>
          </w:tcPr>
          <w:p w14:paraId="3F1830F4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1E1AD8E9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07001513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293536BF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798203BE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Tăng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Gi</w:t>
            </w:r>
            <w:r>
              <w:t>ả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1320" w:type="dxa"/>
          </w:tcPr>
          <w:p w14:paraId="0BD67F5F" w14:textId="77777777" w:rsidR="0001782F" w:rsidRDefault="0001782F">
            <w:pPr>
              <w:pStyle w:val="Compact"/>
            </w:pPr>
          </w:p>
        </w:tc>
      </w:tr>
    </w:tbl>
    <w:p w14:paraId="5B2F4AC1" w14:textId="77777777" w:rsidR="0001782F" w:rsidRDefault="00F2373A">
      <w:pPr>
        <w:pStyle w:val="Heading3"/>
      </w:pPr>
      <w:bookmarkStart w:id="9" w:name="so-sánh-với-ngân-sách"/>
      <w:bookmarkEnd w:id="8"/>
      <w:r>
        <w:lastRenderedPageBreak/>
        <w:t>2. So sánh v</w:t>
      </w:r>
      <w:r>
        <w:t>ớ</w:t>
      </w:r>
      <w:r>
        <w:t>i ngân sách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1782F" w14:paraId="500E45A0" w14:textId="77777777" w:rsidTr="000D6B0C">
        <w:tc>
          <w:tcPr>
            <w:tcW w:w="1320" w:type="dxa"/>
          </w:tcPr>
          <w:p w14:paraId="4053B2E4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1320" w:type="dxa"/>
          </w:tcPr>
          <w:p w14:paraId="6602BA6E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ế</w:t>
            </w:r>
          </w:p>
        </w:tc>
        <w:tc>
          <w:tcPr>
            <w:tcW w:w="1320" w:type="dxa"/>
          </w:tcPr>
          <w:p w14:paraId="11B6F37E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Ngân sách</w:t>
            </w:r>
          </w:p>
        </w:tc>
        <w:tc>
          <w:tcPr>
            <w:tcW w:w="1320" w:type="dxa"/>
          </w:tcPr>
          <w:p w14:paraId="32A7E0F9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  <w:tc>
          <w:tcPr>
            <w:tcW w:w="1320" w:type="dxa"/>
          </w:tcPr>
          <w:p w14:paraId="6D6E6CC6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20" w:type="dxa"/>
          </w:tcPr>
          <w:p w14:paraId="404FCA3C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782F" w14:paraId="2530487A" w14:textId="77777777" w:rsidTr="000D6B0C">
        <w:tc>
          <w:tcPr>
            <w:tcW w:w="1320" w:type="dxa"/>
          </w:tcPr>
          <w:p w14:paraId="4E91DF32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Doanh thu</w:t>
            </w:r>
          </w:p>
        </w:tc>
        <w:tc>
          <w:tcPr>
            <w:tcW w:w="1320" w:type="dxa"/>
          </w:tcPr>
          <w:p w14:paraId="4D2C535C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3886D43A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27888CD0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3C8ED5F0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4EB231E0" w14:textId="77777777" w:rsidR="0001782F" w:rsidRDefault="0001782F">
            <w:pPr>
              <w:pStyle w:val="Compact"/>
            </w:pPr>
          </w:p>
        </w:tc>
      </w:tr>
      <w:tr w:rsidR="0001782F" w14:paraId="5307573B" w14:textId="77777777" w:rsidTr="000D6B0C">
        <w:tc>
          <w:tcPr>
            <w:tcW w:w="1320" w:type="dxa"/>
          </w:tcPr>
          <w:p w14:paraId="48592B97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1320" w:type="dxa"/>
          </w:tcPr>
          <w:p w14:paraId="1FEA0D55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710E48AC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4C06E3AC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3F591A9F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585F1722" w14:textId="77777777" w:rsidR="0001782F" w:rsidRDefault="0001782F">
            <w:pPr>
              <w:pStyle w:val="Compact"/>
            </w:pPr>
          </w:p>
        </w:tc>
      </w:tr>
      <w:tr w:rsidR="0001782F" w14:paraId="26102520" w14:textId="77777777" w:rsidTr="000D6B0C">
        <w:tc>
          <w:tcPr>
            <w:tcW w:w="1320" w:type="dxa"/>
          </w:tcPr>
          <w:p w14:paraId="5BAA5124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2FF7C2B2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4EF500BA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2829C626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65A36CD4" w14:textId="77777777" w:rsidR="0001782F" w:rsidRDefault="0001782F">
            <w:pPr>
              <w:pStyle w:val="Compact"/>
            </w:pPr>
          </w:p>
        </w:tc>
        <w:tc>
          <w:tcPr>
            <w:tcW w:w="1320" w:type="dxa"/>
          </w:tcPr>
          <w:p w14:paraId="4992F6BA" w14:textId="77777777" w:rsidR="0001782F" w:rsidRDefault="0001782F">
            <w:pPr>
              <w:pStyle w:val="Compact"/>
            </w:pPr>
          </w:p>
        </w:tc>
      </w:tr>
    </w:tbl>
    <w:p w14:paraId="546CF126" w14:textId="77777777" w:rsidR="0001782F" w:rsidRDefault="00F2373A">
      <w:pPr>
        <w:pStyle w:val="Heading2"/>
      </w:pPr>
      <w:bookmarkStart w:id="10" w:name="đánh-giá-và-khuyến-nghị"/>
      <w:bookmarkEnd w:id="7"/>
      <w:bookmarkEnd w:id="9"/>
      <w:r>
        <w:t>ĐÁNH GIÁ VÀ KHUY</w:t>
      </w:r>
      <w:r>
        <w:t>Ế</w:t>
      </w:r>
      <w:r>
        <w:t>N NGH</w:t>
      </w:r>
      <w:r>
        <w:t>Ị</w:t>
      </w:r>
    </w:p>
    <w:p w14:paraId="726C254E" w14:textId="77777777" w:rsidR="0001782F" w:rsidRDefault="00F2373A">
      <w:pPr>
        <w:pStyle w:val="Heading3"/>
      </w:pPr>
      <w:bookmarkStart w:id="11" w:name="đánh-giá-tổng-quan"/>
      <w:r>
        <w:t>1. Đánh giá t</w:t>
      </w:r>
      <w:r>
        <w:t>ổ</w:t>
      </w:r>
      <w:r>
        <w:t>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7"/>
        <w:gridCol w:w="3010"/>
        <w:gridCol w:w="1037"/>
      </w:tblGrid>
      <w:tr w:rsidR="0001782F" w14:paraId="361367A8" w14:textId="77777777" w:rsidTr="000D6B0C">
        <w:tc>
          <w:tcPr>
            <w:tcW w:w="0" w:type="auto"/>
          </w:tcPr>
          <w:p w14:paraId="39E00DC2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Khía c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637C9F05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3EED70F6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782F" w14:paraId="3596F02F" w14:textId="77777777" w:rsidTr="000D6B0C">
        <w:tc>
          <w:tcPr>
            <w:tcW w:w="0" w:type="auto"/>
          </w:tcPr>
          <w:p w14:paraId="217C6D27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sinh l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D7431D5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2DA888DA" w14:textId="77777777" w:rsidR="0001782F" w:rsidRDefault="0001782F">
            <w:pPr>
              <w:pStyle w:val="Compact"/>
            </w:pPr>
          </w:p>
        </w:tc>
      </w:tr>
      <w:tr w:rsidR="0001782F" w14:paraId="2DF0A77E" w14:textId="77777777" w:rsidTr="000D6B0C">
        <w:tc>
          <w:tcPr>
            <w:tcW w:w="0" w:type="auto"/>
          </w:tcPr>
          <w:p w14:paraId="7A88FE82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thanh toán</w:t>
            </w:r>
          </w:p>
        </w:tc>
        <w:tc>
          <w:tcPr>
            <w:tcW w:w="0" w:type="auto"/>
          </w:tcPr>
          <w:p w14:paraId="7498AD58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203F0D5F" w14:textId="77777777" w:rsidR="0001782F" w:rsidRDefault="0001782F">
            <w:pPr>
              <w:pStyle w:val="Compact"/>
            </w:pPr>
          </w:p>
        </w:tc>
      </w:tr>
      <w:tr w:rsidR="0001782F" w14:paraId="475B3CDE" w14:textId="77777777" w:rsidTr="000D6B0C">
        <w:tc>
          <w:tcPr>
            <w:tcW w:w="0" w:type="auto"/>
          </w:tcPr>
          <w:p w14:paraId="0456462C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Cơ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tài chính</w:t>
            </w:r>
          </w:p>
        </w:tc>
        <w:tc>
          <w:tcPr>
            <w:tcW w:w="0" w:type="auto"/>
          </w:tcPr>
          <w:p w14:paraId="7CCEBEB4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2276EC7D" w14:textId="77777777" w:rsidR="0001782F" w:rsidRDefault="0001782F">
            <w:pPr>
              <w:pStyle w:val="Compact"/>
            </w:pPr>
          </w:p>
        </w:tc>
      </w:tr>
      <w:tr w:rsidR="0001782F" w14:paraId="5CAD8F94" w14:textId="77777777" w:rsidTr="000D6B0C">
        <w:tc>
          <w:tcPr>
            <w:tcW w:w="0" w:type="auto"/>
          </w:tcPr>
          <w:p w14:paraId="123AF91A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B7315DC" w14:textId="77777777" w:rsidR="0001782F" w:rsidRDefault="00F2373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091A9AB4" w14:textId="77777777" w:rsidR="0001782F" w:rsidRDefault="0001782F">
            <w:pPr>
              <w:pStyle w:val="Compact"/>
            </w:pPr>
          </w:p>
        </w:tc>
      </w:tr>
    </w:tbl>
    <w:p w14:paraId="096A16B5" w14:textId="77777777" w:rsidR="0001782F" w:rsidRDefault="00F2373A">
      <w:pPr>
        <w:pStyle w:val="Heading3"/>
      </w:pPr>
      <w:bookmarkStart w:id="12" w:name="khuyến-nghị"/>
      <w:bookmarkEnd w:id="11"/>
      <w:r>
        <w:t>2. Khuy</w:t>
      </w:r>
      <w:r>
        <w:t>ế</w:t>
      </w:r>
      <w:r>
        <w:t>n ngh</w:t>
      </w:r>
      <w:r>
        <w:t>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1157"/>
        <w:gridCol w:w="1037"/>
      </w:tblGrid>
      <w:tr w:rsidR="0001782F" w14:paraId="5229BF9E" w14:textId="77777777" w:rsidTr="000D6B0C">
        <w:tc>
          <w:tcPr>
            <w:tcW w:w="0" w:type="auto"/>
          </w:tcPr>
          <w:p w14:paraId="45F5CD7C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Khuy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ngh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01D8DC93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7792B4A9" w14:textId="77777777" w:rsidR="0001782F" w:rsidRDefault="00F237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782F" w14:paraId="51EC448B" w14:textId="77777777" w:rsidTr="000D6B0C">
        <w:tc>
          <w:tcPr>
            <w:tcW w:w="0" w:type="auto"/>
          </w:tcPr>
          <w:p w14:paraId="26A8E37F" w14:textId="77777777" w:rsidR="0001782F" w:rsidRDefault="0001782F">
            <w:pPr>
              <w:pStyle w:val="Compact"/>
            </w:pPr>
          </w:p>
        </w:tc>
        <w:tc>
          <w:tcPr>
            <w:tcW w:w="0" w:type="auto"/>
          </w:tcPr>
          <w:p w14:paraId="382C4379" w14:textId="77777777" w:rsidR="0001782F" w:rsidRDefault="0001782F">
            <w:pPr>
              <w:pStyle w:val="Compact"/>
            </w:pPr>
          </w:p>
        </w:tc>
        <w:tc>
          <w:tcPr>
            <w:tcW w:w="0" w:type="auto"/>
          </w:tcPr>
          <w:p w14:paraId="1525459D" w14:textId="77777777" w:rsidR="0001782F" w:rsidRDefault="0001782F">
            <w:pPr>
              <w:pStyle w:val="Compact"/>
            </w:pPr>
          </w:p>
        </w:tc>
      </w:tr>
      <w:tr w:rsidR="0001782F" w14:paraId="26116C68" w14:textId="77777777" w:rsidTr="000D6B0C">
        <w:tc>
          <w:tcPr>
            <w:tcW w:w="0" w:type="auto"/>
          </w:tcPr>
          <w:p w14:paraId="700E5E49" w14:textId="77777777" w:rsidR="0001782F" w:rsidRDefault="0001782F">
            <w:pPr>
              <w:pStyle w:val="Compact"/>
            </w:pPr>
          </w:p>
        </w:tc>
        <w:tc>
          <w:tcPr>
            <w:tcW w:w="0" w:type="auto"/>
          </w:tcPr>
          <w:p w14:paraId="724415E5" w14:textId="77777777" w:rsidR="0001782F" w:rsidRDefault="0001782F">
            <w:pPr>
              <w:pStyle w:val="Compact"/>
            </w:pPr>
          </w:p>
        </w:tc>
        <w:tc>
          <w:tcPr>
            <w:tcW w:w="0" w:type="auto"/>
          </w:tcPr>
          <w:p w14:paraId="3908EA4D" w14:textId="77777777" w:rsidR="0001782F" w:rsidRDefault="0001782F">
            <w:pPr>
              <w:pStyle w:val="Compact"/>
            </w:pPr>
          </w:p>
        </w:tc>
      </w:tr>
    </w:tbl>
    <w:p w14:paraId="0578A2DC" w14:textId="77777777" w:rsidR="0001782F" w:rsidRDefault="00F2373A">
      <w:pPr>
        <w:pStyle w:val="Heading2"/>
      </w:pPr>
      <w:bookmarkStart w:id="13" w:name="xác-nhận"/>
      <w:bookmarkEnd w:id="10"/>
      <w:bookmarkEnd w:id="12"/>
      <w:r>
        <w:t>XÁC NH</w:t>
      </w:r>
      <w:r>
        <w:t>Ậ</w:t>
      </w:r>
      <w:r>
        <w:t>N</w:t>
      </w:r>
    </w:p>
    <w:p w14:paraId="000C7392" w14:textId="77777777" w:rsidR="0001782F" w:rsidRDefault="00F2373A">
      <w:pPr>
        <w:pStyle w:val="Heading3"/>
      </w:pPr>
      <w:bookmarkStart w:id="14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8BA4A81" w14:textId="77777777" w:rsidR="0001782F" w:rsidRDefault="00F2373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DC925FC" w14:textId="77777777" w:rsidR="0001782F" w:rsidRDefault="00F2373A">
      <w:pPr>
        <w:pStyle w:val="Heading3"/>
      </w:pPr>
      <w:bookmarkStart w:id="15" w:name="kế-toán-trưởng"/>
      <w:bookmarkEnd w:id="14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48C3040C" w14:textId="77777777" w:rsidR="0001782F" w:rsidRDefault="00F2373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C7F0F7B" w14:textId="77777777" w:rsidR="0001782F" w:rsidRDefault="00F2373A">
      <w:pPr>
        <w:pStyle w:val="Heading3"/>
      </w:pPr>
      <w:bookmarkStart w:id="16" w:name="ban-giám-hiệu"/>
      <w:bookmarkEnd w:id="15"/>
      <w:r>
        <w:lastRenderedPageBreak/>
        <w:t>Ban Giám hi</w:t>
      </w:r>
      <w:r>
        <w:t>ệ</w:t>
      </w:r>
      <w:r>
        <w:t>u:</w:t>
      </w:r>
    </w:p>
    <w:p w14:paraId="3181DAB2" w14:textId="77777777" w:rsidR="0001782F" w:rsidRDefault="00F2373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DAF9FA0" w14:textId="77777777" w:rsidR="0001782F" w:rsidRDefault="00F2373A">
      <w:r>
        <w:pict w14:anchorId="4A1B9ACD">
          <v:rect id="_x0000_i1026" style="width:0;height:1.5pt" o:hralign="center" o:hrstd="t" o:hr="t"/>
        </w:pict>
      </w:r>
    </w:p>
    <w:p w14:paraId="358BA979" w14:textId="77777777" w:rsidR="0001782F" w:rsidRDefault="00F2373A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hàng quý và trình BGH.</w:t>
      </w:r>
      <w:bookmarkEnd w:id="0"/>
      <w:bookmarkEnd w:id="13"/>
      <w:bookmarkEnd w:id="16"/>
    </w:p>
    <w:sectPr w:rsidR="0001782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CEB9D" w14:textId="77777777" w:rsidR="00F2373A" w:rsidRDefault="00F2373A" w:rsidP="000D6B0C">
      <w:pPr>
        <w:spacing w:line="240" w:lineRule="auto"/>
      </w:pPr>
      <w:r>
        <w:separator/>
      </w:r>
    </w:p>
  </w:endnote>
  <w:endnote w:type="continuationSeparator" w:id="0">
    <w:p w14:paraId="162FD151" w14:textId="77777777" w:rsidR="00F2373A" w:rsidRDefault="00F2373A" w:rsidP="000D6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99100" w14:textId="77777777" w:rsidR="00F2373A" w:rsidRDefault="00F2373A" w:rsidP="000D6B0C">
      <w:pPr>
        <w:spacing w:line="240" w:lineRule="auto"/>
      </w:pPr>
      <w:r>
        <w:separator/>
      </w:r>
    </w:p>
  </w:footnote>
  <w:footnote w:type="continuationSeparator" w:id="0">
    <w:p w14:paraId="43900F1E" w14:textId="77777777" w:rsidR="00F2373A" w:rsidRDefault="00F2373A" w:rsidP="000D6B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33CDF" w14:textId="77777777" w:rsidR="000D6B0C" w:rsidRPr="00A33244" w:rsidRDefault="000D6B0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652FD71" wp14:editId="48D1CE5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94F82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C98FF33" w14:textId="77777777" w:rsidR="000D6B0C" w:rsidRDefault="000D6B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4BAB5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82F"/>
    <w:rsid w:val="0001782F"/>
    <w:rsid w:val="000D6B0C"/>
    <w:rsid w:val="00F2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897BB7D"/>
  <w15:docId w15:val="{8F040CE5-9F55-41E7-BBB3-FD685F73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B0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D6B0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6B0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D6B0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D6B0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D6B0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D6B0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D6B0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0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0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D6B0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D6B0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6B0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6B0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0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D6B0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B0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D6B0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B0C"/>
    <w:rPr>
      <w:rFonts w:ascii="Times New Roman" w:hAnsi="Times New Roman"/>
      <w:szCs w:val="22"/>
    </w:rPr>
  </w:style>
  <w:style w:type="character" w:styleId="Emphasis">
    <w:name w:val="Emphasis"/>
    <w:rsid w:val="000D6B0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D6B0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D6B0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D6B0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D6B0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2026-02-04T02:09:00Z</dcterms:created>
  <dcterms:modified xsi:type="dcterms:W3CDTF">2026-02-04T02:09:00Z</dcterms:modified>
</cp:coreProperties>
</file>