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B303" w14:textId="77777777" w:rsidR="001D582A" w:rsidRDefault="00437B35" w:rsidP="00B05AD8">
      <w:pPr>
        <w:pStyle w:val="Title"/>
      </w:pPr>
      <w:bookmarkStart w:id="0" w:name="bm-78-báo-cáo-lưu-chuyển-tiền-tệ"/>
      <w:r>
        <w:t>BM-78: BÁO CÁO LƯU CHUY</w:t>
      </w:r>
      <w:r>
        <w:t>Ể</w:t>
      </w:r>
      <w:r>
        <w:t>N TI</w:t>
      </w:r>
      <w:r>
        <w:t>Ề</w:t>
      </w:r>
      <w:r>
        <w:t>N T</w:t>
      </w:r>
      <w:r>
        <w:t>Ệ</w:t>
      </w:r>
    </w:p>
    <w:p w14:paraId="77F345B0" w14:textId="77777777" w:rsidR="001D582A" w:rsidRDefault="00437B3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QT-03-SOP-08-BM-78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AC57BB4" w14:textId="77777777" w:rsidR="001D582A" w:rsidRDefault="00437B35">
      <w:r>
        <w:pict w14:anchorId="3905EA17">
          <v:rect id="_x0000_i1025" style="width:0;height:1.5pt" o:hralign="center" o:hrstd="t" o:hr="t"/>
        </w:pict>
      </w:r>
    </w:p>
    <w:p w14:paraId="15279185" w14:textId="77777777" w:rsidR="001D582A" w:rsidRDefault="00437B35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157"/>
      </w:tblGrid>
      <w:tr w:rsidR="001D582A" w14:paraId="5921C81E" w14:textId="77777777" w:rsidTr="00B05AD8">
        <w:tc>
          <w:tcPr>
            <w:tcW w:w="0" w:type="auto"/>
          </w:tcPr>
          <w:p w14:paraId="2A0648BA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E20BDE5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D582A" w14:paraId="17AECF85" w14:textId="77777777" w:rsidTr="00B05AD8">
        <w:tc>
          <w:tcPr>
            <w:tcW w:w="0" w:type="auto"/>
          </w:tcPr>
          <w:p w14:paraId="0006FD25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272A2A8B" w14:textId="77777777" w:rsidR="001D582A" w:rsidRDefault="001D582A">
            <w:pPr>
              <w:pStyle w:val="Compact"/>
            </w:pPr>
          </w:p>
        </w:tc>
      </w:tr>
      <w:tr w:rsidR="001D582A" w14:paraId="58BB2C91" w14:textId="77777777" w:rsidTr="00B05AD8">
        <w:tc>
          <w:tcPr>
            <w:tcW w:w="0" w:type="auto"/>
          </w:tcPr>
          <w:p w14:paraId="285BEB33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95ABABF" w14:textId="77777777" w:rsidR="001D582A" w:rsidRDefault="001D582A">
            <w:pPr>
              <w:pStyle w:val="Compact"/>
            </w:pPr>
          </w:p>
        </w:tc>
      </w:tr>
      <w:tr w:rsidR="001D582A" w14:paraId="670F2DF6" w14:textId="77777777" w:rsidTr="00B05AD8">
        <w:tc>
          <w:tcPr>
            <w:tcW w:w="0" w:type="auto"/>
          </w:tcPr>
          <w:p w14:paraId="1FA9A832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AA640C2" w14:textId="77777777" w:rsidR="001D582A" w:rsidRDefault="001D582A">
            <w:pPr>
              <w:pStyle w:val="Compact"/>
            </w:pPr>
          </w:p>
        </w:tc>
      </w:tr>
      <w:tr w:rsidR="001D582A" w14:paraId="4F6A45A4" w14:textId="77777777" w:rsidTr="00B05AD8">
        <w:tc>
          <w:tcPr>
            <w:tcW w:w="0" w:type="auto"/>
          </w:tcPr>
          <w:p w14:paraId="4C632E41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3F23F12" w14:textId="77777777" w:rsidR="001D582A" w:rsidRDefault="001D582A">
            <w:pPr>
              <w:pStyle w:val="Compact"/>
            </w:pPr>
          </w:p>
        </w:tc>
      </w:tr>
    </w:tbl>
    <w:p w14:paraId="3AFE95F2" w14:textId="77777777" w:rsidR="001D582A" w:rsidRDefault="00437B35">
      <w:pPr>
        <w:pStyle w:val="Heading2"/>
      </w:pPr>
      <w:bookmarkStart w:id="2" w:name="báo-cáo-lưu-chuyển-tiền-tệ"/>
      <w:bookmarkEnd w:id="1"/>
      <w:r>
        <w:t>BÁO CÁO LƯU CHUY</w:t>
      </w:r>
      <w:r>
        <w:t>Ể</w:t>
      </w:r>
      <w:r>
        <w:t>N TI</w:t>
      </w:r>
      <w:r>
        <w:t>Ề</w:t>
      </w:r>
      <w:r>
        <w:t>N T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2"/>
        <w:gridCol w:w="1656"/>
        <w:gridCol w:w="1037"/>
      </w:tblGrid>
      <w:tr w:rsidR="001D582A" w14:paraId="5B1EBAEB" w14:textId="77777777" w:rsidTr="00B05AD8">
        <w:tc>
          <w:tcPr>
            <w:tcW w:w="0" w:type="auto"/>
          </w:tcPr>
          <w:p w14:paraId="53CB37EF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62DAF8E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1B4AB5D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D582A" w14:paraId="0CE76A3D" w14:textId="77777777" w:rsidTr="00B05AD8">
        <w:tc>
          <w:tcPr>
            <w:tcW w:w="0" w:type="auto"/>
          </w:tcPr>
          <w:p w14:paraId="44F5A2B0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I. 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KINH DOANH</w:t>
            </w:r>
          </w:p>
        </w:tc>
        <w:tc>
          <w:tcPr>
            <w:tcW w:w="0" w:type="auto"/>
          </w:tcPr>
          <w:p w14:paraId="1E6F0132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238DAB0A" w14:textId="77777777" w:rsidR="001D582A" w:rsidRDefault="001D582A">
            <w:pPr>
              <w:pStyle w:val="Compact"/>
            </w:pPr>
          </w:p>
        </w:tc>
      </w:tr>
      <w:tr w:rsidR="001D582A" w14:paraId="03068061" w14:textId="77777777" w:rsidTr="00B05AD8">
        <w:tc>
          <w:tcPr>
            <w:tcW w:w="0" w:type="auto"/>
          </w:tcPr>
          <w:p w14:paraId="24E36434" w14:textId="77777777" w:rsidR="001D582A" w:rsidRDefault="00437B35">
            <w:pPr>
              <w:pStyle w:val="Compact"/>
            </w:pPr>
            <w:r>
              <w:t>1. Ti</w:t>
            </w:r>
            <w:r>
              <w:t>ề</w:t>
            </w:r>
            <w:r>
              <w:t>n thu t</w:t>
            </w:r>
            <w:r>
              <w:t>ừ</w:t>
            </w:r>
            <w:r>
              <w:t xml:space="preserve"> bán hàng, cung c</w:t>
            </w:r>
            <w:r>
              <w:t>ấ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0" w:type="auto"/>
          </w:tcPr>
          <w:p w14:paraId="4287E1A7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71E8976F" w14:textId="77777777" w:rsidR="001D582A" w:rsidRDefault="001D582A">
            <w:pPr>
              <w:pStyle w:val="Compact"/>
            </w:pPr>
          </w:p>
        </w:tc>
      </w:tr>
      <w:tr w:rsidR="001D582A" w14:paraId="5420DB6F" w14:textId="77777777" w:rsidTr="00B05AD8">
        <w:tc>
          <w:tcPr>
            <w:tcW w:w="0" w:type="auto"/>
          </w:tcPr>
          <w:p w14:paraId="2B77B0E0" w14:textId="77777777" w:rsidR="001D582A" w:rsidRDefault="00437B35">
            <w:pPr>
              <w:pStyle w:val="Compact"/>
            </w:pPr>
            <w:r>
              <w:t>2. Ti</w:t>
            </w:r>
            <w:r>
              <w:t>ề</w:t>
            </w:r>
            <w:r>
              <w:t>n chi tr</w:t>
            </w:r>
            <w:r>
              <w:t>ả</w:t>
            </w:r>
            <w:r>
              <w:t xml:space="preserve"> cho ngư</w:t>
            </w:r>
            <w:r>
              <w:t>ờ</w:t>
            </w:r>
            <w:r>
              <w:t>i lao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29C95E97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2D3E8FD6" w14:textId="77777777" w:rsidR="001D582A" w:rsidRDefault="001D582A">
            <w:pPr>
              <w:pStyle w:val="Compact"/>
            </w:pPr>
          </w:p>
        </w:tc>
      </w:tr>
      <w:tr w:rsidR="001D582A" w14:paraId="0774A3D9" w14:textId="77777777" w:rsidTr="00B05AD8">
        <w:tc>
          <w:tcPr>
            <w:tcW w:w="0" w:type="auto"/>
          </w:tcPr>
          <w:p w14:paraId="0B8F113C" w14:textId="77777777" w:rsidR="001D582A" w:rsidRDefault="00437B35">
            <w:pPr>
              <w:pStyle w:val="Compact"/>
            </w:pPr>
            <w:r>
              <w:t>3. Ti</w:t>
            </w:r>
            <w:r>
              <w:t>ề</w:t>
            </w:r>
            <w:r>
              <w:t>n chi tr</w:t>
            </w:r>
            <w:r>
              <w:t>ả</w:t>
            </w:r>
            <w:r>
              <w:t xml:space="preserve"> cho ngư</w:t>
            </w:r>
            <w:r>
              <w:t>ờ</w:t>
            </w:r>
            <w:r>
              <w:t>i cung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0A94F175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0EFFD3FF" w14:textId="77777777" w:rsidR="001D582A" w:rsidRDefault="001D582A">
            <w:pPr>
              <w:pStyle w:val="Compact"/>
            </w:pPr>
          </w:p>
        </w:tc>
      </w:tr>
      <w:tr w:rsidR="001D582A" w14:paraId="0013C4A0" w14:textId="77777777" w:rsidTr="00B05AD8">
        <w:tc>
          <w:tcPr>
            <w:tcW w:w="0" w:type="auto"/>
          </w:tcPr>
          <w:p w14:paraId="20BE76E1" w14:textId="77777777" w:rsidR="001D582A" w:rsidRDefault="00437B35">
            <w:pPr>
              <w:pStyle w:val="Compact"/>
            </w:pPr>
            <w:r>
              <w:t>4. Ti</w:t>
            </w:r>
            <w:r>
              <w:t>ề</w:t>
            </w:r>
            <w:r>
              <w:t>n chi tr</w:t>
            </w:r>
            <w:r>
              <w:t>ả</w:t>
            </w:r>
            <w:r>
              <w:t xml:space="preserve"> lãi vay</w:t>
            </w:r>
          </w:p>
        </w:tc>
        <w:tc>
          <w:tcPr>
            <w:tcW w:w="0" w:type="auto"/>
          </w:tcPr>
          <w:p w14:paraId="45E34E4F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3C400BDC" w14:textId="77777777" w:rsidR="001D582A" w:rsidRDefault="001D582A">
            <w:pPr>
              <w:pStyle w:val="Compact"/>
            </w:pPr>
          </w:p>
        </w:tc>
      </w:tr>
      <w:tr w:rsidR="001D582A" w14:paraId="3BA3C988" w14:textId="77777777" w:rsidTr="00B05AD8">
        <w:tc>
          <w:tcPr>
            <w:tcW w:w="0" w:type="auto"/>
          </w:tcPr>
          <w:p w14:paraId="116AEF77" w14:textId="77777777" w:rsidR="001D582A" w:rsidRDefault="00437B35">
            <w:pPr>
              <w:pStyle w:val="Compact"/>
            </w:pPr>
            <w:r>
              <w:t>5. Ti</w:t>
            </w:r>
            <w:r>
              <w:t>ề</w:t>
            </w:r>
            <w:r>
              <w:t>n chi n</w:t>
            </w:r>
            <w:r>
              <w:t>ộ</w:t>
            </w:r>
            <w:r>
              <w:t>p thu</w:t>
            </w:r>
            <w:r>
              <w:t>ế</w:t>
            </w:r>
          </w:p>
        </w:tc>
        <w:tc>
          <w:tcPr>
            <w:tcW w:w="0" w:type="auto"/>
          </w:tcPr>
          <w:p w14:paraId="4E716AB1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7016F437" w14:textId="77777777" w:rsidR="001D582A" w:rsidRDefault="001D582A">
            <w:pPr>
              <w:pStyle w:val="Compact"/>
            </w:pPr>
          </w:p>
        </w:tc>
      </w:tr>
      <w:tr w:rsidR="001D582A" w14:paraId="0864B814" w14:textId="77777777" w:rsidTr="00B05AD8">
        <w:tc>
          <w:tcPr>
            <w:tcW w:w="0" w:type="auto"/>
          </w:tcPr>
          <w:p w14:paraId="15774172" w14:textId="77777777" w:rsidR="001D582A" w:rsidRDefault="00437B35">
            <w:pPr>
              <w:pStyle w:val="Compact"/>
            </w:pPr>
            <w:r>
              <w:t>6. Ti</w:t>
            </w:r>
            <w:r>
              <w:t>ề</w:t>
            </w:r>
            <w:r>
              <w:t>n thu/chi khác t</w:t>
            </w:r>
            <w:r>
              <w:t>ừ</w:t>
            </w:r>
            <w:r>
              <w:t xml:space="preserve"> HĐKD</w:t>
            </w:r>
          </w:p>
        </w:tc>
        <w:tc>
          <w:tcPr>
            <w:tcW w:w="0" w:type="auto"/>
          </w:tcPr>
          <w:p w14:paraId="1B16807E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494C1F97" w14:textId="77777777" w:rsidR="001D582A" w:rsidRDefault="001D582A">
            <w:pPr>
              <w:pStyle w:val="Compact"/>
            </w:pPr>
          </w:p>
        </w:tc>
      </w:tr>
      <w:tr w:rsidR="001D582A" w14:paraId="5106B258" w14:textId="77777777" w:rsidTr="00B05AD8">
        <w:tc>
          <w:tcPr>
            <w:tcW w:w="0" w:type="auto"/>
          </w:tcPr>
          <w:p w14:paraId="1AF6910A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HĐKD</w:t>
            </w:r>
          </w:p>
        </w:tc>
        <w:tc>
          <w:tcPr>
            <w:tcW w:w="0" w:type="auto"/>
          </w:tcPr>
          <w:p w14:paraId="0026E1D6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6EB280DE" w14:textId="77777777" w:rsidR="001D582A" w:rsidRDefault="001D582A">
            <w:pPr>
              <w:pStyle w:val="Compact"/>
            </w:pPr>
          </w:p>
        </w:tc>
      </w:tr>
      <w:tr w:rsidR="001D582A" w14:paraId="0C5B1578" w14:textId="77777777" w:rsidTr="00B05AD8">
        <w:tc>
          <w:tcPr>
            <w:tcW w:w="0" w:type="auto"/>
          </w:tcPr>
          <w:p w14:paraId="08F4BF33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II. 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TƯ</w:t>
            </w:r>
          </w:p>
        </w:tc>
        <w:tc>
          <w:tcPr>
            <w:tcW w:w="0" w:type="auto"/>
          </w:tcPr>
          <w:p w14:paraId="3057CA37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32F56CC8" w14:textId="77777777" w:rsidR="001D582A" w:rsidRDefault="001D582A">
            <w:pPr>
              <w:pStyle w:val="Compact"/>
            </w:pPr>
          </w:p>
        </w:tc>
      </w:tr>
      <w:tr w:rsidR="001D582A" w14:paraId="394E7AB3" w14:textId="77777777" w:rsidTr="00B05AD8">
        <w:tc>
          <w:tcPr>
            <w:tcW w:w="0" w:type="auto"/>
          </w:tcPr>
          <w:p w14:paraId="1D5343C9" w14:textId="77777777" w:rsidR="001D582A" w:rsidRDefault="00437B35">
            <w:pPr>
              <w:pStyle w:val="Compact"/>
            </w:pPr>
            <w:r>
              <w:t>1. Ti</w:t>
            </w:r>
            <w:r>
              <w:t>ề</w:t>
            </w:r>
            <w:r>
              <w:t>n chi đ</w:t>
            </w:r>
            <w:r>
              <w:t>ể</w:t>
            </w:r>
            <w:r>
              <w:t xml:space="preserve"> mua TSCĐ</w:t>
            </w:r>
          </w:p>
        </w:tc>
        <w:tc>
          <w:tcPr>
            <w:tcW w:w="0" w:type="auto"/>
          </w:tcPr>
          <w:p w14:paraId="1E5C296C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50ADDEF0" w14:textId="77777777" w:rsidR="001D582A" w:rsidRDefault="001D582A">
            <w:pPr>
              <w:pStyle w:val="Compact"/>
            </w:pPr>
          </w:p>
        </w:tc>
      </w:tr>
      <w:tr w:rsidR="001D582A" w14:paraId="4C70857E" w14:textId="77777777" w:rsidTr="00B05AD8">
        <w:tc>
          <w:tcPr>
            <w:tcW w:w="0" w:type="auto"/>
          </w:tcPr>
          <w:p w14:paraId="12C5F2E2" w14:textId="77777777" w:rsidR="001D582A" w:rsidRDefault="00437B35">
            <w:pPr>
              <w:pStyle w:val="Compact"/>
            </w:pPr>
            <w:r>
              <w:t>2. Ti</w:t>
            </w:r>
            <w:r>
              <w:t>ề</w:t>
            </w:r>
            <w:r>
              <w:t>n thu t</w:t>
            </w:r>
            <w:r>
              <w:t>ừ</w:t>
            </w:r>
            <w:r>
              <w:t xml:space="preserve"> thanh lý TSCĐ</w:t>
            </w:r>
          </w:p>
        </w:tc>
        <w:tc>
          <w:tcPr>
            <w:tcW w:w="0" w:type="auto"/>
          </w:tcPr>
          <w:p w14:paraId="4F037103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521360AC" w14:textId="77777777" w:rsidR="001D582A" w:rsidRDefault="001D582A">
            <w:pPr>
              <w:pStyle w:val="Compact"/>
            </w:pPr>
          </w:p>
        </w:tc>
      </w:tr>
      <w:tr w:rsidR="001D582A" w14:paraId="11088400" w14:textId="77777777" w:rsidTr="00B05AD8">
        <w:tc>
          <w:tcPr>
            <w:tcW w:w="0" w:type="auto"/>
          </w:tcPr>
          <w:p w14:paraId="13BE18E7" w14:textId="77777777" w:rsidR="001D582A" w:rsidRDefault="00437B35">
            <w:pPr>
              <w:pStyle w:val="Compact"/>
            </w:pPr>
            <w:r>
              <w:t>3. Ti</w:t>
            </w:r>
            <w:r>
              <w:t>ề</w:t>
            </w:r>
            <w:r>
              <w:t>n chi đ</w:t>
            </w:r>
            <w:r>
              <w:t>ầ</w:t>
            </w:r>
            <w:r>
              <w:t>u tư khác</w:t>
            </w:r>
          </w:p>
        </w:tc>
        <w:tc>
          <w:tcPr>
            <w:tcW w:w="0" w:type="auto"/>
          </w:tcPr>
          <w:p w14:paraId="7ECE1F7E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449B3336" w14:textId="77777777" w:rsidR="001D582A" w:rsidRDefault="001D582A">
            <w:pPr>
              <w:pStyle w:val="Compact"/>
            </w:pPr>
          </w:p>
        </w:tc>
      </w:tr>
      <w:tr w:rsidR="001D582A" w14:paraId="2E974832" w14:textId="77777777" w:rsidTr="00B05AD8">
        <w:tc>
          <w:tcPr>
            <w:tcW w:w="0" w:type="auto"/>
          </w:tcPr>
          <w:p w14:paraId="0EBC9E43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lastRenderedPageBreak/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tư</w:t>
            </w:r>
          </w:p>
        </w:tc>
        <w:tc>
          <w:tcPr>
            <w:tcW w:w="0" w:type="auto"/>
          </w:tcPr>
          <w:p w14:paraId="751034E5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09CA3D1D" w14:textId="77777777" w:rsidR="001D582A" w:rsidRDefault="001D582A">
            <w:pPr>
              <w:pStyle w:val="Compact"/>
            </w:pPr>
          </w:p>
        </w:tc>
      </w:tr>
      <w:tr w:rsidR="001D582A" w14:paraId="0AD5098F" w14:textId="77777777" w:rsidTr="00B05AD8">
        <w:tc>
          <w:tcPr>
            <w:tcW w:w="0" w:type="auto"/>
          </w:tcPr>
          <w:p w14:paraId="7CB964A7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III. 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6F57473D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0254D0A5" w14:textId="77777777" w:rsidR="001D582A" w:rsidRDefault="001D582A">
            <w:pPr>
              <w:pStyle w:val="Compact"/>
            </w:pPr>
          </w:p>
        </w:tc>
      </w:tr>
      <w:tr w:rsidR="001D582A" w14:paraId="777E1502" w14:textId="77777777" w:rsidTr="00B05AD8">
        <w:tc>
          <w:tcPr>
            <w:tcW w:w="0" w:type="auto"/>
          </w:tcPr>
          <w:p w14:paraId="29DC6E99" w14:textId="77777777" w:rsidR="001D582A" w:rsidRDefault="00437B35">
            <w:pPr>
              <w:pStyle w:val="Compact"/>
            </w:pPr>
            <w:r>
              <w:t>1. Ti</w:t>
            </w:r>
            <w:r>
              <w:t>ề</w:t>
            </w:r>
            <w:r>
              <w:t>n thu t</w:t>
            </w:r>
            <w:r>
              <w:t>ừ</w:t>
            </w:r>
            <w:r>
              <w:t xml:space="preserve"> vay</w:t>
            </w:r>
          </w:p>
        </w:tc>
        <w:tc>
          <w:tcPr>
            <w:tcW w:w="0" w:type="auto"/>
          </w:tcPr>
          <w:p w14:paraId="088B9E2C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6F3FA3DC" w14:textId="77777777" w:rsidR="001D582A" w:rsidRDefault="001D582A">
            <w:pPr>
              <w:pStyle w:val="Compact"/>
            </w:pPr>
          </w:p>
        </w:tc>
      </w:tr>
      <w:tr w:rsidR="001D582A" w14:paraId="149259ED" w14:textId="77777777" w:rsidTr="00B05AD8">
        <w:tc>
          <w:tcPr>
            <w:tcW w:w="0" w:type="auto"/>
          </w:tcPr>
          <w:p w14:paraId="3AF8ED7B" w14:textId="77777777" w:rsidR="001D582A" w:rsidRDefault="00437B35">
            <w:pPr>
              <w:pStyle w:val="Compact"/>
            </w:pPr>
            <w:r>
              <w:t>2. Ti</w:t>
            </w:r>
            <w:r>
              <w:t>ề</w:t>
            </w:r>
            <w:r>
              <w:t>n chi tr</w:t>
            </w:r>
            <w:r>
              <w:t>ả</w:t>
            </w:r>
            <w:r>
              <w:t xml:space="preserve"> n</w:t>
            </w:r>
            <w:r>
              <w:t>ợ</w:t>
            </w:r>
            <w:r>
              <w:t xml:space="preserve"> g</w:t>
            </w:r>
            <w:r>
              <w:t>ố</w:t>
            </w:r>
            <w:r>
              <w:t>c vay</w:t>
            </w:r>
          </w:p>
        </w:tc>
        <w:tc>
          <w:tcPr>
            <w:tcW w:w="0" w:type="auto"/>
          </w:tcPr>
          <w:p w14:paraId="7ABB55FB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7FDE7744" w14:textId="77777777" w:rsidR="001D582A" w:rsidRDefault="001D582A">
            <w:pPr>
              <w:pStyle w:val="Compact"/>
            </w:pPr>
          </w:p>
        </w:tc>
      </w:tr>
      <w:tr w:rsidR="001D582A" w14:paraId="52CB26BF" w14:textId="77777777" w:rsidTr="00B05AD8">
        <w:tc>
          <w:tcPr>
            <w:tcW w:w="0" w:type="auto"/>
          </w:tcPr>
          <w:p w14:paraId="4D909411" w14:textId="77777777" w:rsidR="001D582A" w:rsidRDefault="00437B35">
            <w:pPr>
              <w:pStyle w:val="Compact"/>
            </w:pPr>
            <w:r>
              <w:t>3. Ti</w:t>
            </w:r>
            <w:r>
              <w:t>ề</w:t>
            </w:r>
            <w:r>
              <w:t>n thu t</w:t>
            </w:r>
            <w:r>
              <w:t>ừ</w:t>
            </w:r>
            <w:r>
              <w:t xml:space="preserve"> góp v</w:t>
            </w:r>
            <w:r>
              <w:t>ố</w:t>
            </w:r>
            <w:r>
              <w:t>n</w:t>
            </w:r>
          </w:p>
        </w:tc>
        <w:tc>
          <w:tcPr>
            <w:tcW w:w="0" w:type="auto"/>
          </w:tcPr>
          <w:p w14:paraId="3E8D2824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4849D05C" w14:textId="77777777" w:rsidR="001D582A" w:rsidRDefault="001D582A">
            <w:pPr>
              <w:pStyle w:val="Compact"/>
            </w:pPr>
          </w:p>
        </w:tc>
      </w:tr>
      <w:tr w:rsidR="001D582A" w14:paraId="78CC9ED9" w14:textId="77777777" w:rsidTr="00B05AD8">
        <w:tc>
          <w:tcPr>
            <w:tcW w:w="0" w:type="auto"/>
          </w:tcPr>
          <w:p w14:paraId="569A589C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 tài chính</w:t>
            </w:r>
          </w:p>
        </w:tc>
        <w:tc>
          <w:tcPr>
            <w:tcW w:w="0" w:type="auto"/>
          </w:tcPr>
          <w:p w14:paraId="7A462FBC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71A2420B" w14:textId="77777777" w:rsidR="001D582A" w:rsidRDefault="001D582A">
            <w:pPr>
              <w:pStyle w:val="Compact"/>
            </w:pPr>
          </w:p>
        </w:tc>
      </w:tr>
      <w:tr w:rsidR="001D582A" w14:paraId="75FB32C8" w14:textId="77777777" w:rsidTr="00B05AD8">
        <w:tc>
          <w:tcPr>
            <w:tcW w:w="0" w:type="auto"/>
          </w:tcPr>
          <w:p w14:paraId="5CF6D89A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TRONG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04E069D6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3048DAB6" w14:textId="77777777" w:rsidR="001D582A" w:rsidRDefault="001D582A">
            <w:pPr>
              <w:pStyle w:val="Compact"/>
            </w:pPr>
          </w:p>
        </w:tc>
      </w:tr>
      <w:tr w:rsidR="001D582A" w14:paraId="58CAA4FF" w14:textId="77777777" w:rsidTr="00B05AD8">
        <w:tc>
          <w:tcPr>
            <w:tcW w:w="0" w:type="auto"/>
          </w:tcPr>
          <w:p w14:paraId="40D82B7A" w14:textId="77777777" w:rsidR="001D582A" w:rsidRDefault="00437B35">
            <w:pPr>
              <w:pStyle w:val="Compact"/>
            </w:pPr>
            <w:r>
              <w:t>Ti</w:t>
            </w:r>
            <w:r>
              <w:t>ề</w:t>
            </w:r>
            <w:r>
              <w:t>n đ</w:t>
            </w:r>
            <w:r>
              <w:t>ầ</w:t>
            </w:r>
            <w:r>
              <w:t>u k</w:t>
            </w:r>
            <w:r>
              <w:t>ỳ</w:t>
            </w:r>
          </w:p>
        </w:tc>
        <w:tc>
          <w:tcPr>
            <w:tcW w:w="0" w:type="auto"/>
          </w:tcPr>
          <w:p w14:paraId="4008B4DF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290FA8C7" w14:textId="77777777" w:rsidR="001D582A" w:rsidRDefault="001D582A">
            <w:pPr>
              <w:pStyle w:val="Compact"/>
            </w:pPr>
          </w:p>
        </w:tc>
      </w:tr>
      <w:tr w:rsidR="001D582A" w14:paraId="36A3FBCA" w14:textId="77777777" w:rsidTr="00B05AD8">
        <w:tc>
          <w:tcPr>
            <w:tcW w:w="0" w:type="auto"/>
          </w:tcPr>
          <w:p w14:paraId="7128A825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3FC787A8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64AC0761" w14:textId="77777777" w:rsidR="001D582A" w:rsidRDefault="001D582A">
            <w:pPr>
              <w:pStyle w:val="Compact"/>
            </w:pPr>
          </w:p>
        </w:tc>
      </w:tr>
    </w:tbl>
    <w:p w14:paraId="4BFF4F45" w14:textId="77777777" w:rsidR="001D582A" w:rsidRDefault="00437B35">
      <w:pPr>
        <w:pStyle w:val="Heading2"/>
      </w:pPr>
      <w:bookmarkStart w:id="3" w:name="phân-tích-luồng-tiền"/>
      <w:bookmarkEnd w:id="2"/>
      <w:r>
        <w:t>PHÂN TÍCH LU</w:t>
      </w:r>
      <w:r>
        <w:t>Ồ</w:t>
      </w:r>
      <w:r>
        <w:t>NG TI</w:t>
      </w:r>
      <w:r>
        <w:t>Ề</w:t>
      </w:r>
      <w:r>
        <w:t>N</w:t>
      </w:r>
    </w:p>
    <w:p w14:paraId="1C90F092" w14:textId="77777777" w:rsidR="001D582A" w:rsidRDefault="00437B35">
      <w:pPr>
        <w:pStyle w:val="Heading3"/>
      </w:pPr>
      <w:bookmarkStart w:id="4" w:name="tổng-hợp"/>
      <w:r>
        <w:t>1.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1656"/>
        <w:gridCol w:w="1037"/>
      </w:tblGrid>
      <w:tr w:rsidR="001D582A" w14:paraId="4F84A434" w14:textId="77777777" w:rsidTr="00B05AD8">
        <w:tc>
          <w:tcPr>
            <w:tcW w:w="0" w:type="auto"/>
          </w:tcPr>
          <w:p w14:paraId="7F69D718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A6DAD8E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CA7E18C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D582A" w14:paraId="25D6B362" w14:textId="77777777" w:rsidTr="00B05AD8">
        <w:tc>
          <w:tcPr>
            <w:tcW w:w="0" w:type="auto"/>
          </w:tcPr>
          <w:p w14:paraId="2E9C51E8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HĐKD</w:t>
            </w:r>
          </w:p>
        </w:tc>
        <w:tc>
          <w:tcPr>
            <w:tcW w:w="0" w:type="auto"/>
          </w:tcPr>
          <w:p w14:paraId="3DFF0427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7B4F21F5" w14:textId="77777777" w:rsidR="001D582A" w:rsidRDefault="001D582A">
            <w:pPr>
              <w:pStyle w:val="Compact"/>
            </w:pPr>
          </w:p>
        </w:tc>
      </w:tr>
      <w:tr w:rsidR="001D582A" w14:paraId="37557FE9" w14:textId="77777777" w:rsidTr="00B05AD8">
        <w:tc>
          <w:tcPr>
            <w:tcW w:w="0" w:type="auto"/>
          </w:tcPr>
          <w:p w14:paraId="38AC8859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tư</w:t>
            </w:r>
          </w:p>
        </w:tc>
        <w:tc>
          <w:tcPr>
            <w:tcW w:w="0" w:type="auto"/>
          </w:tcPr>
          <w:p w14:paraId="4DF79EB0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2F8FB668" w14:textId="77777777" w:rsidR="001D582A" w:rsidRDefault="001D582A">
            <w:pPr>
              <w:pStyle w:val="Compact"/>
            </w:pPr>
          </w:p>
        </w:tc>
      </w:tr>
      <w:tr w:rsidR="001D582A" w14:paraId="678DF1FA" w14:textId="77777777" w:rsidTr="00B05AD8">
        <w:tc>
          <w:tcPr>
            <w:tcW w:w="0" w:type="auto"/>
          </w:tcPr>
          <w:p w14:paraId="6618D619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Lưu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 tài chính</w:t>
            </w:r>
          </w:p>
        </w:tc>
        <w:tc>
          <w:tcPr>
            <w:tcW w:w="0" w:type="auto"/>
          </w:tcPr>
          <w:p w14:paraId="61DA6FB8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13FCE29A" w14:textId="77777777" w:rsidR="001D582A" w:rsidRDefault="001D582A">
            <w:pPr>
              <w:pStyle w:val="Compact"/>
            </w:pPr>
          </w:p>
        </w:tc>
      </w:tr>
      <w:tr w:rsidR="001D582A" w14:paraId="7D35B86A" w14:textId="77777777" w:rsidTr="00B05AD8">
        <w:tc>
          <w:tcPr>
            <w:tcW w:w="0" w:type="auto"/>
          </w:tcPr>
          <w:p w14:paraId="4B890153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trong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204B081" w14:textId="77777777" w:rsidR="001D582A" w:rsidRDefault="001D582A">
            <w:pPr>
              <w:pStyle w:val="Compact"/>
            </w:pPr>
          </w:p>
        </w:tc>
        <w:tc>
          <w:tcPr>
            <w:tcW w:w="0" w:type="auto"/>
          </w:tcPr>
          <w:p w14:paraId="68F43F85" w14:textId="77777777" w:rsidR="001D582A" w:rsidRDefault="001D582A">
            <w:pPr>
              <w:pStyle w:val="Compact"/>
            </w:pPr>
          </w:p>
        </w:tc>
      </w:tr>
    </w:tbl>
    <w:p w14:paraId="10F0B851" w14:textId="77777777" w:rsidR="001D582A" w:rsidRDefault="00437B35">
      <w:pPr>
        <w:pStyle w:val="Heading3"/>
      </w:pPr>
      <w:bookmarkStart w:id="5" w:name="đánh-giá"/>
      <w:bookmarkEnd w:id="4"/>
      <w:r>
        <w:t>2.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1"/>
        <w:gridCol w:w="3010"/>
        <w:gridCol w:w="1037"/>
      </w:tblGrid>
      <w:tr w:rsidR="001D582A" w14:paraId="40F31B7F" w14:textId="77777777" w:rsidTr="00B05AD8">
        <w:tc>
          <w:tcPr>
            <w:tcW w:w="0" w:type="auto"/>
          </w:tcPr>
          <w:p w14:paraId="7DDBAE00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FAF2724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2D7D74B5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D582A" w14:paraId="7D201175" w14:textId="77777777" w:rsidTr="00B05AD8">
        <w:tc>
          <w:tcPr>
            <w:tcW w:w="0" w:type="auto"/>
          </w:tcPr>
          <w:p w14:paraId="4972A583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sinh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HĐKD</w:t>
            </w:r>
          </w:p>
        </w:tc>
        <w:tc>
          <w:tcPr>
            <w:tcW w:w="0" w:type="auto"/>
          </w:tcPr>
          <w:p w14:paraId="4E446C47" w14:textId="77777777" w:rsidR="001D582A" w:rsidRDefault="00437B3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31FAC9E5" w14:textId="77777777" w:rsidR="001D582A" w:rsidRDefault="001D582A">
            <w:pPr>
              <w:pStyle w:val="Compact"/>
            </w:pPr>
          </w:p>
        </w:tc>
      </w:tr>
      <w:tr w:rsidR="001D582A" w14:paraId="4C245276" w14:textId="77777777" w:rsidTr="00B05AD8">
        <w:tc>
          <w:tcPr>
            <w:tcW w:w="0" w:type="auto"/>
          </w:tcPr>
          <w:p w14:paraId="524AA958" w14:textId="77777777" w:rsidR="001D582A" w:rsidRDefault="00437B35">
            <w:pPr>
              <w:pStyle w:val="Compact"/>
            </w:pPr>
            <w:r>
              <w:rPr>
                <w:b/>
                <w:bCs/>
              </w:rPr>
              <w:t>Tình hình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tư</w:t>
            </w:r>
          </w:p>
        </w:tc>
        <w:tc>
          <w:tcPr>
            <w:tcW w:w="0" w:type="auto"/>
          </w:tcPr>
          <w:p w14:paraId="154F67EB" w14:textId="77777777" w:rsidR="001D582A" w:rsidRDefault="00437B3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25258C5" w14:textId="77777777" w:rsidR="001D582A" w:rsidRDefault="001D582A">
            <w:pPr>
              <w:pStyle w:val="Compact"/>
            </w:pPr>
          </w:p>
        </w:tc>
      </w:tr>
    </w:tbl>
    <w:p w14:paraId="287C4AFE" w14:textId="77777777" w:rsidR="001D582A" w:rsidRDefault="00437B35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4355A8BF" w14:textId="77777777" w:rsidR="001D582A" w:rsidRDefault="00437B35">
      <w:pPr>
        <w:pStyle w:val="Heading3"/>
      </w:pPr>
      <w:bookmarkStart w:id="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8378340" w14:textId="77777777" w:rsidR="001D582A" w:rsidRDefault="00437B3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4B2FC41" w14:textId="77777777" w:rsidR="001D582A" w:rsidRDefault="00437B35">
      <w:pPr>
        <w:pStyle w:val="Heading3"/>
      </w:pPr>
      <w:bookmarkStart w:id="8" w:name="kế-toán-trưởng"/>
      <w:bookmarkEnd w:id="7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1840076" w14:textId="77777777" w:rsidR="001D582A" w:rsidRDefault="00437B3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0128735" w14:textId="77777777" w:rsidR="001D582A" w:rsidRDefault="00437B35">
      <w:pPr>
        <w:pStyle w:val="Heading3"/>
      </w:pPr>
      <w:bookmarkStart w:id="9" w:name="giám-đốchiệu-trưởng"/>
      <w:bookmarkEnd w:id="8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51D9DC03" w14:textId="77777777" w:rsidR="001D582A" w:rsidRDefault="00437B3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DDA3E2D" w14:textId="77777777" w:rsidR="001D582A" w:rsidRDefault="00437B35">
      <w:r>
        <w:pict w14:anchorId="32F23671">
          <v:rect id="_x0000_i1026" style="width:0;height:1.5pt" o:hralign="center" o:hrstd="t" o:hr="t"/>
        </w:pict>
      </w:r>
    </w:p>
    <w:p w14:paraId="28900B15" w14:textId="77777777" w:rsidR="001D582A" w:rsidRDefault="00437B35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theo đúng 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Vi</w:t>
      </w:r>
      <w:r>
        <w:t>ệ</w:t>
      </w:r>
      <w:r>
        <w:t>t Nam (VAS).</w:t>
      </w:r>
      <w:bookmarkEnd w:id="0"/>
      <w:bookmarkEnd w:id="6"/>
      <w:bookmarkEnd w:id="9"/>
    </w:p>
    <w:sectPr w:rsidR="001D582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0659A" w14:textId="77777777" w:rsidR="00437B35" w:rsidRDefault="00437B35" w:rsidP="00B05AD8">
      <w:pPr>
        <w:spacing w:line="240" w:lineRule="auto"/>
      </w:pPr>
      <w:r>
        <w:separator/>
      </w:r>
    </w:p>
  </w:endnote>
  <w:endnote w:type="continuationSeparator" w:id="0">
    <w:p w14:paraId="5B2A4A46" w14:textId="77777777" w:rsidR="00437B35" w:rsidRDefault="00437B35" w:rsidP="00B05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2CB46" w14:textId="77777777" w:rsidR="00437B35" w:rsidRDefault="00437B35" w:rsidP="00B05AD8">
      <w:pPr>
        <w:spacing w:line="240" w:lineRule="auto"/>
      </w:pPr>
      <w:r>
        <w:separator/>
      </w:r>
    </w:p>
  </w:footnote>
  <w:footnote w:type="continuationSeparator" w:id="0">
    <w:p w14:paraId="0BD49AD8" w14:textId="77777777" w:rsidR="00437B35" w:rsidRDefault="00437B35" w:rsidP="00B05A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D3DA8" w14:textId="77777777" w:rsidR="00B05AD8" w:rsidRPr="00A33244" w:rsidRDefault="00B05AD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31304F0" wp14:editId="5BB139C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C742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EEA4DF2" w14:textId="77777777" w:rsidR="00B05AD8" w:rsidRDefault="00B05A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E4A6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82A"/>
    <w:rsid w:val="001D582A"/>
    <w:rsid w:val="00437B35"/>
    <w:rsid w:val="00B0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EBBCCA"/>
  <w15:docId w15:val="{8D5762C1-3DE6-4DC5-B483-C5C69AFC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5AD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5AD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5AD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5AD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05AD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05AD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05AD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05AD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D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D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5AD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05AD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AD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AD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D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05AD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AD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05AD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AD8"/>
    <w:rPr>
      <w:rFonts w:ascii="Times New Roman" w:hAnsi="Times New Roman"/>
      <w:szCs w:val="22"/>
    </w:rPr>
  </w:style>
  <w:style w:type="character" w:styleId="Emphasis">
    <w:name w:val="Emphasis"/>
    <w:rsid w:val="00B05AD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05AD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05AD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05A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05A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2026-02-04T02:08:00Z</dcterms:modified>
</cp:coreProperties>
</file>