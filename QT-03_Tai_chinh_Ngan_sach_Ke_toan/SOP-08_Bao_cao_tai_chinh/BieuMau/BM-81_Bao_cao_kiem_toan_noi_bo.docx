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8B6C" w14:textId="77777777" w:rsidR="006452E1" w:rsidRDefault="00817E74" w:rsidP="00CF63DC">
      <w:pPr>
        <w:pStyle w:val="Title"/>
      </w:pPr>
      <w:bookmarkStart w:id="0" w:name="bm-81-báo-cáo-kiểm-toán-nội-bộ"/>
      <w:r>
        <w:t>BM-81: BÁO CÁO KI</w:t>
      </w:r>
      <w:r>
        <w:t>Ể</w:t>
      </w:r>
      <w:r>
        <w:t>M TOÁN N</w:t>
      </w:r>
      <w:r>
        <w:t>Ộ</w:t>
      </w:r>
      <w:r>
        <w:t>I B</w:t>
      </w:r>
      <w:r>
        <w:t>Ộ</w:t>
      </w:r>
    </w:p>
    <w:p w14:paraId="03898814" w14:textId="77777777" w:rsidR="006452E1" w:rsidRDefault="00817E74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E361293" w14:textId="77777777" w:rsidR="006452E1" w:rsidRDefault="00817E74">
      <w:r>
        <w:pict w14:anchorId="668AE892">
          <v:rect id="_x0000_i1025" style="width:0;height:1.5pt" o:hralign="center" o:hrstd="t" o:hr="t"/>
        </w:pict>
      </w:r>
    </w:p>
    <w:p w14:paraId="0B736ACC" w14:textId="77777777" w:rsidR="006452E1" w:rsidRDefault="00817E74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157"/>
      </w:tblGrid>
      <w:tr w:rsidR="006452E1" w14:paraId="7386E297" w14:textId="77777777" w:rsidTr="00CF63DC">
        <w:tc>
          <w:tcPr>
            <w:tcW w:w="0" w:type="auto"/>
          </w:tcPr>
          <w:p w14:paraId="65D4BBF8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D3C0B36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452E1" w14:paraId="4DF7403E" w14:textId="77777777" w:rsidTr="00CF63DC">
        <w:tc>
          <w:tcPr>
            <w:tcW w:w="0" w:type="auto"/>
          </w:tcPr>
          <w:p w14:paraId="18AFC21B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Năm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toán</w:t>
            </w:r>
          </w:p>
        </w:tc>
        <w:tc>
          <w:tcPr>
            <w:tcW w:w="0" w:type="auto"/>
          </w:tcPr>
          <w:p w14:paraId="29B6340B" w14:textId="77777777" w:rsidR="006452E1" w:rsidRDefault="006452E1">
            <w:pPr>
              <w:pStyle w:val="Compact"/>
            </w:pPr>
          </w:p>
        </w:tc>
      </w:tr>
      <w:tr w:rsidR="006452E1" w14:paraId="54CA8E77" w14:textId="77777777" w:rsidTr="00CF63DC">
        <w:tc>
          <w:tcPr>
            <w:tcW w:w="0" w:type="auto"/>
          </w:tcPr>
          <w:p w14:paraId="216877D9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FCA73D5" w14:textId="77777777" w:rsidR="006452E1" w:rsidRDefault="006452E1">
            <w:pPr>
              <w:pStyle w:val="Compact"/>
            </w:pPr>
          </w:p>
        </w:tc>
      </w:tr>
      <w:tr w:rsidR="006452E1" w14:paraId="50C71EDA" w14:textId="77777777" w:rsidTr="00CF63DC">
        <w:tc>
          <w:tcPr>
            <w:tcW w:w="0" w:type="auto"/>
          </w:tcPr>
          <w:p w14:paraId="79C84E22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46A6591" w14:textId="77777777" w:rsidR="006452E1" w:rsidRDefault="006452E1">
            <w:pPr>
              <w:pStyle w:val="Compact"/>
            </w:pPr>
          </w:p>
        </w:tc>
      </w:tr>
      <w:tr w:rsidR="006452E1" w14:paraId="6E5B0E8D" w14:textId="77777777" w:rsidTr="00CF63DC">
        <w:tc>
          <w:tcPr>
            <w:tcW w:w="0" w:type="auto"/>
          </w:tcPr>
          <w:p w14:paraId="01F76D5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0C2B25F0" w14:textId="77777777" w:rsidR="006452E1" w:rsidRDefault="006452E1">
            <w:pPr>
              <w:pStyle w:val="Compact"/>
            </w:pPr>
          </w:p>
        </w:tc>
      </w:tr>
    </w:tbl>
    <w:p w14:paraId="364A280E" w14:textId="77777777" w:rsidR="006452E1" w:rsidRDefault="00817E74">
      <w:pPr>
        <w:pStyle w:val="Heading2"/>
      </w:pPr>
      <w:bookmarkStart w:id="2" w:name="thông-tin-đội-kiểm-toán"/>
      <w:bookmarkEnd w:id="1"/>
      <w:r>
        <w:t>THÔNG TIN Đ</w:t>
      </w:r>
      <w:r>
        <w:t>Ộ</w:t>
      </w:r>
      <w:r>
        <w:t>I KI</w:t>
      </w:r>
      <w:r>
        <w:t>Ể</w:t>
      </w:r>
      <w:r>
        <w:t>M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1157"/>
      </w:tblGrid>
      <w:tr w:rsidR="006452E1" w14:paraId="6A712135" w14:textId="77777777" w:rsidTr="00CF63DC">
        <w:tc>
          <w:tcPr>
            <w:tcW w:w="0" w:type="auto"/>
          </w:tcPr>
          <w:p w14:paraId="55EF80EB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0319D6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452E1" w14:paraId="2461B6EF" w14:textId="77777777" w:rsidTr="00CF63DC">
        <w:tc>
          <w:tcPr>
            <w:tcW w:w="0" w:type="auto"/>
          </w:tcPr>
          <w:p w14:paraId="1113DA74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toán</w:t>
            </w:r>
          </w:p>
        </w:tc>
        <w:tc>
          <w:tcPr>
            <w:tcW w:w="0" w:type="auto"/>
          </w:tcPr>
          <w:p w14:paraId="41B052B5" w14:textId="77777777" w:rsidR="006452E1" w:rsidRDefault="006452E1">
            <w:pPr>
              <w:pStyle w:val="Compact"/>
            </w:pPr>
          </w:p>
        </w:tc>
      </w:tr>
      <w:tr w:rsidR="006452E1" w14:paraId="15CBDB4E" w14:textId="77777777" w:rsidTr="00CF63DC">
        <w:tc>
          <w:tcPr>
            <w:tcW w:w="0" w:type="auto"/>
          </w:tcPr>
          <w:p w14:paraId="53B3A5BF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Các thành viên</w:t>
            </w:r>
          </w:p>
        </w:tc>
        <w:tc>
          <w:tcPr>
            <w:tcW w:w="0" w:type="auto"/>
          </w:tcPr>
          <w:p w14:paraId="2DEA6FB2" w14:textId="77777777" w:rsidR="006452E1" w:rsidRDefault="006452E1">
            <w:pPr>
              <w:pStyle w:val="Compact"/>
            </w:pPr>
          </w:p>
        </w:tc>
      </w:tr>
      <w:tr w:rsidR="006452E1" w14:paraId="258FC7FD" w14:textId="77777777" w:rsidTr="00CF63DC">
        <w:tc>
          <w:tcPr>
            <w:tcW w:w="0" w:type="auto"/>
          </w:tcPr>
          <w:p w14:paraId="48A8F86E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54F7D8A" w14:textId="77777777" w:rsidR="006452E1" w:rsidRDefault="006452E1">
            <w:pPr>
              <w:pStyle w:val="Compact"/>
            </w:pPr>
          </w:p>
        </w:tc>
      </w:tr>
    </w:tbl>
    <w:p w14:paraId="17F7F8DF" w14:textId="77777777" w:rsidR="006452E1" w:rsidRDefault="00817E74">
      <w:pPr>
        <w:pStyle w:val="Heading2"/>
      </w:pPr>
      <w:bookmarkStart w:id="3" w:name="tóm-tắt-phát-hiện"/>
      <w:bookmarkEnd w:id="2"/>
      <w:r>
        <w:t>TÓM T</w:t>
      </w:r>
      <w:r>
        <w:t>Ắ</w:t>
      </w:r>
      <w:r>
        <w:t>T PHÁT HI</w:t>
      </w:r>
      <w:r>
        <w:t>Ệ</w:t>
      </w:r>
      <w:r>
        <w:t>N</w:t>
      </w:r>
    </w:p>
    <w:p w14:paraId="1F135330" w14:textId="77777777" w:rsidR="006452E1" w:rsidRDefault="00817E74">
      <w:pPr>
        <w:pStyle w:val="Heading3"/>
      </w:pPr>
      <w:bookmarkStart w:id="4" w:name="tổng-quan"/>
      <w:r>
        <w:t>1. T</w:t>
      </w:r>
      <w:r>
        <w:t>ổ</w:t>
      </w:r>
      <w:r>
        <w:t>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1127"/>
        <w:gridCol w:w="3090"/>
        <w:gridCol w:w="1037"/>
      </w:tblGrid>
      <w:tr w:rsidR="006452E1" w14:paraId="55202BC4" w14:textId="77777777" w:rsidTr="00CF63DC">
        <w:tc>
          <w:tcPr>
            <w:tcW w:w="0" w:type="auto"/>
          </w:tcPr>
          <w:p w14:paraId="436B198D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EC00A24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851F1B4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6AB24C26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452E1" w14:paraId="2E5C349D" w14:textId="77777777" w:rsidTr="00CF63DC">
        <w:tc>
          <w:tcPr>
            <w:tcW w:w="0" w:type="auto"/>
          </w:tcPr>
          <w:p w14:paraId="4E3BCF80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Sai sót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7943E69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3D2B24FA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3B3654B3" w14:textId="77777777" w:rsidR="006452E1" w:rsidRDefault="006452E1">
            <w:pPr>
              <w:pStyle w:val="Compact"/>
            </w:pPr>
          </w:p>
        </w:tc>
      </w:tr>
      <w:tr w:rsidR="006452E1" w14:paraId="35754BDA" w14:textId="77777777" w:rsidTr="00CF63DC">
        <w:tc>
          <w:tcPr>
            <w:tcW w:w="0" w:type="auto"/>
          </w:tcPr>
          <w:p w14:paraId="225B3FDB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Sai sót không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1AD7FB7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18094A14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376B9664" w14:textId="77777777" w:rsidR="006452E1" w:rsidRDefault="006452E1">
            <w:pPr>
              <w:pStyle w:val="Compact"/>
            </w:pPr>
          </w:p>
        </w:tc>
      </w:tr>
      <w:tr w:rsidR="006452E1" w14:paraId="1D3A45FC" w14:textId="77777777" w:rsidTr="00CF63DC">
        <w:tc>
          <w:tcPr>
            <w:tcW w:w="0" w:type="auto"/>
          </w:tcPr>
          <w:p w14:paraId="6FEBB5A5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soát</w:t>
            </w:r>
          </w:p>
        </w:tc>
        <w:tc>
          <w:tcPr>
            <w:tcW w:w="0" w:type="auto"/>
          </w:tcPr>
          <w:p w14:paraId="40A477C6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0093B216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3D23B096" w14:textId="77777777" w:rsidR="006452E1" w:rsidRDefault="006452E1">
            <w:pPr>
              <w:pStyle w:val="Compact"/>
            </w:pPr>
          </w:p>
        </w:tc>
      </w:tr>
      <w:tr w:rsidR="006452E1" w14:paraId="6C2EFB0A" w14:textId="77777777" w:rsidTr="00CF63DC">
        <w:tc>
          <w:tcPr>
            <w:tcW w:w="0" w:type="auto"/>
          </w:tcPr>
          <w:p w14:paraId="5F9B8B2B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Khuy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ngh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6D36DA6B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6C6626FE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25F2BC4F" w14:textId="77777777" w:rsidR="006452E1" w:rsidRDefault="006452E1">
            <w:pPr>
              <w:pStyle w:val="Compact"/>
            </w:pPr>
          </w:p>
        </w:tc>
      </w:tr>
    </w:tbl>
    <w:p w14:paraId="61618E64" w14:textId="77777777" w:rsidR="006452E1" w:rsidRDefault="00817E74">
      <w:pPr>
        <w:pStyle w:val="Heading2"/>
      </w:pPr>
      <w:bookmarkStart w:id="5" w:name="chi-tiết-từng-lĩnh-vực"/>
      <w:bookmarkEnd w:id="3"/>
      <w:bookmarkEnd w:id="4"/>
      <w:r>
        <w:lastRenderedPageBreak/>
        <w:t>CHI TI</w:t>
      </w:r>
      <w:r>
        <w:t>Ế</w:t>
      </w:r>
      <w:r>
        <w:t>T T</w:t>
      </w:r>
      <w:r>
        <w:t>Ừ</w:t>
      </w:r>
      <w:r>
        <w:t>NG LĨNH V</w:t>
      </w:r>
      <w:r>
        <w:t>Ự</w:t>
      </w:r>
      <w:r>
        <w:t>C</w:t>
      </w:r>
    </w:p>
    <w:p w14:paraId="76A0718F" w14:textId="77777777" w:rsidR="006452E1" w:rsidRDefault="00817E74">
      <w:pPr>
        <w:pStyle w:val="Heading3"/>
      </w:pPr>
      <w:bookmarkStart w:id="6" w:name="thu-chi"/>
      <w:r>
        <w:t>1. Thu 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823"/>
        <w:gridCol w:w="3429"/>
        <w:gridCol w:w="1037"/>
      </w:tblGrid>
      <w:tr w:rsidR="006452E1" w14:paraId="52EADE39" w14:textId="77777777" w:rsidTr="00CF63DC">
        <w:tc>
          <w:tcPr>
            <w:tcW w:w="0" w:type="auto"/>
          </w:tcPr>
          <w:p w14:paraId="043175F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88801E9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4BE3EC9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617B514D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452E1" w14:paraId="6EF8CDD1" w14:textId="77777777" w:rsidTr="00CF63DC">
        <w:tc>
          <w:tcPr>
            <w:tcW w:w="0" w:type="auto"/>
          </w:tcPr>
          <w:p w14:paraId="175C1616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42C81A9D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11B1E3F6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y</w:t>
            </w:r>
            <w:r>
              <w:t>ế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70830F8F" w14:textId="77777777" w:rsidR="006452E1" w:rsidRDefault="006452E1">
            <w:pPr>
              <w:pStyle w:val="Compact"/>
            </w:pPr>
          </w:p>
        </w:tc>
      </w:tr>
      <w:tr w:rsidR="006452E1" w14:paraId="617CC3E5" w14:textId="77777777" w:rsidTr="00CF63DC">
        <w:tc>
          <w:tcPr>
            <w:tcW w:w="0" w:type="auto"/>
          </w:tcPr>
          <w:p w14:paraId="59FCC848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519C47A6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73758ECF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y</w:t>
            </w:r>
            <w:r>
              <w:t>ế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7FF47D6D" w14:textId="77777777" w:rsidR="006452E1" w:rsidRDefault="006452E1">
            <w:pPr>
              <w:pStyle w:val="Compact"/>
            </w:pPr>
          </w:p>
        </w:tc>
      </w:tr>
    </w:tbl>
    <w:p w14:paraId="0A74076E" w14:textId="77777777" w:rsidR="006452E1" w:rsidRDefault="00817E74">
      <w:pPr>
        <w:pStyle w:val="Heading3"/>
      </w:pPr>
      <w:bookmarkStart w:id="7" w:name="sổ-sách"/>
      <w:bookmarkEnd w:id="6"/>
      <w:r>
        <w:t>2. S</w:t>
      </w:r>
      <w:r>
        <w:t>ổ</w:t>
      </w:r>
      <w:r>
        <w:t xml:space="preserve">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823"/>
        <w:gridCol w:w="3429"/>
        <w:gridCol w:w="1037"/>
      </w:tblGrid>
      <w:tr w:rsidR="006452E1" w14:paraId="027287AE" w14:textId="77777777" w:rsidTr="00CF63DC">
        <w:tc>
          <w:tcPr>
            <w:tcW w:w="0" w:type="auto"/>
          </w:tcPr>
          <w:p w14:paraId="204DB545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02FD548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616145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3817C1C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452E1" w14:paraId="640E26E2" w14:textId="77777777" w:rsidTr="00CF63DC">
        <w:tc>
          <w:tcPr>
            <w:tcW w:w="0" w:type="auto"/>
          </w:tcPr>
          <w:p w14:paraId="7ECBC625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6A7D7287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699F83FA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y</w:t>
            </w:r>
            <w:r>
              <w:t>ế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2796ECFB" w14:textId="77777777" w:rsidR="006452E1" w:rsidRDefault="006452E1">
            <w:pPr>
              <w:pStyle w:val="Compact"/>
            </w:pPr>
          </w:p>
        </w:tc>
      </w:tr>
      <w:tr w:rsidR="006452E1" w14:paraId="4F5742B7" w14:textId="77777777" w:rsidTr="00CF63DC">
        <w:tc>
          <w:tcPr>
            <w:tcW w:w="0" w:type="auto"/>
          </w:tcPr>
          <w:p w14:paraId="0DF693CE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4791084C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21F829DF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y</w:t>
            </w:r>
            <w:r>
              <w:t>ế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86B16D2" w14:textId="77777777" w:rsidR="006452E1" w:rsidRDefault="006452E1">
            <w:pPr>
              <w:pStyle w:val="Compact"/>
            </w:pPr>
          </w:p>
        </w:tc>
      </w:tr>
    </w:tbl>
    <w:p w14:paraId="61A74ACF" w14:textId="77777777" w:rsidR="006452E1" w:rsidRDefault="00817E74">
      <w:pPr>
        <w:pStyle w:val="Heading3"/>
      </w:pPr>
      <w:bookmarkStart w:id="8" w:name="tài-sản"/>
      <w:bookmarkEnd w:id="7"/>
      <w:r>
        <w:t>3. Tài s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823"/>
        <w:gridCol w:w="3429"/>
        <w:gridCol w:w="1037"/>
      </w:tblGrid>
      <w:tr w:rsidR="006452E1" w14:paraId="3A174FD2" w14:textId="77777777" w:rsidTr="00CF63DC">
        <w:tc>
          <w:tcPr>
            <w:tcW w:w="0" w:type="auto"/>
          </w:tcPr>
          <w:p w14:paraId="69EDC95A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2527FF3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2036998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27F6974E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452E1" w14:paraId="6B0F2F54" w14:textId="77777777" w:rsidTr="00CF63DC">
        <w:tc>
          <w:tcPr>
            <w:tcW w:w="0" w:type="auto"/>
          </w:tcPr>
          <w:p w14:paraId="2B5E05E1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5114535E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13CF13B2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y</w:t>
            </w:r>
            <w:r>
              <w:t>ế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0A333F47" w14:textId="77777777" w:rsidR="006452E1" w:rsidRDefault="006452E1">
            <w:pPr>
              <w:pStyle w:val="Compact"/>
            </w:pPr>
          </w:p>
        </w:tc>
      </w:tr>
      <w:tr w:rsidR="006452E1" w14:paraId="7ED36A8A" w14:textId="77777777" w:rsidTr="00CF63DC">
        <w:tc>
          <w:tcPr>
            <w:tcW w:w="0" w:type="auto"/>
          </w:tcPr>
          <w:p w14:paraId="40978D9F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1120DA04" w14:textId="77777777" w:rsidR="006452E1" w:rsidRDefault="006452E1">
            <w:pPr>
              <w:pStyle w:val="Compact"/>
            </w:pPr>
          </w:p>
        </w:tc>
        <w:tc>
          <w:tcPr>
            <w:tcW w:w="0" w:type="auto"/>
          </w:tcPr>
          <w:p w14:paraId="34588958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y</w:t>
            </w:r>
            <w:r>
              <w:t>ế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399D028" w14:textId="77777777" w:rsidR="006452E1" w:rsidRDefault="006452E1">
            <w:pPr>
              <w:pStyle w:val="Compact"/>
            </w:pPr>
          </w:p>
        </w:tc>
      </w:tr>
    </w:tbl>
    <w:p w14:paraId="0FAB3270" w14:textId="77777777" w:rsidR="006452E1" w:rsidRDefault="00817E74">
      <w:pPr>
        <w:pStyle w:val="Heading2"/>
      </w:pPr>
      <w:bookmarkStart w:id="9" w:name="khuyến-nghị-cải-tiến"/>
      <w:bookmarkEnd w:id="5"/>
      <w:bookmarkEnd w:id="8"/>
      <w:r>
        <w:t>KHUY</w:t>
      </w:r>
      <w:r>
        <w:t>Ế</w:t>
      </w:r>
      <w:r>
        <w:t>N NGH</w:t>
      </w:r>
      <w:r>
        <w:t>Ị</w:t>
      </w:r>
      <w:r>
        <w:t xml:space="preserve"> C</w:t>
      </w:r>
      <w:r>
        <w:t>Ả</w:t>
      </w:r>
      <w:r>
        <w:t>I TI</w:t>
      </w:r>
      <w:r>
        <w:t>Ế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6452E1" w14:paraId="18B15877" w14:textId="77777777" w:rsidTr="00CF63DC">
        <w:tc>
          <w:tcPr>
            <w:tcW w:w="1320" w:type="dxa"/>
          </w:tcPr>
          <w:p w14:paraId="35BAA15E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53CD7335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Khuy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ngh</w:t>
            </w:r>
            <w:r>
              <w:rPr>
                <w:b/>
                <w:bCs/>
              </w:rPr>
              <w:t>ị</w:t>
            </w:r>
          </w:p>
        </w:tc>
        <w:tc>
          <w:tcPr>
            <w:tcW w:w="1320" w:type="dxa"/>
          </w:tcPr>
          <w:p w14:paraId="0BC98CDA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  <w:tc>
          <w:tcPr>
            <w:tcW w:w="1320" w:type="dxa"/>
          </w:tcPr>
          <w:p w14:paraId="4E2D3D71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1320" w:type="dxa"/>
          </w:tcPr>
          <w:p w14:paraId="389B055F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2E29E7E0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452E1" w14:paraId="570BDCC2" w14:textId="77777777" w:rsidTr="00CF63DC">
        <w:tc>
          <w:tcPr>
            <w:tcW w:w="1320" w:type="dxa"/>
          </w:tcPr>
          <w:p w14:paraId="669B89C5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320" w:type="dxa"/>
          </w:tcPr>
          <w:p w14:paraId="780141C6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634548C1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1320" w:type="dxa"/>
          </w:tcPr>
          <w:p w14:paraId="74050FD1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013CC0DD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12BF7C2F" w14:textId="77777777" w:rsidR="006452E1" w:rsidRDefault="006452E1">
            <w:pPr>
              <w:pStyle w:val="Compact"/>
            </w:pPr>
          </w:p>
        </w:tc>
      </w:tr>
      <w:tr w:rsidR="006452E1" w14:paraId="3140DB65" w14:textId="77777777" w:rsidTr="00CF63DC">
        <w:tc>
          <w:tcPr>
            <w:tcW w:w="1320" w:type="dxa"/>
          </w:tcPr>
          <w:p w14:paraId="7D20E0F7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71636E32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0E8767C8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1320" w:type="dxa"/>
          </w:tcPr>
          <w:p w14:paraId="7BA5219E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0907B2EC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0767B96A" w14:textId="77777777" w:rsidR="006452E1" w:rsidRDefault="006452E1">
            <w:pPr>
              <w:pStyle w:val="Compact"/>
            </w:pPr>
          </w:p>
        </w:tc>
      </w:tr>
      <w:tr w:rsidR="006452E1" w14:paraId="734D863C" w14:textId="77777777" w:rsidTr="00CF63DC">
        <w:tc>
          <w:tcPr>
            <w:tcW w:w="1320" w:type="dxa"/>
          </w:tcPr>
          <w:p w14:paraId="202D7AE6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320" w:type="dxa"/>
          </w:tcPr>
          <w:p w14:paraId="0BD08ECB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5B02AEED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lastRenderedPageBreak/>
              <w:t>Th</w:t>
            </w:r>
            <w:r>
              <w:t>ấ</w:t>
            </w:r>
            <w:r>
              <w:t>p</w:t>
            </w:r>
          </w:p>
        </w:tc>
        <w:tc>
          <w:tcPr>
            <w:tcW w:w="1320" w:type="dxa"/>
          </w:tcPr>
          <w:p w14:paraId="10FDA83F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6E2C2CCF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2FBFFCAF" w14:textId="77777777" w:rsidR="006452E1" w:rsidRDefault="006452E1">
            <w:pPr>
              <w:pStyle w:val="Compact"/>
            </w:pPr>
          </w:p>
        </w:tc>
      </w:tr>
    </w:tbl>
    <w:p w14:paraId="0023A2A3" w14:textId="77777777" w:rsidR="006452E1" w:rsidRDefault="00817E74">
      <w:pPr>
        <w:pStyle w:val="Heading2"/>
      </w:pPr>
      <w:bookmarkStart w:id="10" w:name="kế-hoạch-khắc-phục"/>
      <w:bookmarkEnd w:id="9"/>
      <w:r>
        <w:t>K</w:t>
      </w:r>
      <w:r>
        <w:t>Ế</w:t>
      </w:r>
      <w:r>
        <w:t xml:space="preserve"> HO</w:t>
      </w:r>
      <w:r>
        <w:t>Ạ</w:t>
      </w:r>
      <w:r>
        <w:t>CH KH</w:t>
      </w:r>
      <w:r>
        <w:t>Ắ</w:t>
      </w:r>
      <w:r>
        <w:t>C PH</w:t>
      </w:r>
      <w:r>
        <w:t>Ụ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6452E1" w14:paraId="2714E12D" w14:textId="77777777" w:rsidTr="00CF63DC">
        <w:tc>
          <w:tcPr>
            <w:tcW w:w="1320" w:type="dxa"/>
          </w:tcPr>
          <w:p w14:paraId="7222FDF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4376A449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1320" w:type="dxa"/>
          </w:tcPr>
          <w:p w14:paraId="3989506C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1320" w:type="dxa"/>
          </w:tcPr>
          <w:p w14:paraId="63DF1925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1320" w:type="dxa"/>
          </w:tcPr>
          <w:p w14:paraId="00D49F73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77F5ADAE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</w:tr>
      <w:tr w:rsidR="006452E1" w14:paraId="3CFD4D94" w14:textId="77777777" w:rsidTr="00CF63DC">
        <w:tc>
          <w:tcPr>
            <w:tcW w:w="1320" w:type="dxa"/>
          </w:tcPr>
          <w:p w14:paraId="670F4F31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320" w:type="dxa"/>
          </w:tcPr>
          <w:p w14:paraId="515DEE74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1B91C850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42BE5551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1ADBDD5E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7FC829EC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Chưa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Ho</w:t>
            </w:r>
            <w:r>
              <w:rPr>
                <w:rFonts w:cs="Times New Roman"/>
              </w:rPr>
              <w:t>à</w:t>
            </w:r>
            <w:r>
              <w:t>n th</w:t>
            </w:r>
            <w:r>
              <w:rPr>
                <w:rFonts w:cs="Times New Roman"/>
              </w:rPr>
              <w:t>à</w:t>
            </w:r>
            <w:r>
              <w:t>nh</w:t>
            </w:r>
          </w:p>
        </w:tc>
      </w:tr>
      <w:tr w:rsidR="006452E1" w14:paraId="0B71B69C" w14:textId="77777777" w:rsidTr="00CF63DC">
        <w:tc>
          <w:tcPr>
            <w:tcW w:w="1320" w:type="dxa"/>
          </w:tcPr>
          <w:p w14:paraId="5C95F092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7F3AE7A7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11D5F0F9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578A4B4F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6F780125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69D0D469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Chưa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Ho</w:t>
            </w:r>
            <w:r>
              <w:rPr>
                <w:rFonts w:cs="Times New Roman"/>
              </w:rPr>
              <w:t>à</w:t>
            </w:r>
            <w:r>
              <w:t>n th</w:t>
            </w:r>
            <w:r>
              <w:rPr>
                <w:rFonts w:cs="Times New Roman"/>
              </w:rPr>
              <w:t>à</w:t>
            </w:r>
            <w:r>
              <w:t>nh</w:t>
            </w:r>
          </w:p>
        </w:tc>
      </w:tr>
      <w:tr w:rsidR="006452E1" w14:paraId="2273E577" w14:textId="77777777" w:rsidTr="00CF63DC">
        <w:tc>
          <w:tcPr>
            <w:tcW w:w="1320" w:type="dxa"/>
          </w:tcPr>
          <w:p w14:paraId="247738D1" w14:textId="77777777" w:rsidR="006452E1" w:rsidRDefault="00817E74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320" w:type="dxa"/>
          </w:tcPr>
          <w:p w14:paraId="0CCB81F8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7645CAFA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6E88C863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107C69A4" w14:textId="77777777" w:rsidR="006452E1" w:rsidRDefault="006452E1">
            <w:pPr>
              <w:pStyle w:val="Compact"/>
            </w:pPr>
          </w:p>
        </w:tc>
        <w:tc>
          <w:tcPr>
            <w:tcW w:w="1320" w:type="dxa"/>
          </w:tcPr>
          <w:p w14:paraId="0FED6CCE" w14:textId="77777777" w:rsidR="006452E1" w:rsidRDefault="00817E7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Chưa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Ho</w:t>
            </w:r>
            <w:r>
              <w:rPr>
                <w:rFonts w:cs="Times New Roman"/>
              </w:rPr>
              <w:t>à</w:t>
            </w:r>
            <w:r>
              <w:t>n th</w:t>
            </w:r>
            <w:r>
              <w:rPr>
                <w:rFonts w:cs="Times New Roman"/>
              </w:rPr>
              <w:t>à</w:t>
            </w:r>
            <w:r>
              <w:t>nh</w:t>
            </w:r>
          </w:p>
        </w:tc>
      </w:tr>
    </w:tbl>
    <w:p w14:paraId="5336DCC6" w14:textId="77777777" w:rsidR="006452E1" w:rsidRDefault="00817E74">
      <w:pPr>
        <w:pStyle w:val="Heading2"/>
      </w:pPr>
      <w:bookmarkStart w:id="11" w:name="xác-nhận"/>
      <w:bookmarkEnd w:id="10"/>
      <w:r>
        <w:t>XÁC NH</w:t>
      </w:r>
      <w:r>
        <w:t>Ậ</w:t>
      </w:r>
      <w:r>
        <w:t>N</w:t>
      </w:r>
    </w:p>
    <w:p w14:paraId="7AC069E6" w14:textId="77777777" w:rsidR="006452E1" w:rsidRDefault="00817E74">
      <w:pPr>
        <w:pStyle w:val="Heading3"/>
      </w:pPr>
      <w:bookmarkStart w:id="12" w:name="trưởng-đội-kiểm-toán"/>
      <w:r>
        <w:t>Trư</w:t>
      </w:r>
      <w:r>
        <w:t>ở</w:t>
      </w:r>
      <w:r>
        <w:t>ng đ</w:t>
      </w:r>
      <w:r>
        <w:t>ộ</w:t>
      </w:r>
      <w:r>
        <w:t>i ki</w:t>
      </w:r>
      <w:r>
        <w:t>ể</w:t>
      </w:r>
      <w:r>
        <w:t>m toán:</w:t>
      </w:r>
    </w:p>
    <w:p w14:paraId="42AB91D1" w14:textId="77777777" w:rsidR="006452E1" w:rsidRDefault="00817E7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B05E31B" w14:textId="77777777" w:rsidR="006452E1" w:rsidRDefault="00817E74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3BE65707" w14:textId="77777777" w:rsidR="006452E1" w:rsidRDefault="00817E7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EA587AE" w14:textId="77777777" w:rsidR="006452E1" w:rsidRDefault="00817E74">
      <w:pPr>
        <w:pStyle w:val="Heading3"/>
      </w:pPr>
      <w:bookmarkStart w:id="14" w:name="hội-đồng-quản-trị"/>
      <w:bookmarkEnd w:id="13"/>
      <w:r>
        <w:t>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:</w:t>
      </w:r>
    </w:p>
    <w:p w14:paraId="7F52D368" w14:textId="77777777" w:rsidR="006452E1" w:rsidRDefault="00817E7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7853BA3" w14:textId="77777777" w:rsidR="006452E1" w:rsidRDefault="00817E74">
      <w:r>
        <w:lastRenderedPageBreak/>
        <w:pict w14:anchorId="7A0912C2">
          <v:rect id="_x0000_i1026" style="width:0;height:1.5pt" o:hralign="center" o:hrstd="t" o:hr="t"/>
        </w:pict>
      </w:r>
    </w:p>
    <w:p w14:paraId="3D4DA39F" w14:textId="77777777" w:rsidR="006452E1" w:rsidRDefault="00817E74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trình BGH và HĐ trong tháng 2 hàng năm.</w:t>
      </w:r>
      <w:bookmarkEnd w:id="0"/>
      <w:bookmarkEnd w:id="11"/>
      <w:bookmarkEnd w:id="14"/>
    </w:p>
    <w:sectPr w:rsidR="006452E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2E959" w14:textId="77777777" w:rsidR="00817E74" w:rsidRDefault="00817E74" w:rsidP="00CF63DC">
      <w:pPr>
        <w:spacing w:line="240" w:lineRule="auto"/>
      </w:pPr>
      <w:r>
        <w:separator/>
      </w:r>
    </w:p>
  </w:endnote>
  <w:endnote w:type="continuationSeparator" w:id="0">
    <w:p w14:paraId="3793FD69" w14:textId="77777777" w:rsidR="00817E74" w:rsidRDefault="00817E74" w:rsidP="00CF63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6712E" w14:textId="77777777" w:rsidR="00817E74" w:rsidRDefault="00817E74" w:rsidP="00CF63DC">
      <w:pPr>
        <w:spacing w:line="240" w:lineRule="auto"/>
      </w:pPr>
      <w:r>
        <w:separator/>
      </w:r>
    </w:p>
  </w:footnote>
  <w:footnote w:type="continuationSeparator" w:id="0">
    <w:p w14:paraId="4086C7CF" w14:textId="77777777" w:rsidR="00817E74" w:rsidRDefault="00817E74" w:rsidP="00CF63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4CFF" w14:textId="77777777" w:rsidR="00CF63DC" w:rsidRPr="00A33244" w:rsidRDefault="00CF63D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DCCA9EE" wp14:editId="4F9FDA6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35E53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49B6D58" w14:textId="77777777" w:rsidR="00CF63DC" w:rsidRDefault="00CF6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0842D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2E1"/>
    <w:rsid w:val="006452E1"/>
    <w:rsid w:val="00817E74"/>
    <w:rsid w:val="00C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369D82"/>
  <w15:docId w15:val="{7D96A139-3A4B-4DCF-8050-D5647D21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63D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63D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63D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63D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F63D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F63D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63D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F63D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D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D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63D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F63D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63D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63D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D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F63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3D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F63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3DC"/>
    <w:rPr>
      <w:rFonts w:ascii="Times New Roman" w:hAnsi="Times New Roman"/>
      <w:szCs w:val="22"/>
    </w:rPr>
  </w:style>
  <w:style w:type="character" w:styleId="Emphasis">
    <w:name w:val="Emphasis"/>
    <w:rsid w:val="00CF63D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F63D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F63D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F63D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F63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2026-02-04T02:08:00Z</dcterms:created>
  <dcterms:modified xsi:type="dcterms:W3CDTF">2026-02-04T02:09:00Z</dcterms:modified>
</cp:coreProperties>
</file>