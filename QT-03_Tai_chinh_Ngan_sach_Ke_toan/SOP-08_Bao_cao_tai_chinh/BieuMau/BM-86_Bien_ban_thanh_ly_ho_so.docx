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4D886" w14:textId="77777777" w:rsidR="003A3783" w:rsidRDefault="002F4452" w:rsidP="00394EDB">
      <w:pPr>
        <w:pStyle w:val="Title"/>
      </w:pPr>
      <w:bookmarkStart w:id="0" w:name="bm-86-biên-bản-thanh-lý-hồ-sơ"/>
      <w:r>
        <w:t>BM-86: BIÊN B</w:t>
      </w:r>
      <w:r>
        <w:t>Ả</w:t>
      </w:r>
      <w:r>
        <w:t>N THANH LÝ H</w:t>
      </w:r>
      <w:r>
        <w:t>Ồ</w:t>
      </w:r>
      <w:r>
        <w:t xml:space="preserve"> SƠ</w:t>
      </w:r>
    </w:p>
    <w:p w14:paraId="20F358A9" w14:textId="77777777" w:rsidR="003A3783" w:rsidRDefault="002F4452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QT-03-SOP-08-BM-86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329D05EA" w14:textId="77777777" w:rsidR="003A3783" w:rsidRDefault="002F4452">
      <w:r>
        <w:pict w14:anchorId="7D22024D">
          <v:rect id="_x0000_i1025" style="width:0;height:1.5pt" o:hralign="center" o:hrstd="t" o:hr="t"/>
        </w:pict>
      </w:r>
    </w:p>
    <w:p w14:paraId="4CF8B687" w14:textId="77777777" w:rsidR="003A3783" w:rsidRDefault="002F4452">
      <w:pPr>
        <w:pStyle w:val="Heading2"/>
      </w:pPr>
      <w:bookmarkStart w:id="1" w:name="thông-tin-biên-bản"/>
      <w:r>
        <w:t>THÔNG TIN BIÊN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1157"/>
      </w:tblGrid>
      <w:tr w:rsidR="003A3783" w14:paraId="3F7B3098" w14:textId="77777777" w:rsidTr="00394EDB">
        <w:tc>
          <w:tcPr>
            <w:tcW w:w="0" w:type="auto"/>
          </w:tcPr>
          <w:p w14:paraId="7C7F2EAF" w14:textId="77777777" w:rsidR="003A3783" w:rsidRDefault="002F4452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62EE104" w14:textId="77777777" w:rsidR="003A3783" w:rsidRDefault="002F4452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3A3783" w14:paraId="305205F4" w14:textId="77777777" w:rsidTr="00394EDB">
        <w:tc>
          <w:tcPr>
            <w:tcW w:w="0" w:type="auto"/>
          </w:tcPr>
          <w:p w14:paraId="7403FE66" w14:textId="77777777" w:rsidR="003A3783" w:rsidRDefault="002F4452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biên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58437E52" w14:textId="77777777" w:rsidR="003A3783" w:rsidRDefault="003A3783">
            <w:pPr>
              <w:pStyle w:val="Compact"/>
            </w:pPr>
          </w:p>
        </w:tc>
      </w:tr>
      <w:tr w:rsidR="003A3783" w14:paraId="40AE0064" w14:textId="77777777" w:rsidTr="00394EDB">
        <w:tc>
          <w:tcPr>
            <w:tcW w:w="0" w:type="auto"/>
          </w:tcPr>
          <w:p w14:paraId="55BB2646" w14:textId="77777777" w:rsidR="003A3783" w:rsidRDefault="002F4452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07B833F5" w14:textId="77777777" w:rsidR="003A3783" w:rsidRDefault="003A3783">
            <w:pPr>
              <w:pStyle w:val="Compact"/>
            </w:pPr>
          </w:p>
        </w:tc>
      </w:tr>
      <w:tr w:rsidR="003A3783" w14:paraId="5AEE635A" w14:textId="77777777" w:rsidTr="00394EDB">
        <w:tc>
          <w:tcPr>
            <w:tcW w:w="0" w:type="auto"/>
          </w:tcPr>
          <w:p w14:paraId="6E51D39E" w14:textId="77777777" w:rsidR="003A3783" w:rsidRDefault="002F4452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543045B0" w14:textId="77777777" w:rsidR="003A3783" w:rsidRDefault="003A3783">
            <w:pPr>
              <w:pStyle w:val="Compact"/>
            </w:pPr>
          </w:p>
        </w:tc>
      </w:tr>
      <w:tr w:rsidR="003A3783" w14:paraId="770BEBFE" w14:textId="77777777" w:rsidTr="00394EDB">
        <w:tc>
          <w:tcPr>
            <w:tcW w:w="0" w:type="auto"/>
          </w:tcPr>
          <w:p w14:paraId="06665B8D" w14:textId="77777777" w:rsidR="003A3783" w:rsidRDefault="002F4452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1FD2DA42" w14:textId="77777777" w:rsidR="003A3783" w:rsidRDefault="003A3783">
            <w:pPr>
              <w:pStyle w:val="Compact"/>
            </w:pPr>
          </w:p>
        </w:tc>
      </w:tr>
    </w:tbl>
    <w:p w14:paraId="1F695D32" w14:textId="77777777" w:rsidR="003A3783" w:rsidRDefault="002F4452">
      <w:pPr>
        <w:pStyle w:val="Heading2"/>
      </w:pPr>
      <w:bookmarkStart w:id="2" w:name="thông-tin-thanh-lý"/>
      <w:bookmarkEnd w:id="1"/>
      <w:r>
        <w:t>THÔNG TIN THANH LÝ</w:t>
      </w:r>
    </w:p>
    <w:p w14:paraId="28290CA0" w14:textId="77777777" w:rsidR="003A3783" w:rsidRDefault="002F4452">
      <w:pPr>
        <w:pStyle w:val="Heading3"/>
      </w:pPr>
      <w:bookmarkStart w:id="3" w:name="lý-do-thanh-lý"/>
      <w:r>
        <w:t>1. Lý do thanh lý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4"/>
        <w:gridCol w:w="823"/>
        <w:gridCol w:w="1037"/>
      </w:tblGrid>
      <w:tr w:rsidR="003A3783" w14:paraId="23EAD326" w14:textId="77777777" w:rsidTr="00394EDB">
        <w:tc>
          <w:tcPr>
            <w:tcW w:w="0" w:type="auto"/>
          </w:tcPr>
          <w:p w14:paraId="49D61836" w14:textId="77777777" w:rsidR="003A3783" w:rsidRDefault="002F4452">
            <w:pPr>
              <w:pStyle w:val="Compact"/>
            </w:pPr>
            <w:r>
              <w:rPr>
                <w:b/>
                <w:bCs/>
              </w:rPr>
              <w:t>Lý do</w:t>
            </w:r>
          </w:p>
        </w:tc>
        <w:tc>
          <w:tcPr>
            <w:tcW w:w="0" w:type="auto"/>
          </w:tcPr>
          <w:p w14:paraId="356BB166" w14:textId="77777777" w:rsidR="003A3783" w:rsidRDefault="002F4452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7F817177" w14:textId="77777777" w:rsidR="003A3783" w:rsidRDefault="002F4452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3A3783" w14:paraId="1CB29C41" w14:textId="77777777" w:rsidTr="00394EDB">
        <w:tc>
          <w:tcPr>
            <w:tcW w:w="0" w:type="auto"/>
          </w:tcPr>
          <w:p w14:paraId="02B32875" w14:textId="77777777" w:rsidR="003A3783" w:rsidRDefault="002F4452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 lưu</w:t>
            </w:r>
          </w:p>
        </w:tc>
        <w:tc>
          <w:tcPr>
            <w:tcW w:w="0" w:type="auto"/>
          </w:tcPr>
          <w:p w14:paraId="2E23C734" w14:textId="77777777" w:rsidR="003A3783" w:rsidRDefault="003A3783">
            <w:pPr>
              <w:pStyle w:val="Compact"/>
            </w:pPr>
          </w:p>
        </w:tc>
        <w:tc>
          <w:tcPr>
            <w:tcW w:w="0" w:type="auto"/>
          </w:tcPr>
          <w:p w14:paraId="2D9DE04C" w14:textId="77777777" w:rsidR="003A3783" w:rsidRDefault="003A3783">
            <w:pPr>
              <w:pStyle w:val="Compact"/>
            </w:pPr>
          </w:p>
        </w:tc>
      </w:tr>
      <w:tr w:rsidR="003A3783" w14:paraId="3152A8AF" w14:textId="77777777" w:rsidTr="00394EDB">
        <w:tc>
          <w:tcPr>
            <w:tcW w:w="0" w:type="auto"/>
          </w:tcPr>
          <w:p w14:paraId="0B211886" w14:textId="77777777" w:rsidR="003A3783" w:rsidRDefault="002F4452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0" w:type="auto"/>
          </w:tcPr>
          <w:p w14:paraId="0FB674EB" w14:textId="77777777" w:rsidR="003A3783" w:rsidRDefault="003A3783">
            <w:pPr>
              <w:pStyle w:val="Compact"/>
            </w:pPr>
          </w:p>
        </w:tc>
        <w:tc>
          <w:tcPr>
            <w:tcW w:w="0" w:type="auto"/>
          </w:tcPr>
          <w:p w14:paraId="65B0239A" w14:textId="77777777" w:rsidR="003A3783" w:rsidRDefault="003A3783">
            <w:pPr>
              <w:pStyle w:val="Compact"/>
            </w:pPr>
          </w:p>
        </w:tc>
      </w:tr>
    </w:tbl>
    <w:p w14:paraId="4B1DFDF7" w14:textId="77777777" w:rsidR="003A3783" w:rsidRDefault="002F4452">
      <w:pPr>
        <w:pStyle w:val="Heading3"/>
      </w:pPr>
      <w:bookmarkStart w:id="4" w:name="danh-sách-tài-liệu-thanh-lý"/>
      <w:bookmarkEnd w:id="3"/>
      <w:r>
        <w:t>2. Danh sách tài li</w:t>
      </w:r>
      <w:r>
        <w:t>ệ</w:t>
      </w:r>
      <w:r>
        <w:t>u thanh lý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3A3783" w14:paraId="41D08C44" w14:textId="77777777" w:rsidTr="00394EDB">
        <w:tc>
          <w:tcPr>
            <w:tcW w:w="1320" w:type="dxa"/>
          </w:tcPr>
          <w:p w14:paraId="58A4D601" w14:textId="77777777" w:rsidR="003A3783" w:rsidRDefault="002F4452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320" w:type="dxa"/>
          </w:tcPr>
          <w:p w14:paraId="46B2C612" w14:textId="77777777" w:rsidR="003A3783" w:rsidRDefault="002F4452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tài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1320" w:type="dxa"/>
          </w:tcPr>
          <w:p w14:paraId="536574FB" w14:textId="77777777" w:rsidR="003A3783" w:rsidRDefault="002F4452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1320" w:type="dxa"/>
          </w:tcPr>
          <w:p w14:paraId="7645B638" w14:textId="77777777" w:rsidR="003A3783" w:rsidRDefault="002F4452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1320" w:type="dxa"/>
          </w:tcPr>
          <w:p w14:paraId="6B6C77E7" w14:textId="77777777" w:rsidR="003A3783" w:rsidRDefault="002F4452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lưu</w:t>
            </w:r>
          </w:p>
        </w:tc>
        <w:tc>
          <w:tcPr>
            <w:tcW w:w="1320" w:type="dxa"/>
          </w:tcPr>
          <w:p w14:paraId="3B40D8F9" w14:textId="77777777" w:rsidR="003A3783" w:rsidRDefault="002F4452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3A3783" w14:paraId="4A0F81D2" w14:textId="77777777" w:rsidTr="00394EDB">
        <w:tc>
          <w:tcPr>
            <w:tcW w:w="1320" w:type="dxa"/>
          </w:tcPr>
          <w:p w14:paraId="78A1F54D" w14:textId="77777777" w:rsidR="003A3783" w:rsidRDefault="002F4452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1320" w:type="dxa"/>
          </w:tcPr>
          <w:p w14:paraId="784C7AB0" w14:textId="77777777" w:rsidR="003A3783" w:rsidRDefault="003A3783">
            <w:pPr>
              <w:pStyle w:val="Compact"/>
            </w:pPr>
          </w:p>
        </w:tc>
        <w:tc>
          <w:tcPr>
            <w:tcW w:w="1320" w:type="dxa"/>
          </w:tcPr>
          <w:p w14:paraId="290BAB8C" w14:textId="77777777" w:rsidR="003A3783" w:rsidRDefault="003A3783">
            <w:pPr>
              <w:pStyle w:val="Compact"/>
            </w:pPr>
          </w:p>
        </w:tc>
        <w:tc>
          <w:tcPr>
            <w:tcW w:w="1320" w:type="dxa"/>
          </w:tcPr>
          <w:p w14:paraId="3FC0EC35" w14:textId="77777777" w:rsidR="003A3783" w:rsidRDefault="003A3783">
            <w:pPr>
              <w:pStyle w:val="Compact"/>
            </w:pPr>
          </w:p>
        </w:tc>
        <w:tc>
          <w:tcPr>
            <w:tcW w:w="1320" w:type="dxa"/>
          </w:tcPr>
          <w:p w14:paraId="673278A1" w14:textId="77777777" w:rsidR="003A3783" w:rsidRDefault="003A3783">
            <w:pPr>
              <w:pStyle w:val="Compact"/>
            </w:pPr>
          </w:p>
        </w:tc>
        <w:tc>
          <w:tcPr>
            <w:tcW w:w="1320" w:type="dxa"/>
          </w:tcPr>
          <w:p w14:paraId="164AAE5A" w14:textId="77777777" w:rsidR="003A3783" w:rsidRDefault="003A3783">
            <w:pPr>
              <w:pStyle w:val="Compact"/>
            </w:pPr>
          </w:p>
        </w:tc>
      </w:tr>
      <w:tr w:rsidR="003A3783" w14:paraId="015363A5" w14:textId="77777777" w:rsidTr="00394EDB">
        <w:tc>
          <w:tcPr>
            <w:tcW w:w="1320" w:type="dxa"/>
          </w:tcPr>
          <w:p w14:paraId="4FF427EF" w14:textId="77777777" w:rsidR="003A3783" w:rsidRDefault="002F4452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1320" w:type="dxa"/>
          </w:tcPr>
          <w:p w14:paraId="64ACE313" w14:textId="77777777" w:rsidR="003A3783" w:rsidRDefault="003A3783">
            <w:pPr>
              <w:pStyle w:val="Compact"/>
            </w:pPr>
          </w:p>
        </w:tc>
        <w:tc>
          <w:tcPr>
            <w:tcW w:w="1320" w:type="dxa"/>
          </w:tcPr>
          <w:p w14:paraId="57903547" w14:textId="77777777" w:rsidR="003A3783" w:rsidRDefault="003A3783">
            <w:pPr>
              <w:pStyle w:val="Compact"/>
            </w:pPr>
          </w:p>
        </w:tc>
        <w:tc>
          <w:tcPr>
            <w:tcW w:w="1320" w:type="dxa"/>
          </w:tcPr>
          <w:p w14:paraId="5258DBC7" w14:textId="77777777" w:rsidR="003A3783" w:rsidRDefault="003A3783">
            <w:pPr>
              <w:pStyle w:val="Compact"/>
            </w:pPr>
          </w:p>
        </w:tc>
        <w:tc>
          <w:tcPr>
            <w:tcW w:w="1320" w:type="dxa"/>
          </w:tcPr>
          <w:p w14:paraId="35F44C37" w14:textId="77777777" w:rsidR="003A3783" w:rsidRDefault="003A3783">
            <w:pPr>
              <w:pStyle w:val="Compact"/>
            </w:pPr>
          </w:p>
        </w:tc>
        <w:tc>
          <w:tcPr>
            <w:tcW w:w="1320" w:type="dxa"/>
          </w:tcPr>
          <w:p w14:paraId="781CBB89" w14:textId="77777777" w:rsidR="003A3783" w:rsidRDefault="003A3783">
            <w:pPr>
              <w:pStyle w:val="Compact"/>
            </w:pPr>
          </w:p>
        </w:tc>
      </w:tr>
      <w:tr w:rsidR="003A3783" w14:paraId="6A561FDA" w14:textId="77777777" w:rsidTr="00394EDB">
        <w:tc>
          <w:tcPr>
            <w:tcW w:w="1320" w:type="dxa"/>
          </w:tcPr>
          <w:p w14:paraId="77226191" w14:textId="77777777" w:rsidR="003A3783" w:rsidRDefault="002F4452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1320" w:type="dxa"/>
          </w:tcPr>
          <w:p w14:paraId="7D05F375" w14:textId="77777777" w:rsidR="003A3783" w:rsidRDefault="003A3783">
            <w:pPr>
              <w:pStyle w:val="Compact"/>
            </w:pPr>
          </w:p>
        </w:tc>
        <w:tc>
          <w:tcPr>
            <w:tcW w:w="1320" w:type="dxa"/>
          </w:tcPr>
          <w:p w14:paraId="6859B794" w14:textId="77777777" w:rsidR="003A3783" w:rsidRDefault="003A3783">
            <w:pPr>
              <w:pStyle w:val="Compact"/>
            </w:pPr>
          </w:p>
        </w:tc>
        <w:tc>
          <w:tcPr>
            <w:tcW w:w="1320" w:type="dxa"/>
          </w:tcPr>
          <w:p w14:paraId="54E48E25" w14:textId="77777777" w:rsidR="003A3783" w:rsidRDefault="003A3783">
            <w:pPr>
              <w:pStyle w:val="Compact"/>
            </w:pPr>
          </w:p>
        </w:tc>
        <w:tc>
          <w:tcPr>
            <w:tcW w:w="1320" w:type="dxa"/>
          </w:tcPr>
          <w:p w14:paraId="5F2DF210" w14:textId="77777777" w:rsidR="003A3783" w:rsidRDefault="003A3783">
            <w:pPr>
              <w:pStyle w:val="Compact"/>
            </w:pPr>
          </w:p>
        </w:tc>
        <w:tc>
          <w:tcPr>
            <w:tcW w:w="1320" w:type="dxa"/>
          </w:tcPr>
          <w:p w14:paraId="00AC3ABD" w14:textId="77777777" w:rsidR="003A3783" w:rsidRDefault="003A3783">
            <w:pPr>
              <w:pStyle w:val="Compact"/>
            </w:pPr>
          </w:p>
        </w:tc>
      </w:tr>
      <w:tr w:rsidR="003A3783" w14:paraId="495F851E" w14:textId="77777777" w:rsidTr="00394EDB">
        <w:tc>
          <w:tcPr>
            <w:tcW w:w="1320" w:type="dxa"/>
          </w:tcPr>
          <w:p w14:paraId="0510DB12" w14:textId="77777777" w:rsidR="003A3783" w:rsidRDefault="002F4452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1320" w:type="dxa"/>
          </w:tcPr>
          <w:p w14:paraId="72B0FD8E" w14:textId="77777777" w:rsidR="003A3783" w:rsidRDefault="003A3783">
            <w:pPr>
              <w:pStyle w:val="Compact"/>
            </w:pPr>
          </w:p>
        </w:tc>
        <w:tc>
          <w:tcPr>
            <w:tcW w:w="1320" w:type="dxa"/>
          </w:tcPr>
          <w:p w14:paraId="0AFC1D63" w14:textId="77777777" w:rsidR="003A3783" w:rsidRDefault="003A3783">
            <w:pPr>
              <w:pStyle w:val="Compact"/>
            </w:pPr>
          </w:p>
        </w:tc>
        <w:tc>
          <w:tcPr>
            <w:tcW w:w="1320" w:type="dxa"/>
          </w:tcPr>
          <w:p w14:paraId="0500088E" w14:textId="77777777" w:rsidR="003A3783" w:rsidRDefault="003A3783">
            <w:pPr>
              <w:pStyle w:val="Compact"/>
            </w:pPr>
          </w:p>
        </w:tc>
        <w:tc>
          <w:tcPr>
            <w:tcW w:w="1320" w:type="dxa"/>
          </w:tcPr>
          <w:p w14:paraId="6D54DBCB" w14:textId="77777777" w:rsidR="003A3783" w:rsidRDefault="003A3783">
            <w:pPr>
              <w:pStyle w:val="Compact"/>
            </w:pPr>
          </w:p>
        </w:tc>
        <w:tc>
          <w:tcPr>
            <w:tcW w:w="1320" w:type="dxa"/>
          </w:tcPr>
          <w:p w14:paraId="6B80DB07" w14:textId="77777777" w:rsidR="003A3783" w:rsidRDefault="003A3783">
            <w:pPr>
              <w:pStyle w:val="Compact"/>
            </w:pPr>
          </w:p>
        </w:tc>
      </w:tr>
    </w:tbl>
    <w:p w14:paraId="7082A730" w14:textId="77777777" w:rsidR="003A3783" w:rsidRDefault="002F4452">
      <w:pPr>
        <w:pStyle w:val="Heading2"/>
      </w:pPr>
      <w:bookmarkStart w:id="5" w:name="phương-thức-thanh-lý"/>
      <w:bookmarkEnd w:id="2"/>
      <w:bookmarkEnd w:id="4"/>
      <w:r>
        <w:t>PHƯƠNG TH</w:t>
      </w:r>
      <w:r>
        <w:t>Ứ</w:t>
      </w:r>
      <w:r>
        <w:t>C THANH LÝ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3"/>
        <w:gridCol w:w="823"/>
        <w:gridCol w:w="1878"/>
        <w:gridCol w:w="1037"/>
      </w:tblGrid>
      <w:tr w:rsidR="003A3783" w14:paraId="38DB023C" w14:textId="77777777" w:rsidTr="00394EDB">
        <w:tc>
          <w:tcPr>
            <w:tcW w:w="0" w:type="auto"/>
          </w:tcPr>
          <w:p w14:paraId="5F54CDBA" w14:textId="77777777" w:rsidR="003A3783" w:rsidRDefault="002F4452">
            <w:pPr>
              <w:pStyle w:val="Compact"/>
            </w:pPr>
            <w:r>
              <w:rPr>
                <w:b/>
                <w:bCs/>
              </w:rPr>
              <w:t>Phương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53654AFC" w14:textId="77777777" w:rsidR="003A3783" w:rsidRDefault="002F4452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6FFA8D65" w14:textId="77777777" w:rsidR="003A3783" w:rsidRDefault="002F4452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7A0F5273" w14:textId="77777777" w:rsidR="003A3783" w:rsidRDefault="002F4452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3A3783" w14:paraId="06C6A3EE" w14:textId="77777777" w:rsidTr="00394EDB">
        <w:tc>
          <w:tcPr>
            <w:tcW w:w="0" w:type="auto"/>
          </w:tcPr>
          <w:p w14:paraId="44F18666" w14:textId="77777777" w:rsidR="003A3783" w:rsidRDefault="002F4452">
            <w:pPr>
              <w:pStyle w:val="Compact"/>
            </w:pPr>
            <w:r>
              <w:rPr>
                <w:b/>
                <w:bCs/>
              </w:rPr>
              <w:lastRenderedPageBreak/>
              <w:t>Xé</w:t>
            </w:r>
          </w:p>
        </w:tc>
        <w:tc>
          <w:tcPr>
            <w:tcW w:w="0" w:type="auto"/>
          </w:tcPr>
          <w:p w14:paraId="00BDBF4A" w14:textId="77777777" w:rsidR="003A3783" w:rsidRDefault="003A3783">
            <w:pPr>
              <w:pStyle w:val="Compact"/>
            </w:pPr>
          </w:p>
        </w:tc>
        <w:tc>
          <w:tcPr>
            <w:tcW w:w="0" w:type="auto"/>
          </w:tcPr>
          <w:p w14:paraId="0A603142" w14:textId="77777777" w:rsidR="003A3783" w:rsidRDefault="003A3783">
            <w:pPr>
              <w:pStyle w:val="Compact"/>
            </w:pPr>
          </w:p>
        </w:tc>
        <w:tc>
          <w:tcPr>
            <w:tcW w:w="0" w:type="auto"/>
          </w:tcPr>
          <w:p w14:paraId="274E6D5F" w14:textId="77777777" w:rsidR="003A3783" w:rsidRDefault="003A3783">
            <w:pPr>
              <w:pStyle w:val="Compact"/>
            </w:pPr>
          </w:p>
        </w:tc>
      </w:tr>
      <w:tr w:rsidR="003A3783" w14:paraId="74521828" w14:textId="77777777" w:rsidTr="00394EDB">
        <w:tc>
          <w:tcPr>
            <w:tcW w:w="0" w:type="auto"/>
          </w:tcPr>
          <w:p w14:paraId="0D8B8518" w14:textId="77777777" w:rsidR="003A3783" w:rsidRDefault="002F4452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3C7D9836" w14:textId="77777777" w:rsidR="003A3783" w:rsidRDefault="003A3783">
            <w:pPr>
              <w:pStyle w:val="Compact"/>
            </w:pPr>
          </w:p>
        </w:tc>
        <w:tc>
          <w:tcPr>
            <w:tcW w:w="0" w:type="auto"/>
          </w:tcPr>
          <w:p w14:paraId="39453170" w14:textId="77777777" w:rsidR="003A3783" w:rsidRDefault="003A3783">
            <w:pPr>
              <w:pStyle w:val="Compact"/>
            </w:pPr>
          </w:p>
        </w:tc>
        <w:tc>
          <w:tcPr>
            <w:tcW w:w="0" w:type="auto"/>
          </w:tcPr>
          <w:p w14:paraId="2E86615E" w14:textId="77777777" w:rsidR="003A3783" w:rsidRDefault="003A3783">
            <w:pPr>
              <w:pStyle w:val="Compact"/>
            </w:pPr>
          </w:p>
        </w:tc>
      </w:tr>
      <w:tr w:rsidR="003A3783" w14:paraId="1862BF3D" w14:textId="77777777" w:rsidTr="00394EDB">
        <w:tc>
          <w:tcPr>
            <w:tcW w:w="0" w:type="auto"/>
          </w:tcPr>
          <w:p w14:paraId="0C759B8A" w14:textId="77777777" w:rsidR="003A3783" w:rsidRDefault="002F4452">
            <w:pPr>
              <w:pStyle w:val="Compact"/>
            </w:pPr>
            <w:r>
              <w:rPr>
                <w:b/>
                <w:bCs/>
              </w:rPr>
              <w:t>Giao đơn v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chuyên nghi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16DCAAEB" w14:textId="77777777" w:rsidR="003A3783" w:rsidRDefault="003A3783">
            <w:pPr>
              <w:pStyle w:val="Compact"/>
            </w:pPr>
          </w:p>
        </w:tc>
        <w:tc>
          <w:tcPr>
            <w:tcW w:w="0" w:type="auto"/>
          </w:tcPr>
          <w:p w14:paraId="2A95AC2D" w14:textId="77777777" w:rsidR="003A3783" w:rsidRDefault="003A3783">
            <w:pPr>
              <w:pStyle w:val="Compact"/>
            </w:pPr>
          </w:p>
        </w:tc>
        <w:tc>
          <w:tcPr>
            <w:tcW w:w="0" w:type="auto"/>
          </w:tcPr>
          <w:p w14:paraId="4AFAF3AB" w14:textId="77777777" w:rsidR="003A3783" w:rsidRDefault="003A3783">
            <w:pPr>
              <w:pStyle w:val="Compact"/>
            </w:pPr>
          </w:p>
        </w:tc>
      </w:tr>
      <w:tr w:rsidR="003A3783" w14:paraId="12813DE7" w14:textId="77777777" w:rsidTr="00394EDB">
        <w:tc>
          <w:tcPr>
            <w:tcW w:w="0" w:type="auto"/>
          </w:tcPr>
          <w:p w14:paraId="1F4F5204" w14:textId="77777777" w:rsidR="003A3783" w:rsidRDefault="002F4452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0" w:type="auto"/>
          </w:tcPr>
          <w:p w14:paraId="410A288A" w14:textId="77777777" w:rsidR="003A3783" w:rsidRDefault="003A3783">
            <w:pPr>
              <w:pStyle w:val="Compact"/>
            </w:pPr>
          </w:p>
        </w:tc>
        <w:tc>
          <w:tcPr>
            <w:tcW w:w="0" w:type="auto"/>
          </w:tcPr>
          <w:p w14:paraId="3DC1FBBE" w14:textId="77777777" w:rsidR="003A3783" w:rsidRDefault="003A3783">
            <w:pPr>
              <w:pStyle w:val="Compact"/>
            </w:pPr>
          </w:p>
        </w:tc>
        <w:tc>
          <w:tcPr>
            <w:tcW w:w="0" w:type="auto"/>
          </w:tcPr>
          <w:p w14:paraId="55E3780C" w14:textId="77777777" w:rsidR="003A3783" w:rsidRDefault="003A3783">
            <w:pPr>
              <w:pStyle w:val="Compact"/>
            </w:pPr>
          </w:p>
        </w:tc>
      </w:tr>
    </w:tbl>
    <w:p w14:paraId="03307CB8" w14:textId="77777777" w:rsidR="003A3783" w:rsidRDefault="002F4452">
      <w:pPr>
        <w:pStyle w:val="Heading2"/>
      </w:pPr>
      <w:bookmarkStart w:id="6" w:name="xác-nhận"/>
      <w:bookmarkEnd w:id="5"/>
      <w:r>
        <w:t>XÁC NH</w:t>
      </w:r>
      <w:r>
        <w:t>Ậ</w:t>
      </w:r>
      <w:r>
        <w:t>N</w:t>
      </w:r>
    </w:p>
    <w:p w14:paraId="762D625A" w14:textId="77777777" w:rsidR="003A3783" w:rsidRDefault="002F4452">
      <w:pPr>
        <w:pStyle w:val="Heading3"/>
      </w:pPr>
      <w:bookmarkStart w:id="7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462309CA" w14:textId="77777777" w:rsidR="003A3783" w:rsidRDefault="002F4452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93B54F0" w14:textId="77777777" w:rsidR="003A3783" w:rsidRDefault="002F4452">
      <w:pPr>
        <w:pStyle w:val="Heading3"/>
      </w:pPr>
      <w:bookmarkStart w:id="8" w:name="kế-toán-trưởng"/>
      <w:bookmarkEnd w:id="7"/>
      <w:r>
        <w:t>K</w:t>
      </w:r>
      <w:r>
        <w:t>ế</w:t>
      </w:r>
      <w:r>
        <w:t xml:space="preserve"> toán trư</w:t>
      </w:r>
      <w:r>
        <w:t>ở</w:t>
      </w:r>
      <w:r>
        <w:t>ng:</w:t>
      </w:r>
    </w:p>
    <w:p w14:paraId="04364AC4" w14:textId="77777777" w:rsidR="003A3783" w:rsidRDefault="002F4452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31DEF0EF" w14:textId="77777777" w:rsidR="003A3783" w:rsidRDefault="002F4452">
      <w:pPr>
        <w:pStyle w:val="Heading3"/>
      </w:pPr>
      <w:bookmarkStart w:id="9" w:name="ban-giám-hiệu"/>
      <w:bookmarkEnd w:id="8"/>
      <w:r>
        <w:t>Ban Giám hi</w:t>
      </w:r>
      <w:r>
        <w:t>ệ</w:t>
      </w:r>
      <w:r>
        <w:t>u:</w:t>
      </w:r>
    </w:p>
    <w:p w14:paraId="50CDCF59" w14:textId="77777777" w:rsidR="003A3783" w:rsidRDefault="002F4452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</w:t>
      </w:r>
      <w:r>
        <w:t>_________</w:t>
      </w:r>
    </w:p>
    <w:p w14:paraId="029870F6" w14:textId="77777777" w:rsidR="003A3783" w:rsidRDefault="002F4452">
      <w:r>
        <w:pict w14:anchorId="1CBF47C6">
          <v:rect id="_x0000_i1026" style="width:0;height:1.5pt" o:hralign="center" o:hrstd="t" o:hr="t"/>
        </w:pict>
      </w:r>
    </w:p>
    <w:p w14:paraId="2D3248DD" w14:textId="77777777" w:rsidR="003A3783" w:rsidRDefault="002F4452">
      <w:pPr>
        <w:pStyle w:val="FirstParagraph"/>
      </w:pPr>
      <w:r>
        <w:rPr>
          <w:b/>
          <w:bCs/>
        </w:rPr>
        <w:t>Ghi chú:</w:t>
      </w:r>
      <w:r>
        <w:t xml:space="preserve"> </w:t>
      </w:r>
      <w:r>
        <w:t>Biên b</w:t>
      </w:r>
      <w:r>
        <w:t>ả</w:t>
      </w:r>
      <w:r>
        <w:t>n này c</w:t>
      </w:r>
      <w:r>
        <w:t>ầ</w:t>
      </w:r>
      <w:r>
        <w:t>n đư</w:t>
      </w:r>
      <w:r>
        <w:t>ợ</w:t>
      </w:r>
      <w:r>
        <w:t>c l</w:t>
      </w:r>
      <w:r>
        <w:t>ậ</w:t>
      </w:r>
      <w:r>
        <w:t>p trư</w:t>
      </w:r>
      <w:r>
        <w:t>ớ</w:t>
      </w:r>
      <w:r>
        <w:t>c khi tiêu h</w:t>
      </w:r>
      <w:r>
        <w:t>ủ</w:t>
      </w:r>
      <w:r>
        <w:t>y tài li</w:t>
      </w:r>
      <w:r>
        <w:t>ệ</w:t>
      </w:r>
      <w:r>
        <w:t>u. Lưu ý: Báo cáo tài chính năm không đư</w:t>
      </w:r>
      <w:r>
        <w:t>ợ</w:t>
      </w:r>
      <w:r>
        <w:t>c thanh lý (lưu vĩnh vi</w:t>
      </w:r>
      <w:r>
        <w:t>ễ</w:t>
      </w:r>
      <w:r>
        <w:t>n).</w:t>
      </w:r>
      <w:bookmarkEnd w:id="0"/>
      <w:bookmarkEnd w:id="6"/>
      <w:bookmarkEnd w:id="9"/>
    </w:p>
    <w:sectPr w:rsidR="003A3783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B10220" w14:textId="77777777" w:rsidR="002F4452" w:rsidRDefault="002F4452" w:rsidP="00394EDB">
      <w:pPr>
        <w:spacing w:line="240" w:lineRule="auto"/>
      </w:pPr>
      <w:r>
        <w:separator/>
      </w:r>
    </w:p>
  </w:endnote>
  <w:endnote w:type="continuationSeparator" w:id="0">
    <w:p w14:paraId="065242BD" w14:textId="77777777" w:rsidR="002F4452" w:rsidRDefault="002F4452" w:rsidP="00394E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BCC12" w14:textId="77777777" w:rsidR="002F4452" w:rsidRDefault="002F4452" w:rsidP="00394EDB">
      <w:pPr>
        <w:spacing w:line="240" w:lineRule="auto"/>
      </w:pPr>
      <w:r>
        <w:separator/>
      </w:r>
    </w:p>
  </w:footnote>
  <w:footnote w:type="continuationSeparator" w:id="0">
    <w:p w14:paraId="03045460" w14:textId="77777777" w:rsidR="002F4452" w:rsidRDefault="002F4452" w:rsidP="00394E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C181D" w14:textId="77777777" w:rsidR="00394EDB" w:rsidRPr="00A33244" w:rsidRDefault="00394EDB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445D6D1" wp14:editId="464EF84D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CE7F9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D115DA3" w14:textId="77777777" w:rsidR="00394EDB" w:rsidRDefault="00394E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A38E5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3783"/>
    <w:rsid w:val="002F4452"/>
    <w:rsid w:val="00394EDB"/>
    <w:rsid w:val="003A3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92007D5"/>
  <w15:docId w15:val="{9C7D0621-8B43-4187-8001-D6145D0E9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94EDB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94EDB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94EDB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94EDB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394EDB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394ED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94EDB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394EDB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EDB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ED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94EDB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94EDB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94EDB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94EDB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EDB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394ED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EDB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394ED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EDB"/>
    <w:rPr>
      <w:rFonts w:ascii="Times New Roman" w:hAnsi="Times New Roman"/>
      <w:szCs w:val="22"/>
    </w:rPr>
  </w:style>
  <w:style w:type="character" w:styleId="Emphasis">
    <w:name w:val="Emphasis"/>
    <w:rsid w:val="00394EDB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394EDB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394EDB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394E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394E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2026-02-04T02:09:00Z</dcterms:created>
  <dcterms:modified xsi:type="dcterms:W3CDTF">2026-02-04T02:09:00Z</dcterms:modified>
</cp:coreProperties>
</file>