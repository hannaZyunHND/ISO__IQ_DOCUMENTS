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E20A" w14:textId="77777777" w:rsidR="00BA5F3F" w:rsidRDefault="00F360D1" w:rsidP="007210E2">
      <w:pPr>
        <w:pStyle w:val="Title"/>
      </w:pPr>
      <w:bookmarkStart w:id="0" w:name="bm-80-kế-hoạch-kiểm-toán-nội-bộ"/>
      <w:r>
        <w:t>BM-80: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TOÁN N</w:t>
      </w:r>
      <w:r>
        <w:t>Ộ</w:t>
      </w:r>
      <w:r>
        <w:t>I B</w:t>
      </w:r>
      <w:r>
        <w:t>Ộ</w:t>
      </w:r>
    </w:p>
    <w:p w14:paraId="1F639FFB" w14:textId="77777777" w:rsidR="00BA5F3F" w:rsidRDefault="00F360D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BFD2DE2" w14:textId="77777777" w:rsidR="00BA5F3F" w:rsidRDefault="00F360D1">
      <w:r>
        <w:pict w14:anchorId="520F6DDF">
          <v:rect id="_x0000_i1025" style="width:0;height:1.5pt" o:hralign="center" o:hrstd="t" o:hr="t"/>
        </w:pict>
      </w:r>
    </w:p>
    <w:p w14:paraId="4AD61ECD" w14:textId="77777777" w:rsidR="00BA5F3F" w:rsidRDefault="00F360D1">
      <w:pPr>
        <w:pStyle w:val="Heading2"/>
      </w:pPr>
      <w:bookmarkStart w:id="1" w:name="thông-tin-kế-hoạch"/>
      <w:r>
        <w:t>THÔNG TIN K</w:t>
      </w:r>
      <w:r>
        <w:t>Ế</w:t>
      </w:r>
      <w:r>
        <w:t xml:space="preserve"> HO</w:t>
      </w:r>
      <w:r>
        <w:t>Ạ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157"/>
      </w:tblGrid>
      <w:tr w:rsidR="00BA5F3F" w14:paraId="2E60CDD2" w14:textId="77777777" w:rsidTr="007210E2">
        <w:tc>
          <w:tcPr>
            <w:tcW w:w="0" w:type="auto"/>
          </w:tcPr>
          <w:p w14:paraId="1368874D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1B4CDF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A5F3F" w14:paraId="33B25C5B" w14:textId="77777777" w:rsidTr="007210E2">
        <w:tc>
          <w:tcPr>
            <w:tcW w:w="0" w:type="auto"/>
          </w:tcPr>
          <w:p w14:paraId="52C4BDB7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Năm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0" w:type="auto"/>
          </w:tcPr>
          <w:p w14:paraId="60AEF9CF" w14:textId="77777777" w:rsidR="00BA5F3F" w:rsidRDefault="00BA5F3F">
            <w:pPr>
              <w:pStyle w:val="Compact"/>
            </w:pPr>
          </w:p>
        </w:tc>
      </w:tr>
      <w:tr w:rsidR="00BA5F3F" w14:paraId="54A5764D" w14:textId="77777777" w:rsidTr="007210E2">
        <w:tc>
          <w:tcPr>
            <w:tcW w:w="0" w:type="auto"/>
          </w:tcPr>
          <w:p w14:paraId="5C8DE6F3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AE1D497" w14:textId="77777777" w:rsidR="00BA5F3F" w:rsidRDefault="00BA5F3F">
            <w:pPr>
              <w:pStyle w:val="Compact"/>
            </w:pPr>
          </w:p>
        </w:tc>
      </w:tr>
      <w:tr w:rsidR="00BA5F3F" w14:paraId="1BB6AE5F" w14:textId="77777777" w:rsidTr="007210E2">
        <w:tc>
          <w:tcPr>
            <w:tcW w:w="0" w:type="auto"/>
          </w:tcPr>
          <w:p w14:paraId="6AB852D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C4E1CE1" w14:textId="77777777" w:rsidR="00BA5F3F" w:rsidRDefault="00BA5F3F">
            <w:pPr>
              <w:pStyle w:val="Compact"/>
            </w:pPr>
          </w:p>
        </w:tc>
      </w:tr>
      <w:tr w:rsidR="00BA5F3F" w14:paraId="3852F654" w14:textId="77777777" w:rsidTr="007210E2">
        <w:tc>
          <w:tcPr>
            <w:tcW w:w="0" w:type="auto"/>
          </w:tcPr>
          <w:p w14:paraId="4A4C22B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5DBB245" w14:textId="77777777" w:rsidR="00BA5F3F" w:rsidRDefault="00BA5F3F">
            <w:pPr>
              <w:pStyle w:val="Compact"/>
            </w:pPr>
          </w:p>
        </w:tc>
      </w:tr>
    </w:tbl>
    <w:p w14:paraId="61C0D89E" w14:textId="77777777" w:rsidR="00BA5F3F" w:rsidRDefault="00F360D1">
      <w:pPr>
        <w:pStyle w:val="Heading2"/>
      </w:pPr>
      <w:bookmarkStart w:id="2" w:name="thông-tin-đội-kiểm-toán"/>
      <w:bookmarkEnd w:id="1"/>
      <w:r>
        <w:t>THÔNG TIN Đ</w:t>
      </w:r>
      <w:r>
        <w:t>Ộ</w:t>
      </w:r>
      <w:r>
        <w:t>I KI</w:t>
      </w:r>
      <w:r>
        <w:t>Ể</w:t>
      </w:r>
      <w:r>
        <w:t>M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1157"/>
      </w:tblGrid>
      <w:tr w:rsidR="00BA5F3F" w14:paraId="7D004727" w14:textId="77777777" w:rsidTr="007210E2">
        <w:tc>
          <w:tcPr>
            <w:tcW w:w="0" w:type="auto"/>
          </w:tcPr>
          <w:p w14:paraId="3E431903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F236C58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A5F3F" w14:paraId="76B2F44A" w14:textId="77777777" w:rsidTr="007210E2">
        <w:tc>
          <w:tcPr>
            <w:tcW w:w="0" w:type="auto"/>
          </w:tcPr>
          <w:p w14:paraId="0EB6A58C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0" w:type="auto"/>
          </w:tcPr>
          <w:p w14:paraId="0FF9A170" w14:textId="77777777" w:rsidR="00BA5F3F" w:rsidRDefault="00BA5F3F">
            <w:pPr>
              <w:pStyle w:val="Compact"/>
            </w:pPr>
          </w:p>
        </w:tc>
      </w:tr>
      <w:tr w:rsidR="00BA5F3F" w14:paraId="79956C1C" w14:textId="77777777" w:rsidTr="007210E2">
        <w:tc>
          <w:tcPr>
            <w:tcW w:w="0" w:type="auto"/>
          </w:tcPr>
          <w:p w14:paraId="4A52BA56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Các thành viên</w:t>
            </w:r>
          </w:p>
        </w:tc>
        <w:tc>
          <w:tcPr>
            <w:tcW w:w="0" w:type="auto"/>
          </w:tcPr>
          <w:p w14:paraId="62C34E08" w14:textId="77777777" w:rsidR="00BA5F3F" w:rsidRDefault="00BA5F3F">
            <w:pPr>
              <w:pStyle w:val="Compact"/>
            </w:pPr>
          </w:p>
        </w:tc>
      </w:tr>
      <w:tr w:rsidR="00BA5F3F" w14:paraId="5EF06A9F" w14:textId="77777777" w:rsidTr="007210E2">
        <w:tc>
          <w:tcPr>
            <w:tcW w:w="0" w:type="auto"/>
          </w:tcPr>
          <w:p w14:paraId="74615AE4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5E8CC3F" w14:textId="77777777" w:rsidR="00BA5F3F" w:rsidRDefault="00BA5F3F">
            <w:pPr>
              <w:pStyle w:val="Compact"/>
            </w:pPr>
          </w:p>
        </w:tc>
      </w:tr>
    </w:tbl>
    <w:p w14:paraId="48373884" w14:textId="77777777" w:rsidR="00BA5F3F" w:rsidRDefault="00F360D1">
      <w:pPr>
        <w:pStyle w:val="Heading2"/>
      </w:pPr>
      <w:bookmarkStart w:id="3" w:name="phạm-vi-kiểm-toán"/>
      <w:bookmarkEnd w:id="2"/>
      <w:r>
        <w:t>PH</w:t>
      </w:r>
      <w:r>
        <w:t>Ạ</w:t>
      </w:r>
      <w:r>
        <w:t>M VI KI</w:t>
      </w:r>
      <w:r>
        <w:t>Ể</w:t>
      </w:r>
      <w:r>
        <w:t>M TOÁN</w:t>
      </w:r>
    </w:p>
    <w:p w14:paraId="0980093B" w14:textId="77777777" w:rsidR="00BA5F3F" w:rsidRDefault="00F360D1">
      <w:pPr>
        <w:pStyle w:val="Heading3"/>
      </w:pPr>
      <w:bookmarkStart w:id="4" w:name="lĩnh-vực-kiểm-toán"/>
      <w:r>
        <w:t>1. Lĩnh v</w:t>
      </w:r>
      <w:r>
        <w:t>ự</w:t>
      </w:r>
      <w:r>
        <w:t>c ki</w:t>
      </w:r>
      <w:r>
        <w:t>ể</w:t>
      </w:r>
      <w:r>
        <w:t>m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157"/>
        <w:gridCol w:w="2783"/>
        <w:gridCol w:w="1037"/>
      </w:tblGrid>
      <w:tr w:rsidR="00BA5F3F" w14:paraId="398B20AA" w14:textId="77777777" w:rsidTr="007210E2">
        <w:tc>
          <w:tcPr>
            <w:tcW w:w="0" w:type="auto"/>
          </w:tcPr>
          <w:p w14:paraId="0FEED7C8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Lĩnh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8D8C1BC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E8D3E57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5B9D387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A5F3F" w14:paraId="3518EF3C" w14:textId="77777777" w:rsidTr="007210E2">
        <w:tc>
          <w:tcPr>
            <w:tcW w:w="0" w:type="auto"/>
          </w:tcPr>
          <w:p w14:paraId="2970FCE4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Thu chi</w:t>
            </w:r>
          </w:p>
        </w:tc>
        <w:tc>
          <w:tcPr>
            <w:tcW w:w="0" w:type="auto"/>
          </w:tcPr>
          <w:p w14:paraId="6EA27637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699E0F71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6FC35ECE" w14:textId="77777777" w:rsidR="00BA5F3F" w:rsidRDefault="00BA5F3F">
            <w:pPr>
              <w:pStyle w:val="Compact"/>
            </w:pPr>
          </w:p>
        </w:tc>
      </w:tr>
      <w:tr w:rsidR="00BA5F3F" w14:paraId="0FC6E97E" w14:textId="77777777" w:rsidTr="007210E2">
        <w:tc>
          <w:tcPr>
            <w:tcW w:w="0" w:type="auto"/>
          </w:tcPr>
          <w:p w14:paraId="189EA7F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sách</w:t>
            </w:r>
          </w:p>
        </w:tc>
        <w:tc>
          <w:tcPr>
            <w:tcW w:w="0" w:type="auto"/>
          </w:tcPr>
          <w:p w14:paraId="199D858C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4B18F9CA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1833A17D" w14:textId="77777777" w:rsidR="00BA5F3F" w:rsidRDefault="00BA5F3F">
            <w:pPr>
              <w:pStyle w:val="Compact"/>
            </w:pPr>
          </w:p>
        </w:tc>
      </w:tr>
      <w:tr w:rsidR="00BA5F3F" w14:paraId="7840AD26" w14:textId="77777777" w:rsidTr="007210E2">
        <w:tc>
          <w:tcPr>
            <w:tcW w:w="0" w:type="auto"/>
          </w:tcPr>
          <w:p w14:paraId="5CF83946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9BA1C9B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33E8288C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6C684C36" w14:textId="77777777" w:rsidR="00BA5F3F" w:rsidRDefault="00BA5F3F">
            <w:pPr>
              <w:pStyle w:val="Compact"/>
            </w:pPr>
          </w:p>
        </w:tc>
      </w:tr>
      <w:tr w:rsidR="00BA5F3F" w14:paraId="2513226E" w14:textId="77777777" w:rsidTr="007210E2">
        <w:tc>
          <w:tcPr>
            <w:tcW w:w="0" w:type="auto"/>
          </w:tcPr>
          <w:p w14:paraId="643F7C9E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Công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729CB64D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010AA050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0FB4C5C0" w14:textId="77777777" w:rsidR="00BA5F3F" w:rsidRDefault="00BA5F3F">
            <w:pPr>
              <w:pStyle w:val="Compact"/>
            </w:pPr>
          </w:p>
        </w:tc>
      </w:tr>
      <w:tr w:rsidR="00BA5F3F" w14:paraId="743F5DAC" w14:textId="77777777" w:rsidTr="007210E2">
        <w:tc>
          <w:tcPr>
            <w:tcW w:w="0" w:type="auto"/>
          </w:tcPr>
          <w:p w14:paraId="6A1CA678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82B3D3E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5DD96E68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796D616C" w14:textId="77777777" w:rsidR="00BA5F3F" w:rsidRDefault="00BA5F3F">
            <w:pPr>
              <w:pStyle w:val="Compact"/>
            </w:pPr>
          </w:p>
        </w:tc>
      </w:tr>
      <w:tr w:rsidR="00BA5F3F" w14:paraId="0DB21B11" w14:textId="77777777" w:rsidTr="007210E2">
        <w:tc>
          <w:tcPr>
            <w:tcW w:w="0" w:type="auto"/>
          </w:tcPr>
          <w:p w14:paraId="3DF98FFD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lastRenderedPageBreak/>
              <w:t>Tuân th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2A15A42B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1B47D57F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Toàn di</w:t>
            </w:r>
            <w:r>
              <w:t>ệ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t>ọ</w:t>
            </w:r>
            <w:r>
              <w:t>ng tâm</w:t>
            </w:r>
          </w:p>
        </w:tc>
        <w:tc>
          <w:tcPr>
            <w:tcW w:w="0" w:type="auto"/>
          </w:tcPr>
          <w:p w14:paraId="2DD634BE" w14:textId="77777777" w:rsidR="00BA5F3F" w:rsidRDefault="00BA5F3F">
            <w:pPr>
              <w:pStyle w:val="Compact"/>
            </w:pPr>
          </w:p>
        </w:tc>
      </w:tr>
    </w:tbl>
    <w:p w14:paraId="04C51DF1" w14:textId="77777777" w:rsidR="00BA5F3F" w:rsidRDefault="00F360D1">
      <w:pPr>
        <w:pStyle w:val="Heading3"/>
      </w:pPr>
      <w:bookmarkStart w:id="5" w:name="phương-pháp-kiểm-toán"/>
      <w:bookmarkEnd w:id="4"/>
      <w:r>
        <w:t>2. Phương pháp ki</w:t>
      </w:r>
      <w:r>
        <w:t>ể</w:t>
      </w:r>
      <w:r>
        <w:t>m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823"/>
        <w:gridCol w:w="1743"/>
        <w:gridCol w:w="1037"/>
      </w:tblGrid>
      <w:tr w:rsidR="00BA5F3F" w14:paraId="0C8C7A87" w14:textId="77777777" w:rsidTr="007210E2">
        <w:tc>
          <w:tcPr>
            <w:tcW w:w="0" w:type="auto"/>
          </w:tcPr>
          <w:p w14:paraId="191A53F6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0" w:type="auto"/>
          </w:tcPr>
          <w:p w14:paraId="2213BAB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69EDE639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6A61550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A5F3F" w14:paraId="2F749F88" w14:textId="77777777" w:rsidTr="007210E2">
        <w:tc>
          <w:tcPr>
            <w:tcW w:w="0" w:type="auto"/>
          </w:tcPr>
          <w:p w14:paraId="0445461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Rà soát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709DB66A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6D6C0235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39D9547" w14:textId="77777777" w:rsidR="00BA5F3F" w:rsidRDefault="00BA5F3F">
            <w:pPr>
              <w:pStyle w:val="Compact"/>
            </w:pPr>
          </w:p>
        </w:tc>
      </w:tr>
      <w:tr w:rsidR="00BA5F3F" w14:paraId="49B8EBDC" w14:textId="77777777" w:rsidTr="007210E2">
        <w:tc>
          <w:tcPr>
            <w:tcW w:w="0" w:type="auto"/>
          </w:tcPr>
          <w:p w14:paraId="2818FCF9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1ADAAC1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5E7CA732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F271762" w14:textId="77777777" w:rsidR="00BA5F3F" w:rsidRDefault="00BA5F3F">
            <w:pPr>
              <w:pStyle w:val="Compact"/>
            </w:pPr>
          </w:p>
        </w:tc>
      </w:tr>
      <w:tr w:rsidR="00BA5F3F" w14:paraId="67E6132B" w14:textId="77777777" w:rsidTr="007210E2">
        <w:tc>
          <w:tcPr>
            <w:tcW w:w="0" w:type="auto"/>
          </w:tcPr>
          <w:p w14:paraId="563D281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kê</w:t>
            </w:r>
          </w:p>
        </w:tc>
        <w:tc>
          <w:tcPr>
            <w:tcW w:w="0" w:type="auto"/>
          </w:tcPr>
          <w:p w14:paraId="03370984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7174D1A9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299C2FE4" w14:textId="77777777" w:rsidR="00BA5F3F" w:rsidRDefault="00BA5F3F">
            <w:pPr>
              <w:pStyle w:val="Compact"/>
            </w:pPr>
          </w:p>
        </w:tc>
      </w:tr>
      <w:tr w:rsidR="00BA5F3F" w14:paraId="11BE7004" w14:textId="77777777" w:rsidTr="007210E2">
        <w:tc>
          <w:tcPr>
            <w:tcW w:w="0" w:type="auto"/>
          </w:tcPr>
          <w:p w14:paraId="007A548F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 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00A8FB1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60377DC6" w14:textId="77777777" w:rsidR="00BA5F3F" w:rsidRDefault="00F360D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BE0FFB4" w14:textId="77777777" w:rsidR="00BA5F3F" w:rsidRDefault="00BA5F3F">
            <w:pPr>
              <w:pStyle w:val="Compact"/>
            </w:pPr>
          </w:p>
        </w:tc>
      </w:tr>
    </w:tbl>
    <w:p w14:paraId="51DBF1D7" w14:textId="77777777" w:rsidR="00BA5F3F" w:rsidRDefault="00F360D1">
      <w:pPr>
        <w:pStyle w:val="Heading2"/>
      </w:pPr>
      <w:bookmarkStart w:id="6" w:name="lịch-trình-thực-hiện"/>
      <w:bookmarkEnd w:id="3"/>
      <w:bookmarkEnd w:id="5"/>
      <w:r>
        <w:t>L</w:t>
      </w:r>
      <w:r>
        <w:t>Ị</w:t>
      </w:r>
      <w:r>
        <w:t>CH TRÌNH TH</w:t>
      </w:r>
      <w:r>
        <w:t>Ự</w:t>
      </w:r>
      <w:r>
        <w:t>C HI</w:t>
      </w:r>
      <w:r>
        <w:t>Ệ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BA5F3F" w14:paraId="52C354D4" w14:textId="77777777" w:rsidTr="007210E2">
        <w:tc>
          <w:tcPr>
            <w:tcW w:w="1584" w:type="dxa"/>
          </w:tcPr>
          <w:p w14:paraId="7DD99B45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Giai đo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026A1ED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051EBE5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584" w:type="dxa"/>
          </w:tcPr>
          <w:p w14:paraId="0777EC44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1EAFA115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A5F3F" w14:paraId="78C90825" w14:textId="77777777" w:rsidTr="007210E2">
        <w:tc>
          <w:tcPr>
            <w:tcW w:w="1584" w:type="dxa"/>
          </w:tcPr>
          <w:p w14:paraId="2A9A3DAE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ị</w:t>
            </w:r>
          </w:p>
        </w:tc>
        <w:tc>
          <w:tcPr>
            <w:tcW w:w="1584" w:type="dxa"/>
          </w:tcPr>
          <w:p w14:paraId="7A3D0EEE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1372AEAF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31A42A8B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0200EE77" w14:textId="77777777" w:rsidR="00BA5F3F" w:rsidRDefault="00BA5F3F">
            <w:pPr>
              <w:pStyle w:val="Compact"/>
            </w:pPr>
          </w:p>
        </w:tc>
      </w:tr>
      <w:tr w:rsidR="00BA5F3F" w14:paraId="6429A908" w14:textId="77777777" w:rsidTr="007210E2">
        <w:tc>
          <w:tcPr>
            <w:tcW w:w="1584" w:type="dxa"/>
          </w:tcPr>
          <w:p w14:paraId="534A6722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Thu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68635F49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474B6EDA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33E87A49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78A81B3B" w14:textId="77777777" w:rsidR="00BA5F3F" w:rsidRDefault="00BA5F3F">
            <w:pPr>
              <w:pStyle w:val="Compact"/>
            </w:pPr>
          </w:p>
        </w:tc>
      </w:tr>
      <w:tr w:rsidR="00BA5F3F" w14:paraId="6CF60616" w14:textId="77777777" w:rsidTr="007210E2">
        <w:tc>
          <w:tcPr>
            <w:tcW w:w="1584" w:type="dxa"/>
          </w:tcPr>
          <w:p w14:paraId="2D4688D3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toán</w:t>
            </w:r>
          </w:p>
        </w:tc>
        <w:tc>
          <w:tcPr>
            <w:tcW w:w="1584" w:type="dxa"/>
          </w:tcPr>
          <w:p w14:paraId="05FBD63B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2956452A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6DA82AC8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677E2248" w14:textId="77777777" w:rsidR="00BA5F3F" w:rsidRDefault="00BA5F3F">
            <w:pPr>
              <w:pStyle w:val="Compact"/>
            </w:pPr>
          </w:p>
        </w:tc>
      </w:tr>
      <w:tr w:rsidR="00BA5F3F" w14:paraId="536D91C8" w14:textId="77777777" w:rsidTr="007210E2">
        <w:tc>
          <w:tcPr>
            <w:tcW w:w="1584" w:type="dxa"/>
          </w:tcPr>
          <w:p w14:paraId="35546358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1584" w:type="dxa"/>
          </w:tcPr>
          <w:p w14:paraId="0173E96F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56CEFF38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5E21F484" w14:textId="77777777" w:rsidR="00BA5F3F" w:rsidRDefault="00BA5F3F">
            <w:pPr>
              <w:pStyle w:val="Compact"/>
            </w:pPr>
          </w:p>
        </w:tc>
        <w:tc>
          <w:tcPr>
            <w:tcW w:w="1584" w:type="dxa"/>
          </w:tcPr>
          <w:p w14:paraId="57AE43D8" w14:textId="77777777" w:rsidR="00BA5F3F" w:rsidRDefault="00BA5F3F">
            <w:pPr>
              <w:pStyle w:val="Compact"/>
            </w:pPr>
          </w:p>
        </w:tc>
      </w:tr>
    </w:tbl>
    <w:p w14:paraId="2D7E771B" w14:textId="77777777" w:rsidR="00BA5F3F" w:rsidRDefault="00F360D1">
      <w:pPr>
        <w:pStyle w:val="Heading2"/>
      </w:pPr>
      <w:bookmarkStart w:id="7" w:name="tài-liệu-cần-thu-thập"/>
      <w:bookmarkEnd w:id="6"/>
      <w:r>
        <w:t>TÀI LI</w:t>
      </w:r>
      <w:r>
        <w:t>Ệ</w:t>
      </w:r>
      <w:r>
        <w:t>U C</w:t>
      </w:r>
      <w:r>
        <w:t>Ầ</w:t>
      </w:r>
      <w:r>
        <w:t>N THU TH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210"/>
        <w:gridCol w:w="1827"/>
        <w:gridCol w:w="1037"/>
      </w:tblGrid>
      <w:tr w:rsidR="00BA5F3F" w14:paraId="1BADFC0F" w14:textId="77777777" w:rsidTr="007210E2">
        <w:tc>
          <w:tcPr>
            <w:tcW w:w="0" w:type="auto"/>
          </w:tcPr>
          <w:p w14:paraId="67AC0B4A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E3A16D5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258ADA5F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cung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AE8450D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A5F3F" w14:paraId="6E7C323C" w14:textId="77777777" w:rsidTr="007210E2">
        <w:tc>
          <w:tcPr>
            <w:tcW w:w="0" w:type="auto"/>
          </w:tcPr>
          <w:p w14:paraId="7CAB9A58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sách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5E4D2C6F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51AE91F0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31218871" w14:textId="77777777" w:rsidR="00BA5F3F" w:rsidRDefault="00BA5F3F">
            <w:pPr>
              <w:pStyle w:val="Compact"/>
            </w:pPr>
          </w:p>
        </w:tc>
      </w:tr>
      <w:tr w:rsidR="00BA5F3F" w14:paraId="106B1C25" w14:textId="77777777" w:rsidTr="007210E2">
        <w:tc>
          <w:tcPr>
            <w:tcW w:w="0" w:type="auto"/>
          </w:tcPr>
          <w:p w14:paraId="2DA02A2C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47EB5EB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3C15F3B4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313319A2" w14:textId="77777777" w:rsidR="00BA5F3F" w:rsidRDefault="00BA5F3F">
            <w:pPr>
              <w:pStyle w:val="Compact"/>
            </w:pPr>
          </w:p>
        </w:tc>
      </w:tr>
      <w:tr w:rsidR="00BA5F3F" w14:paraId="4B219246" w14:textId="77777777" w:rsidTr="007210E2">
        <w:tc>
          <w:tcPr>
            <w:tcW w:w="0" w:type="auto"/>
          </w:tcPr>
          <w:p w14:paraId="78236512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Báo cáo tài chính</w:t>
            </w:r>
          </w:p>
        </w:tc>
        <w:tc>
          <w:tcPr>
            <w:tcW w:w="0" w:type="auto"/>
          </w:tcPr>
          <w:p w14:paraId="00E95522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1273BAEB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7CD67A5F" w14:textId="77777777" w:rsidR="00BA5F3F" w:rsidRDefault="00BA5F3F">
            <w:pPr>
              <w:pStyle w:val="Compact"/>
            </w:pPr>
          </w:p>
        </w:tc>
      </w:tr>
      <w:tr w:rsidR="00BA5F3F" w14:paraId="00882589" w14:textId="77777777" w:rsidTr="007210E2">
        <w:tc>
          <w:tcPr>
            <w:tcW w:w="0" w:type="auto"/>
          </w:tcPr>
          <w:p w14:paraId="61F55E1F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D28AB2C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3C3B7DA4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514FE16E" w14:textId="77777777" w:rsidR="00BA5F3F" w:rsidRDefault="00BA5F3F">
            <w:pPr>
              <w:pStyle w:val="Compact"/>
            </w:pPr>
          </w:p>
        </w:tc>
      </w:tr>
      <w:tr w:rsidR="00BA5F3F" w14:paraId="6D219533" w14:textId="77777777" w:rsidTr="007210E2">
        <w:tc>
          <w:tcPr>
            <w:tcW w:w="0" w:type="auto"/>
          </w:tcPr>
          <w:p w14:paraId="0214B3D1" w14:textId="77777777" w:rsidR="00BA5F3F" w:rsidRDefault="00F360D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F43117F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7B031FCB" w14:textId="77777777" w:rsidR="00BA5F3F" w:rsidRDefault="00BA5F3F">
            <w:pPr>
              <w:pStyle w:val="Compact"/>
            </w:pPr>
          </w:p>
        </w:tc>
        <w:tc>
          <w:tcPr>
            <w:tcW w:w="0" w:type="auto"/>
          </w:tcPr>
          <w:p w14:paraId="41E79A91" w14:textId="77777777" w:rsidR="00BA5F3F" w:rsidRDefault="00BA5F3F">
            <w:pPr>
              <w:pStyle w:val="Compact"/>
            </w:pPr>
          </w:p>
        </w:tc>
      </w:tr>
    </w:tbl>
    <w:p w14:paraId="3C65AE47" w14:textId="77777777" w:rsidR="00BA5F3F" w:rsidRDefault="00F360D1">
      <w:pPr>
        <w:pStyle w:val="Heading2"/>
      </w:pPr>
      <w:bookmarkStart w:id="8" w:name="xác-nhận"/>
      <w:bookmarkEnd w:id="7"/>
      <w:r>
        <w:lastRenderedPageBreak/>
        <w:t>XÁC NH</w:t>
      </w:r>
      <w:r>
        <w:t>Ậ</w:t>
      </w:r>
      <w:r>
        <w:t>N</w:t>
      </w:r>
    </w:p>
    <w:p w14:paraId="23DBB13D" w14:textId="77777777" w:rsidR="00BA5F3F" w:rsidRDefault="00F360D1">
      <w:pPr>
        <w:pStyle w:val="Heading3"/>
      </w:pPr>
      <w:bookmarkStart w:id="9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E2B23AA" w14:textId="77777777" w:rsidR="00BA5F3F" w:rsidRDefault="00F360D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803F492" w14:textId="77777777" w:rsidR="00BA5F3F" w:rsidRDefault="00F360D1">
      <w:pPr>
        <w:pStyle w:val="Heading3"/>
      </w:pPr>
      <w:bookmarkStart w:id="10" w:name="trưởng-đội-kiểm-toán"/>
      <w:bookmarkEnd w:id="9"/>
      <w:r>
        <w:t>Trư</w:t>
      </w:r>
      <w:r>
        <w:t>ở</w:t>
      </w:r>
      <w:r>
        <w:t>ng đ</w:t>
      </w:r>
      <w:r>
        <w:t>ộ</w:t>
      </w:r>
      <w:r>
        <w:t>i ki</w:t>
      </w:r>
      <w:r>
        <w:t>ể</w:t>
      </w:r>
      <w:r>
        <w:t>m toán:</w:t>
      </w:r>
    </w:p>
    <w:p w14:paraId="6ACA4746" w14:textId="77777777" w:rsidR="00BA5F3F" w:rsidRDefault="00F360D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D1D3825" w14:textId="77777777" w:rsidR="00BA5F3F" w:rsidRDefault="00F360D1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14FFDD0E" w14:textId="77777777" w:rsidR="00BA5F3F" w:rsidRDefault="00F360D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6D00E12" w14:textId="77777777" w:rsidR="00BA5F3F" w:rsidRDefault="00F360D1">
      <w:r>
        <w:pict w14:anchorId="34F6D323">
          <v:rect id="_x0000_i1026" style="width:0;height:1.5pt" o:hralign="center" o:hrstd="t" o:hr="t"/>
        </w:pict>
      </w:r>
    </w:p>
    <w:p w14:paraId="66B893EA" w14:textId="77777777" w:rsidR="00BA5F3F" w:rsidRDefault="00F360D1">
      <w:pPr>
        <w:pStyle w:val="FirstParagraph"/>
      </w:pPr>
      <w:r>
        <w:rPr>
          <w:b/>
          <w:bCs/>
        </w:rPr>
        <w:t>Ghi chú: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vào tháng 11 hàng năm.</w:t>
      </w:r>
      <w:bookmarkEnd w:id="0"/>
      <w:bookmarkEnd w:id="8"/>
      <w:bookmarkEnd w:id="11"/>
    </w:p>
    <w:sectPr w:rsidR="00BA5F3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DC50A" w14:textId="77777777" w:rsidR="00F360D1" w:rsidRDefault="00F360D1" w:rsidP="007210E2">
      <w:pPr>
        <w:spacing w:line="240" w:lineRule="auto"/>
      </w:pPr>
      <w:r>
        <w:separator/>
      </w:r>
    </w:p>
  </w:endnote>
  <w:endnote w:type="continuationSeparator" w:id="0">
    <w:p w14:paraId="4250E64C" w14:textId="77777777" w:rsidR="00F360D1" w:rsidRDefault="00F360D1" w:rsidP="00721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ADADC" w14:textId="77777777" w:rsidR="00F360D1" w:rsidRDefault="00F360D1" w:rsidP="007210E2">
      <w:pPr>
        <w:spacing w:line="240" w:lineRule="auto"/>
      </w:pPr>
      <w:r>
        <w:separator/>
      </w:r>
    </w:p>
  </w:footnote>
  <w:footnote w:type="continuationSeparator" w:id="0">
    <w:p w14:paraId="6AC23405" w14:textId="77777777" w:rsidR="00F360D1" w:rsidRDefault="00F360D1" w:rsidP="007210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B7257" w14:textId="77777777" w:rsidR="007210E2" w:rsidRPr="00A33244" w:rsidRDefault="007210E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13E2AAD" wp14:editId="78F81C1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355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CA26AE5" w14:textId="77777777" w:rsidR="007210E2" w:rsidRDefault="007210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5876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3F"/>
    <w:rsid w:val="007210E2"/>
    <w:rsid w:val="00BA5F3F"/>
    <w:rsid w:val="00F3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C388AC"/>
  <w15:docId w15:val="{8A022FBB-28CB-486B-927D-719C1A69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10E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10E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10E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10E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210E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210E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210E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210E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E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E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10E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210E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10E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10E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E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210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E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210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E2"/>
    <w:rPr>
      <w:rFonts w:ascii="Times New Roman" w:hAnsi="Times New Roman"/>
      <w:szCs w:val="22"/>
    </w:rPr>
  </w:style>
  <w:style w:type="character" w:styleId="Emphasis">
    <w:name w:val="Emphasis"/>
    <w:rsid w:val="007210E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210E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210E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210E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210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2026-02-04T02:08:00Z</dcterms:modified>
</cp:coreProperties>
</file>