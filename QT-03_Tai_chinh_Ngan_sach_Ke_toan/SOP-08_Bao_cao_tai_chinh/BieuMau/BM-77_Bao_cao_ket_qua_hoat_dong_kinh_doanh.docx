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7BCB2" w14:textId="77777777" w:rsidR="00311D02" w:rsidRDefault="00CD425D" w:rsidP="00B17CEE">
      <w:pPr>
        <w:pStyle w:val="Title"/>
      </w:pPr>
      <w:bookmarkStart w:id="0" w:name="Xba6fe9fb58fb4ca7bb8cc0fcc6dc84f3fbeec64"/>
      <w:r>
        <w:t>BM-77: BÁO CÁO K</w:t>
      </w:r>
      <w:r>
        <w:t>Ế</w:t>
      </w:r>
      <w:r>
        <w:t>T QU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KINH DOANH</w:t>
      </w:r>
    </w:p>
    <w:p w14:paraId="75EEC251" w14:textId="77777777" w:rsidR="00311D02" w:rsidRDefault="00CD425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QT-03-SOP-08-BM-77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3A18C78" w14:textId="77777777" w:rsidR="00311D02" w:rsidRDefault="00CD425D">
      <w:r>
        <w:pict w14:anchorId="6BF7CE33">
          <v:rect id="_x0000_i1025" style="width:0;height:1.5pt" o:hralign="center" o:hrstd="t" o:hr="t"/>
        </w:pict>
      </w:r>
    </w:p>
    <w:p w14:paraId="4796B8ED" w14:textId="77777777" w:rsidR="00311D02" w:rsidRDefault="00CD425D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157"/>
      </w:tblGrid>
      <w:tr w:rsidR="00311D02" w14:paraId="3309BF1F" w14:textId="77777777" w:rsidTr="00B17CEE">
        <w:tc>
          <w:tcPr>
            <w:tcW w:w="0" w:type="auto"/>
          </w:tcPr>
          <w:p w14:paraId="7C41340F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C772D17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11D02" w14:paraId="420D55A0" w14:textId="77777777" w:rsidTr="00B17CEE">
        <w:tc>
          <w:tcPr>
            <w:tcW w:w="0" w:type="auto"/>
          </w:tcPr>
          <w:p w14:paraId="17F5D42B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14:paraId="4CD9292C" w14:textId="77777777" w:rsidR="00311D02" w:rsidRDefault="00311D02">
            <w:pPr>
              <w:pStyle w:val="Compact"/>
            </w:pPr>
          </w:p>
        </w:tc>
      </w:tr>
      <w:tr w:rsidR="00311D02" w14:paraId="4B68C27A" w14:textId="77777777" w:rsidTr="00B17CEE">
        <w:tc>
          <w:tcPr>
            <w:tcW w:w="0" w:type="auto"/>
          </w:tcPr>
          <w:p w14:paraId="149AB065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D6DE14B" w14:textId="77777777" w:rsidR="00311D02" w:rsidRDefault="00311D02">
            <w:pPr>
              <w:pStyle w:val="Compact"/>
            </w:pPr>
          </w:p>
        </w:tc>
      </w:tr>
      <w:tr w:rsidR="00311D02" w14:paraId="03FEF062" w14:textId="77777777" w:rsidTr="00B17CEE">
        <w:tc>
          <w:tcPr>
            <w:tcW w:w="0" w:type="auto"/>
          </w:tcPr>
          <w:p w14:paraId="0CF9A00F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F7E1BD7" w14:textId="77777777" w:rsidR="00311D02" w:rsidRDefault="00311D02">
            <w:pPr>
              <w:pStyle w:val="Compact"/>
            </w:pPr>
          </w:p>
        </w:tc>
      </w:tr>
      <w:tr w:rsidR="00311D02" w14:paraId="70C33A18" w14:textId="77777777" w:rsidTr="00B17CEE">
        <w:tc>
          <w:tcPr>
            <w:tcW w:w="0" w:type="auto"/>
          </w:tcPr>
          <w:p w14:paraId="66589AF1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03D0A5B" w14:textId="77777777" w:rsidR="00311D02" w:rsidRDefault="00311D02">
            <w:pPr>
              <w:pStyle w:val="Compact"/>
            </w:pPr>
          </w:p>
        </w:tc>
      </w:tr>
    </w:tbl>
    <w:p w14:paraId="0C98A06F" w14:textId="77777777" w:rsidR="00311D02" w:rsidRDefault="00CD425D">
      <w:pPr>
        <w:pStyle w:val="Heading2"/>
      </w:pPr>
      <w:bookmarkStart w:id="2" w:name="báo-cáo-kết-quả-hoạt-động-kinh-doanh"/>
      <w:bookmarkEnd w:id="1"/>
      <w:r>
        <w:t>BÁO CÁO K</w:t>
      </w:r>
      <w:r>
        <w:t>Ế</w:t>
      </w:r>
      <w:r>
        <w:t>T QU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KINH DOANH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4"/>
        <w:gridCol w:w="1143"/>
        <w:gridCol w:w="1340"/>
        <w:gridCol w:w="1037"/>
      </w:tblGrid>
      <w:tr w:rsidR="00311D02" w14:paraId="2B53C1F5" w14:textId="77777777" w:rsidTr="00B17CEE">
        <w:tc>
          <w:tcPr>
            <w:tcW w:w="0" w:type="auto"/>
          </w:tcPr>
          <w:p w14:paraId="564F8396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377F359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Năm nay</w:t>
            </w:r>
          </w:p>
        </w:tc>
        <w:tc>
          <w:tcPr>
            <w:tcW w:w="0" w:type="auto"/>
          </w:tcPr>
          <w:p w14:paraId="6BBF7FB6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Năm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C9355EA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11D02" w14:paraId="5566893F" w14:textId="77777777" w:rsidTr="00B17CEE">
        <w:tc>
          <w:tcPr>
            <w:tcW w:w="0" w:type="auto"/>
          </w:tcPr>
          <w:p w14:paraId="4744A693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1. Doanh thu</w:t>
            </w:r>
          </w:p>
        </w:tc>
        <w:tc>
          <w:tcPr>
            <w:tcW w:w="0" w:type="auto"/>
          </w:tcPr>
          <w:p w14:paraId="2FB735B0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22936413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B72FD27" w14:textId="77777777" w:rsidR="00311D02" w:rsidRDefault="00311D02">
            <w:pPr>
              <w:pStyle w:val="Compact"/>
            </w:pPr>
          </w:p>
        </w:tc>
      </w:tr>
      <w:tr w:rsidR="00311D02" w14:paraId="1DDEFD2F" w14:textId="77777777" w:rsidTr="00B17CEE">
        <w:tc>
          <w:tcPr>
            <w:tcW w:w="0" w:type="auto"/>
          </w:tcPr>
          <w:p w14:paraId="59AC2C0C" w14:textId="77777777" w:rsidR="00311D02" w:rsidRDefault="00CD425D">
            <w:pPr>
              <w:pStyle w:val="Compact"/>
            </w:pPr>
            <w:r>
              <w:t>2. Các kho</w:t>
            </w:r>
            <w:r>
              <w:t>ả</w:t>
            </w:r>
            <w:r>
              <w:t>n gi</w:t>
            </w:r>
            <w:r>
              <w:t>ả</w:t>
            </w:r>
            <w:r>
              <w:t>m tr</w:t>
            </w:r>
            <w:r>
              <w:t>ừ</w:t>
            </w:r>
          </w:p>
        </w:tc>
        <w:tc>
          <w:tcPr>
            <w:tcW w:w="0" w:type="auto"/>
          </w:tcPr>
          <w:p w14:paraId="3D22B35C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77479295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FCF46E2" w14:textId="77777777" w:rsidR="00311D02" w:rsidRDefault="00311D02">
            <w:pPr>
              <w:pStyle w:val="Compact"/>
            </w:pPr>
          </w:p>
        </w:tc>
      </w:tr>
      <w:tr w:rsidR="00311D02" w14:paraId="064EE405" w14:textId="77777777" w:rsidTr="00B17CEE">
        <w:tc>
          <w:tcPr>
            <w:tcW w:w="0" w:type="auto"/>
          </w:tcPr>
          <w:p w14:paraId="0EA3A694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3. Doanh thu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(1-2)</w:t>
            </w:r>
          </w:p>
        </w:tc>
        <w:tc>
          <w:tcPr>
            <w:tcW w:w="0" w:type="auto"/>
          </w:tcPr>
          <w:p w14:paraId="373A3F94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50A5D300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49C96B9" w14:textId="77777777" w:rsidR="00311D02" w:rsidRDefault="00311D02">
            <w:pPr>
              <w:pStyle w:val="Compact"/>
            </w:pPr>
          </w:p>
        </w:tc>
      </w:tr>
      <w:tr w:rsidR="00311D02" w14:paraId="6F287A57" w14:textId="77777777" w:rsidTr="00B17CEE">
        <w:tc>
          <w:tcPr>
            <w:tcW w:w="0" w:type="auto"/>
          </w:tcPr>
          <w:p w14:paraId="1B8E38C2" w14:textId="77777777" w:rsidR="00311D02" w:rsidRDefault="00CD425D">
            <w:pPr>
              <w:pStyle w:val="Compact"/>
            </w:pPr>
            <w:r>
              <w:t>4. Giá v</w:t>
            </w:r>
            <w:r>
              <w:t>ố</w:t>
            </w:r>
            <w:r>
              <w:t>n hàng bán</w:t>
            </w:r>
          </w:p>
        </w:tc>
        <w:tc>
          <w:tcPr>
            <w:tcW w:w="0" w:type="auto"/>
          </w:tcPr>
          <w:p w14:paraId="3A243302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19C5A6F9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4EA370BA" w14:textId="77777777" w:rsidR="00311D02" w:rsidRDefault="00311D02">
            <w:pPr>
              <w:pStyle w:val="Compact"/>
            </w:pPr>
          </w:p>
        </w:tc>
      </w:tr>
      <w:tr w:rsidR="00311D02" w14:paraId="1A1D01D5" w14:textId="77777777" w:rsidTr="00B17CEE">
        <w:tc>
          <w:tcPr>
            <w:tcW w:w="0" w:type="auto"/>
          </w:tcPr>
          <w:p w14:paraId="7EEA5596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5.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(3-4)</w:t>
            </w:r>
          </w:p>
        </w:tc>
        <w:tc>
          <w:tcPr>
            <w:tcW w:w="0" w:type="auto"/>
          </w:tcPr>
          <w:p w14:paraId="7EE2509A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4B3B208D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365C9DC3" w14:textId="77777777" w:rsidR="00311D02" w:rsidRDefault="00311D02">
            <w:pPr>
              <w:pStyle w:val="Compact"/>
            </w:pPr>
          </w:p>
        </w:tc>
      </w:tr>
      <w:tr w:rsidR="00311D02" w14:paraId="5716325E" w14:textId="77777777" w:rsidTr="00B17CEE">
        <w:tc>
          <w:tcPr>
            <w:tcW w:w="0" w:type="auto"/>
          </w:tcPr>
          <w:p w14:paraId="65DC0080" w14:textId="77777777" w:rsidR="00311D02" w:rsidRDefault="00CD425D">
            <w:pPr>
              <w:pStyle w:val="Compact"/>
            </w:pPr>
            <w:r>
              <w:t>6. Chi phí bán hàng</w:t>
            </w:r>
          </w:p>
        </w:tc>
        <w:tc>
          <w:tcPr>
            <w:tcW w:w="0" w:type="auto"/>
          </w:tcPr>
          <w:p w14:paraId="440C0A36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1CF0A00C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5638AB73" w14:textId="77777777" w:rsidR="00311D02" w:rsidRDefault="00311D02">
            <w:pPr>
              <w:pStyle w:val="Compact"/>
            </w:pPr>
          </w:p>
        </w:tc>
      </w:tr>
      <w:tr w:rsidR="00311D02" w14:paraId="30F6DC16" w14:textId="77777777" w:rsidTr="00B17CEE">
        <w:tc>
          <w:tcPr>
            <w:tcW w:w="0" w:type="auto"/>
          </w:tcPr>
          <w:p w14:paraId="099726F4" w14:textId="77777777" w:rsidR="00311D02" w:rsidRDefault="00CD425D">
            <w:pPr>
              <w:pStyle w:val="Compact"/>
            </w:pPr>
            <w:r>
              <w:t>7. Chi phí qu</w:t>
            </w:r>
            <w:r>
              <w:t>ả</w:t>
            </w:r>
            <w:r>
              <w:t>n lý doanh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06BE1A36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46004C9A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148798A0" w14:textId="77777777" w:rsidR="00311D02" w:rsidRDefault="00311D02">
            <w:pPr>
              <w:pStyle w:val="Compact"/>
            </w:pPr>
          </w:p>
        </w:tc>
      </w:tr>
      <w:tr w:rsidR="00311D02" w14:paraId="407C6B75" w14:textId="77777777" w:rsidTr="00B17CEE">
        <w:tc>
          <w:tcPr>
            <w:tcW w:w="0" w:type="auto"/>
          </w:tcPr>
          <w:p w14:paraId="0966070C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8.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HĐKD (5-6-7)</w:t>
            </w:r>
          </w:p>
        </w:tc>
        <w:tc>
          <w:tcPr>
            <w:tcW w:w="0" w:type="auto"/>
          </w:tcPr>
          <w:p w14:paraId="2A28FCAD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1723DDC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16BBDF91" w14:textId="77777777" w:rsidR="00311D02" w:rsidRDefault="00311D02">
            <w:pPr>
              <w:pStyle w:val="Compact"/>
            </w:pPr>
          </w:p>
        </w:tc>
      </w:tr>
      <w:tr w:rsidR="00311D02" w14:paraId="7EC25F6D" w14:textId="77777777" w:rsidTr="00B17CEE">
        <w:tc>
          <w:tcPr>
            <w:tcW w:w="0" w:type="auto"/>
          </w:tcPr>
          <w:p w14:paraId="00334C2D" w14:textId="77777777" w:rsidR="00311D02" w:rsidRDefault="00CD425D">
            <w:pPr>
              <w:pStyle w:val="Compact"/>
            </w:pPr>
            <w:r>
              <w:t>9. Thu nh</w:t>
            </w:r>
            <w:r>
              <w:t>ậ</w:t>
            </w:r>
            <w:r>
              <w:t>p khác</w:t>
            </w:r>
          </w:p>
        </w:tc>
        <w:tc>
          <w:tcPr>
            <w:tcW w:w="0" w:type="auto"/>
          </w:tcPr>
          <w:p w14:paraId="4AFDFBEA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CB6283D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4332610F" w14:textId="77777777" w:rsidR="00311D02" w:rsidRDefault="00311D02">
            <w:pPr>
              <w:pStyle w:val="Compact"/>
            </w:pPr>
          </w:p>
        </w:tc>
      </w:tr>
      <w:tr w:rsidR="00311D02" w14:paraId="631E8A65" w14:textId="77777777" w:rsidTr="00B17CEE">
        <w:tc>
          <w:tcPr>
            <w:tcW w:w="0" w:type="auto"/>
          </w:tcPr>
          <w:p w14:paraId="01D3D6C8" w14:textId="77777777" w:rsidR="00311D02" w:rsidRDefault="00CD425D">
            <w:pPr>
              <w:pStyle w:val="Compact"/>
            </w:pPr>
            <w:r>
              <w:t>10. Chi phí khác</w:t>
            </w:r>
          </w:p>
        </w:tc>
        <w:tc>
          <w:tcPr>
            <w:tcW w:w="0" w:type="auto"/>
          </w:tcPr>
          <w:p w14:paraId="36E365A3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4CBEF3C9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549B4122" w14:textId="77777777" w:rsidR="00311D02" w:rsidRDefault="00311D02">
            <w:pPr>
              <w:pStyle w:val="Compact"/>
            </w:pPr>
          </w:p>
        </w:tc>
      </w:tr>
      <w:tr w:rsidR="00311D02" w14:paraId="3C8BC75B" w14:textId="77777777" w:rsidTr="00B17CEE">
        <w:tc>
          <w:tcPr>
            <w:tcW w:w="0" w:type="auto"/>
          </w:tcPr>
          <w:p w14:paraId="25B024C0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11.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(8+9-10)</w:t>
            </w:r>
          </w:p>
        </w:tc>
        <w:tc>
          <w:tcPr>
            <w:tcW w:w="0" w:type="auto"/>
          </w:tcPr>
          <w:p w14:paraId="717EAE57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23F34295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464E1516" w14:textId="77777777" w:rsidR="00311D02" w:rsidRDefault="00311D02">
            <w:pPr>
              <w:pStyle w:val="Compact"/>
            </w:pPr>
          </w:p>
        </w:tc>
      </w:tr>
      <w:tr w:rsidR="00311D02" w14:paraId="4559488B" w14:textId="77777777" w:rsidTr="00B17CEE">
        <w:tc>
          <w:tcPr>
            <w:tcW w:w="0" w:type="auto"/>
          </w:tcPr>
          <w:p w14:paraId="596BCA25" w14:textId="77777777" w:rsidR="00311D02" w:rsidRDefault="00CD425D">
            <w:pPr>
              <w:pStyle w:val="Compact"/>
            </w:pPr>
            <w:r>
              <w:t>12. Thu</w:t>
            </w:r>
            <w:r>
              <w:t>ế</w:t>
            </w:r>
            <w:r>
              <w:t xml:space="preserve"> TNDN</w:t>
            </w:r>
          </w:p>
        </w:tc>
        <w:tc>
          <w:tcPr>
            <w:tcW w:w="0" w:type="auto"/>
          </w:tcPr>
          <w:p w14:paraId="1736D059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2CE3B72E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36F7392D" w14:textId="77777777" w:rsidR="00311D02" w:rsidRDefault="00311D02">
            <w:pPr>
              <w:pStyle w:val="Compact"/>
            </w:pPr>
          </w:p>
        </w:tc>
      </w:tr>
      <w:tr w:rsidR="00311D02" w14:paraId="4393763E" w14:textId="77777777" w:rsidTr="00B17CEE">
        <w:tc>
          <w:tcPr>
            <w:tcW w:w="0" w:type="auto"/>
          </w:tcPr>
          <w:p w14:paraId="0D40C422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lastRenderedPageBreak/>
              <w:t>13.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sau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(11-12)</w:t>
            </w:r>
          </w:p>
        </w:tc>
        <w:tc>
          <w:tcPr>
            <w:tcW w:w="0" w:type="auto"/>
          </w:tcPr>
          <w:p w14:paraId="08B0F258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74DD0F8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4F567A02" w14:textId="77777777" w:rsidR="00311D02" w:rsidRDefault="00311D02">
            <w:pPr>
              <w:pStyle w:val="Compact"/>
            </w:pPr>
          </w:p>
        </w:tc>
      </w:tr>
    </w:tbl>
    <w:p w14:paraId="0B2C085C" w14:textId="77777777" w:rsidR="00311D02" w:rsidRDefault="00CD425D">
      <w:pPr>
        <w:pStyle w:val="Heading2"/>
      </w:pPr>
      <w:bookmarkStart w:id="3" w:name="phân-tích-kết-quả"/>
      <w:bookmarkEnd w:id="2"/>
      <w:r>
        <w:t>PHÂN TÍCH K</w:t>
      </w:r>
      <w:r>
        <w:t>Ế</w:t>
      </w:r>
      <w:r>
        <w:t>T QU</w:t>
      </w:r>
      <w:r>
        <w:t>Ả</w:t>
      </w:r>
    </w:p>
    <w:p w14:paraId="3349711D" w14:textId="77777777" w:rsidR="00311D02" w:rsidRDefault="00CD425D">
      <w:pPr>
        <w:pStyle w:val="Heading3"/>
      </w:pPr>
      <w:bookmarkStart w:id="4" w:name="so-sánh-năm"/>
      <w:r>
        <w:t>1. So sánh năm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1390"/>
        <w:gridCol w:w="1190"/>
        <w:gridCol w:w="1037"/>
      </w:tblGrid>
      <w:tr w:rsidR="00311D02" w14:paraId="51D7DFAF" w14:textId="77777777" w:rsidTr="00B17CEE">
        <w:tc>
          <w:tcPr>
            <w:tcW w:w="0" w:type="auto"/>
          </w:tcPr>
          <w:p w14:paraId="23852826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661FFA3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3898F525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5F01599E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11D02" w14:paraId="58C5AB2C" w14:textId="77777777" w:rsidTr="00B17CEE">
        <w:tc>
          <w:tcPr>
            <w:tcW w:w="0" w:type="auto"/>
          </w:tcPr>
          <w:p w14:paraId="61AD1BE2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Doanh thu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91388BD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D719A1F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5A325A79" w14:textId="77777777" w:rsidR="00311D02" w:rsidRDefault="00311D02">
            <w:pPr>
              <w:pStyle w:val="Compact"/>
            </w:pPr>
          </w:p>
        </w:tc>
      </w:tr>
      <w:tr w:rsidR="00311D02" w14:paraId="3EAC8524" w14:textId="77777777" w:rsidTr="00B17CEE">
        <w:tc>
          <w:tcPr>
            <w:tcW w:w="0" w:type="auto"/>
          </w:tcPr>
          <w:p w14:paraId="3244A14F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sau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0DED23E0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5D86097C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7A26D454" w14:textId="77777777" w:rsidR="00311D02" w:rsidRDefault="00311D02">
            <w:pPr>
              <w:pStyle w:val="Compact"/>
            </w:pPr>
          </w:p>
        </w:tc>
      </w:tr>
    </w:tbl>
    <w:p w14:paraId="7B7C7BD5" w14:textId="77777777" w:rsidR="00311D02" w:rsidRDefault="00CD425D">
      <w:pPr>
        <w:pStyle w:val="Heading3"/>
      </w:pPr>
      <w:bookmarkStart w:id="5" w:name="các-chỉ-số-quan-trọng"/>
      <w:bookmarkEnd w:id="4"/>
      <w:r>
        <w:t>2. Các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7"/>
        <w:gridCol w:w="903"/>
        <w:gridCol w:w="1037"/>
      </w:tblGrid>
      <w:tr w:rsidR="00311D02" w14:paraId="75FB9750" w14:textId="77777777" w:rsidTr="00B17CEE">
        <w:tc>
          <w:tcPr>
            <w:tcW w:w="0" w:type="auto"/>
          </w:tcPr>
          <w:p w14:paraId="71A79EB3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468030D6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3EDE6CAA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11D02" w14:paraId="5A182A81" w14:textId="77777777" w:rsidTr="00B17CEE">
        <w:tc>
          <w:tcPr>
            <w:tcW w:w="0" w:type="auto"/>
          </w:tcPr>
          <w:p w14:paraId="4FE8C4EF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(%)</w:t>
            </w:r>
          </w:p>
        </w:tc>
        <w:tc>
          <w:tcPr>
            <w:tcW w:w="0" w:type="auto"/>
          </w:tcPr>
          <w:p w14:paraId="2FD7DBD1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0718B659" w14:textId="77777777" w:rsidR="00311D02" w:rsidRDefault="00311D02">
            <w:pPr>
              <w:pStyle w:val="Compact"/>
            </w:pPr>
          </w:p>
        </w:tc>
      </w:tr>
      <w:tr w:rsidR="00311D02" w14:paraId="1E1240DA" w14:textId="77777777" w:rsidTr="00B17CEE">
        <w:tc>
          <w:tcPr>
            <w:tcW w:w="0" w:type="auto"/>
          </w:tcPr>
          <w:p w14:paraId="6C237D37" w14:textId="77777777" w:rsidR="00311D02" w:rsidRDefault="00CD425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(%)</w:t>
            </w:r>
          </w:p>
        </w:tc>
        <w:tc>
          <w:tcPr>
            <w:tcW w:w="0" w:type="auto"/>
          </w:tcPr>
          <w:p w14:paraId="28878578" w14:textId="77777777" w:rsidR="00311D02" w:rsidRDefault="00311D02">
            <w:pPr>
              <w:pStyle w:val="Compact"/>
            </w:pPr>
          </w:p>
        </w:tc>
        <w:tc>
          <w:tcPr>
            <w:tcW w:w="0" w:type="auto"/>
          </w:tcPr>
          <w:p w14:paraId="72180204" w14:textId="77777777" w:rsidR="00311D02" w:rsidRDefault="00311D02">
            <w:pPr>
              <w:pStyle w:val="Compact"/>
            </w:pPr>
          </w:p>
        </w:tc>
      </w:tr>
    </w:tbl>
    <w:p w14:paraId="3D4EA62A" w14:textId="77777777" w:rsidR="00311D02" w:rsidRDefault="00CD425D">
      <w:pPr>
        <w:pStyle w:val="Heading2"/>
      </w:pPr>
      <w:bookmarkStart w:id="6" w:name="xác-nhận"/>
      <w:bookmarkEnd w:id="3"/>
      <w:bookmarkEnd w:id="5"/>
      <w:r>
        <w:t>XÁC NH</w:t>
      </w:r>
      <w:r>
        <w:t>Ậ</w:t>
      </w:r>
      <w:r>
        <w:t>N</w:t>
      </w:r>
    </w:p>
    <w:p w14:paraId="0D49713A" w14:textId="77777777" w:rsidR="00311D02" w:rsidRDefault="00CD425D">
      <w:pPr>
        <w:pStyle w:val="Heading3"/>
      </w:pPr>
      <w:bookmarkStart w:id="7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55897AFC" w14:textId="77777777" w:rsidR="00311D02" w:rsidRDefault="00CD425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640093D" w14:textId="77777777" w:rsidR="00311D02" w:rsidRDefault="00CD425D">
      <w:pPr>
        <w:pStyle w:val="Heading3"/>
      </w:pPr>
      <w:bookmarkStart w:id="8" w:name="kế-toán-trưởng"/>
      <w:bookmarkEnd w:id="7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1AF2E05" w14:textId="77777777" w:rsidR="00311D02" w:rsidRDefault="00CD425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8854CE3" w14:textId="77777777" w:rsidR="00311D02" w:rsidRDefault="00CD425D">
      <w:pPr>
        <w:pStyle w:val="Heading3"/>
      </w:pPr>
      <w:bookmarkStart w:id="9" w:name="giám-đốchiệu-trưởng"/>
      <w:bookmarkEnd w:id="8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1CE3567E" w14:textId="77777777" w:rsidR="00311D02" w:rsidRDefault="00CD425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879D1D3" w14:textId="77777777" w:rsidR="00311D02" w:rsidRDefault="00CD425D">
      <w:r>
        <w:pict w14:anchorId="1CAE6800">
          <v:rect id="_x0000_i1026" style="width:0;height:1.5pt" o:hralign="center" o:hrstd="t" o:hr="t"/>
        </w:pict>
      </w:r>
    </w:p>
    <w:p w14:paraId="54737261" w14:textId="77777777" w:rsidR="00311D02" w:rsidRDefault="00CD425D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theo đúng chu</w:t>
      </w:r>
      <w:r>
        <w:t>ẩ</w:t>
      </w:r>
      <w:r>
        <w:t>n m</w:t>
      </w:r>
      <w:r>
        <w:t>ự</w:t>
      </w:r>
      <w:r>
        <w:t>c k</w:t>
      </w:r>
      <w:r>
        <w:t>ế</w:t>
      </w:r>
      <w:r>
        <w:t xml:space="preserve"> toán Vi</w:t>
      </w:r>
      <w:r>
        <w:t>ệ</w:t>
      </w:r>
      <w:r>
        <w:t>t Nam (VAS).</w:t>
      </w:r>
      <w:bookmarkEnd w:id="0"/>
      <w:bookmarkEnd w:id="6"/>
      <w:bookmarkEnd w:id="9"/>
    </w:p>
    <w:sectPr w:rsidR="00311D0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EB5BE" w14:textId="77777777" w:rsidR="00CD425D" w:rsidRDefault="00CD425D" w:rsidP="00B17CEE">
      <w:pPr>
        <w:spacing w:line="240" w:lineRule="auto"/>
      </w:pPr>
      <w:r>
        <w:separator/>
      </w:r>
    </w:p>
  </w:endnote>
  <w:endnote w:type="continuationSeparator" w:id="0">
    <w:p w14:paraId="51F1FA30" w14:textId="77777777" w:rsidR="00CD425D" w:rsidRDefault="00CD425D" w:rsidP="00B17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A3D7B" w14:textId="77777777" w:rsidR="00CD425D" w:rsidRDefault="00CD425D" w:rsidP="00B17CEE">
      <w:pPr>
        <w:spacing w:line="240" w:lineRule="auto"/>
      </w:pPr>
      <w:r>
        <w:separator/>
      </w:r>
    </w:p>
  </w:footnote>
  <w:footnote w:type="continuationSeparator" w:id="0">
    <w:p w14:paraId="03F3CEFA" w14:textId="77777777" w:rsidR="00CD425D" w:rsidRDefault="00CD425D" w:rsidP="00B17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CE321" w14:textId="77777777" w:rsidR="00B17CEE" w:rsidRPr="00A33244" w:rsidRDefault="00B17CE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A422CF3" wp14:editId="77C3367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86C8A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D4556E8" w14:textId="77777777" w:rsidR="00B17CEE" w:rsidRDefault="00B17C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34C84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D02"/>
    <w:rsid w:val="00311D02"/>
    <w:rsid w:val="00B17CEE"/>
    <w:rsid w:val="00CD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336FE7"/>
  <w15:docId w15:val="{2EAF2B09-2DE8-474F-ABBC-8601E507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7CE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17CE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17CE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17CE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17CE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17CE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17CE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17CE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E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E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7CE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17CE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17CE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7CE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E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17CE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CE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17CE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CEE"/>
    <w:rPr>
      <w:rFonts w:ascii="Times New Roman" w:hAnsi="Times New Roman"/>
      <w:szCs w:val="22"/>
    </w:rPr>
  </w:style>
  <w:style w:type="character" w:styleId="Emphasis">
    <w:name w:val="Emphasis"/>
    <w:rsid w:val="00B17CE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17CE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17CE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17CE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17C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2026-02-04T02:08:00Z</dcterms:created>
  <dcterms:modified xsi:type="dcterms:W3CDTF">2026-02-04T02:08:00Z</dcterms:modified>
</cp:coreProperties>
</file>