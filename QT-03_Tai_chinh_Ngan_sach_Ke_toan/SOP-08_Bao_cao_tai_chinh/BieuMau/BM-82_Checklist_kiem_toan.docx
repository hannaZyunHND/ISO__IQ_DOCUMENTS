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6A03" w14:textId="77777777" w:rsidR="00FA2493" w:rsidRDefault="002B7995" w:rsidP="000733B0">
      <w:pPr>
        <w:pStyle w:val="Title"/>
      </w:pPr>
      <w:bookmarkStart w:id="0" w:name="bm-82-checklist-kiểm-toán"/>
      <w:r>
        <w:t>BM-82: CHECKLIST KI</w:t>
      </w:r>
      <w:r>
        <w:t>Ể</w:t>
      </w:r>
      <w:r>
        <w:t>M TOÁN</w:t>
      </w:r>
    </w:p>
    <w:p w14:paraId="699FE7A7" w14:textId="77777777" w:rsidR="00FA2493" w:rsidRDefault="002B799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686E788" w14:textId="77777777" w:rsidR="00FA2493" w:rsidRDefault="002B7995">
      <w:r>
        <w:pict w14:anchorId="1352519C">
          <v:rect id="_x0000_i1025" style="width:0;height:1.5pt" o:hralign="center" o:hrstd="t" o:hr="t"/>
        </w:pict>
      </w:r>
    </w:p>
    <w:p w14:paraId="706D1B87" w14:textId="77777777" w:rsidR="00FA2493" w:rsidRDefault="002B7995">
      <w:pPr>
        <w:pStyle w:val="Heading2"/>
      </w:pPr>
      <w:bookmarkStart w:id="1" w:name="thông-tin-checklist"/>
      <w:r>
        <w:t>THÔNG TIN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157"/>
      </w:tblGrid>
      <w:tr w:rsidR="00FA2493" w14:paraId="707F45B4" w14:textId="77777777" w:rsidTr="000733B0">
        <w:tc>
          <w:tcPr>
            <w:tcW w:w="0" w:type="auto"/>
          </w:tcPr>
          <w:p w14:paraId="24C6030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B6FF10C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A2493" w14:paraId="2E56558D" w14:textId="77777777" w:rsidTr="000733B0">
        <w:tc>
          <w:tcPr>
            <w:tcW w:w="0" w:type="auto"/>
          </w:tcPr>
          <w:p w14:paraId="5DA1FD4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0" w:type="auto"/>
          </w:tcPr>
          <w:p w14:paraId="2A7D91FD" w14:textId="77777777" w:rsidR="00FA2493" w:rsidRDefault="00FA2493">
            <w:pPr>
              <w:pStyle w:val="Compact"/>
            </w:pPr>
          </w:p>
        </w:tc>
      </w:tr>
      <w:tr w:rsidR="00FA2493" w14:paraId="06FDB5C0" w14:textId="77777777" w:rsidTr="000733B0">
        <w:tc>
          <w:tcPr>
            <w:tcW w:w="0" w:type="auto"/>
          </w:tcPr>
          <w:p w14:paraId="411CD65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Ngày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58AD51" w14:textId="77777777" w:rsidR="00FA2493" w:rsidRDefault="00FA2493">
            <w:pPr>
              <w:pStyle w:val="Compact"/>
            </w:pPr>
          </w:p>
        </w:tc>
      </w:tr>
      <w:tr w:rsidR="00FA2493" w14:paraId="7B3392ED" w14:textId="77777777" w:rsidTr="000733B0">
        <w:tc>
          <w:tcPr>
            <w:tcW w:w="0" w:type="auto"/>
          </w:tcPr>
          <w:p w14:paraId="4E323880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7AE77B7" w14:textId="77777777" w:rsidR="00FA2493" w:rsidRDefault="00FA2493">
            <w:pPr>
              <w:pStyle w:val="Compact"/>
            </w:pPr>
          </w:p>
        </w:tc>
      </w:tr>
      <w:tr w:rsidR="00FA2493" w14:paraId="4D6A2581" w14:textId="77777777" w:rsidTr="000733B0">
        <w:tc>
          <w:tcPr>
            <w:tcW w:w="0" w:type="auto"/>
          </w:tcPr>
          <w:p w14:paraId="04987A39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8959460" w14:textId="77777777" w:rsidR="00FA2493" w:rsidRDefault="00FA2493">
            <w:pPr>
              <w:pStyle w:val="Compact"/>
            </w:pPr>
          </w:p>
        </w:tc>
      </w:tr>
    </w:tbl>
    <w:p w14:paraId="7C2D9EA6" w14:textId="77777777" w:rsidR="00FA2493" w:rsidRDefault="002B7995">
      <w:pPr>
        <w:pStyle w:val="Heading2"/>
      </w:pPr>
      <w:bookmarkStart w:id="2" w:name="checklist-kiểm-toán"/>
      <w:bookmarkEnd w:id="1"/>
      <w:r>
        <w:t>CHECKLIST KI</w:t>
      </w:r>
      <w:r>
        <w:t>Ể</w:t>
      </w:r>
      <w:r>
        <w:t>M TOÁN</w:t>
      </w:r>
    </w:p>
    <w:p w14:paraId="7D2C4FDF" w14:textId="77777777" w:rsidR="00FA2493" w:rsidRDefault="002B7995">
      <w:pPr>
        <w:pStyle w:val="Heading3"/>
      </w:pPr>
      <w:bookmarkStart w:id="3" w:name="thu-chi"/>
      <w:r>
        <w:t>1. Thu 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550"/>
        <w:gridCol w:w="1037"/>
      </w:tblGrid>
      <w:tr w:rsidR="00FA2493" w14:paraId="0DE7BFD9" w14:textId="77777777" w:rsidTr="000733B0">
        <w:tc>
          <w:tcPr>
            <w:tcW w:w="0" w:type="auto"/>
          </w:tcPr>
          <w:p w14:paraId="28010ABC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B05975A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08C355B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2403C111" w14:textId="77777777" w:rsidTr="000733B0">
        <w:tc>
          <w:tcPr>
            <w:tcW w:w="0" w:type="auto"/>
          </w:tcPr>
          <w:p w14:paraId="0EB7AED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thu</w:t>
            </w:r>
          </w:p>
        </w:tc>
        <w:tc>
          <w:tcPr>
            <w:tcW w:w="0" w:type="auto"/>
          </w:tcPr>
          <w:p w14:paraId="37BC359E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A61C65D" w14:textId="77777777" w:rsidR="00FA2493" w:rsidRDefault="00FA2493">
            <w:pPr>
              <w:pStyle w:val="Compact"/>
            </w:pPr>
          </w:p>
        </w:tc>
      </w:tr>
      <w:tr w:rsidR="00FA2493" w14:paraId="0D6898D2" w14:textId="77777777" w:rsidTr="000733B0">
        <w:tc>
          <w:tcPr>
            <w:tcW w:w="0" w:type="auto"/>
          </w:tcPr>
          <w:p w14:paraId="3F12768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chi</w:t>
            </w:r>
          </w:p>
        </w:tc>
        <w:tc>
          <w:tcPr>
            <w:tcW w:w="0" w:type="auto"/>
          </w:tcPr>
          <w:p w14:paraId="4258F7B9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6A244B45" w14:textId="77777777" w:rsidR="00FA2493" w:rsidRDefault="00FA2493">
            <w:pPr>
              <w:pStyle w:val="Compact"/>
            </w:pPr>
          </w:p>
        </w:tc>
      </w:tr>
      <w:tr w:rsidR="00FA2493" w14:paraId="6BA96613" w14:textId="77777777" w:rsidTr="000733B0">
        <w:tc>
          <w:tcPr>
            <w:tcW w:w="0" w:type="auto"/>
          </w:tcPr>
          <w:p w14:paraId="00BB6258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FB88A55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559FB9D8" w14:textId="77777777" w:rsidR="00FA2493" w:rsidRDefault="00FA2493">
            <w:pPr>
              <w:pStyle w:val="Compact"/>
            </w:pPr>
          </w:p>
        </w:tc>
      </w:tr>
      <w:tr w:rsidR="00FA2493" w14:paraId="2C064E57" w14:textId="77777777" w:rsidTr="000733B0">
        <w:tc>
          <w:tcPr>
            <w:tcW w:w="0" w:type="auto"/>
          </w:tcPr>
          <w:p w14:paraId="5CBDDDE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qu</w:t>
            </w:r>
            <w:r>
              <w:rPr>
                <w:b/>
                <w:bCs/>
              </w:rPr>
              <w:t>ỹ</w:t>
            </w:r>
          </w:p>
        </w:tc>
        <w:tc>
          <w:tcPr>
            <w:tcW w:w="0" w:type="auto"/>
          </w:tcPr>
          <w:p w14:paraId="7AF63862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52DE0F85" w14:textId="77777777" w:rsidR="00FA2493" w:rsidRDefault="00FA2493">
            <w:pPr>
              <w:pStyle w:val="Compact"/>
            </w:pPr>
          </w:p>
        </w:tc>
      </w:tr>
    </w:tbl>
    <w:p w14:paraId="08F81E19" w14:textId="77777777" w:rsidR="00FA2493" w:rsidRDefault="002B7995">
      <w:pPr>
        <w:pStyle w:val="Heading3"/>
      </w:pPr>
      <w:bookmarkStart w:id="4" w:name="sổ-sách"/>
      <w:bookmarkEnd w:id="3"/>
      <w:r>
        <w:t>2. S</w:t>
      </w:r>
      <w:r>
        <w:t>ổ</w:t>
      </w:r>
      <w:r>
        <w:t xml:space="preserve">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550"/>
        <w:gridCol w:w="1037"/>
      </w:tblGrid>
      <w:tr w:rsidR="00FA2493" w14:paraId="76050128" w14:textId="77777777" w:rsidTr="000733B0">
        <w:tc>
          <w:tcPr>
            <w:tcW w:w="0" w:type="auto"/>
          </w:tcPr>
          <w:p w14:paraId="31A76B4B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ECBD749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D0F10D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05010261" w14:textId="77777777" w:rsidTr="000733B0">
        <w:tc>
          <w:tcPr>
            <w:tcW w:w="0" w:type="auto"/>
          </w:tcPr>
          <w:p w14:paraId="390A56A4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5CAA95D6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17431ECB" w14:textId="77777777" w:rsidR="00FA2493" w:rsidRDefault="00FA2493">
            <w:pPr>
              <w:pStyle w:val="Compact"/>
            </w:pPr>
          </w:p>
        </w:tc>
      </w:tr>
      <w:tr w:rsidR="00FA2493" w14:paraId="3F038936" w14:textId="77777777" w:rsidTr="000733B0">
        <w:tc>
          <w:tcPr>
            <w:tcW w:w="0" w:type="auto"/>
          </w:tcPr>
          <w:p w14:paraId="12C4F24C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89003C9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37EDF602" w14:textId="77777777" w:rsidR="00FA2493" w:rsidRDefault="00FA2493">
            <w:pPr>
              <w:pStyle w:val="Compact"/>
            </w:pPr>
          </w:p>
        </w:tc>
      </w:tr>
      <w:tr w:rsidR="00FA2493" w14:paraId="0A1E08F5" w14:textId="77777777" w:rsidTr="000733B0">
        <w:tc>
          <w:tcPr>
            <w:tcW w:w="0" w:type="auto"/>
          </w:tcPr>
          <w:p w14:paraId="05B3B855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qu</w:t>
            </w:r>
            <w:r>
              <w:rPr>
                <w:b/>
                <w:bCs/>
              </w:rPr>
              <w:t>ỹ</w:t>
            </w:r>
          </w:p>
        </w:tc>
        <w:tc>
          <w:tcPr>
            <w:tcW w:w="0" w:type="auto"/>
          </w:tcPr>
          <w:p w14:paraId="5AB354F1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2CCE8701" w14:textId="77777777" w:rsidR="00FA2493" w:rsidRDefault="00FA2493">
            <w:pPr>
              <w:pStyle w:val="Compact"/>
            </w:pPr>
          </w:p>
        </w:tc>
      </w:tr>
      <w:tr w:rsidR="00FA2493" w14:paraId="13042316" w14:textId="77777777" w:rsidTr="000733B0">
        <w:tc>
          <w:tcPr>
            <w:tcW w:w="0" w:type="auto"/>
          </w:tcPr>
          <w:p w14:paraId="3D4A5F7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Sao kê ngân hàng</w:t>
            </w:r>
          </w:p>
        </w:tc>
        <w:tc>
          <w:tcPr>
            <w:tcW w:w="0" w:type="auto"/>
          </w:tcPr>
          <w:p w14:paraId="693C53FB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A6EAD88" w14:textId="77777777" w:rsidR="00FA2493" w:rsidRDefault="00FA2493">
            <w:pPr>
              <w:pStyle w:val="Compact"/>
            </w:pPr>
          </w:p>
        </w:tc>
      </w:tr>
    </w:tbl>
    <w:p w14:paraId="20C2ACF4" w14:textId="77777777" w:rsidR="00FA2493" w:rsidRDefault="002B7995">
      <w:pPr>
        <w:pStyle w:val="Heading3"/>
      </w:pPr>
      <w:bookmarkStart w:id="5" w:name="tài-sản"/>
      <w:bookmarkEnd w:id="4"/>
      <w:r>
        <w:lastRenderedPageBreak/>
        <w:t>3. Tài s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550"/>
        <w:gridCol w:w="1037"/>
      </w:tblGrid>
      <w:tr w:rsidR="00FA2493" w14:paraId="37EAB6CE" w14:textId="77777777" w:rsidTr="000733B0">
        <w:tc>
          <w:tcPr>
            <w:tcW w:w="0" w:type="auto"/>
          </w:tcPr>
          <w:p w14:paraId="6771DBB0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605E0FB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A94C230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3416C5A5" w14:textId="77777777" w:rsidTr="000733B0">
        <w:tc>
          <w:tcPr>
            <w:tcW w:w="0" w:type="auto"/>
          </w:tcPr>
          <w:p w14:paraId="4273D0FB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kê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0250658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57716404" w14:textId="77777777" w:rsidR="00FA2493" w:rsidRDefault="00FA2493">
            <w:pPr>
              <w:pStyle w:val="Compact"/>
            </w:pPr>
          </w:p>
        </w:tc>
      </w:tr>
      <w:tr w:rsidR="00FA2493" w14:paraId="5629ADCF" w14:textId="77777777" w:rsidTr="000733B0">
        <w:tc>
          <w:tcPr>
            <w:tcW w:w="0" w:type="auto"/>
          </w:tcPr>
          <w:p w14:paraId="68A91CC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kê TSCĐ</w:t>
            </w:r>
          </w:p>
        </w:tc>
        <w:tc>
          <w:tcPr>
            <w:tcW w:w="0" w:type="auto"/>
          </w:tcPr>
          <w:p w14:paraId="3AC14C2B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2493D39B" w14:textId="77777777" w:rsidR="00FA2493" w:rsidRDefault="00FA2493">
            <w:pPr>
              <w:pStyle w:val="Compact"/>
            </w:pPr>
          </w:p>
        </w:tc>
      </w:tr>
      <w:tr w:rsidR="00FA2493" w14:paraId="2E9CA331" w14:textId="77777777" w:rsidTr="000733B0">
        <w:tc>
          <w:tcPr>
            <w:tcW w:w="0" w:type="auto"/>
          </w:tcPr>
          <w:p w14:paraId="17FDC980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kê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kho</w:t>
            </w:r>
          </w:p>
        </w:tc>
        <w:tc>
          <w:tcPr>
            <w:tcW w:w="0" w:type="auto"/>
          </w:tcPr>
          <w:p w14:paraId="7E27EB2B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5C75CF40" w14:textId="77777777" w:rsidR="00FA2493" w:rsidRDefault="00FA2493">
            <w:pPr>
              <w:pStyle w:val="Compact"/>
            </w:pPr>
          </w:p>
        </w:tc>
      </w:tr>
    </w:tbl>
    <w:p w14:paraId="4A2D5994" w14:textId="77777777" w:rsidR="00FA2493" w:rsidRDefault="002B7995">
      <w:pPr>
        <w:pStyle w:val="Heading3"/>
      </w:pPr>
      <w:bookmarkStart w:id="6" w:name="công-nợ"/>
      <w:bookmarkEnd w:id="5"/>
      <w:r>
        <w:t>4. Công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1650"/>
        <w:gridCol w:w="1037"/>
      </w:tblGrid>
      <w:tr w:rsidR="00FA2493" w14:paraId="06B79F6D" w14:textId="77777777" w:rsidTr="000733B0">
        <w:tc>
          <w:tcPr>
            <w:tcW w:w="0" w:type="auto"/>
          </w:tcPr>
          <w:p w14:paraId="48D2673F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ACFA59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B116E0D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00F78635" w14:textId="77777777" w:rsidTr="000733B0">
        <w:tc>
          <w:tcPr>
            <w:tcW w:w="0" w:type="auto"/>
          </w:tcPr>
          <w:p w14:paraId="4D6BBCA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thu</w:t>
            </w:r>
          </w:p>
        </w:tc>
        <w:tc>
          <w:tcPr>
            <w:tcW w:w="0" w:type="auto"/>
          </w:tcPr>
          <w:p w14:paraId="3930A137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19A59951" w14:textId="77777777" w:rsidR="00FA2493" w:rsidRDefault="00FA2493">
            <w:pPr>
              <w:pStyle w:val="Compact"/>
            </w:pPr>
          </w:p>
        </w:tc>
      </w:tr>
      <w:tr w:rsidR="00FA2493" w14:paraId="275DDE11" w14:textId="77777777" w:rsidTr="000733B0">
        <w:tc>
          <w:tcPr>
            <w:tcW w:w="0" w:type="auto"/>
          </w:tcPr>
          <w:p w14:paraId="32E4413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9A5FFDE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7055D1C8" w14:textId="77777777" w:rsidR="00FA2493" w:rsidRDefault="00FA2493">
            <w:pPr>
              <w:pStyle w:val="Compact"/>
            </w:pPr>
          </w:p>
        </w:tc>
      </w:tr>
      <w:tr w:rsidR="00FA2493" w14:paraId="26ED4D23" w14:textId="77777777" w:rsidTr="000733B0">
        <w:tc>
          <w:tcPr>
            <w:tcW w:w="0" w:type="auto"/>
          </w:tcPr>
          <w:p w14:paraId="571D081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khó đòi</w:t>
            </w:r>
          </w:p>
        </w:tc>
        <w:tc>
          <w:tcPr>
            <w:tcW w:w="0" w:type="auto"/>
          </w:tcPr>
          <w:p w14:paraId="0FCD4DDA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52306DB3" w14:textId="77777777" w:rsidR="00FA2493" w:rsidRDefault="00FA2493">
            <w:pPr>
              <w:pStyle w:val="Compact"/>
            </w:pPr>
          </w:p>
        </w:tc>
      </w:tr>
    </w:tbl>
    <w:p w14:paraId="78B4FAC6" w14:textId="77777777" w:rsidR="00FA2493" w:rsidRDefault="002B7995">
      <w:pPr>
        <w:pStyle w:val="Heading3"/>
      </w:pPr>
      <w:bookmarkStart w:id="7" w:name="thuế"/>
      <w:bookmarkEnd w:id="6"/>
      <w:r>
        <w:t>5.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323"/>
        <w:gridCol w:w="1037"/>
      </w:tblGrid>
      <w:tr w:rsidR="00FA2493" w14:paraId="4C84D93C" w14:textId="77777777" w:rsidTr="000733B0">
        <w:tc>
          <w:tcPr>
            <w:tcW w:w="0" w:type="auto"/>
          </w:tcPr>
          <w:p w14:paraId="52056D92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5496CC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CDE0579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72F13C7F" w14:textId="77777777" w:rsidTr="000733B0">
        <w:tc>
          <w:tcPr>
            <w:tcW w:w="0" w:type="auto"/>
          </w:tcPr>
          <w:p w14:paraId="1F8EAA51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Khai báo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F289EE5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14649D3F" w14:textId="77777777" w:rsidR="00FA2493" w:rsidRDefault="00FA2493">
            <w:pPr>
              <w:pStyle w:val="Compact"/>
            </w:pPr>
          </w:p>
        </w:tc>
      </w:tr>
      <w:tr w:rsidR="00FA2493" w14:paraId="4D84B329" w14:textId="77777777" w:rsidTr="000733B0">
        <w:tc>
          <w:tcPr>
            <w:tcW w:w="0" w:type="auto"/>
          </w:tcPr>
          <w:p w14:paraId="2BAAC056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50A161CE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h</w:t>
            </w:r>
            <w:r>
              <w:t>ạ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ậ</w:t>
            </w:r>
            <w:r>
              <w:t>m</w:t>
            </w:r>
          </w:p>
        </w:tc>
        <w:tc>
          <w:tcPr>
            <w:tcW w:w="0" w:type="auto"/>
          </w:tcPr>
          <w:p w14:paraId="5A320F60" w14:textId="77777777" w:rsidR="00FA2493" w:rsidRDefault="00FA2493">
            <w:pPr>
              <w:pStyle w:val="Compact"/>
            </w:pPr>
          </w:p>
        </w:tc>
      </w:tr>
      <w:tr w:rsidR="00FA2493" w14:paraId="77A3F6F1" w14:textId="77777777" w:rsidTr="000733B0">
        <w:tc>
          <w:tcPr>
            <w:tcW w:w="0" w:type="auto"/>
          </w:tcPr>
          <w:p w14:paraId="76DA0B3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25ECA588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02970B95" w14:textId="77777777" w:rsidR="00FA2493" w:rsidRDefault="00FA2493">
            <w:pPr>
              <w:pStyle w:val="Compact"/>
            </w:pPr>
          </w:p>
        </w:tc>
      </w:tr>
    </w:tbl>
    <w:p w14:paraId="68457502" w14:textId="77777777" w:rsidR="00FA2493" w:rsidRDefault="002B7995">
      <w:pPr>
        <w:pStyle w:val="Heading3"/>
      </w:pPr>
      <w:bookmarkStart w:id="8" w:name="tuân-thủ"/>
      <w:bookmarkEnd w:id="7"/>
      <w:r>
        <w:t>6. Tuân th</w:t>
      </w:r>
      <w:r>
        <w:t>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163"/>
        <w:gridCol w:w="1037"/>
      </w:tblGrid>
      <w:tr w:rsidR="00FA2493" w14:paraId="4671754E" w14:textId="77777777" w:rsidTr="000733B0">
        <w:tc>
          <w:tcPr>
            <w:tcW w:w="0" w:type="auto"/>
          </w:tcPr>
          <w:p w14:paraId="4BA6CF6D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970728C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49E7388E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7A650677" w14:textId="77777777" w:rsidTr="000733B0">
        <w:tc>
          <w:tcPr>
            <w:tcW w:w="0" w:type="auto"/>
          </w:tcPr>
          <w:p w14:paraId="09AE0363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Quy trình</w:t>
            </w:r>
          </w:p>
        </w:tc>
        <w:tc>
          <w:tcPr>
            <w:tcW w:w="0" w:type="auto"/>
          </w:tcPr>
          <w:p w14:paraId="73C49C77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Tuân th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tu</w:t>
            </w:r>
            <w:r>
              <w:rPr>
                <w:rFonts w:cs="Times New Roman"/>
              </w:rPr>
              <w:t>â</w:t>
            </w:r>
            <w:r>
              <w:t>n th</w:t>
            </w:r>
            <w:r>
              <w:t>ủ</w:t>
            </w:r>
          </w:p>
        </w:tc>
        <w:tc>
          <w:tcPr>
            <w:tcW w:w="0" w:type="auto"/>
          </w:tcPr>
          <w:p w14:paraId="58B38793" w14:textId="77777777" w:rsidR="00FA2493" w:rsidRDefault="00FA2493">
            <w:pPr>
              <w:pStyle w:val="Compact"/>
            </w:pPr>
          </w:p>
        </w:tc>
      </w:tr>
      <w:tr w:rsidR="00FA2493" w14:paraId="2E6C9277" w14:textId="77777777" w:rsidTr="000733B0">
        <w:tc>
          <w:tcPr>
            <w:tcW w:w="0" w:type="auto"/>
          </w:tcPr>
          <w:p w14:paraId="10B5EAEF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Chính sách</w:t>
            </w:r>
          </w:p>
        </w:tc>
        <w:tc>
          <w:tcPr>
            <w:tcW w:w="0" w:type="auto"/>
          </w:tcPr>
          <w:p w14:paraId="2E029549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Tuân th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tu</w:t>
            </w:r>
            <w:r>
              <w:rPr>
                <w:rFonts w:cs="Times New Roman"/>
              </w:rPr>
              <w:t>â</w:t>
            </w:r>
            <w:r>
              <w:t>n th</w:t>
            </w:r>
            <w:r>
              <w:t>ủ</w:t>
            </w:r>
          </w:p>
        </w:tc>
        <w:tc>
          <w:tcPr>
            <w:tcW w:w="0" w:type="auto"/>
          </w:tcPr>
          <w:p w14:paraId="3425EFC8" w14:textId="77777777" w:rsidR="00FA2493" w:rsidRDefault="00FA2493">
            <w:pPr>
              <w:pStyle w:val="Compact"/>
            </w:pPr>
          </w:p>
        </w:tc>
      </w:tr>
      <w:tr w:rsidR="00FA2493" w14:paraId="0167D4A9" w14:textId="77777777" w:rsidTr="000733B0">
        <w:tc>
          <w:tcPr>
            <w:tcW w:w="0" w:type="auto"/>
          </w:tcPr>
          <w:p w14:paraId="163BABA9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Phân 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35305D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358D1B94" w14:textId="77777777" w:rsidR="00FA2493" w:rsidRDefault="00FA2493">
            <w:pPr>
              <w:pStyle w:val="Compact"/>
            </w:pPr>
          </w:p>
        </w:tc>
      </w:tr>
    </w:tbl>
    <w:p w14:paraId="07560D59" w14:textId="77777777" w:rsidR="00FA2493" w:rsidRDefault="002B7995">
      <w:pPr>
        <w:pStyle w:val="Heading2"/>
      </w:pPr>
      <w:bookmarkStart w:id="9" w:name="tổng-hợp-kết-quả"/>
      <w:bookmarkEnd w:id="2"/>
      <w:bookmarkEnd w:id="8"/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3090"/>
        <w:gridCol w:w="1037"/>
      </w:tblGrid>
      <w:tr w:rsidR="00FA2493" w14:paraId="6947292F" w14:textId="77777777" w:rsidTr="000733B0">
        <w:tc>
          <w:tcPr>
            <w:tcW w:w="0" w:type="auto"/>
          </w:tcPr>
          <w:p w14:paraId="0B4ABA6C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CDE6ADB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BB63CCD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A2493" w14:paraId="61160564" w14:textId="77777777" w:rsidTr="000733B0">
        <w:tc>
          <w:tcPr>
            <w:tcW w:w="0" w:type="auto"/>
          </w:tcPr>
          <w:p w14:paraId="6A03F06D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hoàn thành</w:t>
            </w:r>
          </w:p>
        </w:tc>
        <w:tc>
          <w:tcPr>
            <w:tcW w:w="0" w:type="auto"/>
          </w:tcPr>
          <w:p w14:paraId="342B6535" w14:textId="77777777" w:rsidR="00FA2493" w:rsidRDefault="00FA2493">
            <w:pPr>
              <w:pStyle w:val="Compact"/>
            </w:pPr>
          </w:p>
        </w:tc>
        <w:tc>
          <w:tcPr>
            <w:tcW w:w="0" w:type="auto"/>
          </w:tcPr>
          <w:p w14:paraId="7FD67366" w14:textId="77777777" w:rsidR="00FA2493" w:rsidRDefault="00FA2493">
            <w:pPr>
              <w:pStyle w:val="Compact"/>
            </w:pPr>
          </w:p>
        </w:tc>
      </w:tr>
      <w:tr w:rsidR="00FA2493" w14:paraId="62A0C67B" w14:textId="77777777" w:rsidTr="000733B0">
        <w:tc>
          <w:tcPr>
            <w:tcW w:w="0" w:type="auto"/>
          </w:tcPr>
          <w:p w14:paraId="24D9B88D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lastRenderedPageBreak/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F89D04A" w14:textId="77777777" w:rsidR="00FA2493" w:rsidRDefault="00FA2493">
            <w:pPr>
              <w:pStyle w:val="Compact"/>
            </w:pPr>
          </w:p>
        </w:tc>
        <w:tc>
          <w:tcPr>
            <w:tcW w:w="0" w:type="auto"/>
          </w:tcPr>
          <w:p w14:paraId="75088344" w14:textId="77777777" w:rsidR="00FA2493" w:rsidRDefault="00FA2493">
            <w:pPr>
              <w:pStyle w:val="Compact"/>
            </w:pPr>
          </w:p>
        </w:tc>
      </w:tr>
      <w:tr w:rsidR="00FA2493" w14:paraId="0915DF2C" w14:textId="77777777" w:rsidTr="000733B0">
        <w:tc>
          <w:tcPr>
            <w:tcW w:w="0" w:type="auto"/>
          </w:tcPr>
          <w:p w14:paraId="4CEB4369" w14:textId="77777777" w:rsidR="00FA2493" w:rsidRDefault="002B799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885EE1B" w14:textId="77777777" w:rsidR="00FA2493" w:rsidRDefault="002B799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450C6F47" w14:textId="77777777" w:rsidR="00FA2493" w:rsidRDefault="00FA2493">
            <w:pPr>
              <w:pStyle w:val="Compact"/>
            </w:pPr>
          </w:p>
        </w:tc>
      </w:tr>
    </w:tbl>
    <w:p w14:paraId="271F4F70" w14:textId="77777777" w:rsidR="00FA2493" w:rsidRDefault="002B7995">
      <w:pPr>
        <w:pStyle w:val="Heading2"/>
      </w:pPr>
      <w:bookmarkStart w:id="10" w:name="xác-nhận"/>
      <w:bookmarkEnd w:id="9"/>
      <w:r>
        <w:t>XÁC NH</w:t>
      </w:r>
      <w:r>
        <w:t>Ậ</w:t>
      </w:r>
      <w:r>
        <w:t>N</w:t>
      </w:r>
    </w:p>
    <w:p w14:paraId="773734DB" w14:textId="77777777" w:rsidR="00FA2493" w:rsidRDefault="002B7995">
      <w:pPr>
        <w:pStyle w:val="Heading3"/>
      </w:pPr>
      <w:bookmarkStart w:id="11" w:name="người-thực-hiện"/>
      <w:r>
        <w:t>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n:</w:t>
      </w:r>
    </w:p>
    <w:p w14:paraId="1BF3A61A" w14:textId="77777777" w:rsidR="00FA2493" w:rsidRDefault="002B799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D3806B0" w14:textId="77777777" w:rsidR="00FA2493" w:rsidRDefault="002B7995">
      <w:pPr>
        <w:pStyle w:val="Heading3"/>
      </w:pPr>
      <w:bookmarkStart w:id="12" w:name="trưởng-đội-kiểm-toán"/>
      <w:bookmarkEnd w:id="11"/>
      <w:r>
        <w:t>Trư</w:t>
      </w:r>
      <w:r>
        <w:t>ở</w:t>
      </w:r>
      <w:r>
        <w:t>ng đ</w:t>
      </w:r>
      <w:r>
        <w:t>ộ</w:t>
      </w:r>
      <w:r>
        <w:t>i ki</w:t>
      </w:r>
      <w:r>
        <w:t>ể</w:t>
      </w:r>
      <w:r>
        <w:t>m toán:</w:t>
      </w:r>
    </w:p>
    <w:p w14:paraId="19658693" w14:textId="77777777" w:rsidR="00FA2493" w:rsidRDefault="002B799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6E879F6" w14:textId="77777777" w:rsidR="00FA2493" w:rsidRDefault="002B7995">
      <w:r>
        <w:pict w14:anchorId="58117E4D">
          <v:rect id="_x0000_i1026" style="width:0;height:1.5pt" o:hralign="center" o:hrstd="t" o:hr="t"/>
        </w:pict>
      </w:r>
    </w:p>
    <w:p w14:paraId="7F9BB3EC" w14:textId="77777777" w:rsidR="00FA2493" w:rsidRDefault="002B7995">
      <w:pPr>
        <w:pStyle w:val="FirstParagraph"/>
      </w:pPr>
      <w:r>
        <w:rPr>
          <w:b/>
          <w:bCs/>
        </w:rPr>
        <w:t>Ghi chú:</w:t>
      </w:r>
      <w:r>
        <w:t xml:space="preserve"> Checklist này c</w:t>
      </w:r>
      <w:r>
        <w:t>ầ</w:t>
      </w:r>
      <w:r>
        <w:t>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trong quá trình ki</w:t>
      </w:r>
      <w:r>
        <w:t>ể</w:t>
      </w:r>
      <w:r>
        <w:t>m toán.</w:t>
      </w:r>
      <w:bookmarkEnd w:id="0"/>
      <w:bookmarkEnd w:id="10"/>
      <w:bookmarkEnd w:id="12"/>
    </w:p>
    <w:sectPr w:rsidR="00FA249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ECE81" w14:textId="77777777" w:rsidR="002B7995" w:rsidRDefault="002B7995" w:rsidP="000733B0">
      <w:pPr>
        <w:spacing w:line="240" w:lineRule="auto"/>
      </w:pPr>
      <w:r>
        <w:separator/>
      </w:r>
    </w:p>
  </w:endnote>
  <w:endnote w:type="continuationSeparator" w:id="0">
    <w:p w14:paraId="71BF9700" w14:textId="77777777" w:rsidR="002B7995" w:rsidRDefault="002B7995" w:rsidP="00073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1EF70" w14:textId="77777777" w:rsidR="002B7995" w:rsidRDefault="002B7995" w:rsidP="000733B0">
      <w:pPr>
        <w:spacing w:line="240" w:lineRule="auto"/>
      </w:pPr>
      <w:r>
        <w:separator/>
      </w:r>
    </w:p>
  </w:footnote>
  <w:footnote w:type="continuationSeparator" w:id="0">
    <w:p w14:paraId="383A559F" w14:textId="77777777" w:rsidR="002B7995" w:rsidRDefault="002B7995" w:rsidP="00073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9CC9" w14:textId="77777777" w:rsidR="000733B0" w:rsidRPr="00A33244" w:rsidRDefault="000733B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CDADA1" wp14:editId="608AAE7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07F2E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39992FD" w14:textId="77777777" w:rsidR="000733B0" w:rsidRDefault="00073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E344F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493"/>
    <w:rsid w:val="000733B0"/>
    <w:rsid w:val="002B7995"/>
    <w:rsid w:val="00FA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D249DE"/>
  <w15:docId w15:val="{C075591C-74D9-4E47-B4AA-FE50AAA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33B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33B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33B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33B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33B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33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33B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33B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B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B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33B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33B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33B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3B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3B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33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3B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33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3B0"/>
    <w:rPr>
      <w:rFonts w:ascii="Times New Roman" w:hAnsi="Times New Roman"/>
      <w:szCs w:val="22"/>
    </w:rPr>
  </w:style>
  <w:style w:type="character" w:styleId="Emphasis">
    <w:name w:val="Emphasis"/>
    <w:rsid w:val="000733B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33B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33B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33B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33B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2026-02-04T02:09:00Z</dcterms:created>
  <dcterms:modified xsi:type="dcterms:W3CDTF">2026-02-04T02:09:00Z</dcterms:modified>
</cp:coreProperties>
</file>