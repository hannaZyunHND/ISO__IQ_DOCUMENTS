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E05AB" w14:textId="77777777" w:rsidR="00491A0D" w:rsidRDefault="00ED1F5B" w:rsidP="00EC3D3B">
      <w:pPr>
        <w:pStyle w:val="Title"/>
      </w:pPr>
      <w:bookmarkStart w:id="0" w:name="sop-08.1-lập-báo-cáo-tài-chính"/>
      <w:r>
        <w:t>SOP-08.1: L</w:t>
      </w:r>
      <w:r>
        <w:t>Ậ</w:t>
      </w:r>
      <w:r>
        <w:t>P BÁO CÁO TÀI CHÍNH</w:t>
      </w:r>
    </w:p>
    <w:p w14:paraId="540C2126" w14:textId="77777777" w:rsidR="00491A0D" w:rsidRDefault="00ED1F5B">
      <w:pPr>
        <w:pStyle w:val="Heading2"/>
      </w:pPr>
      <w:bookmarkStart w:id="1" w:name="Xfcbc7bdb33b268d1e7da9381dca28200dcdf528"/>
      <w:r>
        <w:t>1. THÔNG TIN | Mã: SOP-08.1 | T</w:t>
      </w:r>
      <w:r>
        <w:t>ầ</w:t>
      </w:r>
      <w:r>
        <w:t>n su</w:t>
      </w:r>
      <w:r>
        <w:t>ấ</w:t>
      </w:r>
      <w:r>
        <w:t>t: Tháng, Quý, Năm</w:t>
      </w:r>
    </w:p>
    <w:p w14:paraId="70609933" w14:textId="77777777" w:rsidR="00491A0D" w:rsidRDefault="00ED1F5B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4E23708" w14:textId="77777777" w:rsidR="00491A0D" w:rsidRDefault="00ED1F5B">
      <w:pPr>
        <w:pStyle w:val="FirstParagraph"/>
      </w:pPr>
      <w:r>
        <w:t>Cung c</w:t>
      </w:r>
      <w:r>
        <w:t>ấ</w:t>
      </w:r>
      <w:r>
        <w:t>p thông tin tài chính chính xác, k</w:t>
      </w:r>
      <w:r>
        <w:t>ị</w:t>
      </w:r>
      <w:r>
        <w:t>p th</w:t>
      </w:r>
      <w:r>
        <w:t>ờ</w:t>
      </w:r>
      <w:r>
        <w:t>i cho lãnh đ</w:t>
      </w:r>
      <w:r>
        <w:t>ạ</w:t>
      </w:r>
      <w:r>
        <w:t>o và các bên liên quan</w:t>
      </w:r>
    </w:p>
    <w:p w14:paraId="35661156" w14:textId="77777777" w:rsidR="00491A0D" w:rsidRDefault="00ED1F5B">
      <w:pPr>
        <w:pStyle w:val="Heading2"/>
      </w:pPr>
      <w:bookmarkStart w:id="3" w:name="các-loại-báo-cáo-tài-chính"/>
      <w:bookmarkEnd w:id="2"/>
      <w:r>
        <w:t>3. CÁC LO</w:t>
      </w:r>
      <w:r>
        <w:t>Ạ</w:t>
      </w:r>
      <w:r>
        <w:t>I BÁO CÁO TÀI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30"/>
        <w:gridCol w:w="2436"/>
        <w:gridCol w:w="2929"/>
      </w:tblGrid>
      <w:tr w:rsidR="00491A0D" w14:paraId="3074D8DB" w14:textId="77777777" w:rsidTr="00EC3D3B">
        <w:tc>
          <w:tcPr>
            <w:tcW w:w="0" w:type="auto"/>
          </w:tcPr>
          <w:p w14:paraId="27B3EB82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BCTC</w:t>
            </w:r>
          </w:p>
        </w:tc>
        <w:tc>
          <w:tcPr>
            <w:tcW w:w="0" w:type="auto"/>
          </w:tcPr>
          <w:p w14:paraId="3C5E96D8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3CDB44A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hoàn thành</w:t>
            </w:r>
          </w:p>
        </w:tc>
        <w:tc>
          <w:tcPr>
            <w:tcW w:w="0" w:type="auto"/>
          </w:tcPr>
          <w:p w14:paraId="558A29DD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491A0D" w14:paraId="58EB45F6" w14:textId="77777777" w:rsidTr="00EC3D3B">
        <w:tc>
          <w:tcPr>
            <w:tcW w:w="0" w:type="auto"/>
          </w:tcPr>
          <w:p w14:paraId="0DB00DAC" w14:textId="77777777" w:rsidR="00491A0D" w:rsidRDefault="00ED1F5B">
            <w:pPr>
              <w:pStyle w:val="Compact"/>
            </w:pPr>
            <w:r>
              <w:t>BCTC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0" w:type="auto"/>
          </w:tcPr>
          <w:p w14:paraId="3609373B" w14:textId="77777777" w:rsidR="00491A0D" w:rsidRDefault="00ED1F5B">
            <w:pPr>
              <w:pStyle w:val="Compact"/>
            </w:pPr>
            <w:r>
              <w:t>Hàng tháng</w:t>
            </w:r>
          </w:p>
        </w:tc>
        <w:tc>
          <w:tcPr>
            <w:tcW w:w="0" w:type="auto"/>
          </w:tcPr>
          <w:p w14:paraId="1A98B1AC" w14:textId="77777777" w:rsidR="00491A0D" w:rsidRDefault="00ED1F5B">
            <w:pPr>
              <w:pStyle w:val="Compact"/>
            </w:pPr>
            <w:r>
              <w:t>Ngày 10/tháng sau</w:t>
            </w:r>
          </w:p>
        </w:tc>
        <w:tc>
          <w:tcPr>
            <w:tcW w:w="0" w:type="auto"/>
          </w:tcPr>
          <w:p w14:paraId="6EE4C1CA" w14:textId="77777777" w:rsidR="00491A0D" w:rsidRDefault="00ED1F5B">
            <w:pPr>
              <w:pStyle w:val="Compact"/>
            </w:pPr>
            <w:r>
              <w:t>BGH</w:t>
            </w:r>
          </w:p>
        </w:tc>
      </w:tr>
      <w:tr w:rsidR="00491A0D" w14:paraId="21A962FC" w14:textId="77777777" w:rsidTr="00EC3D3B">
        <w:tc>
          <w:tcPr>
            <w:tcW w:w="0" w:type="auto"/>
          </w:tcPr>
          <w:p w14:paraId="54E7D7A4" w14:textId="77777777" w:rsidR="00491A0D" w:rsidRDefault="00ED1F5B">
            <w:pPr>
              <w:pStyle w:val="Compact"/>
            </w:pPr>
            <w:r>
              <w:t>BCTC quý</w:t>
            </w:r>
          </w:p>
        </w:tc>
        <w:tc>
          <w:tcPr>
            <w:tcW w:w="0" w:type="auto"/>
          </w:tcPr>
          <w:p w14:paraId="5D489048" w14:textId="77777777" w:rsidR="00491A0D" w:rsidRDefault="00ED1F5B">
            <w:pPr>
              <w:pStyle w:val="Compact"/>
            </w:pPr>
            <w:r>
              <w:t>Hàng quý</w:t>
            </w:r>
          </w:p>
        </w:tc>
        <w:tc>
          <w:tcPr>
            <w:tcW w:w="0" w:type="auto"/>
          </w:tcPr>
          <w:p w14:paraId="43D414F7" w14:textId="77777777" w:rsidR="00491A0D" w:rsidRDefault="00ED1F5B">
            <w:pPr>
              <w:pStyle w:val="Compact"/>
            </w:pPr>
            <w:r>
              <w:t>Ngày 15/tháng sau quý</w:t>
            </w:r>
          </w:p>
        </w:tc>
        <w:tc>
          <w:tcPr>
            <w:tcW w:w="0" w:type="auto"/>
          </w:tcPr>
          <w:p w14:paraId="3A351668" w14:textId="77777777" w:rsidR="00491A0D" w:rsidRDefault="00ED1F5B">
            <w:pPr>
              <w:pStyle w:val="Compact"/>
            </w:pPr>
            <w:r>
              <w:t>BGH, HĐ</w:t>
            </w:r>
          </w:p>
        </w:tc>
      </w:tr>
      <w:tr w:rsidR="00491A0D" w14:paraId="1A568262" w14:textId="77777777" w:rsidTr="00EC3D3B">
        <w:tc>
          <w:tcPr>
            <w:tcW w:w="0" w:type="auto"/>
          </w:tcPr>
          <w:p w14:paraId="7A4710CB" w14:textId="77777777" w:rsidR="00491A0D" w:rsidRDefault="00ED1F5B">
            <w:pPr>
              <w:pStyle w:val="Compact"/>
            </w:pPr>
            <w:r>
              <w:t>BCTC năm</w:t>
            </w:r>
          </w:p>
        </w:tc>
        <w:tc>
          <w:tcPr>
            <w:tcW w:w="0" w:type="auto"/>
          </w:tcPr>
          <w:p w14:paraId="135C453E" w14:textId="77777777" w:rsidR="00491A0D" w:rsidRDefault="00ED1F5B">
            <w:pPr>
              <w:pStyle w:val="Compact"/>
            </w:pPr>
            <w:r>
              <w:t>Hàng năm</w:t>
            </w:r>
          </w:p>
        </w:tc>
        <w:tc>
          <w:tcPr>
            <w:tcW w:w="0" w:type="auto"/>
          </w:tcPr>
          <w:p w14:paraId="55D91AFD" w14:textId="77777777" w:rsidR="00491A0D" w:rsidRDefault="00ED1F5B">
            <w:pPr>
              <w:pStyle w:val="Compact"/>
            </w:pPr>
            <w:r>
              <w:t>Ngày 31/3 năm sau</w:t>
            </w:r>
          </w:p>
        </w:tc>
        <w:tc>
          <w:tcPr>
            <w:tcW w:w="0" w:type="auto"/>
          </w:tcPr>
          <w:p w14:paraId="04ED2FFC" w14:textId="77777777" w:rsidR="00491A0D" w:rsidRDefault="00ED1F5B">
            <w:pPr>
              <w:pStyle w:val="Compact"/>
            </w:pPr>
            <w:r>
              <w:t>BGH, HĐ, Ki</w:t>
            </w:r>
            <w:r>
              <w:t>ể</w:t>
            </w:r>
            <w:r>
              <w:t>m toán, Thu</w:t>
            </w:r>
            <w:r>
              <w:t>ế</w:t>
            </w:r>
          </w:p>
        </w:tc>
      </w:tr>
    </w:tbl>
    <w:p w14:paraId="03D4A70C" w14:textId="77777777" w:rsidR="00491A0D" w:rsidRDefault="00ED1F5B">
      <w:pPr>
        <w:pStyle w:val="Heading2"/>
      </w:pPr>
      <w:bookmarkStart w:id="4" w:name="cấu-trúc-bctc-chuẩn-theo-vas"/>
      <w:bookmarkEnd w:id="3"/>
      <w:r>
        <w:t>4. C</w:t>
      </w:r>
      <w:r>
        <w:t>Ấ</w:t>
      </w:r>
      <w:r>
        <w:t>U TRÚC BCTC CHU</w:t>
      </w:r>
      <w:r>
        <w:t>Ẩ</w:t>
      </w:r>
      <w:r>
        <w:t>N (Theo VAS)</w:t>
      </w:r>
    </w:p>
    <w:p w14:paraId="101928BE" w14:textId="77777777" w:rsidR="00491A0D" w:rsidRDefault="00ED1F5B">
      <w:pPr>
        <w:pStyle w:val="Heading3"/>
      </w:pPr>
      <w:bookmarkStart w:id="5" w:name="bctc-gồm-4-báo-cáo-chính"/>
      <w:r>
        <w:t>4.1. BCTC g</w:t>
      </w:r>
      <w:r>
        <w:t>ồ</w:t>
      </w:r>
      <w:r>
        <w:t>m 4 báo cáo chính</w:t>
      </w:r>
    </w:p>
    <w:p w14:paraId="303CA909" w14:textId="77777777" w:rsidR="00491A0D" w:rsidRDefault="00ED1F5B">
      <w:pPr>
        <w:pStyle w:val="FirstParagraph"/>
      </w:pPr>
      <w:r>
        <w:rPr>
          <w:b/>
          <w:bCs/>
        </w:rPr>
        <w:t>1. B</w:t>
      </w:r>
      <w:r>
        <w:rPr>
          <w:b/>
          <w:bCs/>
        </w:rPr>
        <w:t>Ả</w:t>
      </w:r>
      <w:r>
        <w:rPr>
          <w:b/>
          <w:bCs/>
        </w:rPr>
        <w:t>NG CÂN Đ</w:t>
      </w:r>
      <w:r>
        <w:rPr>
          <w:b/>
          <w:bCs/>
        </w:rPr>
        <w:t>Ố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 xml:space="preserve"> TOÁN (Balance Sheet)</w:t>
      </w:r>
    </w:p>
    <w:p w14:paraId="222D97F6" w14:textId="77777777" w:rsidR="00491A0D" w:rsidRDefault="00ED1F5B">
      <w:pPr>
        <w:pStyle w:val="BodyText"/>
      </w:pPr>
      <w:r>
        <w:t>Ph</w:t>
      </w:r>
      <w:r>
        <w:t>ả</w:t>
      </w:r>
      <w:r>
        <w:t>n ánh tài s</w:t>
      </w:r>
      <w:r>
        <w:t>ả</w:t>
      </w:r>
      <w:r>
        <w:t>n và ngu</w:t>
      </w:r>
      <w:r>
        <w:t>ồ</w:t>
      </w:r>
      <w:r>
        <w:t>n v</w:t>
      </w:r>
      <w:r>
        <w:t>ố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cu</w:t>
      </w:r>
      <w:r>
        <w:t>ố</w:t>
      </w:r>
      <w:r>
        <w:t>i k</w:t>
      </w:r>
      <w:r>
        <w:t>ỳ</w:t>
      </w:r>
    </w:p>
    <w:p w14:paraId="4A2B7C1A" w14:textId="77777777" w:rsidR="00491A0D" w:rsidRDefault="00ED1F5B">
      <w:pPr>
        <w:pStyle w:val="SourceCode"/>
      </w:pPr>
      <w:r>
        <w:rPr>
          <w:rStyle w:val="VerbatimChar"/>
        </w:rPr>
        <w:t>TÀI S</w:t>
      </w:r>
      <w:r>
        <w:rPr>
          <w:rStyle w:val="VerbatimChar"/>
        </w:rPr>
        <w:t>Ả</w:t>
      </w:r>
      <w:r>
        <w:rPr>
          <w:rStyle w:val="VerbatimChar"/>
        </w:rPr>
        <w:t>N = NGU</w:t>
      </w:r>
      <w:r>
        <w:rPr>
          <w:rStyle w:val="VerbatimChar"/>
        </w:rPr>
        <w:t>Ồ</w:t>
      </w:r>
      <w:r>
        <w:rPr>
          <w:rStyle w:val="VerbatimChar"/>
        </w:rPr>
        <w:t>N V</w:t>
      </w:r>
      <w:r>
        <w:rPr>
          <w:rStyle w:val="VerbatimChar"/>
        </w:rPr>
        <w:t>Ố</w:t>
      </w:r>
      <w:r>
        <w:rPr>
          <w:rStyle w:val="VerbatimChar"/>
        </w:rP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491A0D" w14:paraId="72AD3189" w14:textId="77777777" w:rsidTr="00EC3D3B">
        <w:tc>
          <w:tcPr>
            <w:tcW w:w="1320" w:type="dxa"/>
          </w:tcPr>
          <w:p w14:paraId="0144D315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486273BE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1320" w:type="dxa"/>
          </w:tcPr>
          <w:p w14:paraId="03FF12D3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1320" w:type="dxa"/>
          </w:tcPr>
          <w:p w14:paraId="6B81DC93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6FF7EEE2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1320" w:type="dxa"/>
          </w:tcPr>
          <w:p w14:paraId="15943B22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</w:tr>
      <w:tr w:rsidR="00491A0D" w14:paraId="51230783" w14:textId="77777777" w:rsidTr="00EC3D3B">
        <w:tc>
          <w:tcPr>
            <w:tcW w:w="1320" w:type="dxa"/>
          </w:tcPr>
          <w:p w14:paraId="795238B9" w14:textId="77777777" w:rsidR="00491A0D" w:rsidRDefault="00ED1F5B">
            <w:pPr>
              <w:pStyle w:val="Compact"/>
            </w:pPr>
            <w:r>
              <w:t>A. Tài s</w:t>
            </w:r>
            <w:r>
              <w:t>ả</w:t>
            </w:r>
            <w:r>
              <w:t>n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6256F708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3D4FE86A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3D9403AC" w14:textId="77777777" w:rsidR="00491A0D" w:rsidRDefault="00ED1F5B">
            <w:pPr>
              <w:pStyle w:val="Compact"/>
            </w:pPr>
            <w:r>
              <w:t>A. N</w:t>
            </w:r>
            <w:r>
              <w:t>ợ</w:t>
            </w:r>
            <w:r>
              <w:t xml:space="preserve"> ph</w:t>
            </w:r>
            <w:r>
              <w:t>ả</w:t>
            </w:r>
            <w:r>
              <w:t>i tr</w:t>
            </w:r>
            <w:r>
              <w:t>ả</w:t>
            </w:r>
          </w:p>
        </w:tc>
        <w:tc>
          <w:tcPr>
            <w:tcW w:w="1320" w:type="dxa"/>
          </w:tcPr>
          <w:p w14:paraId="725DBD2A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112EF2BD" w14:textId="77777777" w:rsidR="00491A0D" w:rsidRDefault="00491A0D">
            <w:pPr>
              <w:pStyle w:val="Compact"/>
            </w:pPr>
          </w:p>
        </w:tc>
      </w:tr>
      <w:tr w:rsidR="00491A0D" w14:paraId="71836D5B" w14:textId="77777777" w:rsidTr="00EC3D3B">
        <w:tc>
          <w:tcPr>
            <w:tcW w:w="1320" w:type="dxa"/>
          </w:tcPr>
          <w:p w14:paraId="47E41809" w14:textId="77777777" w:rsidR="00491A0D" w:rsidRDefault="00ED1F5B">
            <w:pPr>
              <w:pStyle w:val="Compact"/>
            </w:pPr>
            <w:r>
              <w:t>- Ti</w:t>
            </w:r>
            <w:r>
              <w:t>ề</w:t>
            </w:r>
            <w:r>
              <w:t>n</w:t>
            </w:r>
          </w:p>
        </w:tc>
        <w:tc>
          <w:tcPr>
            <w:tcW w:w="1320" w:type="dxa"/>
          </w:tcPr>
          <w:p w14:paraId="147AFD3F" w14:textId="77777777" w:rsidR="00491A0D" w:rsidRDefault="00ED1F5B">
            <w:pPr>
              <w:pStyle w:val="Compact"/>
            </w:pPr>
            <w:r>
              <w:t>5 t</w:t>
            </w:r>
            <w:r>
              <w:t>ỷ</w:t>
            </w:r>
          </w:p>
        </w:tc>
        <w:tc>
          <w:tcPr>
            <w:tcW w:w="1320" w:type="dxa"/>
          </w:tcPr>
          <w:p w14:paraId="4D52038C" w14:textId="77777777" w:rsidR="00491A0D" w:rsidRDefault="00ED1F5B">
            <w:pPr>
              <w:pStyle w:val="Compact"/>
            </w:pPr>
            <w:r>
              <w:t>8 t</w:t>
            </w:r>
            <w:r>
              <w:t>ỷ</w:t>
            </w:r>
          </w:p>
        </w:tc>
        <w:tc>
          <w:tcPr>
            <w:tcW w:w="1320" w:type="dxa"/>
          </w:tcPr>
          <w:p w14:paraId="5E5EEB66" w14:textId="77777777" w:rsidR="00491A0D" w:rsidRDefault="00ED1F5B">
            <w:pPr>
              <w:pStyle w:val="Compact"/>
            </w:pPr>
            <w:r>
              <w:t>- N</w:t>
            </w:r>
            <w:r>
              <w:t>ợ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7A798437" w14:textId="77777777" w:rsidR="00491A0D" w:rsidRDefault="00ED1F5B">
            <w:pPr>
              <w:pStyle w:val="Compact"/>
            </w:pPr>
            <w:r>
              <w:t>2 t</w:t>
            </w:r>
            <w:r>
              <w:t>ỷ</w:t>
            </w:r>
          </w:p>
        </w:tc>
        <w:tc>
          <w:tcPr>
            <w:tcW w:w="1320" w:type="dxa"/>
          </w:tcPr>
          <w:p w14:paraId="22D21BDB" w14:textId="77777777" w:rsidR="00491A0D" w:rsidRDefault="00ED1F5B">
            <w:pPr>
              <w:pStyle w:val="Compact"/>
            </w:pPr>
            <w:r>
              <w:t>3 t</w:t>
            </w:r>
            <w:r>
              <w:t>ỷ</w:t>
            </w:r>
          </w:p>
        </w:tc>
      </w:tr>
      <w:tr w:rsidR="00491A0D" w14:paraId="40D72927" w14:textId="77777777" w:rsidTr="00EC3D3B">
        <w:tc>
          <w:tcPr>
            <w:tcW w:w="1320" w:type="dxa"/>
          </w:tcPr>
          <w:p w14:paraId="5A07433A" w14:textId="77777777" w:rsidR="00491A0D" w:rsidRDefault="00ED1F5B">
            <w:pPr>
              <w:pStyle w:val="Compact"/>
            </w:pPr>
            <w:r>
              <w:t>- Ph</w:t>
            </w:r>
            <w:r>
              <w:t>ả</w:t>
            </w:r>
            <w:r>
              <w:t>i thu</w:t>
            </w:r>
          </w:p>
        </w:tc>
        <w:tc>
          <w:tcPr>
            <w:tcW w:w="1320" w:type="dxa"/>
          </w:tcPr>
          <w:p w14:paraId="63AAFBFC" w14:textId="77777777" w:rsidR="00491A0D" w:rsidRDefault="00ED1F5B">
            <w:pPr>
              <w:pStyle w:val="Compact"/>
            </w:pPr>
            <w:r>
              <w:t>500 tri</w:t>
            </w:r>
            <w:r>
              <w:t>ệ</w:t>
            </w:r>
            <w:r>
              <w:t>u</w:t>
            </w:r>
          </w:p>
        </w:tc>
        <w:tc>
          <w:tcPr>
            <w:tcW w:w="1320" w:type="dxa"/>
          </w:tcPr>
          <w:p w14:paraId="3191CC50" w14:textId="77777777" w:rsidR="00491A0D" w:rsidRDefault="00ED1F5B">
            <w:pPr>
              <w:pStyle w:val="Compact"/>
            </w:pPr>
            <w:r>
              <w:t>300 tri</w:t>
            </w:r>
            <w:r>
              <w:t>ệ</w:t>
            </w:r>
            <w:r>
              <w:t>u</w:t>
            </w:r>
          </w:p>
        </w:tc>
        <w:tc>
          <w:tcPr>
            <w:tcW w:w="1320" w:type="dxa"/>
          </w:tcPr>
          <w:p w14:paraId="4157E3C4" w14:textId="77777777" w:rsidR="00491A0D" w:rsidRDefault="00ED1F5B">
            <w:pPr>
              <w:pStyle w:val="Compact"/>
            </w:pPr>
            <w:r>
              <w:t>- N</w:t>
            </w:r>
            <w:r>
              <w:t>ợ</w:t>
            </w:r>
            <w:r>
              <w:t xml:space="preserve"> dài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63C9B3B6" w14:textId="77777777" w:rsidR="00491A0D" w:rsidRDefault="00ED1F5B">
            <w:pPr>
              <w:pStyle w:val="Compact"/>
            </w:pPr>
            <w:r>
              <w:t>1 t</w:t>
            </w:r>
            <w:r>
              <w:t>ỷ</w:t>
            </w:r>
          </w:p>
        </w:tc>
        <w:tc>
          <w:tcPr>
            <w:tcW w:w="1320" w:type="dxa"/>
          </w:tcPr>
          <w:p w14:paraId="4C004155" w14:textId="77777777" w:rsidR="00491A0D" w:rsidRDefault="00ED1F5B">
            <w:pPr>
              <w:pStyle w:val="Compact"/>
            </w:pPr>
            <w:r>
              <w:t>500 tri</w:t>
            </w:r>
            <w:r>
              <w:t>ệ</w:t>
            </w:r>
            <w:r>
              <w:t>u</w:t>
            </w:r>
          </w:p>
        </w:tc>
      </w:tr>
      <w:tr w:rsidR="00491A0D" w14:paraId="10EAF558" w14:textId="77777777" w:rsidTr="00EC3D3B">
        <w:tc>
          <w:tcPr>
            <w:tcW w:w="1320" w:type="dxa"/>
          </w:tcPr>
          <w:p w14:paraId="19529DC1" w14:textId="77777777" w:rsidR="00491A0D" w:rsidRDefault="00ED1F5B">
            <w:pPr>
              <w:pStyle w:val="Compact"/>
            </w:pPr>
            <w:r>
              <w:t>B. Tài s</w:t>
            </w:r>
            <w:r>
              <w:t>ả</w:t>
            </w:r>
            <w:r>
              <w:t>n dài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117AADC3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2A68D19B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123DF0E4" w14:textId="77777777" w:rsidR="00491A0D" w:rsidRDefault="00ED1F5B">
            <w:pPr>
              <w:pStyle w:val="Compact"/>
            </w:pPr>
            <w:r>
              <w:t>B. V</w:t>
            </w:r>
            <w:r>
              <w:t>ố</w:t>
            </w:r>
            <w:r>
              <w:t>n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</w:t>
            </w:r>
          </w:p>
        </w:tc>
        <w:tc>
          <w:tcPr>
            <w:tcW w:w="1320" w:type="dxa"/>
          </w:tcPr>
          <w:p w14:paraId="6D4F1C8A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0F06BF70" w14:textId="77777777" w:rsidR="00491A0D" w:rsidRDefault="00491A0D">
            <w:pPr>
              <w:pStyle w:val="Compact"/>
            </w:pPr>
          </w:p>
        </w:tc>
      </w:tr>
      <w:tr w:rsidR="00491A0D" w14:paraId="51326317" w14:textId="77777777" w:rsidTr="00EC3D3B">
        <w:tc>
          <w:tcPr>
            <w:tcW w:w="1320" w:type="dxa"/>
          </w:tcPr>
          <w:p w14:paraId="20D2F9A7" w14:textId="77777777" w:rsidR="00491A0D" w:rsidRDefault="00ED1F5B">
            <w:pPr>
              <w:pStyle w:val="Compact"/>
            </w:pPr>
            <w:r>
              <w:t>- Tài s</w:t>
            </w:r>
            <w:r>
              <w:t>ả</w:t>
            </w:r>
            <w:r>
              <w:t>n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  <w:tc>
          <w:tcPr>
            <w:tcW w:w="1320" w:type="dxa"/>
          </w:tcPr>
          <w:p w14:paraId="58C0367C" w14:textId="77777777" w:rsidR="00491A0D" w:rsidRDefault="00ED1F5B">
            <w:pPr>
              <w:pStyle w:val="Compact"/>
            </w:pPr>
            <w:r>
              <w:t>50 t</w:t>
            </w:r>
            <w:r>
              <w:t>ỷ</w:t>
            </w:r>
          </w:p>
        </w:tc>
        <w:tc>
          <w:tcPr>
            <w:tcW w:w="1320" w:type="dxa"/>
          </w:tcPr>
          <w:p w14:paraId="60F72370" w14:textId="77777777" w:rsidR="00491A0D" w:rsidRDefault="00ED1F5B">
            <w:pPr>
              <w:pStyle w:val="Compact"/>
            </w:pPr>
            <w:r>
              <w:t>48 t</w:t>
            </w:r>
            <w:r>
              <w:t>ỷ</w:t>
            </w:r>
          </w:p>
        </w:tc>
        <w:tc>
          <w:tcPr>
            <w:tcW w:w="1320" w:type="dxa"/>
          </w:tcPr>
          <w:p w14:paraId="04176B37" w14:textId="77777777" w:rsidR="00491A0D" w:rsidRDefault="00ED1F5B">
            <w:pPr>
              <w:pStyle w:val="Compact"/>
            </w:pPr>
            <w:r>
              <w:t>- V</w:t>
            </w:r>
            <w:r>
              <w:t>ố</w:t>
            </w:r>
            <w:r>
              <w:t>n góp</w:t>
            </w:r>
          </w:p>
        </w:tc>
        <w:tc>
          <w:tcPr>
            <w:tcW w:w="1320" w:type="dxa"/>
          </w:tcPr>
          <w:p w14:paraId="1178C332" w14:textId="77777777" w:rsidR="00491A0D" w:rsidRDefault="00ED1F5B">
            <w:pPr>
              <w:pStyle w:val="Compact"/>
            </w:pPr>
            <w:r>
              <w:t>40 t</w:t>
            </w:r>
            <w:r>
              <w:t>ỷ</w:t>
            </w:r>
          </w:p>
        </w:tc>
        <w:tc>
          <w:tcPr>
            <w:tcW w:w="1320" w:type="dxa"/>
          </w:tcPr>
          <w:p w14:paraId="60E52111" w14:textId="77777777" w:rsidR="00491A0D" w:rsidRDefault="00ED1F5B">
            <w:pPr>
              <w:pStyle w:val="Compact"/>
            </w:pPr>
            <w:r>
              <w:t>40 t</w:t>
            </w:r>
            <w:r>
              <w:t>ỷ</w:t>
            </w:r>
          </w:p>
        </w:tc>
      </w:tr>
      <w:tr w:rsidR="00491A0D" w14:paraId="00B31588" w14:textId="77777777" w:rsidTr="00EC3D3B">
        <w:tc>
          <w:tcPr>
            <w:tcW w:w="1320" w:type="dxa"/>
          </w:tcPr>
          <w:p w14:paraId="15104200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2BC0A8E8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191C9AE2" w14:textId="77777777" w:rsidR="00491A0D" w:rsidRDefault="00491A0D">
            <w:pPr>
              <w:pStyle w:val="Compact"/>
            </w:pPr>
          </w:p>
        </w:tc>
        <w:tc>
          <w:tcPr>
            <w:tcW w:w="1320" w:type="dxa"/>
          </w:tcPr>
          <w:p w14:paraId="796E9854" w14:textId="77777777" w:rsidR="00491A0D" w:rsidRDefault="00ED1F5B">
            <w:pPr>
              <w:pStyle w:val="Compact"/>
            </w:pPr>
            <w:r>
              <w:t>- L</w:t>
            </w:r>
            <w:r>
              <w:t>ợ</w:t>
            </w:r>
            <w:r>
              <w:t>i nhu</w:t>
            </w:r>
            <w:r>
              <w:t>ậ</w:t>
            </w:r>
            <w:r>
              <w:t xml:space="preserve">n </w:t>
            </w:r>
            <w:r>
              <w:lastRenderedPageBreak/>
              <w:t>chưa phân ph</w:t>
            </w:r>
            <w:r>
              <w:t>ố</w:t>
            </w:r>
            <w:r>
              <w:t>i</w:t>
            </w:r>
          </w:p>
        </w:tc>
        <w:tc>
          <w:tcPr>
            <w:tcW w:w="1320" w:type="dxa"/>
          </w:tcPr>
          <w:p w14:paraId="22D6D29E" w14:textId="77777777" w:rsidR="00491A0D" w:rsidRDefault="00ED1F5B">
            <w:pPr>
              <w:pStyle w:val="Compact"/>
            </w:pPr>
            <w:r>
              <w:lastRenderedPageBreak/>
              <w:t>12.5 t</w:t>
            </w:r>
            <w:r>
              <w:t>ỷ</w:t>
            </w:r>
          </w:p>
        </w:tc>
        <w:tc>
          <w:tcPr>
            <w:tcW w:w="1320" w:type="dxa"/>
          </w:tcPr>
          <w:p w14:paraId="265AB3DE" w14:textId="77777777" w:rsidR="00491A0D" w:rsidRDefault="00ED1F5B">
            <w:pPr>
              <w:pStyle w:val="Compact"/>
            </w:pPr>
            <w:r>
              <w:t>13.3 t</w:t>
            </w:r>
            <w:r>
              <w:t>ỷ</w:t>
            </w:r>
          </w:p>
        </w:tc>
      </w:tr>
      <w:tr w:rsidR="00491A0D" w14:paraId="7D6A81DC" w14:textId="77777777" w:rsidTr="00EC3D3B">
        <w:tc>
          <w:tcPr>
            <w:tcW w:w="1320" w:type="dxa"/>
          </w:tcPr>
          <w:p w14:paraId="714DB9A0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4DD72A4F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55.5 t</w:t>
            </w:r>
            <w:r>
              <w:rPr>
                <w:b/>
                <w:bCs/>
              </w:rPr>
              <w:t>ỷ</w:t>
            </w:r>
          </w:p>
        </w:tc>
        <w:tc>
          <w:tcPr>
            <w:tcW w:w="1320" w:type="dxa"/>
          </w:tcPr>
          <w:p w14:paraId="527EEF64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56.3 t</w:t>
            </w:r>
            <w:r>
              <w:rPr>
                <w:b/>
                <w:bCs/>
              </w:rPr>
              <w:t>ỷ</w:t>
            </w:r>
          </w:p>
        </w:tc>
        <w:tc>
          <w:tcPr>
            <w:tcW w:w="1320" w:type="dxa"/>
          </w:tcPr>
          <w:p w14:paraId="6AB2AF3C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63F97DD1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55.5 t</w:t>
            </w:r>
            <w:r>
              <w:rPr>
                <w:b/>
                <w:bCs/>
              </w:rPr>
              <w:t>ỷ</w:t>
            </w:r>
          </w:p>
        </w:tc>
        <w:tc>
          <w:tcPr>
            <w:tcW w:w="1320" w:type="dxa"/>
          </w:tcPr>
          <w:p w14:paraId="755C9FC7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56.3 t</w:t>
            </w:r>
            <w:r>
              <w:rPr>
                <w:b/>
                <w:bCs/>
              </w:rPr>
              <w:t>ỷ</w:t>
            </w:r>
          </w:p>
        </w:tc>
      </w:tr>
    </w:tbl>
    <w:p w14:paraId="7A04DCC3" w14:textId="77777777" w:rsidR="00491A0D" w:rsidRDefault="00ED1F5B">
      <w:pPr>
        <w:pStyle w:val="BodyText"/>
      </w:pPr>
      <w:r>
        <w:rPr>
          <w:b/>
          <w:bCs/>
        </w:rPr>
        <w:t>2. BÁO CÁO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KINH DOANH (Income Statement)</w:t>
      </w:r>
    </w:p>
    <w:p w14:paraId="2796312F" w14:textId="77777777" w:rsidR="00491A0D" w:rsidRDefault="00ED1F5B">
      <w:pPr>
        <w:pStyle w:val="BodyText"/>
      </w:pPr>
      <w:r>
        <w:t>Ph</w:t>
      </w:r>
      <w:r>
        <w:t>ả</w:t>
      </w:r>
      <w:r>
        <w:t>n ánh lãi/l</w:t>
      </w:r>
      <w:r>
        <w:t>ỗ</w:t>
      </w:r>
      <w:r>
        <w:t xml:space="preserve"> trong k</w:t>
      </w:r>
      <w:r>
        <w:t>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1143"/>
        <w:gridCol w:w="1340"/>
      </w:tblGrid>
      <w:tr w:rsidR="00491A0D" w14:paraId="3EC493A9" w14:textId="77777777" w:rsidTr="00EC3D3B">
        <w:tc>
          <w:tcPr>
            <w:tcW w:w="0" w:type="auto"/>
          </w:tcPr>
          <w:p w14:paraId="47E993CB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6D7A3AB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Năm nay</w:t>
            </w:r>
          </w:p>
        </w:tc>
        <w:tc>
          <w:tcPr>
            <w:tcW w:w="0" w:type="auto"/>
          </w:tcPr>
          <w:p w14:paraId="79AEB78D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Năm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</w:tr>
      <w:tr w:rsidR="00491A0D" w14:paraId="74FE10EB" w14:textId="77777777" w:rsidTr="00EC3D3B">
        <w:tc>
          <w:tcPr>
            <w:tcW w:w="0" w:type="auto"/>
          </w:tcPr>
          <w:p w14:paraId="1661828E" w14:textId="77777777" w:rsidR="00491A0D" w:rsidRDefault="00ED1F5B">
            <w:pPr>
              <w:pStyle w:val="Compact"/>
            </w:pPr>
            <w:r>
              <w:t>1. Doanh thu</w:t>
            </w:r>
          </w:p>
        </w:tc>
        <w:tc>
          <w:tcPr>
            <w:tcW w:w="0" w:type="auto"/>
          </w:tcPr>
          <w:p w14:paraId="35DA31FE" w14:textId="77777777" w:rsidR="00491A0D" w:rsidRDefault="00ED1F5B">
            <w:pPr>
              <w:pStyle w:val="Compact"/>
            </w:pPr>
            <w:r>
              <w:t>60 t</w:t>
            </w:r>
            <w:r>
              <w:t>ỷ</w:t>
            </w:r>
          </w:p>
        </w:tc>
        <w:tc>
          <w:tcPr>
            <w:tcW w:w="0" w:type="auto"/>
          </w:tcPr>
          <w:p w14:paraId="0EBC9DCA" w14:textId="77777777" w:rsidR="00491A0D" w:rsidRDefault="00ED1F5B">
            <w:pPr>
              <w:pStyle w:val="Compact"/>
            </w:pPr>
            <w:r>
              <w:t>55 t</w:t>
            </w:r>
            <w:r>
              <w:t>ỷ</w:t>
            </w:r>
          </w:p>
        </w:tc>
      </w:tr>
      <w:tr w:rsidR="00491A0D" w14:paraId="4282DA84" w14:textId="77777777" w:rsidTr="00EC3D3B">
        <w:tc>
          <w:tcPr>
            <w:tcW w:w="0" w:type="auto"/>
          </w:tcPr>
          <w:p w14:paraId="51DBEC99" w14:textId="77777777" w:rsidR="00491A0D" w:rsidRDefault="00ED1F5B">
            <w:pPr>
              <w:pStyle w:val="Compact"/>
            </w:pPr>
            <w:r>
              <w:t>2. Các kho</w:t>
            </w:r>
            <w:r>
              <w:t>ả</w:t>
            </w:r>
            <w:r>
              <w:t>n gi</w:t>
            </w:r>
            <w:r>
              <w:t>ả</w:t>
            </w:r>
            <w:r>
              <w:t>m tr</w:t>
            </w:r>
            <w:r>
              <w:t>ừ</w:t>
            </w:r>
          </w:p>
        </w:tc>
        <w:tc>
          <w:tcPr>
            <w:tcW w:w="0" w:type="auto"/>
          </w:tcPr>
          <w:p w14:paraId="7D1092B4" w14:textId="77777777" w:rsidR="00491A0D" w:rsidRDefault="00ED1F5B">
            <w:pPr>
              <w:pStyle w:val="Compact"/>
            </w:pPr>
            <w:r>
              <w:t>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FD8FD85" w14:textId="77777777" w:rsidR="00491A0D" w:rsidRDefault="00ED1F5B">
            <w:pPr>
              <w:pStyle w:val="Compact"/>
            </w:pPr>
            <w:r>
              <w:t>400 tri</w:t>
            </w:r>
            <w:r>
              <w:t>ệ</w:t>
            </w:r>
            <w:r>
              <w:t>u</w:t>
            </w:r>
          </w:p>
        </w:tc>
      </w:tr>
      <w:tr w:rsidR="00491A0D" w14:paraId="496ABC3E" w14:textId="77777777" w:rsidTr="00EC3D3B">
        <w:tc>
          <w:tcPr>
            <w:tcW w:w="0" w:type="auto"/>
          </w:tcPr>
          <w:p w14:paraId="3105D5E4" w14:textId="77777777" w:rsidR="00491A0D" w:rsidRDefault="00ED1F5B">
            <w:pPr>
              <w:pStyle w:val="Compact"/>
            </w:pPr>
            <w:r>
              <w:t>3. Doanh thu thu</w:t>
            </w:r>
            <w:r>
              <w:t>ầ</w:t>
            </w:r>
            <w:r>
              <w:t>n (1-2)</w:t>
            </w:r>
          </w:p>
        </w:tc>
        <w:tc>
          <w:tcPr>
            <w:tcW w:w="0" w:type="auto"/>
          </w:tcPr>
          <w:p w14:paraId="47EB60CC" w14:textId="77777777" w:rsidR="00491A0D" w:rsidRDefault="00ED1F5B">
            <w:pPr>
              <w:pStyle w:val="Compact"/>
            </w:pPr>
            <w:r>
              <w:t>59.5 t</w:t>
            </w:r>
            <w:r>
              <w:t>ỷ</w:t>
            </w:r>
          </w:p>
        </w:tc>
        <w:tc>
          <w:tcPr>
            <w:tcW w:w="0" w:type="auto"/>
          </w:tcPr>
          <w:p w14:paraId="2BED4B33" w14:textId="77777777" w:rsidR="00491A0D" w:rsidRDefault="00ED1F5B">
            <w:pPr>
              <w:pStyle w:val="Compact"/>
            </w:pPr>
            <w:r>
              <w:t>54.6 t</w:t>
            </w:r>
            <w:r>
              <w:t>ỷ</w:t>
            </w:r>
          </w:p>
        </w:tc>
      </w:tr>
      <w:tr w:rsidR="00491A0D" w14:paraId="49FD1BFB" w14:textId="77777777" w:rsidTr="00EC3D3B">
        <w:tc>
          <w:tcPr>
            <w:tcW w:w="0" w:type="auto"/>
          </w:tcPr>
          <w:p w14:paraId="1EC472C3" w14:textId="77777777" w:rsidR="00491A0D" w:rsidRDefault="00ED1F5B">
            <w:pPr>
              <w:pStyle w:val="Compact"/>
            </w:pPr>
            <w:r>
              <w:t>4. Giá v</w:t>
            </w:r>
            <w:r>
              <w:t>ố</w:t>
            </w:r>
            <w:r>
              <w:t>n hàng bán</w:t>
            </w:r>
          </w:p>
        </w:tc>
        <w:tc>
          <w:tcPr>
            <w:tcW w:w="0" w:type="auto"/>
          </w:tcPr>
          <w:p w14:paraId="71736D51" w14:textId="77777777" w:rsidR="00491A0D" w:rsidRDefault="00ED1F5B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435AB64" w14:textId="77777777" w:rsidR="00491A0D" w:rsidRDefault="00ED1F5B">
            <w:pPr>
              <w:pStyle w:val="Compact"/>
            </w:pPr>
            <w:r>
              <w:t>0</w:t>
            </w:r>
          </w:p>
        </w:tc>
      </w:tr>
      <w:tr w:rsidR="00491A0D" w14:paraId="7E1CDD24" w14:textId="77777777" w:rsidTr="00EC3D3B">
        <w:tc>
          <w:tcPr>
            <w:tcW w:w="0" w:type="auto"/>
          </w:tcPr>
          <w:p w14:paraId="0E274161" w14:textId="77777777" w:rsidR="00491A0D" w:rsidRDefault="00ED1F5B">
            <w:pPr>
              <w:pStyle w:val="Compact"/>
            </w:pPr>
            <w:r>
              <w:t>5. L</w:t>
            </w:r>
            <w:r>
              <w:t>ợ</w:t>
            </w:r>
            <w:r>
              <w:t>i nhu</w:t>
            </w:r>
            <w:r>
              <w:t>ậ</w:t>
            </w:r>
            <w:r>
              <w:t>n g</w:t>
            </w:r>
            <w:r>
              <w:t>ộ</w:t>
            </w:r>
            <w:r>
              <w:t>p (3-4)</w:t>
            </w:r>
          </w:p>
        </w:tc>
        <w:tc>
          <w:tcPr>
            <w:tcW w:w="0" w:type="auto"/>
          </w:tcPr>
          <w:p w14:paraId="1303EDDF" w14:textId="77777777" w:rsidR="00491A0D" w:rsidRDefault="00ED1F5B">
            <w:pPr>
              <w:pStyle w:val="Compact"/>
            </w:pPr>
            <w:r>
              <w:t>59.5 t</w:t>
            </w:r>
            <w:r>
              <w:t>ỷ</w:t>
            </w:r>
          </w:p>
        </w:tc>
        <w:tc>
          <w:tcPr>
            <w:tcW w:w="0" w:type="auto"/>
          </w:tcPr>
          <w:p w14:paraId="18C9505E" w14:textId="77777777" w:rsidR="00491A0D" w:rsidRDefault="00ED1F5B">
            <w:pPr>
              <w:pStyle w:val="Compact"/>
            </w:pPr>
            <w:r>
              <w:t>54.6 t</w:t>
            </w:r>
            <w:r>
              <w:t>ỷ</w:t>
            </w:r>
          </w:p>
        </w:tc>
      </w:tr>
      <w:tr w:rsidR="00491A0D" w14:paraId="5B3F4E8E" w14:textId="77777777" w:rsidTr="00EC3D3B">
        <w:tc>
          <w:tcPr>
            <w:tcW w:w="0" w:type="auto"/>
          </w:tcPr>
          <w:p w14:paraId="345CBAB8" w14:textId="77777777" w:rsidR="00491A0D" w:rsidRDefault="00ED1F5B">
            <w:pPr>
              <w:pStyle w:val="Compact"/>
            </w:pPr>
            <w:r>
              <w:t>6. Chi phí bán hàng</w:t>
            </w:r>
          </w:p>
        </w:tc>
        <w:tc>
          <w:tcPr>
            <w:tcW w:w="0" w:type="auto"/>
          </w:tcPr>
          <w:p w14:paraId="6473FC6F" w14:textId="77777777" w:rsidR="00491A0D" w:rsidRDefault="00ED1F5B">
            <w:pPr>
              <w:pStyle w:val="Compact"/>
            </w:pPr>
            <w:r>
              <w:t>2 t</w:t>
            </w:r>
            <w:r>
              <w:t>ỷ</w:t>
            </w:r>
          </w:p>
        </w:tc>
        <w:tc>
          <w:tcPr>
            <w:tcW w:w="0" w:type="auto"/>
          </w:tcPr>
          <w:p w14:paraId="50A81520" w14:textId="77777777" w:rsidR="00491A0D" w:rsidRDefault="00ED1F5B">
            <w:pPr>
              <w:pStyle w:val="Compact"/>
            </w:pPr>
            <w:r>
              <w:t>1.8 t</w:t>
            </w:r>
            <w:r>
              <w:t>ỷ</w:t>
            </w:r>
          </w:p>
        </w:tc>
      </w:tr>
      <w:tr w:rsidR="00491A0D" w14:paraId="129192B4" w14:textId="77777777" w:rsidTr="00EC3D3B">
        <w:tc>
          <w:tcPr>
            <w:tcW w:w="0" w:type="auto"/>
          </w:tcPr>
          <w:p w14:paraId="26B586F0" w14:textId="77777777" w:rsidR="00491A0D" w:rsidRDefault="00ED1F5B">
            <w:pPr>
              <w:pStyle w:val="Compact"/>
            </w:pPr>
            <w:r>
              <w:t>7. Chi phí qu</w:t>
            </w:r>
            <w:r>
              <w:t>ả</w:t>
            </w:r>
            <w:r>
              <w:t>n lý</w:t>
            </w:r>
          </w:p>
        </w:tc>
        <w:tc>
          <w:tcPr>
            <w:tcW w:w="0" w:type="auto"/>
          </w:tcPr>
          <w:p w14:paraId="1D066780" w14:textId="77777777" w:rsidR="00491A0D" w:rsidRDefault="00ED1F5B">
            <w:pPr>
              <w:pStyle w:val="Compact"/>
            </w:pPr>
            <w:r>
              <w:t>49.5 t</w:t>
            </w:r>
            <w:r>
              <w:t>ỷ</w:t>
            </w:r>
          </w:p>
        </w:tc>
        <w:tc>
          <w:tcPr>
            <w:tcW w:w="0" w:type="auto"/>
          </w:tcPr>
          <w:p w14:paraId="19BD69D3" w14:textId="77777777" w:rsidR="00491A0D" w:rsidRDefault="00ED1F5B">
            <w:pPr>
              <w:pStyle w:val="Compact"/>
            </w:pPr>
            <w:r>
              <w:t>46 t</w:t>
            </w:r>
            <w:r>
              <w:t>ỷ</w:t>
            </w:r>
          </w:p>
        </w:tc>
      </w:tr>
      <w:tr w:rsidR="00491A0D" w14:paraId="63DD4F4C" w14:textId="77777777" w:rsidTr="00EC3D3B">
        <w:tc>
          <w:tcPr>
            <w:tcW w:w="0" w:type="auto"/>
          </w:tcPr>
          <w:p w14:paraId="75B5CF11" w14:textId="77777777" w:rsidR="00491A0D" w:rsidRDefault="00ED1F5B">
            <w:pPr>
              <w:pStyle w:val="Compact"/>
            </w:pPr>
            <w:r>
              <w:t>8. L</w:t>
            </w:r>
            <w:r>
              <w:t>ợ</w:t>
            </w:r>
            <w:r>
              <w:t>i nhu</w:t>
            </w:r>
            <w:r>
              <w:t>ậ</w:t>
            </w:r>
            <w:r>
              <w:t>n thu</w:t>
            </w:r>
            <w:r>
              <w:t>ầ</w:t>
            </w:r>
            <w:r>
              <w:t>n t</w:t>
            </w:r>
            <w:r>
              <w:t>ừ</w:t>
            </w:r>
            <w:r>
              <w:t xml:space="preserve"> HĐKD</w:t>
            </w:r>
          </w:p>
        </w:tc>
        <w:tc>
          <w:tcPr>
            <w:tcW w:w="0" w:type="auto"/>
          </w:tcPr>
          <w:p w14:paraId="5AD5AA8C" w14:textId="77777777" w:rsidR="00491A0D" w:rsidRDefault="00ED1F5B">
            <w:pPr>
              <w:pStyle w:val="Compact"/>
            </w:pPr>
            <w:r>
              <w:t>8 t</w:t>
            </w:r>
            <w:r>
              <w:t>ỷ</w:t>
            </w:r>
          </w:p>
        </w:tc>
        <w:tc>
          <w:tcPr>
            <w:tcW w:w="0" w:type="auto"/>
          </w:tcPr>
          <w:p w14:paraId="51FCA1F0" w14:textId="77777777" w:rsidR="00491A0D" w:rsidRDefault="00ED1F5B">
            <w:pPr>
              <w:pStyle w:val="Compact"/>
            </w:pPr>
            <w:r>
              <w:t>6.8 t</w:t>
            </w:r>
            <w:r>
              <w:t>ỷ</w:t>
            </w:r>
          </w:p>
        </w:tc>
      </w:tr>
      <w:tr w:rsidR="00491A0D" w14:paraId="0F7420B0" w14:textId="77777777" w:rsidTr="00EC3D3B">
        <w:tc>
          <w:tcPr>
            <w:tcW w:w="0" w:type="auto"/>
          </w:tcPr>
          <w:p w14:paraId="3C381204" w14:textId="77777777" w:rsidR="00491A0D" w:rsidRDefault="00ED1F5B">
            <w:pPr>
              <w:pStyle w:val="Compact"/>
            </w:pPr>
            <w:r>
              <w:t>9. Thu nh</w:t>
            </w:r>
            <w:r>
              <w:t>ậ</w:t>
            </w:r>
            <w:r>
              <w:t>p khác</w:t>
            </w:r>
          </w:p>
        </w:tc>
        <w:tc>
          <w:tcPr>
            <w:tcW w:w="0" w:type="auto"/>
          </w:tcPr>
          <w:p w14:paraId="4E180383" w14:textId="77777777" w:rsidR="00491A0D" w:rsidRDefault="00ED1F5B">
            <w:pPr>
              <w:pStyle w:val="Compact"/>
            </w:pPr>
            <w:r>
              <w:t>200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A4B8D30" w14:textId="77777777" w:rsidR="00491A0D" w:rsidRDefault="00ED1F5B">
            <w:pPr>
              <w:pStyle w:val="Compact"/>
            </w:pPr>
            <w:r>
              <w:t>100 tri</w:t>
            </w:r>
            <w:r>
              <w:t>ệ</w:t>
            </w:r>
            <w:r>
              <w:t>u</w:t>
            </w:r>
          </w:p>
        </w:tc>
      </w:tr>
      <w:tr w:rsidR="00491A0D" w14:paraId="0DAEC122" w14:textId="77777777" w:rsidTr="00EC3D3B">
        <w:tc>
          <w:tcPr>
            <w:tcW w:w="0" w:type="auto"/>
          </w:tcPr>
          <w:p w14:paraId="7516C6E4" w14:textId="77777777" w:rsidR="00491A0D" w:rsidRDefault="00ED1F5B">
            <w:pPr>
              <w:pStyle w:val="Compact"/>
            </w:pPr>
            <w:r>
              <w:t>10. Chi phí khác</w:t>
            </w:r>
          </w:p>
        </w:tc>
        <w:tc>
          <w:tcPr>
            <w:tcW w:w="0" w:type="auto"/>
          </w:tcPr>
          <w:p w14:paraId="05D9198F" w14:textId="77777777" w:rsidR="00491A0D" w:rsidRDefault="00ED1F5B">
            <w:pPr>
              <w:pStyle w:val="Compact"/>
            </w:pPr>
            <w:r>
              <w:t>100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4B638D2" w14:textId="77777777" w:rsidR="00491A0D" w:rsidRDefault="00ED1F5B">
            <w:pPr>
              <w:pStyle w:val="Compact"/>
            </w:pPr>
            <w:r>
              <w:t>50 tri</w:t>
            </w:r>
            <w:r>
              <w:t>ệ</w:t>
            </w:r>
            <w:r>
              <w:t>u</w:t>
            </w:r>
          </w:p>
        </w:tc>
      </w:tr>
      <w:tr w:rsidR="00491A0D" w14:paraId="787B6153" w14:textId="77777777" w:rsidTr="00EC3D3B">
        <w:tc>
          <w:tcPr>
            <w:tcW w:w="0" w:type="auto"/>
          </w:tcPr>
          <w:p w14:paraId="0433FE1C" w14:textId="77777777" w:rsidR="00491A0D" w:rsidRDefault="00ED1F5B">
            <w:pPr>
              <w:pStyle w:val="Compact"/>
            </w:pPr>
            <w:r>
              <w:t>11. L</w:t>
            </w:r>
            <w:r>
              <w:t>ợ</w:t>
            </w:r>
            <w:r>
              <w:t>i nhu</w:t>
            </w:r>
            <w:r>
              <w:t>ậ</w:t>
            </w:r>
            <w:r>
              <w:t>n trư</w:t>
            </w:r>
            <w:r>
              <w:t>ớ</w:t>
            </w:r>
            <w:r>
              <w:t>c thu</w:t>
            </w:r>
            <w:r>
              <w:t>ế</w:t>
            </w:r>
          </w:p>
        </w:tc>
        <w:tc>
          <w:tcPr>
            <w:tcW w:w="0" w:type="auto"/>
          </w:tcPr>
          <w:p w14:paraId="59A839F5" w14:textId="77777777" w:rsidR="00491A0D" w:rsidRDefault="00ED1F5B">
            <w:pPr>
              <w:pStyle w:val="Compact"/>
            </w:pPr>
            <w:r>
              <w:t>8.1 t</w:t>
            </w:r>
            <w:r>
              <w:t>ỷ</w:t>
            </w:r>
          </w:p>
        </w:tc>
        <w:tc>
          <w:tcPr>
            <w:tcW w:w="0" w:type="auto"/>
          </w:tcPr>
          <w:p w14:paraId="25C45847" w14:textId="77777777" w:rsidR="00491A0D" w:rsidRDefault="00ED1F5B">
            <w:pPr>
              <w:pStyle w:val="Compact"/>
            </w:pPr>
            <w:r>
              <w:t>6.85 t</w:t>
            </w:r>
            <w:r>
              <w:t>ỷ</w:t>
            </w:r>
          </w:p>
        </w:tc>
      </w:tr>
      <w:tr w:rsidR="00491A0D" w14:paraId="48B5F2D9" w14:textId="77777777" w:rsidTr="00EC3D3B">
        <w:tc>
          <w:tcPr>
            <w:tcW w:w="0" w:type="auto"/>
          </w:tcPr>
          <w:p w14:paraId="30519C92" w14:textId="77777777" w:rsidR="00491A0D" w:rsidRDefault="00ED1F5B">
            <w:pPr>
              <w:pStyle w:val="Compact"/>
            </w:pPr>
            <w:r>
              <w:t>12. Thu</w:t>
            </w:r>
            <w:r>
              <w:t>ế</w:t>
            </w:r>
            <w:r>
              <w:t xml:space="preserve"> TNDN</w:t>
            </w:r>
          </w:p>
        </w:tc>
        <w:tc>
          <w:tcPr>
            <w:tcW w:w="0" w:type="auto"/>
          </w:tcPr>
          <w:p w14:paraId="45F06AC6" w14:textId="77777777" w:rsidR="00491A0D" w:rsidRDefault="00ED1F5B">
            <w:pPr>
              <w:pStyle w:val="Compact"/>
            </w:pPr>
            <w:r>
              <w:t>1.6 t</w:t>
            </w:r>
            <w:r>
              <w:t>ỷ</w:t>
            </w:r>
          </w:p>
        </w:tc>
        <w:tc>
          <w:tcPr>
            <w:tcW w:w="0" w:type="auto"/>
          </w:tcPr>
          <w:p w14:paraId="333D10B0" w14:textId="77777777" w:rsidR="00491A0D" w:rsidRDefault="00ED1F5B">
            <w:pPr>
              <w:pStyle w:val="Compact"/>
            </w:pPr>
            <w:r>
              <w:t>1.37 t</w:t>
            </w:r>
            <w:r>
              <w:t>ỷ</w:t>
            </w:r>
          </w:p>
        </w:tc>
      </w:tr>
      <w:tr w:rsidR="00491A0D" w14:paraId="12FFEC41" w14:textId="77777777" w:rsidTr="00EC3D3B">
        <w:tc>
          <w:tcPr>
            <w:tcW w:w="0" w:type="auto"/>
          </w:tcPr>
          <w:p w14:paraId="0732508B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13.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sau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0489294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6.5 t</w:t>
            </w:r>
            <w:r>
              <w:rPr>
                <w:b/>
                <w:bCs/>
              </w:rPr>
              <w:t>ỷ</w:t>
            </w:r>
          </w:p>
        </w:tc>
        <w:tc>
          <w:tcPr>
            <w:tcW w:w="0" w:type="auto"/>
          </w:tcPr>
          <w:p w14:paraId="6B2C0670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5.48 t</w:t>
            </w:r>
            <w:r>
              <w:rPr>
                <w:b/>
                <w:bCs/>
              </w:rPr>
              <w:t>ỷ</w:t>
            </w:r>
          </w:p>
        </w:tc>
      </w:tr>
    </w:tbl>
    <w:p w14:paraId="7F172CF0" w14:textId="77777777" w:rsidR="00491A0D" w:rsidRDefault="00ED1F5B">
      <w:pPr>
        <w:pStyle w:val="BodyText"/>
      </w:pPr>
      <w:r>
        <w:rPr>
          <w:b/>
          <w:bCs/>
        </w:rPr>
        <w:t>3. BÁO CÁO LƯU CHUY</w:t>
      </w:r>
      <w:r>
        <w:rPr>
          <w:b/>
          <w:bCs/>
        </w:rPr>
        <w:t>Ể</w:t>
      </w:r>
      <w:r>
        <w:rPr>
          <w:b/>
          <w:bCs/>
        </w:rPr>
        <w:t>N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  <w:r>
        <w:rPr>
          <w:b/>
          <w:bCs/>
        </w:rPr>
        <w:t xml:space="preserve"> (Cash Flow)</w:t>
      </w:r>
    </w:p>
    <w:p w14:paraId="3723DD49" w14:textId="77777777" w:rsidR="00491A0D" w:rsidRDefault="00ED1F5B">
      <w:pPr>
        <w:pStyle w:val="BodyText"/>
      </w:pPr>
      <w:r>
        <w:t>Ph</w:t>
      </w:r>
      <w:r>
        <w:t>ả</w:t>
      </w:r>
      <w:r>
        <w:t>n ánh ngu</w:t>
      </w:r>
      <w:r>
        <w:t>ồ</w:t>
      </w:r>
      <w:r>
        <w:t>n thu, chi ti</w:t>
      </w:r>
      <w:r>
        <w:t>ề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9"/>
        <w:gridCol w:w="1996"/>
      </w:tblGrid>
      <w:tr w:rsidR="00491A0D" w14:paraId="7E82B0E2" w14:textId="77777777" w:rsidTr="00EC3D3B">
        <w:tc>
          <w:tcPr>
            <w:tcW w:w="0" w:type="auto"/>
          </w:tcPr>
          <w:p w14:paraId="75ED1B26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43774A5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</w:tr>
      <w:tr w:rsidR="00491A0D" w14:paraId="18BFFFAC" w14:textId="77777777" w:rsidTr="00EC3D3B">
        <w:tc>
          <w:tcPr>
            <w:tcW w:w="0" w:type="auto"/>
          </w:tcPr>
          <w:p w14:paraId="76C8D139" w14:textId="77777777" w:rsidR="00491A0D" w:rsidRDefault="00ED1F5B">
            <w:pPr>
              <w:pStyle w:val="Compact"/>
            </w:pPr>
            <w:r>
              <w:t>I. Lưu chuy</w:t>
            </w:r>
            <w:r>
              <w:t>ể</w:t>
            </w:r>
            <w:r>
              <w:t>n t</w:t>
            </w:r>
            <w:r>
              <w:t>ừ</w:t>
            </w:r>
            <w:r>
              <w:t xml:space="preserve"> HĐKD</w:t>
            </w:r>
          </w:p>
        </w:tc>
        <w:tc>
          <w:tcPr>
            <w:tcW w:w="0" w:type="auto"/>
          </w:tcPr>
          <w:p w14:paraId="110F731E" w14:textId="77777777" w:rsidR="00491A0D" w:rsidRDefault="00ED1F5B">
            <w:pPr>
              <w:pStyle w:val="Compact"/>
            </w:pPr>
            <w:r>
              <w:t>+7 t</w:t>
            </w:r>
            <w:r>
              <w:t>ỷ</w:t>
            </w:r>
          </w:p>
        </w:tc>
      </w:tr>
      <w:tr w:rsidR="00491A0D" w14:paraId="6BEA6B81" w14:textId="77777777" w:rsidTr="00EC3D3B">
        <w:tc>
          <w:tcPr>
            <w:tcW w:w="0" w:type="auto"/>
          </w:tcPr>
          <w:p w14:paraId="18C01EB0" w14:textId="77777777" w:rsidR="00491A0D" w:rsidRDefault="00ED1F5B">
            <w:pPr>
              <w:pStyle w:val="Compact"/>
            </w:pPr>
            <w:r>
              <w:t>II. Lưu chuy</w:t>
            </w:r>
            <w:r>
              <w:t>ể</w:t>
            </w:r>
            <w:r>
              <w:t>n t</w:t>
            </w:r>
            <w:r>
              <w:t>ừ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đ</w:t>
            </w:r>
            <w:r>
              <w:t>ầ</w:t>
            </w:r>
            <w:r>
              <w:t>u tư</w:t>
            </w:r>
          </w:p>
        </w:tc>
        <w:tc>
          <w:tcPr>
            <w:tcW w:w="0" w:type="auto"/>
          </w:tcPr>
          <w:p w14:paraId="1D65F811" w14:textId="77777777" w:rsidR="00491A0D" w:rsidRDefault="00ED1F5B">
            <w:pPr>
              <w:pStyle w:val="Compact"/>
            </w:pPr>
            <w:r>
              <w:t>-5 t</w:t>
            </w:r>
            <w:r>
              <w:t>ỷ</w:t>
            </w:r>
            <w:r>
              <w:t xml:space="preserve"> (Mua TSCĐ)</w:t>
            </w:r>
          </w:p>
        </w:tc>
      </w:tr>
      <w:tr w:rsidR="00491A0D" w14:paraId="02E24F78" w14:textId="77777777" w:rsidTr="00EC3D3B">
        <w:tc>
          <w:tcPr>
            <w:tcW w:w="0" w:type="auto"/>
          </w:tcPr>
          <w:p w14:paraId="1B2B3112" w14:textId="77777777" w:rsidR="00491A0D" w:rsidRDefault="00ED1F5B">
            <w:pPr>
              <w:pStyle w:val="Compact"/>
            </w:pPr>
            <w:r>
              <w:lastRenderedPageBreak/>
              <w:t>III. Lưu chuy</w:t>
            </w:r>
            <w:r>
              <w:t>ể</w:t>
            </w:r>
            <w:r>
              <w:t>n t</w:t>
            </w:r>
            <w:r>
              <w:t>ừ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tài chính</w:t>
            </w:r>
          </w:p>
        </w:tc>
        <w:tc>
          <w:tcPr>
            <w:tcW w:w="0" w:type="auto"/>
          </w:tcPr>
          <w:p w14:paraId="63064718" w14:textId="77777777" w:rsidR="00491A0D" w:rsidRDefault="00ED1F5B">
            <w:pPr>
              <w:pStyle w:val="Compact"/>
            </w:pPr>
            <w:r>
              <w:t>+1 t</w:t>
            </w:r>
            <w:r>
              <w:t>ỷ</w:t>
            </w:r>
            <w:r>
              <w:t xml:space="preserve"> (Vay NH)</w:t>
            </w:r>
          </w:p>
        </w:tc>
      </w:tr>
      <w:tr w:rsidR="00491A0D" w14:paraId="29CC1EDC" w14:textId="77777777" w:rsidTr="00EC3D3B">
        <w:tc>
          <w:tcPr>
            <w:tcW w:w="0" w:type="auto"/>
          </w:tcPr>
          <w:p w14:paraId="3F0F69B6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trong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4D575106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+3 t</w:t>
            </w:r>
            <w:r>
              <w:rPr>
                <w:b/>
                <w:bCs/>
              </w:rPr>
              <w:t>ỷ</w:t>
            </w:r>
          </w:p>
        </w:tc>
      </w:tr>
      <w:tr w:rsidR="00491A0D" w14:paraId="121DCE61" w14:textId="77777777" w:rsidTr="00EC3D3B">
        <w:tc>
          <w:tcPr>
            <w:tcW w:w="0" w:type="auto"/>
          </w:tcPr>
          <w:p w14:paraId="16C8A2EF" w14:textId="77777777" w:rsidR="00491A0D" w:rsidRDefault="00ED1F5B">
            <w:pPr>
              <w:pStyle w:val="Compact"/>
            </w:pPr>
            <w:r>
              <w:t>Ti</w:t>
            </w:r>
            <w:r>
              <w:t>ề</w:t>
            </w:r>
            <w:r>
              <w:t>n đ</w:t>
            </w:r>
            <w:r>
              <w:t>ầ</w:t>
            </w:r>
            <w:r>
              <w:t>u k</w:t>
            </w:r>
            <w:r>
              <w:t>ỳ</w:t>
            </w:r>
          </w:p>
        </w:tc>
        <w:tc>
          <w:tcPr>
            <w:tcW w:w="0" w:type="auto"/>
          </w:tcPr>
          <w:p w14:paraId="2A1F6977" w14:textId="77777777" w:rsidR="00491A0D" w:rsidRDefault="00ED1F5B">
            <w:pPr>
              <w:pStyle w:val="Compact"/>
            </w:pPr>
            <w:r>
              <w:t>5 t</w:t>
            </w:r>
            <w:r>
              <w:t>ỷ</w:t>
            </w:r>
          </w:p>
        </w:tc>
      </w:tr>
      <w:tr w:rsidR="00491A0D" w14:paraId="269EA08B" w14:textId="77777777" w:rsidTr="00EC3D3B">
        <w:tc>
          <w:tcPr>
            <w:tcW w:w="0" w:type="auto"/>
          </w:tcPr>
          <w:p w14:paraId="1C83120B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6B57E950" w14:textId="77777777" w:rsidR="00491A0D" w:rsidRDefault="00ED1F5B">
            <w:pPr>
              <w:pStyle w:val="Compact"/>
            </w:pPr>
            <w:r>
              <w:rPr>
                <w:b/>
                <w:bCs/>
              </w:rPr>
              <w:t>8 t</w:t>
            </w:r>
            <w:r>
              <w:rPr>
                <w:b/>
                <w:bCs/>
              </w:rPr>
              <w:t>ỷ</w:t>
            </w:r>
          </w:p>
        </w:tc>
      </w:tr>
    </w:tbl>
    <w:p w14:paraId="2E81BF5A" w14:textId="77777777" w:rsidR="00491A0D" w:rsidRDefault="00ED1F5B">
      <w:pPr>
        <w:pStyle w:val="BodyText"/>
      </w:pPr>
      <w:r>
        <w:rPr>
          <w:b/>
          <w:bCs/>
        </w:rPr>
        <w:t>4. THUY</w:t>
      </w:r>
      <w:r>
        <w:rPr>
          <w:b/>
          <w:bCs/>
        </w:rPr>
        <w:t>Ế</w:t>
      </w:r>
      <w:r>
        <w:rPr>
          <w:b/>
          <w:bCs/>
        </w:rPr>
        <w:t>T MINH BÁO CÁO TÀI CHÍNH</w:t>
      </w:r>
    </w:p>
    <w:p w14:paraId="4296A4C8" w14:textId="77777777" w:rsidR="00491A0D" w:rsidRDefault="00ED1F5B">
      <w:pPr>
        <w:pStyle w:val="BodyText"/>
      </w:pPr>
      <w:r>
        <w:t>Gi</w:t>
      </w:r>
      <w:r>
        <w:t>ả</w:t>
      </w:r>
      <w:r>
        <w:t>i thích chi ti</w:t>
      </w:r>
      <w:r>
        <w:t>ế</w:t>
      </w:r>
      <w:r>
        <w:t>t các kho</w:t>
      </w:r>
      <w:r>
        <w:t>ả</w:t>
      </w:r>
      <w:r>
        <w:t>n m</w:t>
      </w:r>
      <w:r>
        <w:t>ụ</w:t>
      </w:r>
      <w:r>
        <w:t>c</w:t>
      </w:r>
    </w:p>
    <w:p w14:paraId="283C5244" w14:textId="77777777" w:rsidR="00491A0D" w:rsidRDefault="00ED1F5B">
      <w:pPr>
        <w:pStyle w:val="Heading2"/>
      </w:pPr>
      <w:bookmarkStart w:id="6" w:name="quy-trình-lập-bctc"/>
      <w:bookmarkEnd w:id="4"/>
      <w:bookmarkEnd w:id="5"/>
      <w:r>
        <w:t xml:space="preserve">5. QUY TRÌNH </w:t>
      </w:r>
      <w:r>
        <w:t>L</w:t>
      </w:r>
      <w:r>
        <w:t>Ậ</w:t>
      </w:r>
      <w:r>
        <w:t>P BCTC</w:t>
      </w:r>
    </w:p>
    <w:p w14:paraId="022AFCE1" w14:textId="77777777" w:rsidR="00E53838" w:rsidRDefault="00E53838" w:rsidP="00E53838">
      <w:pPr>
        <w:pStyle w:val="NormalWeb"/>
      </w:pPr>
      <w:bookmarkStart w:id="7" w:name="biểu-mẫu"/>
      <w:bookmarkEnd w:id="6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/ </w:t>
      </w:r>
      <w:proofErr w:type="spellStart"/>
      <w:r>
        <w:t>quý</w:t>
      </w:r>
      <w:proofErr w:type="spellEnd"/>
      <w:r>
        <w:t xml:space="preserve"> / </w:t>
      </w:r>
      <w:proofErr w:type="spellStart"/>
      <w:r>
        <w:t>năm</w:t>
      </w:r>
      <w:proofErr w:type="spellEnd"/>
    </w:p>
    <w:p w14:paraId="4633FD35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385C04F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4D2F7050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FF49032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44C8D8D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17DF4DB1" w14:textId="77777777" w:rsidR="00E53838" w:rsidRDefault="00E53838" w:rsidP="00E53838">
      <w:pPr>
        <w:pStyle w:val="NormalWeb"/>
        <w:numPr>
          <w:ilvl w:val="0"/>
          <w:numId w:val="5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CB42F41" w14:textId="77777777" w:rsidR="00E53838" w:rsidRDefault="00E53838" w:rsidP="00E53838">
      <w:pPr>
        <w:pStyle w:val="NormalWeb"/>
        <w:numPr>
          <w:ilvl w:val="0"/>
          <w:numId w:val="5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5785B40B" w14:textId="77777777" w:rsidR="00E53838" w:rsidRDefault="00E53838" w:rsidP="00E53838">
      <w:pPr>
        <w:pStyle w:val="NormalWeb"/>
        <w:numPr>
          <w:ilvl w:val="0"/>
          <w:numId w:val="5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</w:p>
    <w:p w14:paraId="3F58E556" w14:textId="77777777" w:rsidR="00E53838" w:rsidRDefault="00E53838" w:rsidP="00E53838">
      <w:pPr>
        <w:pStyle w:val="NormalWeb"/>
        <w:numPr>
          <w:ilvl w:val="0"/>
          <w:numId w:val="5"/>
        </w:numPr>
      </w:pP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062D7D4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AFEB3B5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184122D7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OK?</w:t>
      </w:r>
    </w:p>
    <w:p w14:paraId="15E23DCB" w14:textId="77777777" w:rsidR="00E53838" w:rsidRDefault="00E53838" w:rsidP="00E53838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</w:t>
      </w:r>
    </w:p>
    <w:p w14:paraId="23694441" w14:textId="77777777" w:rsidR="00E53838" w:rsidRDefault="00E53838" w:rsidP="00E53838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186C2B3C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08C36A6D" w14:textId="77777777" w:rsidR="00E53838" w:rsidRDefault="00E53838" w:rsidP="00E53838">
      <w:pPr>
        <w:pStyle w:val="NormalWeb"/>
        <w:numPr>
          <w:ilvl w:val="0"/>
          <w:numId w:val="7"/>
        </w:numPr>
      </w:pPr>
      <w:proofErr w:type="spellStart"/>
      <w:r>
        <w:t>Tháng</w:t>
      </w:r>
      <w:proofErr w:type="spellEnd"/>
      <w:r>
        <w:t xml:space="preserve"> / </w:t>
      </w:r>
      <w:proofErr w:type="spellStart"/>
      <w:r>
        <w:t>Quý</w:t>
      </w:r>
      <w:proofErr w:type="spellEnd"/>
      <w:r>
        <w:t xml:space="preserve"> → BGH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4BD691F7" w14:textId="77777777" w:rsidR="00E53838" w:rsidRDefault="00E53838" w:rsidP="00E53838">
      <w:pPr>
        <w:pStyle w:val="NormalWeb"/>
        <w:numPr>
          <w:ilvl w:val="0"/>
          <w:numId w:val="7"/>
        </w:numPr>
      </w:pPr>
      <w:proofErr w:type="spellStart"/>
      <w:r>
        <w:t>Năm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01AA9DAE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năm</w:t>
      </w:r>
      <w:proofErr w:type="spellEnd"/>
      <w:r>
        <w:t>)</w:t>
      </w:r>
    </w:p>
    <w:p w14:paraId="096FD3BD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221A9DA1" w14:textId="77777777" w:rsidR="00E53838" w:rsidRDefault="00E53838" w:rsidP="00E5383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</w:p>
    <w:p w14:paraId="2A6A1B1C" w14:textId="77777777" w:rsidR="00491A0D" w:rsidRDefault="00ED1F5B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439EDD55" w14:textId="77777777" w:rsidR="00491A0D" w:rsidRDefault="00ED1F5B">
      <w:pPr>
        <w:pStyle w:val="Compact"/>
        <w:numPr>
          <w:ilvl w:val="0"/>
          <w:numId w:val="2"/>
        </w:numPr>
      </w:pPr>
      <w:r>
        <w:t>QT03-B08: B</w:t>
      </w:r>
      <w:r>
        <w:t>ả</w:t>
      </w:r>
      <w:r>
        <w:t>ng cân đ</w:t>
      </w:r>
      <w:r>
        <w:t>ố</w:t>
      </w:r>
      <w:r>
        <w:t>i k</w:t>
      </w:r>
      <w:r>
        <w:t>ế</w:t>
      </w:r>
      <w:r>
        <w:t xml:space="preserve"> toán</w:t>
      </w:r>
    </w:p>
    <w:p w14:paraId="409DEFC1" w14:textId="77777777" w:rsidR="00491A0D" w:rsidRDefault="00ED1F5B">
      <w:pPr>
        <w:pStyle w:val="Compact"/>
        <w:numPr>
          <w:ilvl w:val="0"/>
          <w:numId w:val="2"/>
        </w:numPr>
      </w:pPr>
      <w:r>
        <w:t>QT03-B09: BC K</w:t>
      </w:r>
      <w:r>
        <w:t>ế</w:t>
      </w:r>
      <w:r>
        <w:t>t qu</w:t>
      </w:r>
      <w:r>
        <w:t>ả</w:t>
      </w:r>
      <w:r>
        <w:t xml:space="preserve"> H</w:t>
      </w:r>
      <w:r>
        <w:t>ĐKD</w:t>
      </w:r>
    </w:p>
    <w:p w14:paraId="06038BD8" w14:textId="77777777" w:rsidR="00491A0D" w:rsidRDefault="00ED1F5B">
      <w:pPr>
        <w:pStyle w:val="Compact"/>
        <w:numPr>
          <w:ilvl w:val="0"/>
          <w:numId w:val="2"/>
        </w:numPr>
      </w:pPr>
      <w:r>
        <w:t>QT03-B10: BC Lưu chuy</w:t>
      </w:r>
      <w:r>
        <w:t>ể</w:t>
      </w:r>
      <w:r>
        <w:t>n ti</w:t>
      </w:r>
      <w:r>
        <w:t>ề</w:t>
      </w:r>
      <w:r>
        <w:t>n t</w:t>
      </w:r>
      <w:r>
        <w:t>ệ</w:t>
      </w:r>
    </w:p>
    <w:p w14:paraId="511890F2" w14:textId="77777777" w:rsidR="00491A0D" w:rsidRDefault="00ED1F5B">
      <w:pPr>
        <w:pStyle w:val="Compact"/>
        <w:numPr>
          <w:ilvl w:val="0"/>
          <w:numId w:val="2"/>
        </w:numPr>
      </w:pPr>
      <w:r>
        <w:t>QT03-B11: Thuy</w:t>
      </w:r>
      <w:r>
        <w:t>ế</w:t>
      </w:r>
      <w:r>
        <w:t>t minh BCTC</w:t>
      </w:r>
    </w:p>
    <w:p w14:paraId="367D6596" w14:textId="77777777" w:rsidR="00491A0D" w:rsidRDefault="00ED1F5B">
      <w:pPr>
        <w:pStyle w:val="Heading2"/>
      </w:pPr>
      <w:bookmarkStart w:id="8" w:name="tiêu-chuẩn"/>
      <w:bookmarkEnd w:id="7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1175"/>
      </w:tblGrid>
      <w:tr w:rsidR="00491A0D" w14:paraId="7EF40244" w14:textId="77777777" w:rsidTr="00EC3D3B">
        <w:tc>
          <w:tcPr>
            <w:tcW w:w="0" w:type="auto"/>
          </w:tcPr>
          <w:p w14:paraId="03AF04E3" w14:textId="77777777" w:rsidR="00491A0D" w:rsidRDefault="00ED1F5B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6C5B2053" w14:textId="77777777" w:rsidR="00491A0D" w:rsidRDefault="00ED1F5B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491A0D" w14:paraId="3EF80918" w14:textId="77777777" w:rsidTr="00EC3D3B">
        <w:tc>
          <w:tcPr>
            <w:tcW w:w="0" w:type="auto"/>
          </w:tcPr>
          <w:p w14:paraId="7207DD1E" w14:textId="77777777" w:rsidR="00491A0D" w:rsidRDefault="00ED1F5B">
            <w:pPr>
              <w:pStyle w:val="Compact"/>
            </w:pPr>
            <w:r>
              <w:t>Hoàn thành BCTC tháng</w:t>
            </w:r>
          </w:p>
        </w:tc>
        <w:tc>
          <w:tcPr>
            <w:tcW w:w="0" w:type="auto"/>
          </w:tcPr>
          <w:p w14:paraId="32BAAFD3" w14:textId="77777777" w:rsidR="00491A0D" w:rsidRDefault="00ED1F5B">
            <w:pPr>
              <w:pStyle w:val="Compact"/>
            </w:pPr>
            <w:r>
              <w:t>≤ 10 ngày</w:t>
            </w:r>
          </w:p>
        </w:tc>
      </w:tr>
      <w:tr w:rsidR="00491A0D" w14:paraId="514FDE92" w14:textId="77777777" w:rsidTr="00EC3D3B">
        <w:tc>
          <w:tcPr>
            <w:tcW w:w="0" w:type="auto"/>
          </w:tcPr>
          <w:p w14:paraId="4C81B695" w14:textId="77777777" w:rsidR="00491A0D" w:rsidRDefault="00ED1F5B">
            <w:pPr>
              <w:pStyle w:val="Compact"/>
            </w:pPr>
            <w:r>
              <w:t>Hoàn thành BCTC năm</w:t>
            </w:r>
          </w:p>
        </w:tc>
        <w:tc>
          <w:tcPr>
            <w:tcW w:w="0" w:type="auto"/>
          </w:tcPr>
          <w:p w14:paraId="27465C4E" w14:textId="77777777" w:rsidR="00491A0D" w:rsidRDefault="00ED1F5B">
            <w:pPr>
              <w:pStyle w:val="Compact"/>
            </w:pPr>
            <w:r>
              <w:t>≤ 31/3</w:t>
            </w:r>
          </w:p>
        </w:tc>
      </w:tr>
      <w:tr w:rsidR="00491A0D" w14:paraId="5940829C" w14:textId="77777777" w:rsidTr="00EC3D3B">
        <w:tc>
          <w:tcPr>
            <w:tcW w:w="0" w:type="auto"/>
          </w:tcPr>
          <w:p w14:paraId="001A76C3" w14:textId="77777777" w:rsidR="00491A0D" w:rsidRDefault="00ED1F5B">
            <w:pPr>
              <w:pStyle w:val="Compact"/>
            </w:pPr>
            <w:r>
              <w:t>Sai sót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124AC3A6" w14:textId="77777777" w:rsidR="00491A0D" w:rsidRDefault="00ED1F5B">
            <w:pPr>
              <w:pStyle w:val="Compact"/>
            </w:pPr>
            <w:r>
              <w:t>0%</w:t>
            </w:r>
          </w:p>
        </w:tc>
      </w:tr>
    </w:tbl>
    <w:p w14:paraId="1ADF7193" w14:textId="77777777" w:rsidR="00491A0D" w:rsidRDefault="00ED1F5B">
      <w:pPr>
        <w:pStyle w:val="Heading2"/>
      </w:pPr>
      <w:bookmarkStart w:id="9" w:name="trách-nhiệm"/>
      <w:bookmarkEnd w:id="8"/>
      <w:r>
        <w:t>8. TRÁCH NHI</w:t>
      </w:r>
      <w:r>
        <w:t>Ệ</w:t>
      </w:r>
      <w:r>
        <w:t>M</w:t>
      </w:r>
    </w:p>
    <w:p w14:paraId="0914C45C" w14:textId="77777777" w:rsidR="00491A0D" w:rsidRDefault="00ED1F5B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</w:t>
      </w:r>
      <w:r>
        <w:t>: L</w:t>
      </w:r>
      <w:r>
        <w:t>ậ</w:t>
      </w:r>
      <w:r>
        <w:t>p BCTC</w:t>
      </w:r>
    </w:p>
    <w:p w14:paraId="7CBDBA7C" w14:textId="77777777" w:rsidR="00491A0D" w:rsidRDefault="00ED1F5B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Ki</w:t>
      </w:r>
      <w:r>
        <w:t>ể</w:t>
      </w:r>
      <w:r>
        <w:t>m tra, ký</w:t>
      </w:r>
    </w:p>
    <w:p w14:paraId="15A828AD" w14:textId="77777777" w:rsidR="00491A0D" w:rsidRDefault="00ED1F5B">
      <w:pPr>
        <w:pStyle w:val="Compact"/>
        <w:numPr>
          <w:ilvl w:val="0"/>
          <w:numId w:val="3"/>
        </w:numPr>
      </w:pPr>
      <w:r>
        <w:rPr>
          <w:b/>
          <w:bCs/>
        </w:rPr>
        <w:t>HT</w:t>
      </w:r>
      <w:r>
        <w:t>: Ký (BCTC năm)</w:t>
      </w:r>
    </w:p>
    <w:p w14:paraId="6F2D319D" w14:textId="77777777" w:rsidR="00491A0D" w:rsidRDefault="00ED1F5B">
      <w:pPr>
        <w:pStyle w:val="Heading2"/>
      </w:pPr>
      <w:bookmarkStart w:id="10" w:name="lưu-ý"/>
      <w:bookmarkEnd w:id="9"/>
      <w:r>
        <w:t>9. LƯU Ý</w:t>
      </w:r>
    </w:p>
    <w:p w14:paraId="33D539CA" w14:textId="77777777" w:rsidR="00491A0D" w:rsidRDefault="00ED1F5B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VAS</w:t>
      </w:r>
      <w:r>
        <w:t>: Theo đúng chu</w:t>
      </w:r>
      <w:r>
        <w:t>ẩ</w:t>
      </w:r>
      <w:r>
        <w:t>n m</w:t>
      </w:r>
      <w:r>
        <w:t>ự</w:t>
      </w:r>
      <w:r>
        <w:t>c k</w:t>
      </w:r>
      <w:r>
        <w:t>ế</w:t>
      </w:r>
      <w:r>
        <w:t xml:space="preserve"> toán VN</w:t>
      </w:r>
    </w:p>
    <w:p w14:paraId="1616C7A3" w14:textId="77777777" w:rsidR="00491A0D" w:rsidRDefault="00ED1F5B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Trung th</w:t>
      </w:r>
      <w:r>
        <w:rPr>
          <w:b/>
          <w:bCs/>
        </w:rPr>
        <w:t>ự</w:t>
      </w:r>
      <w:r>
        <w:rPr>
          <w:b/>
          <w:bCs/>
        </w:rPr>
        <w:t>c</w:t>
      </w:r>
      <w:r>
        <w:t>: Ph</w:t>
      </w:r>
      <w:r>
        <w:t>ả</w:t>
      </w:r>
      <w:r>
        <w:t>n ánh đúng th</w:t>
      </w:r>
      <w:r>
        <w:t>ự</w:t>
      </w:r>
      <w:r>
        <w:t>c t</w:t>
      </w:r>
      <w:r>
        <w:t>ế</w:t>
      </w:r>
    </w:p>
    <w:p w14:paraId="02F5761C" w14:textId="77777777" w:rsidR="00491A0D" w:rsidRDefault="00ED1F5B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Không b</w:t>
      </w:r>
      <w:r>
        <w:t>ỏ</w:t>
      </w:r>
      <w:r>
        <w:t xml:space="preserve"> sót kho</w:t>
      </w:r>
      <w:r>
        <w:t>ả</w:t>
      </w:r>
      <w:r>
        <w:t>n m</w:t>
      </w:r>
      <w:r>
        <w:t>ụ</w:t>
      </w:r>
      <w:r>
        <w:t>c quan tr</w:t>
      </w:r>
      <w:r>
        <w:t>ọ</w:t>
      </w:r>
      <w:r>
        <w:t>ng</w:t>
      </w:r>
    </w:p>
    <w:p w14:paraId="1DC0C500" w14:textId="77777777" w:rsidR="00491A0D" w:rsidRDefault="00ED1F5B">
      <w:pPr>
        <w:pStyle w:val="Heading2"/>
      </w:pPr>
      <w:bookmarkStart w:id="11" w:name="faq"/>
      <w:bookmarkEnd w:id="10"/>
      <w:r>
        <w:lastRenderedPageBreak/>
        <w:t>10. FAQ</w:t>
      </w:r>
    </w:p>
    <w:p w14:paraId="075246A8" w14:textId="77777777" w:rsidR="00491A0D" w:rsidRDefault="00ED1F5B">
      <w:pPr>
        <w:pStyle w:val="FirstParagraph"/>
      </w:pPr>
      <w:r>
        <w:rPr>
          <w:b/>
          <w:bCs/>
        </w:rPr>
        <w:t>Q: BCTC tháng có c</w:t>
      </w:r>
      <w:r>
        <w:rPr>
          <w:b/>
          <w:bCs/>
        </w:rPr>
        <w:t>ầ</w:t>
      </w:r>
      <w:r>
        <w:rPr>
          <w:b/>
          <w:bCs/>
        </w:rPr>
        <w:t>n ki</w:t>
      </w:r>
      <w:r>
        <w:rPr>
          <w:b/>
          <w:bCs/>
        </w:rPr>
        <w:t>ể</w:t>
      </w:r>
      <w:r>
        <w:rPr>
          <w:b/>
          <w:bCs/>
        </w:rPr>
        <w:t>m toán không?</w:t>
      </w:r>
      <w:r>
        <w:br/>
      </w:r>
      <w:r>
        <w:t>A: Không. Ch</w:t>
      </w:r>
      <w:r>
        <w:t>ỉ</w:t>
      </w:r>
      <w:r>
        <w:t xml:space="preserve"> BCTC năm c</w:t>
      </w:r>
      <w:r>
        <w:t>ầ</w:t>
      </w:r>
      <w:r>
        <w:t>n ki</w:t>
      </w:r>
      <w:r>
        <w:t>ể</w:t>
      </w:r>
      <w:r>
        <w:t>m toán đ</w:t>
      </w:r>
      <w:r>
        <w:t>ộ</w:t>
      </w:r>
      <w:r>
        <w:t>c l</w:t>
      </w:r>
      <w:r>
        <w:t>ậ</w:t>
      </w:r>
      <w:r>
        <w:t>p.</w:t>
      </w:r>
    </w:p>
    <w:p w14:paraId="7A6D413E" w14:textId="77777777" w:rsidR="00491A0D" w:rsidRDefault="00ED1F5B">
      <w:r>
        <w:pict w14:anchorId="06EBF460">
          <v:rect id="_x0000_i1025" style="width:0;height:1.5pt" o:hralign="center" o:hrstd="t" o:hr="t"/>
        </w:pict>
      </w:r>
    </w:p>
    <w:p w14:paraId="4C6CD9CA" w14:textId="77777777" w:rsidR="00491A0D" w:rsidRDefault="00ED1F5B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</w:t>
      </w:r>
      <w:r>
        <w:t>ổ</w:t>
      </w:r>
      <w:r>
        <w:t>ng h</w:t>
      </w:r>
      <w:r>
        <w:t>ợ</w:t>
      </w:r>
      <w:r>
        <w:t>p | KT trư</w:t>
      </w:r>
      <w:r>
        <w:t>ở</w:t>
      </w:r>
      <w:r>
        <w:t>ng | HT |</w:t>
      </w:r>
      <w:bookmarkEnd w:id="0"/>
      <w:bookmarkEnd w:id="11"/>
    </w:p>
    <w:sectPr w:rsidR="00491A0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4EC38" w14:textId="77777777" w:rsidR="00ED1F5B" w:rsidRDefault="00ED1F5B" w:rsidP="00EC3D3B">
      <w:pPr>
        <w:spacing w:line="240" w:lineRule="auto"/>
      </w:pPr>
      <w:r>
        <w:separator/>
      </w:r>
    </w:p>
  </w:endnote>
  <w:endnote w:type="continuationSeparator" w:id="0">
    <w:p w14:paraId="6771BC15" w14:textId="77777777" w:rsidR="00ED1F5B" w:rsidRDefault="00ED1F5B" w:rsidP="00EC3D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A64AA" w14:textId="77777777" w:rsidR="00ED1F5B" w:rsidRDefault="00ED1F5B" w:rsidP="00EC3D3B">
      <w:pPr>
        <w:spacing w:line="240" w:lineRule="auto"/>
      </w:pPr>
      <w:r>
        <w:separator/>
      </w:r>
    </w:p>
  </w:footnote>
  <w:footnote w:type="continuationSeparator" w:id="0">
    <w:p w14:paraId="4A07B1C1" w14:textId="77777777" w:rsidR="00ED1F5B" w:rsidRDefault="00ED1F5B" w:rsidP="00EC3D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6C269" w14:textId="77777777" w:rsidR="00EC3D3B" w:rsidRPr="00A33244" w:rsidRDefault="00EC3D3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D0D117C" wp14:editId="396485A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89606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5FBF4C7" w14:textId="77777777" w:rsidR="00EC3D3B" w:rsidRDefault="00EC3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A28DE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B63E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C7004C"/>
    <w:multiLevelType w:val="multilevel"/>
    <w:tmpl w:val="36CA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83546"/>
    <w:multiLevelType w:val="multilevel"/>
    <w:tmpl w:val="F6A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43358"/>
    <w:multiLevelType w:val="multilevel"/>
    <w:tmpl w:val="EDD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A0D"/>
    <w:rsid w:val="00491A0D"/>
    <w:rsid w:val="00C01A38"/>
    <w:rsid w:val="00E53838"/>
    <w:rsid w:val="00EC3D3B"/>
    <w:rsid w:val="00ED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793669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3D3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C3D3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3D3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C3D3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C3D3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C3D3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C3D3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C3D3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3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3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C3D3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C3D3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3D3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3D3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3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C3D3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D3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C3D3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D3B"/>
    <w:rPr>
      <w:rFonts w:ascii="Times New Roman" w:hAnsi="Times New Roman"/>
      <w:szCs w:val="22"/>
    </w:rPr>
  </w:style>
  <w:style w:type="character" w:styleId="Emphasis">
    <w:name w:val="Emphasis"/>
    <w:rsid w:val="00EC3D3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C3D3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C3D3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C3D3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C3D3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383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538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5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2026-02-03T03:45:00Z</dcterms:created>
  <dcterms:modified xsi:type="dcterms:W3CDTF">2026-02-03T03:46:00Z</dcterms:modified>
</cp:coreProperties>
</file>