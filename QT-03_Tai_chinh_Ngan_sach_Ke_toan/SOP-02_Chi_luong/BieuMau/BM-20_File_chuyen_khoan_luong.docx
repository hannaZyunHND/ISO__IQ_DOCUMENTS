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48D20" w14:textId="77777777" w:rsidR="004C7D65" w:rsidRDefault="00473105" w:rsidP="00C16D2E">
      <w:pPr>
        <w:pStyle w:val="Title"/>
      </w:pPr>
      <w:bookmarkStart w:id="0" w:name="bm-20-file-chuyển-khoản-lương"/>
      <w:r>
        <w:t>BM-20: FILE CHUY</w:t>
      </w:r>
      <w:r>
        <w:t>Ể</w:t>
      </w:r>
      <w:r>
        <w:t>N KHO</w:t>
      </w:r>
      <w:r>
        <w:t>Ả</w:t>
      </w:r>
      <w:r>
        <w:t>N LƯƠNG</w:t>
      </w:r>
    </w:p>
    <w:p w14:paraId="7806DACA" w14:textId="77777777" w:rsidR="004C7D65" w:rsidRDefault="00473105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QT-03-SOP-02-BM-20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A04733D" w14:textId="77777777" w:rsidR="004C7D65" w:rsidRDefault="00473105">
      <w:r>
        <w:pict w14:anchorId="7D99F29E">
          <v:rect id="_x0000_i1025" style="width:0;height:1.5pt" o:hralign="center" o:hrstd="t" o:hr="t"/>
        </w:pict>
      </w:r>
    </w:p>
    <w:p w14:paraId="57C5CEBD" w14:textId="77777777" w:rsidR="004C7D65" w:rsidRDefault="00473105">
      <w:pPr>
        <w:pStyle w:val="Heading2"/>
      </w:pPr>
      <w:bookmarkStart w:id="1" w:name="thông-tin-file-chuyển-khoản"/>
      <w:r>
        <w:t>THÔNG TIN FILE CHUY</w:t>
      </w:r>
      <w:r>
        <w:t>Ể</w:t>
      </w:r>
      <w:r>
        <w:t>N KHO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4C7D65" w14:paraId="1AB2CEF6" w14:textId="77777777" w:rsidTr="00C16D2E">
        <w:tc>
          <w:tcPr>
            <w:tcW w:w="0" w:type="auto"/>
          </w:tcPr>
          <w:p w14:paraId="5A9911DC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D4EFFA9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4C7D65" w14:paraId="47BCD953" w14:textId="77777777" w:rsidTr="00C16D2E">
        <w:tc>
          <w:tcPr>
            <w:tcW w:w="0" w:type="auto"/>
          </w:tcPr>
          <w:p w14:paraId="58BA81AB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Tháng/Năm</w:t>
            </w:r>
          </w:p>
        </w:tc>
        <w:tc>
          <w:tcPr>
            <w:tcW w:w="0" w:type="auto"/>
          </w:tcPr>
          <w:p w14:paraId="060D4FD9" w14:textId="77777777" w:rsidR="004C7D65" w:rsidRDefault="004C7D65">
            <w:pPr>
              <w:pStyle w:val="Compact"/>
            </w:pPr>
          </w:p>
        </w:tc>
      </w:tr>
      <w:tr w:rsidR="004C7D65" w14:paraId="63455B7A" w14:textId="77777777" w:rsidTr="00C16D2E">
        <w:tc>
          <w:tcPr>
            <w:tcW w:w="0" w:type="auto"/>
          </w:tcPr>
          <w:p w14:paraId="32EA2669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BD05B24" w14:textId="77777777" w:rsidR="004C7D65" w:rsidRDefault="004C7D65">
            <w:pPr>
              <w:pStyle w:val="Compact"/>
            </w:pPr>
          </w:p>
        </w:tc>
      </w:tr>
      <w:tr w:rsidR="004C7D65" w14:paraId="7D0D0E0A" w14:textId="77777777" w:rsidTr="00C16D2E">
        <w:tc>
          <w:tcPr>
            <w:tcW w:w="0" w:type="auto"/>
          </w:tcPr>
          <w:p w14:paraId="76D34AA2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2E31799" w14:textId="77777777" w:rsidR="004C7D65" w:rsidRDefault="004C7D65">
            <w:pPr>
              <w:pStyle w:val="Compact"/>
            </w:pPr>
          </w:p>
        </w:tc>
      </w:tr>
      <w:tr w:rsidR="004C7D65" w14:paraId="7847D05F" w14:textId="77777777" w:rsidTr="00C16D2E">
        <w:tc>
          <w:tcPr>
            <w:tcW w:w="0" w:type="auto"/>
          </w:tcPr>
          <w:p w14:paraId="78E07E14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5751CD8F" w14:textId="77777777" w:rsidR="004C7D65" w:rsidRDefault="004C7D65">
            <w:pPr>
              <w:pStyle w:val="Compact"/>
            </w:pPr>
          </w:p>
        </w:tc>
      </w:tr>
      <w:tr w:rsidR="004C7D65" w14:paraId="4AB6B989" w14:textId="77777777" w:rsidTr="00C16D2E">
        <w:tc>
          <w:tcPr>
            <w:tcW w:w="0" w:type="auto"/>
          </w:tcPr>
          <w:p w14:paraId="7611BC27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16C16E3" w14:textId="77777777" w:rsidR="004C7D65" w:rsidRDefault="004C7D65">
            <w:pPr>
              <w:pStyle w:val="Compact"/>
            </w:pPr>
          </w:p>
        </w:tc>
      </w:tr>
      <w:tr w:rsidR="004C7D65" w14:paraId="69D51B0A" w14:textId="77777777" w:rsidTr="00C16D2E">
        <w:tc>
          <w:tcPr>
            <w:tcW w:w="0" w:type="auto"/>
          </w:tcPr>
          <w:p w14:paraId="5EF8AA03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049F2EDA" w14:textId="77777777" w:rsidR="004C7D65" w:rsidRDefault="004C7D65">
            <w:pPr>
              <w:pStyle w:val="Compact"/>
            </w:pPr>
          </w:p>
        </w:tc>
      </w:tr>
    </w:tbl>
    <w:p w14:paraId="2F7B312A" w14:textId="77777777" w:rsidR="004C7D65" w:rsidRDefault="00473105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2419ECA1" w14:textId="77777777" w:rsidR="004C7D65" w:rsidRDefault="00473105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4"/>
        <w:gridCol w:w="1157"/>
      </w:tblGrid>
      <w:tr w:rsidR="004C7D65" w14:paraId="15AA9F4A" w14:textId="77777777" w:rsidTr="00C16D2E">
        <w:tc>
          <w:tcPr>
            <w:tcW w:w="0" w:type="auto"/>
          </w:tcPr>
          <w:p w14:paraId="1197A433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182E57D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4C7D65" w14:paraId="62DB6D99" w14:textId="77777777" w:rsidTr="00C16D2E">
        <w:tc>
          <w:tcPr>
            <w:tcW w:w="0" w:type="auto"/>
          </w:tcPr>
          <w:p w14:paraId="4DAD9A2C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nhân viên</w:t>
            </w:r>
          </w:p>
        </w:tc>
        <w:tc>
          <w:tcPr>
            <w:tcW w:w="0" w:type="auto"/>
          </w:tcPr>
          <w:p w14:paraId="1800697C" w14:textId="77777777" w:rsidR="004C7D65" w:rsidRDefault="004C7D65">
            <w:pPr>
              <w:pStyle w:val="Compact"/>
            </w:pPr>
          </w:p>
        </w:tc>
      </w:tr>
      <w:tr w:rsidR="004C7D65" w14:paraId="42C55F6C" w14:textId="77777777" w:rsidTr="00C16D2E">
        <w:tc>
          <w:tcPr>
            <w:tcW w:w="0" w:type="auto"/>
          </w:tcPr>
          <w:p w14:paraId="17085F3A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739E2FA" w14:textId="77777777" w:rsidR="004C7D65" w:rsidRDefault="004C7D65">
            <w:pPr>
              <w:pStyle w:val="Compact"/>
            </w:pPr>
          </w:p>
        </w:tc>
      </w:tr>
      <w:tr w:rsidR="004C7D65" w14:paraId="45F05A7C" w14:textId="77777777" w:rsidTr="00C16D2E">
        <w:tc>
          <w:tcPr>
            <w:tcW w:w="0" w:type="auto"/>
          </w:tcPr>
          <w:p w14:paraId="28EA7A78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trung bình</w:t>
            </w:r>
          </w:p>
        </w:tc>
        <w:tc>
          <w:tcPr>
            <w:tcW w:w="0" w:type="auto"/>
          </w:tcPr>
          <w:p w14:paraId="466904F7" w14:textId="77777777" w:rsidR="004C7D65" w:rsidRDefault="004C7D65">
            <w:pPr>
              <w:pStyle w:val="Compact"/>
            </w:pPr>
          </w:p>
        </w:tc>
      </w:tr>
      <w:tr w:rsidR="004C7D65" w14:paraId="0F682B96" w14:textId="77777777" w:rsidTr="00C16D2E">
        <w:tc>
          <w:tcPr>
            <w:tcW w:w="0" w:type="auto"/>
          </w:tcPr>
          <w:p w14:paraId="30CC3053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24669B7F" w14:textId="77777777" w:rsidR="004C7D65" w:rsidRDefault="004C7D65">
            <w:pPr>
              <w:pStyle w:val="Compact"/>
            </w:pPr>
          </w:p>
        </w:tc>
      </w:tr>
    </w:tbl>
    <w:p w14:paraId="2A5CC1CE" w14:textId="77777777" w:rsidR="004C7D65" w:rsidRDefault="00473105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4C7D65" w14:paraId="4F1C4E3B" w14:textId="77777777" w:rsidTr="00C16D2E">
        <w:tc>
          <w:tcPr>
            <w:tcW w:w="0" w:type="auto"/>
          </w:tcPr>
          <w:p w14:paraId="4383CB09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210F1E3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4C7D65" w14:paraId="2F30B574" w14:textId="77777777" w:rsidTr="00C16D2E">
        <w:tc>
          <w:tcPr>
            <w:tcW w:w="0" w:type="auto"/>
          </w:tcPr>
          <w:p w14:paraId="0BF21331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60D6E589" w14:textId="77777777" w:rsidR="004C7D65" w:rsidRDefault="004C7D65">
            <w:pPr>
              <w:pStyle w:val="Compact"/>
            </w:pPr>
          </w:p>
        </w:tc>
      </w:tr>
    </w:tbl>
    <w:p w14:paraId="7AADE034" w14:textId="77777777" w:rsidR="004C7D65" w:rsidRDefault="00473105">
      <w:pPr>
        <w:pStyle w:val="Heading2"/>
      </w:pPr>
      <w:bookmarkStart w:id="5" w:name="file-chuyển-khoản-chi-tiết"/>
      <w:bookmarkEnd w:id="2"/>
      <w:bookmarkEnd w:id="4"/>
      <w:r>
        <w:lastRenderedPageBreak/>
        <w:t>FILE CHUY</w:t>
      </w:r>
      <w:r>
        <w:t>Ể</w:t>
      </w:r>
      <w:r>
        <w:t>N KHO</w:t>
      </w:r>
      <w:r>
        <w:t>Ả</w:t>
      </w:r>
      <w:r>
        <w:t>N CHI TI</w:t>
      </w:r>
      <w:r>
        <w:t>Ế</w:t>
      </w:r>
      <w:r>
        <w:t>T</w:t>
      </w:r>
    </w:p>
    <w:p w14:paraId="7B7F2C83" w14:textId="77777777" w:rsidR="004C7D65" w:rsidRDefault="00473105">
      <w:pPr>
        <w:pStyle w:val="Heading3"/>
      </w:pPr>
      <w:bookmarkStart w:id="6" w:name="danh-sách-chuyển-khoản"/>
      <w:r>
        <w:t>1. Danh sách chuy</w:t>
      </w:r>
      <w:r>
        <w:t>ể</w:t>
      </w:r>
      <w:r>
        <w:t>n kho</w:t>
      </w:r>
      <w:r>
        <w:t>ả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4C7D65" w14:paraId="3613F56B" w14:textId="77777777" w:rsidTr="00C16D2E">
        <w:tc>
          <w:tcPr>
            <w:tcW w:w="1131" w:type="dxa"/>
          </w:tcPr>
          <w:p w14:paraId="58DBA715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131" w:type="dxa"/>
          </w:tcPr>
          <w:p w14:paraId="7DA5B674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1131" w:type="dxa"/>
          </w:tcPr>
          <w:p w14:paraId="59557A92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tài 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3F4C2BC0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1131" w:type="dxa"/>
          </w:tcPr>
          <w:p w14:paraId="68373020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1131" w:type="dxa"/>
          </w:tcPr>
          <w:p w14:paraId="283E317D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1131" w:type="dxa"/>
          </w:tcPr>
          <w:p w14:paraId="74FD5788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4C7D65" w14:paraId="2C35C2DE" w14:textId="77777777" w:rsidTr="00C16D2E">
        <w:tc>
          <w:tcPr>
            <w:tcW w:w="1131" w:type="dxa"/>
          </w:tcPr>
          <w:p w14:paraId="36BACAD6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131" w:type="dxa"/>
          </w:tcPr>
          <w:p w14:paraId="370439BA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38276113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59C3DAD6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49AF21C7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5EAFA78F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13BBF1BE" w14:textId="77777777" w:rsidR="004C7D65" w:rsidRDefault="004C7D65">
            <w:pPr>
              <w:pStyle w:val="Compact"/>
            </w:pPr>
          </w:p>
        </w:tc>
      </w:tr>
      <w:tr w:rsidR="004C7D65" w14:paraId="7D47F251" w14:textId="77777777" w:rsidTr="00C16D2E">
        <w:tc>
          <w:tcPr>
            <w:tcW w:w="1131" w:type="dxa"/>
          </w:tcPr>
          <w:p w14:paraId="25818502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131" w:type="dxa"/>
          </w:tcPr>
          <w:p w14:paraId="74D866B4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2CE90473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025C6967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2E443BAF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0AB262F3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788ABB7F" w14:textId="77777777" w:rsidR="004C7D65" w:rsidRDefault="004C7D65">
            <w:pPr>
              <w:pStyle w:val="Compact"/>
            </w:pPr>
          </w:p>
        </w:tc>
      </w:tr>
      <w:tr w:rsidR="004C7D65" w14:paraId="120535B6" w14:textId="77777777" w:rsidTr="00C16D2E">
        <w:tc>
          <w:tcPr>
            <w:tcW w:w="1131" w:type="dxa"/>
          </w:tcPr>
          <w:p w14:paraId="4C27FEF1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131" w:type="dxa"/>
          </w:tcPr>
          <w:p w14:paraId="356C4495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158FEA96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4D2749E5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774AA204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05366CC4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13F751AE" w14:textId="77777777" w:rsidR="004C7D65" w:rsidRDefault="004C7D65">
            <w:pPr>
              <w:pStyle w:val="Compact"/>
            </w:pPr>
          </w:p>
        </w:tc>
      </w:tr>
      <w:tr w:rsidR="004C7D65" w14:paraId="791C941D" w14:textId="77777777" w:rsidTr="00C16D2E">
        <w:tc>
          <w:tcPr>
            <w:tcW w:w="1131" w:type="dxa"/>
          </w:tcPr>
          <w:p w14:paraId="6CEA551D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1131" w:type="dxa"/>
          </w:tcPr>
          <w:p w14:paraId="74D03D1B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73C53382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6F56086C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528DFD5C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2C3DA271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538D91BB" w14:textId="77777777" w:rsidR="004C7D65" w:rsidRDefault="004C7D65">
            <w:pPr>
              <w:pStyle w:val="Compact"/>
            </w:pPr>
          </w:p>
        </w:tc>
      </w:tr>
      <w:tr w:rsidR="004C7D65" w14:paraId="6E2C5522" w14:textId="77777777" w:rsidTr="00C16D2E">
        <w:tc>
          <w:tcPr>
            <w:tcW w:w="1131" w:type="dxa"/>
          </w:tcPr>
          <w:p w14:paraId="586B0CED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1131" w:type="dxa"/>
          </w:tcPr>
          <w:p w14:paraId="1DDBCB9F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141F5F57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12995883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1FE54D25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3ACD36B8" w14:textId="77777777" w:rsidR="004C7D65" w:rsidRDefault="004C7D65">
            <w:pPr>
              <w:pStyle w:val="Compact"/>
            </w:pPr>
          </w:p>
        </w:tc>
        <w:tc>
          <w:tcPr>
            <w:tcW w:w="1131" w:type="dxa"/>
          </w:tcPr>
          <w:p w14:paraId="6DB9061C" w14:textId="77777777" w:rsidR="004C7D65" w:rsidRDefault="004C7D65">
            <w:pPr>
              <w:pStyle w:val="Compact"/>
            </w:pPr>
          </w:p>
        </w:tc>
      </w:tr>
    </w:tbl>
    <w:p w14:paraId="35CAE806" w14:textId="77777777" w:rsidR="004C7D65" w:rsidRDefault="00473105">
      <w:pPr>
        <w:pStyle w:val="Heading3"/>
      </w:pPr>
      <w:bookmarkStart w:id="7" w:name="tổng-hợp-theo-ngân-hàng"/>
      <w:bookmarkEnd w:id="6"/>
      <w:r>
        <w:t>2. T</w:t>
      </w:r>
      <w:r>
        <w:t>ổ</w:t>
      </w:r>
      <w:r>
        <w:t>ng h</w:t>
      </w:r>
      <w:r>
        <w:t>ợ</w:t>
      </w:r>
      <w:r>
        <w:t>p theo ngân hàng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4C7D65" w14:paraId="6D9D65F3" w14:textId="77777777" w:rsidTr="00C16D2E">
        <w:tc>
          <w:tcPr>
            <w:tcW w:w="1584" w:type="dxa"/>
          </w:tcPr>
          <w:p w14:paraId="4433EC98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1584" w:type="dxa"/>
          </w:tcPr>
          <w:p w14:paraId="170868D3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NV</w:t>
            </w:r>
          </w:p>
        </w:tc>
        <w:tc>
          <w:tcPr>
            <w:tcW w:w="1584" w:type="dxa"/>
          </w:tcPr>
          <w:p w14:paraId="38AA25D1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7279A17C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3F34F4BA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4C7D65" w14:paraId="1B6DDCE4" w14:textId="77777777" w:rsidTr="00C16D2E">
        <w:tc>
          <w:tcPr>
            <w:tcW w:w="1584" w:type="dxa"/>
          </w:tcPr>
          <w:p w14:paraId="4A5D0813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Vietcombank</w:t>
            </w:r>
          </w:p>
        </w:tc>
        <w:tc>
          <w:tcPr>
            <w:tcW w:w="1584" w:type="dxa"/>
          </w:tcPr>
          <w:p w14:paraId="6E0B90D9" w14:textId="77777777" w:rsidR="004C7D65" w:rsidRDefault="004C7D65">
            <w:pPr>
              <w:pStyle w:val="Compact"/>
            </w:pPr>
          </w:p>
        </w:tc>
        <w:tc>
          <w:tcPr>
            <w:tcW w:w="1584" w:type="dxa"/>
          </w:tcPr>
          <w:p w14:paraId="4CC0CDC4" w14:textId="77777777" w:rsidR="004C7D65" w:rsidRDefault="004C7D65">
            <w:pPr>
              <w:pStyle w:val="Compact"/>
            </w:pPr>
          </w:p>
        </w:tc>
        <w:tc>
          <w:tcPr>
            <w:tcW w:w="1584" w:type="dxa"/>
          </w:tcPr>
          <w:p w14:paraId="1BA2B8A3" w14:textId="77777777" w:rsidR="004C7D65" w:rsidRDefault="004C7D65">
            <w:pPr>
              <w:pStyle w:val="Compact"/>
            </w:pPr>
          </w:p>
        </w:tc>
        <w:tc>
          <w:tcPr>
            <w:tcW w:w="1584" w:type="dxa"/>
          </w:tcPr>
          <w:p w14:paraId="4C921649" w14:textId="77777777" w:rsidR="004C7D65" w:rsidRDefault="004C7D65">
            <w:pPr>
              <w:pStyle w:val="Compact"/>
            </w:pPr>
          </w:p>
        </w:tc>
      </w:tr>
      <w:tr w:rsidR="004C7D65" w14:paraId="3058038D" w14:textId="77777777" w:rsidTr="00C16D2E">
        <w:tc>
          <w:tcPr>
            <w:tcW w:w="1584" w:type="dxa"/>
          </w:tcPr>
          <w:p w14:paraId="60BFDFA8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Vietinbank</w:t>
            </w:r>
          </w:p>
        </w:tc>
        <w:tc>
          <w:tcPr>
            <w:tcW w:w="1584" w:type="dxa"/>
          </w:tcPr>
          <w:p w14:paraId="3BF41F27" w14:textId="77777777" w:rsidR="004C7D65" w:rsidRDefault="004C7D65">
            <w:pPr>
              <w:pStyle w:val="Compact"/>
            </w:pPr>
          </w:p>
        </w:tc>
        <w:tc>
          <w:tcPr>
            <w:tcW w:w="1584" w:type="dxa"/>
          </w:tcPr>
          <w:p w14:paraId="1F5BDCF5" w14:textId="77777777" w:rsidR="004C7D65" w:rsidRDefault="004C7D65">
            <w:pPr>
              <w:pStyle w:val="Compact"/>
            </w:pPr>
          </w:p>
        </w:tc>
        <w:tc>
          <w:tcPr>
            <w:tcW w:w="1584" w:type="dxa"/>
          </w:tcPr>
          <w:p w14:paraId="223868EA" w14:textId="77777777" w:rsidR="004C7D65" w:rsidRDefault="004C7D65">
            <w:pPr>
              <w:pStyle w:val="Compact"/>
            </w:pPr>
          </w:p>
        </w:tc>
        <w:tc>
          <w:tcPr>
            <w:tcW w:w="1584" w:type="dxa"/>
          </w:tcPr>
          <w:p w14:paraId="691D9E8A" w14:textId="77777777" w:rsidR="004C7D65" w:rsidRDefault="004C7D65">
            <w:pPr>
              <w:pStyle w:val="Compact"/>
            </w:pPr>
          </w:p>
        </w:tc>
      </w:tr>
      <w:tr w:rsidR="004C7D65" w14:paraId="5B7BA1EB" w14:textId="77777777" w:rsidTr="00C16D2E">
        <w:tc>
          <w:tcPr>
            <w:tcW w:w="1584" w:type="dxa"/>
          </w:tcPr>
          <w:p w14:paraId="3B8D15E2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BIDV</w:t>
            </w:r>
          </w:p>
        </w:tc>
        <w:tc>
          <w:tcPr>
            <w:tcW w:w="1584" w:type="dxa"/>
          </w:tcPr>
          <w:p w14:paraId="2E8D5AE4" w14:textId="77777777" w:rsidR="004C7D65" w:rsidRDefault="004C7D65">
            <w:pPr>
              <w:pStyle w:val="Compact"/>
            </w:pPr>
          </w:p>
        </w:tc>
        <w:tc>
          <w:tcPr>
            <w:tcW w:w="1584" w:type="dxa"/>
          </w:tcPr>
          <w:p w14:paraId="7FE4A3DB" w14:textId="77777777" w:rsidR="004C7D65" w:rsidRDefault="004C7D65">
            <w:pPr>
              <w:pStyle w:val="Compact"/>
            </w:pPr>
          </w:p>
        </w:tc>
        <w:tc>
          <w:tcPr>
            <w:tcW w:w="1584" w:type="dxa"/>
          </w:tcPr>
          <w:p w14:paraId="016F1042" w14:textId="77777777" w:rsidR="004C7D65" w:rsidRDefault="004C7D65">
            <w:pPr>
              <w:pStyle w:val="Compact"/>
            </w:pPr>
          </w:p>
        </w:tc>
        <w:tc>
          <w:tcPr>
            <w:tcW w:w="1584" w:type="dxa"/>
          </w:tcPr>
          <w:p w14:paraId="1CCF65A8" w14:textId="77777777" w:rsidR="004C7D65" w:rsidRDefault="004C7D65">
            <w:pPr>
              <w:pStyle w:val="Compact"/>
            </w:pPr>
          </w:p>
        </w:tc>
      </w:tr>
      <w:tr w:rsidR="004C7D65" w14:paraId="6909C997" w14:textId="77777777" w:rsidTr="00C16D2E">
        <w:tc>
          <w:tcPr>
            <w:tcW w:w="1584" w:type="dxa"/>
          </w:tcPr>
          <w:p w14:paraId="30FF8914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Agribank</w:t>
            </w:r>
          </w:p>
        </w:tc>
        <w:tc>
          <w:tcPr>
            <w:tcW w:w="1584" w:type="dxa"/>
          </w:tcPr>
          <w:p w14:paraId="563A982F" w14:textId="77777777" w:rsidR="004C7D65" w:rsidRDefault="004C7D65">
            <w:pPr>
              <w:pStyle w:val="Compact"/>
            </w:pPr>
          </w:p>
        </w:tc>
        <w:tc>
          <w:tcPr>
            <w:tcW w:w="1584" w:type="dxa"/>
          </w:tcPr>
          <w:p w14:paraId="20ED2DB3" w14:textId="77777777" w:rsidR="004C7D65" w:rsidRDefault="004C7D65">
            <w:pPr>
              <w:pStyle w:val="Compact"/>
            </w:pPr>
          </w:p>
        </w:tc>
        <w:tc>
          <w:tcPr>
            <w:tcW w:w="1584" w:type="dxa"/>
          </w:tcPr>
          <w:p w14:paraId="45FEF1B6" w14:textId="77777777" w:rsidR="004C7D65" w:rsidRDefault="004C7D65">
            <w:pPr>
              <w:pStyle w:val="Compact"/>
            </w:pPr>
          </w:p>
        </w:tc>
        <w:tc>
          <w:tcPr>
            <w:tcW w:w="1584" w:type="dxa"/>
          </w:tcPr>
          <w:p w14:paraId="608BAA1B" w14:textId="77777777" w:rsidR="004C7D65" w:rsidRDefault="004C7D65">
            <w:pPr>
              <w:pStyle w:val="Compact"/>
            </w:pPr>
          </w:p>
        </w:tc>
      </w:tr>
      <w:tr w:rsidR="004C7D65" w14:paraId="72F14D6C" w14:textId="77777777" w:rsidTr="00C16D2E">
        <w:tc>
          <w:tcPr>
            <w:tcW w:w="1584" w:type="dxa"/>
          </w:tcPr>
          <w:p w14:paraId="37878265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1584" w:type="dxa"/>
          </w:tcPr>
          <w:p w14:paraId="64A21CAE" w14:textId="77777777" w:rsidR="004C7D65" w:rsidRDefault="004C7D65">
            <w:pPr>
              <w:pStyle w:val="Compact"/>
            </w:pPr>
          </w:p>
        </w:tc>
        <w:tc>
          <w:tcPr>
            <w:tcW w:w="1584" w:type="dxa"/>
          </w:tcPr>
          <w:p w14:paraId="3A331DB2" w14:textId="77777777" w:rsidR="004C7D65" w:rsidRDefault="004C7D65">
            <w:pPr>
              <w:pStyle w:val="Compact"/>
            </w:pPr>
          </w:p>
        </w:tc>
        <w:tc>
          <w:tcPr>
            <w:tcW w:w="1584" w:type="dxa"/>
          </w:tcPr>
          <w:p w14:paraId="56071160" w14:textId="77777777" w:rsidR="004C7D65" w:rsidRDefault="004C7D65">
            <w:pPr>
              <w:pStyle w:val="Compact"/>
            </w:pPr>
          </w:p>
        </w:tc>
        <w:tc>
          <w:tcPr>
            <w:tcW w:w="1584" w:type="dxa"/>
          </w:tcPr>
          <w:p w14:paraId="6832764D" w14:textId="77777777" w:rsidR="004C7D65" w:rsidRDefault="004C7D65">
            <w:pPr>
              <w:pStyle w:val="Compact"/>
            </w:pPr>
          </w:p>
        </w:tc>
      </w:tr>
      <w:tr w:rsidR="004C7D65" w14:paraId="681CA4DE" w14:textId="77777777" w:rsidTr="00C16D2E">
        <w:tc>
          <w:tcPr>
            <w:tcW w:w="1584" w:type="dxa"/>
          </w:tcPr>
          <w:p w14:paraId="2E342631" w14:textId="77777777" w:rsidR="004C7D65" w:rsidRDefault="0047310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21A9E651" w14:textId="77777777" w:rsidR="004C7D65" w:rsidRDefault="004C7D65">
            <w:pPr>
              <w:pStyle w:val="Compact"/>
            </w:pPr>
          </w:p>
        </w:tc>
        <w:tc>
          <w:tcPr>
            <w:tcW w:w="1584" w:type="dxa"/>
          </w:tcPr>
          <w:p w14:paraId="0DF573F7" w14:textId="77777777" w:rsidR="004C7D65" w:rsidRDefault="004C7D65">
            <w:pPr>
              <w:pStyle w:val="Compact"/>
            </w:pPr>
          </w:p>
        </w:tc>
        <w:tc>
          <w:tcPr>
            <w:tcW w:w="1584" w:type="dxa"/>
          </w:tcPr>
          <w:p w14:paraId="1C6E8999" w14:textId="77777777" w:rsidR="004C7D65" w:rsidRDefault="004C7D65">
            <w:pPr>
              <w:pStyle w:val="Compact"/>
            </w:pPr>
          </w:p>
        </w:tc>
        <w:tc>
          <w:tcPr>
            <w:tcW w:w="1584" w:type="dxa"/>
          </w:tcPr>
          <w:p w14:paraId="57A17544" w14:textId="77777777" w:rsidR="004C7D65" w:rsidRDefault="004C7D65">
            <w:pPr>
              <w:pStyle w:val="Compact"/>
            </w:pPr>
          </w:p>
        </w:tc>
      </w:tr>
    </w:tbl>
    <w:p w14:paraId="2DEDB975" w14:textId="77777777" w:rsidR="004C7D65" w:rsidRDefault="00473105">
      <w:pPr>
        <w:pStyle w:val="Heading2"/>
      </w:pPr>
      <w:bookmarkStart w:id="8" w:name="xác-nhận"/>
      <w:bookmarkEnd w:id="5"/>
      <w:bookmarkEnd w:id="7"/>
      <w:r>
        <w:t>XÁC NH</w:t>
      </w:r>
      <w:r>
        <w:t>Ậ</w:t>
      </w:r>
      <w:r>
        <w:t>N</w:t>
      </w:r>
    </w:p>
    <w:p w14:paraId="13F08B0F" w14:textId="77777777" w:rsidR="004C7D65" w:rsidRDefault="00473105">
      <w:pPr>
        <w:pStyle w:val="Heading3"/>
      </w:pPr>
      <w:bookmarkStart w:id="9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0E1371DA" w14:textId="77777777" w:rsidR="004C7D65" w:rsidRDefault="00473105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file chuy</w:t>
      </w:r>
      <w:r>
        <w:t>ể</w:t>
      </w:r>
      <w:r>
        <w:t>n kho</w:t>
      </w:r>
      <w:r>
        <w:t>ả</w:t>
      </w:r>
      <w:r>
        <w:t>n chính xác</w:t>
      </w:r>
    </w:p>
    <w:p w14:paraId="1B0382E7" w14:textId="77777777" w:rsidR="004C7D65" w:rsidRDefault="00473105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70C18F10" w14:textId="77777777" w:rsidR="004C7D65" w:rsidRDefault="00473105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4C9A4D07" w14:textId="77777777" w:rsidR="004C7D65" w:rsidRDefault="0047310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689D4E4" w14:textId="77777777" w:rsidR="004C7D65" w:rsidRDefault="00473105">
      <w:pPr>
        <w:pStyle w:val="Heading3"/>
      </w:pPr>
      <w:bookmarkStart w:id="10" w:name="kế-toán-trưởng"/>
      <w:bookmarkEnd w:id="9"/>
      <w:r>
        <w:lastRenderedPageBreak/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00B91662" w14:textId="77777777" w:rsidR="004C7D65" w:rsidRDefault="00473105">
      <w:pPr>
        <w:pStyle w:val="Compact"/>
        <w:numPr>
          <w:ilvl w:val="0"/>
          <w:numId w:val="5"/>
        </w:numPr>
      </w:pPr>
      <w:r>
        <w:t>Đã xem xét file chuy</w:t>
      </w:r>
      <w:r>
        <w:t>ể</w:t>
      </w:r>
      <w:r>
        <w:t>n kho</w:t>
      </w:r>
      <w:r>
        <w:t>ả</w:t>
      </w:r>
      <w:r>
        <w:t>n</w:t>
      </w:r>
    </w:p>
    <w:p w14:paraId="579C6220" w14:textId="77777777" w:rsidR="004C7D65" w:rsidRDefault="00473105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256D4C21" w14:textId="77777777" w:rsidR="004C7D65" w:rsidRDefault="00473105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6D0E5F82" w14:textId="77777777" w:rsidR="004C7D65" w:rsidRDefault="0047310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B72F00B" w14:textId="77777777" w:rsidR="004C7D65" w:rsidRDefault="00473105">
      <w:pPr>
        <w:pStyle w:val="Heading3"/>
      </w:pPr>
      <w:bookmarkStart w:id="11" w:name="ban-giám-hiệu"/>
      <w:bookmarkEnd w:id="10"/>
      <w:r>
        <w:t>Ban Giám hi</w:t>
      </w:r>
      <w:r>
        <w:t>ệ</w:t>
      </w:r>
      <w:r>
        <w:t>u:</w:t>
      </w:r>
    </w:p>
    <w:p w14:paraId="636FAC89" w14:textId="77777777" w:rsidR="004C7D65" w:rsidRDefault="00473105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4E3AFC1B" w14:textId="77777777" w:rsidR="004C7D65" w:rsidRDefault="00473105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file chuy</w:t>
      </w:r>
      <w:r>
        <w:t>ể</w:t>
      </w:r>
      <w:r>
        <w:t>n kho</w:t>
      </w:r>
      <w:r>
        <w:t>ả</w:t>
      </w:r>
      <w:r>
        <w:t>n</w:t>
      </w:r>
    </w:p>
    <w:p w14:paraId="47E666B5" w14:textId="77777777" w:rsidR="004C7D65" w:rsidRDefault="00473105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6CFF11DB" w14:textId="77777777" w:rsidR="004C7D65" w:rsidRDefault="0047310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05CF22D" w14:textId="77777777" w:rsidR="004C7D65" w:rsidRDefault="00473105">
      <w:pPr>
        <w:pStyle w:val="Heading2"/>
      </w:pPr>
      <w:bookmarkStart w:id="12" w:name="ghi-chú"/>
      <w:bookmarkEnd w:id="8"/>
      <w:bookmarkEnd w:id="11"/>
      <w:r>
        <w:t>GHI CHÚ</w:t>
      </w:r>
    </w:p>
    <w:p w14:paraId="58C36650" w14:textId="77777777" w:rsidR="004C7D65" w:rsidRDefault="00473105">
      <w:pPr>
        <w:pStyle w:val="Heading2"/>
      </w:pPr>
      <w:bookmarkStart w:id="13" w:name="thông-tin-bổ-sung-1"/>
      <w:bookmarkEnd w:id="12"/>
      <w:r>
        <w:t>### Thông</w:t>
      </w:r>
      <w:r>
        <w:t xml:space="preserve"> tin b</w:t>
      </w:r>
      <w:r>
        <w:t>ổ</w:t>
      </w:r>
      <w:r>
        <w:t xml:space="preserve"> sung:</w:t>
      </w:r>
    </w:p>
    <w:p w14:paraId="5B38ED38" w14:textId="77777777" w:rsidR="004C7D65" w:rsidRDefault="00473105">
      <w:pPr>
        <w:pStyle w:val="Heading2"/>
      </w:pPr>
      <w:bookmarkStart w:id="14" w:name="lưu-ý-quan-trọng"/>
      <w:bookmarkEnd w:id="13"/>
      <w:r>
        <w:t>### Lưu ý quan tr</w:t>
      </w:r>
      <w:r>
        <w:t>ọ</w:t>
      </w:r>
      <w:r>
        <w:t>ng:</w:t>
      </w:r>
    </w:p>
    <w:p w14:paraId="31F1553C" w14:textId="77777777" w:rsidR="004C7D65" w:rsidRDefault="00473105">
      <w:r>
        <w:pict w14:anchorId="15FD8240">
          <v:rect id="_x0000_i1026" style="width:0;height:1.5pt" o:hralign="center" o:hrstd="t" o:hr="t"/>
        </w:pict>
      </w:r>
    </w:p>
    <w:p w14:paraId="125FBB1D" w14:textId="77777777" w:rsidR="004C7D65" w:rsidRDefault="00473105">
      <w:pPr>
        <w:pStyle w:val="FirstParagraph"/>
      </w:pPr>
      <w:r>
        <w:rPr>
          <w:b/>
          <w:bCs/>
        </w:rPr>
        <w:t>Ghi chú:</w:t>
      </w:r>
      <w:r>
        <w:t xml:space="preserve"> File chuy</w:t>
      </w:r>
      <w:r>
        <w:t>ể</w:t>
      </w:r>
      <w:r>
        <w:t>n kho</w:t>
      </w:r>
      <w:r>
        <w:t>ả</w:t>
      </w:r>
      <w:r>
        <w:t>n này c</w:t>
      </w:r>
      <w:r>
        <w:t>ầ</w:t>
      </w:r>
      <w:r>
        <w:t>n đư</w:t>
      </w:r>
      <w:r>
        <w:t>ợ</w:t>
      </w:r>
      <w:r>
        <w:t>c lưu tr</w:t>
      </w:r>
      <w:r>
        <w:t>ữ</w:t>
      </w:r>
      <w:r>
        <w:t xml:space="preserve"> theo quy đ</w:t>
      </w:r>
      <w:r>
        <w:t>ị</w:t>
      </w:r>
      <w:r>
        <w:t>nh và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chuy</w:t>
      </w:r>
      <w:r>
        <w:t>ể</w:t>
      </w:r>
      <w:r>
        <w:t>n kho</w:t>
      </w:r>
      <w:r>
        <w:t>ả</w:t>
      </w:r>
      <w:r>
        <w:t>n lương.</w:t>
      </w:r>
      <w:bookmarkEnd w:id="0"/>
      <w:bookmarkEnd w:id="14"/>
    </w:p>
    <w:sectPr w:rsidR="004C7D6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E1D7A" w14:textId="77777777" w:rsidR="00473105" w:rsidRDefault="00473105" w:rsidP="00C16D2E">
      <w:pPr>
        <w:spacing w:line="240" w:lineRule="auto"/>
      </w:pPr>
      <w:r>
        <w:separator/>
      </w:r>
    </w:p>
  </w:endnote>
  <w:endnote w:type="continuationSeparator" w:id="0">
    <w:p w14:paraId="0D504B5F" w14:textId="77777777" w:rsidR="00473105" w:rsidRDefault="00473105" w:rsidP="00C16D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C88A4" w14:textId="77777777" w:rsidR="00473105" w:rsidRDefault="00473105" w:rsidP="00C16D2E">
      <w:pPr>
        <w:spacing w:line="240" w:lineRule="auto"/>
      </w:pPr>
      <w:r>
        <w:separator/>
      </w:r>
    </w:p>
  </w:footnote>
  <w:footnote w:type="continuationSeparator" w:id="0">
    <w:p w14:paraId="14F0FC52" w14:textId="77777777" w:rsidR="00473105" w:rsidRDefault="00473105" w:rsidP="00C16D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1086F" w14:textId="77777777" w:rsidR="00C16D2E" w:rsidRPr="00A33244" w:rsidRDefault="00C16D2E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40D85F5" wp14:editId="05D8D69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7A0DA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0271B27" w14:textId="77777777" w:rsidR="00C16D2E" w:rsidRDefault="00C16D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C48E4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6A853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B3A090B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7D65"/>
    <w:rsid w:val="00473105"/>
    <w:rsid w:val="004C7D65"/>
    <w:rsid w:val="00C1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6523B1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6D2E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16D2E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16D2E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16D2E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16D2E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16D2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16D2E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16D2E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D2E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D2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16D2E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16D2E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16D2E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16D2E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D2E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16D2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D2E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16D2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D2E"/>
    <w:rPr>
      <w:rFonts w:ascii="Times New Roman" w:hAnsi="Times New Roman"/>
      <w:szCs w:val="22"/>
    </w:rPr>
  </w:style>
  <w:style w:type="character" w:styleId="Emphasis">
    <w:name w:val="Emphasis"/>
    <w:rsid w:val="00C16D2E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16D2E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16D2E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C16D2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C16D2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2026-01-29T09:42:00Z</dcterms:created>
  <dcterms:modified xsi:type="dcterms:W3CDTF">2026-01-29T09:42:00Z</dcterms:modified>
</cp:coreProperties>
</file>