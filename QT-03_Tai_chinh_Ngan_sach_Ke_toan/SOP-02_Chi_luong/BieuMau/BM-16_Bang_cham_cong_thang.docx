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A9282" w14:textId="77777777" w:rsidR="00986237" w:rsidRDefault="00D72B43" w:rsidP="00623466">
      <w:pPr>
        <w:pStyle w:val="Title"/>
      </w:pPr>
      <w:bookmarkStart w:id="0" w:name="bm-16-bảng-chấm-công-tháng"/>
      <w:r>
        <w:t>BM-16: B</w:t>
      </w:r>
      <w:r>
        <w:t>Ả</w:t>
      </w:r>
      <w:r>
        <w:t>NG CH</w:t>
      </w:r>
      <w:r>
        <w:t>Ấ</w:t>
      </w:r>
      <w:r>
        <w:t>M CÔNG THÁNG</w:t>
      </w:r>
    </w:p>
    <w:p w14:paraId="22436C1B" w14:textId="77777777" w:rsidR="00986237" w:rsidRDefault="00D72B43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QT-03-SOP-02-BM-16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F970A59" w14:textId="77777777" w:rsidR="00986237" w:rsidRDefault="00D72B43">
      <w:r>
        <w:pict w14:anchorId="54844F05">
          <v:rect id="_x0000_i1025" style="width:0;height:1.5pt" o:hralign="center" o:hrstd="t" o:hr="t"/>
        </w:pict>
      </w:r>
    </w:p>
    <w:p w14:paraId="3074B733" w14:textId="77777777" w:rsidR="00986237" w:rsidRDefault="00D72B43">
      <w:pPr>
        <w:pStyle w:val="Heading2"/>
      </w:pPr>
      <w:bookmarkStart w:id="1" w:name="thông-tin-bảng-chấm-công"/>
      <w:r>
        <w:t>THÔNG TIN B</w:t>
      </w:r>
      <w:r>
        <w:t>Ả</w:t>
      </w:r>
      <w:r>
        <w:t>NG CH</w:t>
      </w:r>
      <w:r>
        <w:t>Ấ</w:t>
      </w:r>
      <w:r>
        <w:t>M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986237" w14:paraId="339AED77" w14:textId="77777777" w:rsidTr="00623466">
        <w:tc>
          <w:tcPr>
            <w:tcW w:w="0" w:type="auto"/>
          </w:tcPr>
          <w:p w14:paraId="08A4E238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88724C8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86237" w14:paraId="7DAD16EF" w14:textId="77777777" w:rsidTr="00623466">
        <w:tc>
          <w:tcPr>
            <w:tcW w:w="0" w:type="auto"/>
          </w:tcPr>
          <w:p w14:paraId="5994BBC8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39F4C16C" w14:textId="77777777" w:rsidR="00986237" w:rsidRDefault="00986237">
            <w:pPr>
              <w:pStyle w:val="Compact"/>
            </w:pPr>
          </w:p>
        </w:tc>
      </w:tr>
      <w:tr w:rsidR="00986237" w14:paraId="3BBF8917" w14:textId="77777777" w:rsidTr="00623466">
        <w:tc>
          <w:tcPr>
            <w:tcW w:w="0" w:type="auto"/>
          </w:tcPr>
          <w:p w14:paraId="7455D2B2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B80EAE1" w14:textId="77777777" w:rsidR="00986237" w:rsidRDefault="00986237">
            <w:pPr>
              <w:pStyle w:val="Compact"/>
            </w:pPr>
          </w:p>
        </w:tc>
      </w:tr>
      <w:tr w:rsidR="00986237" w14:paraId="7176E11A" w14:textId="77777777" w:rsidTr="00623466">
        <w:tc>
          <w:tcPr>
            <w:tcW w:w="0" w:type="auto"/>
          </w:tcPr>
          <w:p w14:paraId="3DFAF88B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01DC762" w14:textId="77777777" w:rsidR="00986237" w:rsidRDefault="00986237">
            <w:pPr>
              <w:pStyle w:val="Compact"/>
            </w:pPr>
          </w:p>
        </w:tc>
      </w:tr>
      <w:tr w:rsidR="00986237" w14:paraId="75FE7C04" w14:textId="77777777" w:rsidTr="00623466">
        <w:tc>
          <w:tcPr>
            <w:tcW w:w="0" w:type="auto"/>
          </w:tcPr>
          <w:p w14:paraId="78A68EDD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28C3AE32" w14:textId="77777777" w:rsidR="00986237" w:rsidRDefault="00986237">
            <w:pPr>
              <w:pStyle w:val="Compact"/>
            </w:pPr>
          </w:p>
        </w:tc>
      </w:tr>
      <w:tr w:rsidR="00986237" w14:paraId="026458B4" w14:textId="77777777" w:rsidTr="00623466">
        <w:tc>
          <w:tcPr>
            <w:tcW w:w="0" w:type="auto"/>
          </w:tcPr>
          <w:p w14:paraId="3EE8AD13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F44830C" w14:textId="77777777" w:rsidR="00986237" w:rsidRDefault="00986237">
            <w:pPr>
              <w:pStyle w:val="Compact"/>
            </w:pPr>
          </w:p>
        </w:tc>
      </w:tr>
      <w:tr w:rsidR="00986237" w14:paraId="1DEF2ACC" w14:textId="77777777" w:rsidTr="00623466">
        <w:tc>
          <w:tcPr>
            <w:tcW w:w="0" w:type="auto"/>
          </w:tcPr>
          <w:p w14:paraId="5EAB8FE3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6BBCE88" w14:textId="77777777" w:rsidR="00986237" w:rsidRDefault="00986237">
            <w:pPr>
              <w:pStyle w:val="Compact"/>
            </w:pPr>
          </w:p>
        </w:tc>
      </w:tr>
    </w:tbl>
    <w:p w14:paraId="7B49A375" w14:textId="77777777" w:rsidR="00986237" w:rsidRDefault="00D72B43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5310A70E" w14:textId="77777777" w:rsidR="00986237" w:rsidRDefault="00D72B43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7"/>
        <w:gridCol w:w="1157"/>
      </w:tblGrid>
      <w:tr w:rsidR="00986237" w14:paraId="28EF2335" w14:textId="77777777" w:rsidTr="00623466">
        <w:tc>
          <w:tcPr>
            <w:tcW w:w="0" w:type="auto"/>
          </w:tcPr>
          <w:p w14:paraId="40E59F20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4165CB3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86237" w14:paraId="1C6363FF" w14:textId="77777777" w:rsidTr="00623466">
        <w:tc>
          <w:tcPr>
            <w:tcW w:w="0" w:type="auto"/>
          </w:tcPr>
          <w:p w14:paraId="79267C78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</w:t>
            </w:r>
          </w:p>
        </w:tc>
        <w:tc>
          <w:tcPr>
            <w:tcW w:w="0" w:type="auto"/>
          </w:tcPr>
          <w:p w14:paraId="54820E17" w14:textId="77777777" w:rsidR="00986237" w:rsidRDefault="00986237">
            <w:pPr>
              <w:pStyle w:val="Compact"/>
            </w:pPr>
          </w:p>
        </w:tc>
      </w:tr>
      <w:tr w:rsidR="00986237" w14:paraId="1F32BB72" w14:textId="77777777" w:rsidTr="00623466">
        <w:tc>
          <w:tcPr>
            <w:tcW w:w="0" w:type="auto"/>
          </w:tcPr>
          <w:p w14:paraId="2BFFE6BC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ngày làm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 trong tháng</w:t>
            </w:r>
          </w:p>
        </w:tc>
        <w:tc>
          <w:tcPr>
            <w:tcW w:w="0" w:type="auto"/>
          </w:tcPr>
          <w:p w14:paraId="13437D83" w14:textId="77777777" w:rsidR="00986237" w:rsidRDefault="00986237">
            <w:pPr>
              <w:pStyle w:val="Compact"/>
            </w:pPr>
          </w:p>
        </w:tc>
      </w:tr>
      <w:tr w:rsidR="00986237" w14:paraId="173C42FD" w14:textId="77777777" w:rsidTr="00623466">
        <w:tc>
          <w:tcPr>
            <w:tcW w:w="0" w:type="auto"/>
          </w:tcPr>
          <w:p w14:paraId="784DC85F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ngày 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ễ</w:t>
            </w:r>
          </w:p>
        </w:tc>
        <w:tc>
          <w:tcPr>
            <w:tcW w:w="0" w:type="auto"/>
          </w:tcPr>
          <w:p w14:paraId="5B0CDB0C" w14:textId="77777777" w:rsidR="00986237" w:rsidRDefault="00986237">
            <w:pPr>
              <w:pStyle w:val="Compact"/>
            </w:pPr>
          </w:p>
        </w:tc>
      </w:tr>
      <w:tr w:rsidR="00986237" w14:paraId="6FCCC2FA" w14:textId="77777777" w:rsidTr="00623466">
        <w:tc>
          <w:tcPr>
            <w:tcW w:w="0" w:type="auto"/>
          </w:tcPr>
          <w:p w14:paraId="7DE29F66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ngày 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A0A14CC" w14:textId="77777777" w:rsidR="00986237" w:rsidRDefault="00986237">
            <w:pPr>
              <w:pStyle w:val="Compact"/>
            </w:pPr>
          </w:p>
        </w:tc>
      </w:tr>
      <w:tr w:rsidR="00986237" w14:paraId="0BEC609D" w14:textId="77777777" w:rsidTr="00623466">
        <w:tc>
          <w:tcPr>
            <w:tcW w:w="0" w:type="auto"/>
          </w:tcPr>
          <w:p w14:paraId="1D60EE2E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A9E09D8" w14:textId="77777777" w:rsidR="00986237" w:rsidRDefault="00986237">
            <w:pPr>
              <w:pStyle w:val="Compact"/>
            </w:pPr>
          </w:p>
        </w:tc>
      </w:tr>
    </w:tbl>
    <w:p w14:paraId="064322E8" w14:textId="77777777" w:rsidR="00986237" w:rsidRDefault="00D72B43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986237" w14:paraId="518F2EDE" w14:textId="77777777" w:rsidTr="00623466">
        <w:tc>
          <w:tcPr>
            <w:tcW w:w="0" w:type="auto"/>
          </w:tcPr>
          <w:p w14:paraId="589ED6C7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0A2687B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86237" w14:paraId="510E207D" w14:textId="77777777" w:rsidTr="00623466">
        <w:tc>
          <w:tcPr>
            <w:tcW w:w="0" w:type="auto"/>
          </w:tcPr>
          <w:p w14:paraId="7D05E1F9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5BAF9CD" w14:textId="77777777" w:rsidR="00986237" w:rsidRDefault="00986237">
            <w:pPr>
              <w:pStyle w:val="Compact"/>
            </w:pPr>
          </w:p>
        </w:tc>
      </w:tr>
    </w:tbl>
    <w:p w14:paraId="26012E48" w14:textId="77777777" w:rsidR="00986237" w:rsidRDefault="00D72B43">
      <w:pPr>
        <w:pStyle w:val="Heading2"/>
      </w:pPr>
      <w:bookmarkStart w:id="5" w:name="bảng-chấm-công-chi-tiết"/>
      <w:bookmarkEnd w:id="2"/>
      <w:bookmarkEnd w:id="4"/>
      <w:r>
        <w:lastRenderedPageBreak/>
        <w:t>B</w:t>
      </w:r>
      <w:r>
        <w:t>Ả</w:t>
      </w:r>
      <w:r>
        <w:t>NG CH</w:t>
      </w:r>
      <w:r>
        <w:t>Ấ</w:t>
      </w:r>
      <w:r>
        <w:t>M CÔNG CHI TI</w:t>
      </w:r>
      <w:r>
        <w:t>Ế</w:t>
      </w:r>
      <w:r>
        <w:t>T</w:t>
      </w:r>
    </w:p>
    <w:p w14:paraId="165955F4" w14:textId="77777777" w:rsidR="00986237" w:rsidRDefault="00D72B43">
      <w:pPr>
        <w:pStyle w:val="Heading3"/>
      </w:pPr>
      <w:bookmarkStart w:id="6" w:name="bảng-chấm-công-theo-ngày"/>
      <w:r>
        <w:t>1. B</w:t>
      </w:r>
      <w:r>
        <w:t>ả</w:t>
      </w:r>
      <w:r>
        <w:t>ng ch</w:t>
      </w:r>
      <w:r>
        <w:t>ấ</w:t>
      </w:r>
      <w:r>
        <w:t>m công theo ngày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46"/>
        <w:gridCol w:w="393"/>
        <w:gridCol w:w="442"/>
        <w:gridCol w:w="442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95"/>
        <w:gridCol w:w="442"/>
      </w:tblGrid>
      <w:tr w:rsidR="00986237" w14:paraId="1EC07194" w14:textId="77777777" w:rsidTr="00623466">
        <w:tc>
          <w:tcPr>
            <w:tcW w:w="245" w:type="dxa"/>
          </w:tcPr>
          <w:p w14:paraId="7C43244A" w14:textId="77777777" w:rsidR="00986237" w:rsidRDefault="00D72B43">
            <w:pPr>
              <w:pStyle w:val="Compact"/>
            </w:pPr>
            <w:r>
              <w:t>STT</w:t>
            </w:r>
          </w:p>
        </w:tc>
        <w:tc>
          <w:tcPr>
            <w:tcW w:w="393" w:type="dxa"/>
          </w:tcPr>
          <w:p w14:paraId="36D422FE" w14:textId="77777777" w:rsidR="00986237" w:rsidRDefault="00D72B43">
            <w:pPr>
              <w:pStyle w:val="Compact"/>
            </w:pPr>
            <w:r>
              <w:t>H</w:t>
            </w:r>
            <w:r>
              <w:t>ọ</w:t>
            </w:r>
            <w:r>
              <w:t xml:space="preserve"> tên</w:t>
            </w:r>
          </w:p>
        </w:tc>
        <w:tc>
          <w:tcPr>
            <w:tcW w:w="442" w:type="dxa"/>
          </w:tcPr>
          <w:p w14:paraId="034F4AB6" w14:textId="77777777" w:rsidR="00986237" w:rsidRDefault="00D72B43">
            <w:pPr>
              <w:pStyle w:val="Compact"/>
            </w:pPr>
            <w:r>
              <w:t>Ch</w:t>
            </w:r>
            <w:r>
              <w:t>ứ</w:t>
            </w:r>
            <w:r>
              <w:t>c v</w:t>
            </w:r>
            <w:r>
              <w:t>ụ</w:t>
            </w:r>
          </w:p>
        </w:tc>
        <w:tc>
          <w:tcPr>
            <w:tcW w:w="442" w:type="dxa"/>
          </w:tcPr>
          <w:p w14:paraId="13F1D2D4" w14:textId="77777777" w:rsidR="00986237" w:rsidRDefault="00D72B43">
            <w:pPr>
              <w:pStyle w:val="Compact"/>
            </w:pPr>
            <w:r>
              <w:t>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</w:t>
            </w:r>
          </w:p>
        </w:tc>
        <w:tc>
          <w:tcPr>
            <w:tcW w:w="147" w:type="dxa"/>
          </w:tcPr>
          <w:p w14:paraId="3F31D706" w14:textId="77777777" w:rsidR="00986237" w:rsidRDefault="00D72B43">
            <w:pPr>
              <w:pStyle w:val="Compact"/>
            </w:pPr>
            <w:r>
              <w:t>1</w:t>
            </w:r>
          </w:p>
        </w:tc>
        <w:tc>
          <w:tcPr>
            <w:tcW w:w="147" w:type="dxa"/>
          </w:tcPr>
          <w:p w14:paraId="7612E103" w14:textId="77777777" w:rsidR="00986237" w:rsidRDefault="00D72B43">
            <w:pPr>
              <w:pStyle w:val="Compact"/>
            </w:pPr>
            <w:r>
              <w:t>2</w:t>
            </w:r>
          </w:p>
        </w:tc>
        <w:tc>
          <w:tcPr>
            <w:tcW w:w="147" w:type="dxa"/>
          </w:tcPr>
          <w:p w14:paraId="4D4F1624" w14:textId="77777777" w:rsidR="00986237" w:rsidRDefault="00D72B43">
            <w:pPr>
              <w:pStyle w:val="Compact"/>
            </w:pPr>
            <w:r>
              <w:t>3</w:t>
            </w:r>
          </w:p>
        </w:tc>
        <w:tc>
          <w:tcPr>
            <w:tcW w:w="147" w:type="dxa"/>
          </w:tcPr>
          <w:p w14:paraId="6E114C33" w14:textId="77777777" w:rsidR="00986237" w:rsidRDefault="00D72B43">
            <w:pPr>
              <w:pStyle w:val="Compact"/>
            </w:pPr>
            <w:r>
              <w:t>4</w:t>
            </w:r>
          </w:p>
        </w:tc>
        <w:tc>
          <w:tcPr>
            <w:tcW w:w="147" w:type="dxa"/>
          </w:tcPr>
          <w:p w14:paraId="28A53AAA" w14:textId="77777777" w:rsidR="00986237" w:rsidRDefault="00D72B43">
            <w:pPr>
              <w:pStyle w:val="Compact"/>
            </w:pPr>
            <w:r>
              <w:t>5</w:t>
            </w:r>
          </w:p>
        </w:tc>
        <w:tc>
          <w:tcPr>
            <w:tcW w:w="147" w:type="dxa"/>
          </w:tcPr>
          <w:p w14:paraId="65C8423B" w14:textId="77777777" w:rsidR="00986237" w:rsidRDefault="00D72B43">
            <w:pPr>
              <w:pStyle w:val="Compact"/>
            </w:pPr>
            <w:r>
              <w:t>6</w:t>
            </w:r>
          </w:p>
        </w:tc>
        <w:tc>
          <w:tcPr>
            <w:tcW w:w="147" w:type="dxa"/>
          </w:tcPr>
          <w:p w14:paraId="4EA1AD4C" w14:textId="77777777" w:rsidR="00986237" w:rsidRDefault="00D72B43">
            <w:pPr>
              <w:pStyle w:val="Compact"/>
            </w:pPr>
            <w:r>
              <w:t>7</w:t>
            </w:r>
          </w:p>
        </w:tc>
        <w:tc>
          <w:tcPr>
            <w:tcW w:w="147" w:type="dxa"/>
          </w:tcPr>
          <w:p w14:paraId="2B820A9C" w14:textId="77777777" w:rsidR="00986237" w:rsidRDefault="00D72B43">
            <w:pPr>
              <w:pStyle w:val="Compact"/>
            </w:pPr>
            <w:r>
              <w:t>8</w:t>
            </w:r>
          </w:p>
        </w:tc>
        <w:tc>
          <w:tcPr>
            <w:tcW w:w="147" w:type="dxa"/>
          </w:tcPr>
          <w:p w14:paraId="36DDDFE2" w14:textId="77777777" w:rsidR="00986237" w:rsidRDefault="00D72B43">
            <w:pPr>
              <w:pStyle w:val="Compact"/>
            </w:pPr>
            <w:r>
              <w:t>9</w:t>
            </w:r>
          </w:p>
        </w:tc>
        <w:tc>
          <w:tcPr>
            <w:tcW w:w="196" w:type="dxa"/>
          </w:tcPr>
          <w:p w14:paraId="78E2B970" w14:textId="77777777" w:rsidR="00986237" w:rsidRDefault="00D72B43">
            <w:pPr>
              <w:pStyle w:val="Compact"/>
            </w:pPr>
            <w:r>
              <w:t>10</w:t>
            </w:r>
          </w:p>
        </w:tc>
        <w:tc>
          <w:tcPr>
            <w:tcW w:w="196" w:type="dxa"/>
          </w:tcPr>
          <w:p w14:paraId="2CF103D0" w14:textId="77777777" w:rsidR="00986237" w:rsidRDefault="00D72B43">
            <w:pPr>
              <w:pStyle w:val="Compact"/>
            </w:pPr>
            <w:r>
              <w:t>11</w:t>
            </w:r>
          </w:p>
        </w:tc>
        <w:tc>
          <w:tcPr>
            <w:tcW w:w="196" w:type="dxa"/>
          </w:tcPr>
          <w:p w14:paraId="352BFB6F" w14:textId="77777777" w:rsidR="00986237" w:rsidRDefault="00D72B43">
            <w:pPr>
              <w:pStyle w:val="Compact"/>
            </w:pPr>
            <w:r>
              <w:t>12</w:t>
            </w:r>
          </w:p>
        </w:tc>
        <w:tc>
          <w:tcPr>
            <w:tcW w:w="196" w:type="dxa"/>
          </w:tcPr>
          <w:p w14:paraId="7359A5FE" w14:textId="77777777" w:rsidR="00986237" w:rsidRDefault="00D72B43">
            <w:pPr>
              <w:pStyle w:val="Compact"/>
            </w:pPr>
            <w:r>
              <w:t>13</w:t>
            </w:r>
          </w:p>
        </w:tc>
        <w:tc>
          <w:tcPr>
            <w:tcW w:w="196" w:type="dxa"/>
          </w:tcPr>
          <w:p w14:paraId="5141E4DA" w14:textId="77777777" w:rsidR="00986237" w:rsidRDefault="00D72B43">
            <w:pPr>
              <w:pStyle w:val="Compact"/>
            </w:pPr>
            <w:r>
              <w:t>14</w:t>
            </w:r>
          </w:p>
        </w:tc>
        <w:tc>
          <w:tcPr>
            <w:tcW w:w="196" w:type="dxa"/>
          </w:tcPr>
          <w:p w14:paraId="67F56878" w14:textId="77777777" w:rsidR="00986237" w:rsidRDefault="00D72B43">
            <w:pPr>
              <w:pStyle w:val="Compact"/>
            </w:pPr>
            <w:r>
              <w:t>15</w:t>
            </w:r>
          </w:p>
        </w:tc>
        <w:tc>
          <w:tcPr>
            <w:tcW w:w="196" w:type="dxa"/>
          </w:tcPr>
          <w:p w14:paraId="4CB5A54D" w14:textId="77777777" w:rsidR="00986237" w:rsidRDefault="00D72B43">
            <w:pPr>
              <w:pStyle w:val="Compact"/>
            </w:pPr>
            <w:r>
              <w:t>16</w:t>
            </w:r>
          </w:p>
        </w:tc>
        <w:tc>
          <w:tcPr>
            <w:tcW w:w="196" w:type="dxa"/>
          </w:tcPr>
          <w:p w14:paraId="6F934F6A" w14:textId="77777777" w:rsidR="00986237" w:rsidRDefault="00D72B43">
            <w:pPr>
              <w:pStyle w:val="Compact"/>
            </w:pPr>
            <w:r>
              <w:t>17</w:t>
            </w:r>
          </w:p>
        </w:tc>
        <w:tc>
          <w:tcPr>
            <w:tcW w:w="196" w:type="dxa"/>
          </w:tcPr>
          <w:p w14:paraId="015A8A8D" w14:textId="77777777" w:rsidR="00986237" w:rsidRDefault="00D72B43">
            <w:pPr>
              <w:pStyle w:val="Compact"/>
            </w:pPr>
            <w:r>
              <w:t>18</w:t>
            </w:r>
          </w:p>
        </w:tc>
        <w:tc>
          <w:tcPr>
            <w:tcW w:w="196" w:type="dxa"/>
          </w:tcPr>
          <w:p w14:paraId="0981EC36" w14:textId="77777777" w:rsidR="00986237" w:rsidRDefault="00D72B43">
            <w:pPr>
              <w:pStyle w:val="Compact"/>
            </w:pPr>
            <w:r>
              <w:t>19</w:t>
            </w:r>
          </w:p>
        </w:tc>
        <w:tc>
          <w:tcPr>
            <w:tcW w:w="196" w:type="dxa"/>
          </w:tcPr>
          <w:p w14:paraId="584F94CE" w14:textId="77777777" w:rsidR="00986237" w:rsidRDefault="00D72B43">
            <w:pPr>
              <w:pStyle w:val="Compact"/>
            </w:pPr>
            <w:r>
              <w:t>20</w:t>
            </w:r>
          </w:p>
        </w:tc>
        <w:tc>
          <w:tcPr>
            <w:tcW w:w="196" w:type="dxa"/>
          </w:tcPr>
          <w:p w14:paraId="000C893B" w14:textId="77777777" w:rsidR="00986237" w:rsidRDefault="00D72B43">
            <w:pPr>
              <w:pStyle w:val="Compact"/>
            </w:pPr>
            <w:r>
              <w:t>21</w:t>
            </w:r>
          </w:p>
        </w:tc>
        <w:tc>
          <w:tcPr>
            <w:tcW w:w="196" w:type="dxa"/>
          </w:tcPr>
          <w:p w14:paraId="7BF944E4" w14:textId="77777777" w:rsidR="00986237" w:rsidRDefault="00D72B43">
            <w:pPr>
              <w:pStyle w:val="Compact"/>
            </w:pPr>
            <w:r>
              <w:t>22</w:t>
            </w:r>
          </w:p>
        </w:tc>
        <w:tc>
          <w:tcPr>
            <w:tcW w:w="196" w:type="dxa"/>
          </w:tcPr>
          <w:p w14:paraId="24D4E255" w14:textId="77777777" w:rsidR="00986237" w:rsidRDefault="00D72B43">
            <w:pPr>
              <w:pStyle w:val="Compact"/>
            </w:pPr>
            <w:r>
              <w:t>23</w:t>
            </w:r>
          </w:p>
        </w:tc>
        <w:tc>
          <w:tcPr>
            <w:tcW w:w="196" w:type="dxa"/>
          </w:tcPr>
          <w:p w14:paraId="15FB8F9A" w14:textId="77777777" w:rsidR="00986237" w:rsidRDefault="00D72B43">
            <w:pPr>
              <w:pStyle w:val="Compact"/>
            </w:pPr>
            <w:r>
              <w:t>24</w:t>
            </w:r>
          </w:p>
        </w:tc>
        <w:tc>
          <w:tcPr>
            <w:tcW w:w="196" w:type="dxa"/>
          </w:tcPr>
          <w:p w14:paraId="6EC0CDAD" w14:textId="77777777" w:rsidR="00986237" w:rsidRDefault="00D72B43">
            <w:pPr>
              <w:pStyle w:val="Compact"/>
            </w:pPr>
            <w:r>
              <w:t>25</w:t>
            </w:r>
          </w:p>
        </w:tc>
        <w:tc>
          <w:tcPr>
            <w:tcW w:w="196" w:type="dxa"/>
          </w:tcPr>
          <w:p w14:paraId="759F51AB" w14:textId="77777777" w:rsidR="00986237" w:rsidRDefault="00D72B43">
            <w:pPr>
              <w:pStyle w:val="Compact"/>
            </w:pPr>
            <w:r>
              <w:t>26</w:t>
            </w:r>
          </w:p>
        </w:tc>
        <w:tc>
          <w:tcPr>
            <w:tcW w:w="196" w:type="dxa"/>
          </w:tcPr>
          <w:p w14:paraId="7C0CF5A5" w14:textId="77777777" w:rsidR="00986237" w:rsidRDefault="00D72B43">
            <w:pPr>
              <w:pStyle w:val="Compact"/>
            </w:pPr>
            <w:r>
              <w:t>27</w:t>
            </w:r>
          </w:p>
        </w:tc>
        <w:tc>
          <w:tcPr>
            <w:tcW w:w="196" w:type="dxa"/>
          </w:tcPr>
          <w:p w14:paraId="1838A3C5" w14:textId="77777777" w:rsidR="00986237" w:rsidRDefault="00D72B43">
            <w:pPr>
              <w:pStyle w:val="Compact"/>
            </w:pPr>
            <w:r>
              <w:t>28</w:t>
            </w:r>
          </w:p>
        </w:tc>
        <w:tc>
          <w:tcPr>
            <w:tcW w:w="196" w:type="dxa"/>
          </w:tcPr>
          <w:p w14:paraId="4FEF748A" w14:textId="77777777" w:rsidR="00986237" w:rsidRDefault="00D72B43">
            <w:pPr>
              <w:pStyle w:val="Compact"/>
            </w:pPr>
            <w:r>
              <w:t>29</w:t>
            </w:r>
          </w:p>
        </w:tc>
        <w:tc>
          <w:tcPr>
            <w:tcW w:w="196" w:type="dxa"/>
          </w:tcPr>
          <w:p w14:paraId="30569FE9" w14:textId="77777777" w:rsidR="00986237" w:rsidRDefault="00D72B43">
            <w:pPr>
              <w:pStyle w:val="Compact"/>
            </w:pPr>
            <w:r>
              <w:t>30</w:t>
            </w:r>
          </w:p>
        </w:tc>
        <w:tc>
          <w:tcPr>
            <w:tcW w:w="196" w:type="dxa"/>
          </w:tcPr>
          <w:p w14:paraId="064175F4" w14:textId="77777777" w:rsidR="00986237" w:rsidRDefault="00D72B43">
            <w:pPr>
              <w:pStyle w:val="Compact"/>
            </w:pPr>
            <w:r>
              <w:t>31</w:t>
            </w:r>
          </w:p>
        </w:tc>
        <w:tc>
          <w:tcPr>
            <w:tcW w:w="295" w:type="dxa"/>
          </w:tcPr>
          <w:p w14:paraId="1856CFFC" w14:textId="77777777" w:rsidR="00986237" w:rsidRDefault="00D72B43">
            <w:pPr>
              <w:pStyle w:val="Compact"/>
            </w:pPr>
            <w:r>
              <w:t>T</w:t>
            </w:r>
            <w:r>
              <w:t>ổ</w:t>
            </w:r>
            <w:r>
              <w:t>ng</w:t>
            </w:r>
          </w:p>
        </w:tc>
        <w:tc>
          <w:tcPr>
            <w:tcW w:w="442" w:type="dxa"/>
          </w:tcPr>
          <w:p w14:paraId="5575AED1" w14:textId="77777777" w:rsidR="00986237" w:rsidRDefault="00D72B43">
            <w:pPr>
              <w:pStyle w:val="Compact"/>
            </w:pPr>
            <w:r>
              <w:t>Ghi chú</w:t>
            </w:r>
          </w:p>
        </w:tc>
      </w:tr>
      <w:tr w:rsidR="00986237" w14:paraId="6D86514D" w14:textId="77777777" w:rsidTr="00623466">
        <w:tc>
          <w:tcPr>
            <w:tcW w:w="245" w:type="dxa"/>
          </w:tcPr>
          <w:p w14:paraId="57D1F296" w14:textId="77777777" w:rsidR="00986237" w:rsidRDefault="00D72B43">
            <w:pPr>
              <w:pStyle w:val="Compact"/>
            </w:pPr>
            <w:r>
              <w:t>1</w:t>
            </w:r>
          </w:p>
        </w:tc>
        <w:tc>
          <w:tcPr>
            <w:tcW w:w="393" w:type="dxa"/>
          </w:tcPr>
          <w:p w14:paraId="2C544AB2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38C25F36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13CB7E93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00C38CB9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68FA34F9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61CF3542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653B137E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2667C5E8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762015CB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47F0F5A5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020CA02C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39697AAC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E93E54A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AD01955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C68965E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35D4860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CAE5581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7130C68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0CFC3C2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D959204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E0F6132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6F10886A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684E2EC2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A64CA2E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7AD0A4C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470D94E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684D5B0D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AAAFA21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C4AC039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ABD047A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06197E2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B0C9198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C3A3B8E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10B6712" w14:textId="77777777" w:rsidR="00986237" w:rsidRDefault="00986237">
            <w:pPr>
              <w:pStyle w:val="Compact"/>
            </w:pPr>
          </w:p>
        </w:tc>
        <w:tc>
          <w:tcPr>
            <w:tcW w:w="295" w:type="dxa"/>
          </w:tcPr>
          <w:p w14:paraId="2D7DBEA9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4C0817D0" w14:textId="77777777" w:rsidR="00986237" w:rsidRDefault="00986237">
            <w:pPr>
              <w:pStyle w:val="Compact"/>
            </w:pPr>
          </w:p>
        </w:tc>
      </w:tr>
      <w:tr w:rsidR="00986237" w14:paraId="4D41015F" w14:textId="77777777" w:rsidTr="00623466">
        <w:tc>
          <w:tcPr>
            <w:tcW w:w="245" w:type="dxa"/>
          </w:tcPr>
          <w:p w14:paraId="54E9EB1C" w14:textId="77777777" w:rsidR="00986237" w:rsidRDefault="00D72B43">
            <w:pPr>
              <w:pStyle w:val="Compact"/>
            </w:pPr>
            <w:r>
              <w:t>2</w:t>
            </w:r>
          </w:p>
        </w:tc>
        <w:tc>
          <w:tcPr>
            <w:tcW w:w="393" w:type="dxa"/>
          </w:tcPr>
          <w:p w14:paraId="2CED7FFE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2E53FF8D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677F9A9D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255B636F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3E027077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7EA16895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113616CA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63150432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384ED093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42A46C25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38D5B1FD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791A1BFC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9B09405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62B7F3A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DBC8DD7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59A4CAB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B7C149D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22F925F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60EF6FD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72635C2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FE928F8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ED59599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2D8F0D1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79B3A6B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91D196D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C653C7F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2CE9C12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6B462066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C55DC4B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4F1112D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F2C9C6D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D79DA76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6BECB0B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080273D" w14:textId="77777777" w:rsidR="00986237" w:rsidRDefault="00986237">
            <w:pPr>
              <w:pStyle w:val="Compact"/>
            </w:pPr>
          </w:p>
        </w:tc>
        <w:tc>
          <w:tcPr>
            <w:tcW w:w="295" w:type="dxa"/>
          </w:tcPr>
          <w:p w14:paraId="4F6DF227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47EF9557" w14:textId="77777777" w:rsidR="00986237" w:rsidRDefault="00986237">
            <w:pPr>
              <w:pStyle w:val="Compact"/>
            </w:pPr>
          </w:p>
        </w:tc>
      </w:tr>
      <w:tr w:rsidR="00986237" w14:paraId="75AA3146" w14:textId="77777777" w:rsidTr="00623466">
        <w:tc>
          <w:tcPr>
            <w:tcW w:w="245" w:type="dxa"/>
          </w:tcPr>
          <w:p w14:paraId="51DE8063" w14:textId="77777777" w:rsidR="00986237" w:rsidRDefault="00D72B43">
            <w:pPr>
              <w:pStyle w:val="Compact"/>
            </w:pPr>
            <w:r>
              <w:t>3</w:t>
            </w:r>
          </w:p>
        </w:tc>
        <w:tc>
          <w:tcPr>
            <w:tcW w:w="393" w:type="dxa"/>
          </w:tcPr>
          <w:p w14:paraId="5FF03EDD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1EA88984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42B04FA4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00EC1362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7BB0510B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362206EA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526FFE06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2D70FCCE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629F2F65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0FEA1740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228AB8C2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3EDEC165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2AE0E25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6A615BBC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4092147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D4E7370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5AF76F1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772BA90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676C1D4C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9ACD788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6D55DF7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282933D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6576213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15A67B6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449B824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B29FCD8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64D5B40C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569186F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BDB3FA0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524CD26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6FDECD1F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16FFF71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0A78284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546F472" w14:textId="77777777" w:rsidR="00986237" w:rsidRDefault="00986237">
            <w:pPr>
              <w:pStyle w:val="Compact"/>
            </w:pPr>
          </w:p>
        </w:tc>
        <w:tc>
          <w:tcPr>
            <w:tcW w:w="295" w:type="dxa"/>
          </w:tcPr>
          <w:p w14:paraId="4E1C81DF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36AF144A" w14:textId="77777777" w:rsidR="00986237" w:rsidRDefault="00986237">
            <w:pPr>
              <w:pStyle w:val="Compact"/>
            </w:pPr>
          </w:p>
        </w:tc>
      </w:tr>
      <w:tr w:rsidR="00986237" w14:paraId="2385D761" w14:textId="77777777" w:rsidTr="00623466">
        <w:tc>
          <w:tcPr>
            <w:tcW w:w="245" w:type="dxa"/>
          </w:tcPr>
          <w:p w14:paraId="1D3134D5" w14:textId="77777777" w:rsidR="00986237" w:rsidRDefault="00D72B43">
            <w:pPr>
              <w:pStyle w:val="Compact"/>
            </w:pPr>
            <w:r>
              <w:t>4</w:t>
            </w:r>
          </w:p>
        </w:tc>
        <w:tc>
          <w:tcPr>
            <w:tcW w:w="393" w:type="dxa"/>
          </w:tcPr>
          <w:p w14:paraId="03C48029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247561E3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463915C2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17049A95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26AAF735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07DA851F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6531BA12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3FBC2D24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311C876F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2E84807F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2C425371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0787DE96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272CD61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93DAE26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E4EAC38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B31A498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A843804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D65DD0D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7DE0F44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CFC91D8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0740C20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F01D674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48D0E24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2642C9B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810129F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BA72F36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7CAEF1A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F439308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6E6C8AE5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5197019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BEE4121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E4564DC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73B058B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E50731F" w14:textId="77777777" w:rsidR="00986237" w:rsidRDefault="00986237">
            <w:pPr>
              <w:pStyle w:val="Compact"/>
            </w:pPr>
          </w:p>
        </w:tc>
        <w:tc>
          <w:tcPr>
            <w:tcW w:w="295" w:type="dxa"/>
          </w:tcPr>
          <w:p w14:paraId="7F5D4CFE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395F9938" w14:textId="77777777" w:rsidR="00986237" w:rsidRDefault="00986237">
            <w:pPr>
              <w:pStyle w:val="Compact"/>
            </w:pPr>
          </w:p>
        </w:tc>
      </w:tr>
      <w:tr w:rsidR="00986237" w14:paraId="2CB8206C" w14:textId="77777777" w:rsidTr="00623466">
        <w:tc>
          <w:tcPr>
            <w:tcW w:w="245" w:type="dxa"/>
          </w:tcPr>
          <w:p w14:paraId="60A47C81" w14:textId="77777777" w:rsidR="00986237" w:rsidRDefault="00D72B43">
            <w:pPr>
              <w:pStyle w:val="Compact"/>
            </w:pPr>
            <w:r>
              <w:t>5</w:t>
            </w:r>
          </w:p>
        </w:tc>
        <w:tc>
          <w:tcPr>
            <w:tcW w:w="393" w:type="dxa"/>
          </w:tcPr>
          <w:p w14:paraId="214939A8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11359EE0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511CBDBB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56A79E47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776FE07B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1A03D4F5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200D81AA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41341540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061FFE76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1471AFEA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68765C94" w14:textId="77777777" w:rsidR="00986237" w:rsidRDefault="00986237">
            <w:pPr>
              <w:pStyle w:val="Compact"/>
            </w:pPr>
          </w:p>
        </w:tc>
        <w:tc>
          <w:tcPr>
            <w:tcW w:w="147" w:type="dxa"/>
          </w:tcPr>
          <w:p w14:paraId="1FCA78ED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58DE9CD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04F1ED0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65DD407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89BC871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B655DDB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ACE8D58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611173A9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758EFC9F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97E64FD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0F4EFE3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5FA3B739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26B8E4CB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E2E067B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66BB6224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3DB0E787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6AF07D3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3CC0511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04EB27BC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C600082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A005152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193C8551" w14:textId="77777777" w:rsidR="00986237" w:rsidRDefault="00986237">
            <w:pPr>
              <w:pStyle w:val="Compact"/>
            </w:pPr>
          </w:p>
        </w:tc>
        <w:tc>
          <w:tcPr>
            <w:tcW w:w="196" w:type="dxa"/>
          </w:tcPr>
          <w:p w14:paraId="41D335B0" w14:textId="77777777" w:rsidR="00986237" w:rsidRDefault="00986237">
            <w:pPr>
              <w:pStyle w:val="Compact"/>
            </w:pPr>
          </w:p>
        </w:tc>
        <w:tc>
          <w:tcPr>
            <w:tcW w:w="295" w:type="dxa"/>
          </w:tcPr>
          <w:p w14:paraId="5EBF82CB" w14:textId="77777777" w:rsidR="00986237" w:rsidRDefault="00986237">
            <w:pPr>
              <w:pStyle w:val="Compact"/>
            </w:pPr>
          </w:p>
        </w:tc>
        <w:tc>
          <w:tcPr>
            <w:tcW w:w="442" w:type="dxa"/>
          </w:tcPr>
          <w:p w14:paraId="74098820" w14:textId="77777777" w:rsidR="00986237" w:rsidRDefault="00986237">
            <w:pPr>
              <w:pStyle w:val="Compact"/>
            </w:pPr>
          </w:p>
        </w:tc>
      </w:tr>
    </w:tbl>
    <w:p w14:paraId="2EC09F2F" w14:textId="77777777" w:rsidR="00986237" w:rsidRDefault="00D72B43">
      <w:pPr>
        <w:pStyle w:val="Heading3"/>
      </w:pPr>
      <w:bookmarkStart w:id="7" w:name="ký-hiệu-chấm-công"/>
      <w:bookmarkEnd w:id="6"/>
      <w:r>
        <w:t>2. Ký hi</w:t>
      </w:r>
      <w:r>
        <w:t>ệ</w:t>
      </w:r>
      <w:r>
        <w:t>u ch</w:t>
      </w:r>
      <w:r>
        <w:t>ấ</w:t>
      </w:r>
      <w:r>
        <w:t>m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2346"/>
        <w:gridCol w:w="1037"/>
      </w:tblGrid>
      <w:tr w:rsidR="00986237" w14:paraId="5895EF80" w14:textId="77777777" w:rsidTr="00623466">
        <w:tc>
          <w:tcPr>
            <w:tcW w:w="0" w:type="auto"/>
          </w:tcPr>
          <w:p w14:paraId="2EA7A0A6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Ký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6FCABA39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Ý nghĩa</w:t>
            </w:r>
          </w:p>
        </w:tc>
        <w:tc>
          <w:tcPr>
            <w:tcW w:w="0" w:type="auto"/>
          </w:tcPr>
          <w:p w14:paraId="4F570635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86237" w14:paraId="6891A40F" w14:textId="77777777" w:rsidTr="00623466">
        <w:tc>
          <w:tcPr>
            <w:tcW w:w="0" w:type="auto"/>
          </w:tcPr>
          <w:p w14:paraId="0B11EFF3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A2EE6B6" w14:textId="77777777" w:rsidR="00986237" w:rsidRDefault="00D72B43">
            <w:pPr>
              <w:pStyle w:val="Compact"/>
            </w:pPr>
            <w:r>
              <w:t>Làm vi</w:t>
            </w:r>
            <w:r>
              <w:t>ệ</w:t>
            </w:r>
            <w:r>
              <w:t>c bình thư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0455BF1E" w14:textId="77777777" w:rsidR="00986237" w:rsidRDefault="00986237">
            <w:pPr>
              <w:pStyle w:val="Compact"/>
            </w:pPr>
          </w:p>
        </w:tc>
      </w:tr>
      <w:tr w:rsidR="00986237" w14:paraId="016DC666" w14:textId="77777777" w:rsidTr="00623466">
        <w:tc>
          <w:tcPr>
            <w:tcW w:w="0" w:type="auto"/>
          </w:tcPr>
          <w:p w14:paraId="364FBC33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BF3C7D2" w14:textId="77777777" w:rsidR="00986237" w:rsidRDefault="00D72B43">
            <w:pPr>
              <w:pStyle w:val="Compact"/>
            </w:pPr>
            <w:r>
              <w:t>Ngh</w:t>
            </w:r>
            <w:r>
              <w:t>ỉ</w:t>
            </w:r>
            <w:r>
              <w:t xml:space="preserve"> phép</w:t>
            </w:r>
          </w:p>
        </w:tc>
        <w:tc>
          <w:tcPr>
            <w:tcW w:w="0" w:type="auto"/>
          </w:tcPr>
          <w:p w14:paraId="42458E38" w14:textId="77777777" w:rsidR="00986237" w:rsidRDefault="00986237">
            <w:pPr>
              <w:pStyle w:val="Compact"/>
            </w:pPr>
          </w:p>
        </w:tc>
      </w:tr>
      <w:tr w:rsidR="00986237" w14:paraId="3EE03222" w14:textId="77777777" w:rsidTr="00623466">
        <w:tc>
          <w:tcPr>
            <w:tcW w:w="0" w:type="auto"/>
          </w:tcPr>
          <w:p w14:paraId="6B60F88A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O</w:t>
            </w:r>
          </w:p>
        </w:tc>
        <w:tc>
          <w:tcPr>
            <w:tcW w:w="0" w:type="auto"/>
          </w:tcPr>
          <w:p w14:paraId="022BBCE6" w14:textId="77777777" w:rsidR="00986237" w:rsidRDefault="00D72B43">
            <w:pPr>
              <w:pStyle w:val="Compact"/>
            </w:pPr>
            <w:r>
              <w:t>Ngh</w:t>
            </w:r>
            <w:r>
              <w:t>ỉ</w:t>
            </w:r>
            <w:r>
              <w:t xml:space="preserve"> </w:t>
            </w:r>
            <w:r>
              <w:t>ố</w:t>
            </w:r>
            <w:r>
              <w:t>m</w:t>
            </w:r>
          </w:p>
        </w:tc>
        <w:tc>
          <w:tcPr>
            <w:tcW w:w="0" w:type="auto"/>
          </w:tcPr>
          <w:p w14:paraId="62FA7ED2" w14:textId="77777777" w:rsidR="00986237" w:rsidRDefault="00986237">
            <w:pPr>
              <w:pStyle w:val="Compact"/>
            </w:pPr>
          </w:p>
        </w:tc>
      </w:tr>
      <w:tr w:rsidR="00986237" w14:paraId="3C2563EE" w14:textId="77777777" w:rsidTr="00623466">
        <w:tc>
          <w:tcPr>
            <w:tcW w:w="0" w:type="auto"/>
          </w:tcPr>
          <w:p w14:paraId="39F005CA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L</w:t>
            </w:r>
          </w:p>
        </w:tc>
        <w:tc>
          <w:tcPr>
            <w:tcW w:w="0" w:type="auto"/>
          </w:tcPr>
          <w:p w14:paraId="481ADC24" w14:textId="77777777" w:rsidR="00986237" w:rsidRDefault="00D72B43">
            <w:pPr>
              <w:pStyle w:val="Compact"/>
            </w:pPr>
            <w:r>
              <w:t>Ngh</w:t>
            </w:r>
            <w:r>
              <w:t>ỉ</w:t>
            </w:r>
            <w:r>
              <w:t xml:space="preserve"> l</w:t>
            </w:r>
            <w:r>
              <w:t>ễ</w:t>
            </w:r>
          </w:p>
        </w:tc>
        <w:tc>
          <w:tcPr>
            <w:tcW w:w="0" w:type="auto"/>
          </w:tcPr>
          <w:p w14:paraId="497C2F0A" w14:textId="77777777" w:rsidR="00986237" w:rsidRDefault="00986237">
            <w:pPr>
              <w:pStyle w:val="Compact"/>
            </w:pPr>
          </w:p>
        </w:tc>
      </w:tr>
      <w:tr w:rsidR="00986237" w14:paraId="7986AFE1" w14:textId="77777777" w:rsidTr="00623466">
        <w:tc>
          <w:tcPr>
            <w:tcW w:w="0" w:type="auto"/>
          </w:tcPr>
          <w:p w14:paraId="01777E60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037E557" w14:textId="77777777" w:rsidR="00986237" w:rsidRDefault="00D72B43">
            <w:pPr>
              <w:pStyle w:val="Compact"/>
            </w:pPr>
            <w:r>
              <w:t>Ngh</w:t>
            </w:r>
            <w:r>
              <w:t>ỉ</w:t>
            </w:r>
            <w:r>
              <w:t xml:space="preserve"> t</w:t>
            </w:r>
            <w:r>
              <w:t>ạ</w:t>
            </w:r>
            <w:r>
              <w:t>m th</w:t>
            </w:r>
            <w:r>
              <w:t>ờ</w:t>
            </w:r>
            <w:r>
              <w:t>i</w:t>
            </w:r>
          </w:p>
        </w:tc>
        <w:tc>
          <w:tcPr>
            <w:tcW w:w="0" w:type="auto"/>
          </w:tcPr>
          <w:p w14:paraId="5B662AD9" w14:textId="77777777" w:rsidR="00986237" w:rsidRDefault="00986237">
            <w:pPr>
              <w:pStyle w:val="Compact"/>
            </w:pPr>
          </w:p>
        </w:tc>
      </w:tr>
      <w:tr w:rsidR="00986237" w14:paraId="3D33E0EB" w14:textId="77777777" w:rsidTr="00623466">
        <w:tc>
          <w:tcPr>
            <w:tcW w:w="0" w:type="auto"/>
          </w:tcPr>
          <w:p w14:paraId="3F163DE7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K</w:t>
            </w:r>
          </w:p>
        </w:tc>
        <w:tc>
          <w:tcPr>
            <w:tcW w:w="0" w:type="auto"/>
          </w:tcPr>
          <w:p w14:paraId="5351A7CD" w14:textId="77777777" w:rsidR="00986237" w:rsidRDefault="00D72B43">
            <w:pPr>
              <w:pStyle w:val="Compact"/>
            </w:pPr>
            <w:r>
              <w:t>Ngh</w:t>
            </w:r>
            <w:r>
              <w:t>ỉ</w:t>
            </w:r>
            <w:r>
              <w:t xml:space="preserve"> không lương</w:t>
            </w:r>
          </w:p>
        </w:tc>
        <w:tc>
          <w:tcPr>
            <w:tcW w:w="0" w:type="auto"/>
          </w:tcPr>
          <w:p w14:paraId="7E9F37FD" w14:textId="77777777" w:rsidR="00986237" w:rsidRDefault="00986237">
            <w:pPr>
              <w:pStyle w:val="Compact"/>
            </w:pPr>
          </w:p>
        </w:tc>
      </w:tr>
      <w:tr w:rsidR="00986237" w14:paraId="731E39E9" w14:textId="77777777" w:rsidTr="00623466">
        <w:tc>
          <w:tcPr>
            <w:tcW w:w="0" w:type="auto"/>
          </w:tcPr>
          <w:p w14:paraId="0A486287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5F88FA4" w14:textId="77777777" w:rsidR="00986237" w:rsidRDefault="00D72B43">
            <w:pPr>
              <w:pStyle w:val="Compact"/>
            </w:pPr>
            <w:r>
              <w:t>Làm ca đêm</w:t>
            </w:r>
          </w:p>
        </w:tc>
        <w:tc>
          <w:tcPr>
            <w:tcW w:w="0" w:type="auto"/>
          </w:tcPr>
          <w:p w14:paraId="7BAB3BB3" w14:textId="77777777" w:rsidR="00986237" w:rsidRDefault="00986237">
            <w:pPr>
              <w:pStyle w:val="Compact"/>
            </w:pPr>
          </w:p>
        </w:tc>
      </w:tr>
      <w:tr w:rsidR="00986237" w14:paraId="441725CC" w14:textId="77777777" w:rsidTr="00623466">
        <w:tc>
          <w:tcPr>
            <w:tcW w:w="0" w:type="auto"/>
          </w:tcPr>
          <w:p w14:paraId="69A09175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G</w:t>
            </w:r>
          </w:p>
        </w:tc>
        <w:tc>
          <w:tcPr>
            <w:tcW w:w="0" w:type="auto"/>
          </w:tcPr>
          <w:p w14:paraId="4FF93269" w14:textId="77777777" w:rsidR="00986237" w:rsidRDefault="00D72B43">
            <w:pPr>
              <w:pStyle w:val="Compact"/>
            </w:pPr>
            <w:r>
              <w:t>Làm gi</w:t>
            </w:r>
            <w:r>
              <w:t>ờ</w:t>
            </w:r>
          </w:p>
        </w:tc>
        <w:tc>
          <w:tcPr>
            <w:tcW w:w="0" w:type="auto"/>
          </w:tcPr>
          <w:p w14:paraId="260FB81E" w14:textId="77777777" w:rsidR="00986237" w:rsidRDefault="00986237">
            <w:pPr>
              <w:pStyle w:val="Compact"/>
            </w:pPr>
          </w:p>
        </w:tc>
      </w:tr>
    </w:tbl>
    <w:p w14:paraId="4711E737" w14:textId="77777777" w:rsidR="00986237" w:rsidRDefault="00D72B43">
      <w:pPr>
        <w:pStyle w:val="Heading2"/>
      </w:pPr>
      <w:bookmarkStart w:id="8" w:name="thống-kê-chấm-công"/>
      <w:bookmarkEnd w:id="5"/>
      <w:bookmarkEnd w:id="7"/>
      <w:r>
        <w:t>TH</w:t>
      </w:r>
      <w:r>
        <w:t>Ố</w:t>
      </w:r>
      <w:r>
        <w:t>NG KÊ CH</w:t>
      </w:r>
      <w:r>
        <w:t>Ấ</w:t>
      </w:r>
      <w:r>
        <w:t>M CÔNG</w:t>
      </w:r>
    </w:p>
    <w:p w14:paraId="14DFF63C" w14:textId="77777777" w:rsidR="00986237" w:rsidRDefault="00D72B43">
      <w:pPr>
        <w:pStyle w:val="Heading3"/>
      </w:pPr>
      <w:bookmarkStart w:id="9" w:name="thống-kê-theo-bộ-phận"/>
      <w:r>
        <w:t>1. Th</w:t>
      </w:r>
      <w:r>
        <w:t>ố</w:t>
      </w:r>
      <w:r>
        <w:t>ng kê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986237" w14:paraId="330C8EE6" w14:textId="77777777" w:rsidTr="00623466">
        <w:tc>
          <w:tcPr>
            <w:tcW w:w="1584" w:type="dxa"/>
          </w:tcPr>
          <w:p w14:paraId="6EF619AF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7244501F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1584" w:type="dxa"/>
          </w:tcPr>
          <w:p w14:paraId="41C2B7B6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ngày công</w:t>
            </w:r>
          </w:p>
        </w:tc>
        <w:tc>
          <w:tcPr>
            <w:tcW w:w="1584" w:type="dxa"/>
          </w:tcPr>
          <w:p w14:paraId="660EA418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5ABA2AE6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86237" w14:paraId="166B73D8" w14:textId="77777777" w:rsidTr="00623466">
        <w:tc>
          <w:tcPr>
            <w:tcW w:w="1584" w:type="dxa"/>
          </w:tcPr>
          <w:p w14:paraId="03D2E320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Giáo viên</w:t>
            </w:r>
          </w:p>
        </w:tc>
        <w:tc>
          <w:tcPr>
            <w:tcW w:w="1584" w:type="dxa"/>
          </w:tcPr>
          <w:p w14:paraId="4C6006BC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1AEF3869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6653CD03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37ECE71F" w14:textId="77777777" w:rsidR="00986237" w:rsidRDefault="00986237">
            <w:pPr>
              <w:pStyle w:val="Compact"/>
            </w:pPr>
          </w:p>
        </w:tc>
      </w:tr>
      <w:tr w:rsidR="00986237" w14:paraId="7A9118DC" w14:textId="77777777" w:rsidTr="00623466">
        <w:tc>
          <w:tcPr>
            <w:tcW w:w="1584" w:type="dxa"/>
          </w:tcPr>
          <w:p w14:paraId="3347E84E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1584" w:type="dxa"/>
          </w:tcPr>
          <w:p w14:paraId="68A7D312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09595879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43A3C1E5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7C5240E9" w14:textId="77777777" w:rsidR="00986237" w:rsidRDefault="00986237">
            <w:pPr>
              <w:pStyle w:val="Compact"/>
            </w:pPr>
          </w:p>
        </w:tc>
      </w:tr>
      <w:tr w:rsidR="00986237" w14:paraId="31235C97" w14:textId="77777777" w:rsidTr="00623466">
        <w:tc>
          <w:tcPr>
            <w:tcW w:w="1584" w:type="dxa"/>
          </w:tcPr>
          <w:p w14:paraId="2B73B79E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1584" w:type="dxa"/>
          </w:tcPr>
          <w:p w14:paraId="11580071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7815B2EF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737E6A64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53C46A00" w14:textId="77777777" w:rsidR="00986237" w:rsidRDefault="00986237">
            <w:pPr>
              <w:pStyle w:val="Compact"/>
            </w:pPr>
          </w:p>
        </w:tc>
      </w:tr>
      <w:tr w:rsidR="00986237" w14:paraId="0C6831CA" w14:textId="77777777" w:rsidTr="00623466">
        <w:tc>
          <w:tcPr>
            <w:tcW w:w="1584" w:type="dxa"/>
          </w:tcPr>
          <w:p w14:paraId="34A3D77C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584" w:type="dxa"/>
          </w:tcPr>
          <w:p w14:paraId="0C8E8698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52CE20D4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48CE33EA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29AA7C1D" w14:textId="77777777" w:rsidR="00986237" w:rsidRDefault="00986237">
            <w:pPr>
              <w:pStyle w:val="Compact"/>
            </w:pPr>
          </w:p>
        </w:tc>
      </w:tr>
      <w:tr w:rsidR="00986237" w14:paraId="36F105AC" w14:textId="77777777" w:rsidTr="00623466">
        <w:tc>
          <w:tcPr>
            <w:tcW w:w="1584" w:type="dxa"/>
          </w:tcPr>
          <w:p w14:paraId="144AD047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1524E89F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43FCD169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54FA8515" w14:textId="77777777" w:rsidR="00986237" w:rsidRDefault="00986237">
            <w:pPr>
              <w:pStyle w:val="Compact"/>
            </w:pPr>
          </w:p>
        </w:tc>
        <w:tc>
          <w:tcPr>
            <w:tcW w:w="1584" w:type="dxa"/>
          </w:tcPr>
          <w:p w14:paraId="29D04B99" w14:textId="77777777" w:rsidR="00986237" w:rsidRDefault="00986237">
            <w:pPr>
              <w:pStyle w:val="Compact"/>
            </w:pPr>
          </w:p>
        </w:tc>
      </w:tr>
    </w:tbl>
    <w:p w14:paraId="57737033" w14:textId="77777777" w:rsidR="00986237" w:rsidRDefault="00D72B43">
      <w:pPr>
        <w:pStyle w:val="Heading3"/>
      </w:pPr>
      <w:bookmarkStart w:id="10" w:name="thống-kê-theo-loại-nghỉ"/>
      <w:bookmarkEnd w:id="9"/>
      <w:r>
        <w:t>2. Th</w:t>
      </w:r>
      <w:r>
        <w:t>ố</w:t>
      </w:r>
      <w:r>
        <w:t>ng kê theo lo</w:t>
      </w:r>
      <w:r>
        <w:t>ạ</w:t>
      </w:r>
      <w:r>
        <w:t>i ngh</w:t>
      </w:r>
      <w:r>
        <w:t>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1023"/>
        <w:gridCol w:w="1190"/>
        <w:gridCol w:w="1037"/>
      </w:tblGrid>
      <w:tr w:rsidR="00986237" w14:paraId="79535F8B" w14:textId="77777777" w:rsidTr="00623466">
        <w:tc>
          <w:tcPr>
            <w:tcW w:w="0" w:type="auto"/>
          </w:tcPr>
          <w:p w14:paraId="02A430C5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ngh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6FEF99AE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ngày</w:t>
            </w:r>
          </w:p>
        </w:tc>
        <w:tc>
          <w:tcPr>
            <w:tcW w:w="0" w:type="auto"/>
          </w:tcPr>
          <w:p w14:paraId="55E7972E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309FB0EE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86237" w14:paraId="3F031769" w14:textId="77777777" w:rsidTr="00623466">
        <w:tc>
          <w:tcPr>
            <w:tcW w:w="0" w:type="auto"/>
          </w:tcPr>
          <w:p w14:paraId="0E854379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phép</w:t>
            </w:r>
          </w:p>
        </w:tc>
        <w:tc>
          <w:tcPr>
            <w:tcW w:w="0" w:type="auto"/>
          </w:tcPr>
          <w:p w14:paraId="297A22B2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4D91C0CF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6B9E9D3D" w14:textId="77777777" w:rsidR="00986237" w:rsidRDefault="00986237">
            <w:pPr>
              <w:pStyle w:val="Compact"/>
            </w:pPr>
          </w:p>
        </w:tc>
      </w:tr>
      <w:tr w:rsidR="00986237" w14:paraId="07972F0A" w14:textId="77777777" w:rsidTr="00623466">
        <w:tc>
          <w:tcPr>
            <w:tcW w:w="0" w:type="auto"/>
          </w:tcPr>
          <w:p w14:paraId="74A5E07F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1AA261AC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6289CEEF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5BD4A3A7" w14:textId="77777777" w:rsidR="00986237" w:rsidRDefault="00986237">
            <w:pPr>
              <w:pStyle w:val="Compact"/>
            </w:pPr>
          </w:p>
        </w:tc>
      </w:tr>
      <w:tr w:rsidR="00986237" w14:paraId="234A40FB" w14:textId="77777777" w:rsidTr="00623466">
        <w:tc>
          <w:tcPr>
            <w:tcW w:w="0" w:type="auto"/>
          </w:tcPr>
          <w:p w14:paraId="4DF43F4A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ễ</w:t>
            </w:r>
          </w:p>
        </w:tc>
        <w:tc>
          <w:tcPr>
            <w:tcW w:w="0" w:type="auto"/>
          </w:tcPr>
          <w:p w14:paraId="2E2CDD9D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0A3EA0D0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1FABF7B3" w14:textId="77777777" w:rsidR="00986237" w:rsidRDefault="00986237">
            <w:pPr>
              <w:pStyle w:val="Compact"/>
            </w:pPr>
          </w:p>
        </w:tc>
      </w:tr>
      <w:tr w:rsidR="00986237" w14:paraId="39A45504" w14:textId="77777777" w:rsidTr="00623466">
        <w:tc>
          <w:tcPr>
            <w:tcW w:w="0" w:type="auto"/>
          </w:tcPr>
          <w:p w14:paraId="72ABA470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lastRenderedPageBreak/>
              <w:t>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DD052ED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7C0A19D9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2A8E8C2D" w14:textId="77777777" w:rsidR="00986237" w:rsidRDefault="00986237">
            <w:pPr>
              <w:pStyle w:val="Compact"/>
            </w:pPr>
          </w:p>
        </w:tc>
      </w:tr>
      <w:tr w:rsidR="00986237" w14:paraId="70AB561F" w14:textId="77777777" w:rsidTr="00623466">
        <w:tc>
          <w:tcPr>
            <w:tcW w:w="0" w:type="auto"/>
          </w:tcPr>
          <w:p w14:paraId="705E5CE8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không lương</w:t>
            </w:r>
          </w:p>
        </w:tc>
        <w:tc>
          <w:tcPr>
            <w:tcW w:w="0" w:type="auto"/>
          </w:tcPr>
          <w:p w14:paraId="6F1F240B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18B6AC44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32FB6054" w14:textId="77777777" w:rsidR="00986237" w:rsidRDefault="00986237">
            <w:pPr>
              <w:pStyle w:val="Compact"/>
            </w:pPr>
          </w:p>
        </w:tc>
      </w:tr>
      <w:tr w:rsidR="00986237" w14:paraId="6C270723" w14:textId="77777777" w:rsidTr="00623466">
        <w:tc>
          <w:tcPr>
            <w:tcW w:w="0" w:type="auto"/>
          </w:tcPr>
          <w:p w14:paraId="7813DAC5" w14:textId="77777777" w:rsidR="00986237" w:rsidRDefault="00D72B4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CBCACFB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5D44E4EF" w14:textId="77777777" w:rsidR="00986237" w:rsidRDefault="00986237">
            <w:pPr>
              <w:pStyle w:val="Compact"/>
            </w:pPr>
          </w:p>
        </w:tc>
        <w:tc>
          <w:tcPr>
            <w:tcW w:w="0" w:type="auto"/>
          </w:tcPr>
          <w:p w14:paraId="370F972A" w14:textId="77777777" w:rsidR="00986237" w:rsidRDefault="00986237">
            <w:pPr>
              <w:pStyle w:val="Compact"/>
            </w:pPr>
          </w:p>
        </w:tc>
      </w:tr>
    </w:tbl>
    <w:p w14:paraId="3049C499" w14:textId="77777777" w:rsidR="00986237" w:rsidRDefault="00D72B43">
      <w:pPr>
        <w:pStyle w:val="Heading2"/>
      </w:pPr>
      <w:bookmarkStart w:id="11" w:name="xác-nhận"/>
      <w:bookmarkEnd w:id="8"/>
      <w:bookmarkEnd w:id="10"/>
      <w:r>
        <w:t>XÁC NH</w:t>
      </w:r>
      <w:r>
        <w:t>Ậ</w:t>
      </w:r>
      <w:r>
        <w:t>N</w:t>
      </w:r>
    </w:p>
    <w:p w14:paraId="1907F73A" w14:textId="77777777" w:rsidR="00986237" w:rsidRDefault="00D72B43">
      <w:pPr>
        <w:pStyle w:val="Heading3"/>
      </w:pPr>
      <w:bookmarkStart w:id="12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61A43726" w14:textId="77777777" w:rsidR="00986237" w:rsidRDefault="00D72B43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</w:t>
      </w:r>
      <w:r>
        <w:t>ả</w:t>
      </w:r>
      <w:r>
        <w:t>ng ch</w:t>
      </w:r>
      <w:r>
        <w:t>ấ</w:t>
      </w:r>
      <w:r>
        <w:t>m công chính xác</w:t>
      </w:r>
    </w:p>
    <w:p w14:paraId="73E486CA" w14:textId="77777777" w:rsidR="00986237" w:rsidRDefault="00D72B43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2113F95B" w14:textId="77777777" w:rsidR="00986237" w:rsidRDefault="00D72B43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1651E935" w14:textId="77777777" w:rsidR="00986237" w:rsidRDefault="00D72B4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F6C653A" w14:textId="77777777" w:rsidR="00986237" w:rsidRDefault="00D72B43">
      <w:pPr>
        <w:pStyle w:val="Heading3"/>
      </w:pPr>
      <w:bookmarkStart w:id="13" w:name="trưởng-phòng-nhân-sự"/>
      <w:bookmarkEnd w:id="12"/>
      <w:r>
        <w:t>Trư</w:t>
      </w:r>
      <w:r>
        <w:t>ở</w:t>
      </w:r>
      <w:r>
        <w:t>ng phòng Nhân s</w:t>
      </w:r>
      <w:r>
        <w:t>ự</w:t>
      </w:r>
      <w:r>
        <w:t>:</w:t>
      </w:r>
    </w:p>
    <w:p w14:paraId="5C744D24" w14:textId="77777777" w:rsidR="00986237" w:rsidRDefault="00D72B43">
      <w:pPr>
        <w:pStyle w:val="Compact"/>
        <w:numPr>
          <w:ilvl w:val="0"/>
          <w:numId w:val="5"/>
        </w:numPr>
      </w:pPr>
      <w:r>
        <w:t>Đã xem xét b</w:t>
      </w:r>
      <w:r>
        <w:t>ả</w:t>
      </w:r>
      <w:r>
        <w:t>ng ch</w:t>
      </w:r>
      <w:r>
        <w:t>ấ</w:t>
      </w:r>
      <w:r>
        <w:t>m công</w:t>
      </w:r>
    </w:p>
    <w:p w14:paraId="74C04D92" w14:textId="77777777" w:rsidR="00986237" w:rsidRDefault="00D72B43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106CBEAC" w14:textId="77777777" w:rsidR="00986237" w:rsidRDefault="00D72B43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36DB7DDD" w14:textId="77777777" w:rsidR="00986237" w:rsidRDefault="00D72B4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D7855AA" w14:textId="77777777" w:rsidR="00986237" w:rsidRDefault="00D72B43">
      <w:pPr>
        <w:pStyle w:val="Heading3"/>
      </w:pPr>
      <w:bookmarkStart w:id="14" w:name="ban-giám-hiệu"/>
      <w:bookmarkEnd w:id="13"/>
      <w:r>
        <w:t>Ban Giám hi</w:t>
      </w:r>
      <w:r>
        <w:t>ệ</w:t>
      </w:r>
      <w:r>
        <w:t>u:</w:t>
      </w:r>
    </w:p>
    <w:p w14:paraId="2C7B0E16" w14:textId="77777777" w:rsidR="00986237" w:rsidRDefault="00D72B43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07D825BB" w14:textId="77777777" w:rsidR="00986237" w:rsidRDefault="00D72B43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</w:t>
      </w:r>
      <w:r>
        <w:t>ả</w:t>
      </w:r>
      <w:r>
        <w:t>ng ch</w:t>
      </w:r>
      <w:r>
        <w:t>ấ</w:t>
      </w:r>
      <w:r>
        <w:t>m công</w:t>
      </w:r>
    </w:p>
    <w:p w14:paraId="0A2C3235" w14:textId="77777777" w:rsidR="00986237" w:rsidRDefault="00D72B43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5C8EC25D" w14:textId="77777777" w:rsidR="00986237" w:rsidRDefault="00D72B4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BC362F1" w14:textId="77777777" w:rsidR="00986237" w:rsidRDefault="00D72B43">
      <w:pPr>
        <w:pStyle w:val="Heading2"/>
      </w:pPr>
      <w:bookmarkStart w:id="15" w:name="ghi-chú"/>
      <w:bookmarkEnd w:id="11"/>
      <w:bookmarkEnd w:id="14"/>
      <w:r>
        <w:t>GHI CHÚ</w:t>
      </w:r>
    </w:p>
    <w:p w14:paraId="41B7ACBD" w14:textId="77777777" w:rsidR="00986237" w:rsidRDefault="00D72B43">
      <w:pPr>
        <w:pStyle w:val="Heading2"/>
      </w:pPr>
      <w:bookmarkStart w:id="16" w:name="thông-tin-bổ-sung-1"/>
      <w:bookmarkEnd w:id="15"/>
      <w:r>
        <w:t>### Thông tin b</w:t>
      </w:r>
      <w:r>
        <w:t>ổ</w:t>
      </w:r>
      <w:r>
        <w:t xml:space="preserve"> sung:</w:t>
      </w:r>
    </w:p>
    <w:p w14:paraId="3E6AABCC" w14:textId="77777777" w:rsidR="00986237" w:rsidRDefault="00D72B43">
      <w:pPr>
        <w:pStyle w:val="Heading2"/>
      </w:pPr>
      <w:bookmarkStart w:id="17" w:name="lưu-ý-quan-trọng"/>
      <w:bookmarkEnd w:id="16"/>
      <w:r>
        <w:t>### Lưu ý quan tr</w:t>
      </w:r>
      <w:r>
        <w:t>ọ</w:t>
      </w:r>
      <w:r>
        <w:t>ng:</w:t>
      </w:r>
    </w:p>
    <w:p w14:paraId="1D4D827C" w14:textId="77777777" w:rsidR="00986237" w:rsidRDefault="00D72B43">
      <w:r>
        <w:pict w14:anchorId="72D8636E">
          <v:rect id="_x0000_i1026" style="width:0;height:1.5pt" o:hralign="center" o:hrstd="t" o:hr="t"/>
        </w:pict>
      </w:r>
    </w:p>
    <w:p w14:paraId="41938C90" w14:textId="77777777" w:rsidR="00986237" w:rsidRDefault="00D72B43">
      <w:pPr>
        <w:pStyle w:val="FirstParagraph"/>
      </w:pPr>
      <w:r>
        <w:rPr>
          <w:b/>
          <w:bCs/>
        </w:rPr>
        <w:t>Ghi chú:</w:t>
      </w:r>
      <w:r>
        <w:t xml:space="preserve"> B</w:t>
      </w:r>
      <w:r>
        <w:t>ả</w:t>
      </w:r>
      <w:r>
        <w:t>ng ch</w:t>
      </w:r>
      <w:r>
        <w:t>ấ</w:t>
      </w:r>
      <w:r>
        <w:t>m công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tính lương.</w:t>
      </w:r>
      <w:bookmarkEnd w:id="0"/>
      <w:bookmarkEnd w:id="17"/>
    </w:p>
    <w:sectPr w:rsidR="0098623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60B92" w14:textId="77777777" w:rsidR="00D72B43" w:rsidRDefault="00D72B43" w:rsidP="00623466">
      <w:pPr>
        <w:spacing w:line="240" w:lineRule="auto"/>
      </w:pPr>
      <w:r>
        <w:separator/>
      </w:r>
    </w:p>
  </w:endnote>
  <w:endnote w:type="continuationSeparator" w:id="0">
    <w:p w14:paraId="21AA8B8C" w14:textId="77777777" w:rsidR="00D72B43" w:rsidRDefault="00D72B43" w:rsidP="006234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1A5AD" w14:textId="77777777" w:rsidR="00D72B43" w:rsidRDefault="00D72B43" w:rsidP="00623466">
      <w:pPr>
        <w:spacing w:line="240" w:lineRule="auto"/>
      </w:pPr>
      <w:r>
        <w:separator/>
      </w:r>
    </w:p>
  </w:footnote>
  <w:footnote w:type="continuationSeparator" w:id="0">
    <w:p w14:paraId="5923C688" w14:textId="77777777" w:rsidR="00D72B43" w:rsidRDefault="00D72B43" w:rsidP="006234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A3E56" w14:textId="77777777" w:rsidR="00623466" w:rsidRPr="00A33244" w:rsidRDefault="0062346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8D65BBC" wp14:editId="128A03C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6F409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D27A852" w14:textId="77777777" w:rsidR="00623466" w:rsidRDefault="006234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8A62D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0AEB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6AA0EBE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237"/>
    <w:rsid w:val="00623466"/>
    <w:rsid w:val="00986237"/>
    <w:rsid w:val="00D7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F3683B2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346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346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2346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2346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2346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2346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2346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2346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46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46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2346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2346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346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346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46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2346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46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2346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466"/>
    <w:rPr>
      <w:rFonts w:ascii="Times New Roman" w:hAnsi="Times New Roman"/>
      <w:szCs w:val="22"/>
    </w:rPr>
  </w:style>
  <w:style w:type="character" w:styleId="Emphasis">
    <w:name w:val="Emphasis"/>
    <w:rsid w:val="0062346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2346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2346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2346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62346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2026-01-29T09:41:00Z</dcterms:created>
  <dcterms:modified xsi:type="dcterms:W3CDTF">2026-01-29T09:41:00Z</dcterms:modified>
</cp:coreProperties>
</file>