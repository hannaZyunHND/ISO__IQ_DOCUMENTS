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62559" w14:textId="77777777" w:rsidR="0066148A" w:rsidRDefault="00D4106D" w:rsidP="00205542">
      <w:pPr>
        <w:pStyle w:val="Title"/>
      </w:pPr>
      <w:bookmarkStart w:id="0" w:name="bm-25-báo-cáo-phân-tích-quỹ-lương-quý"/>
      <w:r>
        <w:t>BM-25: BÁO CÁO PHÂN TÍCH QU</w:t>
      </w:r>
      <w:r>
        <w:t>Ỹ</w:t>
      </w:r>
      <w:r>
        <w:t xml:space="preserve"> LƯƠNG QUÝ</w:t>
      </w:r>
    </w:p>
    <w:p w14:paraId="77139362" w14:textId="77777777" w:rsidR="0066148A" w:rsidRDefault="00D4106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QT-03-SOP-02-BM-25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509FE74" w14:textId="77777777" w:rsidR="0066148A" w:rsidRDefault="00D4106D">
      <w:r>
        <w:pict w14:anchorId="55F0D921">
          <v:rect id="_x0000_i1025" style="width:0;height:1.5pt" o:hralign="center" o:hrstd="t" o:hr="t"/>
        </w:pict>
      </w:r>
    </w:p>
    <w:p w14:paraId="2B7378B1" w14:textId="77777777" w:rsidR="0066148A" w:rsidRDefault="00D4106D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66148A" w14:paraId="39E5045C" w14:textId="77777777" w:rsidTr="00205542">
        <w:tc>
          <w:tcPr>
            <w:tcW w:w="0" w:type="auto"/>
          </w:tcPr>
          <w:p w14:paraId="07E9DBE5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1A59F82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6148A" w14:paraId="3110969B" w14:textId="77777777" w:rsidTr="00205542">
        <w:tc>
          <w:tcPr>
            <w:tcW w:w="0" w:type="auto"/>
          </w:tcPr>
          <w:p w14:paraId="21E517DD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Quý/Năm</w:t>
            </w:r>
          </w:p>
        </w:tc>
        <w:tc>
          <w:tcPr>
            <w:tcW w:w="0" w:type="auto"/>
          </w:tcPr>
          <w:p w14:paraId="6CD135FA" w14:textId="77777777" w:rsidR="0066148A" w:rsidRDefault="0066148A">
            <w:pPr>
              <w:pStyle w:val="Compact"/>
            </w:pPr>
          </w:p>
        </w:tc>
      </w:tr>
      <w:tr w:rsidR="0066148A" w14:paraId="7F8A332C" w14:textId="77777777" w:rsidTr="00205542">
        <w:tc>
          <w:tcPr>
            <w:tcW w:w="0" w:type="auto"/>
          </w:tcPr>
          <w:p w14:paraId="646E899B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FA1DC37" w14:textId="77777777" w:rsidR="0066148A" w:rsidRDefault="0066148A">
            <w:pPr>
              <w:pStyle w:val="Compact"/>
            </w:pPr>
          </w:p>
        </w:tc>
      </w:tr>
      <w:tr w:rsidR="0066148A" w14:paraId="37A0A8B0" w14:textId="77777777" w:rsidTr="00205542">
        <w:tc>
          <w:tcPr>
            <w:tcW w:w="0" w:type="auto"/>
          </w:tcPr>
          <w:p w14:paraId="73DA0F4D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F89E19B" w14:textId="77777777" w:rsidR="0066148A" w:rsidRDefault="0066148A">
            <w:pPr>
              <w:pStyle w:val="Compact"/>
            </w:pPr>
          </w:p>
        </w:tc>
      </w:tr>
      <w:tr w:rsidR="0066148A" w14:paraId="450FD3D9" w14:textId="77777777" w:rsidTr="00205542">
        <w:tc>
          <w:tcPr>
            <w:tcW w:w="0" w:type="auto"/>
          </w:tcPr>
          <w:p w14:paraId="29743650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A5474C0" w14:textId="77777777" w:rsidR="0066148A" w:rsidRDefault="0066148A">
            <w:pPr>
              <w:pStyle w:val="Compact"/>
            </w:pPr>
          </w:p>
        </w:tc>
      </w:tr>
      <w:tr w:rsidR="0066148A" w14:paraId="156F018D" w14:textId="77777777" w:rsidTr="00205542">
        <w:tc>
          <w:tcPr>
            <w:tcW w:w="0" w:type="auto"/>
          </w:tcPr>
          <w:p w14:paraId="0B3F0D78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CF45BB6" w14:textId="77777777" w:rsidR="0066148A" w:rsidRDefault="0066148A">
            <w:pPr>
              <w:pStyle w:val="Compact"/>
            </w:pPr>
          </w:p>
        </w:tc>
      </w:tr>
      <w:tr w:rsidR="0066148A" w14:paraId="7F51B381" w14:textId="77777777" w:rsidTr="00205542">
        <w:tc>
          <w:tcPr>
            <w:tcW w:w="0" w:type="auto"/>
          </w:tcPr>
          <w:p w14:paraId="5E9B4D0C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6E7A280" w14:textId="77777777" w:rsidR="0066148A" w:rsidRDefault="0066148A">
            <w:pPr>
              <w:pStyle w:val="Compact"/>
            </w:pPr>
          </w:p>
        </w:tc>
      </w:tr>
    </w:tbl>
    <w:p w14:paraId="7C60661A" w14:textId="77777777" w:rsidR="0066148A" w:rsidRDefault="00D4106D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1939F898" w14:textId="77777777" w:rsidR="0066148A" w:rsidRDefault="00D4106D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1157"/>
      </w:tblGrid>
      <w:tr w:rsidR="0066148A" w14:paraId="7C6DC51D" w14:textId="77777777" w:rsidTr="00205542">
        <w:tc>
          <w:tcPr>
            <w:tcW w:w="0" w:type="auto"/>
          </w:tcPr>
          <w:p w14:paraId="6002B084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23A94DD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6148A" w14:paraId="1976404D" w14:textId="77777777" w:rsidTr="00205542">
        <w:tc>
          <w:tcPr>
            <w:tcW w:w="0" w:type="auto"/>
          </w:tcPr>
          <w:p w14:paraId="1A2FD9C8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 quý</w:t>
            </w:r>
          </w:p>
        </w:tc>
        <w:tc>
          <w:tcPr>
            <w:tcW w:w="0" w:type="auto"/>
          </w:tcPr>
          <w:p w14:paraId="38C28507" w14:textId="77777777" w:rsidR="0066148A" w:rsidRDefault="0066148A">
            <w:pPr>
              <w:pStyle w:val="Compact"/>
            </w:pPr>
          </w:p>
        </w:tc>
      </w:tr>
      <w:tr w:rsidR="0066148A" w14:paraId="770028A4" w14:textId="77777777" w:rsidTr="00205542">
        <w:tc>
          <w:tcPr>
            <w:tcW w:w="0" w:type="auto"/>
          </w:tcPr>
          <w:p w14:paraId="688D8CE2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 trung bình</w:t>
            </w:r>
          </w:p>
        </w:tc>
        <w:tc>
          <w:tcPr>
            <w:tcW w:w="0" w:type="auto"/>
          </w:tcPr>
          <w:p w14:paraId="19629BD0" w14:textId="77777777" w:rsidR="0066148A" w:rsidRDefault="0066148A">
            <w:pPr>
              <w:pStyle w:val="Compact"/>
            </w:pPr>
          </w:p>
        </w:tc>
      </w:tr>
      <w:tr w:rsidR="0066148A" w14:paraId="49F322F0" w14:textId="77777777" w:rsidTr="00205542">
        <w:tc>
          <w:tcPr>
            <w:tcW w:w="0" w:type="auto"/>
          </w:tcPr>
          <w:p w14:paraId="5C24109D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Lương trung bình</w:t>
            </w:r>
          </w:p>
        </w:tc>
        <w:tc>
          <w:tcPr>
            <w:tcW w:w="0" w:type="auto"/>
          </w:tcPr>
          <w:p w14:paraId="6E9E4CBF" w14:textId="77777777" w:rsidR="0066148A" w:rsidRDefault="0066148A">
            <w:pPr>
              <w:pStyle w:val="Compact"/>
            </w:pPr>
          </w:p>
        </w:tc>
      </w:tr>
      <w:tr w:rsidR="0066148A" w14:paraId="1F6A1E9F" w14:textId="77777777" w:rsidTr="00205542">
        <w:tc>
          <w:tcPr>
            <w:tcW w:w="0" w:type="auto"/>
          </w:tcPr>
          <w:p w14:paraId="0F902C3B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8FD7B26" w14:textId="77777777" w:rsidR="0066148A" w:rsidRDefault="0066148A">
            <w:pPr>
              <w:pStyle w:val="Compact"/>
            </w:pPr>
          </w:p>
        </w:tc>
      </w:tr>
    </w:tbl>
    <w:p w14:paraId="45258DFB" w14:textId="77777777" w:rsidR="0066148A" w:rsidRDefault="00D4106D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66148A" w14:paraId="73CBEE66" w14:textId="77777777" w:rsidTr="00205542">
        <w:tc>
          <w:tcPr>
            <w:tcW w:w="0" w:type="auto"/>
          </w:tcPr>
          <w:p w14:paraId="4CC4B651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1931CFD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6148A" w14:paraId="4C5946C6" w14:textId="77777777" w:rsidTr="00205542">
        <w:tc>
          <w:tcPr>
            <w:tcW w:w="0" w:type="auto"/>
          </w:tcPr>
          <w:p w14:paraId="7185ACBF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30411898" w14:textId="77777777" w:rsidR="0066148A" w:rsidRDefault="0066148A">
            <w:pPr>
              <w:pStyle w:val="Compact"/>
            </w:pPr>
          </w:p>
        </w:tc>
      </w:tr>
    </w:tbl>
    <w:p w14:paraId="17FD05AE" w14:textId="77777777" w:rsidR="0066148A" w:rsidRDefault="00D4106D">
      <w:pPr>
        <w:pStyle w:val="Heading2"/>
      </w:pPr>
      <w:bookmarkStart w:id="5" w:name="phân-tích-quỹ-lương"/>
      <w:bookmarkEnd w:id="2"/>
      <w:bookmarkEnd w:id="4"/>
      <w:r>
        <w:lastRenderedPageBreak/>
        <w:t>PHÂN TÍCH QU</w:t>
      </w:r>
      <w:r>
        <w:t>Ỹ</w:t>
      </w:r>
      <w:r>
        <w:t xml:space="preserve"> LƯƠNG</w:t>
      </w:r>
    </w:p>
    <w:p w14:paraId="60CF9F54" w14:textId="77777777" w:rsidR="0066148A" w:rsidRDefault="00D4106D">
      <w:pPr>
        <w:pStyle w:val="Heading3"/>
      </w:pPr>
      <w:bookmarkStart w:id="6" w:name="so-sánh-theo-tháng"/>
      <w:r>
        <w:t>1. So sánh theo tháng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314"/>
        <w:gridCol w:w="877"/>
        <w:gridCol w:w="1287"/>
        <w:gridCol w:w="1037"/>
      </w:tblGrid>
      <w:tr w:rsidR="0066148A" w14:paraId="640F480E" w14:textId="77777777" w:rsidTr="00205542">
        <w:tc>
          <w:tcPr>
            <w:tcW w:w="0" w:type="auto"/>
          </w:tcPr>
          <w:p w14:paraId="18203F6C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0" w:type="auto"/>
          </w:tcPr>
          <w:p w14:paraId="282DC6E9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</w:t>
            </w:r>
          </w:p>
        </w:tc>
        <w:tc>
          <w:tcPr>
            <w:tcW w:w="0" w:type="auto"/>
          </w:tcPr>
          <w:p w14:paraId="7F34A6B7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0" w:type="auto"/>
          </w:tcPr>
          <w:p w14:paraId="21ECC506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Lương TB</w:t>
            </w:r>
          </w:p>
        </w:tc>
        <w:tc>
          <w:tcPr>
            <w:tcW w:w="0" w:type="auto"/>
          </w:tcPr>
          <w:p w14:paraId="134F4B7A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148A" w14:paraId="066A6183" w14:textId="77777777" w:rsidTr="00205542">
        <w:tc>
          <w:tcPr>
            <w:tcW w:w="0" w:type="auto"/>
          </w:tcPr>
          <w:p w14:paraId="394C3EE4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 1</w:t>
            </w:r>
          </w:p>
        </w:tc>
        <w:tc>
          <w:tcPr>
            <w:tcW w:w="0" w:type="auto"/>
          </w:tcPr>
          <w:p w14:paraId="3D1589B2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7E503578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66204B8E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7FFF764D" w14:textId="77777777" w:rsidR="0066148A" w:rsidRDefault="0066148A">
            <w:pPr>
              <w:pStyle w:val="Compact"/>
            </w:pPr>
          </w:p>
        </w:tc>
      </w:tr>
      <w:tr w:rsidR="0066148A" w14:paraId="02D27CB6" w14:textId="77777777" w:rsidTr="00205542">
        <w:tc>
          <w:tcPr>
            <w:tcW w:w="0" w:type="auto"/>
          </w:tcPr>
          <w:p w14:paraId="3A2B83AE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 2</w:t>
            </w:r>
          </w:p>
        </w:tc>
        <w:tc>
          <w:tcPr>
            <w:tcW w:w="0" w:type="auto"/>
          </w:tcPr>
          <w:p w14:paraId="326780AE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47C05E37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39EB3700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0FA9DEBC" w14:textId="77777777" w:rsidR="0066148A" w:rsidRDefault="0066148A">
            <w:pPr>
              <w:pStyle w:val="Compact"/>
            </w:pPr>
          </w:p>
        </w:tc>
      </w:tr>
      <w:tr w:rsidR="0066148A" w14:paraId="0EA65425" w14:textId="77777777" w:rsidTr="00205542">
        <w:tc>
          <w:tcPr>
            <w:tcW w:w="0" w:type="auto"/>
          </w:tcPr>
          <w:p w14:paraId="6006FE40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 3</w:t>
            </w:r>
          </w:p>
        </w:tc>
        <w:tc>
          <w:tcPr>
            <w:tcW w:w="0" w:type="auto"/>
          </w:tcPr>
          <w:p w14:paraId="0754B692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7ECB6EF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2F32DBFF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4D2E9210" w14:textId="77777777" w:rsidR="0066148A" w:rsidRDefault="0066148A">
            <w:pPr>
              <w:pStyle w:val="Compact"/>
            </w:pPr>
          </w:p>
        </w:tc>
      </w:tr>
      <w:tr w:rsidR="0066148A" w14:paraId="5D03FF2D" w14:textId="77777777" w:rsidTr="00205542">
        <w:tc>
          <w:tcPr>
            <w:tcW w:w="0" w:type="auto"/>
          </w:tcPr>
          <w:p w14:paraId="1DF6CB3D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FDF94B1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F58003F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4E0E68B2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19D35F84" w14:textId="77777777" w:rsidR="0066148A" w:rsidRDefault="0066148A">
            <w:pPr>
              <w:pStyle w:val="Compact"/>
            </w:pPr>
          </w:p>
        </w:tc>
      </w:tr>
    </w:tbl>
    <w:p w14:paraId="7D615256" w14:textId="77777777" w:rsidR="0066148A" w:rsidRDefault="00D4106D">
      <w:pPr>
        <w:pStyle w:val="Heading3"/>
      </w:pPr>
      <w:bookmarkStart w:id="7" w:name="phân-tích-theo-bộ-phận"/>
      <w:bookmarkEnd w:id="6"/>
      <w:r>
        <w:t>2. Phân tích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877"/>
        <w:gridCol w:w="1407"/>
        <w:gridCol w:w="1050"/>
        <w:gridCol w:w="1037"/>
      </w:tblGrid>
      <w:tr w:rsidR="0066148A" w14:paraId="01059709" w14:textId="77777777" w:rsidTr="00205542">
        <w:tc>
          <w:tcPr>
            <w:tcW w:w="0" w:type="auto"/>
          </w:tcPr>
          <w:p w14:paraId="19A0AA26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3AC45DA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0" w:type="auto"/>
          </w:tcPr>
          <w:p w14:paraId="43009210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lương</w:t>
            </w:r>
          </w:p>
        </w:tc>
        <w:tc>
          <w:tcPr>
            <w:tcW w:w="0" w:type="auto"/>
          </w:tcPr>
          <w:p w14:paraId="07F04FCD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93212BD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148A" w14:paraId="44BA88F9" w14:textId="77777777" w:rsidTr="00205542">
        <w:tc>
          <w:tcPr>
            <w:tcW w:w="0" w:type="auto"/>
          </w:tcPr>
          <w:p w14:paraId="4E7FD47D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Giáo viên</w:t>
            </w:r>
          </w:p>
        </w:tc>
        <w:tc>
          <w:tcPr>
            <w:tcW w:w="0" w:type="auto"/>
          </w:tcPr>
          <w:p w14:paraId="19079D4D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42A4267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7442426E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2CFB6E13" w14:textId="77777777" w:rsidR="0066148A" w:rsidRDefault="0066148A">
            <w:pPr>
              <w:pStyle w:val="Compact"/>
            </w:pPr>
          </w:p>
        </w:tc>
      </w:tr>
      <w:tr w:rsidR="0066148A" w14:paraId="437FA150" w14:textId="77777777" w:rsidTr="00205542">
        <w:tc>
          <w:tcPr>
            <w:tcW w:w="0" w:type="auto"/>
          </w:tcPr>
          <w:p w14:paraId="43258988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0" w:type="auto"/>
          </w:tcPr>
          <w:p w14:paraId="1219EE6A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07DC2158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22F7CF5D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17DAE493" w14:textId="77777777" w:rsidR="0066148A" w:rsidRDefault="0066148A">
            <w:pPr>
              <w:pStyle w:val="Compact"/>
            </w:pPr>
          </w:p>
        </w:tc>
      </w:tr>
      <w:tr w:rsidR="0066148A" w14:paraId="10C14600" w14:textId="77777777" w:rsidTr="00205542">
        <w:tc>
          <w:tcPr>
            <w:tcW w:w="0" w:type="auto"/>
          </w:tcPr>
          <w:p w14:paraId="125C3F99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80099A2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4A12DFE0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1237050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7988208" w14:textId="77777777" w:rsidR="0066148A" w:rsidRDefault="0066148A">
            <w:pPr>
              <w:pStyle w:val="Compact"/>
            </w:pPr>
          </w:p>
        </w:tc>
      </w:tr>
      <w:tr w:rsidR="0066148A" w14:paraId="7E999F5A" w14:textId="77777777" w:rsidTr="00205542">
        <w:tc>
          <w:tcPr>
            <w:tcW w:w="0" w:type="auto"/>
          </w:tcPr>
          <w:p w14:paraId="61A7205A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6390F8EE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4BAAB34D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6EAD7FF0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11121AC5" w14:textId="77777777" w:rsidR="0066148A" w:rsidRDefault="0066148A">
            <w:pPr>
              <w:pStyle w:val="Compact"/>
            </w:pPr>
          </w:p>
        </w:tc>
      </w:tr>
      <w:tr w:rsidR="0066148A" w14:paraId="112142F7" w14:textId="77777777" w:rsidTr="00205542">
        <w:tc>
          <w:tcPr>
            <w:tcW w:w="0" w:type="auto"/>
          </w:tcPr>
          <w:p w14:paraId="66832AD7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10F70B7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8640AEC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1103F5E6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FFD3D30" w14:textId="77777777" w:rsidR="0066148A" w:rsidRDefault="0066148A">
            <w:pPr>
              <w:pStyle w:val="Compact"/>
            </w:pPr>
          </w:p>
        </w:tc>
      </w:tr>
    </w:tbl>
    <w:p w14:paraId="4412C01E" w14:textId="77777777" w:rsidR="0066148A" w:rsidRDefault="00D4106D">
      <w:pPr>
        <w:pStyle w:val="Heading3"/>
      </w:pPr>
      <w:bookmarkStart w:id="8" w:name="cấu-trúc-lương"/>
      <w:bookmarkEnd w:id="7"/>
      <w:r>
        <w:t>3. C</w:t>
      </w:r>
      <w:r>
        <w:t>ấ</w:t>
      </w:r>
      <w:r>
        <w:t>u trúc lương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917"/>
        <w:gridCol w:w="1050"/>
        <w:gridCol w:w="1037"/>
      </w:tblGrid>
      <w:tr w:rsidR="0066148A" w14:paraId="4B50F174" w14:textId="77777777" w:rsidTr="00205542">
        <w:tc>
          <w:tcPr>
            <w:tcW w:w="0" w:type="auto"/>
          </w:tcPr>
          <w:p w14:paraId="1E611631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D9D20BC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FFD71FC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90AB866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148A" w14:paraId="082BE2D7" w14:textId="77777777" w:rsidTr="00205542">
        <w:tc>
          <w:tcPr>
            <w:tcW w:w="0" w:type="auto"/>
          </w:tcPr>
          <w:p w14:paraId="7B4BC528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Lương cơ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4D77D74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79F49099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365C2608" w14:textId="77777777" w:rsidR="0066148A" w:rsidRDefault="0066148A">
            <w:pPr>
              <w:pStyle w:val="Compact"/>
            </w:pPr>
          </w:p>
        </w:tc>
      </w:tr>
      <w:tr w:rsidR="0066148A" w14:paraId="5A8FF5B9" w14:textId="77777777" w:rsidTr="00205542">
        <w:tc>
          <w:tcPr>
            <w:tcW w:w="0" w:type="auto"/>
          </w:tcPr>
          <w:p w14:paraId="16AA1518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5F7FC08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658C8F3A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C5F997B" w14:textId="77777777" w:rsidR="0066148A" w:rsidRDefault="0066148A">
            <w:pPr>
              <w:pStyle w:val="Compact"/>
            </w:pPr>
          </w:p>
        </w:tc>
      </w:tr>
      <w:tr w:rsidR="0066148A" w14:paraId="4B54DCD7" w14:textId="77777777" w:rsidTr="00205542">
        <w:tc>
          <w:tcPr>
            <w:tcW w:w="0" w:type="auto"/>
          </w:tcPr>
          <w:p w14:paraId="5FD2A594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F2703C5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06C870B7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298CF48" w14:textId="77777777" w:rsidR="0066148A" w:rsidRDefault="0066148A">
            <w:pPr>
              <w:pStyle w:val="Compact"/>
            </w:pPr>
          </w:p>
        </w:tc>
      </w:tr>
      <w:tr w:rsidR="0066148A" w14:paraId="5844A5C8" w14:textId="77777777" w:rsidTr="00205542">
        <w:tc>
          <w:tcPr>
            <w:tcW w:w="0" w:type="auto"/>
          </w:tcPr>
          <w:p w14:paraId="11A8FC39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AE0E190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403A1666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0F7A0CAB" w14:textId="77777777" w:rsidR="0066148A" w:rsidRDefault="0066148A">
            <w:pPr>
              <w:pStyle w:val="Compact"/>
            </w:pPr>
          </w:p>
        </w:tc>
      </w:tr>
    </w:tbl>
    <w:p w14:paraId="5C98C332" w14:textId="77777777" w:rsidR="0066148A" w:rsidRDefault="00D4106D">
      <w:pPr>
        <w:pStyle w:val="Heading3"/>
      </w:pPr>
      <w:bookmarkStart w:id="9" w:name="khấu-trừ"/>
      <w:bookmarkEnd w:id="8"/>
      <w:r>
        <w:t>4. Kh</w:t>
      </w:r>
      <w:r>
        <w:t>ấ</w:t>
      </w:r>
      <w:r>
        <w:t>u tr</w:t>
      </w:r>
      <w:r>
        <w:t>ừ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917"/>
        <w:gridCol w:w="1050"/>
        <w:gridCol w:w="1037"/>
      </w:tblGrid>
      <w:tr w:rsidR="0066148A" w14:paraId="325C73B7" w14:textId="77777777" w:rsidTr="00205542">
        <w:tc>
          <w:tcPr>
            <w:tcW w:w="0" w:type="auto"/>
          </w:tcPr>
          <w:p w14:paraId="6B853153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6FC22706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6600459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C9384DA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148A" w14:paraId="5E9C0FFA" w14:textId="77777777" w:rsidTr="00205542">
        <w:tc>
          <w:tcPr>
            <w:tcW w:w="0" w:type="auto"/>
          </w:tcPr>
          <w:p w14:paraId="1FD00920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BHXH</w:t>
            </w:r>
          </w:p>
        </w:tc>
        <w:tc>
          <w:tcPr>
            <w:tcW w:w="0" w:type="auto"/>
          </w:tcPr>
          <w:p w14:paraId="0AFADBB5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4CB6261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198A02D9" w14:textId="77777777" w:rsidR="0066148A" w:rsidRDefault="0066148A">
            <w:pPr>
              <w:pStyle w:val="Compact"/>
            </w:pPr>
          </w:p>
        </w:tc>
      </w:tr>
      <w:tr w:rsidR="0066148A" w14:paraId="388ECB18" w14:textId="77777777" w:rsidTr="00205542">
        <w:tc>
          <w:tcPr>
            <w:tcW w:w="0" w:type="auto"/>
          </w:tcPr>
          <w:p w14:paraId="241DDF29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BHYT</w:t>
            </w:r>
          </w:p>
        </w:tc>
        <w:tc>
          <w:tcPr>
            <w:tcW w:w="0" w:type="auto"/>
          </w:tcPr>
          <w:p w14:paraId="2906EC9B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09AFBF71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36501051" w14:textId="77777777" w:rsidR="0066148A" w:rsidRDefault="0066148A">
            <w:pPr>
              <w:pStyle w:val="Compact"/>
            </w:pPr>
          </w:p>
        </w:tc>
      </w:tr>
      <w:tr w:rsidR="0066148A" w14:paraId="2CF058AC" w14:textId="77777777" w:rsidTr="00205542">
        <w:tc>
          <w:tcPr>
            <w:tcW w:w="0" w:type="auto"/>
          </w:tcPr>
          <w:p w14:paraId="59121F20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BHTN</w:t>
            </w:r>
          </w:p>
        </w:tc>
        <w:tc>
          <w:tcPr>
            <w:tcW w:w="0" w:type="auto"/>
          </w:tcPr>
          <w:p w14:paraId="2740EC70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00BB480D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2BC7D984" w14:textId="77777777" w:rsidR="0066148A" w:rsidRDefault="0066148A">
            <w:pPr>
              <w:pStyle w:val="Compact"/>
            </w:pPr>
          </w:p>
        </w:tc>
      </w:tr>
      <w:tr w:rsidR="0066148A" w14:paraId="210D15CE" w14:textId="77777777" w:rsidTr="00205542">
        <w:tc>
          <w:tcPr>
            <w:tcW w:w="0" w:type="auto"/>
          </w:tcPr>
          <w:p w14:paraId="1B869AE9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0" w:type="auto"/>
          </w:tcPr>
          <w:p w14:paraId="15F1A55E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7261B244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2900DC38" w14:textId="77777777" w:rsidR="0066148A" w:rsidRDefault="0066148A">
            <w:pPr>
              <w:pStyle w:val="Compact"/>
            </w:pPr>
          </w:p>
        </w:tc>
      </w:tr>
      <w:tr w:rsidR="0066148A" w14:paraId="4FD16FF7" w14:textId="77777777" w:rsidTr="00205542">
        <w:tc>
          <w:tcPr>
            <w:tcW w:w="0" w:type="auto"/>
          </w:tcPr>
          <w:p w14:paraId="0E0A41ED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3A8FDC84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3C0B8F5E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2287D3B4" w14:textId="77777777" w:rsidR="0066148A" w:rsidRDefault="0066148A">
            <w:pPr>
              <w:pStyle w:val="Compact"/>
            </w:pPr>
          </w:p>
        </w:tc>
      </w:tr>
      <w:tr w:rsidR="0066148A" w14:paraId="68708350" w14:textId="77777777" w:rsidTr="00205542">
        <w:tc>
          <w:tcPr>
            <w:tcW w:w="0" w:type="auto"/>
          </w:tcPr>
          <w:p w14:paraId="30C12CD3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DE1692C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4B8CCAF9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73539463" w14:textId="77777777" w:rsidR="0066148A" w:rsidRDefault="0066148A">
            <w:pPr>
              <w:pStyle w:val="Compact"/>
            </w:pPr>
          </w:p>
        </w:tc>
      </w:tr>
    </w:tbl>
    <w:p w14:paraId="3F6A7CE3" w14:textId="77777777" w:rsidR="0066148A" w:rsidRDefault="00D4106D">
      <w:pPr>
        <w:pStyle w:val="Heading2"/>
      </w:pPr>
      <w:bookmarkStart w:id="10" w:name="phân-tích-xu-hướng"/>
      <w:bookmarkEnd w:id="5"/>
      <w:bookmarkEnd w:id="9"/>
      <w:r>
        <w:t>PHÂN TÍCH XU HƯ</w:t>
      </w:r>
      <w:r>
        <w:t>Ớ</w:t>
      </w:r>
      <w:r>
        <w:t>NG</w:t>
      </w:r>
    </w:p>
    <w:p w14:paraId="7345EEB9" w14:textId="77777777" w:rsidR="0066148A" w:rsidRDefault="00D4106D">
      <w:pPr>
        <w:pStyle w:val="Heading3"/>
      </w:pPr>
      <w:bookmarkStart w:id="11" w:name="xu-hướng-quỹ-lương"/>
      <w:r>
        <w:t>1. Xu hư</w:t>
      </w:r>
      <w:r>
        <w:t>ớ</w:t>
      </w:r>
      <w:r>
        <w:t>ng qu</w:t>
      </w:r>
      <w:r>
        <w:t>ỹ</w:t>
      </w:r>
      <w:r>
        <w:t xml:space="preserve"> lương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314"/>
        <w:gridCol w:w="1987"/>
        <w:gridCol w:w="1037"/>
      </w:tblGrid>
      <w:tr w:rsidR="0066148A" w14:paraId="2F08E2E6" w14:textId="77777777" w:rsidTr="00205542">
        <w:tc>
          <w:tcPr>
            <w:tcW w:w="0" w:type="auto"/>
          </w:tcPr>
          <w:p w14:paraId="5CE41C60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0" w:type="auto"/>
          </w:tcPr>
          <w:p w14:paraId="362181BE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</w:t>
            </w:r>
          </w:p>
        </w:tc>
        <w:tc>
          <w:tcPr>
            <w:tcW w:w="0" w:type="auto"/>
          </w:tcPr>
          <w:p w14:paraId="3E7B1AF5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Tăng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(%)</w:t>
            </w:r>
          </w:p>
        </w:tc>
        <w:tc>
          <w:tcPr>
            <w:tcW w:w="0" w:type="auto"/>
          </w:tcPr>
          <w:p w14:paraId="13C6070B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148A" w14:paraId="06AD504A" w14:textId="77777777" w:rsidTr="00205542">
        <w:tc>
          <w:tcPr>
            <w:tcW w:w="0" w:type="auto"/>
          </w:tcPr>
          <w:p w14:paraId="02F56A59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 1</w:t>
            </w:r>
          </w:p>
        </w:tc>
        <w:tc>
          <w:tcPr>
            <w:tcW w:w="0" w:type="auto"/>
          </w:tcPr>
          <w:p w14:paraId="1BFD952D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6A50A5B5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32F1F0BD" w14:textId="77777777" w:rsidR="0066148A" w:rsidRDefault="0066148A">
            <w:pPr>
              <w:pStyle w:val="Compact"/>
            </w:pPr>
          </w:p>
        </w:tc>
      </w:tr>
      <w:tr w:rsidR="0066148A" w14:paraId="21ABFDC2" w14:textId="77777777" w:rsidTr="00205542">
        <w:tc>
          <w:tcPr>
            <w:tcW w:w="0" w:type="auto"/>
          </w:tcPr>
          <w:p w14:paraId="41EDE141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 2</w:t>
            </w:r>
          </w:p>
        </w:tc>
        <w:tc>
          <w:tcPr>
            <w:tcW w:w="0" w:type="auto"/>
          </w:tcPr>
          <w:p w14:paraId="5DE74132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0BBCF90D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6BAB320D" w14:textId="77777777" w:rsidR="0066148A" w:rsidRDefault="0066148A">
            <w:pPr>
              <w:pStyle w:val="Compact"/>
            </w:pPr>
          </w:p>
        </w:tc>
      </w:tr>
      <w:tr w:rsidR="0066148A" w14:paraId="257AE6B5" w14:textId="77777777" w:rsidTr="00205542">
        <w:tc>
          <w:tcPr>
            <w:tcW w:w="0" w:type="auto"/>
          </w:tcPr>
          <w:p w14:paraId="5E32B7A4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 3</w:t>
            </w:r>
          </w:p>
        </w:tc>
        <w:tc>
          <w:tcPr>
            <w:tcW w:w="0" w:type="auto"/>
          </w:tcPr>
          <w:p w14:paraId="5ABC094F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7ABE09C4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67899DE2" w14:textId="77777777" w:rsidR="0066148A" w:rsidRDefault="0066148A">
            <w:pPr>
              <w:pStyle w:val="Compact"/>
            </w:pPr>
          </w:p>
        </w:tc>
      </w:tr>
    </w:tbl>
    <w:p w14:paraId="76F16E0A" w14:textId="77777777" w:rsidR="0066148A" w:rsidRDefault="00D4106D">
      <w:pPr>
        <w:pStyle w:val="Heading3"/>
      </w:pPr>
      <w:bookmarkStart w:id="12" w:name="xu-hướng-số-nhân-viên"/>
      <w:bookmarkEnd w:id="11"/>
      <w:r>
        <w:t>2. Xu hư</w:t>
      </w:r>
      <w:r>
        <w:t>ớ</w:t>
      </w:r>
      <w:r>
        <w:t>ng s</w:t>
      </w:r>
      <w:r>
        <w:t>ố</w:t>
      </w:r>
      <w:r>
        <w:t xml:space="preserve"> nhân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877"/>
        <w:gridCol w:w="1987"/>
        <w:gridCol w:w="1037"/>
      </w:tblGrid>
      <w:tr w:rsidR="0066148A" w14:paraId="2EEF4DD5" w14:textId="77777777" w:rsidTr="00205542">
        <w:tc>
          <w:tcPr>
            <w:tcW w:w="0" w:type="auto"/>
          </w:tcPr>
          <w:p w14:paraId="27176FFE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0" w:type="auto"/>
          </w:tcPr>
          <w:p w14:paraId="49302E93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0" w:type="auto"/>
          </w:tcPr>
          <w:p w14:paraId="5877AC4C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Tăng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(%)</w:t>
            </w:r>
          </w:p>
        </w:tc>
        <w:tc>
          <w:tcPr>
            <w:tcW w:w="0" w:type="auto"/>
          </w:tcPr>
          <w:p w14:paraId="0219B2DC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148A" w14:paraId="6924B522" w14:textId="77777777" w:rsidTr="00205542">
        <w:tc>
          <w:tcPr>
            <w:tcW w:w="0" w:type="auto"/>
          </w:tcPr>
          <w:p w14:paraId="2D89A8CB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 1</w:t>
            </w:r>
          </w:p>
        </w:tc>
        <w:tc>
          <w:tcPr>
            <w:tcW w:w="0" w:type="auto"/>
          </w:tcPr>
          <w:p w14:paraId="151D3802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1CFA6A6A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4DD11523" w14:textId="77777777" w:rsidR="0066148A" w:rsidRDefault="0066148A">
            <w:pPr>
              <w:pStyle w:val="Compact"/>
            </w:pPr>
          </w:p>
        </w:tc>
      </w:tr>
      <w:tr w:rsidR="0066148A" w14:paraId="299299FD" w14:textId="77777777" w:rsidTr="00205542">
        <w:tc>
          <w:tcPr>
            <w:tcW w:w="0" w:type="auto"/>
          </w:tcPr>
          <w:p w14:paraId="4045B5E3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 2</w:t>
            </w:r>
          </w:p>
        </w:tc>
        <w:tc>
          <w:tcPr>
            <w:tcW w:w="0" w:type="auto"/>
          </w:tcPr>
          <w:p w14:paraId="4D5FABD1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6A4F4F68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7FA64ADA" w14:textId="77777777" w:rsidR="0066148A" w:rsidRDefault="0066148A">
            <w:pPr>
              <w:pStyle w:val="Compact"/>
            </w:pPr>
          </w:p>
        </w:tc>
      </w:tr>
      <w:tr w:rsidR="0066148A" w14:paraId="617D57DD" w14:textId="77777777" w:rsidTr="00205542">
        <w:tc>
          <w:tcPr>
            <w:tcW w:w="0" w:type="auto"/>
          </w:tcPr>
          <w:p w14:paraId="782A3E12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Tháng 3</w:t>
            </w:r>
          </w:p>
        </w:tc>
        <w:tc>
          <w:tcPr>
            <w:tcW w:w="0" w:type="auto"/>
          </w:tcPr>
          <w:p w14:paraId="079C3D77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0FEEBAB3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47D2EE8" w14:textId="77777777" w:rsidR="0066148A" w:rsidRDefault="0066148A">
            <w:pPr>
              <w:pStyle w:val="Compact"/>
            </w:pPr>
          </w:p>
        </w:tc>
      </w:tr>
    </w:tbl>
    <w:p w14:paraId="20A0B478" w14:textId="77777777" w:rsidR="0066148A" w:rsidRDefault="00D4106D">
      <w:pPr>
        <w:pStyle w:val="Heading2"/>
      </w:pPr>
      <w:bookmarkStart w:id="13" w:name="phân-tích-và-đánh-giá"/>
      <w:bookmarkEnd w:id="10"/>
      <w:bookmarkEnd w:id="12"/>
      <w:r>
        <w:lastRenderedPageBreak/>
        <w:t>PHÂN TÍCH VÀ ĐÁNH GIÁ</w:t>
      </w:r>
    </w:p>
    <w:p w14:paraId="50382ABF" w14:textId="77777777" w:rsidR="0066148A" w:rsidRDefault="00D4106D">
      <w:pPr>
        <w:pStyle w:val="Heading3"/>
      </w:pPr>
      <w:bookmarkStart w:id="14" w:name="phân-tích-tình-hình"/>
      <w:r>
        <w:t>1. Phân tích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1"/>
        <w:gridCol w:w="3183"/>
        <w:gridCol w:w="1037"/>
      </w:tblGrid>
      <w:tr w:rsidR="0066148A" w14:paraId="7791F6FE" w14:textId="77777777" w:rsidTr="00205542">
        <w:tc>
          <w:tcPr>
            <w:tcW w:w="0" w:type="auto"/>
          </w:tcPr>
          <w:p w14:paraId="15CCC259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B488574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5834AB06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148A" w14:paraId="6FE06EA3" w14:textId="77777777" w:rsidTr="00205542">
        <w:tc>
          <w:tcPr>
            <w:tcW w:w="0" w:type="auto"/>
          </w:tcPr>
          <w:p w14:paraId="35BD6B1B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Tăng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</w:t>
            </w:r>
          </w:p>
        </w:tc>
        <w:tc>
          <w:tcPr>
            <w:tcW w:w="0" w:type="auto"/>
          </w:tcPr>
          <w:p w14:paraId="3EC2B5F6" w14:textId="77777777" w:rsidR="0066148A" w:rsidRDefault="00D4106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Tăng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Gi</w:t>
            </w:r>
            <w:r>
              <w:t>ả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ổ</w:t>
            </w:r>
            <w:r>
              <w:t>i</w:t>
            </w:r>
          </w:p>
        </w:tc>
        <w:tc>
          <w:tcPr>
            <w:tcW w:w="0" w:type="auto"/>
          </w:tcPr>
          <w:p w14:paraId="4ECB7F53" w14:textId="77777777" w:rsidR="0066148A" w:rsidRDefault="0066148A">
            <w:pPr>
              <w:pStyle w:val="Compact"/>
            </w:pPr>
          </w:p>
        </w:tc>
      </w:tr>
      <w:tr w:rsidR="0066148A" w14:paraId="42F9FE2F" w14:textId="77777777" w:rsidTr="00205542">
        <w:tc>
          <w:tcPr>
            <w:tcW w:w="0" w:type="auto"/>
          </w:tcPr>
          <w:p w14:paraId="10015B1A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chi lương</w:t>
            </w:r>
          </w:p>
        </w:tc>
        <w:tc>
          <w:tcPr>
            <w:tcW w:w="0" w:type="auto"/>
          </w:tcPr>
          <w:p w14:paraId="1F10BFE7" w14:textId="77777777" w:rsidR="0066148A" w:rsidRDefault="00D4106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609EB105" w14:textId="77777777" w:rsidR="0066148A" w:rsidRDefault="0066148A">
            <w:pPr>
              <w:pStyle w:val="Compact"/>
            </w:pPr>
          </w:p>
        </w:tc>
      </w:tr>
      <w:tr w:rsidR="0066148A" w14:paraId="646F5FB8" w14:textId="77777777" w:rsidTr="00205542">
        <w:tc>
          <w:tcPr>
            <w:tcW w:w="0" w:type="auto"/>
          </w:tcPr>
          <w:p w14:paraId="0B992419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tài chính</w:t>
            </w:r>
          </w:p>
        </w:tc>
        <w:tc>
          <w:tcPr>
            <w:tcW w:w="0" w:type="auto"/>
          </w:tcPr>
          <w:p w14:paraId="0D0A9074" w14:textId="77777777" w:rsidR="0066148A" w:rsidRDefault="00D4106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ớ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ỏ</w:t>
            </w:r>
          </w:p>
        </w:tc>
        <w:tc>
          <w:tcPr>
            <w:tcW w:w="0" w:type="auto"/>
          </w:tcPr>
          <w:p w14:paraId="69545C8C" w14:textId="77777777" w:rsidR="0066148A" w:rsidRDefault="0066148A">
            <w:pPr>
              <w:pStyle w:val="Compact"/>
            </w:pPr>
          </w:p>
        </w:tc>
      </w:tr>
      <w:tr w:rsidR="0066148A" w14:paraId="522C70BF" w14:textId="77777777" w:rsidTr="00205542">
        <w:tc>
          <w:tcPr>
            <w:tcW w:w="0" w:type="auto"/>
          </w:tcPr>
          <w:p w14:paraId="1FB7EF29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E5EBF26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43D80B0B" w14:textId="77777777" w:rsidR="0066148A" w:rsidRDefault="0066148A">
            <w:pPr>
              <w:pStyle w:val="Compact"/>
            </w:pPr>
          </w:p>
        </w:tc>
      </w:tr>
    </w:tbl>
    <w:p w14:paraId="0DEE41BB" w14:textId="77777777" w:rsidR="0066148A" w:rsidRDefault="00D4106D">
      <w:pPr>
        <w:pStyle w:val="Heading3"/>
      </w:pPr>
      <w:bookmarkStart w:id="15" w:name="đề-xuất-cải-thiện"/>
      <w:bookmarkEnd w:id="14"/>
      <w:r>
        <w:t>2.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66148A" w14:paraId="7E0D66B5" w14:textId="77777777" w:rsidTr="00205542">
        <w:tc>
          <w:tcPr>
            <w:tcW w:w="0" w:type="auto"/>
          </w:tcPr>
          <w:p w14:paraId="085C5D75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A79FFA9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1551CC0A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148A" w14:paraId="0BB593AF" w14:textId="77777777" w:rsidTr="00205542">
        <w:tc>
          <w:tcPr>
            <w:tcW w:w="0" w:type="auto"/>
          </w:tcPr>
          <w:p w14:paraId="632A2E1B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6437A17D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453B36E4" w14:textId="77777777" w:rsidR="0066148A" w:rsidRDefault="0066148A">
            <w:pPr>
              <w:pStyle w:val="Compact"/>
            </w:pPr>
          </w:p>
        </w:tc>
      </w:tr>
      <w:tr w:rsidR="0066148A" w14:paraId="4948A781" w14:textId="77777777" w:rsidTr="00205542">
        <w:tc>
          <w:tcPr>
            <w:tcW w:w="0" w:type="auto"/>
          </w:tcPr>
          <w:p w14:paraId="4FEF65A8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2E1BCA01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7B215862" w14:textId="77777777" w:rsidR="0066148A" w:rsidRDefault="0066148A">
            <w:pPr>
              <w:pStyle w:val="Compact"/>
            </w:pPr>
          </w:p>
        </w:tc>
      </w:tr>
      <w:tr w:rsidR="0066148A" w14:paraId="49B23999" w14:textId="77777777" w:rsidTr="00205542">
        <w:tc>
          <w:tcPr>
            <w:tcW w:w="0" w:type="auto"/>
          </w:tcPr>
          <w:p w14:paraId="034EDC1B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035E9BEE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5F909BB4" w14:textId="77777777" w:rsidR="0066148A" w:rsidRDefault="0066148A">
            <w:pPr>
              <w:pStyle w:val="Compact"/>
            </w:pPr>
          </w:p>
        </w:tc>
      </w:tr>
      <w:tr w:rsidR="0066148A" w14:paraId="255DBFFF" w14:textId="77777777" w:rsidTr="00205542">
        <w:tc>
          <w:tcPr>
            <w:tcW w:w="0" w:type="auto"/>
          </w:tcPr>
          <w:p w14:paraId="55587EBE" w14:textId="77777777" w:rsidR="0066148A" w:rsidRDefault="00D4106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3F0328E6" w14:textId="77777777" w:rsidR="0066148A" w:rsidRDefault="0066148A">
            <w:pPr>
              <w:pStyle w:val="Compact"/>
            </w:pPr>
          </w:p>
        </w:tc>
        <w:tc>
          <w:tcPr>
            <w:tcW w:w="0" w:type="auto"/>
          </w:tcPr>
          <w:p w14:paraId="7744CC47" w14:textId="77777777" w:rsidR="0066148A" w:rsidRDefault="0066148A">
            <w:pPr>
              <w:pStyle w:val="Compact"/>
            </w:pPr>
          </w:p>
        </w:tc>
      </w:tr>
    </w:tbl>
    <w:p w14:paraId="189B6B63" w14:textId="77777777" w:rsidR="0066148A" w:rsidRDefault="00D4106D">
      <w:pPr>
        <w:pStyle w:val="Heading2"/>
      </w:pPr>
      <w:bookmarkStart w:id="16" w:name="xác-nhận"/>
      <w:bookmarkEnd w:id="13"/>
      <w:bookmarkEnd w:id="15"/>
      <w:r>
        <w:t>XÁC NH</w:t>
      </w:r>
      <w:r>
        <w:t>Ậ</w:t>
      </w:r>
      <w:r>
        <w:t>N</w:t>
      </w:r>
    </w:p>
    <w:p w14:paraId="1D736EF6" w14:textId="77777777" w:rsidR="0066148A" w:rsidRDefault="00D4106D">
      <w:pPr>
        <w:pStyle w:val="Heading3"/>
      </w:pPr>
      <w:bookmarkStart w:id="17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0749D78" w14:textId="77777777" w:rsidR="0066148A" w:rsidRDefault="00D4106D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báo cáo chính xác</w:t>
      </w:r>
    </w:p>
    <w:p w14:paraId="44C9F716" w14:textId="77777777" w:rsidR="0066148A" w:rsidRDefault="00D4106D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1318CF73" w14:textId="77777777" w:rsidR="0066148A" w:rsidRDefault="00D4106D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39DB3B0E" w14:textId="77777777" w:rsidR="0066148A" w:rsidRDefault="00D4106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A755E7B" w14:textId="77777777" w:rsidR="0066148A" w:rsidRDefault="00D4106D">
      <w:pPr>
        <w:pStyle w:val="Heading3"/>
      </w:pPr>
      <w:bookmarkStart w:id="18" w:name="kế-toán-trưởng"/>
      <w:bookmarkEnd w:id="17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73B658B7" w14:textId="77777777" w:rsidR="0066148A" w:rsidRDefault="00D4106D">
      <w:pPr>
        <w:pStyle w:val="Compact"/>
        <w:numPr>
          <w:ilvl w:val="0"/>
          <w:numId w:val="5"/>
        </w:numPr>
      </w:pPr>
      <w:r>
        <w:t>Đã xem xét báo cáo</w:t>
      </w:r>
    </w:p>
    <w:p w14:paraId="357661FD" w14:textId="77777777" w:rsidR="0066148A" w:rsidRDefault="00D4106D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1999E3FB" w14:textId="77777777" w:rsidR="0066148A" w:rsidRDefault="00D4106D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3FCBC915" w14:textId="77777777" w:rsidR="0066148A" w:rsidRDefault="00D4106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07EE0D9D" w14:textId="77777777" w:rsidR="0066148A" w:rsidRDefault="00D4106D">
      <w:pPr>
        <w:pStyle w:val="Heading3"/>
      </w:pPr>
      <w:bookmarkStart w:id="19" w:name="ban-giám-hiệu"/>
      <w:bookmarkEnd w:id="18"/>
      <w:r>
        <w:t>Ban Giám hi</w:t>
      </w:r>
      <w:r>
        <w:t>ệ</w:t>
      </w:r>
      <w:r>
        <w:t>u:</w:t>
      </w:r>
    </w:p>
    <w:p w14:paraId="528CF17D" w14:textId="77777777" w:rsidR="0066148A" w:rsidRDefault="00D4106D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04191DC2" w14:textId="77777777" w:rsidR="0066148A" w:rsidRDefault="00D4106D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báo cáo</w:t>
      </w:r>
    </w:p>
    <w:p w14:paraId="52974AAE" w14:textId="77777777" w:rsidR="0066148A" w:rsidRDefault="00D4106D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1118DFB0" w14:textId="77777777" w:rsidR="0066148A" w:rsidRDefault="00D4106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24A1AB0" w14:textId="77777777" w:rsidR="0066148A" w:rsidRDefault="00D4106D">
      <w:pPr>
        <w:pStyle w:val="Heading2"/>
      </w:pPr>
      <w:bookmarkStart w:id="20" w:name="ghi-chú"/>
      <w:bookmarkEnd w:id="16"/>
      <w:bookmarkEnd w:id="19"/>
      <w:r>
        <w:lastRenderedPageBreak/>
        <w:t>GHI CHÚ</w:t>
      </w:r>
    </w:p>
    <w:p w14:paraId="6FEE8ACE" w14:textId="77777777" w:rsidR="0066148A" w:rsidRDefault="00D4106D">
      <w:pPr>
        <w:pStyle w:val="Heading2"/>
      </w:pPr>
      <w:bookmarkStart w:id="21" w:name="thông-tin-bổ-sung-1"/>
      <w:bookmarkEnd w:id="20"/>
      <w:r>
        <w:t>### Thông tin b</w:t>
      </w:r>
      <w:r>
        <w:t>ổ</w:t>
      </w:r>
      <w:r>
        <w:t xml:space="preserve"> sung:</w:t>
      </w:r>
    </w:p>
    <w:p w14:paraId="2D4FFBDF" w14:textId="77777777" w:rsidR="0066148A" w:rsidRDefault="00D4106D">
      <w:pPr>
        <w:pStyle w:val="Heading2"/>
      </w:pPr>
      <w:bookmarkStart w:id="22" w:name="lưu-ý-quan-trọng"/>
      <w:bookmarkEnd w:id="21"/>
      <w:r>
        <w:t>### Lưu ý quan tr</w:t>
      </w:r>
      <w:r>
        <w:t>ọ</w:t>
      </w:r>
      <w:r>
        <w:t>ng:</w:t>
      </w:r>
    </w:p>
    <w:p w14:paraId="707E6E4E" w14:textId="77777777" w:rsidR="0066148A" w:rsidRDefault="00D4106D">
      <w:r>
        <w:pict w14:anchorId="13C69FDB">
          <v:rect id="_x0000_i1026" style="width:0;height:1.5pt" o:hralign="center" o:hrstd="t" o:hr="t"/>
        </w:pict>
      </w:r>
    </w:p>
    <w:p w14:paraId="3D5A8D70" w14:textId="77777777" w:rsidR="0066148A" w:rsidRDefault="00D4106D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</w:t>
      </w:r>
      <w:r>
        <w:t>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22"/>
    </w:p>
    <w:sectPr w:rsidR="0066148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BF141" w14:textId="77777777" w:rsidR="00D4106D" w:rsidRDefault="00D4106D" w:rsidP="00205542">
      <w:pPr>
        <w:spacing w:line="240" w:lineRule="auto"/>
      </w:pPr>
      <w:r>
        <w:separator/>
      </w:r>
    </w:p>
  </w:endnote>
  <w:endnote w:type="continuationSeparator" w:id="0">
    <w:p w14:paraId="7957FB06" w14:textId="77777777" w:rsidR="00D4106D" w:rsidRDefault="00D4106D" w:rsidP="002055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3AB8F" w14:textId="77777777" w:rsidR="00D4106D" w:rsidRDefault="00D4106D" w:rsidP="00205542">
      <w:pPr>
        <w:spacing w:line="240" w:lineRule="auto"/>
      </w:pPr>
      <w:r>
        <w:separator/>
      </w:r>
    </w:p>
  </w:footnote>
  <w:footnote w:type="continuationSeparator" w:id="0">
    <w:p w14:paraId="4B362414" w14:textId="77777777" w:rsidR="00D4106D" w:rsidRDefault="00D4106D" w:rsidP="002055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BFFAB" w14:textId="77777777" w:rsidR="00205542" w:rsidRPr="00A33244" w:rsidRDefault="0020554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2CC062F" wp14:editId="0816025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628B1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2474156" w14:textId="77777777" w:rsidR="00205542" w:rsidRDefault="00205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8E207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DE89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BC2724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48A"/>
    <w:rsid w:val="00205542"/>
    <w:rsid w:val="0066148A"/>
    <w:rsid w:val="00D4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1DF6C0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554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554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0554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554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0554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0554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0554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0554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4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54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0554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0554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554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554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4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0554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54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0554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542"/>
    <w:rPr>
      <w:rFonts w:ascii="Times New Roman" w:hAnsi="Times New Roman"/>
      <w:szCs w:val="22"/>
    </w:rPr>
  </w:style>
  <w:style w:type="character" w:styleId="Emphasis">
    <w:name w:val="Emphasis"/>
    <w:rsid w:val="0020554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0554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0554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0554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055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2026-01-29T09:43:00Z</dcterms:created>
  <dcterms:modified xsi:type="dcterms:W3CDTF">2026-01-29T09:43:00Z</dcterms:modified>
</cp:coreProperties>
</file>