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F241" w14:textId="77777777" w:rsidR="007A3196" w:rsidRDefault="00E4479E" w:rsidP="00161435">
      <w:pPr>
        <w:pStyle w:val="Title"/>
      </w:pPr>
      <w:bookmarkStart w:id="0" w:name="bm-19-bảng-thanh-toán-lương-tiền-mặt"/>
      <w:r>
        <w:t>BM-19: B</w:t>
      </w:r>
      <w:r>
        <w:t>Ả</w:t>
      </w:r>
      <w:r>
        <w:t>NG THANH TOÁN LƯƠNG TI</w:t>
      </w:r>
      <w:r>
        <w:t>Ề</w:t>
      </w:r>
      <w:r>
        <w:t>N M</w:t>
      </w:r>
      <w:r>
        <w:t>Ặ</w:t>
      </w:r>
      <w:r>
        <w:t>T</w:t>
      </w:r>
    </w:p>
    <w:p w14:paraId="636C6D12" w14:textId="77777777" w:rsidR="007A3196" w:rsidRDefault="00E4479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QT-03-SOP-02-BM-19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1A133FD" w14:textId="77777777" w:rsidR="007A3196" w:rsidRDefault="00E4479E">
      <w:r>
        <w:pict w14:anchorId="1F463D0E">
          <v:rect id="_x0000_i1025" style="width:0;height:1.5pt" o:hralign="center" o:hrstd="t" o:hr="t"/>
        </w:pict>
      </w:r>
    </w:p>
    <w:p w14:paraId="305452B1" w14:textId="77777777" w:rsidR="007A3196" w:rsidRDefault="00E4479E">
      <w:pPr>
        <w:pStyle w:val="Heading2"/>
      </w:pPr>
      <w:bookmarkStart w:id="1" w:name="thông-tin-bảng-thanh-toán"/>
      <w:r>
        <w:t>THÔNG TIN B</w:t>
      </w:r>
      <w:r>
        <w:t>Ả</w:t>
      </w:r>
      <w:r>
        <w:t>NG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7A3196" w14:paraId="1C11E6D9" w14:textId="77777777" w:rsidTr="00161435">
        <w:tc>
          <w:tcPr>
            <w:tcW w:w="0" w:type="auto"/>
          </w:tcPr>
          <w:p w14:paraId="2DF52BB7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19AD609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A3196" w14:paraId="2D21E55F" w14:textId="77777777" w:rsidTr="00161435">
        <w:tc>
          <w:tcPr>
            <w:tcW w:w="0" w:type="auto"/>
          </w:tcPr>
          <w:p w14:paraId="75D1C28F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0B21DCD7" w14:textId="77777777" w:rsidR="007A3196" w:rsidRDefault="007A3196">
            <w:pPr>
              <w:pStyle w:val="Compact"/>
            </w:pPr>
          </w:p>
        </w:tc>
      </w:tr>
      <w:tr w:rsidR="007A3196" w14:paraId="32EB7ED2" w14:textId="77777777" w:rsidTr="00161435">
        <w:tc>
          <w:tcPr>
            <w:tcW w:w="0" w:type="auto"/>
          </w:tcPr>
          <w:p w14:paraId="08692902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556EDBE" w14:textId="77777777" w:rsidR="007A3196" w:rsidRDefault="007A3196">
            <w:pPr>
              <w:pStyle w:val="Compact"/>
            </w:pPr>
          </w:p>
        </w:tc>
      </w:tr>
      <w:tr w:rsidR="007A3196" w14:paraId="469D4237" w14:textId="77777777" w:rsidTr="00161435">
        <w:tc>
          <w:tcPr>
            <w:tcW w:w="0" w:type="auto"/>
          </w:tcPr>
          <w:p w14:paraId="0F6D0E3E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5C80CBB" w14:textId="77777777" w:rsidR="007A3196" w:rsidRDefault="007A3196">
            <w:pPr>
              <w:pStyle w:val="Compact"/>
            </w:pPr>
          </w:p>
        </w:tc>
      </w:tr>
      <w:tr w:rsidR="007A3196" w14:paraId="35C707E8" w14:textId="77777777" w:rsidTr="00161435">
        <w:tc>
          <w:tcPr>
            <w:tcW w:w="0" w:type="auto"/>
          </w:tcPr>
          <w:p w14:paraId="1A02217B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ECB3BEE" w14:textId="77777777" w:rsidR="007A3196" w:rsidRDefault="007A3196">
            <w:pPr>
              <w:pStyle w:val="Compact"/>
            </w:pPr>
          </w:p>
        </w:tc>
      </w:tr>
      <w:tr w:rsidR="007A3196" w14:paraId="00954BDE" w14:textId="77777777" w:rsidTr="00161435">
        <w:tc>
          <w:tcPr>
            <w:tcW w:w="0" w:type="auto"/>
          </w:tcPr>
          <w:p w14:paraId="2F871F15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DC02D43" w14:textId="77777777" w:rsidR="007A3196" w:rsidRDefault="007A3196">
            <w:pPr>
              <w:pStyle w:val="Compact"/>
            </w:pPr>
          </w:p>
        </w:tc>
      </w:tr>
      <w:tr w:rsidR="007A3196" w14:paraId="7A813AAB" w14:textId="77777777" w:rsidTr="00161435">
        <w:tc>
          <w:tcPr>
            <w:tcW w:w="0" w:type="auto"/>
          </w:tcPr>
          <w:p w14:paraId="7A8C461B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26A7E6E" w14:textId="77777777" w:rsidR="007A3196" w:rsidRDefault="007A3196">
            <w:pPr>
              <w:pStyle w:val="Compact"/>
            </w:pPr>
          </w:p>
        </w:tc>
      </w:tr>
    </w:tbl>
    <w:p w14:paraId="4AB4A3F0" w14:textId="77777777" w:rsidR="007A3196" w:rsidRDefault="00E4479E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0F0204BC" w14:textId="77777777" w:rsidR="007A3196" w:rsidRDefault="00E4479E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7"/>
        <w:gridCol w:w="1157"/>
      </w:tblGrid>
      <w:tr w:rsidR="007A3196" w14:paraId="182412D1" w14:textId="77777777" w:rsidTr="00161435">
        <w:tc>
          <w:tcPr>
            <w:tcW w:w="0" w:type="auto"/>
          </w:tcPr>
          <w:p w14:paraId="5B7C4BE7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A78D22E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A3196" w14:paraId="619D7A22" w14:textId="77777777" w:rsidTr="00161435">
        <w:tc>
          <w:tcPr>
            <w:tcW w:w="0" w:type="auto"/>
          </w:tcPr>
          <w:p w14:paraId="3AF2A92D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A51079B" w14:textId="77777777" w:rsidR="007A3196" w:rsidRDefault="007A3196">
            <w:pPr>
              <w:pStyle w:val="Compact"/>
            </w:pPr>
          </w:p>
        </w:tc>
      </w:tr>
      <w:tr w:rsidR="007A3196" w14:paraId="79A6433F" w14:textId="77777777" w:rsidTr="00161435">
        <w:tc>
          <w:tcPr>
            <w:tcW w:w="0" w:type="auto"/>
          </w:tcPr>
          <w:p w14:paraId="7163465C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thanh toán</w:t>
            </w:r>
          </w:p>
        </w:tc>
        <w:tc>
          <w:tcPr>
            <w:tcW w:w="0" w:type="auto"/>
          </w:tcPr>
          <w:p w14:paraId="088F39BA" w14:textId="77777777" w:rsidR="007A3196" w:rsidRDefault="007A3196">
            <w:pPr>
              <w:pStyle w:val="Compact"/>
            </w:pPr>
          </w:p>
        </w:tc>
      </w:tr>
      <w:tr w:rsidR="007A3196" w14:paraId="3D8BB6AD" w14:textId="77777777" w:rsidTr="00161435">
        <w:tc>
          <w:tcPr>
            <w:tcW w:w="0" w:type="auto"/>
          </w:tcPr>
          <w:p w14:paraId="7A6ECE4E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trung bình</w:t>
            </w:r>
          </w:p>
        </w:tc>
        <w:tc>
          <w:tcPr>
            <w:tcW w:w="0" w:type="auto"/>
          </w:tcPr>
          <w:p w14:paraId="07ED8172" w14:textId="77777777" w:rsidR="007A3196" w:rsidRDefault="007A3196">
            <w:pPr>
              <w:pStyle w:val="Compact"/>
            </w:pPr>
          </w:p>
        </w:tc>
      </w:tr>
      <w:tr w:rsidR="007A3196" w14:paraId="7133C678" w14:textId="77777777" w:rsidTr="00161435">
        <w:tc>
          <w:tcPr>
            <w:tcW w:w="0" w:type="auto"/>
          </w:tcPr>
          <w:p w14:paraId="33EBD088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78ABC865" w14:textId="77777777" w:rsidR="007A3196" w:rsidRDefault="007A3196">
            <w:pPr>
              <w:pStyle w:val="Compact"/>
            </w:pPr>
          </w:p>
        </w:tc>
      </w:tr>
    </w:tbl>
    <w:p w14:paraId="6A51EC7E" w14:textId="77777777" w:rsidR="007A3196" w:rsidRDefault="00E4479E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7A3196" w14:paraId="1093DDC7" w14:textId="77777777" w:rsidTr="00161435">
        <w:tc>
          <w:tcPr>
            <w:tcW w:w="0" w:type="auto"/>
          </w:tcPr>
          <w:p w14:paraId="63EA8433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6DE7DFB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A3196" w14:paraId="3A15E5A3" w14:textId="77777777" w:rsidTr="00161435">
        <w:tc>
          <w:tcPr>
            <w:tcW w:w="0" w:type="auto"/>
          </w:tcPr>
          <w:p w14:paraId="13AFDBBC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C8D76DD" w14:textId="77777777" w:rsidR="007A3196" w:rsidRDefault="007A3196">
            <w:pPr>
              <w:pStyle w:val="Compact"/>
            </w:pPr>
          </w:p>
        </w:tc>
      </w:tr>
    </w:tbl>
    <w:p w14:paraId="75176086" w14:textId="77777777" w:rsidR="007A3196" w:rsidRDefault="00E4479E">
      <w:pPr>
        <w:pStyle w:val="Heading2"/>
      </w:pPr>
      <w:bookmarkStart w:id="5" w:name="bảng-thanh-toán-chi-tiết"/>
      <w:bookmarkEnd w:id="2"/>
      <w:bookmarkEnd w:id="4"/>
      <w:r>
        <w:lastRenderedPageBreak/>
        <w:t>B</w:t>
      </w:r>
      <w:r>
        <w:t>Ả</w:t>
      </w:r>
      <w:r>
        <w:t>NG THANH TOÁN CHI TI</w:t>
      </w:r>
      <w:r>
        <w:t>Ế</w:t>
      </w:r>
      <w:r>
        <w:t>T</w:t>
      </w:r>
    </w:p>
    <w:p w14:paraId="1CDEEB5E" w14:textId="77777777" w:rsidR="007A3196" w:rsidRDefault="00E4479E">
      <w:pPr>
        <w:pStyle w:val="Heading3"/>
      </w:pPr>
      <w:bookmarkStart w:id="6" w:name="bảng-thanh-toán-theo-nhân-viên"/>
      <w:r>
        <w:t>1. B</w:t>
      </w:r>
      <w:r>
        <w:t>ả</w:t>
      </w:r>
      <w:r>
        <w:t>ng thanh toán theo nhân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A3196" w14:paraId="5F8DA6A6" w14:textId="77777777" w:rsidTr="00161435">
        <w:tc>
          <w:tcPr>
            <w:tcW w:w="990" w:type="dxa"/>
          </w:tcPr>
          <w:p w14:paraId="2EF84433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990" w:type="dxa"/>
          </w:tcPr>
          <w:p w14:paraId="055D2435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990" w:type="dxa"/>
          </w:tcPr>
          <w:p w14:paraId="6142CA43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990" w:type="dxa"/>
          </w:tcPr>
          <w:p w14:paraId="5A565158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990" w:type="dxa"/>
          </w:tcPr>
          <w:p w14:paraId="3C7B711D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990" w:type="dxa"/>
          </w:tcPr>
          <w:p w14:paraId="66AF3EB3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Ngày thanh toán</w:t>
            </w:r>
          </w:p>
        </w:tc>
        <w:tc>
          <w:tcPr>
            <w:tcW w:w="990" w:type="dxa"/>
          </w:tcPr>
          <w:p w14:paraId="6C0538B5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990" w:type="dxa"/>
          </w:tcPr>
          <w:p w14:paraId="1F5D763C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3196" w14:paraId="49B20E2F" w14:textId="77777777" w:rsidTr="00161435">
        <w:tc>
          <w:tcPr>
            <w:tcW w:w="990" w:type="dxa"/>
          </w:tcPr>
          <w:p w14:paraId="583F19C0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990" w:type="dxa"/>
          </w:tcPr>
          <w:p w14:paraId="07CBC6BA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2F93773B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4751EBF9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2CD68B9F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3DB71646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33DE4828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7183005E" w14:textId="77777777" w:rsidR="007A3196" w:rsidRDefault="007A3196">
            <w:pPr>
              <w:pStyle w:val="Compact"/>
            </w:pPr>
          </w:p>
        </w:tc>
      </w:tr>
      <w:tr w:rsidR="007A3196" w14:paraId="511C818F" w14:textId="77777777" w:rsidTr="00161435">
        <w:tc>
          <w:tcPr>
            <w:tcW w:w="990" w:type="dxa"/>
          </w:tcPr>
          <w:p w14:paraId="4ED6FA9D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990" w:type="dxa"/>
          </w:tcPr>
          <w:p w14:paraId="28593533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015AA90B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0E13B15D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2487F044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0E191784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73A7E4A0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0AFAC321" w14:textId="77777777" w:rsidR="007A3196" w:rsidRDefault="007A3196">
            <w:pPr>
              <w:pStyle w:val="Compact"/>
            </w:pPr>
          </w:p>
        </w:tc>
      </w:tr>
      <w:tr w:rsidR="007A3196" w14:paraId="58F65CDF" w14:textId="77777777" w:rsidTr="00161435">
        <w:tc>
          <w:tcPr>
            <w:tcW w:w="990" w:type="dxa"/>
          </w:tcPr>
          <w:p w14:paraId="4DA32A1C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990" w:type="dxa"/>
          </w:tcPr>
          <w:p w14:paraId="079341E0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3752EFB7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03C301F2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6B2E58CF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6C11EA5E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06590B04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21085D77" w14:textId="77777777" w:rsidR="007A3196" w:rsidRDefault="007A3196">
            <w:pPr>
              <w:pStyle w:val="Compact"/>
            </w:pPr>
          </w:p>
        </w:tc>
      </w:tr>
      <w:tr w:rsidR="007A3196" w14:paraId="4B863533" w14:textId="77777777" w:rsidTr="00161435">
        <w:tc>
          <w:tcPr>
            <w:tcW w:w="990" w:type="dxa"/>
          </w:tcPr>
          <w:p w14:paraId="7E55AB27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990" w:type="dxa"/>
          </w:tcPr>
          <w:p w14:paraId="3793F6B2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426BEA7F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410FF030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1B7E4A6A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56F98A57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3E3D1089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47B024F2" w14:textId="77777777" w:rsidR="007A3196" w:rsidRDefault="007A3196">
            <w:pPr>
              <w:pStyle w:val="Compact"/>
            </w:pPr>
          </w:p>
        </w:tc>
      </w:tr>
      <w:tr w:rsidR="007A3196" w14:paraId="15CDB5F1" w14:textId="77777777" w:rsidTr="00161435">
        <w:tc>
          <w:tcPr>
            <w:tcW w:w="990" w:type="dxa"/>
          </w:tcPr>
          <w:p w14:paraId="76B3C4D5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990" w:type="dxa"/>
          </w:tcPr>
          <w:p w14:paraId="69932161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4C7465C5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2871271C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17F63045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5AA68B66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423EBB12" w14:textId="77777777" w:rsidR="007A3196" w:rsidRDefault="007A3196">
            <w:pPr>
              <w:pStyle w:val="Compact"/>
            </w:pPr>
          </w:p>
        </w:tc>
        <w:tc>
          <w:tcPr>
            <w:tcW w:w="990" w:type="dxa"/>
          </w:tcPr>
          <w:p w14:paraId="7B9B7468" w14:textId="77777777" w:rsidR="007A3196" w:rsidRDefault="007A3196">
            <w:pPr>
              <w:pStyle w:val="Compact"/>
            </w:pPr>
          </w:p>
        </w:tc>
      </w:tr>
    </w:tbl>
    <w:p w14:paraId="0FC99148" w14:textId="77777777" w:rsidR="007A3196" w:rsidRDefault="00E4479E">
      <w:pPr>
        <w:pStyle w:val="Heading3"/>
      </w:pPr>
      <w:bookmarkStart w:id="7" w:name="tổng-hợp-theo-bộ-phận"/>
      <w:bookmarkEnd w:id="6"/>
      <w:r>
        <w:t>2. T</w:t>
      </w:r>
      <w:r>
        <w:t>ổ</w:t>
      </w:r>
      <w:r>
        <w:t>ng h</w:t>
      </w:r>
      <w:r>
        <w:t>ợ</w:t>
      </w:r>
      <w:r>
        <w:t>p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7A3196" w14:paraId="1FFB7963" w14:textId="77777777" w:rsidTr="00161435">
        <w:tc>
          <w:tcPr>
            <w:tcW w:w="1584" w:type="dxa"/>
          </w:tcPr>
          <w:p w14:paraId="42D72982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53603C76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1584" w:type="dxa"/>
          </w:tcPr>
          <w:p w14:paraId="2DFC6BB6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47BCEDB9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35F8AC6C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3196" w14:paraId="6DBC5F01" w14:textId="77777777" w:rsidTr="00161435">
        <w:tc>
          <w:tcPr>
            <w:tcW w:w="1584" w:type="dxa"/>
          </w:tcPr>
          <w:p w14:paraId="0D6C8FC1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1584" w:type="dxa"/>
          </w:tcPr>
          <w:p w14:paraId="18D388DA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0635CD58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59135AA5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56895630" w14:textId="77777777" w:rsidR="007A3196" w:rsidRDefault="007A3196">
            <w:pPr>
              <w:pStyle w:val="Compact"/>
            </w:pPr>
          </w:p>
        </w:tc>
      </w:tr>
      <w:tr w:rsidR="007A3196" w14:paraId="63B74737" w14:textId="77777777" w:rsidTr="00161435">
        <w:tc>
          <w:tcPr>
            <w:tcW w:w="1584" w:type="dxa"/>
          </w:tcPr>
          <w:p w14:paraId="6E9594F5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584" w:type="dxa"/>
          </w:tcPr>
          <w:p w14:paraId="7B8074E9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0A11FCDE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6F1E8B9D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01DF045E" w14:textId="77777777" w:rsidR="007A3196" w:rsidRDefault="007A3196">
            <w:pPr>
              <w:pStyle w:val="Compact"/>
            </w:pPr>
          </w:p>
        </w:tc>
      </w:tr>
      <w:tr w:rsidR="007A3196" w14:paraId="4C2C66EC" w14:textId="77777777" w:rsidTr="00161435">
        <w:tc>
          <w:tcPr>
            <w:tcW w:w="1584" w:type="dxa"/>
          </w:tcPr>
          <w:p w14:paraId="0933E440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1584" w:type="dxa"/>
          </w:tcPr>
          <w:p w14:paraId="26C81882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656101F9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5595A9FD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69A72467" w14:textId="77777777" w:rsidR="007A3196" w:rsidRDefault="007A3196">
            <w:pPr>
              <w:pStyle w:val="Compact"/>
            </w:pPr>
          </w:p>
        </w:tc>
      </w:tr>
      <w:tr w:rsidR="007A3196" w14:paraId="38AC97B1" w14:textId="77777777" w:rsidTr="00161435">
        <w:tc>
          <w:tcPr>
            <w:tcW w:w="1584" w:type="dxa"/>
          </w:tcPr>
          <w:p w14:paraId="5E754DF7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553CDB97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1AC1080C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7A5E862E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174E7A0A" w14:textId="77777777" w:rsidR="007A3196" w:rsidRDefault="007A3196">
            <w:pPr>
              <w:pStyle w:val="Compact"/>
            </w:pPr>
          </w:p>
        </w:tc>
      </w:tr>
      <w:tr w:rsidR="007A3196" w14:paraId="147BCE29" w14:textId="77777777" w:rsidTr="00161435">
        <w:tc>
          <w:tcPr>
            <w:tcW w:w="1584" w:type="dxa"/>
          </w:tcPr>
          <w:p w14:paraId="504434C5" w14:textId="77777777" w:rsidR="007A3196" w:rsidRDefault="00E4479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3A950BE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718B676E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0C0BE212" w14:textId="77777777" w:rsidR="007A3196" w:rsidRDefault="007A3196">
            <w:pPr>
              <w:pStyle w:val="Compact"/>
            </w:pPr>
          </w:p>
        </w:tc>
        <w:tc>
          <w:tcPr>
            <w:tcW w:w="1584" w:type="dxa"/>
          </w:tcPr>
          <w:p w14:paraId="3EEC90CD" w14:textId="77777777" w:rsidR="007A3196" w:rsidRDefault="007A3196">
            <w:pPr>
              <w:pStyle w:val="Compact"/>
            </w:pPr>
          </w:p>
        </w:tc>
      </w:tr>
    </w:tbl>
    <w:p w14:paraId="6CA0AB85" w14:textId="77777777" w:rsidR="007A3196" w:rsidRDefault="00E4479E">
      <w:pPr>
        <w:pStyle w:val="Heading2"/>
      </w:pPr>
      <w:bookmarkStart w:id="8" w:name="xác-nhận"/>
      <w:bookmarkEnd w:id="5"/>
      <w:bookmarkEnd w:id="7"/>
      <w:r>
        <w:t>XÁC NH</w:t>
      </w:r>
      <w:r>
        <w:t>Ậ</w:t>
      </w:r>
      <w:r>
        <w:t>N</w:t>
      </w:r>
    </w:p>
    <w:p w14:paraId="6AE10918" w14:textId="77777777" w:rsidR="007A3196" w:rsidRDefault="00E4479E">
      <w:pPr>
        <w:pStyle w:val="Heading3"/>
      </w:pPr>
      <w:bookmarkStart w:id="9" w:name="thủ-quỹ"/>
      <w:r>
        <w:t>Th</w:t>
      </w:r>
      <w:r>
        <w:t>ủ</w:t>
      </w:r>
      <w:r>
        <w:t xml:space="preserve"> qu</w:t>
      </w:r>
      <w:r>
        <w:t>ỹ</w:t>
      </w:r>
      <w:r>
        <w:t>:</w:t>
      </w:r>
    </w:p>
    <w:p w14:paraId="5626E09E" w14:textId="77777777" w:rsidR="007A3196" w:rsidRDefault="00E4479E">
      <w:pPr>
        <w:pStyle w:val="Compact"/>
        <w:numPr>
          <w:ilvl w:val="0"/>
          <w:numId w:val="2"/>
        </w:numPr>
      </w:pPr>
      <w:r>
        <w:t>Đã chi tr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</w:p>
    <w:p w14:paraId="2C83F3D4" w14:textId="77777777" w:rsidR="007A3196" w:rsidRDefault="00E4479E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5D2DCB1B" w14:textId="77777777" w:rsidR="007A3196" w:rsidRDefault="00E4479E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0D5A266" w14:textId="77777777" w:rsidR="007A3196" w:rsidRDefault="00E4479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EC409DB" w14:textId="77777777" w:rsidR="007A3196" w:rsidRDefault="00E4479E">
      <w:pPr>
        <w:pStyle w:val="Heading3"/>
      </w:pPr>
      <w:bookmarkStart w:id="10" w:name="kế-toán"/>
      <w:bookmarkEnd w:id="9"/>
      <w:r>
        <w:lastRenderedPageBreak/>
        <w:t>K</w:t>
      </w:r>
      <w:r>
        <w:t>ế</w:t>
      </w:r>
      <w:r>
        <w:t xml:space="preserve"> toán:</w:t>
      </w:r>
    </w:p>
    <w:p w14:paraId="21BAF87E" w14:textId="77777777" w:rsidR="007A3196" w:rsidRDefault="00E4479E">
      <w:pPr>
        <w:pStyle w:val="Compact"/>
        <w:numPr>
          <w:ilvl w:val="0"/>
          <w:numId w:val="5"/>
        </w:numPr>
      </w:pPr>
      <w:r>
        <w:t>Đã ki</w:t>
      </w:r>
      <w:r>
        <w:t>ể</w:t>
      </w:r>
      <w:r>
        <w:t>m tra b</w:t>
      </w:r>
      <w:r>
        <w:t>ả</w:t>
      </w:r>
      <w:r>
        <w:t>ng thanh toán</w:t>
      </w:r>
    </w:p>
    <w:p w14:paraId="1CDBBCC3" w14:textId="77777777" w:rsidR="007A3196" w:rsidRDefault="00E4479E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34E54727" w14:textId="77777777" w:rsidR="007A3196" w:rsidRDefault="00E4479E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5AE7737D" w14:textId="77777777" w:rsidR="007A3196" w:rsidRDefault="00E4479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C4677D2" w14:textId="77777777" w:rsidR="007A3196" w:rsidRDefault="00E4479E">
      <w:pPr>
        <w:pStyle w:val="Heading3"/>
      </w:pPr>
      <w:bookmarkStart w:id="11" w:name="ban-giám-hiệu"/>
      <w:bookmarkEnd w:id="10"/>
      <w:r>
        <w:t>Ban Giám hi</w:t>
      </w:r>
      <w:r>
        <w:t>ệ</w:t>
      </w:r>
      <w:r>
        <w:t>u:</w:t>
      </w:r>
    </w:p>
    <w:p w14:paraId="366FA555" w14:textId="77777777" w:rsidR="007A3196" w:rsidRDefault="00E4479E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74267309" w14:textId="77777777" w:rsidR="007A3196" w:rsidRDefault="00E4479E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</w:t>
      </w:r>
      <w:r>
        <w:t>ả</w:t>
      </w:r>
      <w:r>
        <w:t>ng thanh toán</w:t>
      </w:r>
    </w:p>
    <w:p w14:paraId="02181337" w14:textId="77777777" w:rsidR="007A3196" w:rsidRDefault="00E4479E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70A5CAAB" w14:textId="77777777" w:rsidR="007A3196" w:rsidRDefault="00E4479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35CE9FA" w14:textId="77777777" w:rsidR="007A3196" w:rsidRDefault="00E4479E">
      <w:pPr>
        <w:pStyle w:val="Heading2"/>
      </w:pPr>
      <w:bookmarkStart w:id="12" w:name="ghi-chú"/>
      <w:bookmarkEnd w:id="8"/>
      <w:bookmarkEnd w:id="11"/>
      <w:r>
        <w:t>GHI CHÚ</w:t>
      </w:r>
    </w:p>
    <w:p w14:paraId="3E88DCEF" w14:textId="77777777" w:rsidR="007A3196" w:rsidRDefault="00E4479E">
      <w:pPr>
        <w:pStyle w:val="Heading2"/>
      </w:pPr>
      <w:bookmarkStart w:id="13" w:name="thông-tin-bổ-sung-1"/>
      <w:bookmarkEnd w:id="12"/>
      <w:r>
        <w:t>### Thông ti</w:t>
      </w:r>
      <w:r>
        <w:t>n b</w:t>
      </w:r>
      <w:r>
        <w:t>ổ</w:t>
      </w:r>
      <w:r>
        <w:t xml:space="preserve"> sung:</w:t>
      </w:r>
    </w:p>
    <w:p w14:paraId="239090BF" w14:textId="77777777" w:rsidR="007A3196" w:rsidRDefault="00E4479E">
      <w:pPr>
        <w:pStyle w:val="Heading2"/>
      </w:pPr>
      <w:bookmarkStart w:id="14" w:name="lưu-ý-quan-trọng"/>
      <w:bookmarkEnd w:id="13"/>
      <w:r>
        <w:t>### Lưu ý quan tr</w:t>
      </w:r>
      <w:r>
        <w:t>ọ</w:t>
      </w:r>
      <w:r>
        <w:t>ng:</w:t>
      </w:r>
    </w:p>
    <w:p w14:paraId="7C0DB3A5" w14:textId="77777777" w:rsidR="007A3196" w:rsidRDefault="00E4479E">
      <w:r>
        <w:pict w14:anchorId="64A0FF13">
          <v:rect id="_x0000_i1026" style="width:0;height:1.5pt" o:hralign="center" o:hrstd="t" o:hr="t"/>
        </w:pict>
      </w:r>
    </w:p>
    <w:p w14:paraId="34B1ACFD" w14:textId="77777777" w:rsidR="007A3196" w:rsidRDefault="00E4479E">
      <w:pPr>
        <w:pStyle w:val="FirstParagraph"/>
      </w:pPr>
      <w:r>
        <w:rPr>
          <w:b/>
          <w:bCs/>
        </w:rPr>
        <w:t>Ghi chú:</w:t>
      </w:r>
      <w:r>
        <w:t xml:space="preserve"> B</w:t>
      </w:r>
      <w:r>
        <w:t>ả</w:t>
      </w:r>
      <w:r>
        <w:t>ng thanh toán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h</w:t>
      </w:r>
      <w:r>
        <w:t>ạ</w:t>
      </w:r>
      <w:r>
        <w:t>ch toán.</w:t>
      </w:r>
      <w:bookmarkEnd w:id="0"/>
      <w:bookmarkEnd w:id="14"/>
    </w:p>
    <w:sectPr w:rsidR="007A319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660AE" w14:textId="77777777" w:rsidR="00E4479E" w:rsidRDefault="00E4479E" w:rsidP="00161435">
      <w:pPr>
        <w:spacing w:line="240" w:lineRule="auto"/>
      </w:pPr>
      <w:r>
        <w:separator/>
      </w:r>
    </w:p>
  </w:endnote>
  <w:endnote w:type="continuationSeparator" w:id="0">
    <w:p w14:paraId="3FD750FF" w14:textId="77777777" w:rsidR="00E4479E" w:rsidRDefault="00E4479E" w:rsidP="001614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A791B" w14:textId="77777777" w:rsidR="00E4479E" w:rsidRDefault="00E4479E" w:rsidP="00161435">
      <w:pPr>
        <w:spacing w:line="240" w:lineRule="auto"/>
      </w:pPr>
      <w:r>
        <w:separator/>
      </w:r>
    </w:p>
  </w:footnote>
  <w:footnote w:type="continuationSeparator" w:id="0">
    <w:p w14:paraId="14E82FAD" w14:textId="77777777" w:rsidR="00E4479E" w:rsidRDefault="00E4479E" w:rsidP="001614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B9685" w14:textId="77777777" w:rsidR="00161435" w:rsidRPr="00A33244" w:rsidRDefault="0016143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66A572A" wp14:editId="489EC0F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6F70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8B07131" w14:textId="77777777" w:rsidR="00161435" w:rsidRDefault="001614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3F021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A042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0A01BE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196"/>
    <w:rsid w:val="00161435"/>
    <w:rsid w:val="007A3196"/>
    <w:rsid w:val="00E4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8DF330C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143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143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143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6143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6143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6143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6143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6143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3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3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6143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6143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143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143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3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6143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43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6143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435"/>
    <w:rPr>
      <w:rFonts w:ascii="Times New Roman" w:hAnsi="Times New Roman"/>
      <w:szCs w:val="22"/>
    </w:rPr>
  </w:style>
  <w:style w:type="character" w:styleId="Emphasis">
    <w:name w:val="Emphasis"/>
    <w:rsid w:val="0016143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6143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6143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6143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6143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2026-01-29T09:42:00Z</dcterms:created>
  <dcterms:modified xsi:type="dcterms:W3CDTF">2026-01-29T09:42:00Z</dcterms:modified>
</cp:coreProperties>
</file>