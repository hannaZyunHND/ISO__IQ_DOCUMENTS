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92A32" w14:textId="77777777" w:rsidR="007A16F7" w:rsidRDefault="00A80BB0" w:rsidP="00C11218">
      <w:pPr>
        <w:pStyle w:val="Title"/>
      </w:pPr>
      <w:bookmarkStart w:id="0" w:name="bm-26-quyết-toán-lương-năm"/>
      <w:r>
        <w:t>BM-26: QUY</w:t>
      </w:r>
      <w:r>
        <w:t>Ế</w:t>
      </w:r>
      <w:r>
        <w:t>T TOÁN LƯƠNG NĂM</w:t>
      </w:r>
    </w:p>
    <w:p w14:paraId="3E04B6DA" w14:textId="77777777" w:rsidR="007A16F7" w:rsidRDefault="00A80BB0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QT-03-SOP-02-BM-26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5E7983E" w14:textId="77777777" w:rsidR="007A16F7" w:rsidRDefault="00A80BB0">
      <w:r>
        <w:pict w14:anchorId="1A504D50">
          <v:rect id="_x0000_i1025" style="width:0;height:1.5pt" o:hralign="center" o:hrstd="t" o:hr="t"/>
        </w:pict>
      </w:r>
    </w:p>
    <w:p w14:paraId="30C87491" w14:textId="77777777" w:rsidR="007A16F7" w:rsidRDefault="00A80BB0">
      <w:pPr>
        <w:pStyle w:val="Heading2"/>
      </w:pPr>
      <w:bookmarkStart w:id="1" w:name="thông-tin-quyết-toán"/>
      <w:r>
        <w:t>THÔNG TIN QUY</w:t>
      </w:r>
      <w:r>
        <w:t>Ế</w:t>
      </w:r>
      <w:r>
        <w:t>T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7A16F7" w14:paraId="782FE2E8" w14:textId="77777777" w:rsidTr="00C11218">
        <w:tc>
          <w:tcPr>
            <w:tcW w:w="0" w:type="auto"/>
          </w:tcPr>
          <w:p w14:paraId="152CA3B0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C905593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A16F7" w14:paraId="0C3858FB" w14:textId="77777777" w:rsidTr="00C11218">
        <w:tc>
          <w:tcPr>
            <w:tcW w:w="0" w:type="auto"/>
          </w:tcPr>
          <w:p w14:paraId="6020DDE2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67ED0DD3" w14:textId="77777777" w:rsidR="007A16F7" w:rsidRDefault="007A16F7">
            <w:pPr>
              <w:pStyle w:val="Compact"/>
            </w:pPr>
          </w:p>
        </w:tc>
      </w:tr>
      <w:tr w:rsidR="007A16F7" w14:paraId="76E3BDEA" w14:textId="77777777" w:rsidTr="00C11218">
        <w:tc>
          <w:tcPr>
            <w:tcW w:w="0" w:type="auto"/>
          </w:tcPr>
          <w:p w14:paraId="68BA5C4A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0736B2F" w14:textId="77777777" w:rsidR="007A16F7" w:rsidRDefault="007A16F7">
            <w:pPr>
              <w:pStyle w:val="Compact"/>
            </w:pPr>
          </w:p>
        </w:tc>
      </w:tr>
      <w:tr w:rsidR="007A16F7" w14:paraId="03B98EB2" w14:textId="77777777" w:rsidTr="00C11218">
        <w:tc>
          <w:tcPr>
            <w:tcW w:w="0" w:type="auto"/>
          </w:tcPr>
          <w:p w14:paraId="19F9C407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DE20A80" w14:textId="77777777" w:rsidR="007A16F7" w:rsidRDefault="007A16F7">
            <w:pPr>
              <w:pStyle w:val="Compact"/>
            </w:pPr>
          </w:p>
        </w:tc>
      </w:tr>
      <w:tr w:rsidR="007A16F7" w14:paraId="2E96EC7B" w14:textId="77777777" w:rsidTr="00C11218">
        <w:tc>
          <w:tcPr>
            <w:tcW w:w="0" w:type="auto"/>
          </w:tcPr>
          <w:p w14:paraId="00A3ED01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2BC7E487" w14:textId="77777777" w:rsidR="007A16F7" w:rsidRDefault="007A16F7">
            <w:pPr>
              <w:pStyle w:val="Compact"/>
            </w:pPr>
          </w:p>
        </w:tc>
      </w:tr>
      <w:tr w:rsidR="007A16F7" w14:paraId="6CDDE013" w14:textId="77777777" w:rsidTr="00C11218">
        <w:tc>
          <w:tcPr>
            <w:tcW w:w="0" w:type="auto"/>
          </w:tcPr>
          <w:p w14:paraId="6EFAFD11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DCB5739" w14:textId="77777777" w:rsidR="007A16F7" w:rsidRDefault="007A16F7">
            <w:pPr>
              <w:pStyle w:val="Compact"/>
            </w:pPr>
          </w:p>
        </w:tc>
      </w:tr>
      <w:tr w:rsidR="007A16F7" w14:paraId="2D5EC3EA" w14:textId="77777777" w:rsidTr="00C11218">
        <w:tc>
          <w:tcPr>
            <w:tcW w:w="0" w:type="auto"/>
          </w:tcPr>
          <w:p w14:paraId="16EA25DA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FBAD3DE" w14:textId="77777777" w:rsidR="007A16F7" w:rsidRDefault="007A16F7">
            <w:pPr>
              <w:pStyle w:val="Compact"/>
            </w:pPr>
          </w:p>
        </w:tc>
      </w:tr>
    </w:tbl>
    <w:p w14:paraId="278EC0CD" w14:textId="77777777" w:rsidR="007A16F7" w:rsidRDefault="00A80BB0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2A873551" w14:textId="77777777" w:rsidR="007A16F7" w:rsidRDefault="00A80BB0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1157"/>
      </w:tblGrid>
      <w:tr w:rsidR="007A16F7" w14:paraId="7EB318B0" w14:textId="77777777" w:rsidTr="00C11218">
        <w:tc>
          <w:tcPr>
            <w:tcW w:w="0" w:type="auto"/>
          </w:tcPr>
          <w:p w14:paraId="20152AC9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71729FF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A16F7" w14:paraId="391C9649" w14:textId="77777777" w:rsidTr="00C11218">
        <w:tc>
          <w:tcPr>
            <w:tcW w:w="0" w:type="auto"/>
          </w:tcPr>
          <w:p w14:paraId="37C71E36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 năm</w:t>
            </w:r>
          </w:p>
        </w:tc>
        <w:tc>
          <w:tcPr>
            <w:tcW w:w="0" w:type="auto"/>
          </w:tcPr>
          <w:p w14:paraId="6CDEC446" w14:textId="77777777" w:rsidR="007A16F7" w:rsidRDefault="007A16F7">
            <w:pPr>
              <w:pStyle w:val="Compact"/>
            </w:pPr>
          </w:p>
        </w:tc>
      </w:tr>
      <w:tr w:rsidR="007A16F7" w14:paraId="07C7BD8A" w14:textId="77777777" w:rsidTr="00C11218">
        <w:tc>
          <w:tcPr>
            <w:tcW w:w="0" w:type="auto"/>
          </w:tcPr>
          <w:p w14:paraId="18BE34E1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 trung bình</w:t>
            </w:r>
          </w:p>
        </w:tc>
        <w:tc>
          <w:tcPr>
            <w:tcW w:w="0" w:type="auto"/>
          </w:tcPr>
          <w:p w14:paraId="53FF64B8" w14:textId="77777777" w:rsidR="007A16F7" w:rsidRDefault="007A16F7">
            <w:pPr>
              <w:pStyle w:val="Compact"/>
            </w:pPr>
          </w:p>
        </w:tc>
      </w:tr>
      <w:tr w:rsidR="007A16F7" w14:paraId="05548E81" w14:textId="77777777" w:rsidTr="00C11218">
        <w:tc>
          <w:tcPr>
            <w:tcW w:w="0" w:type="auto"/>
          </w:tcPr>
          <w:p w14:paraId="14BF10AE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Lương trung bình</w:t>
            </w:r>
          </w:p>
        </w:tc>
        <w:tc>
          <w:tcPr>
            <w:tcW w:w="0" w:type="auto"/>
          </w:tcPr>
          <w:p w14:paraId="00EFA9DF" w14:textId="77777777" w:rsidR="007A16F7" w:rsidRDefault="007A16F7">
            <w:pPr>
              <w:pStyle w:val="Compact"/>
            </w:pPr>
          </w:p>
        </w:tc>
      </w:tr>
      <w:tr w:rsidR="007A16F7" w14:paraId="1A1F9103" w14:textId="77777777" w:rsidTr="00C11218">
        <w:tc>
          <w:tcPr>
            <w:tcW w:w="0" w:type="auto"/>
          </w:tcPr>
          <w:p w14:paraId="17EBB113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47F4EC71" w14:textId="77777777" w:rsidR="007A16F7" w:rsidRDefault="007A16F7">
            <w:pPr>
              <w:pStyle w:val="Compact"/>
            </w:pPr>
          </w:p>
        </w:tc>
      </w:tr>
    </w:tbl>
    <w:p w14:paraId="480AE39A" w14:textId="77777777" w:rsidR="007A16F7" w:rsidRDefault="00A80BB0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7A16F7" w14:paraId="21FAB0D4" w14:textId="77777777" w:rsidTr="00C11218">
        <w:tc>
          <w:tcPr>
            <w:tcW w:w="0" w:type="auto"/>
          </w:tcPr>
          <w:p w14:paraId="64CA57AC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1923B53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A16F7" w14:paraId="5A752275" w14:textId="77777777" w:rsidTr="00C11218">
        <w:tc>
          <w:tcPr>
            <w:tcW w:w="0" w:type="auto"/>
          </w:tcPr>
          <w:p w14:paraId="295E680B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5CA3C39" w14:textId="77777777" w:rsidR="007A16F7" w:rsidRDefault="007A16F7">
            <w:pPr>
              <w:pStyle w:val="Compact"/>
            </w:pPr>
          </w:p>
        </w:tc>
      </w:tr>
    </w:tbl>
    <w:p w14:paraId="5AB7D4D8" w14:textId="77777777" w:rsidR="007A16F7" w:rsidRDefault="00A80BB0">
      <w:pPr>
        <w:pStyle w:val="Heading2"/>
      </w:pPr>
      <w:bookmarkStart w:id="5" w:name="quyết-toán-chi-tiết"/>
      <w:bookmarkEnd w:id="2"/>
      <w:bookmarkEnd w:id="4"/>
      <w:r>
        <w:lastRenderedPageBreak/>
        <w:t>QUY</w:t>
      </w:r>
      <w:r>
        <w:t>Ế</w:t>
      </w:r>
      <w:r>
        <w:t>T TOÁN CHI TI</w:t>
      </w:r>
      <w:r>
        <w:t>Ế</w:t>
      </w:r>
      <w:r>
        <w:t>T</w:t>
      </w:r>
    </w:p>
    <w:p w14:paraId="596D435A" w14:textId="77777777" w:rsidR="007A16F7" w:rsidRDefault="00A80BB0">
      <w:pPr>
        <w:pStyle w:val="Heading3"/>
      </w:pPr>
      <w:bookmarkStart w:id="6" w:name="so-sánh-theo-tháng"/>
      <w:r>
        <w:t>1. So sánh theo tháng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314"/>
        <w:gridCol w:w="877"/>
        <w:gridCol w:w="1287"/>
        <w:gridCol w:w="1037"/>
      </w:tblGrid>
      <w:tr w:rsidR="007A16F7" w14:paraId="2327AA7B" w14:textId="77777777" w:rsidTr="00C11218">
        <w:tc>
          <w:tcPr>
            <w:tcW w:w="0" w:type="auto"/>
          </w:tcPr>
          <w:p w14:paraId="4FBDA837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0" w:type="auto"/>
          </w:tcPr>
          <w:p w14:paraId="39EB1BA0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</w:t>
            </w:r>
          </w:p>
        </w:tc>
        <w:tc>
          <w:tcPr>
            <w:tcW w:w="0" w:type="auto"/>
          </w:tcPr>
          <w:p w14:paraId="0B8F9435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0" w:type="auto"/>
          </w:tcPr>
          <w:p w14:paraId="1E3568E2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Lương TB</w:t>
            </w:r>
          </w:p>
        </w:tc>
        <w:tc>
          <w:tcPr>
            <w:tcW w:w="0" w:type="auto"/>
          </w:tcPr>
          <w:p w14:paraId="02055F5A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A16F7" w14:paraId="2F9E7BE9" w14:textId="77777777" w:rsidTr="00C11218">
        <w:tc>
          <w:tcPr>
            <w:tcW w:w="0" w:type="auto"/>
          </w:tcPr>
          <w:p w14:paraId="43C3FFA9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1</w:t>
            </w:r>
          </w:p>
        </w:tc>
        <w:tc>
          <w:tcPr>
            <w:tcW w:w="0" w:type="auto"/>
          </w:tcPr>
          <w:p w14:paraId="5133D21B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C103C3C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25E3AF40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2AC701D8" w14:textId="77777777" w:rsidR="007A16F7" w:rsidRDefault="007A16F7">
            <w:pPr>
              <w:pStyle w:val="Compact"/>
            </w:pPr>
          </w:p>
        </w:tc>
      </w:tr>
      <w:tr w:rsidR="007A16F7" w14:paraId="3BC8F901" w14:textId="77777777" w:rsidTr="00C11218">
        <w:tc>
          <w:tcPr>
            <w:tcW w:w="0" w:type="auto"/>
          </w:tcPr>
          <w:p w14:paraId="6E045536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2</w:t>
            </w:r>
          </w:p>
        </w:tc>
        <w:tc>
          <w:tcPr>
            <w:tcW w:w="0" w:type="auto"/>
          </w:tcPr>
          <w:p w14:paraId="3745E1F8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0EFAA98F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1478AD9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70A66DA3" w14:textId="77777777" w:rsidR="007A16F7" w:rsidRDefault="007A16F7">
            <w:pPr>
              <w:pStyle w:val="Compact"/>
            </w:pPr>
          </w:p>
        </w:tc>
      </w:tr>
      <w:tr w:rsidR="007A16F7" w14:paraId="5006A6F0" w14:textId="77777777" w:rsidTr="00C11218">
        <w:tc>
          <w:tcPr>
            <w:tcW w:w="0" w:type="auto"/>
          </w:tcPr>
          <w:p w14:paraId="28057FB2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3</w:t>
            </w:r>
          </w:p>
        </w:tc>
        <w:tc>
          <w:tcPr>
            <w:tcW w:w="0" w:type="auto"/>
          </w:tcPr>
          <w:p w14:paraId="76008B74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0DF2DF66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9710214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F6991AE" w14:textId="77777777" w:rsidR="007A16F7" w:rsidRDefault="007A16F7">
            <w:pPr>
              <w:pStyle w:val="Compact"/>
            </w:pPr>
          </w:p>
        </w:tc>
      </w:tr>
      <w:tr w:rsidR="007A16F7" w14:paraId="7054BE14" w14:textId="77777777" w:rsidTr="00C11218">
        <w:tc>
          <w:tcPr>
            <w:tcW w:w="0" w:type="auto"/>
          </w:tcPr>
          <w:p w14:paraId="2A3F2027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4</w:t>
            </w:r>
          </w:p>
        </w:tc>
        <w:tc>
          <w:tcPr>
            <w:tcW w:w="0" w:type="auto"/>
          </w:tcPr>
          <w:p w14:paraId="52C13F46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AA548BB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11E401C8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732512F2" w14:textId="77777777" w:rsidR="007A16F7" w:rsidRDefault="007A16F7">
            <w:pPr>
              <w:pStyle w:val="Compact"/>
            </w:pPr>
          </w:p>
        </w:tc>
      </w:tr>
      <w:tr w:rsidR="007A16F7" w14:paraId="782452AC" w14:textId="77777777" w:rsidTr="00C11218">
        <w:tc>
          <w:tcPr>
            <w:tcW w:w="0" w:type="auto"/>
          </w:tcPr>
          <w:p w14:paraId="7E0D0251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5</w:t>
            </w:r>
          </w:p>
        </w:tc>
        <w:tc>
          <w:tcPr>
            <w:tcW w:w="0" w:type="auto"/>
          </w:tcPr>
          <w:p w14:paraId="541EE3C5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014F0A1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7E603830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C587243" w14:textId="77777777" w:rsidR="007A16F7" w:rsidRDefault="007A16F7">
            <w:pPr>
              <w:pStyle w:val="Compact"/>
            </w:pPr>
          </w:p>
        </w:tc>
      </w:tr>
      <w:tr w:rsidR="007A16F7" w14:paraId="12E8C2BF" w14:textId="77777777" w:rsidTr="00C11218">
        <w:tc>
          <w:tcPr>
            <w:tcW w:w="0" w:type="auto"/>
          </w:tcPr>
          <w:p w14:paraId="248484A0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6</w:t>
            </w:r>
          </w:p>
        </w:tc>
        <w:tc>
          <w:tcPr>
            <w:tcW w:w="0" w:type="auto"/>
          </w:tcPr>
          <w:p w14:paraId="0AE0B696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9C93E67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86BF22C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10366C63" w14:textId="77777777" w:rsidR="007A16F7" w:rsidRDefault="007A16F7">
            <w:pPr>
              <w:pStyle w:val="Compact"/>
            </w:pPr>
          </w:p>
        </w:tc>
      </w:tr>
      <w:tr w:rsidR="007A16F7" w14:paraId="75C41AB8" w14:textId="77777777" w:rsidTr="00C11218">
        <w:tc>
          <w:tcPr>
            <w:tcW w:w="0" w:type="auto"/>
          </w:tcPr>
          <w:p w14:paraId="0683D662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7</w:t>
            </w:r>
          </w:p>
        </w:tc>
        <w:tc>
          <w:tcPr>
            <w:tcW w:w="0" w:type="auto"/>
          </w:tcPr>
          <w:p w14:paraId="0AC41B89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20611783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7CFADAB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054651FD" w14:textId="77777777" w:rsidR="007A16F7" w:rsidRDefault="007A16F7">
            <w:pPr>
              <w:pStyle w:val="Compact"/>
            </w:pPr>
          </w:p>
        </w:tc>
      </w:tr>
      <w:tr w:rsidR="007A16F7" w14:paraId="10CF6DCB" w14:textId="77777777" w:rsidTr="00C11218">
        <w:tc>
          <w:tcPr>
            <w:tcW w:w="0" w:type="auto"/>
          </w:tcPr>
          <w:p w14:paraId="7F41ED71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8</w:t>
            </w:r>
          </w:p>
        </w:tc>
        <w:tc>
          <w:tcPr>
            <w:tcW w:w="0" w:type="auto"/>
          </w:tcPr>
          <w:p w14:paraId="1F3EF7C5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DB413D0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1068E4D6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231FAA27" w14:textId="77777777" w:rsidR="007A16F7" w:rsidRDefault="007A16F7">
            <w:pPr>
              <w:pStyle w:val="Compact"/>
            </w:pPr>
          </w:p>
        </w:tc>
      </w:tr>
      <w:tr w:rsidR="007A16F7" w14:paraId="72DDBDE6" w14:textId="77777777" w:rsidTr="00C11218">
        <w:tc>
          <w:tcPr>
            <w:tcW w:w="0" w:type="auto"/>
          </w:tcPr>
          <w:p w14:paraId="00B3AD23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9</w:t>
            </w:r>
          </w:p>
        </w:tc>
        <w:tc>
          <w:tcPr>
            <w:tcW w:w="0" w:type="auto"/>
          </w:tcPr>
          <w:p w14:paraId="0805C786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0C40ECF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C790A34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2A895DBC" w14:textId="77777777" w:rsidR="007A16F7" w:rsidRDefault="007A16F7">
            <w:pPr>
              <w:pStyle w:val="Compact"/>
            </w:pPr>
          </w:p>
        </w:tc>
      </w:tr>
      <w:tr w:rsidR="007A16F7" w14:paraId="64DFE311" w14:textId="77777777" w:rsidTr="00C11218">
        <w:tc>
          <w:tcPr>
            <w:tcW w:w="0" w:type="auto"/>
          </w:tcPr>
          <w:p w14:paraId="3FCB2122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10</w:t>
            </w:r>
          </w:p>
        </w:tc>
        <w:tc>
          <w:tcPr>
            <w:tcW w:w="0" w:type="auto"/>
          </w:tcPr>
          <w:p w14:paraId="6EC2E380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59E90A6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F20008D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9C20FAB" w14:textId="77777777" w:rsidR="007A16F7" w:rsidRDefault="007A16F7">
            <w:pPr>
              <w:pStyle w:val="Compact"/>
            </w:pPr>
          </w:p>
        </w:tc>
      </w:tr>
      <w:tr w:rsidR="007A16F7" w14:paraId="26A04816" w14:textId="77777777" w:rsidTr="00C11218">
        <w:tc>
          <w:tcPr>
            <w:tcW w:w="0" w:type="auto"/>
          </w:tcPr>
          <w:p w14:paraId="7C16FC1B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11</w:t>
            </w:r>
          </w:p>
        </w:tc>
        <w:tc>
          <w:tcPr>
            <w:tcW w:w="0" w:type="auto"/>
          </w:tcPr>
          <w:p w14:paraId="18D29E75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315B1B6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24F90B2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16EE6FD" w14:textId="77777777" w:rsidR="007A16F7" w:rsidRDefault="007A16F7">
            <w:pPr>
              <w:pStyle w:val="Compact"/>
            </w:pPr>
          </w:p>
        </w:tc>
      </w:tr>
      <w:tr w:rsidR="007A16F7" w14:paraId="27323026" w14:textId="77777777" w:rsidTr="00C11218">
        <w:tc>
          <w:tcPr>
            <w:tcW w:w="0" w:type="auto"/>
          </w:tcPr>
          <w:p w14:paraId="6DFA351A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Tháng 12</w:t>
            </w:r>
          </w:p>
        </w:tc>
        <w:tc>
          <w:tcPr>
            <w:tcW w:w="0" w:type="auto"/>
          </w:tcPr>
          <w:p w14:paraId="32D420BB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0EF86A32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B0EC5D8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0C8ECD3" w14:textId="77777777" w:rsidR="007A16F7" w:rsidRDefault="007A16F7">
            <w:pPr>
              <w:pStyle w:val="Compact"/>
            </w:pPr>
          </w:p>
        </w:tc>
      </w:tr>
      <w:tr w:rsidR="007A16F7" w14:paraId="1522FF98" w14:textId="77777777" w:rsidTr="00C11218">
        <w:tc>
          <w:tcPr>
            <w:tcW w:w="0" w:type="auto"/>
          </w:tcPr>
          <w:p w14:paraId="4B6DDEF2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10ECC25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FBA864D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71BF1029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9DBED14" w14:textId="77777777" w:rsidR="007A16F7" w:rsidRDefault="007A16F7">
            <w:pPr>
              <w:pStyle w:val="Compact"/>
            </w:pPr>
          </w:p>
        </w:tc>
      </w:tr>
    </w:tbl>
    <w:p w14:paraId="7AB43033" w14:textId="77777777" w:rsidR="007A16F7" w:rsidRDefault="00A80BB0">
      <w:pPr>
        <w:pStyle w:val="Heading3"/>
      </w:pPr>
      <w:bookmarkStart w:id="7" w:name="phân-tích-theo-bộ-phận"/>
      <w:bookmarkEnd w:id="6"/>
      <w:r>
        <w:t>2. Phân tích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877"/>
        <w:gridCol w:w="1407"/>
        <w:gridCol w:w="1050"/>
        <w:gridCol w:w="1037"/>
      </w:tblGrid>
      <w:tr w:rsidR="007A16F7" w14:paraId="0FF71C5B" w14:textId="77777777" w:rsidTr="00C11218">
        <w:tc>
          <w:tcPr>
            <w:tcW w:w="0" w:type="auto"/>
          </w:tcPr>
          <w:p w14:paraId="6DAA0764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EEA72B4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0" w:type="auto"/>
          </w:tcPr>
          <w:p w14:paraId="733F221A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lương</w:t>
            </w:r>
          </w:p>
        </w:tc>
        <w:tc>
          <w:tcPr>
            <w:tcW w:w="0" w:type="auto"/>
          </w:tcPr>
          <w:p w14:paraId="580C40EC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92372C7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A16F7" w14:paraId="7C541E62" w14:textId="77777777" w:rsidTr="00C11218">
        <w:tc>
          <w:tcPr>
            <w:tcW w:w="0" w:type="auto"/>
          </w:tcPr>
          <w:p w14:paraId="16077D4B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Giáo viên</w:t>
            </w:r>
          </w:p>
        </w:tc>
        <w:tc>
          <w:tcPr>
            <w:tcW w:w="0" w:type="auto"/>
          </w:tcPr>
          <w:p w14:paraId="385E5C7F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170F3B19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E5AE215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FA01BB7" w14:textId="77777777" w:rsidR="007A16F7" w:rsidRDefault="007A16F7">
            <w:pPr>
              <w:pStyle w:val="Compact"/>
            </w:pPr>
          </w:p>
        </w:tc>
      </w:tr>
      <w:tr w:rsidR="007A16F7" w14:paraId="4068472F" w14:textId="77777777" w:rsidTr="00C11218">
        <w:tc>
          <w:tcPr>
            <w:tcW w:w="0" w:type="auto"/>
          </w:tcPr>
          <w:p w14:paraId="421E8CD0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0" w:type="auto"/>
          </w:tcPr>
          <w:p w14:paraId="290CE11B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E247E9B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0919EA30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239D9E0" w14:textId="77777777" w:rsidR="007A16F7" w:rsidRDefault="007A16F7">
            <w:pPr>
              <w:pStyle w:val="Compact"/>
            </w:pPr>
          </w:p>
        </w:tc>
      </w:tr>
      <w:tr w:rsidR="007A16F7" w14:paraId="17E36C64" w14:textId="77777777" w:rsidTr="00C11218">
        <w:tc>
          <w:tcPr>
            <w:tcW w:w="0" w:type="auto"/>
          </w:tcPr>
          <w:p w14:paraId="7B7FA39F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AB50AE3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E6F97AF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A1AD9A8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31CEE01" w14:textId="77777777" w:rsidR="007A16F7" w:rsidRDefault="007A16F7">
            <w:pPr>
              <w:pStyle w:val="Compact"/>
            </w:pPr>
          </w:p>
        </w:tc>
      </w:tr>
      <w:tr w:rsidR="007A16F7" w14:paraId="2E797F18" w14:textId="77777777" w:rsidTr="00C11218">
        <w:tc>
          <w:tcPr>
            <w:tcW w:w="0" w:type="auto"/>
          </w:tcPr>
          <w:p w14:paraId="0AC1EB82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4C749006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2EC6200E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01C885D1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04C25668" w14:textId="77777777" w:rsidR="007A16F7" w:rsidRDefault="007A16F7">
            <w:pPr>
              <w:pStyle w:val="Compact"/>
            </w:pPr>
          </w:p>
        </w:tc>
      </w:tr>
      <w:tr w:rsidR="007A16F7" w14:paraId="2A97D0A3" w14:textId="77777777" w:rsidTr="00C11218">
        <w:tc>
          <w:tcPr>
            <w:tcW w:w="0" w:type="auto"/>
          </w:tcPr>
          <w:p w14:paraId="060D85BE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FD07FEF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0CC8D4F9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0F9F07DC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2FD4DA0" w14:textId="77777777" w:rsidR="007A16F7" w:rsidRDefault="007A16F7">
            <w:pPr>
              <w:pStyle w:val="Compact"/>
            </w:pPr>
          </w:p>
        </w:tc>
      </w:tr>
    </w:tbl>
    <w:p w14:paraId="1D2BCB11" w14:textId="77777777" w:rsidR="007A16F7" w:rsidRDefault="00A80BB0">
      <w:pPr>
        <w:pStyle w:val="Heading3"/>
      </w:pPr>
      <w:bookmarkStart w:id="8" w:name="cấu-trúc-lương"/>
      <w:bookmarkEnd w:id="7"/>
      <w:r>
        <w:t>3. C</w:t>
      </w:r>
      <w:r>
        <w:t>ấ</w:t>
      </w:r>
      <w:r>
        <w:t>u trúc lương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917"/>
        <w:gridCol w:w="1050"/>
        <w:gridCol w:w="1037"/>
      </w:tblGrid>
      <w:tr w:rsidR="007A16F7" w14:paraId="0A7A83F1" w14:textId="77777777" w:rsidTr="00C11218">
        <w:tc>
          <w:tcPr>
            <w:tcW w:w="0" w:type="auto"/>
          </w:tcPr>
          <w:p w14:paraId="341A1A73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8758E5C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0E33E6F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8DEE817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A16F7" w14:paraId="1C6A4BBD" w14:textId="77777777" w:rsidTr="00C11218">
        <w:tc>
          <w:tcPr>
            <w:tcW w:w="0" w:type="auto"/>
          </w:tcPr>
          <w:p w14:paraId="19245B67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Lương cơ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2D34C02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1F17B2CC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B32F192" w14:textId="77777777" w:rsidR="007A16F7" w:rsidRDefault="007A16F7">
            <w:pPr>
              <w:pStyle w:val="Compact"/>
            </w:pPr>
          </w:p>
        </w:tc>
      </w:tr>
      <w:tr w:rsidR="007A16F7" w14:paraId="4EFB750A" w14:textId="77777777" w:rsidTr="00C11218">
        <w:tc>
          <w:tcPr>
            <w:tcW w:w="0" w:type="auto"/>
          </w:tcPr>
          <w:p w14:paraId="34E85DDD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165B6B5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61F2C46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4F25033" w14:textId="77777777" w:rsidR="007A16F7" w:rsidRDefault="007A16F7">
            <w:pPr>
              <w:pStyle w:val="Compact"/>
            </w:pPr>
          </w:p>
        </w:tc>
      </w:tr>
      <w:tr w:rsidR="007A16F7" w14:paraId="43AB73A7" w14:textId="77777777" w:rsidTr="00C11218">
        <w:tc>
          <w:tcPr>
            <w:tcW w:w="0" w:type="auto"/>
          </w:tcPr>
          <w:p w14:paraId="1FC5E989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69CEBA3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D088EE7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C5F00B8" w14:textId="77777777" w:rsidR="007A16F7" w:rsidRDefault="007A16F7">
            <w:pPr>
              <w:pStyle w:val="Compact"/>
            </w:pPr>
          </w:p>
        </w:tc>
      </w:tr>
      <w:tr w:rsidR="007A16F7" w14:paraId="01F86552" w14:textId="77777777" w:rsidTr="00C11218">
        <w:tc>
          <w:tcPr>
            <w:tcW w:w="0" w:type="auto"/>
          </w:tcPr>
          <w:p w14:paraId="23809B39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7CF8D1C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106535E1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15D0AFE3" w14:textId="77777777" w:rsidR="007A16F7" w:rsidRDefault="007A16F7">
            <w:pPr>
              <w:pStyle w:val="Compact"/>
            </w:pPr>
          </w:p>
        </w:tc>
      </w:tr>
    </w:tbl>
    <w:p w14:paraId="3153A3B3" w14:textId="77777777" w:rsidR="007A16F7" w:rsidRDefault="00A80BB0">
      <w:pPr>
        <w:pStyle w:val="Heading3"/>
      </w:pPr>
      <w:bookmarkStart w:id="9" w:name="khấu-trừ"/>
      <w:bookmarkEnd w:id="8"/>
      <w:r>
        <w:t>4. Kh</w:t>
      </w:r>
      <w:r>
        <w:t>ấ</w:t>
      </w:r>
      <w:r>
        <w:t>u tr</w:t>
      </w:r>
      <w:r>
        <w:t>ừ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917"/>
        <w:gridCol w:w="1050"/>
        <w:gridCol w:w="1037"/>
      </w:tblGrid>
      <w:tr w:rsidR="007A16F7" w14:paraId="3480D829" w14:textId="77777777" w:rsidTr="00C11218">
        <w:tc>
          <w:tcPr>
            <w:tcW w:w="0" w:type="auto"/>
          </w:tcPr>
          <w:p w14:paraId="70BBEA9C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742458AE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16B0EB6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3202D90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A16F7" w14:paraId="0E45FA9D" w14:textId="77777777" w:rsidTr="00C11218">
        <w:tc>
          <w:tcPr>
            <w:tcW w:w="0" w:type="auto"/>
          </w:tcPr>
          <w:p w14:paraId="4DF177A2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BHXH</w:t>
            </w:r>
          </w:p>
        </w:tc>
        <w:tc>
          <w:tcPr>
            <w:tcW w:w="0" w:type="auto"/>
          </w:tcPr>
          <w:p w14:paraId="43875A6B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AA4892C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52F2FB4" w14:textId="77777777" w:rsidR="007A16F7" w:rsidRDefault="007A16F7">
            <w:pPr>
              <w:pStyle w:val="Compact"/>
            </w:pPr>
          </w:p>
        </w:tc>
      </w:tr>
      <w:tr w:rsidR="007A16F7" w14:paraId="4CE6842D" w14:textId="77777777" w:rsidTr="00C11218">
        <w:tc>
          <w:tcPr>
            <w:tcW w:w="0" w:type="auto"/>
          </w:tcPr>
          <w:p w14:paraId="2DAC13EE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BHYT</w:t>
            </w:r>
          </w:p>
        </w:tc>
        <w:tc>
          <w:tcPr>
            <w:tcW w:w="0" w:type="auto"/>
          </w:tcPr>
          <w:p w14:paraId="3D856275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11F09E8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ECBD63B" w14:textId="77777777" w:rsidR="007A16F7" w:rsidRDefault="007A16F7">
            <w:pPr>
              <w:pStyle w:val="Compact"/>
            </w:pPr>
          </w:p>
        </w:tc>
      </w:tr>
      <w:tr w:rsidR="007A16F7" w14:paraId="176F4BDC" w14:textId="77777777" w:rsidTr="00C11218">
        <w:tc>
          <w:tcPr>
            <w:tcW w:w="0" w:type="auto"/>
          </w:tcPr>
          <w:p w14:paraId="42699E05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BHTN</w:t>
            </w:r>
          </w:p>
        </w:tc>
        <w:tc>
          <w:tcPr>
            <w:tcW w:w="0" w:type="auto"/>
          </w:tcPr>
          <w:p w14:paraId="68E00054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74798089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744508CB" w14:textId="77777777" w:rsidR="007A16F7" w:rsidRDefault="007A16F7">
            <w:pPr>
              <w:pStyle w:val="Compact"/>
            </w:pPr>
          </w:p>
        </w:tc>
      </w:tr>
      <w:tr w:rsidR="007A16F7" w14:paraId="0EB9BE72" w14:textId="77777777" w:rsidTr="00C11218">
        <w:tc>
          <w:tcPr>
            <w:tcW w:w="0" w:type="auto"/>
          </w:tcPr>
          <w:p w14:paraId="23BDF0FE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0" w:type="auto"/>
          </w:tcPr>
          <w:p w14:paraId="48D31158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44D4B56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04501171" w14:textId="77777777" w:rsidR="007A16F7" w:rsidRDefault="007A16F7">
            <w:pPr>
              <w:pStyle w:val="Compact"/>
            </w:pPr>
          </w:p>
        </w:tc>
      </w:tr>
      <w:tr w:rsidR="007A16F7" w14:paraId="4D76A251" w14:textId="77777777" w:rsidTr="00C11218">
        <w:tc>
          <w:tcPr>
            <w:tcW w:w="0" w:type="auto"/>
          </w:tcPr>
          <w:p w14:paraId="06CBDD34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55F1D9CC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A3D5302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DA63CC8" w14:textId="77777777" w:rsidR="007A16F7" w:rsidRDefault="007A16F7">
            <w:pPr>
              <w:pStyle w:val="Compact"/>
            </w:pPr>
          </w:p>
        </w:tc>
      </w:tr>
      <w:tr w:rsidR="007A16F7" w14:paraId="164628AE" w14:textId="77777777" w:rsidTr="00C11218">
        <w:tc>
          <w:tcPr>
            <w:tcW w:w="0" w:type="auto"/>
          </w:tcPr>
          <w:p w14:paraId="5B3DD936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EC2DA03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432866C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15BB546" w14:textId="77777777" w:rsidR="007A16F7" w:rsidRDefault="007A16F7">
            <w:pPr>
              <w:pStyle w:val="Compact"/>
            </w:pPr>
          </w:p>
        </w:tc>
      </w:tr>
    </w:tbl>
    <w:p w14:paraId="1C93646B" w14:textId="77777777" w:rsidR="007A16F7" w:rsidRDefault="00A80BB0">
      <w:pPr>
        <w:pStyle w:val="Heading2"/>
      </w:pPr>
      <w:bookmarkStart w:id="10" w:name="phân-tích-xu-hướng"/>
      <w:bookmarkEnd w:id="5"/>
      <w:bookmarkEnd w:id="9"/>
      <w:r>
        <w:lastRenderedPageBreak/>
        <w:t>PHÂN TÍCH XU HƯ</w:t>
      </w:r>
      <w:r>
        <w:t>Ớ</w:t>
      </w:r>
      <w:r>
        <w:t>NG</w:t>
      </w:r>
    </w:p>
    <w:p w14:paraId="5D80221A" w14:textId="77777777" w:rsidR="007A16F7" w:rsidRDefault="00A80BB0">
      <w:pPr>
        <w:pStyle w:val="Heading3"/>
      </w:pPr>
      <w:bookmarkStart w:id="11" w:name="xu-hướng-quỹ-lương"/>
      <w:r>
        <w:t>1. Xu hư</w:t>
      </w:r>
      <w:r>
        <w:t>ớ</w:t>
      </w:r>
      <w:r>
        <w:t>ng qu</w:t>
      </w:r>
      <w:r>
        <w:t>ỹ</w:t>
      </w:r>
      <w:r>
        <w:t xml:space="preserve"> lương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1314"/>
        <w:gridCol w:w="1987"/>
        <w:gridCol w:w="1037"/>
      </w:tblGrid>
      <w:tr w:rsidR="007A16F7" w14:paraId="3516643A" w14:textId="77777777" w:rsidTr="00C11218">
        <w:tc>
          <w:tcPr>
            <w:tcW w:w="0" w:type="auto"/>
          </w:tcPr>
          <w:p w14:paraId="17A9395B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Quý</w:t>
            </w:r>
          </w:p>
        </w:tc>
        <w:tc>
          <w:tcPr>
            <w:tcW w:w="0" w:type="auto"/>
          </w:tcPr>
          <w:p w14:paraId="520A1FD7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</w:t>
            </w:r>
          </w:p>
        </w:tc>
        <w:tc>
          <w:tcPr>
            <w:tcW w:w="0" w:type="auto"/>
          </w:tcPr>
          <w:p w14:paraId="69745564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Tăng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(%)</w:t>
            </w:r>
          </w:p>
        </w:tc>
        <w:tc>
          <w:tcPr>
            <w:tcW w:w="0" w:type="auto"/>
          </w:tcPr>
          <w:p w14:paraId="2EFCD8D0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A16F7" w14:paraId="640FE0CB" w14:textId="77777777" w:rsidTr="00C11218">
        <w:tc>
          <w:tcPr>
            <w:tcW w:w="0" w:type="auto"/>
          </w:tcPr>
          <w:p w14:paraId="370FD58B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Quý 1</w:t>
            </w:r>
          </w:p>
        </w:tc>
        <w:tc>
          <w:tcPr>
            <w:tcW w:w="0" w:type="auto"/>
          </w:tcPr>
          <w:p w14:paraId="7580127B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D51E27B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96A74CE" w14:textId="77777777" w:rsidR="007A16F7" w:rsidRDefault="007A16F7">
            <w:pPr>
              <w:pStyle w:val="Compact"/>
            </w:pPr>
          </w:p>
        </w:tc>
      </w:tr>
      <w:tr w:rsidR="007A16F7" w14:paraId="1EA8AD05" w14:textId="77777777" w:rsidTr="00C11218">
        <w:tc>
          <w:tcPr>
            <w:tcW w:w="0" w:type="auto"/>
          </w:tcPr>
          <w:p w14:paraId="502FC368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Quý 2</w:t>
            </w:r>
          </w:p>
        </w:tc>
        <w:tc>
          <w:tcPr>
            <w:tcW w:w="0" w:type="auto"/>
          </w:tcPr>
          <w:p w14:paraId="536849B1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2DFEE21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3BF583B" w14:textId="77777777" w:rsidR="007A16F7" w:rsidRDefault="007A16F7">
            <w:pPr>
              <w:pStyle w:val="Compact"/>
            </w:pPr>
          </w:p>
        </w:tc>
      </w:tr>
      <w:tr w:rsidR="007A16F7" w14:paraId="135D2422" w14:textId="77777777" w:rsidTr="00C11218">
        <w:tc>
          <w:tcPr>
            <w:tcW w:w="0" w:type="auto"/>
          </w:tcPr>
          <w:p w14:paraId="48026DA3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Quý 3</w:t>
            </w:r>
          </w:p>
        </w:tc>
        <w:tc>
          <w:tcPr>
            <w:tcW w:w="0" w:type="auto"/>
          </w:tcPr>
          <w:p w14:paraId="2034D15F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2550E41C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2B4BBB4C" w14:textId="77777777" w:rsidR="007A16F7" w:rsidRDefault="007A16F7">
            <w:pPr>
              <w:pStyle w:val="Compact"/>
            </w:pPr>
          </w:p>
        </w:tc>
      </w:tr>
      <w:tr w:rsidR="007A16F7" w14:paraId="18A54082" w14:textId="77777777" w:rsidTr="00C11218">
        <w:tc>
          <w:tcPr>
            <w:tcW w:w="0" w:type="auto"/>
          </w:tcPr>
          <w:p w14:paraId="773FF7CD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Quý 4</w:t>
            </w:r>
          </w:p>
        </w:tc>
        <w:tc>
          <w:tcPr>
            <w:tcW w:w="0" w:type="auto"/>
          </w:tcPr>
          <w:p w14:paraId="6C12704D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1A6B2B7E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1C703B72" w14:textId="77777777" w:rsidR="007A16F7" w:rsidRDefault="007A16F7">
            <w:pPr>
              <w:pStyle w:val="Compact"/>
            </w:pPr>
          </w:p>
        </w:tc>
      </w:tr>
    </w:tbl>
    <w:p w14:paraId="16A888A1" w14:textId="77777777" w:rsidR="007A16F7" w:rsidRDefault="00A80BB0">
      <w:pPr>
        <w:pStyle w:val="Heading3"/>
      </w:pPr>
      <w:bookmarkStart w:id="12" w:name="xu-hướng-số-nhân-viên"/>
      <w:bookmarkEnd w:id="11"/>
      <w:r>
        <w:t>2. Xu hư</w:t>
      </w:r>
      <w:r>
        <w:t>ớ</w:t>
      </w:r>
      <w:r>
        <w:t>ng s</w:t>
      </w:r>
      <w:r>
        <w:t>ố</w:t>
      </w:r>
      <w:r>
        <w:t xml:space="preserve"> nhân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877"/>
        <w:gridCol w:w="1987"/>
        <w:gridCol w:w="1037"/>
      </w:tblGrid>
      <w:tr w:rsidR="007A16F7" w14:paraId="55250F46" w14:textId="77777777" w:rsidTr="00C11218">
        <w:tc>
          <w:tcPr>
            <w:tcW w:w="0" w:type="auto"/>
          </w:tcPr>
          <w:p w14:paraId="5A8E5450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Quý</w:t>
            </w:r>
          </w:p>
        </w:tc>
        <w:tc>
          <w:tcPr>
            <w:tcW w:w="0" w:type="auto"/>
          </w:tcPr>
          <w:p w14:paraId="21457A60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0" w:type="auto"/>
          </w:tcPr>
          <w:p w14:paraId="01746B47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Tăng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(%)</w:t>
            </w:r>
          </w:p>
        </w:tc>
        <w:tc>
          <w:tcPr>
            <w:tcW w:w="0" w:type="auto"/>
          </w:tcPr>
          <w:p w14:paraId="6A443152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A16F7" w14:paraId="6134923F" w14:textId="77777777" w:rsidTr="00C11218">
        <w:tc>
          <w:tcPr>
            <w:tcW w:w="0" w:type="auto"/>
          </w:tcPr>
          <w:p w14:paraId="09C7D8BC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Quý 1</w:t>
            </w:r>
          </w:p>
        </w:tc>
        <w:tc>
          <w:tcPr>
            <w:tcW w:w="0" w:type="auto"/>
          </w:tcPr>
          <w:p w14:paraId="52D251C7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99822F2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0C818E16" w14:textId="77777777" w:rsidR="007A16F7" w:rsidRDefault="007A16F7">
            <w:pPr>
              <w:pStyle w:val="Compact"/>
            </w:pPr>
          </w:p>
        </w:tc>
      </w:tr>
      <w:tr w:rsidR="007A16F7" w14:paraId="5F31381F" w14:textId="77777777" w:rsidTr="00C11218">
        <w:tc>
          <w:tcPr>
            <w:tcW w:w="0" w:type="auto"/>
          </w:tcPr>
          <w:p w14:paraId="38DB53D4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Quý 2</w:t>
            </w:r>
          </w:p>
        </w:tc>
        <w:tc>
          <w:tcPr>
            <w:tcW w:w="0" w:type="auto"/>
          </w:tcPr>
          <w:p w14:paraId="512BB6CB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15106E3A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26170CD" w14:textId="77777777" w:rsidR="007A16F7" w:rsidRDefault="007A16F7">
            <w:pPr>
              <w:pStyle w:val="Compact"/>
            </w:pPr>
          </w:p>
        </w:tc>
      </w:tr>
      <w:tr w:rsidR="007A16F7" w14:paraId="04FBF7B0" w14:textId="77777777" w:rsidTr="00C11218">
        <w:tc>
          <w:tcPr>
            <w:tcW w:w="0" w:type="auto"/>
          </w:tcPr>
          <w:p w14:paraId="7E42DA52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Quý 3</w:t>
            </w:r>
          </w:p>
        </w:tc>
        <w:tc>
          <w:tcPr>
            <w:tcW w:w="0" w:type="auto"/>
          </w:tcPr>
          <w:p w14:paraId="65BE6C8E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5576BA9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15CA17B3" w14:textId="77777777" w:rsidR="007A16F7" w:rsidRDefault="007A16F7">
            <w:pPr>
              <w:pStyle w:val="Compact"/>
            </w:pPr>
          </w:p>
        </w:tc>
      </w:tr>
      <w:tr w:rsidR="007A16F7" w14:paraId="3111D1D0" w14:textId="77777777" w:rsidTr="00C11218">
        <w:tc>
          <w:tcPr>
            <w:tcW w:w="0" w:type="auto"/>
          </w:tcPr>
          <w:p w14:paraId="5159BD41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Quý 4</w:t>
            </w:r>
          </w:p>
        </w:tc>
        <w:tc>
          <w:tcPr>
            <w:tcW w:w="0" w:type="auto"/>
          </w:tcPr>
          <w:p w14:paraId="7ABE47CB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70D52723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3C4B553D" w14:textId="77777777" w:rsidR="007A16F7" w:rsidRDefault="007A16F7">
            <w:pPr>
              <w:pStyle w:val="Compact"/>
            </w:pPr>
          </w:p>
        </w:tc>
      </w:tr>
    </w:tbl>
    <w:p w14:paraId="13AAEB70" w14:textId="77777777" w:rsidR="007A16F7" w:rsidRDefault="00A80BB0">
      <w:pPr>
        <w:pStyle w:val="Heading2"/>
      </w:pPr>
      <w:bookmarkStart w:id="13" w:name="phân-tích-và-đánh-giá"/>
      <w:bookmarkEnd w:id="10"/>
      <w:bookmarkEnd w:id="12"/>
      <w:r>
        <w:t>PHÂN TÍCH VÀ ĐÁNH GIÁ</w:t>
      </w:r>
    </w:p>
    <w:p w14:paraId="1F16D71F" w14:textId="77777777" w:rsidR="007A16F7" w:rsidRDefault="00A80BB0">
      <w:pPr>
        <w:pStyle w:val="Heading3"/>
      </w:pPr>
      <w:bookmarkStart w:id="14" w:name="phân-tích-tình-hình"/>
      <w:r>
        <w:t>1. Phân tích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1"/>
        <w:gridCol w:w="3183"/>
        <w:gridCol w:w="1037"/>
      </w:tblGrid>
      <w:tr w:rsidR="007A16F7" w14:paraId="387DB410" w14:textId="77777777" w:rsidTr="00C11218">
        <w:tc>
          <w:tcPr>
            <w:tcW w:w="0" w:type="auto"/>
          </w:tcPr>
          <w:p w14:paraId="4A4772EA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32104CC1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365D6879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A16F7" w14:paraId="685790C1" w14:textId="77777777" w:rsidTr="00C11218">
        <w:tc>
          <w:tcPr>
            <w:tcW w:w="0" w:type="auto"/>
          </w:tcPr>
          <w:p w14:paraId="497195F0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Tăng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</w:t>
            </w:r>
          </w:p>
        </w:tc>
        <w:tc>
          <w:tcPr>
            <w:tcW w:w="0" w:type="auto"/>
          </w:tcPr>
          <w:p w14:paraId="25920702" w14:textId="77777777" w:rsidR="007A16F7" w:rsidRDefault="00A80BB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Tăng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Gi</w:t>
            </w:r>
            <w:r>
              <w:t>ả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ổ</w:t>
            </w:r>
            <w:r>
              <w:t>i</w:t>
            </w:r>
          </w:p>
        </w:tc>
        <w:tc>
          <w:tcPr>
            <w:tcW w:w="0" w:type="auto"/>
          </w:tcPr>
          <w:p w14:paraId="6E23A400" w14:textId="77777777" w:rsidR="007A16F7" w:rsidRDefault="007A16F7">
            <w:pPr>
              <w:pStyle w:val="Compact"/>
            </w:pPr>
          </w:p>
        </w:tc>
      </w:tr>
      <w:tr w:rsidR="007A16F7" w14:paraId="5F5AED62" w14:textId="77777777" w:rsidTr="00C11218">
        <w:tc>
          <w:tcPr>
            <w:tcW w:w="0" w:type="auto"/>
          </w:tcPr>
          <w:p w14:paraId="02592697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chi lương</w:t>
            </w:r>
          </w:p>
        </w:tc>
        <w:tc>
          <w:tcPr>
            <w:tcW w:w="0" w:type="auto"/>
          </w:tcPr>
          <w:p w14:paraId="312A269A" w14:textId="77777777" w:rsidR="007A16F7" w:rsidRDefault="00A80BB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3917C12F" w14:textId="77777777" w:rsidR="007A16F7" w:rsidRDefault="007A16F7">
            <w:pPr>
              <w:pStyle w:val="Compact"/>
            </w:pPr>
          </w:p>
        </w:tc>
      </w:tr>
      <w:tr w:rsidR="007A16F7" w14:paraId="217F81A2" w14:textId="77777777" w:rsidTr="00C11218">
        <w:tc>
          <w:tcPr>
            <w:tcW w:w="0" w:type="auto"/>
          </w:tcPr>
          <w:p w14:paraId="3E51A31E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tài chính</w:t>
            </w:r>
          </w:p>
        </w:tc>
        <w:tc>
          <w:tcPr>
            <w:tcW w:w="0" w:type="auto"/>
          </w:tcPr>
          <w:p w14:paraId="5CEB798F" w14:textId="77777777" w:rsidR="007A16F7" w:rsidRDefault="00A80BB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ớ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ỏ</w:t>
            </w:r>
          </w:p>
        </w:tc>
        <w:tc>
          <w:tcPr>
            <w:tcW w:w="0" w:type="auto"/>
          </w:tcPr>
          <w:p w14:paraId="50A33D9D" w14:textId="77777777" w:rsidR="007A16F7" w:rsidRDefault="007A16F7">
            <w:pPr>
              <w:pStyle w:val="Compact"/>
            </w:pPr>
          </w:p>
        </w:tc>
      </w:tr>
      <w:tr w:rsidR="007A16F7" w14:paraId="1CD073FC" w14:textId="77777777" w:rsidTr="00C11218">
        <w:tc>
          <w:tcPr>
            <w:tcW w:w="0" w:type="auto"/>
          </w:tcPr>
          <w:p w14:paraId="339CF646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7A0ADC7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5A3776AB" w14:textId="77777777" w:rsidR="007A16F7" w:rsidRDefault="007A16F7">
            <w:pPr>
              <w:pStyle w:val="Compact"/>
            </w:pPr>
          </w:p>
        </w:tc>
      </w:tr>
    </w:tbl>
    <w:p w14:paraId="03FE59AD" w14:textId="77777777" w:rsidR="007A16F7" w:rsidRDefault="00A80BB0">
      <w:pPr>
        <w:pStyle w:val="Heading3"/>
      </w:pPr>
      <w:bookmarkStart w:id="15" w:name="đề-xuất-cải-thiện"/>
      <w:bookmarkEnd w:id="14"/>
      <w:r>
        <w:t>2.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7A16F7" w14:paraId="0F6FCAC2" w14:textId="77777777" w:rsidTr="00C11218">
        <w:tc>
          <w:tcPr>
            <w:tcW w:w="0" w:type="auto"/>
          </w:tcPr>
          <w:p w14:paraId="4FC2EE21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4364F3E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328ABC8A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A16F7" w14:paraId="5D421198" w14:textId="77777777" w:rsidTr="00C11218">
        <w:tc>
          <w:tcPr>
            <w:tcW w:w="0" w:type="auto"/>
          </w:tcPr>
          <w:p w14:paraId="4EC23909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0C12EFD4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4D875E86" w14:textId="77777777" w:rsidR="007A16F7" w:rsidRDefault="007A16F7">
            <w:pPr>
              <w:pStyle w:val="Compact"/>
            </w:pPr>
          </w:p>
        </w:tc>
      </w:tr>
      <w:tr w:rsidR="007A16F7" w14:paraId="2227C2F7" w14:textId="77777777" w:rsidTr="00C11218">
        <w:tc>
          <w:tcPr>
            <w:tcW w:w="0" w:type="auto"/>
          </w:tcPr>
          <w:p w14:paraId="4AA9E908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735DB890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6D7E524A" w14:textId="77777777" w:rsidR="007A16F7" w:rsidRDefault="007A16F7">
            <w:pPr>
              <w:pStyle w:val="Compact"/>
            </w:pPr>
          </w:p>
        </w:tc>
      </w:tr>
      <w:tr w:rsidR="007A16F7" w14:paraId="66ED0986" w14:textId="77777777" w:rsidTr="00C11218">
        <w:tc>
          <w:tcPr>
            <w:tcW w:w="0" w:type="auto"/>
          </w:tcPr>
          <w:p w14:paraId="6A6F4EBA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4B2C1CF9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76604968" w14:textId="77777777" w:rsidR="007A16F7" w:rsidRDefault="007A16F7">
            <w:pPr>
              <w:pStyle w:val="Compact"/>
            </w:pPr>
          </w:p>
        </w:tc>
      </w:tr>
      <w:tr w:rsidR="007A16F7" w14:paraId="097755DE" w14:textId="77777777" w:rsidTr="00C11218">
        <w:tc>
          <w:tcPr>
            <w:tcW w:w="0" w:type="auto"/>
          </w:tcPr>
          <w:p w14:paraId="2E934581" w14:textId="77777777" w:rsidR="007A16F7" w:rsidRDefault="00A80BB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62DE27F3" w14:textId="77777777" w:rsidR="007A16F7" w:rsidRDefault="007A16F7">
            <w:pPr>
              <w:pStyle w:val="Compact"/>
            </w:pPr>
          </w:p>
        </w:tc>
        <w:tc>
          <w:tcPr>
            <w:tcW w:w="0" w:type="auto"/>
          </w:tcPr>
          <w:p w14:paraId="7FAF770E" w14:textId="77777777" w:rsidR="007A16F7" w:rsidRDefault="007A16F7">
            <w:pPr>
              <w:pStyle w:val="Compact"/>
            </w:pPr>
          </w:p>
        </w:tc>
      </w:tr>
    </w:tbl>
    <w:p w14:paraId="4225C9D7" w14:textId="77777777" w:rsidR="007A16F7" w:rsidRDefault="00A80BB0">
      <w:pPr>
        <w:pStyle w:val="Heading2"/>
      </w:pPr>
      <w:bookmarkStart w:id="16" w:name="xác-nhận"/>
      <w:bookmarkEnd w:id="13"/>
      <w:bookmarkEnd w:id="15"/>
      <w:r>
        <w:t>XÁC NH</w:t>
      </w:r>
      <w:r>
        <w:t>Ậ</w:t>
      </w:r>
      <w:r>
        <w:t>N</w:t>
      </w:r>
    </w:p>
    <w:p w14:paraId="3EBD0CAE" w14:textId="77777777" w:rsidR="007A16F7" w:rsidRDefault="00A80BB0">
      <w:pPr>
        <w:pStyle w:val="Heading3"/>
      </w:pPr>
      <w:bookmarkStart w:id="17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59C454D" w14:textId="77777777" w:rsidR="007A16F7" w:rsidRDefault="00A80BB0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quy</w:t>
      </w:r>
      <w:r>
        <w:t>ế</w:t>
      </w:r>
      <w:r>
        <w:t>t toán chính xác</w:t>
      </w:r>
    </w:p>
    <w:p w14:paraId="071B8FDD" w14:textId="77777777" w:rsidR="007A16F7" w:rsidRDefault="00A80BB0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476AD28C" w14:textId="77777777" w:rsidR="007A16F7" w:rsidRDefault="00A80BB0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681C26B7" w14:textId="77777777" w:rsidR="007A16F7" w:rsidRDefault="00A80BB0">
      <w:pPr>
        <w:pStyle w:val="FirstParagraph"/>
      </w:pPr>
      <w:r>
        <w:rPr>
          <w:b/>
          <w:bCs/>
        </w:rPr>
        <w:lastRenderedPageBreak/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B061CDD" w14:textId="77777777" w:rsidR="007A16F7" w:rsidRDefault="00A80BB0">
      <w:pPr>
        <w:pStyle w:val="Heading3"/>
      </w:pPr>
      <w:bookmarkStart w:id="18" w:name="kế-toán-trưởng"/>
      <w:bookmarkEnd w:id="17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548E10B8" w14:textId="77777777" w:rsidR="007A16F7" w:rsidRDefault="00A80BB0">
      <w:pPr>
        <w:pStyle w:val="Compact"/>
        <w:numPr>
          <w:ilvl w:val="0"/>
          <w:numId w:val="5"/>
        </w:numPr>
      </w:pPr>
      <w:r>
        <w:t>Đã xem xét quy</w:t>
      </w:r>
      <w:r>
        <w:t>ế</w:t>
      </w:r>
      <w:r>
        <w:t>t toán</w:t>
      </w:r>
    </w:p>
    <w:p w14:paraId="692432CA" w14:textId="77777777" w:rsidR="007A16F7" w:rsidRDefault="00A80BB0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2CBD6852" w14:textId="77777777" w:rsidR="007A16F7" w:rsidRDefault="00A80BB0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7957CBB5" w14:textId="77777777" w:rsidR="007A16F7" w:rsidRDefault="00A80BB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82EC841" w14:textId="77777777" w:rsidR="007A16F7" w:rsidRDefault="00A80BB0">
      <w:pPr>
        <w:pStyle w:val="Heading3"/>
      </w:pPr>
      <w:bookmarkStart w:id="19" w:name="ban-giám-hiệu"/>
      <w:bookmarkEnd w:id="18"/>
      <w:r>
        <w:t>Ban Giám hi</w:t>
      </w:r>
      <w:r>
        <w:t>ệ</w:t>
      </w:r>
      <w:r>
        <w:t>u:</w:t>
      </w:r>
    </w:p>
    <w:p w14:paraId="75C535DC" w14:textId="77777777" w:rsidR="007A16F7" w:rsidRDefault="00A80BB0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29B0275E" w14:textId="77777777" w:rsidR="007A16F7" w:rsidRDefault="00A80BB0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quy</w:t>
      </w:r>
      <w:r>
        <w:t>ế</w:t>
      </w:r>
      <w:r>
        <w:t>t toán</w:t>
      </w:r>
    </w:p>
    <w:p w14:paraId="65E31118" w14:textId="77777777" w:rsidR="007A16F7" w:rsidRDefault="00A80BB0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5313BEA7" w14:textId="77777777" w:rsidR="007A16F7" w:rsidRDefault="00A80BB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785ECF4" w14:textId="77777777" w:rsidR="007A16F7" w:rsidRDefault="00A80BB0">
      <w:pPr>
        <w:pStyle w:val="Heading2"/>
      </w:pPr>
      <w:bookmarkStart w:id="20" w:name="ghi-chú"/>
      <w:bookmarkEnd w:id="16"/>
      <w:bookmarkEnd w:id="19"/>
      <w:r>
        <w:t>GHI CHÚ</w:t>
      </w:r>
    </w:p>
    <w:p w14:paraId="27E00FC7" w14:textId="77777777" w:rsidR="007A16F7" w:rsidRDefault="00A80BB0">
      <w:pPr>
        <w:pStyle w:val="Heading2"/>
      </w:pPr>
      <w:bookmarkStart w:id="21" w:name="thông-tin-bổ-sung-1"/>
      <w:bookmarkEnd w:id="20"/>
      <w:r>
        <w:t>### Thô</w:t>
      </w:r>
      <w:r>
        <w:t>ng tin b</w:t>
      </w:r>
      <w:r>
        <w:t>ổ</w:t>
      </w:r>
      <w:r>
        <w:t xml:space="preserve"> sung:</w:t>
      </w:r>
    </w:p>
    <w:p w14:paraId="59CA158A" w14:textId="77777777" w:rsidR="007A16F7" w:rsidRDefault="00A80BB0">
      <w:pPr>
        <w:pStyle w:val="Heading2"/>
      </w:pPr>
      <w:bookmarkStart w:id="22" w:name="lưu-ý-quan-trọng"/>
      <w:bookmarkEnd w:id="21"/>
      <w:r>
        <w:t>### Lưu ý quan tr</w:t>
      </w:r>
      <w:r>
        <w:t>ọ</w:t>
      </w:r>
      <w:r>
        <w:t>ng:</w:t>
      </w:r>
    </w:p>
    <w:p w14:paraId="38A93D94" w14:textId="77777777" w:rsidR="007A16F7" w:rsidRDefault="00A80BB0">
      <w:r>
        <w:pict w14:anchorId="15B2B83A">
          <v:rect id="_x0000_i1026" style="width:0;height:1.5pt" o:hralign="center" o:hrstd="t" o:hr="t"/>
        </w:pict>
      </w:r>
    </w:p>
    <w:p w14:paraId="4FAC2690" w14:textId="77777777" w:rsidR="007A16F7" w:rsidRDefault="00A80BB0">
      <w:pPr>
        <w:pStyle w:val="FirstParagraph"/>
      </w:pPr>
      <w:r>
        <w:rPr>
          <w:b/>
          <w:bCs/>
        </w:rPr>
        <w:t>Ghi chú:</w:t>
      </w:r>
      <w:r>
        <w:t xml:space="preserve"> Quy</w:t>
      </w:r>
      <w:r>
        <w:t>ế</w:t>
      </w:r>
      <w:r>
        <w:t>t toán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kê khai thu</w:t>
      </w:r>
      <w:r>
        <w:t>ế</w:t>
      </w:r>
      <w:r>
        <w:t>.</w:t>
      </w:r>
      <w:bookmarkEnd w:id="0"/>
      <w:bookmarkEnd w:id="22"/>
    </w:p>
    <w:sectPr w:rsidR="007A16F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AFE07" w14:textId="77777777" w:rsidR="00A80BB0" w:rsidRDefault="00A80BB0" w:rsidP="00C11218">
      <w:pPr>
        <w:spacing w:line="240" w:lineRule="auto"/>
      </w:pPr>
      <w:r>
        <w:separator/>
      </w:r>
    </w:p>
  </w:endnote>
  <w:endnote w:type="continuationSeparator" w:id="0">
    <w:p w14:paraId="0DA1C1AD" w14:textId="77777777" w:rsidR="00A80BB0" w:rsidRDefault="00A80BB0" w:rsidP="00C112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67714" w14:textId="77777777" w:rsidR="00A80BB0" w:rsidRDefault="00A80BB0" w:rsidP="00C11218">
      <w:pPr>
        <w:spacing w:line="240" w:lineRule="auto"/>
      </w:pPr>
      <w:r>
        <w:separator/>
      </w:r>
    </w:p>
  </w:footnote>
  <w:footnote w:type="continuationSeparator" w:id="0">
    <w:p w14:paraId="133BBEDC" w14:textId="77777777" w:rsidR="00A80BB0" w:rsidRDefault="00A80BB0" w:rsidP="00C112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1218C" w14:textId="77777777" w:rsidR="00C11218" w:rsidRPr="00A33244" w:rsidRDefault="00C1121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360D8F7" wp14:editId="7570652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DF4C1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7D72302" w14:textId="77777777" w:rsidR="00C11218" w:rsidRDefault="00C112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2846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BA33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61FEA2C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6F7"/>
    <w:rsid w:val="007A16F7"/>
    <w:rsid w:val="00A80BB0"/>
    <w:rsid w:val="00C1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4259ECB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121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1121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1121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1121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1121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1121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1121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1121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21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21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1121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1121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121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121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21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1121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21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1121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218"/>
    <w:rPr>
      <w:rFonts w:ascii="Times New Roman" w:hAnsi="Times New Roman"/>
      <w:szCs w:val="22"/>
    </w:rPr>
  </w:style>
  <w:style w:type="character" w:styleId="Emphasis">
    <w:name w:val="Emphasis"/>
    <w:rsid w:val="00C1121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1121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1121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1121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112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2026-01-29T09:43:00Z</dcterms:created>
  <dcterms:modified xsi:type="dcterms:W3CDTF">2026-01-29T09:43:00Z</dcterms:modified>
</cp:coreProperties>
</file>