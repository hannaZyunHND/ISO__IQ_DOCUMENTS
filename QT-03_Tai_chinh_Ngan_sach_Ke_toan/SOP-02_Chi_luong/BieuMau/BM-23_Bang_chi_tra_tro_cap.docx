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DA416" w14:textId="77777777" w:rsidR="00CA6B72" w:rsidRDefault="005C0417" w:rsidP="004E25A1">
      <w:pPr>
        <w:pStyle w:val="Title"/>
      </w:pPr>
      <w:bookmarkStart w:id="0" w:name="bm-23-bảng-chi-trả-trợ-cấp"/>
      <w:r>
        <w:t>BM-23: B</w:t>
      </w:r>
      <w:r>
        <w:t>Ả</w:t>
      </w:r>
      <w:r>
        <w:t>NG CHI TR</w:t>
      </w:r>
      <w:r>
        <w:t>Ả</w:t>
      </w:r>
      <w:r>
        <w:t xml:space="preserve"> TR</w:t>
      </w:r>
      <w:r>
        <w:t>Ợ</w:t>
      </w:r>
      <w:r>
        <w:t xml:space="preserve"> C</w:t>
      </w:r>
      <w:r>
        <w:t>Ấ</w:t>
      </w:r>
      <w:r>
        <w:t>P</w:t>
      </w:r>
    </w:p>
    <w:p w14:paraId="420CDA80" w14:textId="77777777" w:rsidR="00CA6B72" w:rsidRDefault="005C041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22739BE" w14:textId="77777777" w:rsidR="00CA6B72" w:rsidRDefault="005C0417">
      <w:r>
        <w:pict w14:anchorId="2A1CEF43">
          <v:rect id="_x0000_i1025" style="width:0;height:1.5pt" o:hralign="center" o:hrstd="t" o:hr="t"/>
        </w:pict>
      </w:r>
    </w:p>
    <w:p w14:paraId="35DEEE50" w14:textId="77777777" w:rsidR="00CA6B72" w:rsidRDefault="005C0417">
      <w:pPr>
        <w:pStyle w:val="Heading2"/>
      </w:pPr>
      <w:bookmarkStart w:id="1" w:name="thông-tin-bảng-chi-trả"/>
      <w:r>
        <w:t>THÔNG TIN B</w:t>
      </w:r>
      <w:r>
        <w:t>Ả</w:t>
      </w:r>
      <w:r>
        <w:t>NG CHI TR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CA6B72" w14:paraId="179FAE13" w14:textId="77777777" w:rsidTr="004E25A1">
        <w:tc>
          <w:tcPr>
            <w:tcW w:w="0" w:type="auto"/>
          </w:tcPr>
          <w:p w14:paraId="4469470F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5D7ECAF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A6B72" w14:paraId="570DAE70" w14:textId="77777777" w:rsidTr="004E25A1">
        <w:tc>
          <w:tcPr>
            <w:tcW w:w="0" w:type="auto"/>
          </w:tcPr>
          <w:p w14:paraId="63E5C0BA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001F97C2" w14:textId="77777777" w:rsidR="00CA6B72" w:rsidRDefault="00CA6B72">
            <w:pPr>
              <w:pStyle w:val="Compact"/>
            </w:pPr>
          </w:p>
        </w:tc>
      </w:tr>
      <w:tr w:rsidR="00CA6B72" w14:paraId="1C1C4C09" w14:textId="77777777" w:rsidTr="004E25A1">
        <w:tc>
          <w:tcPr>
            <w:tcW w:w="0" w:type="auto"/>
          </w:tcPr>
          <w:p w14:paraId="42E9EB09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2EA9329" w14:textId="77777777" w:rsidR="00CA6B72" w:rsidRDefault="00CA6B72">
            <w:pPr>
              <w:pStyle w:val="Compact"/>
            </w:pPr>
          </w:p>
        </w:tc>
      </w:tr>
      <w:tr w:rsidR="00CA6B72" w14:paraId="50EAA2B9" w14:textId="77777777" w:rsidTr="004E25A1">
        <w:tc>
          <w:tcPr>
            <w:tcW w:w="0" w:type="auto"/>
          </w:tcPr>
          <w:p w14:paraId="049DBB55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22858FD" w14:textId="77777777" w:rsidR="00CA6B72" w:rsidRDefault="00CA6B72">
            <w:pPr>
              <w:pStyle w:val="Compact"/>
            </w:pPr>
          </w:p>
        </w:tc>
      </w:tr>
      <w:tr w:rsidR="00CA6B72" w14:paraId="3F2042A0" w14:textId="77777777" w:rsidTr="004E25A1">
        <w:tc>
          <w:tcPr>
            <w:tcW w:w="0" w:type="auto"/>
          </w:tcPr>
          <w:p w14:paraId="5471719E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F208F25" w14:textId="77777777" w:rsidR="00CA6B72" w:rsidRDefault="00CA6B72">
            <w:pPr>
              <w:pStyle w:val="Compact"/>
            </w:pPr>
          </w:p>
        </w:tc>
      </w:tr>
      <w:tr w:rsidR="00CA6B72" w14:paraId="40F8AA68" w14:textId="77777777" w:rsidTr="004E25A1">
        <w:tc>
          <w:tcPr>
            <w:tcW w:w="0" w:type="auto"/>
          </w:tcPr>
          <w:p w14:paraId="53A8D934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FA17B02" w14:textId="77777777" w:rsidR="00CA6B72" w:rsidRDefault="00CA6B72">
            <w:pPr>
              <w:pStyle w:val="Compact"/>
            </w:pPr>
          </w:p>
        </w:tc>
      </w:tr>
      <w:tr w:rsidR="00CA6B72" w14:paraId="68B13AA3" w14:textId="77777777" w:rsidTr="004E25A1">
        <w:tc>
          <w:tcPr>
            <w:tcW w:w="0" w:type="auto"/>
          </w:tcPr>
          <w:p w14:paraId="1EAE37D7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CA107B4" w14:textId="77777777" w:rsidR="00CA6B72" w:rsidRDefault="00CA6B72">
            <w:pPr>
              <w:pStyle w:val="Compact"/>
            </w:pPr>
          </w:p>
        </w:tc>
      </w:tr>
    </w:tbl>
    <w:p w14:paraId="72236C88" w14:textId="77777777" w:rsidR="00CA6B72" w:rsidRDefault="005C0417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54079E22" w14:textId="77777777" w:rsidR="00CA6B72" w:rsidRDefault="005C0417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157"/>
      </w:tblGrid>
      <w:tr w:rsidR="00CA6B72" w14:paraId="18AC34DA" w14:textId="77777777" w:rsidTr="004E25A1">
        <w:tc>
          <w:tcPr>
            <w:tcW w:w="0" w:type="auto"/>
          </w:tcPr>
          <w:p w14:paraId="434A5A97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6821D56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A6B72" w14:paraId="3109F360" w14:textId="77777777" w:rsidTr="004E25A1">
        <w:tc>
          <w:tcPr>
            <w:tcW w:w="0" w:type="auto"/>
          </w:tcPr>
          <w:p w14:paraId="2174430C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043CF183" w14:textId="77777777" w:rsidR="00CA6B72" w:rsidRDefault="00CA6B72">
            <w:pPr>
              <w:pStyle w:val="Compact"/>
            </w:pPr>
          </w:p>
        </w:tc>
      </w:tr>
      <w:tr w:rsidR="00CA6B72" w14:paraId="1DDB4CC6" w14:textId="77777777" w:rsidTr="004E25A1">
        <w:tc>
          <w:tcPr>
            <w:tcW w:w="0" w:type="auto"/>
          </w:tcPr>
          <w:p w14:paraId="65CA79F9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3B625F7" w14:textId="77777777" w:rsidR="00CA6B72" w:rsidRDefault="00CA6B72">
            <w:pPr>
              <w:pStyle w:val="Compact"/>
            </w:pPr>
          </w:p>
        </w:tc>
      </w:tr>
      <w:tr w:rsidR="00CA6B72" w14:paraId="0C064F97" w14:textId="77777777" w:rsidTr="004E25A1">
        <w:tc>
          <w:tcPr>
            <w:tcW w:w="0" w:type="auto"/>
          </w:tcPr>
          <w:p w14:paraId="011D0BD2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trung bình</w:t>
            </w:r>
          </w:p>
        </w:tc>
        <w:tc>
          <w:tcPr>
            <w:tcW w:w="0" w:type="auto"/>
          </w:tcPr>
          <w:p w14:paraId="525B1A21" w14:textId="77777777" w:rsidR="00CA6B72" w:rsidRDefault="00CA6B72">
            <w:pPr>
              <w:pStyle w:val="Compact"/>
            </w:pPr>
          </w:p>
        </w:tc>
      </w:tr>
      <w:tr w:rsidR="00CA6B72" w14:paraId="4E119A11" w14:textId="77777777" w:rsidTr="004E25A1">
        <w:tc>
          <w:tcPr>
            <w:tcW w:w="0" w:type="auto"/>
          </w:tcPr>
          <w:p w14:paraId="69280C80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407470A1" w14:textId="77777777" w:rsidR="00CA6B72" w:rsidRDefault="00CA6B72">
            <w:pPr>
              <w:pStyle w:val="Compact"/>
            </w:pPr>
          </w:p>
        </w:tc>
      </w:tr>
    </w:tbl>
    <w:p w14:paraId="14506641" w14:textId="77777777" w:rsidR="00CA6B72" w:rsidRDefault="005C0417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CA6B72" w14:paraId="2E719A48" w14:textId="77777777" w:rsidTr="004E25A1">
        <w:tc>
          <w:tcPr>
            <w:tcW w:w="0" w:type="auto"/>
          </w:tcPr>
          <w:p w14:paraId="6B6F8A8D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23333E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A6B72" w14:paraId="35F5CE30" w14:textId="77777777" w:rsidTr="004E25A1">
        <w:tc>
          <w:tcPr>
            <w:tcW w:w="0" w:type="auto"/>
          </w:tcPr>
          <w:p w14:paraId="57387DF1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D4472D3" w14:textId="77777777" w:rsidR="00CA6B72" w:rsidRDefault="00CA6B72">
            <w:pPr>
              <w:pStyle w:val="Compact"/>
            </w:pPr>
          </w:p>
        </w:tc>
      </w:tr>
    </w:tbl>
    <w:p w14:paraId="31F3D07E" w14:textId="77777777" w:rsidR="00CA6B72" w:rsidRDefault="005C0417">
      <w:pPr>
        <w:pStyle w:val="Heading2"/>
      </w:pPr>
      <w:bookmarkStart w:id="5" w:name="bảng-chi-trả-chi-tiết"/>
      <w:bookmarkEnd w:id="2"/>
      <w:bookmarkEnd w:id="4"/>
      <w:r>
        <w:lastRenderedPageBreak/>
        <w:t>B</w:t>
      </w:r>
      <w:r>
        <w:t>Ả</w:t>
      </w:r>
      <w:r>
        <w:t>NG CHI TR</w:t>
      </w:r>
      <w:r>
        <w:t>Ả</w:t>
      </w:r>
      <w:r>
        <w:t xml:space="preserve"> CHI TI</w:t>
      </w:r>
      <w:r>
        <w:t>Ế</w:t>
      </w:r>
      <w:r>
        <w:t>T</w:t>
      </w:r>
    </w:p>
    <w:p w14:paraId="71924F6E" w14:textId="77777777" w:rsidR="00CA6B72" w:rsidRDefault="005C0417">
      <w:pPr>
        <w:pStyle w:val="Heading3"/>
      </w:pPr>
      <w:bookmarkStart w:id="6" w:name="bảng-chi-trả-theo-nhân-viên"/>
      <w:r>
        <w:t>1. B</w:t>
      </w:r>
      <w:r>
        <w:t>ả</w:t>
      </w:r>
      <w:r>
        <w:t>ng chi tr</w:t>
      </w:r>
      <w:r>
        <w:t>ả</w:t>
      </w:r>
      <w:r>
        <w:t xml:space="preserve"> theo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CA6B72" w14:paraId="647BB377" w14:textId="77777777" w:rsidTr="004E25A1">
        <w:tc>
          <w:tcPr>
            <w:tcW w:w="879" w:type="dxa"/>
          </w:tcPr>
          <w:p w14:paraId="14FE311D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879" w:type="dxa"/>
          </w:tcPr>
          <w:p w14:paraId="76AEECA4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879" w:type="dxa"/>
          </w:tcPr>
          <w:p w14:paraId="2FB937E1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879" w:type="dxa"/>
          </w:tcPr>
          <w:p w14:paraId="6FA18695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879" w:type="dxa"/>
          </w:tcPr>
          <w:p w14:paraId="22B4E5C9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879" w:type="dxa"/>
          </w:tcPr>
          <w:p w14:paraId="10E019FA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879" w:type="dxa"/>
          </w:tcPr>
          <w:p w14:paraId="00514A04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Ngày chi</w:t>
            </w:r>
          </w:p>
        </w:tc>
        <w:tc>
          <w:tcPr>
            <w:tcW w:w="879" w:type="dxa"/>
          </w:tcPr>
          <w:p w14:paraId="499125CA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879" w:type="dxa"/>
          </w:tcPr>
          <w:p w14:paraId="606381E9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A6B72" w14:paraId="7E745917" w14:textId="77777777" w:rsidTr="004E25A1">
        <w:tc>
          <w:tcPr>
            <w:tcW w:w="879" w:type="dxa"/>
          </w:tcPr>
          <w:p w14:paraId="78A0C4AD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879" w:type="dxa"/>
          </w:tcPr>
          <w:p w14:paraId="4AA628FE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637F73C2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2B88D15D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3AD4A83D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0B4702A2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3E3CA57E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37A5A5CB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68D64079" w14:textId="77777777" w:rsidR="00CA6B72" w:rsidRDefault="00CA6B72">
            <w:pPr>
              <w:pStyle w:val="Compact"/>
            </w:pPr>
          </w:p>
        </w:tc>
      </w:tr>
      <w:tr w:rsidR="00CA6B72" w14:paraId="24628F9E" w14:textId="77777777" w:rsidTr="004E25A1">
        <w:tc>
          <w:tcPr>
            <w:tcW w:w="879" w:type="dxa"/>
          </w:tcPr>
          <w:p w14:paraId="508AC037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879" w:type="dxa"/>
          </w:tcPr>
          <w:p w14:paraId="75FCD75E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7FDF25BC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2EB78F6A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305A18F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1A13D2CD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058AD2E0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39C88B08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D8A7976" w14:textId="77777777" w:rsidR="00CA6B72" w:rsidRDefault="00CA6B72">
            <w:pPr>
              <w:pStyle w:val="Compact"/>
            </w:pPr>
          </w:p>
        </w:tc>
      </w:tr>
      <w:tr w:rsidR="00CA6B72" w14:paraId="65C3C18A" w14:textId="77777777" w:rsidTr="004E25A1">
        <w:tc>
          <w:tcPr>
            <w:tcW w:w="879" w:type="dxa"/>
          </w:tcPr>
          <w:p w14:paraId="742C5B84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879" w:type="dxa"/>
          </w:tcPr>
          <w:p w14:paraId="64BFBCDB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2ABCF899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2E99D3A9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E59B835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32FCC3D6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25F1C8E1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47B414F0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629413AD" w14:textId="77777777" w:rsidR="00CA6B72" w:rsidRDefault="00CA6B72">
            <w:pPr>
              <w:pStyle w:val="Compact"/>
            </w:pPr>
          </w:p>
        </w:tc>
      </w:tr>
      <w:tr w:rsidR="00CA6B72" w14:paraId="5149C519" w14:textId="77777777" w:rsidTr="004E25A1">
        <w:tc>
          <w:tcPr>
            <w:tcW w:w="879" w:type="dxa"/>
          </w:tcPr>
          <w:p w14:paraId="21E4C857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879" w:type="dxa"/>
          </w:tcPr>
          <w:p w14:paraId="60E67916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04C025C6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A75DC2B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768C4325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7DF8E75C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0D0BD9D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7307205A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7371013F" w14:textId="77777777" w:rsidR="00CA6B72" w:rsidRDefault="00CA6B72">
            <w:pPr>
              <w:pStyle w:val="Compact"/>
            </w:pPr>
          </w:p>
        </w:tc>
      </w:tr>
      <w:tr w:rsidR="00CA6B72" w14:paraId="54FABB02" w14:textId="77777777" w:rsidTr="004E25A1">
        <w:tc>
          <w:tcPr>
            <w:tcW w:w="879" w:type="dxa"/>
          </w:tcPr>
          <w:p w14:paraId="161B29A0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879" w:type="dxa"/>
          </w:tcPr>
          <w:p w14:paraId="2B1894ED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69160B9B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0DC82C67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35C1EE5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101A08DE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51D2DFAD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21DBBE13" w14:textId="77777777" w:rsidR="00CA6B72" w:rsidRDefault="00CA6B72">
            <w:pPr>
              <w:pStyle w:val="Compact"/>
            </w:pPr>
          </w:p>
        </w:tc>
        <w:tc>
          <w:tcPr>
            <w:tcW w:w="879" w:type="dxa"/>
          </w:tcPr>
          <w:p w14:paraId="0617AAA9" w14:textId="77777777" w:rsidR="00CA6B72" w:rsidRDefault="00CA6B72">
            <w:pPr>
              <w:pStyle w:val="Compact"/>
            </w:pPr>
          </w:p>
        </w:tc>
      </w:tr>
    </w:tbl>
    <w:p w14:paraId="31E51C9C" w14:textId="77777777" w:rsidR="00CA6B72" w:rsidRDefault="005C0417">
      <w:pPr>
        <w:pStyle w:val="Heading3"/>
      </w:pPr>
      <w:bookmarkStart w:id="7" w:name="tổng-hợp-theo-loại-trợ-cấp"/>
      <w:bookmarkEnd w:id="6"/>
      <w:r>
        <w:t>2. T</w:t>
      </w:r>
      <w:r>
        <w:t>ổ</w:t>
      </w:r>
      <w:r>
        <w:t>ng h</w:t>
      </w:r>
      <w:r>
        <w:t>ợ</w:t>
      </w:r>
      <w:r>
        <w:t>p theo lo</w:t>
      </w:r>
      <w:r>
        <w:t>ạ</w:t>
      </w:r>
      <w:r>
        <w:t>i tr</w:t>
      </w:r>
      <w:r>
        <w:t>ợ</w:t>
      </w:r>
      <w:r>
        <w:t xml:space="preserve"> c</w:t>
      </w:r>
      <w:r>
        <w:t>ấ</w:t>
      </w:r>
      <w: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CA6B72" w14:paraId="1EAB81ED" w14:textId="77777777" w:rsidTr="004E25A1">
        <w:tc>
          <w:tcPr>
            <w:tcW w:w="1584" w:type="dxa"/>
          </w:tcPr>
          <w:p w14:paraId="3D876131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0DA86A72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1108627F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09B755C4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5961F972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CA6B72" w14:paraId="31E2DFC2" w14:textId="77777777" w:rsidTr="004E25A1">
        <w:tc>
          <w:tcPr>
            <w:tcW w:w="1584" w:type="dxa"/>
          </w:tcPr>
          <w:p w14:paraId="34A43013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m đau</w:t>
            </w:r>
          </w:p>
        </w:tc>
        <w:tc>
          <w:tcPr>
            <w:tcW w:w="1584" w:type="dxa"/>
          </w:tcPr>
          <w:p w14:paraId="19D50D9D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1D78092B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210474E4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43050022" w14:textId="77777777" w:rsidR="00CA6B72" w:rsidRDefault="00CA6B72">
            <w:pPr>
              <w:pStyle w:val="Compact"/>
            </w:pPr>
          </w:p>
        </w:tc>
      </w:tr>
      <w:tr w:rsidR="00CA6B72" w14:paraId="0948D90A" w14:textId="77777777" w:rsidTr="004E25A1">
        <w:tc>
          <w:tcPr>
            <w:tcW w:w="1584" w:type="dxa"/>
          </w:tcPr>
          <w:p w14:paraId="67AEF349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3DB8213E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5BE02CAD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421ECAEE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325BDD62" w14:textId="77777777" w:rsidR="00CA6B72" w:rsidRDefault="00CA6B72">
            <w:pPr>
              <w:pStyle w:val="Compact"/>
            </w:pPr>
          </w:p>
        </w:tc>
      </w:tr>
      <w:tr w:rsidR="00CA6B72" w14:paraId="7234EB2B" w14:textId="77777777" w:rsidTr="004E25A1">
        <w:tc>
          <w:tcPr>
            <w:tcW w:w="1584" w:type="dxa"/>
          </w:tcPr>
          <w:p w14:paraId="4ABAFF57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ỉ</w:t>
            </w:r>
          </w:p>
        </w:tc>
        <w:tc>
          <w:tcPr>
            <w:tcW w:w="1584" w:type="dxa"/>
          </w:tcPr>
          <w:p w14:paraId="02E29AFB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4A6031A6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675D9C6C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0D46DA64" w14:textId="77777777" w:rsidR="00CA6B72" w:rsidRDefault="00CA6B72">
            <w:pPr>
              <w:pStyle w:val="Compact"/>
            </w:pPr>
          </w:p>
        </w:tc>
      </w:tr>
      <w:tr w:rsidR="00CA6B72" w14:paraId="6589703D" w14:textId="77777777" w:rsidTr="004E25A1">
        <w:tc>
          <w:tcPr>
            <w:tcW w:w="1584" w:type="dxa"/>
          </w:tcPr>
          <w:p w14:paraId="732EBD57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Sinh con</w:t>
            </w:r>
          </w:p>
        </w:tc>
        <w:tc>
          <w:tcPr>
            <w:tcW w:w="1584" w:type="dxa"/>
          </w:tcPr>
          <w:p w14:paraId="6322A206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42AE9DEA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3FECFCC3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01A9AE1E" w14:textId="77777777" w:rsidR="00CA6B72" w:rsidRDefault="00CA6B72">
            <w:pPr>
              <w:pStyle w:val="Compact"/>
            </w:pPr>
          </w:p>
        </w:tc>
      </w:tr>
      <w:tr w:rsidR="00CA6B72" w14:paraId="431C9514" w14:textId="77777777" w:rsidTr="004E25A1">
        <w:tc>
          <w:tcPr>
            <w:tcW w:w="1584" w:type="dxa"/>
          </w:tcPr>
          <w:p w14:paraId="64A3CEF8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Khó khăn</w:t>
            </w:r>
          </w:p>
        </w:tc>
        <w:tc>
          <w:tcPr>
            <w:tcW w:w="1584" w:type="dxa"/>
          </w:tcPr>
          <w:p w14:paraId="7B47DA3B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0E8BF6FB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2A8EC43E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420B35D2" w14:textId="77777777" w:rsidR="00CA6B72" w:rsidRDefault="00CA6B72">
            <w:pPr>
              <w:pStyle w:val="Compact"/>
            </w:pPr>
          </w:p>
        </w:tc>
      </w:tr>
      <w:tr w:rsidR="00CA6B72" w14:paraId="2D68BA7C" w14:textId="77777777" w:rsidTr="004E25A1">
        <w:tc>
          <w:tcPr>
            <w:tcW w:w="1584" w:type="dxa"/>
          </w:tcPr>
          <w:p w14:paraId="3A8FE74C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3DA92FF1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1EA10885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22D0933C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36AD3220" w14:textId="77777777" w:rsidR="00CA6B72" w:rsidRDefault="00CA6B72">
            <w:pPr>
              <w:pStyle w:val="Compact"/>
            </w:pPr>
          </w:p>
        </w:tc>
      </w:tr>
      <w:tr w:rsidR="00CA6B72" w14:paraId="41C0CFC5" w14:textId="77777777" w:rsidTr="004E25A1">
        <w:tc>
          <w:tcPr>
            <w:tcW w:w="1584" w:type="dxa"/>
          </w:tcPr>
          <w:p w14:paraId="25C6FE1E" w14:textId="77777777" w:rsidR="00CA6B72" w:rsidRDefault="005C041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5E0F7AEC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12EB8827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70D30087" w14:textId="77777777" w:rsidR="00CA6B72" w:rsidRDefault="00CA6B72">
            <w:pPr>
              <w:pStyle w:val="Compact"/>
            </w:pPr>
          </w:p>
        </w:tc>
        <w:tc>
          <w:tcPr>
            <w:tcW w:w="1584" w:type="dxa"/>
          </w:tcPr>
          <w:p w14:paraId="69C83C5E" w14:textId="77777777" w:rsidR="00CA6B72" w:rsidRDefault="00CA6B72">
            <w:pPr>
              <w:pStyle w:val="Compact"/>
            </w:pPr>
          </w:p>
        </w:tc>
      </w:tr>
    </w:tbl>
    <w:p w14:paraId="1CEF8871" w14:textId="77777777" w:rsidR="00CA6B72" w:rsidRDefault="005C0417">
      <w:pPr>
        <w:pStyle w:val="Heading2"/>
      </w:pPr>
      <w:bookmarkStart w:id="8" w:name="xác-nhận"/>
      <w:bookmarkEnd w:id="5"/>
      <w:bookmarkEnd w:id="7"/>
      <w:r>
        <w:t>XÁC NH</w:t>
      </w:r>
      <w:r>
        <w:t>Ậ</w:t>
      </w:r>
      <w:r>
        <w:t>N</w:t>
      </w:r>
    </w:p>
    <w:p w14:paraId="2C5222A8" w14:textId="77777777" w:rsidR="00CA6B72" w:rsidRDefault="005C0417">
      <w:pPr>
        <w:pStyle w:val="Heading3"/>
      </w:pPr>
      <w:bookmarkStart w:id="9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66084512" w14:textId="77777777" w:rsidR="00CA6B72" w:rsidRDefault="005C0417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</w:t>
      </w:r>
      <w:r>
        <w:t>ả</w:t>
      </w:r>
      <w:r>
        <w:t>ng chi tr</w:t>
      </w:r>
      <w:r>
        <w:t>ả</w:t>
      </w:r>
      <w:r>
        <w:t xml:space="preserve"> chính xác</w:t>
      </w:r>
    </w:p>
    <w:p w14:paraId="664EACA9" w14:textId="77777777" w:rsidR="00CA6B72" w:rsidRDefault="005C0417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7342C986" w14:textId="77777777" w:rsidR="00CA6B72" w:rsidRDefault="005C0417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43A1CBA" w14:textId="77777777" w:rsidR="00CA6B72" w:rsidRDefault="005C041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46CFFF0" w14:textId="77777777" w:rsidR="00CA6B72" w:rsidRDefault="005C0417">
      <w:pPr>
        <w:pStyle w:val="Heading3"/>
      </w:pPr>
      <w:bookmarkStart w:id="10" w:name="kế-toán"/>
      <w:bookmarkEnd w:id="9"/>
      <w:r>
        <w:lastRenderedPageBreak/>
        <w:t>K</w:t>
      </w:r>
      <w:r>
        <w:t>ế</w:t>
      </w:r>
      <w:r>
        <w:t xml:space="preserve"> toán:</w:t>
      </w:r>
    </w:p>
    <w:p w14:paraId="04A3510A" w14:textId="77777777" w:rsidR="00CA6B72" w:rsidRDefault="005C0417">
      <w:pPr>
        <w:pStyle w:val="Compact"/>
        <w:numPr>
          <w:ilvl w:val="0"/>
          <w:numId w:val="5"/>
        </w:numPr>
      </w:pPr>
      <w:r>
        <w:t>Đã ki</w:t>
      </w:r>
      <w:r>
        <w:t>ể</w:t>
      </w:r>
      <w:r>
        <w:t>m tra b</w:t>
      </w:r>
      <w:r>
        <w:t>ả</w:t>
      </w:r>
      <w:r>
        <w:t>ng chi tr</w:t>
      </w:r>
      <w:r>
        <w:t>ả</w:t>
      </w:r>
    </w:p>
    <w:p w14:paraId="08689E9D" w14:textId="77777777" w:rsidR="00CA6B72" w:rsidRDefault="005C0417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099A66E" w14:textId="77777777" w:rsidR="00CA6B72" w:rsidRDefault="005C0417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1192A90C" w14:textId="77777777" w:rsidR="00CA6B72" w:rsidRDefault="005C041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26BF818" w14:textId="77777777" w:rsidR="00CA6B72" w:rsidRDefault="005C0417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4319762D" w14:textId="77777777" w:rsidR="00CA6B72" w:rsidRDefault="005C0417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42D784CC" w14:textId="77777777" w:rsidR="00CA6B72" w:rsidRDefault="005C0417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</w:t>
      </w:r>
      <w:r>
        <w:t>ả</w:t>
      </w:r>
      <w:r>
        <w:t>ng chi tr</w:t>
      </w:r>
      <w:r>
        <w:t>ả</w:t>
      </w:r>
    </w:p>
    <w:p w14:paraId="610E67E4" w14:textId="77777777" w:rsidR="00CA6B72" w:rsidRDefault="005C0417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00B4713F" w14:textId="77777777" w:rsidR="00CA6B72" w:rsidRDefault="005C041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5692214" w14:textId="77777777" w:rsidR="00CA6B72" w:rsidRDefault="005C0417">
      <w:pPr>
        <w:pStyle w:val="Heading2"/>
      </w:pPr>
      <w:bookmarkStart w:id="12" w:name="ghi-chú"/>
      <w:bookmarkEnd w:id="8"/>
      <w:bookmarkEnd w:id="11"/>
      <w:r>
        <w:t>GHI CHÚ</w:t>
      </w:r>
    </w:p>
    <w:p w14:paraId="4D4D28D7" w14:textId="77777777" w:rsidR="00CA6B72" w:rsidRDefault="005C0417">
      <w:pPr>
        <w:pStyle w:val="Heading2"/>
      </w:pPr>
      <w:bookmarkStart w:id="13" w:name="thông-tin-bổ-sung-1"/>
      <w:bookmarkEnd w:id="12"/>
      <w:r>
        <w:t>### Thông tin b</w:t>
      </w:r>
      <w:r>
        <w:t>ổ</w:t>
      </w:r>
      <w:r>
        <w:t xml:space="preserve"> sung:</w:t>
      </w:r>
    </w:p>
    <w:p w14:paraId="2424A1B4" w14:textId="77777777" w:rsidR="00CA6B72" w:rsidRDefault="005C0417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2C5C2D3D" w14:textId="77777777" w:rsidR="00CA6B72" w:rsidRDefault="005C0417">
      <w:r>
        <w:pict w14:anchorId="33139610">
          <v:rect id="_x0000_i1026" style="width:0;height:1.5pt" o:hralign="center" o:hrstd="t" o:hr="t"/>
        </w:pict>
      </w:r>
    </w:p>
    <w:p w14:paraId="67405580" w14:textId="77777777" w:rsidR="00CA6B72" w:rsidRDefault="005C0417">
      <w:pPr>
        <w:pStyle w:val="FirstParagraph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chi tr</w:t>
      </w:r>
      <w:r>
        <w:t>ả</w:t>
      </w:r>
      <w:r>
        <w:t xml:space="preserve">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h</w:t>
      </w:r>
      <w:r>
        <w:t>ạ</w:t>
      </w:r>
      <w:r>
        <w:t>ch toán.</w:t>
      </w:r>
      <w:bookmarkEnd w:id="0"/>
      <w:bookmarkEnd w:id="14"/>
    </w:p>
    <w:sectPr w:rsidR="00CA6B7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36EF3" w14:textId="77777777" w:rsidR="005C0417" w:rsidRDefault="005C0417" w:rsidP="004E25A1">
      <w:pPr>
        <w:spacing w:line="240" w:lineRule="auto"/>
      </w:pPr>
      <w:r>
        <w:separator/>
      </w:r>
    </w:p>
  </w:endnote>
  <w:endnote w:type="continuationSeparator" w:id="0">
    <w:p w14:paraId="585FA3EB" w14:textId="77777777" w:rsidR="005C0417" w:rsidRDefault="005C0417" w:rsidP="004E2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F282C" w14:textId="77777777" w:rsidR="005C0417" w:rsidRDefault="005C0417" w:rsidP="004E25A1">
      <w:pPr>
        <w:spacing w:line="240" w:lineRule="auto"/>
      </w:pPr>
      <w:r>
        <w:separator/>
      </w:r>
    </w:p>
  </w:footnote>
  <w:footnote w:type="continuationSeparator" w:id="0">
    <w:p w14:paraId="4CB0FC07" w14:textId="77777777" w:rsidR="005C0417" w:rsidRDefault="005C0417" w:rsidP="004E25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CFBE2" w14:textId="77777777" w:rsidR="004E25A1" w:rsidRPr="00A33244" w:rsidRDefault="004E25A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17E4FE" wp14:editId="3EB8C09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03831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FE0DAF6" w14:textId="77777777" w:rsidR="004E25A1" w:rsidRDefault="004E2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F6083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268D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41011B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72"/>
    <w:rsid w:val="004E25A1"/>
    <w:rsid w:val="005C0417"/>
    <w:rsid w:val="00CA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A4B825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25A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25A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25A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25A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E25A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25A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25A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E25A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A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A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25A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E25A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25A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25A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A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E25A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5A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E25A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5A1"/>
    <w:rPr>
      <w:rFonts w:ascii="Times New Roman" w:hAnsi="Times New Roman"/>
      <w:szCs w:val="22"/>
    </w:rPr>
  </w:style>
  <w:style w:type="character" w:styleId="Emphasis">
    <w:name w:val="Emphasis"/>
    <w:rsid w:val="004E25A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E25A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E25A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E25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E25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