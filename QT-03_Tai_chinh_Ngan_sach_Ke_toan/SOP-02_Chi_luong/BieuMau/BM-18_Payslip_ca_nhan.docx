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2CFB8" w14:textId="77777777" w:rsidR="00052415" w:rsidRDefault="00D23015" w:rsidP="001D2A55">
      <w:pPr>
        <w:pStyle w:val="Title"/>
      </w:pPr>
      <w:bookmarkStart w:id="0" w:name="bm-18-payslip-cá-nhân"/>
      <w:r>
        <w:t>BM-18: PAYSLIP CÁ NHÂN</w:t>
      </w:r>
    </w:p>
    <w:p w14:paraId="6E578A7A" w14:textId="77777777" w:rsidR="00052415" w:rsidRDefault="00D23015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QT-03-SOP-02-BM-18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2F6852D9" w14:textId="77777777" w:rsidR="00052415" w:rsidRDefault="00D23015">
      <w:r>
        <w:pict w14:anchorId="57F3742B">
          <v:rect id="_x0000_i1025" style="width:0;height:1.5pt" o:hralign="center" o:hrstd="t" o:hr="t"/>
        </w:pict>
      </w:r>
    </w:p>
    <w:p w14:paraId="503F114B" w14:textId="77777777" w:rsidR="00052415" w:rsidRDefault="00D23015">
      <w:pPr>
        <w:pStyle w:val="Heading2"/>
      </w:pPr>
      <w:bookmarkStart w:id="1" w:name="thông-tin-payslip"/>
      <w:r>
        <w:t>THÔNG TIN PAYSLIP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052415" w14:paraId="4FF1A7B2" w14:textId="77777777" w:rsidTr="001D2A55">
        <w:tc>
          <w:tcPr>
            <w:tcW w:w="0" w:type="auto"/>
          </w:tcPr>
          <w:p w14:paraId="1E874882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6F56A09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52415" w14:paraId="031B90DB" w14:textId="77777777" w:rsidTr="001D2A55">
        <w:tc>
          <w:tcPr>
            <w:tcW w:w="0" w:type="auto"/>
          </w:tcPr>
          <w:p w14:paraId="04BB3BFF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1DF9616F" w14:textId="77777777" w:rsidR="00052415" w:rsidRDefault="00052415">
            <w:pPr>
              <w:pStyle w:val="Compact"/>
            </w:pPr>
          </w:p>
        </w:tc>
      </w:tr>
      <w:tr w:rsidR="00052415" w14:paraId="359E3356" w14:textId="77777777" w:rsidTr="001D2A55">
        <w:tc>
          <w:tcPr>
            <w:tcW w:w="0" w:type="auto"/>
          </w:tcPr>
          <w:p w14:paraId="5390D782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6A867AC" w14:textId="77777777" w:rsidR="00052415" w:rsidRDefault="00052415">
            <w:pPr>
              <w:pStyle w:val="Compact"/>
            </w:pPr>
          </w:p>
        </w:tc>
      </w:tr>
      <w:tr w:rsidR="00052415" w14:paraId="63FB0263" w14:textId="77777777" w:rsidTr="001D2A55">
        <w:tc>
          <w:tcPr>
            <w:tcW w:w="0" w:type="auto"/>
          </w:tcPr>
          <w:p w14:paraId="11243BD8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6187987" w14:textId="77777777" w:rsidR="00052415" w:rsidRDefault="00052415">
            <w:pPr>
              <w:pStyle w:val="Compact"/>
            </w:pPr>
          </w:p>
        </w:tc>
      </w:tr>
      <w:tr w:rsidR="00052415" w14:paraId="5D43A8BC" w14:textId="77777777" w:rsidTr="001D2A55">
        <w:tc>
          <w:tcPr>
            <w:tcW w:w="0" w:type="auto"/>
          </w:tcPr>
          <w:p w14:paraId="2F9781B5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257CC40" w14:textId="77777777" w:rsidR="00052415" w:rsidRDefault="00052415">
            <w:pPr>
              <w:pStyle w:val="Compact"/>
            </w:pPr>
          </w:p>
        </w:tc>
      </w:tr>
      <w:tr w:rsidR="00052415" w14:paraId="0DAD8FE0" w14:textId="77777777" w:rsidTr="001D2A55">
        <w:tc>
          <w:tcPr>
            <w:tcW w:w="0" w:type="auto"/>
          </w:tcPr>
          <w:p w14:paraId="07AD2D4F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9AFF097" w14:textId="77777777" w:rsidR="00052415" w:rsidRDefault="00052415">
            <w:pPr>
              <w:pStyle w:val="Compact"/>
            </w:pPr>
          </w:p>
        </w:tc>
      </w:tr>
      <w:tr w:rsidR="00052415" w14:paraId="33EA787D" w14:textId="77777777" w:rsidTr="001D2A55">
        <w:tc>
          <w:tcPr>
            <w:tcW w:w="0" w:type="auto"/>
          </w:tcPr>
          <w:p w14:paraId="56752EA2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88AE7C6" w14:textId="77777777" w:rsidR="00052415" w:rsidRDefault="00052415">
            <w:pPr>
              <w:pStyle w:val="Compact"/>
            </w:pPr>
          </w:p>
        </w:tc>
      </w:tr>
    </w:tbl>
    <w:p w14:paraId="451D19EB" w14:textId="77777777" w:rsidR="00052415" w:rsidRDefault="00D23015">
      <w:pPr>
        <w:pStyle w:val="Heading2"/>
      </w:pPr>
      <w:bookmarkStart w:id="2" w:name="thông-tin-nhân-viên"/>
      <w:bookmarkEnd w:id="1"/>
      <w:r>
        <w:t>THÔNG TIN NHÂN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157"/>
      </w:tblGrid>
      <w:tr w:rsidR="00052415" w14:paraId="73F04989" w14:textId="77777777" w:rsidTr="001D2A55">
        <w:tc>
          <w:tcPr>
            <w:tcW w:w="0" w:type="auto"/>
          </w:tcPr>
          <w:p w14:paraId="0878234B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3EE9C56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52415" w14:paraId="17C9AB85" w14:textId="77777777" w:rsidTr="001D2A55">
        <w:tc>
          <w:tcPr>
            <w:tcW w:w="0" w:type="auto"/>
          </w:tcPr>
          <w:p w14:paraId="6441F2BF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510A6B78" w14:textId="77777777" w:rsidR="00052415" w:rsidRDefault="00052415">
            <w:pPr>
              <w:pStyle w:val="Compact"/>
            </w:pPr>
          </w:p>
        </w:tc>
      </w:tr>
      <w:tr w:rsidR="00052415" w14:paraId="451831A4" w14:textId="77777777" w:rsidTr="001D2A55">
        <w:tc>
          <w:tcPr>
            <w:tcW w:w="0" w:type="auto"/>
          </w:tcPr>
          <w:p w14:paraId="2EC5C763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47EF209" w14:textId="77777777" w:rsidR="00052415" w:rsidRDefault="00052415">
            <w:pPr>
              <w:pStyle w:val="Compact"/>
            </w:pPr>
          </w:p>
        </w:tc>
      </w:tr>
      <w:tr w:rsidR="00052415" w14:paraId="4A6BEE98" w14:textId="77777777" w:rsidTr="001D2A55">
        <w:tc>
          <w:tcPr>
            <w:tcW w:w="0" w:type="auto"/>
          </w:tcPr>
          <w:p w14:paraId="4C35297C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E8549C6" w14:textId="77777777" w:rsidR="00052415" w:rsidRDefault="00052415">
            <w:pPr>
              <w:pStyle w:val="Compact"/>
            </w:pPr>
          </w:p>
        </w:tc>
      </w:tr>
      <w:tr w:rsidR="00052415" w14:paraId="76FC8D34" w14:textId="77777777" w:rsidTr="001D2A55">
        <w:tc>
          <w:tcPr>
            <w:tcW w:w="0" w:type="auto"/>
          </w:tcPr>
          <w:p w14:paraId="29AD29DE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Mã nhân viên</w:t>
            </w:r>
          </w:p>
        </w:tc>
        <w:tc>
          <w:tcPr>
            <w:tcW w:w="0" w:type="auto"/>
          </w:tcPr>
          <w:p w14:paraId="732BEBA8" w14:textId="77777777" w:rsidR="00052415" w:rsidRDefault="00052415">
            <w:pPr>
              <w:pStyle w:val="Compact"/>
            </w:pPr>
          </w:p>
        </w:tc>
      </w:tr>
      <w:tr w:rsidR="00052415" w14:paraId="0701CB48" w14:textId="77777777" w:rsidTr="001D2A55">
        <w:tc>
          <w:tcPr>
            <w:tcW w:w="0" w:type="auto"/>
          </w:tcPr>
          <w:p w14:paraId="51C209C9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BFE54A4" w14:textId="77777777" w:rsidR="00052415" w:rsidRDefault="00052415">
            <w:pPr>
              <w:pStyle w:val="Compact"/>
            </w:pPr>
          </w:p>
        </w:tc>
      </w:tr>
      <w:tr w:rsidR="00052415" w14:paraId="6E48137B" w14:textId="77777777" w:rsidTr="001D2A55">
        <w:tc>
          <w:tcPr>
            <w:tcW w:w="0" w:type="auto"/>
          </w:tcPr>
          <w:p w14:paraId="6AE0495E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396B8E8A" w14:textId="77777777" w:rsidR="00052415" w:rsidRDefault="00052415">
            <w:pPr>
              <w:pStyle w:val="Compact"/>
            </w:pPr>
          </w:p>
        </w:tc>
      </w:tr>
    </w:tbl>
    <w:p w14:paraId="5E203D3C" w14:textId="77777777" w:rsidR="00052415" w:rsidRDefault="00D23015">
      <w:pPr>
        <w:pStyle w:val="Heading2"/>
      </w:pPr>
      <w:bookmarkStart w:id="3" w:name="thông-tin-lương"/>
      <w:bookmarkEnd w:id="2"/>
      <w:r>
        <w:t>THÔNG TIN LƯƠNG</w:t>
      </w:r>
    </w:p>
    <w:p w14:paraId="15DA01D6" w14:textId="77777777" w:rsidR="00052415" w:rsidRDefault="00D23015">
      <w:pPr>
        <w:pStyle w:val="Heading3"/>
      </w:pPr>
      <w:bookmarkStart w:id="4" w:name="thu-nhập"/>
      <w:r>
        <w:t>1. Thu nh</w:t>
      </w:r>
      <w:r>
        <w:t>ậ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1656"/>
        <w:gridCol w:w="1037"/>
      </w:tblGrid>
      <w:tr w:rsidR="00052415" w14:paraId="457DDEAD" w14:textId="77777777" w:rsidTr="001D2A55">
        <w:tc>
          <w:tcPr>
            <w:tcW w:w="0" w:type="auto"/>
          </w:tcPr>
          <w:p w14:paraId="67853CD1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D7B021A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730C9A06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2415" w14:paraId="1B745FE8" w14:textId="77777777" w:rsidTr="001D2A55">
        <w:tc>
          <w:tcPr>
            <w:tcW w:w="0" w:type="auto"/>
          </w:tcPr>
          <w:p w14:paraId="08D46E7D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lastRenderedPageBreak/>
              <w:t>Lương cơ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89F6A81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76C5C06F" w14:textId="77777777" w:rsidR="00052415" w:rsidRDefault="00052415">
            <w:pPr>
              <w:pStyle w:val="Compact"/>
            </w:pPr>
          </w:p>
        </w:tc>
      </w:tr>
      <w:tr w:rsidR="00052415" w14:paraId="325F9E00" w14:textId="77777777" w:rsidTr="001D2A55">
        <w:tc>
          <w:tcPr>
            <w:tcW w:w="0" w:type="auto"/>
          </w:tcPr>
          <w:p w14:paraId="5A900B3D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30C19B2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6242A923" w14:textId="77777777" w:rsidR="00052415" w:rsidRDefault="00052415">
            <w:pPr>
              <w:pStyle w:val="Compact"/>
            </w:pPr>
          </w:p>
        </w:tc>
      </w:tr>
      <w:tr w:rsidR="00052415" w14:paraId="2A9A3867" w14:textId="77777777" w:rsidTr="001D2A55">
        <w:tc>
          <w:tcPr>
            <w:tcW w:w="0" w:type="auto"/>
          </w:tcPr>
          <w:p w14:paraId="193D2A43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chuyên môn</w:t>
            </w:r>
          </w:p>
        </w:tc>
        <w:tc>
          <w:tcPr>
            <w:tcW w:w="0" w:type="auto"/>
          </w:tcPr>
          <w:p w14:paraId="5A8B1206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243F472C" w14:textId="77777777" w:rsidR="00052415" w:rsidRDefault="00052415">
            <w:pPr>
              <w:pStyle w:val="Compact"/>
            </w:pPr>
          </w:p>
        </w:tc>
      </w:tr>
      <w:tr w:rsidR="00052415" w14:paraId="3B8CF8EE" w14:textId="77777777" w:rsidTr="001D2A55">
        <w:tc>
          <w:tcPr>
            <w:tcW w:w="0" w:type="auto"/>
          </w:tcPr>
          <w:p w14:paraId="7972A3F4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khác</w:t>
            </w:r>
          </w:p>
        </w:tc>
        <w:tc>
          <w:tcPr>
            <w:tcW w:w="0" w:type="auto"/>
          </w:tcPr>
          <w:p w14:paraId="3E08ADFE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6E07C7E8" w14:textId="77777777" w:rsidR="00052415" w:rsidRDefault="00052415">
            <w:pPr>
              <w:pStyle w:val="Compact"/>
            </w:pPr>
          </w:p>
        </w:tc>
      </w:tr>
      <w:tr w:rsidR="00052415" w14:paraId="08B43D46" w14:textId="77777777" w:rsidTr="001D2A55">
        <w:tc>
          <w:tcPr>
            <w:tcW w:w="0" w:type="auto"/>
          </w:tcPr>
          <w:p w14:paraId="2A36A0CC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Thư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KPI</w:t>
            </w:r>
          </w:p>
        </w:tc>
        <w:tc>
          <w:tcPr>
            <w:tcW w:w="0" w:type="auto"/>
          </w:tcPr>
          <w:p w14:paraId="0CC37FE3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430DEFC5" w14:textId="77777777" w:rsidR="00052415" w:rsidRDefault="00052415">
            <w:pPr>
              <w:pStyle w:val="Compact"/>
            </w:pPr>
          </w:p>
        </w:tc>
      </w:tr>
      <w:tr w:rsidR="00052415" w14:paraId="3DD34A1C" w14:textId="77777777" w:rsidTr="001D2A55">
        <w:tc>
          <w:tcPr>
            <w:tcW w:w="0" w:type="auto"/>
          </w:tcPr>
          <w:p w14:paraId="059F5EB4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E00E2AD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1304E509" w14:textId="77777777" w:rsidR="00052415" w:rsidRDefault="00052415">
            <w:pPr>
              <w:pStyle w:val="Compact"/>
            </w:pPr>
          </w:p>
        </w:tc>
      </w:tr>
    </w:tbl>
    <w:p w14:paraId="6DCEE4B8" w14:textId="77777777" w:rsidR="00052415" w:rsidRDefault="00D23015">
      <w:pPr>
        <w:pStyle w:val="Heading3"/>
      </w:pPr>
      <w:bookmarkStart w:id="5" w:name="khấu-trừ"/>
      <w:bookmarkEnd w:id="4"/>
      <w:r>
        <w:t>2. Kh</w:t>
      </w:r>
      <w:r>
        <w:t>ấ</w:t>
      </w:r>
      <w:r>
        <w:t>u tr</w:t>
      </w:r>
      <w:r>
        <w:t>ừ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656"/>
        <w:gridCol w:w="1037"/>
      </w:tblGrid>
      <w:tr w:rsidR="00052415" w14:paraId="388C562C" w14:textId="77777777" w:rsidTr="001D2A55">
        <w:tc>
          <w:tcPr>
            <w:tcW w:w="0" w:type="auto"/>
          </w:tcPr>
          <w:p w14:paraId="35294ACD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0C2759F1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5CB22041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2415" w14:paraId="5B390D8F" w14:textId="77777777" w:rsidTr="001D2A55">
        <w:tc>
          <w:tcPr>
            <w:tcW w:w="0" w:type="auto"/>
          </w:tcPr>
          <w:p w14:paraId="7AD2B9C9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BHXH (8%)</w:t>
            </w:r>
          </w:p>
        </w:tc>
        <w:tc>
          <w:tcPr>
            <w:tcW w:w="0" w:type="auto"/>
          </w:tcPr>
          <w:p w14:paraId="012E5221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69116413" w14:textId="77777777" w:rsidR="00052415" w:rsidRDefault="00052415">
            <w:pPr>
              <w:pStyle w:val="Compact"/>
            </w:pPr>
          </w:p>
        </w:tc>
      </w:tr>
      <w:tr w:rsidR="00052415" w14:paraId="6621BF6B" w14:textId="77777777" w:rsidTr="001D2A55">
        <w:tc>
          <w:tcPr>
            <w:tcW w:w="0" w:type="auto"/>
          </w:tcPr>
          <w:p w14:paraId="36CA1864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BHYT (1.5%)</w:t>
            </w:r>
          </w:p>
        </w:tc>
        <w:tc>
          <w:tcPr>
            <w:tcW w:w="0" w:type="auto"/>
          </w:tcPr>
          <w:p w14:paraId="02168E52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365E9909" w14:textId="77777777" w:rsidR="00052415" w:rsidRDefault="00052415">
            <w:pPr>
              <w:pStyle w:val="Compact"/>
            </w:pPr>
          </w:p>
        </w:tc>
      </w:tr>
      <w:tr w:rsidR="00052415" w14:paraId="3E8E8901" w14:textId="77777777" w:rsidTr="001D2A55">
        <w:tc>
          <w:tcPr>
            <w:tcW w:w="0" w:type="auto"/>
          </w:tcPr>
          <w:p w14:paraId="37B951D9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BHTN (1%)</w:t>
            </w:r>
          </w:p>
        </w:tc>
        <w:tc>
          <w:tcPr>
            <w:tcW w:w="0" w:type="auto"/>
          </w:tcPr>
          <w:p w14:paraId="5B85D3D6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381CA90F" w14:textId="77777777" w:rsidR="00052415" w:rsidRDefault="00052415">
            <w:pPr>
              <w:pStyle w:val="Compact"/>
            </w:pPr>
          </w:p>
        </w:tc>
      </w:tr>
      <w:tr w:rsidR="00052415" w14:paraId="19917CF5" w14:textId="77777777" w:rsidTr="001D2A55">
        <w:tc>
          <w:tcPr>
            <w:tcW w:w="0" w:type="auto"/>
          </w:tcPr>
          <w:p w14:paraId="7D2ABC0F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</w:t>
            </w:r>
          </w:p>
        </w:tc>
        <w:tc>
          <w:tcPr>
            <w:tcW w:w="0" w:type="auto"/>
          </w:tcPr>
          <w:p w14:paraId="6B7D7D57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483E500A" w14:textId="77777777" w:rsidR="00052415" w:rsidRDefault="00052415">
            <w:pPr>
              <w:pStyle w:val="Compact"/>
            </w:pPr>
          </w:p>
        </w:tc>
      </w:tr>
      <w:tr w:rsidR="00052415" w14:paraId="0078B54C" w14:textId="77777777" w:rsidTr="001D2A55">
        <w:tc>
          <w:tcPr>
            <w:tcW w:w="0" w:type="auto"/>
          </w:tcPr>
          <w:p w14:paraId="7D737700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khác</w:t>
            </w:r>
          </w:p>
        </w:tc>
        <w:tc>
          <w:tcPr>
            <w:tcW w:w="0" w:type="auto"/>
          </w:tcPr>
          <w:p w14:paraId="51A93D73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64A747C1" w14:textId="77777777" w:rsidR="00052415" w:rsidRDefault="00052415">
            <w:pPr>
              <w:pStyle w:val="Compact"/>
            </w:pPr>
          </w:p>
        </w:tc>
      </w:tr>
      <w:tr w:rsidR="00052415" w14:paraId="0E061404" w14:textId="77777777" w:rsidTr="001D2A55">
        <w:tc>
          <w:tcPr>
            <w:tcW w:w="0" w:type="auto"/>
          </w:tcPr>
          <w:p w14:paraId="31CFD397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0CF51D6E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3276AE36" w14:textId="77777777" w:rsidR="00052415" w:rsidRDefault="00052415">
            <w:pPr>
              <w:pStyle w:val="Compact"/>
            </w:pPr>
          </w:p>
        </w:tc>
      </w:tr>
    </w:tbl>
    <w:p w14:paraId="1A3A96BD" w14:textId="77777777" w:rsidR="00052415" w:rsidRDefault="00D23015">
      <w:pPr>
        <w:pStyle w:val="Heading3"/>
      </w:pPr>
      <w:bookmarkStart w:id="6" w:name="thực-nhận"/>
      <w:bookmarkEnd w:id="5"/>
      <w:r>
        <w:t>3. Th</w:t>
      </w:r>
      <w:r>
        <w:t>ự</w:t>
      </w:r>
      <w:r>
        <w:t>c nh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1656"/>
        <w:gridCol w:w="1037"/>
      </w:tblGrid>
      <w:tr w:rsidR="00052415" w14:paraId="00E7060A" w14:textId="77777777" w:rsidTr="001D2A55">
        <w:tc>
          <w:tcPr>
            <w:tcW w:w="0" w:type="auto"/>
          </w:tcPr>
          <w:p w14:paraId="54B5921C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4B31C44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765047FF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2415" w14:paraId="153D894F" w14:textId="77777777" w:rsidTr="001D2A55">
        <w:tc>
          <w:tcPr>
            <w:tcW w:w="0" w:type="auto"/>
          </w:tcPr>
          <w:p w14:paraId="39DF5F9C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963C36E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134D3D83" w14:textId="77777777" w:rsidR="00052415" w:rsidRDefault="00052415">
            <w:pPr>
              <w:pStyle w:val="Compact"/>
            </w:pPr>
          </w:p>
        </w:tc>
      </w:tr>
      <w:tr w:rsidR="00052415" w14:paraId="7A2222CB" w14:textId="77777777" w:rsidTr="001D2A55">
        <w:tc>
          <w:tcPr>
            <w:tcW w:w="0" w:type="auto"/>
          </w:tcPr>
          <w:p w14:paraId="74C95072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6A2020D2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6D97F86B" w14:textId="77777777" w:rsidR="00052415" w:rsidRDefault="00052415">
            <w:pPr>
              <w:pStyle w:val="Compact"/>
            </w:pPr>
          </w:p>
        </w:tc>
      </w:tr>
      <w:tr w:rsidR="00052415" w14:paraId="12B257FF" w14:textId="77777777" w:rsidTr="001D2A55">
        <w:tc>
          <w:tcPr>
            <w:tcW w:w="0" w:type="auto"/>
          </w:tcPr>
          <w:p w14:paraId="0A9DC4C1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191CF17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31C2A14A" w14:textId="77777777" w:rsidR="00052415" w:rsidRDefault="00052415">
            <w:pPr>
              <w:pStyle w:val="Compact"/>
            </w:pPr>
          </w:p>
        </w:tc>
      </w:tr>
    </w:tbl>
    <w:p w14:paraId="5EE68962" w14:textId="77777777" w:rsidR="00052415" w:rsidRDefault="00D23015">
      <w:pPr>
        <w:pStyle w:val="Heading2"/>
      </w:pPr>
      <w:bookmarkStart w:id="7" w:name="thông-tin-bổ-sung"/>
      <w:bookmarkEnd w:id="3"/>
      <w:bookmarkEnd w:id="6"/>
      <w:r>
        <w:t>THÔNG TIN B</w:t>
      </w:r>
      <w:r>
        <w:t>Ổ</w:t>
      </w:r>
      <w:r>
        <w:t xml:space="preserve"> SUNG</w:t>
      </w:r>
    </w:p>
    <w:p w14:paraId="4D3153D6" w14:textId="77777777" w:rsidR="00052415" w:rsidRDefault="00D23015">
      <w:pPr>
        <w:pStyle w:val="Heading3"/>
      </w:pPr>
      <w:bookmarkStart w:id="8" w:name="thông-tin-bảo-hiểm"/>
      <w:r>
        <w:t>1. Thông tin b</w:t>
      </w:r>
      <w:r>
        <w:t>ả</w:t>
      </w:r>
      <w:r>
        <w:t>o hi</w:t>
      </w:r>
      <w:r>
        <w:t>ể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7"/>
        <w:gridCol w:w="1157"/>
        <w:gridCol w:w="1037"/>
      </w:tblGrid>
      <w:tr w:rsidR="00052415" w14:paraId="78044263" w14:textId="77777777" w:rsidTr="001D2A55">
        <w:tc>
          <w:tcPr>
            <w:tcW w:w="0" w:type="auto"/>
          </w:tcPr>
          <w:p w14:paraId="786A0D68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79158BA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3E059A7B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2415" w14:paraId="1952BFBC" w14:textId="77777777" w:rsidTr="001D2A55">
        <w:tc>
          <w:tcPr>
            <w:tcW w:w="0" w:type="auto"/>
          </w:tcPr>
          <w:p w14:paraId="5673CAC5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BHXH</w:t>
            </w:r>
          </w:p>
        </w:tc>
        <w:tc>
          <w:tcPr>
            <w:tcW w:w="0" w:type="auto"/>
          </w:tcPr>
          <w:p w14:paraId="3336DCAE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5ABCD561" w14:textId="77777777" w:rsidR="00052415" w:rsidRDefault="00052415">
            <w:pPr>
              <w:pStyle w:val="Compact"/>
            </w:pPr>
          </w:p>
        </w:tc>
      </w:tr>
      <w:tr w:rsidR="00052415" w14:paraId="05D9A3A1" w14:textId="77777777" w:rsidTr="001D2A55">
        <w:tc>
          <w:tcPr>
            <w:tcW w:w="0" w:type="auto"/>
          </w:tcPr>
          <w:p w14:paraId="16924C71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đóng BHXH</w:t>
            </w:r>
          </w:p>
        </w:tc>
        <w:tc>
          <w:tcPr>
            <w:tcW w:w="0" w:type="auto"/>
          </w:tcPr>
          <w:p w14:paraId="058B46EC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4B2C843B" w14:textId="77777777" w:rsidR="00052415" w:rsidRDefault="00052415">
            <w:pPr>
              <w:pStyle w:val="Compact"/>
            </w:pPr>
          </w:p>
        </w:tc>
      </w:tr>
      <w:tr w:rsidR="00052415" w14:paraId="4270E4BB" w14:textId="77777777" w:rsidTr="001D2A55">
        <w:tc>
          <w:tcPr>
            <w:tcW w:w="0" w:type="auto"/>
          </w:tcPr>
          <w:p w14:paraId="096702F3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đóng BHYT</w:t>
            </w:r>
          </w:p>
        </w:tc>
        <w:tc>
          <w:tcPr>
            <w:tcW w:w="0" w:type="auto"/>
          </w:tcPr>
          <w:p w14:paraId="4FE8E53D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34AF4182" w14:textId="77777777" w:rsidR="00052415" w:rsidRDefault="00052415">
            <w:pPr>
              <w:pStyle w:val="Compact"/>
            </w:pPr>
          </w:p>
        </w:tc>
      </w:tr>
      <w:tr w:rsidR="00052415" w14:paraId="16B913B9" w14:textId="77777777" w:rsidTr="001D2A55">
        <w:tc>
          <w:tcPr>
            <w:tcW w:w="0" w:type="auto"/>
          </w:tcPr>
          <w:p w14:paraId="00039EDF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đóng BHTN</w:t>
            </w:r>
          </w:p>
        </w:tc>
        <w:tc>
          <w:tcPr>
            <w:tcW w:w="0" w:type="auto"/>
          </w:tcPr>
          <w:p w14:paraId="25F288AF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647279D7" w14:textId="77777777" w:rsidR="00052415" w:rsidRDefault="00052415">
            <w:pPr>
              <w:pStyle w:val="Compact"/>
            </w:pPr>
          </w:p>
        </w:tc>
      </w:tr>
    </w:tbl>
    <w:p w14:paraId="55365D7F" w14:textId="77777777" w:rsidR="00052415" w:rsidRDefault="00D23015">
      <w:pPr>
        <w:pStyle w:val="Heading3"/>
      </w:pPr>
      <w:bookmarkStart w:id="9" w:name="thông-tin-thuế"/>
      <w:bookmarkEnd w:id="8"/>
      <w:r>
        <w:t>2. Thông tin thu</w:t>
      </w:r>
      <w: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1"/>
        <w:gridCol w:w="1157"/>
        <w:gridCol w:w="1037"/>
      </w:tblGrid>
      <w:tr w:rsidR="00052415" w14:paraId="27083EE9" w14:textId="77777777" w:rsidTr="001D2A55">
        <w:tc>
          <w:tcPr>
            <w:tcW w:w="0" w:type="auto"/>
          </w:tcPr>
          <w:p w14:paraId="21ADC14E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1DDA3F5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4EE7A094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2415" w14:paraId="1C31BBFF" w14:textId="77777777" w:rsidTr="001D2A55">
        <w:tc>
          <w:tcPr>
            <w:tcW w:w="0" w:type="auto"/>
          </w:tcPr>
          <w:p w14:paraId="02622EC4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0BA8B893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62BD88B0" w14:textId="77777777" w:rsidR="00052415" w:rsidRDefault="00052415">
            <w:pPr>
              <w:pStyle w:val="Compact"/>
            </w:pPr>
          </w:p>
        </w:tc>
      </w:tr>
      <w:tr w:rsidR="00052415" w14:paraId="1F262D51" w14:textId="77777777" w:rsidTr="001D2A55">
        <w:tc>
          <w:tcPr>
            <w:tcW w:w="0" w:type="auto"/>
          </w:tcPr>
          <w:p w14:paraId="3B05D7B0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tính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6A3061A9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5D1F91B8" w14:textId="77777777" w:rsidR="00052415" w:rsidRDefault="00052415">
            <w:pPr>
              <w:pStyle w:val="Compact"/>
            </w:pPr>
          </w:p>
        </w:tc>
      </w:tr>
      <w:tr w:rsidR="00052415" w14:paraId="20C11A3F" w14:textId="77777777" w:rsidTr="001D2A55">
        <w:tc>
          <w:tcPr>
            <w:tcW w:w="0" w:type="auto"/>
          </w:tcPr>
          <w:p w14:paraId="16A53E5E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C5649A1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75538924" w14:textId="77777777" w:rsidR="00052415" w:rsidRDefault="00052415">
            <w:pPr>
              <w:pStyle w:val="Compact"/>
            </w:pPr>
          </w:p>
        </w:tc>
      </w:tr>
      <w:tr w:rsidR="00052415" w14:paraId="3BE312CB" w14:textId="77777777" w:rsidTr="001D2A55">
        <w:tc>
          <w:tcPr>
            <w:tcW w:w="0" w:type="auto"/>
          </w:tcPr>
          <w:p w14:paraId="2B18B995" w14:textId="77777777" w:rsidR="00052415" w:rsidRDefault="00D2301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E9442AC" w14:textId="77777777" w:rsidR="00052415" w:rsidRDefault="00052415">
            <w:pPr>
              <w:pStyle w:val="Compact"/>
            </w:pPr>
          </w:p>
        </w:tc>
        <w:tc>
          <w:tcPr>
            <w:tcW w:w="0" w:type="auto"/>
          </w:tcPr>
          <w:p w14:paraId="48CEAD81" w14:textId="77777777" w:rsidR="00052415" w:rsidRDefault="00052415">
            <w:pPr>
              <w:pStyle w:val="Compact"/>
            </w:pPr>
          </w:p>
        </w:tc>
      </w:tr>
    </w:tbl>
    <w:p w14:paraId="1154C2ED" w14:textId="77777777" w:rsidR="00052415" w:rsidRDefault="00D23015">
      <w:pPr>
        <w:pStyle w:val="Heading2"/>
      </w:pPr>
      <w:bookmarkStart w:id="10" w:name="xác-nhận"/>
      <w:bookmarkEnd w:id="7"/>
      <w:bookmarkEnd w:id="9"/>
      <w:r>
        <w:t>XÁC NH</w:t>
      </w:r>
      <w:r>
        <w:t>Ậ</w:t>
      </w:r>
      <w:r>
        <w:t>N</w:t>
      </w:r>
    </w:p>
    <w:p w14:paraId="7BC6B504" w14:textId="77777777" w:rsidR="00052415" w:rsidRDefault="00D23015">
      <w:pPr>
        <w:pStyle w:val="Heading3"/>
      </w:pPr>
      <w:bookmarkStart w:id="11" w:name="nhân-viên"/>
      <w:r>
        <w:t>Nhân viên:</w:t>
      </w:r>
    </w:p>
    <w:p w14:paraId="111B6021" w14:textId="77777777" w:rsidR="00052415" w:rsidRDefault="00D23015">
      <w:pPr>
        <w:pStyle w:val="Compact"/>
        <w:numPr>
          <w:ilvl w:val="0"/>
          <w:numId w:val="2"/>
        </w:numPr>
      </w:pPr>
      <w:r>
        <w:t>Đã nh</w:t>
      </w:r>
      <w:r>
        <w:t>ậ</w:t>
      </w:r>
      <w:r>
        <w:t>n payslip</w:t>
      </w:r>
    </w:p>
    <w:p w14:paraId="62438743" w14:textId="77777777" w:rsidR="00052415" w:rsidRDefault="00D23015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thông tin</w:t>
      </w:r>
    </w:p>
    <w:p w14:paraId="53A8F4CC" w14:textId="77777777" w:rsidR="00052415" w:rsidRDefault="00D23015">
      <w:pPr>
        <w:pStyle w:val="Compact"/>
        <w:numPr>
          <w:ilvl w:val="0"/>
          <w:numId w:val="4"/>
        </w:numPr>
      </w:pPr>
      <w:r>
        <w:t>Xác nh</w:t>
      </w:r>
      <w:r>
        <w:t>ậ</w:t>
      </w:r>
      <w:r>
        <w:t>n thông tin chính xác</w:t>
      </w:r>
    </w:p>
    <w:p w14:paraId="13C41FB0" w14:textId="77777777" w:rsidR="00052415" w:rsidRDefault="00D23015">
      <w:pPr>
        <w:pStyle w:val="FirstParagraph"/>
      </w:pPr>
      <w:r>
        <w:rPr>
          <w:b/>
          <w:bCs/>
        </w:rPr>
        <w:lastRenderedPageBreak/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60053CA" w14:textId="77777777" w:rsidR="00052415" w:rsidRDefault="00D23015">
      <w:pPr>
        <w:pStyle w:val="Heading3"/>
      </w:pPr>
      <w:bookmarkStart w:id="12" w:name="kế-toán"/>
      <w:bookmarkEnd w:id="11"/>
      <w:r>
        <w:t>K</w:t>
      </w:r>
      <w:r>
        <w:t>ế</w:t>
      </w:r>
      <w:r>
        <w:t xml:space="preserve"> toán:</w:t>
      </w:r>
    </w:p>
    <w:p w14:paraId="359B56B5" w14:textId="77777777" w:rsidR="00052415" w:rsidRDefault="00D23015">
      <w:pPr>
        <w:pStyle w:val="Compact"/>
        <w:numPr>
          <w:ilvl w:val="0"/>
          <w:numId w:val="5"/>
        </w:numPr>
      </w:pPr>
      <w:r>
        <w:t>Đã l</w:t>
      </w:r>
      <w:r>
        <w:t>ậ</w:t>
      </w:r>
      <w:r>
        <w:t>p payslip chính xác</w:t>
      </w:r>
    </w:p>
    <w:p w14:paraId="235A2DEE" w14:textId="77777777" w:rsidR="00052415" w:rsidRDefault="00D23015">
      <w:pPr>
        <w:pStyle w:val="Compact"/>
        <w:numPr>
          <w:ilvl w:val="0"/>
          <w:numId w:val="6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55A0C493" w14:textId="77777777" w:rsidR="00052415" w:rsidRDefault="00D23015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g</w:t>
      </w:r>
      <w:r>
        <w:t>ử</w:t>
      </w:r>
      <w:r>
        <w:t>i cho nhân viên</w:t>
      </w:r>
    </w:p>
    <w:p w14:paraId="13A20F53" w14:textId="77777777" w:rsidR="00052415" w:rsidRDefault="00D2301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B32A769" w14:textId="77777777" w:rsidR="00052415" w:rsidRDefault="00D23015">
      <w:pPr>
        <w:pStyle w:val="Heading3"/>
      </w:pPr>
      <w:bookmarkStart w:id="13" w:name="ban-giám-hiệu"/>
      <w:bookmarkEnd w:id="12"/>
      <w:r>
        <w:t>Ban Giám hi</w:t>
      </w:r>
      <w:r>
        <w:t>ệ</w:t>
      </w:r>
      <w:r>
        <w:t>u:</w:t>
      </w:r>
    </w:p>
    <w:p w14:paraId="714D5330" w14:textId="77777777" w:rsidR="00052415" w:rsidRDefault="00D23015">
      <w:pPr>
        <w:pStyle w:val="Compact"/>
        <w:numPr>
          <w:ilvl w:val="0"/>
          <w:numId w:val="8"/>
        </w:numPr>
      </w:pPr>
      <w:r>
        <w:t>Đã xem xét payslip</w:t>
      </w:r>
    </w:p>
    <w:p w14:paraId="3E7D55CB" w14:textId="77777777" w:rsidR="00052415" w:rsidRDefault="00D23015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6951223D" w14:textId="77777777" w:rsidR="00052415" w:rsidRDefault="00D23015">
      <w:pPr>
        <w:pStyle w:val="Compact"/>
        <w:numPr>
          <w:ilvl w:val="0"/>
          <w:numId w:val="10"/>
        </w:numPr>
      </w:pPr>
      <w:r>
        <w:t>Cho phép g</w:t>
      </w:r>
      <w:r>
        <w:t>ử</w:t>
      </w:r>
      <w:r>
        <w:t>i cho nhân viên</w:t>
      </w:r>
    </w:p>
    <w:p w14:paraId="689B61AA" w14:textId="77777777" w:rsidR="00052415" w:rsidRDefault="00D2301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BFE98FE" w14:textId="77777777" w:rsidR="00052415" w:rsidRDefault="00D23015">
      <w:pPr>
        <w:pStyle w:val="Heading2"/>
      </w:pPr>
      <w:bookmarkStart w:id="14" w:name="ghi-chú"/>
      <w:bookmarkEnd w:id="10"/>
      <w:bookmarkEnd w:id="13"/>
      <w:r>
        <w:t>GHI CHÚ</w:t>
      </w:r>
    </w:p>
    <w:p w14:paraId="614000C5" w14:textId="77777777" w:rsidR="00052415" w:rsidRDefault="00D23015">
      <w:pPr>
        <w:pStyle w:val="Heading2"/>
      </w:pPr>
      <w:bookmarkStart w:id="15" w:name="thông-tin-bổ-sung-1"/>
      <w:bookmarkEnd w:id="14"/>
      <w:r>
        <w:t>### Thông tin b</w:t>
      </w:r>
      <w:r>
        <w:t>ổ</w:t>
      </w:r>
      <w:r>
        <w:t xml:space="preserve"> sung:</w:t>
      </w:r>
    </w:p>
    <w:p w14:paraId="6F6A5DC1" w14:textId="77777777" w:rsidR="00052415" w:rsidRDefault="00D23015">
      <w:pPr>
        <w:pStyle w:val="Heading2"/>
      </w:pPr>
      <w:bookmarkStart w:id="16" w:name="lưu-ý-quan-trọng"/>
      <w:bookmarkEnd w:id="15"/>
      <w:r>
        <w:t>### Lưu ý quan tr</w:t>
      </w:r>
      <w:r>
        <w:t>ọ</w:t>
      </w:r>
      <w:r>
        <w:t>ng:</w:t>
      </w:r>
    </w:p>
    <w:p w14:paraId="5E9BAD4C" w14:textId="77777777" w:rsidR="00052415" w:rsidRDefault="00D23015">
      <w:r>
        <w:pict w14:anchorId="31BC887D">
          <v:rect id="_x0000_i1026" style="width:0;height:1.5pt" o:hralign="center" o:hrstd="t" o:hr="t"/>
        </w:pict>
      </w:r>
    </w:p>
    <w:p w14:paraId="155423F0" w14:textId="77777777" w:rsidR="00052415" w:rsidRDefault="00D23015">
      <w:pPr>
        <w:pStyle w:val="FirstParagraph"/>
      </w:pPr>
      <w:r>
        <w:rPr>
          <w:b/>
          <w:bCs/>
        </w:rPr>
        <w:t>Ghi chú:</w:t>
      </w:r>
      <w:r>
        <w:t xml:space="preserve"> Payslip này c</w:t>
      </w:r>
      <w:r>
        <w:t>ầ</w:t>
      </w:r>
      <w:r>
        <w:t>n đư</w:t>
      </w:r>
      <w:r>
        <w:t>ợ</w:t>
      </w:r>
      <w:r>
        <w:t>c g</w:t>
      </w:r>
      <w:r>
        <w:t>ử</w:t>
      </w:r>
      <w:r>
        <w:t>i cho nhân viên và lưu tr</w:t>
      </w:r>
      <w:r>
        <w:t>ữ</w:t>
      </w:r>
      <w:r>
        <w:t xml:space="preserve"> theo quy đ</w:t>
      </w:r>
      <w:r>
        <w:t>ị</w:t>
      </w:r>
      <w:r>
        <w:t>nh.</w:t>
      </w:r>
      <w:bookmarkEnd w:id="0"/>
      <w:bookmarkEnd w:id="16"/>
    </w:p>
    <w:sectPr w:rsidR="0005241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D5C4B" w14:textId="77777777" w:rsidR="00D23015" w:rsidRDefault="00D23015" w:rsidP="001D2A55">
      <w:pPr>
        <w:spacing w:line="240" w:lineRule="auto"/>
      </w:pPr>
      <w:r>
        <w:separator/>
      </w:r>
    </w:p>
  </w:endnote>
  <w:endnote w:type="continuationSeparator" w:id="0">
    <w:p w14:paraId="316DAE75" w14:textId="77777777" w:rsidR="00D23015" w:rsidRDefault="00D23015" w:rsidP="001D2A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1BC13" w14:textId="77777777" w:rsidR="00D23015" w:rsidRDefault="00D23015" w:rsidP="001D2A55">
      <w:pPr>
        <w:spacing w:line="240" w:lineRule="auto"/>
      </w:pPr>
      <w:r>
        <w:separator/>
      </w:r>
    </w:p>
  </w:footnote>
  <w:footnote w:type="continuationSeparator" w:id="0">
    <w:p w14:paraId="241FDA55" w14:textId="77777777" w:rsidR="00D23015" w:rsidRDefault="00D23015" w:rsidP="001D2A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329C9" w14:textId="77777777" w:rsidR="001D2A55" w:rsidRPr="00A33244" w:rsidRDefault="001D2A5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056E054" wp14:editId="4FE8EE5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22411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215C09C" w14:textId="77777777" w:rsidR="001D2A55" w:rsidRDefault="001D2A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B8E84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EA3D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7E2CEE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2415"/>
    <w:rsid w:val="00052415"/>
    <w:rsid w:val="001D2A55"/>
    <w:rsid w:val="00D2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FA5601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2A5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D2A5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D2A5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D2A5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D2A5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D2A5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D2A5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D2A5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A5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A5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A5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D2A5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2A5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D2A5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A5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D2A5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A5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D2A5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A55"/>
    <w:rPr>
      <w:rFonts w:ascii="Times New Roman" w:hAnsi="Times New Roman"/>
      <w:szCs w:val="22"/>
    </w:rPr>
  </w:style>
  <w:style w:type="character" w:styleId="Emphasis">
    <w:name w:val="Emphasis"/>
    <w:rsid w:val="001D2A5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D2A5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D2A5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D2A5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D2A5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2026-01-29T09:42:00Z</dcterms:created>
  <dcterms:modified xsi:type="dcterms:W3CDTF">2026-01-29T09:42:00Z</dcterms:modified>
</cp:coreProperties>
</file>