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385C7" w14:textId="77777777" w:rsidR="002B7037" w:rsidRDefault="00254274" w:rsidP="002A5D63">
      <w:pPr>
        <w:pStyle w:val="Title"/>
      </w:pPr>
      <w:bookmarkStart w:id="0" w:name="bm-17-bảng-lương-tổng-hợp"/>
      <w:r>
        <w:t>BM-17: B</w:t>
      </w:r>
      <w:r>
        <w:t>Ả</w:t>
      </w:r>
      <w:r>
        <w:t>NG LƯƠNG T</w:t>
      </w:r>
      <w:r>
        <w:t>Ổ</w:t>
      </w:r>
      <w:r>
        <w:t>NG H</w:t>
      </w:r>
      <w:r>
        <w:t>Ợ</w:t>
      </w:r>
      <w:r>
        <w:t>P</w:t>
      </w:r>
    </w:p>
    <w:p w14:paraId="075FEFF3" w14:textId="77777777" w:rsidR="002B7037" w:rsidRDefault="00254274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QT-03-SOP-02-BM-17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0684E9CA" w14:textId="77777777" w:rsidR="002B7037" w:rsidRDefault="00254274">
      <w:r>
        <w:pict w14:anchorId="2707C87D">
          <v:rect id="_x0000_i1025" style="width:0;height:1.5pt" o:hralign="center" o:hrstd="t" o:hr="t"/>
        </w:pict>
      </w:r>
    </w:p>
    <w:p w14:paraId="340999D0" w14:textId="77777777" w:rsidR="002B7037" w:rsidRDefault="00254274">
      <w:pPr>
        <w:pStyle w:val="Heading2"/>
      </w:pPr>
      <w:bookmarkStart w:id="1" w:name="thông-tin-bảng-lương"/>
      <w:r>
        <w:t>THÔNG TIN B</w:t>
      </w:r>
      <w:r>
        <w:t>Ả</w:t>
      </w:r>
      <w:r>
        <w:t>NG LƯƠNG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2B7037" w14:paraId="17EC4606" w14:textId="77777777" w:rsidTr="002A5D63">
        <w:tc>
          <w:tcPr>
            <w:tcW w:w="0" w:type="auto"/>
          </w:tcPr>
          <w:p w14:paraId="6F5E9993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B369484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B7037" w14:paraId="713DFA97" w14:textId="77777777" w:rsidTr="002A5D63">
        <w:tc>
          <w:tcPr>
            <w:tcW w:w="0" w:type="auto"/>
          </w:tcPr>
          <w:p w14:paraId="5E472540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Tháng/Năm</w:t>
            </w:r>
          </w:p>
        </w:tc>
        <w:tc>
          <w:tcPr>
            <w:tcW w:w="0" w:type="auto"/>
          </w:tcPr>
          <w:p w14:paraId="6A6CF69E" w14:textId="77777777" w:rsidR="002B7037" w:rsidRDefault="002B7037">
            <w:pPr>
              <w:pStyle w:val="Compact"/>
            </w:pPr>
          </w:p>
        </w:tc>
      </w:tr>
      <w:tr w:rsidR="002B7037" w14:paraId="60B98786" w14:textId="77777777" w:rsidTr="002A5D63">
        <w:tc>
          <w:tcPr>
            <w:tcW w:w="0" w:type="auto"/>
          </w:tcPr>
          <w:p w14:paraId="71C361F9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6F9275AE" w14:textId="77777777" w:rsidR="002B7037" w:rsidRDefault="002B7037">
            <w:pPr>
              <w:pStyle w:val="Compact"/>
            </w:pPr>
          </w:p>
        </w:tc>
      </w:tr>
      <w:tr w:rsidR="002B7037" w14:paraId="381E78B0" w14:textId="77777777" w:rsidTr="002A5D63">
        <w:tc>
          <w:tcPr>
            <w:tcW w:w="0" w:type="auto"/>
          </w:tcPr>
          <w:p w14:paraId="48910E80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7FE610C6" w14:textId="77777777" w:rsidR="002B7037" w:rsidRDefault="002B7037">
            <w:pPr>
              <w:pStyle w:val="Compact"/>
            </w:pPr>
          </w:p>
        </w:tc>
      </w:tr>
      <w:tr w:rsidR="002B7037" w14:paraId="7E5638D3" w14:textId="77777777" w:rsidTr="002A5D63">
        <w:tc>
          <w:tcPr>
            <w:tcW w:w="0" w:type="auto"/>
          </w:tcPr>
          <w:p w14:paraId="0408BC0D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5E22F678" w14:textId="77777777" w:rsidR="002B7037" w:rsidRDefault="002B7037">
            <w:pPr>
              <w:pStyle w:val="Compact"/>
            </w:pPr>
          </w:p>
        </w:tc>
      </w:tr>
      <w:tr w:rsidR="002B7037" w14:paraId="2C04431C" w14:textId="77777777" w:rsidTr="002A5D63">
        <w:tc>
          <w:tcPr>
            <w:tcW w:w="0" w:type="auto"/>
          </w:tcPr>
          <w:p w14:paraId="4CCEF1AF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A1AAA4E" w14:textId="77777777" w:rsidR="002B7037" w:rsidRDefault="002B7037">
            <w:pPr>
              <w:pStyle w:val="Compact"/>
            </w:pPr>
          </w:p>
        </w:tc>
      </w:tr>
      <w:tr w:rsidR="002B7037" w14:paraId="63CAF7F1" w14:textId="77777777" w:rsidTr="002A5D63">
        <w:tc>
          <w:tcPr>
            <w:tcW w:w="0" w:type="auto"/>
          </w:tcPr>
          <w:p w14:paraId="3A8F5BAB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28BC8870" w14:textId="77777777" w:rsidR="002B7037" w:rsidRDefault="002B7037">
            <w:pPr>
              <w:pStyle w:val="Compact"/>
            </w:pPr>
          </w:p>
        </w:tc>
      </w:tr>
    </w:tbl>
    <w:p w14:paraId="7C96CEC9" w14:textId="77777777" w:rsidR="002B7037" w:rsidRDefault="00254274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4087E6FC" w14:textId="77777777" w:rsidR="002B7037" w:rsidRDefault="00254274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1157"/>
      </w:tblGrid>
      <w:tr w:rsidR="002B7037" w14:paraId="16077115" w14:textId="77777777" w:rsidTr="002A5D63">
        <w:tc>
          <w:tcPr>
            <w:tcW w:w="0" w:type="auto"/>
          </w:tcPr>
          <w:p w14:paraId="38B53607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AE67446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B7037" w14:paraId="31F4F05F" w14:textId="77777777" w:rsidTr="002A5D63">
        <w:tc>
          <w:tcPr>
            <w:tcW w:w="0" w:type="auto"/>
          </w:tcPr>
          <w:p w14:paraId="3689E954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nhân viên</w:t>
            </w:r>
          </w:p>
        </w:tc>
        <w:tc>
          <w:tcPr>
            <w:tcW w:w="0" w:type="auto"/>
          </w:tcPr>
          <w:p w14:paraId="63C905EB" w14:textId="77777777" w:rsidR="002B7037" w:rsidRDefault="002B7037">
            <w:pPr>
              <w:pStyle w:val="Compact"/>
            </w:pPr>
          </w:p>
        </w:tc>
      </w:tr>
      <w:tr w:rsidR="002B7037" w14:paraId="0A890CFB" w14:textId="77777777" w:rsidTr="002A5D63">
        <w:tc>
          <w:tcPr>
            <w:tcW w:w="0" w:type="auto"/>
          </w:tcPr>
          <w:p w14:paraId="1CB64AD9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qu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lương</w:t>
            </w:r>
          </w:p>
        </w:tc>
        <w:tc>
          <w:tcPr>
            <w:tcW w:w="0" w:type="auto"/>
          </w:tcPr>
          <w:p w14:paraId="1862349C" w14:textId="77777777" w:rsidR="002B7037" w:rsidRDefault="002B7037">
            <w:pPr>
              <w:pStyle w:val="Compact"/>
            </w:pPr>
          </w:p>
        </w:tc>
      </w:tr>
      <w:tr w:rsidR="002B7037" w14:paraId="70E8DCB5" w14:textId="77777777" w:rsidTr="002A5D63">
        <w:tc>
          <w:tcPr>
            <w:tcW w:w="0" w:type="auto"/>
          </w:tcPr>
          <w:p w14:paraId="46C3B786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Lương trung bình</w:t>
            </w:r>
          </w:p>
        </w:tc>
        <w:tc>
          <w:tcPr>
            <w:tcW w:w="0" w:type="auto"/>
          </w:tcPr>
          <w:p w14:paraId="5D646E50" w14:textId="77777777" w:rsidR="002B7037" w:rsidRDefault="002B7037">
            <w:pPr>
              <w:pStyle w:val="Compact"/>
            </w:pPr>
          </w:p>
        </w:tc>
      </w:tr>
      <w:tr w:rsidR="002B7037" w14:paraId="591BAEC4" w14:textId="77777777" w:rsidTr="002A5D63">
        <w:tc>
          <w:tcPr>
            <w:tcW w:w="0" w:type="auto"/>
          </w:tcPr>
          <w:p w14:paraId="3068104E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23464040" w14:textId="77777777" w:rsidR="002B7037" w:rsidRDefault="002B7037">
            <w:pPr>
              <w:pStyle w:val="Compact"/>
            </w:pPr>
          </w:p>
        </w:tc>
      </w:tr>
    </w:tbl>
    <w:p w14:paraId="160C750A" w14:textId="77777777" w:rsidR="002B7037" w:rsidRDefault="00254274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2B7037" w14:paraId="0D160F1D" w14:textId="77777777" w:rsidTr="002A5D63">
        <w:tc>
          <w:tcPr>
            <w:tcW w:w="0" w:type="auto"/>
          </w:tcPr>
          <w:p w14:paraId="76F2C052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9C8F2C3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B7037" w14:paraId="5BC22CE1" w14:textId="77777777" w:rsidTr="002A5D63">
        <w:tc>
          <w:tcPr>
            <w:tcW w:w="0" w:type="auto"/>
          </w:tcPr>
          <w:p w14:paraId="224E9112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3B202898" w14:textId="77777777" w:rsidR="002B7037" w:rsidRDefault="002B7037">
            <w:pPr>
              <w:pStyle w:val="Compact"/>
            </w:pPr>
          </w:p>
        </w:tc>
      </w:tr>
    </w:tbl>
    <w:p w14:paraId="43408F87" w14:textId="77777777" w:rsidR="002B7037" w:rsidRDefault="00254274">
      <w:pPr>
        <w:pStyle w:val="Heading2"/>
      </w:pPr>
      <w:bookmarkStart w:id="5" w:name="bảng-lương-chi-tiết"/>
      <w:bookmarkEnd w:id="2"/>
      <w:bookmarkEnd w:id="4"/>
      <w:r>
        <w:lastRenderedPageBreak/>
        <w:t>B</w:t>
      </w:r>
      <w:r>
        <w:t>Ả</w:t>
      </w:r>
      <w:r>
        <w:t>NG LƯƠNG CHI TI</w:t>
      </w:r>
      <w:r>
        <w:t>Ế</w:t>
      </w:r>
      <w:r>
        <w:t>T</w:t>
      </w:r>
    </w:p>
    <w:p w14:paraId="1ECEF514" w14:textId="77777777" w:rsidR="002B7037" w:rsidRDefault="00254274">
      <w:pPr>
        <w:pStyle w:val="Heading3"/>
      </w:pPr>
      <w:bookmarkStart w:id="6" w:name="bảng-lương-theo-nhân-viên"/>
      <w:r>
        <w:t>1. B</w:t>
      </w:r>
      <w:r>
        <w:t>ả</w:t>
      </w:r>
      <w:r>
        <w:t>ng lương theo nhân viên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98"/>
        <w:gridCol w:w="598"/>
        <w:gridCol w:w="598"/>
        <w:gridCol w:w="598"/>
        <w:gridCol w:w="598"/>
        <w:gridCol w:w="598"/>
        <w:gridCol w:w="598"/>
        <w:gridCol w:w="598"/>
        <w:gridCol w:w="599"/>
        <w:gridCol w:w="599"/>
        <w:gridCol w:w="599"/>
        <w:gridCol w:w="599"/>
        <w:gridCol w:w="599"/>
        <w:gridCol w:w="599"/>
        <w:gridCol w:w="599"/>
        <w:gridCol w:w="599"/>
      </w:tblGrid>
      <w:tr w:rsidR="002B7037" w14:paraId="3FF671AB" w14:textId="77777777" w:rsidTr="002A5D63">
        <w:tc>
          <w:tcPr>
            <w:tcW w:w="495" w:type="dxa"/>
          </w:tcPr>
          <w:p w14:paraId="049CBB3D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495" w:type="dxa"/>
          </w:tcPr>
          <w:p w14:paraId="0BC7C4C4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495" w:type="dxa"/>
          </w:tcPr>
          <w:p w14:paraId="09D45020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495" w:type="dxa"/>
          </w:tcPr>
          <w:p w14:paraId="31128297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495" w:type="dxa"/>
          </w:tcPr>
          <w:p w14:paraId="2E289FB7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Lương cơ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495" w:type="dxa"/>
          </w:tcPr>
          <w:p w14:paraId="6784068C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495" w:type="dxa"/>
          </w:tcPr>
          <w:p w14:paraId="4EFC053F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Thư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495" w:type="dxa"/>
          </w:tcPr>
          <w:p w14:paraId="35621A4E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495" w:type="dxa"/>
          </w:tcPr>
          <w:p w14:paraId="0F97E2B4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BHXH</w:t>
            </w:r>
          </w:p>
        </w:tc>
        <w:tc>
          <w:tcPr>
            <w:tcW w:w="495" w:type="dxa"/>
          </w:tcPr>
          <w:p w14:paraId="50E0C7FD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BHYT</w:t>
            </w:r>
          </w:p>
        </w:tc>
        <w:tc>
          <w:tcPr>
            <w:tcW w:w="495" w:type="dxa"/>
          </w:tcPr>
          <w:p w14:paraId="5A652261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BHTN</w:t>
            </w:r>
          </w:p>
        </w:tc>
        <w:tc>
          <w:tcPr>
            <w:tcW w:w="495" w:type="dxa"/>
          </w:tcPr>
          <w:p w14:paraId="74E4CB89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TNCN</w:t>
            </w:r>
          </w:p>
        </w:tc>
        <w:tc>
          <w:tcPr>
            <w:tcW w:w="495" w:type="dxa"/>
          </w:tcPr>
          <w:p w14:paraId="086140FB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Kh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tr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khác</w:t>
            </w:r>
          </w:p>
        </w:tc>
        <w:tc>
          <w:tcPr>
            <w:tcW w:w="495" w:type="dxa"/>
          </w:tcPr>
          <w:p w14:paraId="16069A8E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kh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tr</w:t>
            </w:r>
            <w:r>
              <w:rPr>
                <w:b/>
                <w:bCs/>
              </w:rPr>
              <w:t>ừ</w:t>
            </w:r>
          </w:p>
        </w:tc>
        <w:tc>
          <w:tcPr>
            <w:tcW w:w="495" w:type="dxa"/>
          </w:tcPr>
          <w:p w14:paraId="1663E400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495" w:type="dxa"/>
          </w:tcPr>
          <w:p w14:paraId="112E8023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B7037" w14:paraId="75EC347C" w14:textId="77777777" w:rsidTr="002A5D63">
        <w:tc>
          <w:tcPr>
            <w:tcW w:w="495" w:type="dxa"/>
          </w:tcPr>
          <w:p w14:paraId="6C737460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495" w:type="dxa"/>
          </w:tcPr>
          <w:p w14:paraId="24447D1D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72808D49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48B91BDC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006EA7F5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302E1E19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7445727B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2745D661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3D3E0282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0EF302B5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1BBB8630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0417AE44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1B851D7A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5CC8A2B1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1816442F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2942776C" w14:textId="77777777" w:rsidR="002B7037" w:rsidRDefault="002B7037">
            <w:pPr>
              <w:pStyle w:val="Compact"/>
            </w:pPr>
          </w:p>
        </w:tc>
      </w:tr>
      <w:tr w:rsidR="002B7037" w14:paraId="7DBB09DB" w14:textId="77777777" w:rsidTr="002A5D63">
        <w:tc>
          <w:tcPr>
            <w:tcW w:w="495" w:type="dxa"/>
          </w:tcPr>
          <w:p w14:paraId="01A6797A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495" w:type="dxa"/>
          </w:tcPr>
          <w:p w14:paraId="6A8EFDAE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0AA6FD8B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435969B4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5838FEAC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1D8EF5FC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107F94CC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097C1E32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799F0D99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65D99194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66B2C34A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72FAD6A1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1C08DC25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1AF24272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5AEBE26F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265AA00E" w14:textId="77777777" w:rsidR="002B7037" w:rsidRDefault="002B7037">
            <w:pPr>
              <w:pStyle w:val="Compact"/>
            </w:pPr>
          </w:p>
        </w:tc>
      </w:tr>
      <w:tr w:rsidR="002B7037" w14:paraId="439775AB" w14:textId="77777777" w:rsidTr="002A5D63">
        <w:tc>
          <w:tcPr>
            <w:tcW w:w="495" w:type="dxa"/>
          </w:tcPr>
          <w:p w14:paraId="0B760F6C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495" w:type="dxa"/>
          </w:tcPr>
          <w:p w14:paraId="4B3A5543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17E5B991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630CBB6D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7A7F36EF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7D6B7611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1E9D6523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173DA60A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33179B8F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2BB79331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3C969B43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78CF38B8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40BFF3D0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1EF94DE7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5D2E5A80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5652DA8F" w14:textId="77777777" w:rsidR="002B7037" w:rsidRDefault="002B7037">
            <w:pPr>
              <w:pStyle w:val="Compact"/>
            </w:pPr>
          </w:p>
        </w:tc>
      </w:tr>
      <w:tr w:rsidR="002B7037" w14:paraId="2B99D34C" w14:textId="77777777" w:rsidTr="002A5D63">
        <w:tc>
          <w:tcPr>
            <w:tcW w:w="495" w:type="dxa"/>
          </w:tcPr>
          <w:p w14:paraId="2489F32B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495" w:type="dxa"/>
          </w:tcPr>
          <w:p w14:paraId="5B428E7D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23613165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62B0BD51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315BAD29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250EC47B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42945A35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50556D95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7859CE28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2846DD5A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41A6933F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2E6BB1A7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748B1E5E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18190006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1222B409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5861662E" w14:textId="77777777" w:rsidR="002B7037" w:rsidRDefault="002B7037">
            <w:pPr>
              <w:pStyle w:val="Compact"/>
            </w:pPr>
          </w:p>
        </w:tc>
      </w:tr>
      <w:tr w:rsidR="002B7037" w14:paraId="18CC8BAE" w14:textId="77777777" w:rsidTr="002A5D63">
        <w:tc>
          <w:tcPr>
            <w:tcW w:w="495" w:type="dxa"/>
          </w:tcPr>
          <w:p w14:paraId="474BC341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495" w:type="dxa"/>
          </w:tcPr>
          <w:p w14:paraId="408E7ABE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3507949B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7EDCC004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75BF651E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4A971FEA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22B04321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5F0C0AC6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6C063A33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45F3A26D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2EAAF8A7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7011FC53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7D09FE4D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036DBD72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2409806E" w14:textId="77777777" w:rsidR="002B7037" w:rsidRDefault="002B7037">
            <w:pPr>
              <w:pStyle w:val="Compact"/>
            </w:pPr>
          </w:p>
        </w:tc>
        <w:tc>
          <w:tcPr>
            <w:tcW w:w="495" w:type="dxa"/>
          </w:tcPr>
          <w:p w14:paraId="1B90B06A" w14:textId="77777777" w:rsidR="002B7037" w:rsidRDefault="002B7037">
            <w:pPr>
              <w:pStyle w:val="Compact"/>
            </w:pPr>
          </w:p>
        </w:tc>
      </w:tr>
    </w:tbl>
    <w:p w14:paraId="7A175C63" w14:textId="77777777" w:rsidR="002B7037" w:rsidRDefault="00254274">
      <w:pPr>
        <w:pStyle w:val="Heading3"/>
      </w:pPr>
      <w:bookmarkStart w:id="7" w:name="tổng-hợp-theo-bộ-phận"/>
      <w:bookmarkEnd w:id="6"/>
      <w:r>
        <w:t>2. T</w:t>
      </w:r>
      <w:r>
        <w:t>ổ</w:t>
      </w:r>
      <w:r>
        <w:t>ng h</w:t>
      </w:r>
      <w:r>
        <w:t>ợ</w:t>
      </w:r>
      <w:r>
        <w:t>p theo b</w:t>
      </w:r>
      <w:r>
        <w:t>ộ</w:t>
      </w:r>
      <w:r>
        <w:t xml:space="preserve"> ph</w:t>
      </w:r>
      <w:r>
        <w:t>ậ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2B7037" w14:paraId="2CA46CE2" w14:textId="77777777" w:rsidTr="002A5D63">
        <w:tc>
          <w:tcPr>
            <w:tcW w:w="1584" w:type="dxa"/>
          </w:tcPr>
          <w:p w14:paraId="6D403B6C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54348902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NV</w:t>
            </w:r>
          </w:p>
        </w:tc>
        <w:tc>
          <w:tcPr>
            <w:tcW w:w="1584" w:type="dxa"/>
          </w:tcPr>
          <w:p w14:paraId="7E78E56B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lương</w:t>
            </w:r>
          </w:p>
        </w:tc>
        <w:tc>
          <w:tcPr>
            <w:tcW w:w="1584" w:type="dxa"/>
          </w:tcPr>
          <w:p w14:paraId="7F0635F3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2C50A3B0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B7037" w14:paraId="4EAFB3A6" w14:textId="77777777" w:rsidTr="002A5D63">
        <w:tc>
          <w:tcPr>
            <w:tcW w:w="1584" w:type="dxa"/>
          </w:tcPr>
          <w:p w14:paraId="3AF1DAB1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Giáo viên</w:t>
            </w:r>
          </w:p>
        </w:tc>
        <w:tc>
          <w:tcPr>
            <w:tcW w:w="1584" w:type="dxa"/>
          </w:tcPr>
          <w:p w14:paraId="6B5F81CE" w14:textId="77777777" w:rsidR="002B7037" w:rsidRDefault="002B7037">
            <w:pPr>
              <w:pStyle w:val="Compact"/>
            </w:pPr>
          </w:p>
        </w:tc>
        <w:tc>
          <w:tcPr>
            <w:tcW w:w="1584" w:type="dxa"/>
          </w:tcPr>
          <w:p w14:paraId="4A039CF1" w14:textId="77777777" w:rsidR="002B7037" w:rsidRDefault="002B7037">
            <w:pPr>
              <w:pStyle w:val="Compact"/>
            </w:pPr>
          </w:p>
        </w:tc>
        <w:tc>
          <w:tcPr>
            <w:tcW w:w="1584" w:type="dxa"/>
          </w:tcPr>
          <w:p w14:paraId="07A8B2FB" w14:textId="77777777" w:rsidR="002B7037" w:rsidRDefault="002B7037">
            <w:pPr>
              <w:pStyle w:val="Compact"/>
            </w:pPr>
          </w:p>
        </w:tc>
        <w:tc>
          <w:tcPr>
            <w:tcW w:w="1584" w:type="dxa"/>
          </w:tcPr>
          <w:p w14:paraId="6DE6EA19" w14:textId="77777777" w:rsidR="002B7037" w:rsidRDefault="002B7037">
            <w:pPr>
              <w:pStyle w:val="Compact"/>
            </w:pPr>
          </w:p>
        </w:tc>
      </w:tr>
      <w:tr w:rsidR="002B7037" w14:paraId="06A09EEA" w14:textId="77777777" w:rsidTr="002A5D63">
        <w:tc>
          <w:tcPr>
            <w:tcW w:w="1584" w:type="dxa"/>
          </w:tcPr>
          <w:p w14:paraId="458BB6CE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Hành chính</w:t>
            </w:r>
          </w:p>
        </w:tc>
        <w:tc>
          <w:tcPr>
            <w:tcW w:w="1584" w:type="dxa"/>
          </w:tcPr>
          <w:p w14:paraId="1BF0CBF6" w14:textId="77777777" w:rsidR="002B7037" w:rsidRDefault="002B7037">
            <w:pPr>
              <w:pStyle w:val="Compact"/>
            </w:pPr>
          </w:p>
        </w:tc>
        <w:tc>
          <w:tcPr>
            <w:tcW w:w="1584" w:type="dxa"/>
          </w:tcPr>
          <w:p w14:paraId="7FCD6F02" w14:textId="77777777" w:rsidR="002B7037" w:rsidRDefault="002B7037">
            <w:pPr>
              <w:pStyle w:val="Compact"/>
            </w:pPr>
          </w:p>
        </w:tc>
        <w:tc>
          <w:tcPr>
            <w:tcW w:w="1584" w:type="dxa"/>
          </w:tcPr>
          <w:p w14:paraId="0728AD58" w14:textId="77777777" w:rsidR="002B7037" w:rsidRDefault="002B7037">
            <w:pPr>
              <w:pStyle w:val="Compact"/>
            </w:pPr>
          </w:p>
        </w:tc>
        <w:tc>
          <w:tcPr>
            <w:tcW w:w="1584" w:type="dxa"/>
          </w:tcPr>
          <w:p w14:paraId="3E8EC822" w14:textId="77777777" w:rsidR="002B7037" w:rsidRDefault="002B7037">
            <w:pPr>
              <w:pStyle w:val="Compact"/>
            </w:pPr>
          </w:p>
        </w:tc>
      </w:tr>
      <w:tr w:rsidR="002B7037" w14:paraId="405A30C3" w14:textId="77777777" w:rsidTr="002A5D63">
        <w:tc>
          <w:tcPr>
            <w:tcW w:w="1584" w:type="dxa"/>
          </w:tcPr>
          <w:p w14:paraId="5AFD3353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1584" w:type="dxa"/>
          </w:tcPr>
          <w:p w14:paraId="3EA6D975" w14:textId="77777777" w:rsidR="002B7037" w:rsidRDefault="002B7037">
            <w:pPr>
              <w:pStyle w:val="Compact"/>
            </w:pPr>
          </w:p>
        </w:tc>
        <w:tc>
          <w:tcPr>
            <w:tcW w:w="1584" w:type="dxa"/>
          </w:tcPr>
          <w:p w14:paraId="21F14355" w14:textId="77777777" w:rsidR="002B7037" w:rsidRDefault="002B7037">
            <w:pPr>
              <w:pStyle w:val="Compact"/>
            </w:pPr>
          </w:p>
        </w:tc>
        <w:tc>
          <w:tcPr>
            <w:tcW w:w="1584" w:type="dxa"/>
          </w:tcPr>
          <w:p w14:paraId="3FB0E7F3" w14:textId="77777777" w:rsidR="002B7037" w:rsidRDefault="002B7037">
            <w:pPr>
              <w:pStyle w:val="Compact"/>
            </w:pPr>
          </w:p>
        </w:tc>
        <w:tc>
          <w:tcPr>
            <w:tcW w:w="1584" w:type="dxa"/>
          </w:tcPr>
          <w:p w14:paraId="00BF277A" w14:textId="77777777" w:rsidR="002B7037" w:rsidRDefault="002B7037">
            <w:pPr>
              <w:pStyle w:val="Compact"/>
            </w:pPr>
          </w:p>
        </w:tc>
      </w:tr>
      <w:tr w:rsidR="002B7037" w14:paraId="540B1E2A" w14:textId="77777777" w:rsidTr="002A5D63">
        <w:tc>
          <w:tcPr>
            <w:tcW w:w="1584" w:type="dxa"/>
          </w:tcPr>
          <w:p w14:paraId="5F0D8095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1584" w:type="dxa"/>
          </w:tcPr>
          <w:p w14:paraId="240AADF8" w14:textId="77777777" w:rsidR="002B7037" w:rsidRDefault="002B7037">
            <w:pPr>
              <w:pStyle w:val="Compact"/>
            </w:pPr>
          </w:p>
        </w:tc>
        <w:tc>
          <w:tcPr>
            <w:tcW w:w="1584" w:type="dxa"/>
          </w:tcPr>
          <w:p w14:paraId="48C0D4C4" w14:textId="77777777" w:rsidR="002B7037" w:rsidRDefault="002B7037">
            <w:pPr>
              <w:pStyle w:val="Compact"/>
            </w:pPr>
          </w:p>
        </w:tc>
        <w:tc>
          <w:tcPr>
            <w:tcW w:w="1584" w:type="dxa"/>
          </w:tcPr>
          <w:p w14:paraId="28AF3C98" w14:textId="77777777" w:rsidR="002B7037" w:rsidRDefault="002B7037">
            <w:pPr>
              <w:pStyle w:val="Compact"/>
            </w:pPr>
          </w:p>
        </w:tc>
        <w:tc>
          <w:tcPr>
            <w:tcW w:w="1584" w:type="dxa"/>
          </w:tcPr>
          <w:p w14:paraId="65B46171" w14:textId="77777777" w:rsidR="002B7037" w:rsidRDefault="002B7037">
            <w:pPr>
              <w:pStyle w:val="Compact"/>
            </w:pPr>
          </w:p>
        </w:tc>
      </w:tr>
      <w:tr w:rsidR="002B7037" w14:paraId="5B670D8E" w14:textId="77777777" w:rsidTr="002A5D63">
        <w:tc>
          <w:tcPr>
            <w:tcW w:w="1584" w:type="dxa"/>
          </w:tcPr>
          <w:p w14:paraId="49912399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600F8576" w14:textId="77777777" w:rsidR="002B7037" w:rsidRDefault="002B7037">
            <w:pPr>
              <w:pStyle w:val="Compact"/>
            </w:pPr>
          </w:p>
        </w:tc>
        <w:tc>
          <w:tcPr>
            <w:tcW w:w="1584" w:type="dxa"/>
          </w:tcPr>
          <w:p w14:paraId="4E7FFAC0" w14:textId="77777777" w:rsidR="002B7037" w:rsidRDefault="002B7037">
            <w:pPr>
              <w:pStyle w:val="Compact"/>
            </w:pPr>
          </w:p>
        </w:tc>
        <w:tc>
          <w:tcPr>
            <w:tcW w:w="1584" w:type="dxa"/>
          </w:tcPr>
          <w:p w14:paraId="1EC36D65" w14:textId="77777777" w:rsidR="002B7037" w:rsidRDefault="002B7037">
            <w:pPr>
              <w:pStyle w:val="Compact"/>
            </w:pPr>
          </w:p>
        </w:tc>
        <w:tc>
          <w:tcPr>
            <w:tcW w:w="1584" w:type="dxa"/>
          </w:tcPr>
          <w:p w14:paraId="4A4886C5" w14:textId="77777777" w:rsidR="002B7037" w:rsidRDefault="002B7037">
            <w:pPr>
              <w:pStyle w:val="Compact"/>
            </w:pPr>
          </w:p>
        </w:tc>
      </w:tr>
    </w:tbl>
    <w:p w14:paraId="1B7FE032" w14:textId="77777777" w:rsidR="002B7037" w:rsidRDefault="00254274">
      <w:pPr>
        <w:pStyle w:val="Heading2"/>
      </w:pPr>
      <w:bookmarkStart w:id="8" w:name="phân-tích-lương"/>
      <w:bookmarkEnd w:id="5"/>
      <w:bookmarkEnd w:id="7"/>
      <w:r>
        <w:t>PHÂN TÍCH LƯƠNG</w:t>
      </w:r>
    </w:p>
    <w:p w14:paraId="13C8AF50" w14:textId="77777777" w:rsidR="002B7037" w:rsidRDefault="00254274">
      <w:pPr>
        <w:pStyle w:val="Heading3"/>
      </w:pPr>
      <w:bookmarkStart w:id="9" w:name="cấu-trúc-lương"/>
      <w:r>
        <w:t>1. C</w:t>
      </w:r>
      <w:r>
        <w:t>ấ</w:t>
      </w:r>
      <w:r>
        <w:t>u trúc lương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917"/>
        <w:gridCol w:w="1190"/>
        <w:gridCol w:w="1037"/>
      </w:tblGrid>
      <w:tr w:rsidR="002B7037" w14:paraId="18A6B8C9" w14:textId="77777777" w:rsidTr="002A5D63">
        <w:tc>
          <w:tcPr>
            <w:tcW w:w="0" w:type="auto"/>
          </w:tcPr>
          <w:p w14:paraId="14FA5F0A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Thành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41CC757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F184419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20F957B7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B7037" w14:paraId="34F36189" w14:textId="77777777" w:rsidTr="002A5D63">
        <w:tc>
          <w:tcPr>
            <w:tcW w:w="0" w:type="auto"/>
          </w:tcPr>
          <w:p w14:paraId="4F0BBE6D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Lương cơ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0953969" w14:textId="77777777" w:rsidR="002B7037" w:rsidRDefault="002B7037">
            <w:pPr>
              <w:pStyle w:val="Compact"/>
            </w:pPr>
          </w:p>
        </w:tc>
        <w:tc>
          <w:tcPr>
            <w:tcW w:w="0" w:type="auto"/>
          </w:tcPr>
          <w:p w14:paraId="47C83481" w14:textId="77777777" w:rsidR="002B7037" w:rsidRDefault="002B7037">
            <w:pPr>
              <w:pStyle w:val="Compact"/>
            </w:pPr>
          </w:p>
        </w:tc>
        <w:tc>
          <w:tcPr>
            <w:tcW w:w="0" w:type="auto"/>
          </w:tcPr>
          <w:p w14:paraId="66931E04" w14:textId="77777777" w:rsidR="002B7037" w:rsidRDefault="002B7037">
            <w:pPr>
              <w:pStyle w:val="Compact"/>
            </w:pPr>
          </w:p>
        </w:tc>
      </w:tr>
      <w:tr w:rsidR="002B7037" w14:paraId="5E69DD09" w14:textId="77777777" w:rsidTr="002A5D63">
        <w:tc>
          <w:tcPr>
            <w:tcW w:w="0" w:type="auto"/>
          </w:tcPr>
          <w:p w14:paraId="77F195B0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A0887BD" w14:textId="77777777" w:rsidR="002B7037" w:rsidRDefault="002B7037">
            <w:pPr>
              <w:pStyle w:val="Compact"/>
            </w:pPr>
          </w:p>
        </w:tc>
        <w:tc>
          <w:tcPr>
            <w:tcW w:w="0" w:type="auto"/>
          </w:tcPr>
          <w:p w14:paraId="044C0873" w14:textId="77777777" w:rsidR="002B7037" w:rsidRDefault="002B7037">
            <w:pPr>
              <w:pStyle w:val="Compact"/>
            </w:pPr>
          </w:p>
        </w:tc>
        <w:tc>
          <w:tcPr>
            <w:tcW w:w="0" w:type="auto"/>
          </w:tcPr>
          <w:p w14:paraId="73ECCC63" w14:textId="77777777" w:rsidR="002B7037" w:rsidRDefault="002B7037">
            <w:pPr>
              <w:pStyle w:val="Compact"/>
            </w:pPr>
          </w:p>
        </w:tc>
      </w:tr>
      <w:tr w:rsidR="002B7037" w14:paraId="5D7DDE91" w14:textId="77777777" w:rsidTr="002A5D63">
        <w:tc>
          <w:tcPr>
            <w:tcW w:w="0" w:type="auto"/>
          </w:tcPr>
          <w:p w14:paraId="1E5191D7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Thư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3A54AA57" w14:textId="77777777" w:rsidR="002B7037" w:rsidRDefault="002B7037">
            <w:pPr>
              <w:pStyle w:val="Compact"/>
            </w:pPr>
          </w:p>
        </w:tc>
        <w:tc>
          <w:tcPr>
            <w:tcW w:w="0" w:type="auto"/>
          </w:tcPr>
          <w:p w14:paraId="5D179F26" w14:textId="77777777" w:rsidR="002B7037" w:rsidRDefault="002B7037">
            <w:pPr>
              <w:pStyle w:val="Compact"/>
            </w:pPr>
          </w:p>
        </w:tc>
        <w:tc>
          <w:tcPr>
            <w:tcW w:w="0" w:type="auto"/>
          </w:tcPr>
          <w:p w14:paraId="6E4162F2" w14:textId="77777777" w:rsidR="002B7037" w:rsidRDefault="002B7037">
            <w:pPr>
              <w:pStyle w:val="Compact"/>
            </w:pPr>
          </w:p>
        </w:tc>
      </w:tr>
      <w:tr w:rsidR="002B7037" w14:paraId="296B07BD" w14:textId="77777777" w:rsidTr="002A5D63">
        <w:tc>
          <w:tcPr>
            <w:tcW w:w="0" w:type="auto"/>
          </w:tcPr>
          <w:p w14:paraId="40D035DF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EAF73A6" w14:textId="77777777" w:rsidR="002B7037" w:rsidRDefault="002B7037">
            <w:pPr>
              <w:pStyle w:val="Compact"/>
            </w:pPr>
          </w:p>
        </w:tc>
        <w:tc>
          <w:tcPr>
            <w:tcW w:w="0" w:type="auto"/>
          </w:tcPr>
          <w:p w14:paraId="7BF44D4A" w14:textId="77777777" w:rsidR="002B7037" w:rsidRDefault="002B7037">
            <w:pPr>
              <w:pStyle w:val="Compact"/>
            </w:pPr>
          </w:p>
        </w:tc>
        <w:tc>
          <w:tcPr>
            <w:tcW w:w="0" w:type="auto"/>
          </w:tcPr>
          <w:p w14:paraId="6646139B" w14:textId="77777777" w:rsidR="002B7037" w:rsidRDefault="002B7037">
            <w:pPr>
              <w:pStyle w:val="Compact"/>
            </w:pPr>
          </w:p>
        </w:tc>
      </w:tr>
    </w:tbl>
    <w:p w14:paraId="0A149CC1" w14:textId="77777777" w:rsidR="002B7037" w:rsidRDefault="00254274">
      <w:pPr>
        <w:pStyle w:val="Heading3"/>
      </w:pPr>
      <w:bookmarkStart w:id="10" w:name="khấu-trừ"/>
      <w:bookmarkEnd w:id="9"/>
      <w:r>
        <w:t>2. Kh</w:t>
      </w:r>
      <w:r>
        <w:t>ấ</w:t>
      </w:r>
      <w:r>
        <w:t>u tr</w:t>
      </w:r>
      <w:r>
        <w:t>ừ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917"/>
        <w:gridCol w:w="1190"/>
        <w:gridCol w:w="1037"/>
      </w:tblGrid>
      <w:tr w:rsidR="002B7037" w14:paraId="2BB088E8" w14:textId="77777777" w:rsidTr="002A5D63">
        <w:tc>
          <w:tcPr>
            <w:tcW w:w="0" w:type="auto"/>
          </w:tcPr>
          <w:p w14:paraId="53CE4957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kh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tr</w:t>
            </w:r>
            <w:r>
              <w:rPr>
                <w:b/>
                <w:bCs/>
              </w:rPr>
              <w:t>ừ</w:t>
            </w:r>
          </w:p>
        </w:tc>
        <w:tc>
          <w:tcPr>
            <w:tcW w:w="0" w:type="auto"/>
          </w:tcPr>
          <w:p w14:paraId="2BE07569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D04F8B6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22C64778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B7037" w14:paraId="72B5EF24" w14:textId="77777777" w:rsidTr="002A5D63">
        <w:tc>
          <w:tcPr>
            <w:tcW w:w="0" w:type="auto"/>
          </w:tcPr>
          <w:p w14:paraId="2E80FC9B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BHXH</w:t>
            </w:r>
          </w:p>
        </w:tc>
        <w:tc>
          <w:tcPr>
            <w:tcW w:w="0" w:type="auto"/>
          </w:tcPr>
          <w:p w14:paraId="2567955C" w14:textId="77777777" w:rsidR="002B7037" w:rsidRDefault="002B7037">
            <w:pPr>
              <w:pStyle w:val="Compact"/>
            </w:pPr>
          </w:p>
        </w:tc>
        <w:tc>
          <w:tcPr>
            <w:tcW w:w="0" w:type="auto"/>
          </w:tcPr>
          <w:p w14:paraId="11D9B61A" w14:textId="77777777" w:rsidR="002B7037" w:rsidRDefault="002B7037">
            <w:pPr>
              <w:pStyle w:val="Compact"/>
            </w:pPr>
          </w:p>
        </w:tc>
        <w:tc>
          <w:tcPr>
            <w:tcW w:w="0" w:type="auto"/>
          </w:tcPr>
          <w:p w14:paraId="682BC874" w14:textId="77777777" w:rsidR="002B7037" w:rsidRDefault="002B7037">
            <w:pPr>
              <w:pStyle w:val="Compact"/>
            </w:pPr>
          </w:p>
        </w:tc>
      </w:tr>
      <w:tr w:rsidR="002B7037" w14:paraId="799799A3" w14:textId="77777777" w:rsidTr="002A5D63">
        <w:tc>
          <w:tcPr>
            <w:tcW w:w="0" w:type="auto"/>
          </w:tcPr>
          <w:p w14:paraId="48A43296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BHYT</w:t>
            </w:r>
          </w:p>
        </w:tc>
        <w:tc>
          <w:tcPr>
            <w:tcW w:w="0" w:type="auto"/>
          </w:tcPr>
          <w:p w14:paraId="5E357DBB" w14:textId="77777777" w:rsidR="002B7037" w:rsidRDefault="002B7037">
            <w:pPr>
              <w:pStyle w:val="Compact"/>
            </w:pPr>
          </w:p>
        </w:tc>
        <w:tc>
          <w:tcPr>
            <w:tcW w:w="0" w:type="auto"/>
          </w:tcPr>
          <w:p w14:paraId="45255596" w14:textId="77777777" w:rsidR="002B7037" w:rsidRDefault="002B7037">
            <w:pPr>
              <w:pStyle w:val="Compact"/>
            </w:pPr>
          </w:p>
        </w:tc>
        <w:tc>
          <w:tcPr>
            <w:tcW w:w="0" w:type="auto"/>
          </w:tcPr>
          <w:p w14:paraId="44512F7D" w14:textId="77777777" w:rsidR="002B7037" w:rsidRDefault="002B7037">
            <w:pPr>
              <w:pStyle w:val="Compact"/>
            </w:pPr>
          </w:p>
        </w:tc>
      </w:tr>
      <w:tr w:rsidR="002B7037" w14:paraId="473911B4" w14:textId="77777777" w:rsidTr="002A5D63">
        <w:tc>
          <w:tcPr>
            <w:tcW w:w="0" w:type="auto"/>
          </w:tcPr>
          <w:p w14:paraId="47EDEA24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BHTN</w:t>
            </w:r>
          </w:p>
        </w:tc>
        <w:tc>
          <w:tcPr>
            <w:tcW w:w="0" w:type="auto"/>
          </w:tcPr>
          <w:p w14:paraId="0D3C3E86" w14:textId="77777777" w:rsidR="002B7037" w:rsidRDefault="002B7037">
            <w:pPr>
              <w:pStyle w:val="Compact"/>
            </w:pPr>
          </w:p>
        </w:tc>
        <w:tc>
          <w:tcPr>
            <w:tcW w:w="0" w:type="auto"/>
          </w:tcPr>
          <w:p w14:paraId="5B374D2E" w14:textId="77777777" w:rsidR="002B7037" w:rsidRDefault="002B7037">
            <w:pPr>
              <w:pStyle w:val="Compact"/>
            </w:pPr>
          </w:p>
        </w:tc>
        <w:tc>
          <w:tcPr>
            <w:tcW w:w="0" w:type="auto"/>
          </w:tcPr>
          <w:p w14:paraId="7398C7E2" w14:textId="77777777" w:rsidR="002B7037" w:rsidRDefault="002B7037">
            <w:pPr>
              <w:pStyle w:val="Compact"/>
            </w:pPr>
          </w:p>
        </w:tc>
      </w:tr>
      <w:tr w:rsidR="002B7037" w14:paraId="6F58FA77" w14:textId="77777777" w:rsidTr="002A5D63">
        <w:tc>
          <w:tcPr>
            <w:tcW w:w="0" w:type="auto"/>
          </w:tcPr>
          <w:p w14:paraId="7368EFBE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TNCN</w:t>
            </w:r>
          </w:p>
        </w:tc>
        <w:tc>
          <w:tcPr>
            <w:tcW w:w="0" w:type="auto"/>
          </w:tcPr>
          <w:p w14:paraId="1BC2458F" w14:textId="77777777" w:rsidR="002B7037" w:rsidRDefault="002B7037">
            <w:pPr>
              <w:pStyle w:val="Compact"/>
            </w:pPr>
          </w:p>
        </w:tc>
        <w:tc>
          <w:tcPr>
            <w:tcW w:w="0" w:type="auto"/>
          </w:tcPr>
          <w:p w14:paraId="06F34A68" w14:textId="77777777" w:rsidR="002B7037" w:rsidRDefault="002B7037">
            <w:pPr>
              <w:pStyle w:val="Compact"/>
            </w:pPr>
          </w:p>
        </w:tc>
        <w:tc>
          <w:tcPr>
            <w:tcW w:w="0" w:type="auto"/>
          </w:tcPr>
          <w:p w14:paraId="3E7A27E3" w14:textId="77777777" w:rsidR="002B7037" w:rsidRDefault="002B7037">
            <w:pPr>
              <w:pStyle w:val="Compact"/>
            </w:pPr>
          </w:p>
        </w:tc>
      </w:tr>
      <w:tr w:rsidR="002B7037" w14:paraId="778B1ABD" w14:textId="77777777" w:rsidTr="002A5D63">
        <w:tc>
          <w:tcPr>
            <w:tcW w:w="0" w:type="auto"/>
          </w:tcPr>
          <w:p w14:paraId="438DA09D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Kh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tr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khác</w:t>
            </w:r>
          </w:p>
        </w:tc>
        <w:tc>
          <w:tcPr>
            <w:tcW w:w="0" w:type="auto"/>
          </w:tcPr>
          <w:p w14:paraId="2B578AC4" w14:textId="77777777" w:rsidR="002B7037" w:rsidRDefault="002B7037">
            <w:pPr>
              <w:pStyle w:val="Compact"/>
            </w:pPr>
          </w:p>
        </w:tc>
        <w:tc>
          <w:tcPr>
            <w:tcW w:w="0" w:type="auto"/>
          </w:tcPr>
          <w:p w14:paraId="587351FA" w14:textId="77777777" w:rsidR="002B7037" w:rsidRDefault="002B7037">
            <w:pPr>
              <w:pStyle w:val="Compact"/>
            </w:pPr>
          </w:p>
        </w:tc>
        <w:tc>
          <w:tcPr>
            <w:tcW w:w="0" w:type="auto"/>
          </w:tcPr>
          <w:p w14:paraId="5B1CB651" w14:textId="77777777" w:rsidR="002B7037" w:rsidRDefault="002B7037">
            <w:pPr>
              <w:pStyle w:val="Compact"/>
            </w:pPr>
          </w:p>
        </w:tc>
      </w:tr>
      <w:tr w:rsidR="002B7037" w14:paraId="05E29EE5" w14:textId="77777777" w:rsidTr="002A5D63">
        <w:tc>
          <w:tcPr>
            <w:tcW w:w="0" w:type="auto"/>
          </w:tcPr>
          <w:p w14:paraId="2E8DB248" w14:textId="77777777" w:rsidR="002B7037" w:rsidRDefault="0025427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CFD441C" w14:textId="77777777" w:rsidR="002B7037" w:rsidRDefault="002B7037">
            <w:pPr>
              <w:pStyle w:val="Compact"/>
            </w:pPr>
          </w:p>
        </w:tc>
        <w:tc>
          <w:tcPr>
            <w:tcW w:w="0" w:type="auto"/>
          </w:tcPr>
          <w:p w14:paraId="6B2A9261" w14:textId="77777777" w:rsidR="002B7037" w:rsidRDefault="002B7037">
            <w:pPr>
              <w:pStyle w:val="Compact"/>
            </w:pPr>
          </w:p>
        </w:tc>
        <w:tc>
          <w:tcPr>
            <w:tcW w:w="0" w:type="auto"/>
          </w:tcPr>
          <w:p w14:paraId="5B3E7385" w14:textId="77777777" w:rsidR="002B7037" w:rsidRDefault="002B7037">
            <w:pPr>
              <w:pStyle w:val="Compact"/>
            </w:pPr>
          </w:p>
        </w:tc>
      </w:tr>
    </w:tbl>
    <w:p w14:paraId="61F6680B" w14:textId="77777777" w:rsidR="002B7037" w:rsidRDefault="00254274">
      <w:pPr>
        <w:pStyle w:val="Heading2"/>
      </w:pPr>
      <w:bookmarkStart w:id="11" w:name="xác-nhận"/>
      <w:bookmarkEnd w:id="8"/>
      <w:bookmarkEnd w:id="10"/>
      <w:r>
        <w:lastRenderedPageBreak/>
        <w:t>XÁC NH</w:t>
      </w:r>
      <w:r>
        <w:t>Ậ</w:t>
      </w:r>
      <w:r>
        <w:t>N</w:t>
      </w:r>
    </w:p>
    <w:p w14:paraId="45025852" w14:textId="77777777" w:rsidR="002B7037" w:rsidRDefault="00254274">
      <w:pPr>
        <w:pStyle w:val="Heading3"/>
      </w:pPr>
      <w:bookmarkStart w:id="12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060311F7" w14:textId="77777777" w:rsidR="002B7037" w:rsidRDefault="00254274">
      <w:pPr>
        <w:pStyle w:val="Compact"/>
        <w:numPr>
          <w:ilvl w:val="0"/>
          <w:numId w:val="2"/>
        </w:numPr>
      </w:pPr>
      <w:r>
        <w:t>Đã l</w:t>
      </w:r>
      <w:r>
        <w:t>ậ</w:t>
      </w:r>
      <w:r>
        <w:t>p b</w:t>
      </w:r>
      <w:r>
        <w:t>ả</w:t>
      </w:r>
      <w:r>
        <w:t>ng lương chính xác</w:t>
      </w:r>
    </w:p>
    <w:p w14:paraId="3ED4F1D8" w14:textId="77777777" w:rsidR="002B7037" w:rsidRDefault="00254274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0A4EBF64" w14:textId="77777777" w:rsidR="002B7037" w:rsidRDefault="00254274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0A112397" w14:textId="77777777" w:rsidR="002B7037" w:rsidRDefault="00254274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E8F1D8A" w14:textId="77777777" w:rsidR="002B7037" w:rsidRDefault="00254274">
      <w:pPr>
        <w:pStyle w:val="Heading3"/>
      </w:pPr>
      <w:bookmarkStart w:id="13" w:name="kế-toán-trưởng"/>
      <w:bookmarkEnd w:id="12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636D0E1F" w14:textId="77777777" w:rsidR="002B7037" w:rsidRDefault="00254274">
      <w:pPr>
        <w:pStyle w:val="Compact"/>
        <w:numPr>
          <w:ilvl w:val="0"/>
          <w:numId w:val="5"/>
        </w:numPr>
      </w:pPr>
      <w:r>
        <w:t>Đã xem xét b</w:t>
      </w:r>
      <w:r>
        <w:t>ả</w:t>
      </w:r>
      <w:r>
        <w:t>ng lương</w:t>
      </w:r>
    </w:p>
    <w:p w14:paraId="69C3B70B" w14:textId="77777777" w:rsidR="002B7037" w:rsidRDefault="00254274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1451FD89" w14:textId="77777777" w:rsidR="002B7037" w:rsidRDefault="00254274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287830C3" w14:textId="77777777" w:rsidR="002B7037" w:rsidRDefault="00254274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5F360F7" w14:textId="77777777" w:rsidR="002B7037" w:rsidRDefault="00254274">
      <w:pPr>
        <w:pStyle w:val="Heading3"/>
      </w:pPr>
      <w:bookmarkStart w:id="14" w:name="ban-giám-hiệu"/>
      <w:bookmarkEnd w:id="13"/>
      <w:r>
        <w:t>Ban Giám hi</w:t>
      </w:r>
      <w:r>
        <w:t>ệ</w:t>
      </w:r>
      <w:r>
        <w:t>u:</w:t>
      </w:r>
    </w:p>
    <w:p w14:paraId="04DB9915" w14:textId="77777777" w:rsidR="002B7037" w:rsidRDefault="00254274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778C7AB1" w14:textId="77777777" w:rsidR="002B7037" w:rsidRDefault="00254274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b</w:t>
      </w:r>
      <w:r>
        <w:t>ả</w:t>
      </w:r>
      <w:r>
        <w:t>ng lương</w:t>
      </w:r>
    </w:p>
    <w:p w14:paraId="634BBDC0" w14:textId="77777777" w:rsidR="002B7037" w:rsidRDefault="00254274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6BBB6CDA" w14:textId="77777777" w:rsidR="002B7037" w:rsidRDefault="00254274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04BDBF0" w14:textId="77777777" w:rsidR="002B7037" w:rsidRDefault="00254274">
      <w:pPr>
        <w:pStyle w:val="Heading2"/>
      </w:pPr>
      <w:bookmarkStart w:id="15" w:name="ghi-chú"/>
      <w:bookmarkEnd w:id="11"/>
      <w:bookmarkEnd w:id="14"/>
      <w:r>
        <w:t>GHI CHÚ</w:t>
      </w:r>
    </w:p>
    <w:p w14:paraId="494139AA" w14:textId="77777777" w:rsidR="002B7037" w:rsidRDefault="00254274">
      <w:pPr>
        <w:pStyle w:val="Heading2"/>
      </w:pPr>
      <w:bookmarkStart w:id="16" w:name="thông-tin-bổ-sung-1"/>
      <w:bookmarkEnd w:id="15"/>
      <w:r>
        <w:t>### Thông tin b</w:t>
      </w:r>
      <w:r>
        <w:t>ổ</w:t>
      </w:r>
      <w:r>
        <w:t xml:space="preserve"> sung:</w:t>
      </w:r>
    </w:p>
    <w:p w14:paraId="664E006D" w14:textId="77777777" w:rsidR="002B7037" w:rsidRDefault="00254274">
      <w:pPr>
        <w:pStyle w:val="Heading2"/>
      </w:pPr>
      <w:bookmarkStart w:id="17" w:name="lưu-ý-quan-trọng"/>
      <w:bookmarkEnd w:id="16"/>
      <w:r>
        <w:t>### Lưu ý quan tr</w:t>
      </w:r>
      <w:r>
        <w:t>ọ</w:t>
      </w:r>
      <w:r>
        <w:t>ng:</w:t>
      </w:r>
    </w:p>
    <w:p w14:paraId="59735559" w14:textId="77777777" w:rsidR="002B7037" w:rsidRDefault="00254274">
      <w:r>
        <w:pict w14:anchorId="70A32F63">
          <v:rect id="_x0000_i1026" style="width:0;height:1.5pt" o:hralign="center" o:hrstd="t" o:hr="t"/>
        </w:pict>
      </w:r>
    </w:p>
    <w:p w14:paraId="389E2BEC" w14:textId="77777777" w:rsidR="002B7037" w:rsidRDefault="00254274">
      <w:pPr>
        <w:pStyle w:val="FirstParagraph"/>
      </w:pPr>
      <w:r>
        <w:rPr>
          <w:b/>
          <w:bCs/>
        </w:rPr>
        <w:t>Ghi chú:</w:t>
      </w:r>
      <w:r>
        <w:t xml:space="preserve"> B</w:t>
      </w:r>
      <w:r>
        <w:t>ả</w:t>
      </w:r>
      <w:r>
        <w:t>ng lương này c</w:t>
      </w:r>
      <w:r>
        <w:t>ầ</w:t>
      </w:r>
      <w:r>
        <w:t>n đư</w:t>
      </w:r>
      <w:r>
        <w:t>ợ</w:t>
      </w:r>
      <w:r>
        <w:t>c lưu tr</w:t>
      </w:r>
      <w:r>
        <w:t>ữ</w:t>
      </w:r>
      <w:r>
        <w:t xml:space="preserve"> theo quy đ</w:t>
      </w:r>
      <w:r>
        <w:t>ị</w:t>
      </w:r>
      <w:r>
        <w:t>nh và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chi tr</w:t>
      </w:r>
      <w:r>
        <w:t>ả</w:t>
      </w:r>
      <w:r>
        <w:t xml:space="preserve"> lương.</w:t>
      </w:r>
      <w:bookmarkEnd w:id="0"/>
      <w:bookmarkEnd w:id="17"/>
    </w:p>
    <w:sectPr w:rsidR="002B7037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FB72C" w14:textId="77777777" w:rsidR="00254274" w:rsidRDefault="00254274" w:rsidP="002A5D63">
      <w:pPr>
        <w:spacing w:line="240" w:lineRule="auto"/>
      </w:pPr>
      <w:r>
        <w:separator/>
      </w:r>
    </w:p>
  </w:endnote>
  <w:endnote w:type="continuationSeparator" w:id="0">
    <w:p w14:paraId="3BC8F34F" w14:textId="77777777" w:rsidR="00254274" w:rsidRDefault="00254274" w:rsidP="002A5D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713F9" w14:textId="77777777" w:rsidR="00254274" w:rsidRDefault="00254274" w:rsidP="002A5D63">
      <w:pPr>
        <w:spacing w:line="240" w:lineRule="auto"/>
      </w:pPr>
      <w:r>
        <w:separator/>
      </w:r>
    </w:p>
  </w:footnote>
  <w:footnote w:type="continuationSeparator" w:id="0">
    <w:p w14:paraId="55E3DD91" w14:textId="77777777" w:rsidR="00254274" w:rsidRDefault="00254274" w:rsidP="002A5D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1C763" w14:textId="77777777" w:rsidR="002A5D63" w:rsidRPr="00A33244" w:rsidRDefault="002A5D63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FAB0AEA" wp14:editId="6FCE86DA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9FA21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60700BB" w14:textId="77777777" w:rsidR="002A5D63" w:rsidRDefault="002A5D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A541D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93AD7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BDAC08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037"/>
    <w:rsid w:val="00254274"/>
    <w:rsid w:val="002A5D63"/>
    <w:rsid w:val="002B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C155E6E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5D63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A5D63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A5D63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A5D63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A5D63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A5D6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A5D63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2A5D6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D6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D6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A5D63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A5D63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A5D63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A5D63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D63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2A5D6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D63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2A5D6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D63"/>
    <w:rPr>
      <w:rFonts w:ascii="Times New Roman" w:hAnsi="Times New Roman"/>
      <w:szCs w:val="22"/>
    </w:rPr>
  </w:style>
  <w:style w:type="character" w:styleId="Emphasis">
    <w:name w:val="Emphasis"/>
    <w:rsid w:val="002A5D63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2A5D63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2A5D63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2A5D6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2A5D6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2026-01-29T09:42:00Z</dcterms:created>
  <dcterms:modified xsi:type="dcterms:W3CDTF">2026-01-29T09:42:00Z</dcterms:modified>
</cp:coreProperties>
</file>