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F8723" w14:textId="77777777" w:rsidR="006135C1" w:rsidRDefault="00AE666F" w:rsidP="00A44644">
      <w:pPr>
        <w:pStyle w:val="Title"/>
      </w:pPr>
      <w:bookmarkStart w:id="0" w:name="bm-21-đơn-xin-trợ-cấp-đột-xuất"/>
      <w:r>
        <w:t>BM-21: ĐƠN XIN TR</w:t>
      </w:r>
      <w:r>
        <w:t>Ợ</w:t>
      </w:r>
      <w:r>
        <w:t xml:space="preserve"> C</w:t>
      </w:r>
      <w:r>
        <w:t>Ấ</w:t>
      </w:r>
      <w:r>
        <w:t>P Đ</w:t>
      </w:r>
      <w:r>
        <w:t>Ộ</w:t>
      </w:r>
      <w:r>
        <w:t>T XU</w:t>
      </w:r>
      <w:r>
        <w:t>Ấ</w:t>
      </w:r>
      <w:r>
        <w:t>T</w:t>
      </w:r>
    </w:p>
    <w:p w14:paraId="2E702341" w14:textId="77777777" w:rsidR="006135C1" w:rsidRDefault="00AE666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QT-03-SOP-02-BM-21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F0550C7" w14:textId="77777777" w:rsidR="006135C1" w:rsidRDefault="00AE666F">
      <w:r>
        <w:pict w14:anchorId="390DE5AE">
          <v:rect id="_x0000_i1025" style="width:0;height:1.5pt" o:hralign="center" o:hrstd="t" o:hr="t"/>
        </w:pict>
      </w:r>
    </w:p>
    <w:p w14:paraId="29F8A5CE" w14:textId="77777777" w:rsidR="006135C1" w:rsidRDefault="00AE666F">
      <w:pPr>
        <w:pStyle w:val="Heading2"/>
      </w:pPr>
      <w:bookmarkStart w:id="1" w:name="thông-tin-đơn-xin-trợ-cấp"/>
      <w:r>
        <w:t>THÔNG TIN ĐƠN XIN TR</w:t>
      </w:r>
      <w:r>
        <w:t>Ợ</w:t>
      </w:r>
      <w:r>
        <w:t xml:space="preserve">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6135C1" w14:paraId="4C341BD7" w14:textId="77777777" w:rsidTr="00A44644">
        <w:tc>
          <w:tcPr>
            <w:tcW w:w="0" w:type="auto"/>
          </w:tcPr>
          <w:p w14:paraId="42FD9C9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66C1A28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35C1" w14:paraId="6D7B5989" w14:textId="77777777" w:rsidTr="00A44644">
        <w:tc>
          <w:tcPr>
            <w:tcW w:w="0" w:type="auto"/>
          </w:tcPr>
          <w:p w14:paraId="061CE08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đơn</w:t>
            </w:r>
          </w:p>
        </w:tc>
        <w:tc>
          <w:tcPr>
            <w:tcW w:w="0" w:type="auto"/>
          </w:tcPr>
          <w:p w14:paraId="1CDD365D" w14:textId="77777777" w:rsidR="006135C1" w:rsidRDefault="006135C1">
            <w:pPr>
              <w:pStyle w:val="Compact"/>
            </w:pPr>
          </w:p>
        </w:tc>
      </w:tr>
      <w:tr w:rsidR="006135C1" w14:paraId="5F661B58" w14:textId="77777777" w:rsidTr="00A44644">
        <w:tc>
          <w:tcPr>
            <w:tcW w:w="0" w:type="auto"/>
          </w:tcPr>
          <w:p w14:paraId="3026CF1D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Ngày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BE44634" w14:textId="77777777" w:rsidR="006135C1" w:rsidRDefault="006135C1">
            <w:pPr>
              <w:pStyle w:val="Compact"/>
            </w:pPr>
          </w:p>
        </w:tc>
      </w:tr>
      <w:tr w:rsidR="006135C1" w14:paraId="2136B893" w14:textId="77777777" w:rsidTr="00A44644">
        <w:tc>
          <w:tcPr>
            <w:tcW w:w="0" w:type="auto"/>
          </w:tcPr>
          <w:p w14:paraId="6B33F2BB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2F3E220" w14:textId="77777777" w:rsidR="006135C1" w:rsidRDefault="006135C1">
            <w:pPr>
              <w:pStyle w:val="Compact"/>
            </w:pPr>
          </w:p>
        </w:tc>
      </w:tr>
      <w:tr w:rsidR="006135C1" w14:paraId="757C1E44" w14:textId="77777777" w:rsidTr="00A44644">
        <w:tc>
          <w:tcPr>
            <w:tcW w:w="0" w:type="auto"/>
          </w:tcPr>
          <w:p w14:paraId="4B5395CD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0A6AE5D" w14:textId="77777777" w:rsidR="006135C1" w:rsidRDefault="006135C1">
            <w:pPr>
              <w:pStyle w:val="Compact"/>
            </w:pPr>
          </w:p>
        </w:tc>
      </w:tr>
      <w:tr w:rsidR="006135C1" w14:paraId="771D3C86" w14:textId="77777777" w:rsidTr="00A44644">
        <w:tc>
          <w:tcPr>
            <w:tcW w:w="0" w:type="auto"/>
          </w:tcPr>
          <w:p w14:paraId="35A219E7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C88EDB" w14:textId="77777777" w:rsidR="006135C1" w:rsidRDefault="006135C1">
            <w:pPr>
              <w:pStyle w:val="Compact"/>
            </w:pPr>
          </w:p>
        </w:tc>
      </w:tr>
      <w:tr w:rsidR="006135C1" w14:paraId="5D8BB548" w14:textId="77777777" w:rsidTr="00A44644">
        <w:tc>
          <w:tcPr>
            <w:tcW w:w="0" w:type="auto"/>
          </w:tcPr>
          <w:p w14:paraId="37A7E022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E4E5124" w14:textId="77777777" w:rsidR="006135C1" w:rsidRDefault="006135C1">
            <w:pPr>
              <w:pStyle w:val="Compact"/>
            </w:pPr>
          </w:p>
        </w:tc>
      </w:tr>
    </w:tbl>
    <w:p w14:paraId="53B677E0" w14:textId="77777777" w:rsidR="006135C1" w:rsidRDefault="00AE666F">
      <w:pPr>
        <w:pStyle w:val="Heading2"/>
      </w:pPr>
      <w:bookmarkStart w:id="2" w:name="thông-tin-nhân-viên"/>
      <w:bookmarkEnd w:id="1"/>
      <w:r>
        <w:t>THÔNG TIN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157"/>
      </w:tblGrid>
      <w:tr w:rsidR="006135C1" w14:paraId="68F05FAD" w14:textId="77777777" w:rsidTr="00A44644">
        <w:tc>
          <w:tcPr>
            <w:tcW w:w="0" w:type="auto"/>
          </w:tcPr>
          <w:p w14:paraId="1A21BBB9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B2B588A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35C1" w14:paraId="5F9A3C12" w14:textId="77777777" w:rsidTr="00A44644">
        <w:tc>
          <w:tcPr>
            <w:tcW w:w="0" w:type="auto"/>
          </w:tcPr>
          <w:p w14:paraId="68935CDE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785E9580" w14:textId="77777777" w:rsidR="006135C1" w:rsidRDefault="006135C1">
            <w:pPr>
              <w:pStyle w:val="Compact"/>
            </w:pPr>
          </w:p>
        </w:tc>
      </w:tr>
      <w:tr w:rsidR="006135C1" w14:paraId="71FDBEE1" w14:textId="77777777" w:rsidTr="00A44644">
        <w:tc>
          <w:tcPr>
            <w:tcW w:w="0" w:type="auto"/>
          </w:tcPr>
          <w:p w14:paraId="3AFF6005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21385B7" w14:textId="77777777" w:rsidR="006135C1" w:rsidRDefault="006135C1">
            <w:pPr>
              <w:pStyle w:val="Compact"/>
            </w:pPr>
          </w:p>
        </w:tc>
      </w:tr>
      <w:tr w:rsidR="006135C1" w14:paraId="7A9DF505" w14:textId="77777777" w:rsidTr="00A44644">
        <w:tc>
          <w:tcPr>
            <w:tcW w:w="0" w:type="auto"/>
          </w:tcPr>
          <w:p w14:paraId="2E90B241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0132C7A" w14:textId="77777777" w:rsidR="006135C1" w:rsidRDefault="006135C1">
            <w:pPr>
              <w:pStyle w:val="Compact"/>
            </w:pPr>
          </w:p>
        </w:tc>
      </w:tr>
      <w:tr w:rsidR="006135C1" w14:paraId="7A04E36A" w14:textId="77777777" w:rsidTr="00A44644">
        <w:tc>
          <w:tcPr>
            <w:tcW w:w="0" w:type="auto"/>
          </w:tcPr>
          <w:p w14:paraId="18CDC392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Mã nhân viên</w:t>
            </w:r>
          </w:p>
        </w:tc>
        <w:tc>
          <w:tcPr>
            <w:tcW w:w="0" w:type="auto"/>
          </w:tcPr>
          <w:p w14:paraId="28D477CE" w14:textId="77777777" w:rsidR="006135C1" w:rsidRDefault="006135C1">
            <w:pPr>
              <w:pStyle w:val="Compact"/>
            </w:pPr>
          </w:p>
        </w:tc>
      </w:tr>
      <w:tr w:rsidR="006135C1" w14:paraId="3E8F09DA" w14:textId="77777777" w:rsidTr="00A44644">
        <w:tc>
          <w:tcPr>
            <w:tcW w:w="0" w:type="auto"/>
          </w:tcPr>
          <w:p w14:paraId="28954196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101D683" w14:textId="77777777" w:rsidR="006135C1" w:rsidRDefault="006135C1">
            <w:pPr>
              <w:pStyle w:val="Compact"/>
            </w:pPr>
          </w:p>
        </w:tc>
      </w:tr>
      <w:tr w:rsidR="006135C1" w14:paraId="44EE2634" w14:textId="77777777" w:rsidTr="00A44644">
        <w:tc>
          <w:tcPr>
            <w:tcW w:w="0" w:type="auto"/>
          </w:tcPr>
          <w:p w14:paraId="1079B4C2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28183D23" w14:textId="77777777" w:rsidR="006135C1" w:rsidRDefault="006135C1">
            <w:pPr>
              <w:pStyle w:val="Compact"/>
            </w:pPr>
          </w:p>
        </w:tc>
      </w:tr>
    </w:tbl>
    <w:p w14:paraId="7F3C8575" w14:textId="77777777" w:rsidR="006135C1" w:rsidRDefault="00AE666F">
      <w:pPr>
        <w:pStyle w:val="Heading2"/>
      </w:pPr>
      <w:bookmarkStart w:id="3" w:name="nội-dung-đề-nghị"/>
      <w:bookmarkEnd w:id="2"/>
      <w:r>
        <w:t>N</w:t>
      </w:r>
      <w:r>
        <w:t>Ộ</w:t>
      </w:r>
      <w:r>
        <w:t>I DUNG Đ</w:t>
      </w:r>
      <w:r>
        <w:t>Ề</w:t>
      </w:r>
      <w:r>
        <w:t xml:space="preserve"> NGH</w:t>
      </w:r>
      <w:r>
        <w:t>Ị</w:t>
      </w:r>
    </w:p>
    <w:p w14:paraId="4FD8E146" w14:textId="77777777" w:rsidR="006135C1" w:rsidRDefault="00AE666F">
      <w:pPr>
        <w:pStyle w:val="Heading3"/>
      </w:pPr>
      <w:bookmarkStart w:id="4" w:name="lý-do-xin-trợ-cấp"/>
      <w:r>
        <w:t>1. Lý do xin tr</w:t>
      </w:r>
      <w:r>
        <w:t>ợ</w:t>
      </w:r>
      <w:r>
        <w:t xml:space="preserve">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7"/>
        <w:gridCol w:w="1743"/>
        <w:gridCol w:w="1037"/>
      </w:tblGrid>
      <w:tr w:rsidR="006135C1" w14:paraId="368AD6BD" w14:textId="77777777" w:rsidTr="00A44644">
        <w:tc>
          <w:tcPr>
            <w:tcW w:w="0" w:type="auto"/>
          </w:tcPr>
          <w:p w14:paraId="4E47195D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0" w:type="auto"/>
          </w:tcPr>
          <w:p w14:paraId="18A4E3F2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8C9889E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35C1" w14:paraId="54B010D6" w14:textId="77777777" w:rsidTr="00A44644">
        <w:tc>
          <w:tcPr>
            <w:tcW w:w="0" w:type="auto"/>
          </w:tcPr>
          <w:p w14:paraId="075CD32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lastRenderedPageBreak/>
              <w:t>Ố</w:t>
            </w:r>
            <w:r>
              <w:rPr>
                <w:b/>
                <w:bCs/>
              </w:rPr>
              <w:t>m đau</w:t>
            </w:r>
          </w:p>
        </w:tc>
        <w:tc>
          <w:tcPr>
            <w:tcW w:w="0" w:type="auto"/>
          </w:tcPr>
          <w:p w14:paraId="0F1C2A86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6981D7D" w14:textId="77777777" w:rsidR="006135C1" w:rsidRDefault="006135C1">
            <w:pPr>
              <w:pStyle w:val="Compact"/>
            </w:pPr>
          </w:p>
        </w:tc>
      </w:tr>
      <w:tr w:rsidR="006135C1" w14:paraId="65D23566" w14:textId="77777777" w:rsidTr="00A44644">
        <w:tc>
          <w:tcPr>
            <w:tcW w:w="0" w:type="auto"/>
          </w:tcPr>
          <w:p w14:paraId="0182C613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0F582B3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35A3BE8F" w14:textId="77777777" w:rsidR="006135C1" w:rsidRDefault="006135C1">
            <w:pPr>
              <w:pStyle w:val="Compact"/>
            </w:pPr>
          </w:p>
        </w:tc>
      </w:tr>
      <w:tr w:rsidR="006135C1" w14:paraId="3D6A17E7" w14:textId="77777777" w:rsidTr="00A44644">
        <w:tc>
          <w:tcPr>
            <w:tcW w:w="0" w:type="auto"/>
          </w:tcPr>
          <w:p w14:paraId="4C576A1D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508EAF21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CE1619A" w14:textId="77777777" w:rsidR="006135C1" w:rsidRDefault="006135C1">
            <w:pPr>
              <w:pStyle w:val="Compact"/>
            </w:pPr>
          </w:p>
        </w:tc>
      </w:tr>
      <w:tr w:rsidR="006135C1" w14:paraId="0A841AD0" w14:textId="77777777" w:rsidTr="00A44644">
        <w:tc>
          <w:tcPr>
            <w:tcW w:w="0" w:type="auto"/>
          </w:tcPr>
          <w:p w14:paraId="2A23D348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Sinh con</w:t>
            </w:r>
          </w:p>
        </w:tc>
        <w:tc>
          <w:tcPr>
            <w:tcW w:w="0" w:type="auto"/>
          </w:tcPr>
          <w:p w14:paraId="3B6D4D3E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6B39266D" w14:textId="77777777" w:rsidR="006135C1" w:rsidRDefault="006135C1">
            <w:pPr>
              <w:pStyle w:val="Compact"/>
            </w:pPr>
          </w:p>
        </w:tc>
      </w:tr>
      <w:tr w:rsidR="006135C1" w14:paraId="60A45FFC" w14:textId="77777777" w:rsidTr="00A44644">
        <w:tc>
          <w:tcPr>
            <w:tcW w:w="0" w:type="auto"/>
          </w:tcPr>
          <w:p w14:paraId="090550BE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Khó khăn</w:t>
            </w:r>
          </w:p>
        </w:tc>
        <w:tc>
          <w:tcPr>
            <w:tcW w:w="0" w:type="auto"/>
          </w:tcPr>
          <w:p w14:paraId="2BF73ED3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731E82A" w14:textId="77777777" w:rsidR="006135C1" w:rsidRDefault="006135C1">
            <w:pPr>
              <w:pStyle w:val="Compact"/>
            </w:pPr>
          </w:p>
        </w:tc>
      </w:tr>
      <w:tr w:rsidR="006135C1" w14:paraId="2E233589" w14:textId="77777777" w:rsidTr="00A44644">
        <w:tc>
          <w:tcPr>
            <w:tcW w:w="0" w:type="auto"/>
          </w:tcPr>
          <w:p w14:paraId="1D032063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1BFE47A4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050F119C" w14:textId="77777777" w:rsidR="006135C1" w:rsidRDefault="006135C1">
            <w:pPr>
              <w:pStyle w:val="Compact"/>
            </w:pPr>
          </w:p>
        </w:tc>
      </w:tr>
    </w:tbl>
    <w:p w14:paraId="17C99486" w14:textId="77777777" w:rsidR="006135C1" w:rsidRDefault="00AE666F">
      <w:pPr>
        <w:pStyle w:val="Heading3"/>
      </w:pPr>
      <w:bookmarkStart w:id="5" w:name="thông-tin-bổ-sung"/>
      <w:bookmarkEnd w:id="4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157"/>
      </w:tblGrid>
      <w:tr w:rsidR="006135C1" w14:paraId="3EB06287" w14:textId="77777777" w:rsidTr="00A44644">
        <w:tc>
          <w:tcPr>
            <w:tcW w:w="0" w:type="auto"/>
          </w:tcPr>
          <w:p w14:paraId="2B53A4A9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2E0A1EA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35C1" w14:paraId="3A718C71" w14:textId="77777777" w:rsidTr="00A44644">
        <w:tc>
          <w:tcPr>
            <w:tcW w:w="0" w:type="auto"/>
          </w:tcPr>
          <w:p w14:paraId="0FC0AAB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D60ED03" w14:textId="77777777" w:rsidR="006135C1" w:rsidRDefault="006135C1">
            <w:pPr>
              <w:pStyle w:val="Compact"/>
            </w:pPr>
          </w:p>
        </w:tc>
      </w:tr>
      <w:tr w:rsidR="006135C1" w14:paraId="4AAF9B5C" w14:textId="77777777" w:rsidTr="00A44644">
        <w:tc>
          <w:tcPr>
            <w:tcW w:w="0" w:type="auto"/>
          </w:tcPr>
          <w:p w14:paraId="3125AABC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ngh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D13C66A" w14:textId="77777777" w:rsidR="006135C1" w:rsidRDefault="006135C1">
            <w:pPr>
              <w:pStyle w:val="Compact"/>
            </w:pPr>
          </w:p>
        </w:tc>
      </w:tr>
      <w:tr w:rsidR="006135C1" w14:paraId="086D6ECA" w14:textId="77777777" w:rsidTr="00A44644">
        <w:tc>
          <w:tcPr>
            <w:tcW w:w="0" w:type="auto"/>
          </w:tcPr>
          <w:p w14:paraId="4DE803DE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8E9479E" w14:textId="77777777" w:rsidR="006135C1" w:rsidRDefault="006135C1">
            <w:pPr>
              <w:pStyle w:val="Compact"/>
            </w:pPr>
          </w:p>
        </w:tc>
      </w:tr>
    </w:tbl>
    <w:p w14:paraId="693FEE8F" w14:textId="77777777" w:rsidR="006135C1" w:rsidRDefault="00AE666F">
      <w:pPr>
        <w:pStyle w:val="Heading2"/>
      </w:pPr>
      <w:bookmarkStart w:id="6" w:name="hồ-sơ-kèm-theo"/>
      <w:bookmarkEnd w:id="3"/>
      <w:bookmarkEnd w:id="5"/>
      <w:r>
        <w:t>H</w:t>
      </w:r>
      <w:r>
        <w:t>Ồ</w:t>
      </w:r>
      <w:r>
        <w:t xml:space="preserve"> SƠ KÈM THEO</w:t>
      </w:r>
    </w:p>
    <w:p w14:paraId="54AFC01C" w14:textId="77777777" w:rsidR="006135C1" w:rsidRDefault="00AE666F">
      <w:pPr>
        <w:pStyle w:val="Heading3"/>
      </w:pPr>
      <w:bookmarkStart w:id="7" w:name="hồ-sơ-chứng-minh"/>
      <w:r>
        <w:t>1. H</w:t>
      </w:r>
      <w:r>
        <w:t>ồ</w:t>
      </w:r>
      <w:r>
        <w:t xml:space="preserve"> sơ ch</w:t>
      </w:r>
      <w:r>
        <w:t>ứ</w:t>
      </w:r>
      <w:r>
        <w:t>ng minh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1127"/>
        <w:gridCol w:w="1607"/>
        <w:gridCol w:w="1037"/>
      </w:tblGrid>
      <w:tr w:rsidR="006135C1" w14:paraId="611FFAFB" w14:textId="77777777" w:rsidTr="00A44644">
        <w:tc>
          <w:tcPr>
            <w:tcW w:w="0" w:type="auto"/>
          </w:tcPr>
          <w:p w14:paraId="7569DC0B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792B8515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59D76D6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54E49B2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35C1" w14:paraId="3A1B6809" w14:textId="77777777" w:rsidTr="00A44644">
        <w:tc>
          <w:tcPr>
            <w:tcW w:w="0" w:type="auto"/>
          </w:tcPr>
          <w:p w14:paraId="22EC5FA7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minh</w:t>
            </w:r>
          </w:p>
        </w:tc>
        <w:tc>
          <w:tcPr>
            <w:tcW w:w="0" w:type="auto"/>
          </w:tcPr>
          <w:p w14:paraId="611E55CB" w14:textId="77777777" w:rsidR="006135C1" w:rsidRDefault="006135C1">
            <w:pPr>
              <w:pStyle w:val="Compact"/>
            </w:pPr>
          </w:p>
        </w:tc>
        <w:tc>
          <w:tcPr>
            <w:tcW w:w="0" w:type="auto"/>
          </w:tcPr>
          <w:p w14:paraId="63CE3B90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79CFF5F3" w14:textId="77777777" w:rsidR="006135C1" w:rsidRDefault="006135C1">
            <w:pPr>
              <w:pStyle w:val="Compact"/>
            </w:pPr>
          </w:p>
        </w:tc>
      </w:tr>
      <w:tr w:rsidR="006135C1" w14:paraId="188A7B6C" w14:textId="77777777" w:rsidTr="00A44644">
        <w:tc>
          <w:tcPr>
            <w:tcW w:w="0" w:type="auto"/>
          </w:tcPr>
          <w:p w14:paraId="4872E561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khai t</w:t>
            </w:r>
            <w:r>
              <w:rPr>
                <w:b/>
                <w:bCs/>
              </w:rPr>
              <w:t>ử</w:t>
            </w:r>
          </w:p>
        </w:tc>
        <w:tc>
          <w:tcPr>
            <w:tcW w:w="0" w:type="auto"/>
          </w:tcPr>
          <w:p w14:paraId="7AD69858" w14:textId="77777777" w:rsidR="006135C1" w:rsidRDefault="006135C1">
            <w:pPr>
              <w:pStyle w:val="Compact"/>
            </w:pPr>
          </w:p>
        </w:tc>
        <w:tc>
          <w:tcPr>
            <w:tcW w:w="0" w:type="auto"/>
          </w:tcPr>
          <w:p w14:paraId="159F6D92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203B286C" w14:textId="77777777" w:rsidR="006135C1" w:rsidRDefault="006135C1">
            <w:pPr>
              <w:pStyle w:val="Compact"/>
            </w:pPr>
          </w:p>
        </w:tc>
      </w:tr>
      <w:tr w:rsidR="006135C1" w14:paraId="0AA6AFA3" w14:textId="77777777" w:rsidTr="00A44644">
        <w:tc>
          <w:tcPr>
            <w:tcW w:w="0" w:type="auto"/>
          </w:tcPr>
          <w:p w14:paraId="13AD9CF4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đăng ký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hôn</w:t>
            </w:r>
          </w:p>
        </w:tc>
        <w:tc>
          <w:tcPr>
            <w:tcW w:w="0" w:type="auto"/>
          </w:tcPr>
          <w:p w14:paraId="066AF165" w14:textId="77777777" w:rsidR="006135C1" w:rsidRDefault="006135C1">
            <w:pPr>
              <w:pStyle w:val="Compact"/>
            </w:pPr>
          </w:p>
        </w:tc>
        <w:tc>
          <w:tcPr>
            <w:tcW w:w="0" w:type="auto"/>
          </w:tcPr>
          <w:p w14:paraId="4FBB5E5F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62204291" w14:textId="77777777" w:rsidR="006135C1" w:rsidRDefault="006135C1">
            <w:pPr>
              <w:pStyle w:val="Compact"/>
            </w:pPr>
          </w:p>
        </w:tc>
      </w:tr>
      <w:tr w:rsidR="006135C1" w14:paraId="6C841999" w14:textId="77777777" w:rsidTr="00A44644">
        <w:tc>
          <w:tcPr>
            <w:tcW w:w="0" w:type="auto"/>
          </w:tcPr>
          <w:p w14:paraId="37ACB677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khai sinh</w:t>
            </w:r>
          </w:p>
        </w:tc>
        <w:tc>
          <w:tcPr>
            <w:tcW w:w="0" w:type="auto"/>
          </w:tcPr>
          <w:p w14:paraId="77E0BA2F" w14:textId="77777777" w:rsidR="006135C1" w:rsidRDefault="006135C1">
            <w:pPr>
              <w:pStyle w:val="Compact"/>
            </w:pPr>
          </w:p>
        </w:tc>
        <w:tc>
          <w:tcPr>
            <w:tcW w:w="0" w:type="auto"/>
          </w:tcPr>
          <w:p w14:paraId="03539DCE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39D99DB6" w14:textId="77777777" w:rsidR="006135C1" w:rsidRDefault="006135C1">
            <w:pPr>
              <w:pStyle w:val="Compact"/>
            </w:pPr>
          </w:p>
        </w:tc>
      </w:tr>
      <w:tr w:rsidR="006135C1" w14:paraId="664E7E48" w14:textId="77777777" w:rsidTr="00A44644">
        <w:tc>
          <w:tcPr>
            <w:tcW w:w="0" w:type="auto"/>
          </w:tcPr>
          <w:p w14:paraId="22D6E231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bác sĩ</w:t>
            </w:r>
          </w:p>
        </w:tc>
        <w:tc>
          <w:tcPr>
            <w:tcW w:w="0" w:type="auto"/>
          </w:tcPr>
          <w:p w14:paraId="28B042F3" w14:textId="77777777" w:rsidR="006135C1" w:rsidRDefault="006135C1">
            <w:pPr>
              <w:pStyle w:val="Compact"/>
            </w:pPr>
          </w:p>
        </w:tc>
        <w:tc>
          <w:tcPr>
            <w:tcW w:w="0" w:type="auto"/>
          </w:tcPr>
          <w:p w14:paraId="0D053341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1B8C0953" w14:textId="77777777" w:rsidR="006135C1" w:rsidRDefault="006135C1">
            <w:pPr>
              <w:pStyle w:val="Compact"/>
            </w:pPr>
          </w:p>
        </w:tc>
      </w:tr>
      <w:tr w:rsidR="006135C1" w14:paraId="3F3569CC" w14:textId="77777777" w:rsidTr="00A44644">
        <w:tc>
          <w:tcPr>
            <w:tcW w:w="0" w:type="auto"/>
          </w:tcPr>
          <w:p w14:paraId="6C4F74C8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3F401AB0" w14:textId="77777777" w:rsidR="006135C1" w:rsidRDefault="006135C1">
            <w:pPr>
              <w:pStyle w:val="Compact"/>
            </w:pPr>
          </w:p>
        </w:tc>
        <w:tc>
          <w:tcPr>
            <w:tcW w:w="0" w:type="auto"/>
          </w:tcPr>
          <w:p w14:paraId="194C997F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  <w:tc>
          <w:tcPr>
            <w:tcW w:w="0" w:type="auto"/>
          </w:tcPr>
          <w:p w14:paraId="2AA96286" w14:textId="77777777" w:rsidR="006135C1" w:rsidRDefault="006135C1">
            <w:pPr>
              <w:pStyle w:val="Compact"/>
            </w:pPr>
          </w:p>
        </w:tc>
      </w:tr>
    </w:tbl>
    <w:p w14:paraId="7F289D02" w14:textId="77777777" w:rsidR="006135C1" w:rsidRDefault="00AE666F">
      <w:pPr>
        <w:pStyle w:val="Heading3"/>
      </w:pPr>
      <w:bookmarkStart w:id="8" w:name="thông-tin-bổ-sung-1"/>
      <w:bookmarkEnd w:id="7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6135C1" w14:paraId="728038DC" w14:textId="77777777" w:rsidTr="00A44644">
        <w:tc>
          <w:tcPr>
            <w:tcW w:w="0" w:type="auto"/>
          </w:tcPr>
          <w:p w14:paraId="541C572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E475B23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35C1" w14:paraId="6D7E3015" w14:textId="77777777" w:rsidTr="00A44644">
        <w:tc>
          <w:tcPr>
            <w:tcW w:w="0" w:type="auto"/>
          </w:tcPr>
          <w:p w14:paraId="3C124662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422FE30" w14:textId="77777777" w:rsidR="006135C1" w:rsidRDefault="006135C1">
            <w:pPr>
              <w:pStyle w:val="Compact"/>
            </w:pPr>
          </w:p>
        </w:tc>
      </w:tr>
    </w:tbl>
    <w:p w14:paraId="1D077BC2" w14:textId="77777777" w:rsidR="006135C1" w:rsidRDefault="00AE666F">
      <w:pPr>
        <w:pStyle w:val="Heading2"/>
      </w:pPr>
      <w:bookmarkStart w:id="9" w:name="xác-nhận-của-người-nộp"/>
      <w:bookmarkEnd w:id="6"/>
      <w:bookmarkEnd w:id="8"/>
      <w:r>
        <w:t>XÁC NH</w:t>
      </w:r>
      <w:r>
        <w:t>Ậ</w:t>
      </w:r>
      <w:r>
        <w:t>N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</w:t>
      </w:r>
    </w:p>
    <w:p w14:paraId="43238B22" w14:textId="77777777" w:rsidR="006135C1" w:rsidRDefault="00AE666F">
      <w:pPr>
        <w:pStyle w:val="Heading3"/>
      </w:pPr>
      <w:bookmarkStart w:id="10" w:name="cam-kết"/>
      <w:r>
        <w:t>1. Cam k</w:t>
      </w:r>
      <w:r>
        <w:t>ế</w:t>
      </w:r>
      <w:r>
        <w:t>t</w:t>
      </w:r>
    </w:p>
    <w:p w14:paraId="459D6008" w14:textId="77777777" w:rsidR="006135C1" w:rsidRDefault="00AE666F">
      <w:pPr>
        <w:pStyle w:val="Compact"/>
        <w:numPr>
          <w:ilvl w:val="0"/>
          <w:numId w:val="2"/>
        </w:numPr>
      </w:pPr>
      <w:r>
        <w:t>Tôi cam k</w:t>
      </w:r>
      <w:r>
        <w:t>ế</w:t>
      </w:r>
      <w:r>
        <w:t>t thông tin trên là chính xác</w:t>
      </w:r>
    </w:p>
    <w:p w14:paraId="4179F417" w14:textId="77777777" w:rsidR="006135C1" w:rsidRDefault="00AE666F">
      <w:pPr>
        <w:pStyle w:val="Compact"/>
        <w:numPr>
          <w:ilvl w:val="0"/>
          <w:numId w:val="3"/>
        </w:numPr>
      </w:pPr>
      <w:r>
        <w:t>Tôi cam k</w:t>
      </w:r>
      <w:r>
        <w:t>ế</w:t>
      </w:r>
      <w:r>
        <w:t>t n</w:t>
      </w:r>
      <w:r>
        <w:t>ộ</w:t>
      </w:r>
      <w:r>
        <w:t>p h</w:t>
      </w:r>
      <w:r>
        <w:t>ồ</w:t>
      </w:r>
      <w:r>
        <w:t xml:space="preserve"> sơ đúng, đ</w:t>
      </w:r>
      <w:r>
        <w:t>ủ</w:t>
      </w:r>
    </w:p>
    <w:p w14:paraId="7E95E062" w14:textId="77777777" w:rsidR="006135C1" w:rsidRDefault="00AE666F">
      <w:pPr>
        <w:pStyle w:val="Compact"/>
        <w:numPr>
          <w:ilvl w:val="0"/>
          <w:numId w:val="4"/>
        </w:numPr>
      </w:pPr>
      <w:r>
        <w:t>Tôi cam k</w:t>
      </w:r>
      <w:r>
        <w:t>ế</w:t>
      </w:r>
      <w:r>
        <w:t>t tuân th</w:t>
      </w:r>
      <w:r>
        <w:t>ủ</w:t>
      </w:r>
      <w:r>
        <w:t xml:space="preserve"> quy đ</w:t>
      </w:r>
      <w:r>
        <w:t>ị</w:t>
      </w:r>
      <w:r>
        <w:t>nh</w:t>
      </w:r>
    </w:p>
    <w:p w14:paraId="56CDFB1F" w14:textId="77777777" w:rsidR="006135C1" w:rsidRDefault="00AE666F">
      <w:pPr>
        <w:pStyle w:val="Compact"/>
        <w:numPr>
          <w:ilvl w:val="0"/>
          <w:numId w:val="5"/>
        </w:numPr>
      </w:pPr>
      <w:r>
        <w:t>Tôi cam k</w:t>
      </w:r>
      <w:r>
        <w:t>ế</w:t>
      </w:r>
      <w:r>
        <w:t>t b</w:t>
      </w:r>
      <w:r>
        <w:t>ả</w:t>
      </w:r>
      <w:r>
        <w:t>o m</w:t>
      </w:r>
      <w:r>
        <w:t>ậ</w:t>
      </w:r>
      <w:r>
        <w:t>t thông tin</w:t>
      </w:r>
    </w:p>
    <w:p w14:paraId="3727C747" w14:textId="77777777" w:rsidR="006135C1" w:rsidRDefault="00AE666F">
      <w:pPr>
        <w:pStyle w:val="Heading3"/>
      </w:pPr>
      <w:bookmarkStart w:id="11" w:name="chữ-ký"/>
      <w:bookmarkEnd w:id="10"/>
      <w:r>
        <w:t>2. Ch</w:t>
      </w:r>
      <w:r>
        <w:t>ữ</w:t>
      </w:r>
      <w:r>
        <w:t xml:space="preserve"> ký</w:t>
      </w:r>
    </w:p>
    <w:p w14:paraId="0C14C1AB" w14:textId="77777777" w:rsidR="006135C1" w:rsidRDefault="00AE666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3566C8E" w14:textId="77777777" w:rsidR="006135C1" w:rsidRDefault="00AE666F">
      <w:pPr>
        <w:pStyle w:val="Heading2"/>
      </w:pPr>
      <w:bookmarkStart w:id="12" w:name="xác-nhận-của-phòng-nhân-sự"/>
      <w:bookmarkEnd w:id="9"/>
      <w:bookmarkEnd w:id="11"/>
      <w:r>
        <w:t>XÁC NH</w:t>
      </w:r>
      <w:r>
        <w:t>Ậ</w:t>
      </w:r>
      <w:r>
        <w:t>N C</w:t>
      </w:r>
      <w:r>
        <w:t>Ủ</w:t>
      </w:r>
      <w:r>
        <w:t>A PHÒNG NHÂN S</w:t>
      </w:r>
      <w:r>
        <w:t>Ự</w:t>
      </w:r>
    </w:p>
    <w:p w14:paraId="758F363C" w14:textId="77777777" w:rsidR="006135C1" w:rsidRDefault="00AE666F">
      <w:pPr>
        <w:pStyle w:val="Heading3"/>
      </w:pPr>
      <w:bookmarkStart w:id="13" w:name="kiểm-tra"/>
      <w:r>
        <w:t>1.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777"/>
        <w:gridCol w:w="1037"/>
      </w:tblGrid>
      <w:tr w:rsidR="006135C1" w14:paraId="48C4DB98" w14:textId="77777777" w:rsidTr="00A44644">
        <w:tc>
          <w:tcPr>
            <w:tcW w:w="0" w:type="auto"/>
          </w:tcPr>
          <w:p w14:paraId="122093E9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6D70BB8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2E93C8F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35C1" w14:paraId="75A9C24C" w14:textId="77777777" w:rsidTr="00A44644">
        <w:tc>
          <w:tcPr>
            <w:tcW w:w="0" w:type="auto"/>
          </w:tcPr>
          <w:p w14:paraId="43291F0D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1B99157C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5AD9EEC4" w14:textId="77777777" w:rsidR="006135C1" w:rsidRDefault="006135C1">
            <w:pPr>
              <w:pStyle w:val="Compact"/>
            </w:pPr>
          </w:p>
        </w:tc>
      </w:tr>
      <w:tr w:rsidR="006135C1" w14:paraId="79E84366" w14:textId="77777777" w:rsidTr="00A44644">
        <w:tc>
          <w:tcPr>
            <w:tcW w:w="0" w:type="auto"/>
          </w:tcPr>
          <w:p w14:paraId="0C8FC96F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Tuân th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032F697D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0" w:type="auto"/>
          </w:tcPr>
          <w:p w14:paraId="4CEEA2CC" w14:textId="77777777" w:rsidR="006135C1" w:rsidRDefault="006135C1">
            <w:pPr>
              <w:pStyle w:val="Compact"/>
            </w:pPr>
          </w:p>
        </w:tc>
      </w:tr>
      <w:tr w:rsidR="006135C1" w14:paraId="1C682CAE" w14:textId="77777777" w:rsidTr="00A44644">
        <w:tc>
          <w:tcPr>
            <w:tcW w:w="0" w:type="auto"/>
          </w:tcPr>
          <w:p w14:paraId="5E6EA859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lastRenderedPageBreak/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563D47C1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07F6A6C3" w14:textId="77777777" w:rsidR="006135C1" w:rsidRDefault="006135C1">
            <w:pPr>
              <w:pStyle w:val="Compact"/>
            </w:pPr>
          </w:p>
        </w:tc>
      </w:tr>
    </w:tbl>
    <w:p w14:paraId="6386DEA2" w14:textId="77777777" w:rsidR="006135C1" w:rsidRDefault="00AE666F">
      <w:pPr>
        <w:pStyle w:val="Heading3"/>
      </w:pPr>
      <w:bookmarkStart w:id="14" w:name="quyết-định"/>
      <w:bookmarkEnd w:id="13"/>
      <w:r>
        <w:t>2. Quy</w:t>
      </w:r>
      <w:r>
        <w:t>ế</w:t>
      </w:r>
      <w:r>
        <w:t>t đ</w:t>
      </w:r>
      <w:r>
        <w:t>ị</w:t>
      </w:r>
      <w:r>
        <w:t>nh</w:t>
      </w:r>
    </w:p>
    <w:p w14:paraId="4817DB5F" w14:textId="77777777" w:rsidR="006135C1" w:rsidRDefault="00AE666F">
      <w:pPr>
        <w:pStyle w:val="Compact"/>
        <w:numPr>
          <w:ilvl w:val="0"/>
          <w:numId w:val="6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5647A247" w14:textId="77777777" w:rsidR="006135C1" w:rsidRDefault="00AE666F">
      <w:pPr>
        <w:pStyle w:val="Compact"/>
        <w:numPr>
          <w:ilvl w:val="0"/>
          <w:numId w:val="7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ngh</w:t>
      </w:r>
      <w:r>
        <w:t>ị</w:t>
      </w:r>
    </w:p>
    <w:p w14:paraId="152964AC" w14:textId="77777777" w:rsidR="006135C1" w:rsidRDefault="00AE666F">
      <w:pPr>
        <w:pStyle w:val="Compact"/>
        <w:numPr>
          <w:ilvl w:val="0"/>
          <w:numId w:val="8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7007DD05" w14:textId="77777777" w:rsidR="006135C1" w:rsidRDefault="00AE666F">
      <w:pPr>
        <w:pStyle w:val="Heading2"/>
      </w:pPr>
      <w:bookmarkStart w:id="15" w:name="ghi-chú"/>
      <w:bookmarkEnd w:id="12"/>
      <w:bookmarkEnd w:id="14"/>
      <w:r>
        <w:t>### 3. Ghi chú</w:t>
      </w:r>
    </w:p>
    <w:p w14:paraId="78B6EE0B" w14:textId="77777777" w:rsidR="006135C1" w:rsidRDefault="00AE666F">
      <w:pPr>
        <w:pStyle w:val="Heading3"/>
      </w:pPr>
      <w:bookmarkStart w:id="16" w:name="chữ-ký-1"/>
      <w:r>
        <w:t>4. Ch</w:t>
      </w:r>
      <w:r>
        <w:t>ữ</w:t>
      </w:r>
      <w:r>
        <w:t xml:space="preserve"> ký</w:t>
      </w:r>
    </w:p>
    <w:p w14:paraId="1CD7051F" w14:textId="77777777" w:rsidR="006135C1" w:rsidRDefault="00AE666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FEC4A1A" w14:textId="77777777" w:rsidR="006135C1" w:rsidRDefault="00AE666F">
      <w:pPr>
        <w:pStyle w:val="Heading2"/>
      </w:pPr>
      <w:bookmarkStart w:id="17" w:name="xác-nhận-của-ban-giám-hiệu"/>
      <w:bookmarkEnd w:id="15"/>
      <w:bookmarkEnd w:id="16"/>
      <w:r>
        <w:t>XÁC NH</w:t>
      </w:r>
      <w:r>
        <w:t>Ậ</w:t>
      </w:r>
      <w:r>
        <w:t>N C</w:t>
      </w:r>
      <w:r>
        <w:t>Ủ</w:t>
      </w:r>
      <w:r>
        <w:t>A BAN GIÁM HI</w:t>
      </w:r>
      <w:r>
        <w:t>Ệ</w:t>
      </w:r>
      <w:r>
        <w:t>U</w:t>
      </w:r>
    </w:p>
    <w:p w14:paraId="26E3D177" w14:textId="77777777" w:rsidR="006135C1" w:rsidRDefault="00AE666F">
      <w:pPr>
        <w:pStyle w:val="Heading3"/>
      </w:pPr>
      <w:bookmarkStart w:id="18" w:name="đánh-giá"/>
      <w:r>
        <w:t>1.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3090"/>
        <w:gridCol w:w="1037"/>
      </w:tblGrid>
      <w:tr w:rsidR="006135C1" w14:paraId="4844ECF7" w14:textId="77777777" w:rsidTr="00A44644">
        <w:tc>
          <w:tcPr>
            <w:tcW w:w="0" w:type="auto"/>
          </w:tcPr>
          <w:p w14:paraId="0CE78C30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9F9CBA1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6F05B02F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35C1" w14:paraId="241E5530" w14:textId="77777777" w:rsidTr="00A44644">
        <w:tc>
          <w:tcPr>
            <w:tcW w:w="0" w:type="auto"/>
          </w:tcPr>
          <w:p w14:paraId="17439D2B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Tính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17F14182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0" w:type="auto"/>
          </w:tcPr>
          <w:p w14:paraId="1D6AC543" w14:textId="77777777" w:rsidR="006135C1" w:rsidRDefault="006135C1">
            <w:pPr>
              <w:pStyle w:val="Compact"/>
            </w:pPr>
          </w:p>
        </w:tc>
      </w:tr>
      <w:tr w:rsidR="006135C1" w14:paraId="5CD040B1" w14:textId="77777777" w:rsidTr="00A44644">
        <w:tc>
          <w:tcPr>
            <w:tcW w:w="0" w:type="auto"/>
          </w:tcPr>
          <w:p w14:paraId="3AB6CE9B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ưu tiên</w:t>
            </w:r>
          </w:p>
        </w:tc>
        <w:tc>
          <w:tcPr>
            <w:tcW w:w="0" w:type="auto"/>
          </w:tcPr>
          <w:p w14:paraId="1220E4AE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12F1AEEC" w14:textId="77777777" w:rsidR="006135C1" w:rsidRDefault="006135C1">
            <w:pPr>
              <w:pStyle w:val="Compact"/>
            </w:pPr>
          </w:p>
        </w:tc>
      </w:tr>
      <w:tr w:rsidR="006135C1" w14:paraId="041BFAAF" w14:textId="77777777" w:rsidTr="00A44644">
        <w:tc>
          <w:tcPr>
            <w:tcW w:w="0" w:type="auto"/>
          </w:tcPr>
          <w:p w14:paraId="3C4E9F8A" w14:textId="77777777" w:rsidR="006135C1" w:rsidRDefault="00AE666F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F4B57C9" w14:textId="77777777" w:rsidR="006135C1" w:rsidRDefault="00AE666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</w:p>
        </w:tc>
        <w:tc>
          <w:tcPr>
            <w:tcW w:w="0" w:type="auto"/>
          </w:tcPr>
          <w:p w14:paraId="78738E03" w14:textId="77777777" w:rsidR="006135C1" w:rsidRDefault="006135C1">
            <w:pPr>
              <w:pStyle w:val="Compact"/>
            </w:pPr>
          </w:p>
        </w:tc>
      </w:tr>
    </w:tbl>
    <w:p w14:paraId="406CCD23" w14:textId="77777777" w:rsidR="006135C1" w:rsidRDefault="00AE666F">
      <w:pPr>
        <w:pStyle w:val="Heading3"/>
      </w:pPr>
      <w:bookmarkStart w:id="19" w:name="quyết-định-1"/>
      <w:bookmarkEnd w:id="18"/>
      <w:r>
        <w:t>2. Quy</w:t>
      </w:r>
      <w:r>
        <w:t>ế</w:t>
      </w:r>
      <w:r>
        <w:t>t đ</w:t>
      </w:r>
      <w:r>
        <w:t>ị</w:t>
      </w:r>
      <w:r>
        <w:t>nh</w:t>
      </w:r>
    </w:p>
    <w:p w14:paraId="29068F15" w14:textId="77777777" w:rsidR="006135C1" w:rsidRDefault="00AE666F">
      <w:pPr>
        <w:pStyle w:val="Compact"/>
        <w:numPr>
          <w:ilvl w:val="0"/>
          <w:numId w:val="10"/>
        </w:numPr>
      </w:pPr>
      <w:r>
        <w:t>Ch</w:t>
      </w:r>
      <w:r>
        <w:t>ấ</w:t>
      </w:r>
      <w:r>
        <w:t>p nh</w:t>
      </w:r>
      <w:r>
        <w:t>ậ</w:t>
      </w:r>
      <w:r>
        <w:t>n đ</w:t>
      </w:r>
      <w:r>
        <w:t>ề</w:t>
      </w:r>
      <w:r>
        <w:t xml:space="preserve"> ngh</w:t>
      </w:r>
      <w:r>
        <w:t>ị</w:t>
      </w:r>
    </w:p>
    <w:p w14:paraId="7BABEA86" w14:textId="77777777" w:rsidR="006135C1" w:rsidRDefault="00AE666F">
      <w:pPr>
        <w:pStyle w:val="Compact"/>
        <w:numPr>
          <w:ilvl w:val="0"/>
          <w:numId w:val="11"/>
        </w:numPr>
      </w:pPr>
      <w:r>
        <w:t>T</w:t>
      </w:r>
      <w:r>
        <w:t>ừ</w:t>
      </w:r>
      <w:r>
        <w:t xml:space="preserve"> ch</w:t>
      </w:r>
      <w:r>
        <w:t>ố</w:t>
      </w:r>
      <w:r>
        <w:t>i đ</w:t>
      </w:r>
      <w:r>
        <w:t>ề</w:t>
      </w:r>
      <w:r>
        <w:t xml:space="preserve"> ngh</w:t>
      </w:r>
      <w:r>
        <w:t>ị</w:t>
      </w:r>
    </w:p>
    <w:p w14:paraId="0D5104FA" w14:textId="77777777" w:rsidR="006135C1" w:rsidRDefault="00AE666F">
      <w:pPr>
        <w:pStyle w:val="Compact"/>
        <w:numPr>
          <w:ilvl w:val="0"/>
          <w:numId w:val="12"/>
        </w:numPr>
      </w:pPr>
      <w:r>
        <w:t>Yêu c</w:t>
      </w:r>
      <w:r>
        <w:t>ầ</w:t>
      </w:r>
      <w:r>
        <w:t>u b</w:t>
      </w:r>
      <w:r>
        <w:t>ổ</w:t>
      </w:r>
      <w:r>
        <w:t xml:space="preserve"> sung</w:t>
      </w:r>
    </w:p>
    <w:p w14:paraId="7838ACAE" w14:textId="77777777" w:rsidR="006135C1" w:rsidRDefault="00AE666F">
      <w:pPr>
        <w:pStyle w:val="Heading2"/>
      </w:pPr>
      <w:bookmarkStart w:id="20" w:name="lý-do"/>
      <w:bookmarkEnd w:id="17"/>
      <w:bookmarkEnd w:id="19"/>
      <w:r>
        <w:t>### 3. Lý do</w:t>
      </w:r>
    </w:p>
    <w:p w14:paraId="31458274" w14:textId="77777777" w:rsidR="006135C1" w:rsidRDefault="00AE666F">
      <w:pPr>
        <w:pStyle w:val="Heading3"/>
      </w:pPr>
      <w:bookmarkStart w:id="21" w:name="chữ-ký-2"/>
      <w:r>
        <w:t>4. Ch</w:t>
      </w:r>
      <w:r>
        <w:t>ữ</w:t>
      </w:r>
      <w:r>
        <w:t xml:space="preserve"> ký</w:t>
      </w:r>
    </w:p>
    <w:p w14:paraId="52AA5DB4" w14:textId="77777777" w:rsidR="006135C1" w:rsidRDefault="00AE666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CD999C1" w14:textId="77777777" w:rsidR="006135C1" w:rsidRDefault="00AE666F">
      <w:pPr>
        <w:pStyle w:val="Heading2"/>
      </w:pPr>
      <w:bookmarkStart w:id="22" w:name="ghi-chú-1"/>
      <w:bookmarkEnd w:id="20"/>
      <w:bookmarkEnd w:id="21"/>
      <w:r>
        <w:t>GHI CHÚ</w:t>
      </w:r>
    </w:p>
    <w:p w14:paraId="72EC795F" w14:textId="77777777" w:rsidR="006135C1" w:rsidRDefault="00AE666F">
      <w:pPr>
        <w:pStyle w:val="Heading2"/>
      </w:pPr>
      <w:bookmarkStart w:id="23" w:name="thông-tin-bổ-sung-2"/>
      <w:bookmarkEnd w:id="22"/>
      <w:r>
        <w:t>### Thông tin b</w:t>
      </w:r>
      <w:r>
        <w:t>ổ</w:t>
      </w:r>
      <w:r>
        <w:t xml:space="preserve"> sung:</w:t>
      </w:r>
    </w:p>
    <w:p w14:paraId="74F91FE1" w14:textId="77777777" w:rsidR="006135C1" w:rsidRDefault="00AE666F">
      <w:pPr>
        <w:pStyle w:val="Heading2"/>
      </w:pPr>
      <w:bookmarkStart w:id="24" w:name="lưu-ý-quan-trọng"/>
      <w:bookmarkEnd w:id="23"/>
      <w:r>
        <w:t>### Lưu ý quan tr</w:t>
      </w:r>
      <w:r>
        <w:t>ọ</w:t>
      </w:r>
      <w:r>
        <w:t>ng:</w:t>
      </w:r>
    </w:p>
    <w:p w14:paraId="1448EA03" w14:textId="77777777" w:rsidR="006135C1" w:rsidRDefault="00AE666F">
      <w:r>
        <w:pict w14:anchorId="6531065F">
          <v:rect id="_x0000_i1026" style="width:0;height:1.5pt" o:hralign="center" o:hrstd="t" o:hr="t"/>
        </w:pict>
      </w:r>
    </w:p>
    <w:p w14:paraId="4C461E86" w14:textId="77777777" w:rsidR="006135C1" w:rsidRDefault="00AE666F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Đơn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h</w:t>
      </w:r>
      <w:r>
        <w:t>ạ</w:t>
      </w:r>
      <w:r>
        <w:t>n quy đ</w:t>
      </w:r>
      <w:r>
        <w:t>ị</w:t>
      </w:r>
      <w:r>
        <w:t>nh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quy trình xét duy</w:t>
      </w:r>
      <w:r>
        <w:t>ệ</w:t>
      </w:r>
      <w:r>
        <w:t>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đúng th</w:t>
      </w:r>
      <w:r>
        <w:t>ờ</w:t>
      </w:r>
      <w:r>
        <w:t>i gian.</w:t>
      </w:r>
      <w:bookmarkEnd w:id="0"/>
      <w:bookmarkEnd w:id="24"/>
    </w:p>
    <w:sectPr w:rsidR="006135C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CB578" w14:textId="77777777" w:rsidR="00AE666F" w:rsidRDefault="00AE666F" w:rsidP="00A44644">
      <w:pPr>
        <w:spacing w:line="240" w:lineRule="auto"/>
      </w:pPr>
      <w:r>
        <w:separator/>
      </w:r>
    </w:p>
  </w:endnote>
  <w:endnote w:type="continuationSeparator" w:id="0">
    <w:p w14:paraId="047298DC" w14:textId="77777777" w:rsidR="00AE666F" w:rsidRDefault="00AE666F" w:rsidP="00A446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BD76C" w14:textId="77777777" w:rsidR="00AE666F" w:rsidRDefault="00AE666F" w:rsidP="00A44644">
      <w:pPr>
        <w:spacing w:line="240" w:lineRule="auto"/>
      </w:pPr>
      <w:r>
        <w:separator/>
      </w:r>
    </w:p>
  </w:footnote>
  <w:footnote w:type="continuationSeparator" w:id="0">
    <w:p w14:paraId="76AA5AF8" w14:textId="77777777" w:rsidR="00AE666F" w:rsidRDefault="00AE666F" w:rsidP="00A446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0CBF4" w14:textId="77777777" w:rsidR="00A44644" w:rsidRPr="00A33244" w:rsidRDefault="00A4464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DED012C" wp14:editId="2852AAE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47DFE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F6BC55F" w14:textId="77777777" w:rsidR="00A44644" w:rsidRDefault="00A44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9EE46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D260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A6657A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1"/>
  </w:num>
  <w:num w:numId="10">
    <w:abstractNumId w:val="2"/>
  </w:num>
  <w:num w:numId="11">
    <w:abstractNumId w:val="2"/>
  </w:num>
  <w:num w:numId="12">
    <w:abstractNumId w:val="2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35C1"/>
    <w:rsid w:val="006135C1"/>
    <w:rsid w:val="00A44644"/>
    <w:rsid w:val="00AE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5D08A2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464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464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464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464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4464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4464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4464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4464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4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4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464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4464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464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464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4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4464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64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4464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644"/>
    <w:rPr>
      <w:rFonts w:ascii="Times New Roman" w:hAnsi="Times New Roman"/>
      <w:szCs w:val="22"/>
    </w:rPr>
  </w:style>
  <w:style w:type="character" w:styleId="Emphasis">
    <w:name w:val="Emphasis"/>
    <w:rsid w:val="00A4464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4464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4464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4464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446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2026-01-29T09:42:00Z</dcterms:created>
  <dcterms:modified xsi:type="dcterms:W3CDTF">2026-01-29T09:42:00Z</dcterms:modified>
</cp:coreProperties>
</file>