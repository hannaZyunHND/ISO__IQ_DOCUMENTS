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94A93" w14:textId="77777777" w:rsidR="00840FCD" w:rsidRDefault="00494795" w:rsidP="0011693A">
      <w:pPr>
        <w:pStyle w:val="Title"/>
      </w:pPr>
      <w:bookmarkStart w:id="0" w:name="bm-r01-báo-cáo-kiểm-tra-pccc"/>
      <w:r>
        <w:t>BM-R01: BÁO CÁO KI</w:t>
      </w:r>
      <w:r>
        <w:t>Ể</w:t>
      </w:r>
      <w:r>
        <w:t>M TRA PCCC</w:t>
      </w:r>
    </w:p>
    <w:p w14:paraId="69EEABC9" w14:textId="77777777" w:rsidR="00840FCD" w:rsidRDefault="0049479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QT-01-SOP-01-BM-R01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4413BAE" w14:textId="77777777" w:rsidR="00840FCD" w:rsidRDefault="00494795">
      <w:r>
        <w:pict w14:anchorId="14C03981">
          <v:rect id="_x0000_i1025" style="width:0;height:1.5pt" o:hralign="center" o:hrstd="t" o:hr="t"/>
        </w:pict>
      </w:r>
    </w:p>
    <w:p w14:paraId="559B26C6" w14:textId="77777777" w:rsidR="00840FCD" w:rsidRDefault="00494795">
      <w:pPr>
        <w:pStyle w:val="Heading2"/>
      </w:pPr>
      <w:bookmarkStart w:id="1" w:name="thông-tin-chung"/>
      <w:r>
        <w:t>THÔNG TIN CHUNG</w:t>
      </w:r>
    </w:p>
    <w:p w14:paraId="3C2B6C59" w14:textId="77777777" w:rsidR="00840FCD" w:rsidRDefault="00494795">
      <w:pPr>
        <w:pStyle w:val="FirstParagraph"/>
      </w:pPr>
      <w:r>
        <w:rPr>
          <w:b/>
          <w:bCs/>
        </w:rPr>
        <w:t>Đ</w:t>
      </w:r>
      <w:r>
        <w:rPr>
          <w:b/>
          <w:bCs/>
        </w:rPr>
        <w:t>ợ</w:t>
      </w:r>
      <w:r>
        <w:rPr>
          <w:b/>
          <w:bCs/>
        </w:rPr>
        <w:t>t báo cáo:</w:t>
      </w:r>
      <w:r>
        <w:t xml:space="preserve"> [S</w:t>
      </w:r>
      <w:r>
        <w:t>ố</w:t>
      </w:r>
      <w:r>
        <w:t xml:space="preserve"> đ</w:t>
      </w:r>
      <w:r>
        <w:t>ợ</w:t>
      </w:r>
      <w:r>
        <w:t xml:space="preserve">t] - [Tháng/Năm] </w:t>
      </w:r>
      <w:r>
        <w:rPr>
          <w:b/>
          <w:bCs/>
        </w:rPr>
        <w:t>Ngày l</w:t>
      </w:r>
      <w:r>
        <w:rPr>
          <w:b/>
          <w:bCs/>
        </w:rPr>
        <w:t>ậ</w:t>
      </w:r>
      <w:r>
        <w:rPr>
          <w:b/>
          <w:bCs/>
        </w:rPr>
        <w:t>p báo cáo:</w:t>
      </w:r>
      <w:r>
        <w:t xml:space="preserve"> </w:t>
      </w:r>
      <w:r>
        <w:rPr>
          <w:b/>
          <w:bCs/>
          <w:i/>
          <w:iCs/>
        </w:rPr>
        <w:t>/</w:t>
      </w:r>
      <w:r>
        <w:t xml:space="preserve">/_______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 báo cáo:</w:t>
      </w:r>
      <w:r>
        <w:t xml:space="preserve"> </w:t>
      </w:r>
      <w:r>
        <w:t xml:space="preserve">_________________________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Trư</w:t>
      </w:r>
      <w:r>
        <w:t>ở</w:t>
      </w:r>
      <w:r>
        <w:t>ng phòng An toàn - B</w:t>
      </w:r>
      <w:r>
        <w:t>ả</w:t>
      </w:r>
      <w:r>
        <w:t>o v</w:t>
      </w:r>
      <w:r>
        <w:t>ệ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ạ</w:t>
      </w:r>
      <w:r>
        <w:rPr>
          <w:b/>
          <w:bCs/>
        </w:rPr>
        <w:t>m vi báo cáo:</w:t>
      </w:r>
      <w:r>
        <w:t xml:space="preserve"> Toàn b</w:t>
      </w:r>
      <w:r>
        <w:t>ộ</w:t>
      </w:r>
      <w:r>
        <w:t xml:space="preserve"> khuôn viên trư</w:t>
      </w:r>
      <w:r>
        <w:t>ờ</w:t>
      </w:r>
      <w:r>
        <w:t>ng h</w:t>
      </w:r>
      <w:r>
        <w:t>ọ</w:t>
      </w:r>
      <w:r>
        <w:t>c</w:t>
      </w:r>
    </w:p>
    <w:p w14:paraId="68E853D1" w14:textId="77777777" w:rsidR="00840FCD" w:rsidRDefault="00494795">
      <w:r>
        <w:pict w14:anchorId="2D6AC608">
          <v:rect id="_x0000_i1026" style="width:0;height:1.5pt" o:hralign="center" o:hrstd="t" o:hr="t"/>
        </w:pict>
      </w:r>
    </w:p>
    <w:p w14:paraId="33E46FB0" w14:textId="77777777" w:rsidR="00840FCD" w:rsidRDefault="00494795">
      <w:pPr>
        <w:pStyle w:val="Heading2"/>
      </w:pPr>
      <w:bookmarkStart w:id="2" w:name="tổng-quan-kết-quả-kiểm-tra"/>
      <w:bookmarkEnd w:id="1"/>
      <w:r>
        <w:t>T</w:t>
      </w:r>
      <w:r>
        <w:t>Ổ</w:t>
      </w:r>
      <w:r>
        <w:t>NG QUAN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</w:t>
      </w:r>
    </w:p>
    <w:p w14:paraId="5D9D88F4" w14:textId="77777777" w:rsidR="00840FCD" w:rsidRDefault="00494795">
      <w:pPr>
        <w:pStyle w:val="Heading3"/>
      </w:pPr>
      <w:bookmarkStart w:id="3" w:name="thống-kê-tổng-quan"/>
      <w:r>
        <w:t>Th</w:t>
      </w:r>
      <w:r>
        <w:t>ố</w:t>
      </w:r>
      <w:r>
        <w:t>ng kê t</w:t>
      </w:r>
      <w:r>
        <w:t>ổ</w:t>
      </w:r>
      <w:r>
        <w:t>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9"/>
        <w:gridCol w:w="1094"/>
        <w:gridCol w:w="1136"/>
      </w:tblGrid>
      <w:tr w:rsidR="00840FCD" w14:paraId="43F32616" w14:textId="77777777" w:rsidTr="0011693A">
        <w:tc>
          <w:tcPr>
            <w:tcW w:w="0" w:type="auto"/>
          </w:tcPr>
          <w:p w14:paraId="7F9BE68F" w14:textId="77777777" w:rsidR="00840FCD" w:rsidRDefault="00494795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1AE8E7B3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740D794B" w14:textId="77777777" w:rsidR="00840FCD" w:rsidRDefault="00494795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</w:tr>
      <w:tr w:rsidR="00840FCD" w14:paraId="03FA941C" w14:textId="77777777" w:rsidTr="0011693A">
        <w:tc>
          <w:tcPr>
            <w:tcW w:w="0" w:type="auto"/>
          </w:tcPr>
          <w:p w14:paraId="6208ECF0" w14:textId="77777777" w:rsidR="00840FCD" w:rsidRDefault="00494795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0B768FF4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E7D322B" w14:textId="77777777" w:rsidR="00840FCD" w:rsidRDefault="00494795">
            <w:pPr>
              <w:pStyle w:val="Compact"/>
            </w:pPr>
            <w:r>
              <w:t>100%</w:t>
            </w:r>
          </w:p>
        </w:tc>
      </w:tr>
      <w:tr w:rsidR="00840FCD" w14:paraId="35C8C407" w14:textId="77777777" w:rsidTr="0011693A">
        <w:tc>
          <w:tcPr>
            <w:tcW w:w="0" w:type="auto"/>
          </w:tcPr>
          <w:p w14:paraId="3F10ACA5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</w:t>
            </w:r>
            <w:r>
              <w:t>ạ</w:t>
            </w:r>
            <w:r>
              <w:t>t tiêu chu</w:t>
            </w:r>
            <w:r>
              <w:t>ẩ</w:t>
            </w:r>
            <w:r>
              <w:t>n</w:t>
            </w:r>
          </w:p>
        </w:tc>
        <w:tc>
          <w:tcPr>
            <w:tcW w:w="0" w:type="auto"/>
          </w:tcPr>
          <w:p w14:paraId="7DBC11CD" w14:textId="77777777" w:rsidR="00840FCD" w:rsidRDefault="00494795">
            <w:pPr>
              <w:pStyle w:val="Compact"/>
            </w:pPr>
            <w:r>
              <w:t>__</w:t>
            </w:r>
            <w:r>
              <w:t>___</w:t>
            </w:r>
          </w:p>
        </w:tc>
        <w:tc>
          <w:tcPr>
            <w:tcW w:w="0" w:type="auto"/>
          </w:tcPr>
          <w:p w14:paraId="3303D9D6" w14:textId="77777777" w:rsidR="00840FCD" w:rsidRDefault="00494795">
            <w:pPr>
              <w:pStyle w:val="Compact"/>
            </w:pPr>
            <w:r>
              <w:t>_____%</w:t>
            </w:r>
          </w:p>
        </w:tc>
      </w:tr>
      <w:tr w:rsidR="00840FCD" w14:paraId="54BF0E30" w14:textId="77777777" w:rsidTr="0011693A">
        <w:tc>
          <w:tcPr>
            <w:tcW w:w="0" w:type="auto"/>
          </w:tcPr>
          <w:p w14:paraId="72151FD9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</w:t>
            </w:r>
            <w:r>
              <w:t>ầ</w:t>
            </w:r>
            <w:r>
              <w:t>n b</w:t>
            </w:r>
            <w:r>
              <w:t>ả</w:t>
            </w:r>
            <w:r>
              <w:t>o trì</w:t>
            </w:r>
          </w:p>
        </w:tc>
        <w:tc>
          <w:tcPr>
            <w:tcW w:w="0" w:type="auto"/>
          </w:tcPr>
          <w:p w14:paraId="2F73C9D5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812CFEB" w14:textId="77777777" w:rsidR="00840FCD" w:rsidRDefault="00494795">
            <w:pPr>
              <w:pStyle w:val="Compact"/>
            </w:pPr>
            <w:r>
              <w:t>_____%</w:t>
            </w:r>
          </w:p>
        </w:tc>
      </w:tr>
      <w:tr w:rsidR="00840FCD" w14:paraId="4BAE27D0" w14:textId="77777777" w:rsidTr="0011693A">
        <w:tc>
          <w:tcPr>
            <w:tcW w:w="0" w:type="auto"/>
          </w:tcPr>
          <w:p w14:paraId="40901A89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7356BE1A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1C7DE75" w14:textId="77777777" w:rsidR="00840FCD" w:rsidRDefault="00494795">
            <w:pPr>
              <w:pStyle w:val="Compact"/>
            </w:pPr>
            <w:r>
              <w:t>_____%</w:t>
            </w:r>
          </w:p>
        </w:tc>
      </w:tr>
      <w:tr w:rsidR="00840FCD" w14:paraId="45A8BD64" w14:textId="77777777" w:rsidTr="0011693A">
        <w:tc>
          <w:tcPr>
            <w:tcW w:w="0" w:type="auto"/>
          </w:tcPr>
          <w:p w14:paraId="733A3352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</w:t>
            </w:r>
            <w:r>
              <w:t>ầ</w:t>
            </w:r>
            <w:r>
              <w:t>n thay th</w:t>
            </w:r>
            <w:r>
              <w:t>ế</w:t>
            </w:r>
          </w:p>
        </w:tc>
        <w:tc>
          <w:tcPr>
            <w:tcW w:w="0" w:type="auto"/>
          </w:tcPr>
          <w:p w14:paraId="1ACFCC0C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0D3BA8F" w14:textId="77777777" w:rsidR="00840FCD" w:rsidRDefault="00494795">
            <w:pPr>
              <w:pStyle w:val="Compact"/>
            </w:pPr>
            <w:r>
              <w:t>_____%</w:t>
            </w:r>
          </w:p>
        </w:tc>
      </w:tr>
    </w:tbl>
    <w:p w14:paraId="75767D11" w14:textId="77777777" w:rsidR="00840FCD" w:rsidRDefault="00494795">
      <w:pPr>
        <w:pStyle w:val="Heading3"/>
      </w:pPr>
      <w:bookmarkStart w:id="4" w:name="so-sánh-với-đợt-trước"/>
      <w:bookmarkEnd w:id="3"/>
      <w:r>
        <w:t>So sánh v</w:t>
      </w:r>
      <w:r>
        <w:t>ớ</w:t>
      </w:r>
      <w:r>
        <w:t>i đ</w:t>
      </w:r>
      <w:r>
        <w:t>ợ</w:t>
      </w:r>
      <w:r>
        <w:t>t trư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396"/>
        <w:gridCol w:w="1396"/>
        <w:gridCol w:w="1396"/>
      </w:tblGrid>
      <w:tr w:rsidR="00840FCD" w14:paraId="171692D7" w14:textId="77777777" w:rsidTr="0011693A">
        <w:tc>
          <w:tcPr>
            <w:tcW w:w="0" w:type="auto"/>
          </w:tcPr>
          <w:p w14:paraId="5DA8E9EA" w14:textId="77777777" w:rsidR="00840FCD" w:rsidRDefault="00494795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34228FD9" w14:textId="77777777" w:rsidR="00840FCD" w:rsidRDefault="00494795">
            <w:pPr>
              <w:pStyle w:val="Compact"/>
            </w:pPr>
            <w:r>
              <w:t>Đ</w:t>
            </w:r>
            <w:r>
              <w:t>ợ</w:t>
            </w:r>
            <w:r>
              <w:t>t này</w:t>
            </w:r>
          </w:p>
        </w:tc>
        <w:tc>
          <w:tcPr>
            <w:tcW w:w="0" w:type="auto"/>
          </w:tcPr>
          <w:p w14:paraId="2CF54981" w14:textId="77777777" w:rsidR="00840FCD" w:rsidRDefault="00494795">
            <w:pPr>
              <w:pStyle w:val="Compact"/>
            </w:pPr>
            <w:r>
              <w:t>Đ</w:t>
            </w:r>
            <w:r>
              <w:t>ợ</w:t>
            </w:r>
            <w:r>
              <w:t>t trư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5911B340" w14:textId="77777777" w:rsidR="00840FCD" w:rsidRDefault="00494795">
            <w:pPr>
              <w:pStyle w:val="Compact"/>
            </w:pPr>
            <w:r>
              <w:t>Thay đ</w:t>
            </w:r>
            <w:r>
              <w:t>ổ</w:t>
            </w:r>
            <w:r>
              <w:t>i</w:t>
            </w:r>
          </w:p>
        </w:tc>
      </w:tr>
      <w:tr w:rsidR="00840FCD" w14:paraId="2A9753E6" w14:textId="77777777" w:rsidTr="0011693A">
        <w:tc>
          <w:tcPr>
            <w:tcW w:w="0" w:type="auto"/>
          </w:tcPr>
          <w:p w14:paraId="580C0DDB" w14:textId="77777777" w:rsidR="00840FCD" w:rsidRDefault="00494795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617C7CE6" w14:textId="77777777" w:rsidR="00840FCD" w:rsidRDefault="00494795">
            <w:pPr>
              <w:pStyle w:val="Compact"/>
            </w:pPr>
            <w:r>
              <w:t>_____%</w:t>
            </w:r>
          </w:p>
        </w:tc>
        <w:tc>
          <w:tcPr>
            <w:tcW w:w="0" w:type="auto"/>
          </w:tcPr>
          <w:p w14:paraId="7FD0646F" w14:textId="77777777" w:rsidR="00840FCD" w:rsidRDefault="00494795">
            <w:pPr>
              <w:pStyle w:val="Compact"/>
            </w:pPr>
            <w:r>
              <w:t>_____%</w:t>
            </w:r>
          </w:p>
        </w:tc>
        <w:tc>
          <w:tcPr>
            <w:tcW w:w="0" w:type="auto"/>
          </w:tcPr>
          <w:p w14:paraId="78A9F134" w14:textId="77777777" w:rsidR="00840FCD" w:rsidRDefault="00494795">
            <w:pPr>
              <w:pStyle w:val="Compact"/>
            </w:pPr>
            <w:r>
              <w:t>_____%</w:t>
            </w:r>
          </w:p>
        </w:tc>
      </w:tr>
      <w:tr w:rsidR="00840FCD" w14:paraId="18BC57D6" w14:textId="77777777" w:rsidTr="0011693A">
        <w:tc>
          <w:tcPr>
            <w:tcW w:w="0" w:type="auto"/>
          </w:tcPr>
          <w:p w14:paraId="0A7A69B6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53625B7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951929A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97215D5" w14:textId="77777777" w:rsidR="00840FCD" w:rsidRDefault="00494795">
            <w:pPr>
              <w:pStyle w:val="Compact"/>
            </w:pPr>
            <w:r>
              <w:t>_____</w:t>
            </w:r>
          </w:p>
        </w:tc>
      </w:tr>
      <w:tr w:rsidR="00840FCD" w14:paraId="04359734" w14:textId="77777777" w:rsidTr="0011693A">
        <w:tc>
          <w:tcPr>
            <w:tcW w:w="0" w:type="auto"/>
          </w:tcPr>
          <w:p w14:paraId="0C825CDA" w14:textId="77777777" w:rsidR="00840FCD" w:rsidRDefault="00494795">
            <w:pPr>
              <w:pStyle w:val="Compact"/>
            </w:pPr>
            <w:r>
              <w:t>Chi phí s</w:t>
            </w:r>
            <w:r>
              <w:t>ử</w:t>
            </w:r>
            <w:r>
              <w:t>a ch</w:t>
            </w:r>
            <w:r>
              <w:t>ữ</w:t>
            </w:r>
            <w:r>
              <w:t>a</w:t>
            </w:r>
          </w:p>
        </w:tc>
        <w:tc>
          <w:tcPr>
            <w:tcW w:w="0" w:type="auto"/>
          </w:tcPr>
          <w:p w14:paraId="0030BBD7" w14:textId="77777777" w:rsidR="00840FCD" w:rsidRDefault="00494795">
            <w:pPr>
              <w:pStyle w:val="Compact"/>
            </w:pPr>
            <w:r>
              <w:t>_____ VNĐ</w:t>
            </w:r>
          </w:p>
        </w:tc>
        <w:tc>
          <w:tcPr>
            <w:tcW w:w="0" w:type="auto"/>
          </w:tcPr>
          <w:p w14:paraId="68A2D3C3" w14:textId="77777777" w:rsidR="00840FCD" w:rsidRDefault="00494795">
            <w:pPr>
              <w:pStyle w:val="Compact"/>
            </w:pPr>
            <w:r>
              <w:t>_____ VNĐ</w:t>
            </w:r>
          </w:p>
        </w:tc>
        <w:tc>
          <w:tcPr>
            <w:tcW w:w="0" w:type="auto"/>
          </w:tcPr>
          <w:p w14:paraId="49A2C392" w14:textId="77777777" w:rsidR="00840FCD" w:rsidRDefault="00494795">
            <w:pPr>
              <w:pStyle w:val="Compact"/>
            </w:pPr>
            <w:r>
              <w:t>_____ VNĐ</w:t>
            </w:r>
          </w:p>
        </w:tc>
      </w:tr>
    </w:tbl>
    <w:p w14:paraId="16F64D3B" w14:textId="77777777" w:rsidR="00840FCD" w:rsidRDefault="00494795">
      <w:r>
        <w:pict w14:anchorId="743BF546">
          <v:rect id="_x0000_i1027" style="width:0;height:1.5pt" o:hralign="center" o:hrstd="t" o:hr="t"/>
        </w:pict>
      </w:r>
    </w:p>
    <w:p w14:paraId="01FD91C6" w14:textId="77777777" w:rsidR="00840FCD" w:rsidRDefault="00494795">
      <w:pPr>
        <w:pStyle w:val="Heading2"/>
      </w:pPr>
      <w:bookmarkStart w:id="5" w:name="chi-tiết-kết-quả-kiểm-tra"/>
      <w:bookmarkEnd w:id="2"/>
      <w:bookmarkEnd w:id="4"/>
      <w:r>
        <w:lastRenderedPageBreak/>
        <w:t>CHI TI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</w:t>
      </w:r>
    </w:p>
    <w:p w14:paraId="77CE1B63" w14:textId="77777777" w:rsidR="00840FCD" w:rsidRDefault="00494795">
      <w:pPr>
        <w:pStyle w:val="Heading3"/>
      </w:pPr>
      <w:bookmarkStart w:id="6" w:name="bình-chữa-cháy-xách-tay"/>
      <w:r>
        <w:t>1. Bình ch</w:t>
      </w:r>
      <w:r>
        <w:t>ữ</w:t>
      </w:r>
      <w:r>
        <w:t>a cháy xách tay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03"/>
        <w:gridCol w:w="1915"/>
        <w:gridCol w:w="1064"/>
        <w:gridCol w:w="1702"/>
        <w:gridCol w:w="1277"/>
        <w:gridCol w:w="1915"/>
      </w:tblGrid>
      <w:tr w:rsidR="00840FCD" w14:paraId="5EF2E1D1" w14:textId="77777777" w:rsidTr="0011693A">
        <w:tc>
          <w:tcPr>
            <w:tcW w:w="1408" w:type="dxa"/>
          </w:tcPr>
          <w:p w14:paraId="38FDA997" w14:textId="77777777" w:rsidR="00840FCD" w:rsidRDefault="00494795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1584" w:type="dxa"/>
          </w:tcPr>
          <w:p w14:paraId="765FE3BD" w14:textId="77777777" w:rsidR="00840FCD" w:rsidRDefault="00494795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</w:p>
        </w:tc>
        <w:tc>
          <w:tcPr>
            <w:tcW w:w="880" w:type="dxa"/>
          </w:tcPr>
          <w:p w14:paraId="57B0BA5A" w14:textId="77777777" w:rsidR="00840FCD" w:rsidRDefault="00494795">
            <w:pPr>
              <w:pStyle w:val="Compact"/>
            </w:pPr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408" w:type="dxa"/>
          </w:tcPr>
          <w:p w14:paraId="31E9EFBB" w14:textId="77777777" w:rsidR="00840FCD" w:rsidRDefault="00494795">
            <w:pPr>
              <w:pStyle w:val="Compact"/>
            </w:pPr>
            <w:r>
              <w:t>C</w:t>
            </w:r>
            <w:r>
              <w:t>ầ</w:t>
            </w:r>
            <w:r>
              <w:t>n BT</w:t>
            </w:r>
          </w:p>
        </w:tc>
        <w:tc>
          <w:tcPr>
            <w:tcW w:w="1056" w:type="dxa"/>
          </w:tcPr>
          <w:p w14:paraId="769E9506" w14:textId="77777777" w:rsidR="00840FCD" w:rsidRDefault="00494795">
            <w:pPr>
              <w:pStyle w:val="Compact"/>
            </w:pPr>
            <w:r>
              <w:t>H</w:t>
            </w:r>
            <w:r>
              <w:t>ỏ</w:t>
            </w:r>
            <w:r>
              <w:t>ng</w:t>
            </w:r>
          </w:p>
        </w:tc>
        <w:tc>
          <w:tcPr>
            <w:tcW w:w="1584" w:type="dxa"/>
          </w:tcPr>
          <w:p w14:paraId="3CC7FAF2" w14:textId="77777777" w:rsidR="00840FCD" w:rsidRDefault="00494795">
            <w:pPr>
              <w:pStyle w:val="Compact"/>
            </w:pPr>
            <w:r>
              <w:t>Ghi chú</w:t>
            </w:r>
          </w:p>
        </w:tc>
      </w:tr>
      <w:tr w:rsidR="00840FCD" w14:paraId="5BF6DA88" w14:textId="77777777" w:rsidTr="0011693A">
        <w:tc>
          <w:tcPr>
            <w:tcW w:w="1408" w:type="dxa"/>
          </w:tcPr>
          <w:p w14:paraId="26CDE8D7" w14:textId="77777777" w:rsidR="00840FCD" w:rsidRDefault="00494795">
            <w:pPr>
              <w:pStyle w:val="Compact"/>
            </w:pPr>
            <w:r>
              <w:t>Tòa nhà A</w:t>
            </w:r>
          </w:p>
        </w:tc>
        <w:tc>
          <w:tcPr>
            <w:tcW w:w="1584" w:type="dxa"/>
          </w:tcPr>
          <w:p w14:paraId="446A58BF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880" w:type="dxa"/>
          </w:tcPr>
          <w:p w14:paraId="3EDB6CA8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408" w:type="dxa"/>
          </w:tcPr>
          <w:p w14:paraId="02E437A3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056" w:type="dxa"/>
          </w:tcPr>
          <w:p w14:paraId="08370A16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584" w:type="dxa"/>
          </w:tcPr>
          <w:p w14:paraId="428AA55E" w14:textId="77777777" w:rsidR="00840FCD" w:rsidRDefault="00840FCD">
            <w:pPr>
              <w:pStyle w:val="Compact"/>
            </w:pPr>
          </w:p>
        </w:tc>
      </w:tr>
      <w:tr w:rsidR="00840FCD" w14:paraId="37C1DC89" w14:textId="77777777" w:rsidTr="0011693A">
        <w:tc>
          <w:tcPr>
            <w:tcW w:w="1408" w:type="dxa"/>
          </w:tcPr>
          <w:p w14:paraId="282A8AB2" w14:textId="77777777" w:rsidR="00840FCD" w:rsidRDefault="00494795">
            <w:pPr>
              <w:pStyle w:val="Compact"/>
            </w:pPr>
            <w:r>
              <w:t>Tòa nhà B</w:t>
            </w:r>
          </w:p>
        </w:tc>
        <w:tc>
          <w:tcPr>
            <w:tcW w:w="1584" w:type="dxa"/>
          </w:tcPr>
          <w:p w14:paraId="031788BD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880" w:type="dxa"/>
          </w:tcPr>
          <w:p w14:paraId="38E5655F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408" w:type="dxa"/>
          </w:tcPr>
          <w:p w14:paraId="536EB585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056" w:type="dxa"/>
          </w:tcPr>
          <w:p w14:paraId="59368F26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584" w:type="dxa"/>
          </w:tcPr>
          <w:p w14:paraId="1D1E8ADC" w14:textId="77777777" w:rsidR="00840FCD" w:rsidRDefault="00840FCD">
            <w:pPr>
              <w:pStyle w:val="Compact"/>
            </w:pPr>
          </w:p>
        </w:tc>
      </w:tr>
      <w:tr w:rsidR="00840FCD" w14:paraId="08A20BF2" w14:textId="77777777" w:rsidTr="0011693A">
        <w:tc>
          <w:tcPr>
            <w:tcW w:w="1408" w:type="dxa"/>
          </w:tcPr>
          <w:p w14:paraId="2336399B" w14:textId="77777777" w:rsidR="00840FCD" w:rsidRDefault="00494795">
            <w:pPr>
              <w:pStyle w:val="Compact"/>
            </w:pPr>
            <w:r>
              <w:t>Tòa nhà C</w:t>
            </w:r>
          </w:p>
        </w:tc>
        <w:tc>
          <w:tcPr>
            <w:tcW w:w="1584" w:type="dxa"/>
          </w:tcPr>
          <w:p w14:paraId="724CADDF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880" w:type="dxa"/>
          </w:tcPr>
          <w:p w14:paraId="02B7378E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408" w:type="dxa"/>
          </w:tcPr>
          <w:p w14:paraId="49DAF9A8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056" w:type="dxa"/>
          </w:tcPr>
          <w:p w14:paraId="70A88F47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584" w:type="dxa"/>
          </w:tcPr>
          <w:p w14:paraId="0D8D8132" w14:textId="77777777" w:rsidR="00840FCD" w:rsidRDefault="00840FCD">
            <w:pPr>
              <w:pStyle w:val="Compact"/>
            </w:pPr>
          </w:p>
        </w:tc>
      </w:tr>
      <w:tr w:rsidR="00840FCD" w14:paraId="19916B5F" w14:textId="77777777" w:rsidTr="0011693A">
        <w:tc>
          <w:tcPr>
            <w:tcW w:w="1408" w:type="dxa"/>
          </w:tcPr>
          <w:p w14:paraId="4BB0FFE8" w14:textId="77777777" w:rsidR="00840FCD" w:rsidRDefault="00494795">
            <w:pPr>
              <w:pStyle w:val="Compact"/>
            </w:pPr>
            <w:r>
              <w:t>Khu v</w:t>
            </w:r>
            <w:r>
              <w:t>ự</w:t>
            </w:r>
            <w:r>
              <w:t>c ngoài tr</w:t>
            </w:r>
            <w:r>
              <w:t>ờ</w:t>
            </w:r>
            <w:r>
              <w:t>i</w:t>
            </w:r>
          </w:p>
        </w:tc>
        <w:tc>
          <w:tcPr>
            <w:tcW w:w="1584" w:type="dxa"/>
          </w:tcPr>
          <w:p w14:paraId="60563B93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880" w:type="dxa"/>
          </w:tcPr>
          <w:p w14:paraId="67385D80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408" w:type="dxa"/>
          </w:tcPr>
          <w:p w14:paraId="7867F54D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056" w:type="dxa"/>
          </w:tcPr>
          <w:p w14:paraId="473A8A33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1584" w:type="dxa"/>
          </w:tcPr>
          <w:p w14:paraId="2BD4B0DA" w14:textId="77777777" w:rsidR="00840FCD" w:rsidRDefault="00840FCD">
            <w:pPr>
              <w:pStyle w:val="Compact"/>
            </w:pPr>
          </w:p>
        </w:tc>
      </w:tr>
      <w:tr w:rsidR="00840FCD" w14:paraId="78966B10" w14:textId="77777777" w:rsidTr="0011693A">
        <w:tc>
          <w:tcPr>
            <w:tcW w:w="1408" w:type="dxa"/>
          </w:tcPr>
          <w:p w14:paraId="7AD0DC9F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39ACBA0C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880" w:type="dxa"/>
          </w:tcPr>
          <w:p w14:paraId="326A229F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1408" w:type="dxa"/>
          </w:tcPr>
          <w:p w14:paraId="2CBEF372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1056" w:type="dxa"/>
          </w:tcPr>
          <w:p w14:paraId="348E3368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1584" w:type="dxa"/>
          </w:tcPr>
          <w:p w14:paraId="4E56F233" w14:textId="77777777" w:rsidR="00840FCD" w:rsidRDefault="00840FCD">
            <w:pPr>
              <w:pStyle w:val="Compact"/>
            </w:pPr>
          </w:p>
        </w:tc>
      </w:tr>
    </w:tbl>
    <w:p w14:paraId="3D962B2A" w14:textId="77777777" w:rsidR="00840FCD" w:rsidRDefault="00494795">
      <w:pPr>
        <w:pStyle w:val="Heading3"/>
      </w:pPr>
      <w:bookmarkStart w:id="7" w:name="hệ-thống-báo-cháy-tự-động"/>
      <w:bookmarkEnd w:id="6"/>
      <w:r>
        <w:t>2. H</w:t>
      </w:r>
      <w:r>
        <w:t>ệ</w:t>
      </w:r>
      <w:r>
        <w:t xml:space="preserve"> th</w:t>
      </w:r>
      <w:r>
        <w:t>ố</w:t>
      </w:r>
      <w:r>
        <w:t>ng báo cháy t</w:t>
      </w:r>
      <w:r>
        <w:t>ự</w:t>
      </w:r>
      <w:r>
        <w:t xml:space="preserve"> đ</w:t>
      </w:r>
      <w:r>
        <w:t>ộ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1094"/>
        <w:gridCol w:w="2757"/>
        <w:gridCol w:w="983"/>
      </w:tblGrid>
      <w:tr w:rsidR="00840FCD" w14:paraId="24524DBA" w14:textId="77777777" w:rsidTr="0011693A">
        <w:tc>
          <w:tcPr>
            <w:tcW w:w="0" w:type="auto"/>
          </w:tcPr>
          <w:p w14:paraId="4502C8E4" w14:textId="77777777" w:rsidR="00840FCD" w:rsidRDefault="00494795">
            <w:pPr>
              <w:pStyle w:val="Compact"/>
            </w:pPr>
            <w:r>
              <w:t>Thành ph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16E1BC7B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6D087281" w14:textId="77777777" w:rsidR="00840FCD" w:rsidRDefault="00494795">
            <w:pPr>
              <w:pStyle w:val="Compact"/>
            </w:pPr>
            <w:r>
              <w:t>Tình tr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781DA510" w14:textId="77777777" w:rsidR="00840FCD" w:rsidRDefault="00494795">
            <w:pPr>
              <w:pStyle w:val="Compact"/>
            </w:pPr>
            <w:r>
              <w:t>Ghi chú</w:t>
            </w:r>
          </w:p>
        </w:tc>
      </w:tr>
      <w:tr w:rsidR="00840FCD" w14:paraId="134DE2AE" w14:textId="77777777" w:rsidTr="0011693A">
        <w:tc>
          <w:tcPr>
            <w:tcW w:w="0" w:type="auto"/>
          </w:tcPr>
          <w:p w14:paraId="047C963E" w14:textId="77777777" w:rsidR="00840FCD" w:rsidRDefault="00494795">
            <w:pPr>
              <w:pStyle w:val="Compact"/>
            </w:pPr>
            <w:r>
              <w:t>T</w:t>
            </w:r>
            <w:r>
              <w:t>ủ</w:t>
            </w:r>
            <w:r>
              <w:t xml:space="preserve"> trung tâm</w:t>
            </w:r>
          </w:p>
        </w:tc>
        <w:tc>
          <w:tcPr>
            <w:tcW w:w="0" w:type="auto"/>
          </w:tcPr>
          <w:p w14:paraId="3A9C6872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D5F9F6E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873F368" w14:textId="77777777" w:rsidR="00840FCD" w:rsidRDefault="00840FCD">
            <w:pPr>
              <w:pStyle w:val="Compact"/>
            </w:pPr>
          </w:p>
        </w:tc>
      </w:tr>
      <w:tr w:rsidR="00840FCD" w14:paraId="1EFF6591" w14:textId="77777777" w:rsidTr="0011693A">
        <w:tc>
          <w:tcPr>
            <w:tcW w:w="0" w:type="auto"/>
          </w:tcPr>
          <w:p w14:paraId="2DFDF777" w14:textId="77777777" w:rsidR="00840FCD" w:rsidRDefault="00494795">
            <w:pPr>
              <w:pStyle w:val="Compact"/>
            </w:pPr>
            <w:r>
              <w:t>Đ</w:t>
            </w:r>
            <w:r>
              <w:t>ầ</w:t>
            </w:r>
            <w:r>
              <w:t>u báo khói</w:t>
            </w:r>
          </w:p>
        </w:tc>
        <w:tc>
          <w:tcPr>
            <w:tcW w:w="0" w:type="auto"/>
          </w:tcPr>
          <w:p w14:paraId="030B6A4C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7F9A5D2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F5B5CAE" w14:textId="77777777" w:rsidR="00840FCD" w:rsidRDefault="00840FCD">
            <w:pPr>
              <w:pStyle w:val="Compact"/>
            </w:pPr>
          </w:p>
        </w:tc>
      </w:tr>
      <w:tr w:rsidR="00840FCD" w14:paraId="30F44628" w14:textId="77777777" w:rsidTr="0011693A">
        <w:tc>
          <w:tcPr>
            <w:tcW w:w="0" w:type="auto"/>
          </w:tcPr>
          <w:p w14:paraId="46E823F2" w14:textId="77777777" w:rsidR="00840FCD" w:rsidRDefault="00494795">
            <w:pPr>
              <w:pStyle w:val="Compact"/>
            </w:pPr>
            <w:r>
              <w:t>Đ</w:t>
            </w:r>
            <w:r>
              <w:t>ầ</w:t>
            </w:r>
            <w:r>
              <w:t>u báo nhi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52B7E490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3C8467F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5455C56" w14:textId="77777777" w:rsidR="00840FCD" w:rsidRDefault="00840FCD">
            <w:pPr>
              <w:pStyle w:val="Compact"/>
            </w:pPr>
          </w:p>
        </w:tc>
      </w:tr>
      <w:tr w:rsidR="00840FCD" w14:paraId="79D4D124" w14:textId="77777777" w:rsidTr="0011693A">
        <w:tc>
          <w:tcPr>
            <w:tcW w:w="0" w:type="auto"/>
          </w:tcPr>
          <w:p w14:paraId="26342A20" w14:textId="77777777" w:rsidR="00840FCD" w:rsidRDefault="00494795">
            <w:pPr>
              <w:pStyle w:val="Compact"/>
            </w:pPr>
            <w:r>
              <w:t>Nút nh</w:t>
            </w:r>
            <w:r>
              <w:t>ấ</w:t>
            </w:r>
            <w:r>
              <w:t>n th</w:t>
            </w:r>
            <w:r>
              <w:t>ủ</w:t>
            </w:r>
            <w:r>
              <w:t xml:space="preserve"> công</w:t>
            </w:r>
          </w:p>
        </w:tc>
        <w:tc>
          <w:tcPr>
            <w:tcW w:w="0" w:type="auto"/>
          </w:tcPr>
          <w:p w14:paraId="3A40CCF1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302FFAF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0517B704" w14:textId="77777777" w:rsidR="00840FCD" w:rsidRDefault="00840FCD">
            <w:pPr>
              <w:pStyle w:val="Compact"/>
            </w:pPr>
          </w:p>
        </w:tc>
      </w:tr>
      <w:tr w:rsidR="00840FCD" w14:paraId="76A4B3EC" w14:textId="77777777" w:rsidTr="0011693A">
        <w:tc>
          <w:tcPr>
            <w:tcW w:w="0" w:type="auto"/>
          </w:tcPr>
          <w:p w14:paraId="74685739" w14:textId="77777777" w:rsidR="00840FCD" w:rsidRDefault="00494795">
            <w:pPr>
              <w:pStyle w:val="Compact"/>
            </w:pPr>
            <w:r>
              <w:t>Còi báo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61E71D5E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A5E7C22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5CD0E27" w14:textId="77777777" w:rsidR="00840FCD" w:rsidRDefault="00840FCD">
            <w:pPr>
              <w:pStyle w:val="Compact"/>
            </w:pPr>
          </w:p>
        </w:tc>
      </w:tr>
      <w:tr w:rsidR="00840FCD" w14:paraId="65B6EC13" w14:textId="77777777" w:rsidTr="0011693A">
        <w:tc>
          <w:tcPr>
            <w:tcW w:w="0" w:type="auto"/>
          </w:tcPr>
          <w:p w14:paraId="2797690F" w14:textId="77777777" w:rsidR="00840FCD" w:rsidRDefault="00494795">
            <w:pPr>
              <w:pStyle w:val="Compact"/>
            </w:pPr>
            <w:r>
              <w:t>Đèn báo hi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6A635E5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16E7D0A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6BFC35E" w14:textId="77777777" w:rsidR="00840FCD" w:rsidRDefault="00840FCD">
            <w:pPr>
              <w:pStyle w:val="Compact"/>
            </w:pPr>
          </w:p>
        </w:tc>
      </w:tr>
    </w:tbl>
    <w:p w14:paraId="358B8991" w14:textId="77777777" w:rsidR="00840FCD" w:rsidRDefault="00494795">
      <w:pPr>
        <w:pStyle w:val="Heading3"/>
      </w:pPr>
      <w:bookmarkStart w:id="8" w:name="hệ-thống-sprinkler"/>
      <w:bookmarkEnd w:id="7"/>
      <w:r>
        <w:t>3. H</w:t>
      </w:r>
      <w:r>
        <w:t>ệ</w:t>
      </w:r>
      <w:r>
        <w:t xml:space="preserve"> th</w:t>
      </w:r>
      <w:r>
        <w:t>ố</w:t>
      </w:r>
      <w:r>
        <w:t>ng sprinkler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416"/>
        <w:gridCol w:w="2757"/>
        <w:gridCol w:w="983"/>
      </w:tblGrid>
      <w:tr w:rsidR="00840FCD" w14:paraId="16EA9369" w14:textId="77777777" w:rsidTr="0011693A">
        <w:tc>
          <w:tcPr>
            <w:tcW w:w="0" w:type="auto"/>
          </w:tcPr>
          <w:p w14:paraId="45295266" w14:textId="77777777" w:rsidR="00840FCD" w:rsidRDefault="00494795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14:paraId="5D4ADAE9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đ</w:t>
            </w:r>
            <w:r>
              <w:t>ầ</w:t>
            </w:r>
            <w:r>
              <w:t>u phun</w:t>
            </w:r>
          </w:p>
        </w:tc>
        <w:tc>
          <w:tcPr>
            <w:tcW w:w="0" w:type="auto"/>
          </w:tcPr>
          <w:p w14:paraId="1BBCFDE7" w14:textId="77777777" w:rsidR="00840FCD" w:rsidRDefault="00494795">
            <w:pPr>
              <w:pStyle w:val="Compact"/>
            </w:pPr>
            <w:r>
              <w:t>Tình tr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3C6557EA" w14:textId="77777777" w:rsidR="00840FCD" w:rsidRDefault="00494795">
            <w:pPr>
              <w:pStyle w:val="Compact"/>
            </w:pPr>
            <w:r>
              <w:t>Ghi chú</w:t>
            </w:r>
          </w:p>
        </w:tc>
      </w:tr>
      <w:tr w:rsidR="00840FCD" w14:paraId="119088F8" w14:textId="77777777" w:rsidTr="0011693A">
        <w:tc>
          <w:tcPr>
            <w:tcW w:w="0" w:type="auto"/>
          </w:tcPr>
          <w:p w14:paraId="4025F019" w14:textId="77777777" w:rsidR="00840FCD" w:rsidRDefault="00494795">
            <w:pPr>
              <w:pStyle w:val="Compact"/>
            </w:pPr>
            <w:r>
              <w:t>T</w:t>
            </w:r>
            <w:r>
              <w:t>ầ</w:t>
            </w:r>
            <w:r>
              <w:t>ng 1</w:t>
            </w:r>
          </w:p>
        </w:tc>
        <w:tc>
          <w:tcPr>
            <w:tcW w:w="0" w:type="auto"/>
          </w:tcPr>
          <w:p w14:paraId="0A78B777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423158A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0FE29A5" w14:textId="77777777" w:rsidR="00840FCD" w:rsidRDefault="00840FCD">
            <w:pPr>
              <w:pStyle w:val="Compact"/>
            </w:pPr>
          </w:p>
        </w:tc>
      </w:tr>
      <w:tr w:rsidR="00840FCD" w14:paraId="1D4D83D8" w14:textId="77777777" w:rsidTr="0011693A">
        <w:tc>
          <w:tcPr>
            <w:tcW w:w="0" w:type="auto"/>
          </w:tcPr>
          <w:p w14:paraId="70E34664" w14:textId="77777777" w:rsidR="00840FCD" w:rsidRDefault="00494795">
            <w:pPr>
              <w:pStyle w:val="Compact"/>
            </w:pPr>
            <w:r>
              <w:t>T</w:t>
            </w:r>
            <w:r>
              <w:t>ầ</w:t>
            </w:r>
            <w:r>
              <w:t>ng 2</w:t>
            </w:r>
          </w:p>
        </w:tc>
        <w:tc>
          <w:tcPr>
            <w:tcW w:w="0" w:type="auto"/>
          </w:tcPr>
          <w:p w14:paraId="5A106249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1978361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C97F98D" w14:textId="77777777" w:rsidR="00840FCD" w:rsidRDefault="00840FCD">
            <w:pPr>
              <w:pStyle w:val="Compact"/>
            </w:pPr>
          </w:p>
        </w:tc>
      </w:tr>
      <w:tr w:rsidR="00840FCD" w14:paraId="474E4A7D" w14:textId="77777777" w:rsidTr="0011693A">
        <w:tc>
          <w:tcPr>
            <w:tcW w:w="0" w:type="auto"/>
          </w:tcPr>
          <w:p w14:paraId="41C7C56B" w14:textId="77777777" w:rsidR="00840FCD" w:rsidRDefault="00494795">
            <w:pPr>
              <w:pStyle w:val="Compact"/>
            </w:pPr>
            <w:r>
              <w:t>T</w:t>
            </w:r>
            <w:r>
              <w:t>ầ</w:t>
            </w:r>
            <w:r>
              <w:t>ng 3</w:t>
            </w:r>
          </w:p>
        </w:tc>
        <w:tc>
          <w:tcPr>
            <w:tcW w:w="0" w:type="auto"/>
          </w:tcPr>
          <w:p w14:paraId="27ED6C72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A660B55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7CDA561" w14:textId="77777777" w:rsidR="00840FCD" w:rsidRDefault="00840FCD">
            <w:pPr>
              <w:pStyle w:val="Compact"/>
            </w:pPr>
          </w:p>
        </w:tc>
      </w:tr>
      <w:tr w:rsidR="00840FCD" w14:paraId="6D15077F" w14:textId="77777777" w:rsidTr="0011693A">
        <w:tc>
          <w:tcPr>
            <w:tcW w:w="0" w:type="auto"/>
          </w:tcPr>
          <w:p w14:paraId="218C657E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21E6293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0" w:type="auto"/>
          </w:tcPr>
          <w:p w14:paraId="02B8660A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772F4FCB" w14:textId="77777777" w:rsidR="00840FCD" w:rsidRDefault="00840FCD">
            <w:pPr>
              <w:pStyle w:val="Compact"/>
            </w:pPr>
          </w:p>
        </w:tc>
      </w:tr>
    </w:tbl>
    <w:p w14:paraId="5ACD8181" w14:textId="77777777" w:rsidR="00840FCD" w:rsidRDefault="00494795">
      <w:pPr>
        <w:pStyle w:val="Heading3"/>
      </w:pPr>
      <w:bookmarkStart w:id="9" w:name="vòi-chữa-cháy"/>
      <w:bookmarkEnd w:id="8"/>
      <w:r>
        <w:lastRenderedPageBreak/>
        <w:t>4. Vòi ch</w:t>
      </w:r>
      <w:r>
        <w:t>ữ</w:t>
      </w:r>
      <w:r>
        <w:t>a cháy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837"/>
        <w:gridCol w:w="2757"/>
        <w:gridCol w:w="983"/>
      </w:tblGrid>
      <w:tr w:rsidR="00840FCD" w14:paraId="5991FB2F" w14:textId="77777777" w:rsidTr="0011693A">
        <w:tc>
          <w:tcPr>
            <w:tcW w:w="0" w:type="auto"/>
          </w:tcPr>
          <w:p w14:paraId="18EE2122" w14:textId="77777777" w:rsidR="00840FCD" w:rsidRDefault="00494795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14:paraId="0279E514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vòi</w:t>
            </w:r>
          </w:p>
        </w:tc>
        <w:tc>
          <w:tcPr>
            <w:tcW w:w="0" w:type="auto"/>
          </w:tcPr>
          <w:p w14:paraId="1955EDEF" w14:textId="77777777" w:rsidR="00840FCD" w:rsidRDefault="00494795">
            <w:pPr>
              <w:pStyle w:val="Compact"/>
            </w:pPr>
            <w:r>
              <w:t>Tình tr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1095B01D" w14:textId="77777777" w:rsidR="00840FCD" w:rsidRDefault="00494795">
            <w:pPr>
              <w:pStyle w:val="Compact"/>
            </w:pPr>
            <w:r>
              <w:t>Ghi chú</w:t>
            </w:r>
          </w:p>
        </w:tc>
      </w:tr>
      <w:tr w:rsidR="00840FCD" w14:paraId="6F3997CF" w14:textId="77777777" w:rsidTr="0011693A">
        <w:tc>
          <w:tcPr>
            <w:tcW w:w="0" w:type="auto"/>
          </w:tcPr>
          <w:p w14:paraId="505E322F" w14:textId="77777777" w:rsidR="00840FCD" w:rsidRDefault="00494795">
            <w:pPr>
              <w:pStyle w:val="Compact"/>
            </w:pPr>
            <w:r>
              <w:t>Trong nhà</w:t>
            </w:r>
          </w:p>
        </w:tc>
        <w:tc>
          <w:tcPr>
            <w:tcW w:w="0" w:type="auto"/>
          </w:tcPr>
          <w:p w14:paraId="48B8156F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91B0D6D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DDF0116" w14:textId="77777777" w:rsidR="00840FCD" w:rsidRDefault="00840FCD">
            <w:pPr>
              <w:pStyle w:val="Compact"/>
            </w:pPr>
          </w:p>
        </w:tc>
      </w:tr>
      <w:tr w:rsidR="00840FCD" w14:paraId="4D3AEC93" w14:textId="77777777" w:rsidTr="0011693A">
        <w:tc>
          <w:tcPr>
            <w:tcW w:w="0" w:type="auto"/>
          </w:tcPr>
          <w:p w14:paraId="0F81D2EB" w14:textId="77777777" w:rsidR="00840FCD" w:rsidRDefault="00494795">
            <w:pPr>
              <w:pStyle w:val="Compact"/>
            </w:pPr>
            <w:r>
              <w:t>Ngoài tr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14:paraId="02853873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BD3344C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008A1B03" w14:textId="77777777" w:rsidR="00840FCD" w:rsidRDefault="00840FCD">
            <w:pPr>
              <w:pStyle w:val="Compact"/>
            </w:pPr>
          </w:p>
        </w:tc>
      </w:tr>
      <w:tr w:rsidR="00840FCD" w14:paraId="6B825A7E" w14:textId="77777777" w:rsidTr="0011693A">
        <w:tc>
          <w:tcPr>
            <w:tcW w:w="0" w:type="auto"/>
          </w:tcPr>
          <w:p w14:paraId="68929CDE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B98D14E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0" w:type="auto"/>
          </w:tcPr>
          <w:p w14:paraId="10A28351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45947612" w14:textId="77777777" w:rsidR="00840FCD" w:rsidRDefault="00840FCD">
            <w:pPr>
              <w:pStyle w:val="Compact"/>
            </w:pPr>
          </w:p>
        </w:tc>
      </w:tr>
    </w:tbl>
    <w:p w14:paraId="02D67855" w14:textId="77777777" w:rsidR="00840FCD" w:rsidRDefault="00494795">
      <w:pPr>
        <w:pStyle w:val="Heading3"/>
      </w:pPr>
      <w:bookmarkStart w:id="10" w:name="đèn-thoát-hiểm-và-biển-chỉ-dẫn"/>
      <w:bookmarkEnd w:id="9"/>
      <w:r>
        <w:t>5. Đèn thoát hi</w:t>
      </w:r>
      <w:r>
        <w:t>ể</w:t>
      </w:r>
      <w:r>
        <w:t>m và bi</w:t>
      </w:r>
      <w:r>
        <w:t>ể</w:t>
      </w:r>
      <w:r>
        <w:t>n ch</w:t>
      </w:r>
      <w:r>
        <w:t>ỉ</w:t>
      </w:r>
      <w:r>
        <w:t xml:space="preserve"> d</w:t>
      </w:r>
      <w:r>
        <w:t>ẫ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094"/>
        <w:gridCol w:w="2757"/>
        <w:gridCol w:w="983"/>
      </w:tblGrid>
      <w:tr w:rsidR="00840FCD" w14:paraId="7F2D3008" w14:textId="77777777" w:rsidTr="0011693A">
        <w:tc>
          <w:tcPr>
            <w:tcW w:w="0" w:type="auto"/>
          </w:tcPr>
          <w:p w14:paraId="78D2FF5C" w14:textId="77777777" w:rsidR="00840FCD" w:rsidRDefault="00494795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519B6C40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5294BF85" w14:textId="77777777" w:rsidR="00840FCD" w:rsidRDefault="00494795">
            <w:pPr>
              <w:pStyle w:val="Compact"/>
            </w:pPr>
            <w:r>
              <w:t>Tình tr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2F843D37" w14:textId="77777777" w:rsidR="00840FCD" w:rsidRDefault="00494795">
            <w:pPr>
              <w:pStyle w:val="Compact"/>
            </w:pPr>
            <w:r>
              <w:t>Ghi chú</w:t>
            </w:r>
          </w:p>
        </w:tc>
      </w:tr>
      <w:tr w:rsidR="00840FCD" w14:paraId="63B544C8" w14:textId="77777777" w:rsidTr="0011693A">
        <w:tc>
          <w:tcPr>
            <w:tcW w:w="0" w:type="auto"/>
          </w:tcPr>
          <w:p w14:paraId="0398A6EF" w14:textId="77777777" w:rsidR="00840FCD" w:rsidRDefault="00494795">
            <w:pPr>
              <w:pStyle w:val="Compact"/>
            </w:pPr>
            <w:r>
              <w:t>Đèn Exit</w:t>
            </w:r>
          </w:p>
        </w:tc>
        <w:tc>
          <w:tcPr>
            <w:tcW w:w="0" w:type="auto"/>
          </w:tcPr>
          <w:p w14:paraId="1248D467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F092207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C6B1944" w14:textId="77777777" w:rsidR="00840FCD" w:rsidRDefault="00840FCD">
            <w:pPr>
              <w:pStyle w:val="Compact"/>
            </w:pPr>
          </w:p>
        </w:tc>
      </w:tr>
      <w:tr w:rsidR="00840FCD" w14:paraId="79362130" w14:textId="77777777" w:rsidTr="0011693A">
        <w:tc>
          <w:tcPr>
            <w:tcW w:w="0" w:type="auto"/>
          </w:tcPr>
          <w:p w14:paraId="3C1C88E5" w14:textId="77777777" w:rsidR="00840FCD" w:rsidRDefault="00494795">
            <w:pPr>
              <w:pStyle w:val="Compact"/>
            </w:pPr>
            <w:r>
              <w:t>Đèn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2DBC83AC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4142617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04061A93" w14:textId="77777777" w:rsidR="00840FCD" w:rsidRDefault="00840FCD">
            <w:pPr>
              <w:pStyle w:val="Compact"/>
            </w:pPr>
          </w:p>
        </w:tc>
      </w:tr>
      <w:tr w:rsidR="00840FCD" w14:paraId="67AE984E" w14:textId="77777777" w:rsidTr="0011693A">
        <w:tc>
          <w:tcPr>
            <w:tcW w:w="0" w:type="auto"/>
          </w:tcPr>
          <w:p w14:paraId="2CA41996" w14:textId="77777777" w:rsidR="00840FCD" w:rsidRDefault="00494795">
            <w:pPr>
              <w:pStyle w:val="Compact"/>
            </w:pPr>
            <w:r>
              <w:t>Bi</w:t>
            </w:r>
            <w:r>
              <w:t>ể</w:t>
            </w:r>
            <w:r>
              <w:t>n ch</w:t>
            </w:r>
            <w:r>
              <w:t>ỉ</w:t>
            </w:r>
            <w:r>
              <w:t xml:space="preserve"> d</w:t>
            </w:r>
            <w:r>
              <w:t>ẫ</w:t>
            </w:r>
            <w:r>
              <w:t>n</w:t>
            </w:r>
          </w:p>
        </w:tc>
        <w:tc>
          <w:tcPr>
            <w:tcW w:w="0" w:type="auto"/>
          </w:tcPr>
          <w:p w14:paraId="2E765FBE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E43C41C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8C70F9B" w14:textId="77777777" w:rsidR="00840FCD" w:rsidRDefault="00840FCD">
            <w:pPr>
              <w:pStyle w:val="Compact"/>
            </w:pPr>
          </w:p>
        </w:tc>
      </w:tr>
      <w:tr w:rsidR="00840FCD" w14:paraId="4A7CD4C2" w14:textId="77777777" w:rsidTr="0011693A">
        <w:tc>
          <w:tcPr>
            <w:tcW w:w="0" w:type="auto"/>
          </w:tcPr>
          <w:p w14:paraId="3015D0DD" w14:textId="77777777" w:rsidR="00840FCD" w:rsidRDefault="00494795">
            <w:pPr>
              <w:pStyle w:val="Compact"/>
            </w:pPr>
            <w:r>
              <w:t>L</w:t>
            </w:r>
            <w:r>
              <w:t>ố</w:t>
            </w:r>
            <w:r>
              <w:t>i thoát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4FFA70AC" w14:textId="77777777" w:rsidR="00840FCD" w:rsidRDefault="00494795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5C14DC6" w14:textId="77777777" w:rsidR="00840FCD" w:rsidRDefault="004947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 xml:space="preserve">n BT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3D19638" w14:textId="77777777" w:rsidR="00840FCD" w:rsidRDefault="00840FCD">
            <w:pPr>
              <w:pStyle w:val="Compact"/>
            </w:pPr>
          </w:p>
        </w:tc>
      </w:tr>
    </w:tbl>
    <w:p w14:paraId="31FAFE67" w14:textId="77777777" w:rsidR="00840FCD" w:rsidRDefault="00494795">
      <w:r>
        <w:pict w14:anchorId="3B3D6C80">
          <v:rect id="_x0000_i1028" style="width:0;height:1.5pt" o:hralign="center" o:hrstd="t" o:hr="t"/>
        </w:pict>
      </w:r>
    </w:p>
    <w:p w14:paraId="04FE8CCA" w14:textId="77777777" w:rsidR="00840FCD" w:rsidRDefault="00494795">
      <w:pPr>
        <w:pStyle w:val="Heading2"/>
      </w:pPr>
      <w:bookmarkStart w:id="11" w:name="danh-sách-thiết-bị-cần-xử-lý"/>
      <w:bookmarkEnd w:id="5"/>
      <w:bookmarkEnd w:id="10"/>
      <w:r>
        <w:t>DANH SÁCH THI</w:t>
      </w:r>
      <w:r>
        <w:t>Ế</w:t>
      </w:r>
      <w:r>
        <w:t>T B</w:t>
      </w:r>
      <w:r>
        <w:t>Ị</w:t>
      </w:r>
      <w:r>
        <w:t xml:space="preserve"> C</w:t>
      </w:r>
      <w:r>
        <w:t>Ầ</w:t>
      </w:r>
      <w:r>
        <w:t>N X</w:t>
      </w:r>
      <w:r>
        <w:t>Ử</w:t>
      </w:r>
      <w:r>
        <w:t xml:space="preserve"> LÝ</w:t>
      </w:r>
    </w:p>
    <w:p w14:paraId="346BCCEB" w14:textId="77777777" w:rsidR="00840FCD" w:rsidRDefault="00494795">
      <w:pPr>
        <w:pStyle w:val="Heading3"/>
      </w:pPr>
      <w:bookmarkStart w:id="12" w:name="thiết-bị-cần-bảo-trì-ưu-tiên-cao"/>
      <w:r>
        <w:t>Thi</w:t>
      </w:r>
      <w:r>
        <w:t>ế</w:t>
      </w:r>
      <w:r>
        <w:t>t b</w:t>
      </w:r>
      <w:r>
        <w:t>ị</w:t>
      </w:r>
      <w:r>
        <w:t xml:space="preserve"> c</w:t>
      </w:r>
      <w:r>
        <w:t>ầ</w:t>
      </w:r>
      <w:r>
        <w:t>n b</w:t>
      </w:r>
      <w:r>
        <w:t>ả</w:t>
      </w:r>
      <w:r>
        <w:t>o trì (Ưu tiên cao)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5"/>
        <w:gridCol w:w="931"/>
        <w:gridCol w:w="1862"/>
        <w:gridCol w:w="1064"/>
        <w:gridCol w:w="1064"/>
        <w:gridCol w:w="1995"/>
        <w:gridCol w:w="1995"/>
      </w:tblGrid>
      <w:tr w:rsidR="00840FCD" w14:paraId="72C66C6A" w14:textId="77777777" w:rsidTr="0011693A">
        <w:tc>
          <w:tcPr>
            <w:tcW w:w="550" w:type="dxa"/>
          </w:tcPr>
          <w:p w14:paraId="26A11B4E" w14:textId="77777777" w:rsidR="00840FCD" w:rsidRDefault="00494795">
            <w:pPr>
              <w:pStyle w:val="Compact"/>
            </w:pPr>
            <w:r>
              <w:t>STT</w:t>
            </w:r>
          </w:p>
        </w:tc>
        <w:tc>
          <w:tcPr>
            <w:tcW w:w="770" w:type="dxa"/>
          </w:tcPr>
          <w:p w14:paraId="0DA14134" w14:textId="77777777" w:rsidR="00840FCD" w:rsidRDefault="00494795">
            <w:pPr>
              <w:pStyle w:val="Compact"/>
            </w:pPr>
            <w:r>
              <w:t>Mã TB</w:t>
            </w:r>
          </w:p>
        </w:tc>
        <w:tc>
          <w:tcPr>
            <w:tcW w:w="1540" w:type="dxa"/>
          </w:tcPr>
          <w:p w14:paraId="7E4F0E66" w14:textId="77777777" w:rsidR="00840FCD" w:rsidRDefault="00494795">
            <w:pPr>
              <w:pStyle w:val="Compact"/>
            </w:pPr>
            <w:r>
              <w:t>Tên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880" w:type="dxa"/>
          </w:tcPr>
          <w:p w14:paraId="39E86D32" w14:textId="77777777" w:rsidR="00840FCD" w:rsidRDefault="00494795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880" w:type="dxa"/>
          </w:tcPr>
          <w:p w14:paraId="24B1E0AC" w14:textId="77777777" w:rsidR="00840FCD" w:rsidRDefault="00494795">
            <w:pPr>
              <w:pStyle w:val="Compact"/>
            </w:pPr>
            <w:r>
              <w:t>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1650" w:type="dxa"/>
          </w:tcPr>
          <w:p w14:paraId="5704E13A" w14:textId="77777777" w:rsidR="00840FCD" w:rsidRDefault="00494795">
            <w:pPr>
              <w:pStyle w:val="Compact"/>
            </w:pPr>
            <w:r>
              <w:t>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x</w:t>
            </w:r>
            <w:r>
              <w:t>ử</w:t>
            </w:r>
            <w:r>
              <w:t xml:space="preserve"> lý</w:t>
            </w:r>
          </w:p>
        </w:tc>
        <w:tc>
          <w:tcPr>
            <w:tcW w:w="1650" w:type="dxa"/>
          </w:tcPr>
          <w:p w14:paraId="7141577E" w14:textId="77777777" w:rsidR="00840FCD" w:rsidRDefault="00494795">
            <w:pPr>
              <w:pStyle w:val="Compact"/>
            </w:pPr>
            <w:r>
              <w:t>Chi phí (VNĐ)</w:t>
            </w:r>
          </w:p>
        </w:tc>
      </w:tr>
      <w:tr w:rsidR="00840FCD" w14:paraId="420C8900" w14:textId="77777777" w:rsidTr="0011693A">
        <w:tc>
          <w:tcPr>
            <w:tcW w:w="550" w:type="dxa"/>
          </w:tcPr>
          <w:p w14:paraId="413A1139" w14:textId="77777777" w:rsidR="00840FCD" w:rsidRDefault="00494795">
            <w:pPr>
              <w:pStyle w:val="Compact"/>
            </w:pPr>
            <w:r>
              <w:t>1</w:t>
            </w:r>
          </w:p>
        </w:tc>
        <w:tc>
          <w:tcPr>
            <w:tcW w:w="770" w:type="dxa"/>
          </w:tcPr>
          <w:p w14:paraId="6BB39524" w14:textId="77777777" w:rsidR="00840FCD" w:rsidRDefault="00840FCD">
            <w:pPr>
              <w:pStyle w:val="Compact"/>
            </w:pPr>
          </w:p>
        </w:tc>
        <w:tc>
          <w:tcPr>
            <w:tcW w:w="1540" w:type="dxa"/>
          </w:tcPr>
          <w:p w14:paraId="636D7352" w14:textId="77777777" w:rsidR="00840FCD" w:rsidRDefault="00840FCD">
            <w:pPr>
              <w:pStyle w:val="Compact"/>
            </w:pPr>
          </w:p>
        </w:tc>
        <w:tc>
          <w:tcPr>
            <w:tcW w:w="880" w:type="dxa"/>
          </w:tcPr>
          <w:p w14:paraId="78EE0AB2" w14:textId="77777777" w:rsidR="00840FCD" w:rsidRDefault="00840FCD">
            <w:pPr>
              <w:pStyle w:val="Compact"/>
            </w:pPr>
          </w:p>
        </w:tc>
        <w:tc>
          <w:tcPr>
            <w:tcW w:w="880" w:type="dxa"/>
          </w:tcPr>
          <w:p w14:paraId="5F1D3CCF" w14:textId="77777777" w:rsidR="00840FCD" w:rsidRDefault="00840FCD">
            <w:pPr>
              <w:pStyle w:val="Compact"/>
            </w:pPr>
          </w:p>
        </w:tc>
        <w:tc>
          <w:tcPr>
            <w:tcW w:w="1650" w:type="dxa"/>
          </w:tcPr>
          <w:p w14:paraId="7FB2ABA2" w14:textId="77777777" w:rsidR="00840FCD" w:rsidRDefault="00840FCD">
            <w:pPr>
              <w:pStyle w:val="Compact"/>
            </w:pPr>
          </w:p>
        </w:tc>
        <w:tc>
          <w:tcPr>
            <w:tcW w:w="1650" w:type="dxa"/>
          </w:tcPr>
          <w:p w14:paraId="046F6F46" w14:textId="77777777" w:rsidR="00840FCD" w:rsidRDefault="00840FCD">
            <w:pPr>
              <w:pStyle w:val="Compact"/>
            </w:pPr>
          </w:p>
        </w:tc>
      </w:tr>
      <w:tr w:rsidR="00840FCD" w14:paraId="3BF6863B" w14:textId="77777777" w:rsidTr="0011693A">
        <w:tc>
          <w:tcPr>
            <w:tcW w:w="550" w:type="dxa"/>
          </w:tcPr>
          <w:p w14:paraId="75F0A428" w14:textId="77777777" w:rsidR="00840FCD" w:rsidRDefault="00494795">
            <w:pPr>
              <w:pStyle w:val="Compact"/>
            </w:pPr>
            <w:r>
              <w:t>2</w:t>
            </w:r>
          </w:p>
        </w:tc>
        <w:tc>
          <w:tcPr>
            <w:tcW w:w="770" w:type="dxa"/>
          </w:tcPr>
          <w:p w14:paraId="2BD68699" w14:textId="77777777" w:rsidR="00840FCD" w:rsidRDefault="00840FCD">
            <w:pPr>
              <w:pStyle w:val="Compact"/>
            </w:pPr>
          </w:p>
        </w:tc>
        <w:tc>
          <w:tcPr>
            <w:tcW w:w="1540" w:type="dxa"/>
          </w:tcPr>
          <w:p w14:paraId="5FF65CFE" w14:textId="77777777" w:rsidR="00840FCD" w:rsidRDefault="00840FCD">
            <w:pPr>
              <w:pStyle w:val="Compact"/>
            </w:pPr>
          </w:p>
        </w:tc>
        <w:tc>
          <w:tcPr>
            <w:tcW w:w="880" w:type="dxa"/>
          </w:tcPr>
          <w:p w14:paraId="095A6C12" w14:textId="77777777" w:rsidR="00840FCD" w:rsidRDefault="00840FCD">
            <w:pPr>
              <w:pStyle w:val="Compact"/>
            </w:pPr>
          </w:p>
        </w:tc>
        <w:tc>
          <w:tcPr>
            <w:tcW w:w="880" w:type="dxa"/>
          </w:tcPr>
          <w:p w14:paraId="6CF0A250" w14:textId="77777777" w:rsidR="00840FCD" w:rsidRDefault="00840FCD">
            <w:pPr>
              <w:pStyle w:val="Compact"/>
            </w:pPr>
          </w:p>
        </w:tc>
        <w:tc>
          <w:tcPr>
            <w:tcW w:w="1650" w:type="dxa"/>
          </w:tcPr>
          <w:p w14:paraId="668FC49B" w14:textId="77777777" w:rsidR="00840FCD" w:rsidRDefault="00840FCD">
            <w:pPr>
              <w:pStyle w:val="Compact"/>
            </w:pPr>
          </w:p>
        </w:tc>
        <w:tc>
          <w:tcPr>
            <w:tcW w:w="1650" w:type="dxa"/>
          </w:tcPr>
          <w:p w14:paraId="34765DBA" w14:textId="77777777" w:rsidR="00840FCD" w:rsidRDefault="00840FCD">
            <w:pPr>
              <w:pStyle w:val="Compact"/>
            </w:pPr>
          </w:p>
        </w:tc>
      </w:tr>
      <w:tr w:rsidR="00840FCD" w14:paraId="78649209" w14:textId="77777777" w:rsidTr="0011693A">
        <w:tc>
          <w:tcPr>
            <w:tcW w:w="550" w:type="dxa"/>
          </w:tcPr>
          <w:p w14:paraId="7B886138" w14:textId="77777777" w:rsidR="00840FCD" w:rsidRDefault="00494795">
            <w:pPr>
              <w:pStyle w:val="Compact"/>
            </w:pPr>
            <w:r>
              <w:t>3</w:t>
            </w:r>
          </w:p>
        </w:tc>
        <w:tc>
          <w:tcPr>
            <w:tcW w:w="770" w:type="dxa"/>
          </w:tcPr>
          <w:p w14:paraId="3A068EBD" w14:textId="77777777" w:rsidR="00840FCD" w:rsidRDefault="00840FCD">
            <w:pPr>
              <w:pStyle w:val="Compact"/>
            </w:pPr>
          </w:p>
        </w:tc>
        <w:tc>
          <w:tcPr>
            <w:tcW w:w="1540" w:type="dxa"/>
          </w:tcPr>
          <w:p w14:paraId="289EC9FE" w14:textId="77777777" w:rsidR="00840FCD" w:rsidRDefault="00840FCD">
            <w:pPr>
              <w:pStyle w:val="Compact"/>
            </w:pPr>
          </w:p>
        </w:tc>
        <w:tc>
          <w:tcPr>
            <w:tcW w:w="880" w:type="dxa"/>
          </w:tcPr>
          <w:p w14:paraId="6EB7ED3D" w14:textId="77777777" w:rsidR="00840FCD" w:rsidRDefault="00840FCD">
            <w:pPr>
              <w:pStyle w:val="Compact"/>
            </w:pPr>
          </w:p>
        </w:tc>
        <w:tc>
          <w:tcPr>
            <w:tcW w:w="880" w:type="dxa"/>
          </w:tcPr>
          <w:p w14:paraId="21152071" w14:textId="77777777" w:rsidR="00840FCD" w:rsidRDefault="00840FCD">
            <w:pPr>
              <w:pStyle w:val="Compact"/>
            </w:pPr>
          </w:p>
        </w:tc>
        <w:tc>
          <w:tcPr>
            <w:tcW w:w="1650" w:type="dxa"/>
          </w:tcPr>
          <w:p w14:paraId="428A5C74" w14:textId="77777777" w:rsidR="00840FCD" w:rsidRDefault="00840FCD">
            <w:pPr>
              <w:pStyle w:val="Compact"/>
            </w:pPr>
          </w:p>
        </w:tc>
        <w:tc>
          <w:tcPr>
            <w:tcW w:w="1650" w:type="dxa"/>
          </w:tcPr>
          <w:p w14:paraId="510999F8" w14:textId="77777777" w:rsidR="00840FCD" w:rsidRDefault="00840FCD">
            <w:pPr>
              <w:pStyle w:val="Compact"/>
            </w:pPr>
          </w:p>
        </w:tc>
      </w:tr>
    </w:tbl>
    <w:p w14:paraId="45436665" w14:textId="77777777" w:rsidR="00840FCD" w:rsidRDefault="00494795">
      <w:pPr>
        <w:pStyle w:val="Heading3"/>
      </w:pPr>
      <w:bookmarkStart w:id="13" w:name="thiết-bị-cần-thay-thế-ưu-tiên-trung-bình"/>
      <w:bookmarkEnd w:id="12"/>
      <w:r>
        <w:t>Thi</w:t>
      </w:r>
      <w:r>
        <w:t>ế</w:t>
      </w:r>
      <w:r>
        <w:t>t b</w:t>
      </w:r>
      <w:r>
        <w:t>ị</w:t>
      </w:r>
      <w:r>
        <w:t xml:space="preserve"> c</w:t>
      </w:r>
      <w:r>
        <w:t>ầ</w:t>
      </w:r>
      <w:r>
        <w:t>n thay th</w:t>
      </w:r>
      <w:r>
        <w:t>ế</w:t>
      </w:r>
      <w:r>
        <w:t xml:space="preserve"> (Ưu tiên trung bình)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77"/>
        <w:gridCol w:w="807"/>
        <w:gridCol w:w="1615"/>
        <w:gridCol w:w="923"/>
        <w:gridCol w:w="1846"/>
        <w:gridCol w:w="2077"/>
        <w:gridCol w:w="1731"/>
      </w:tblGrid>
      <w:tr w:rsidR="00840FCD" w14:paraId="61B1C77B" w14:textId="77777777" w:rsidTr="0011693A">
        <w:tc>
          <w:tcPr>
            <w:tcW w:w="477" w:type="dxa"/>
          </w:tcPr>
          <w:p w14:paraId="45BC05BC" w14:textId="77777777" w:rsidR="00840FCD" w:rsidRDefault="00494795">
            <w:pPr>
              <w:pStyle w:val="Compact"/>
            </w:pPr>
            <w:r>
              <w:t>STT</w:t>
            </w:r>
          </w:p>
        </w:tc>
        <w:tc>
          <w:tcPr>
            <w:tcW w:w="667" w:type="dxa"/>
          </w:tcPr>
          <w:p w14:paraId="5934DD5B" w14:textId="77777777" w:rsidR="00840FCD" w:rsidRDefault="00494795">
            <w:pPr>
              <w:pStyle w:val="Compact"/>
            </w:pPr>
            <w:r>
              <w:t>Mã TB</w:t>
            </w:r>
          </w:p>
        </w:tc>
        <w:tc>
          <w:tcPr>
            <w:tcW w:w="1335" w:type="dxa"/>
          </w:tcPr>
          <w:p w14:paraId="5C1CC0A7" w14:textId="77777777" w:rsidR="00840FCD" w:rsidRDefault="00494795">
            <w:pPr>
              <w:pStyle w:val="Compact"/>
            </w:pPr>
            <w:r>
              <w:t>Tên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763" w:type="dxa"/>
          </w:tcPr>
          <w:p w14:paraId="5617A347" w14:textId="77777777" w:rsidR="00840FCD" w:rsidRDefault="00494795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1526" w:type="dxa"/>
          </w:tcPr>
          <w:p w14:paraId="63DFC81D" w14:textId="77777777" w:rsidR="00840FCD" w:rsidRDefault="00494795">
            <w:pPr>
              <w:pStyle w:val="Compact"/>
            </w:pPr>
            <w:r>
              <w:t>Lý do thay th</w:t>
            </w:r>
            <w:r>
              <w:t>ế</w:t>
            </w:r>
          </w:p>
        </w:tc>
        <w:tc>
          <w:tcPr>
            <w:tcW w:w="1717" w:type="dxa"/>
          </w:tcPr>
          <w:p w14:paraId="1B0CDAE7" w14:textId="77777777" w:rsidR="00840FCD" w:rsidRDefault="00494795">
            <w:pPr>
              <w:pStyle w:val="Compact"/>
            </w:pPr>
            <w:r>
              <w:t>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thay th</w:t>
            </w:r>
            <w:r>
              <w:t>ế</w:t>
            </w:r>
          </w:p>
        </w:tc>
        <w:tc>
          <w:tcPr>
            <w:tcW w:w="1431" w:type="dxa"/>
          </w:tcPr>
          <w:p w14:paraId="573685A4" w14:textId="77777777" w:rsidR="00840FCD" w:rsidRDefault="00494795">
            <w:pPr>
              <w:pStyle w:val="Compact"/>
            </w:pPr>
            <w:r>
              <w:t>Chi phí (VNĐ)</w:t>
            </w:r>
          </w:p>
        </w:tc>
      </w:tr>
      <w:tr w:rsidR="00840FCD" w14:paraId="1465F112" w14:textId="77777777" w:rsidTr="0011693A">
        <w:tc>
          <w:tcPr>
            <w:tcW w:w="477" w:type="dxa"/>
          </w:tcPr>
          <w:p w14:paraId="7C3EB0E4" w14:textId="77777777" w:rsidR="00840FCD" w:rsidRDefault="00494795">
            <w:pPr>
              <w:pStyle w:val="Compact"/>
            </w:pPr>
            <w:r>
              <w:t>1</w:t>
            </w:r>
          </w:p>
        </w:tc>
        <w:tc>
          <w:tcPr>
            <w:tcW w:w="667" w:type="dxa"/>
          </w:tcPr>
          <w:p w14:paraId="0C151AA9" w14:textId="77777777" w:rsidR="00840FCD" w:rsidRDefault="00840FCD">
            <w:pPr>
              <w:pStyle w:val="Compact"/>
            </w:pPr>
          </w:p>
        </w:tc>
        <w:tc>
          <w:tcPr>
            <w:tcW w:w="1335" w:type="dxa"/>
          </w:tcPr>
          <w:p w14:paraId="20AC7460" w14:textId="77777777" w:rsidR="00840FCD" w:rsidRDefault="00840FCD">
            <w:pPr>
              <w:pStyle w:val="Compact"/>
            </w:pPr>
          </w:p>
        </w:tc>
        <w:tc>
          <w:tcPr>
            <w:tcW w:w="763" w:type="dxa"/>
          </w:tcPr>
          <w:p w14:paraId="12F95C72" w14:textId="77777777" w:rsidR="00840FCD" w:rsidRDefault="00840FCD">
            <w:pPr>
              <w:pStyle w:val="Compact"/>
            </w:pPr>
          </w:p>
        </w:tc>
        <w:tc>
          <w:tcPr>
            <w:tcW w:w="1526" w:type="dxa"/>
          </w:tcPr>
          <w:p w14:paraId="035C4587" w14:textId="77777777" w:rsidR="00840FCD" w:rsidRDefault="00840FCD">
            <w:pPr>
              <w:pStyle w:val="Compact"/>
            </w:pPr>
          </w:p>
        </w:tc>
        <w:tc>
          <w:tcPr>
            <w:tcW w:w="1717" w:type="dxa"/>
          </w:tcPr>
          <w:p w14:paraId="05E403CB" w14:textId="77777777" w:rsidR="00840FCD" w:rsidRDefault="00840FCD">
            <w:pPr>
              <w:pStyle w:val="Compact"/>
            </w:pPr>
          </w:p>
        </w:tc>
        <w:tc>
          <w:tcPr>
            <w:tcW w:w="1431" w:type="dxa"/>
          </w:tcPr>
          <w:p w14:paraId="17723B9F" w14:textId="77777777" w:rsidR="00840FCD" w:rsidRDefault="00840FCD">
            <w:pPr>
              <w:pStyle w:val="Compact"/>
            </w:pPr>
          </w:p>
        </w:tc>
      </w:tr>
      <w:tr w:rsidR="00840FCD" w14:paraId="371928BD" w14:textId="77777777" w:rsidTr="0011693A">
        <w:tc>
          <w:tcPr>
            <w:tcW w:w="477" w:type="dxa"/>
          </w:tcPr>
          <w:p w14:paraId="25DDFCC2" w14:textId="77777777" w:rsidR="00840FCD" w:rsidRDefault="00494795">
            <w:pPr>
              <w:pStyle w:val="Compact"/>
            </w:pPr>
            <w:r>
              <w:t>2</w:t>
            </w:r>
          </w:p>
        </w:tc>
        <w:tc>
          <w:tcPr>
            <w:tcW w:w="667" w:type="dxa"/>
          </w:tcPr>
          <w:p w14:paraId="50366150" w14:textId="77777777" w:rsidR="00840FCD" w:rsidRDefault="00840FCD">
            <w:pPr>
              <w:pStyle w:val="Compact"/>
            </w:pPr>
          </w:p>
        </w:tc>
        <w:tc>
          <w:tcPr>
            <w:tcW w:w="1335" w:type="dxa"/>
          </w:tcPr>
          <w:p w14:paraId="514014CD" w14:textId="77777777" w:rsidR="00840FCD" w:rsidRDefault="00840FCD">
            <w:pPr>
              <w:pStyle w:val="Compact"/>
            </w:pPr>
          </w:p>
        </w:tc>
        <w:tc>
          <w:tcPr>
            <w:tcW w:w="763" w:type="dxa"/>
          </w:tcPr>
          <w:p w14:paraId="226AD50A" w14:textId="77777777" w:rsidR="00840FCD" w:rsidRDefault="00840FCD">
            <w:pPr>
              <w:pStyle w:val="Compact"/>
            </w:pPr>
          </w:p>
        </w:tc>
        <w:tc>
          <w:tcPr>
            <w:tcW w:w="1526" w:type="dxa"/>
          </w:tcPr>
          <w:p w14:paraId="777BAEEE" w14:textId="77777777" w:rsidR="00840FCD" w:rsidRDefault="00840FCD">
            <w:pPr>
              <w:pStyle w:val="Compact"/>
            </w:pPr>
          </w:p>
        </w:tc>
        <w:tc>
          <w:tcPr>
            <w:tcW w:w="1717" w:type="dxa"/>
          </w:tcPr>
          <w:p w14:paraId="5EF2D98B" w14:textId="77777777" w:rsidR="00840FCD" w:rsidRDefault="00840FCD">
            <w:pPr>
              <w:pStyle w:val="Compact"/>
            </w:pPr>
          </w:p>
        </w:tc>
        <w:tc>
          <w:tcPr>
            <w:tcW w:w="1431" w:type="dxa"/>
          </w:tcPr>
          <w:p w14:paraId="259097B8" w14:textId="77777777" w:rsidR="00840FCD" w:rsidRDefault="00840FCD">
            <w:pPr>
              <w:pStyle w:val="Compact"/>
            </w:pPr>
          </w:p>
        </w:tc>
      </w:tr>
      <w:tr w:rsidR="00840FCD" w14:paraId="3864C6FB" w14:textId="77777777" w:rsidTr="0011693A">
        <w:tc>
          <w:tcPr>
            <w:tcW w:w="477" w:type="dxa"/>
          </w:tcPr>
          <w:p w14:paraId="5B3CABA8" w14:textId="77777777" w:rsidR="00840FCD" w:rsidRDefault="00494795">
            <w:pPr>
              <w:pStyle w:val="Compact"/>
            </w:pPr>
            <w:r>
              <w:t>3</w:t>
            </w:r>
          </w:p>
        </w:tc>
        <w:tc>
          <w:tcPr>
            <w:tcW w:w="667" w:type="dxa"/>
          </w:tcPr>
          <w:p w14:paraId="4192336F" w14:textId="77777777" w:rsidR="00840FCD" w:rsidRDefault="00840FCD">
            <w:pPr>
              <w:pStyle w:val="Compact"/>
            </w:pPr>
          </w:p>
        </w:tc>
        <w:tc>
          <w:tcPr>
            <w:tcW w:w="1335" w:type="dxa"/>
          </w:tcPr>
          <w:p w14:paraId="20CBF647" w14:textId="77777777" w:rsidR="00840FCD" w:rsidRDefault="00840FCD">
            <w:pPr>
              <w:pStyle w:val="Compact"/>
            </w:pPr>
          </w:p>
        </w:tc>
        <w:tc>
          <w:tcPr>
            <w:tcW w:w="763" w:type="dxa"/>
          </w:tcPr>
          <w:p w14:paraId="4BB3CA2C" w14:textId="77777777" w:rsidR="00840FCD" w:rsidRDefault="00840FCD">
            <w:pPr>
              <w:pStyle w:val="Compact"/>
            </w:pPr>
          </w:p>
        </w:tc>
        <w:tc>
          <w:tcPr>
            <w:tcW w:w="1526" w:type="dxa"/>
          </w:tcPr>
          <w:p w14:paraId="4B5FE5A8" w14:textId="77777777" w:rsidR="00840FCD" w:rsidRDefault="00840FCD">
            <w:pPr>
              <w:pStyle w:val="Compact"/>
            </w:pPr>
          </w:p>
        </w:tc>
        <w:tc>
          <w:tcPr>
            <w:tcW w:w="1717" w:type="dxa"/>
          </w:tcPr>
          <w:p w14:paraId="38FA388C" w14:textId="77777777" w:rsidR="00840FCD" w:rsidRDefault="00840FCD">
            <w:pPr>
              <w:pStyle w:val="Compact"/>
            </w:pPr>
          </w:p>
        </w:tc>
        <w:tc>
          <w:tcPr>
            <w:tcW w:w="1431" w:type="dxa"/>
          </w:tcPr>
          <w:p w14:paraId="72581684" w14:textId="77777777" w:rsidR="00840FCD" w:rsidRDefault="00840FCD">
            <w:pPr>
              <w:pStyle w:val="Compact"/>
            </w:pPr>
          </w:p>
        </w:tc>
      </w:tr>
    </w:tbl>
    <w:p w14:paraId="0D325CEF" w14:textId="77777777" w:rsidR="00840FCD" w:rsidRDefault="00494795">
      <w:pPr>
        <w:pStyle w:val="Heading3"/>
      </w:pPr>
      <w:bookmarkStart w:id="14" w:name="thiết-bị-hỏng-nặng-ưu-tiên-thấp"/>
      <w:bookmarkEnd w:id="13"/>
      <w:r>
        <w:lastRenderedPageBreak/>
        <w:t>Thi</w:t>
      </w:r>
      <w:r>
        <w:t>ế</w:t>
      </w:r>
      <w:r>
        <w:t>t b</w:t>
      </w:r>
      <w:r>
        <w:t>ị</w:t>
      </w:r>
      <w:r>
        <w:t xml:space="preserve"> h</w:t>
      </w:r>
      <w:r>
        <w:t>ỏ</w:t>
      </w:r>
      <w:r>
        <w:t>ng n</w:t>
      </w:r>
      <w:r>
        <w:t>ặ</w:t>
      </w:r>
      <w:r>
        <w:t>ng (Ưu tiên th</w:t>
      </w:r>
      <w:r>
        <w:t>ấ</w:t>
      </w:r>
      <w:r>
        <w:t>p)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22"/>
        <w:gridCol w:w="871"/>
        <w:gridCol w:w="1742"/>
        <w:gridCol w:w="994"/>
        <w:gridCol w:w="1617"/>
        <w:gridCol w:w="1865"/>
        <w:gridCol w:w="1865"/>
      </w:tblGrid>
      <w:tr w:rsidR="00840FCD" w14:paraId="51DE6B08" w14:textId="77777777" w:rsidTr="0011693A">
        <w:tc>
          <w:tcPr>
            <w:tcW w:w="514" w:type="dxa"/>
          </w:tcPr>
          <w:p w14:paraId="6023F6D1" w14:textId="77777777" w:rsidR="00840FCD" w:rsidRDefault="00494795">
            <w:pPr>
              <w:pStyle w:val="Compact"/>
            </w:pPr>
            <w:r>
              <w:t>STT</w:t>
            </w:r>
          </w:p>
        </w:tc>
        <w:tc>
          <w:tcPr>
            <w:tcW w:w="720" w:type="dxa"/>
          </w:tcPr>
          <w:p w14:paraId="5EC0A064" w14:textId="77777777" w:rsidR="00840FCD" w:rsidRDefault="00494795">
            <w:pPr>
              <w:pStyle w:val="Compact"/>
            </w:pPr>
            <w:r>
              <w:t>Mã TB</w:t>
            </w:r>
          </w:p>
        </w:tc>
        <w:tc>
          <w:tcPr>
            <w:tcW w:w="1440" w:type="dxa"/>
          </w:tcPr>
          <w:p w14:paraId="1ED60ED2" w14:textId="77777777" w:rsidR="00840FCD" w:rsidRDefault="00494795">
            <w:pPr>
              <w:pStyle w:val="Compact"/>
            </w:pPr>
            <w:r>
              <w:t>Tên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822" w:type="dxa"/>
          </w:tcPr>
          <w:p w14:paraId="150356BF" w14:textId="77777777" w:rsidR="00840FCD" w:rsidRDefault="00494795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1337" w:type="dxa"/>
          </w:tcPr>
          <w:p w14:paraId="3C23A9AA" w14:textId="77777777" w:rsidR="00840FCD" w:rsidRDefault="00494795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1542" w:type="dxa"/>
          </w:tcPr>
          <w:p w14:paraId="3F30B527" w14:textId="77777777" w:rsidR="00840FCD" w:rsidRDefault="00494795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x</w:t>
            </w:r>
            <w:r>
              <w:t>ử</w:t>
            </w:r>
            <w:r>
              <w:t xml:space="preserve"> lý</w:t>
            </w:r>
          </w:p>
        </w:tc>
        <w:tc>
          <w:tcPr>
            <w:tcW w:w="1542" w:type="dxa"/>
          </w:tcPr>
          <w:p w14:paraId="4AA25D34" w14:textId="77777777" w:rsidR="00840FCD" w:rsidRDefault="00494795">
            <w:pPr>
              <w:pStyle w:val="Compact"/>
            </w:pPr>
            <w:r>
              <w:t>Chi phí (VNĐ)</w:t>
            </w:r>
          </w:p>
        </w:tc>
      </w:tr>
      <w:tr w:rsidR="00840FCD" w14:paraId="78C28E82" w14:textId="77777777" w:rsidTr="0011693A">
        <w:tc>
          <w:tcPr>
            <w:tcW w:w="514" w:type="dxa"/>
          </w:tcPr>
          <w:p w14:paraId="5CBCF542" w14:textId="77777777" w:rsidR="00840FCD" w:rsidRDefault="00494795">
            <w:pPr>
              <w:pStyle w:val="Compact"/>
            </w:pPr>
            <w:r>
              <w:t>1</w:t>
            </w:r>
          </w:p>
        </w:tc>
        <w:tc>
          <w:tcPr>
            <w:tcW w:w="720" w:type="dxa"/>
          </w:tcPr>
          <w:p w14:paraId="5819DFA2" w14:textId="77777777" w:rsidR="00840FCD" w:rsidRDefault="00840FCD">
            <w:pPr>
              <w:pStyle w:val="Compact"/>
            </w:pPr>
          </w:p>
        </w:tc>
        <w:tc>
          <w:tcPr>
            <w:tcW w:w="1440" w:type="dxa"/>
          </w:tcPr>
          <w:p w14:paraId="73A530F3" w14:textId="77777777" w:rsidR="00840FCD" w:rsidRDefault="00840FCD">
            <w:pPr>
              <w:pStyle w:val="Compact"/>
            </w:pPr>
          </w:p>
        </w:tc>
        <w:tc>
          <w:tcPr>
            <w:tcW w:w="822" w:type="dxa"/>
          </w:tcPr>
          <w:p w14:paraId="2353D816" w14:textId="77777777" w:rsidR="00840FCD" w:rsidRDefault="00840FCD">
            <w:pPr>
              <w:pStyle w:val="Compact"/>
            </w:pPr>
          </w:p>
        </w:tc>
        <w:tc>
          <w:tcPr>
            <w:tcW w:w="1337" w:type="dxa"/>
          </w:tcPr>
          <w:p w14:paraId="62957691" w14:textId="77777777" w:rsidR="00840FCD" w:rsidRDefault="00840FCD">
            <w:pPr>
              <w:pStyle w:val="Compact"/>
            </w:pPr>
          </w:p>
        </w:tc>
        <w:tc>
          <w:tcPr>
            <w:tcW w:w="1542" w:type="dxa"/>
          </w:tcPr>
          <w:p w14:paraId="1AF289D2" w14:textId="77777777" w:rsidR="00840FCD" w:rsidRDefault="00840FCD">
            <w:pPr>
              <w:pStyle w:val="Compact"/>
            </w:pPr>
          </w:p>
        </w:tc>
        <w:tc>
          <w:tcPr>
            <w:tcW w:w="1542" w:type="dxa"/>
          </w:tcPr>
          <w:p w14:paraId="659DFB67" w14:textId="77777777" w:rsidR="00840FCD" w:rsidRDefault="00840FCD">
            <w:pPr>
              <w:pStyle w:val="Compact"/>
            </w:pPr>
          </w:p>
        </w:tc>
      </w:tr>
      <w:tr w:rsidR="00840FCD" w14:paraId="01A04FEB" w14:textId="77777777" w:rsidTr="0011693A">
        <w:tc>
          <w:tcPr>
            <w:tcW w:w="514" w:type="dxa"/>
          </w:tcPr>
          <w:p w14:paraId="5AE2073D" w14:textId="77777777" w:rsidR="00840FCD" w:rsidRDefault="00494795">
            <w:pPr>
              <w:pStyle w:val="Compact"/>
            </w:pPr>
            <w:r>
              <w:t>2</w:t>
            </w:r>
          </w:p>
        </w:tc>
        <w:tc>
          <w:tcPr>
            <w:tcW w:w="720" w:type="dxa"/>
          </w:tcPr>
          <w:p w14:paraId="2C3C8C4C" w14:textId="77777777" w:rsidR="00840FCD" w:rsidRDefault="00840FCD">
            <w:pPr>
              <w:pStyle w:val="Compact"/>
            </w:pPr>
          </w:p>
        </w:tc>
        <w:tc>
          <w:tcPr>
            <w:tcW w:w="1440" w:type="dxa"/>
          </w:tcPr>
          <w:p w14:paraId="29DF10FC" w14:textId="77777777" w:rsidR="00840FCD" w:rsidRDefault="00840FCD">
            <w:pPr>
              <w:pStyle w:val="Compact"/>
            </w:pPr>
          </w:p>
        </w:tc>
        <w:tc>
          <w:tcPr>
            <w:tcW w:w="822" w:type="dxa"/>
          </w:tcPr>
          <w:p w14:paraId="6D9B5110" w14:textId="77777777" w:rsidR="00840FCD" w:rsidRDefault="00840FCD">
            <w:pPr>
              <w:pStyle w:val="Compact"/>
            </w:pPr>
          </w:p>
        </w:tc>
        <w:tc>
          <w:tcPr>
            <w:tcW w:w="1337" w:type="dxa"/>
          </w:tcPr>
          <w:p w14:paraId="7A81B185" w14:textId="77777777" w:rsidR="00840FCD" w:rsidRDefault="00840FCD">
            <w:pPr>
              <w:pStyle w:val="Compact"/>
            </w:pPr>
          </w:p>
        </w:tc>
        <w:tc>
          <w:tcPr>
            <w:tcW w:w="1542" w:type="dxa"/>
          </w:tcPr>
          <w:p w14:paraId="5C842BEF" w14:textId="77777777" w:rsidR="00840FCD" w:rsidRDefault="00840FCD">
            <w:pPr>
              <w:pStyle w:val="Compact"/>
            </w:pPr>
          </w:p>
        </w:tc>
        <w:tc>
          <w:tcPr>
            <w:tcW w:w="1542" w:type="dxa"/>
          </w:tcPr>
          <w:p w14:paraId="559649F6" w14:textId="77777777" w:rsidR="00840FCD" w:rsidRDefault="00840FCD">
            <w:pPr>
              <w:pStyle w:val="Compact"/>
            </w:pPr>
          </w:p>
        </w:tc>
      </w:tr>
      <w:tr w:rsidR="00840FCD" w14:paraId="14FEAE41" w14:textId="77777777" w:rsidTr="0011693A">
        <w:tc>
          <w:tcPr>
            <w:tcW w:w="514" w:type="dxa"/>
          </w:tcPr>
          <w:p w14:paraId="7E268CE9" w14:textId="77777777" w:rsidR="00840FCD" w:rsidRDefault="00494795">
            <w:pPr>
              <w:pStyle w:val="Compact"/>
            </w:pPr>
            <w:r>
              <w:t>3</w:t>
            </w:r>
          </w:p>
        </w:tc>
        <w:tc>
          <w:tcPr>
            <w:tcW w:w="720" w:type="dxa"/>
          </w:tcPr>
          <w:p w14:paraId="27F8BCBC" w14:textId="77777777" w:rsidR="00840FCD" w:rsidRDefault="00840FCD">
            <w:pPr>
              <w:pStyle w:val="Compact"/>
            </w:pPr>
          </w:p>
        </w:tc>
        <w:tc>
          <w:tcPr>
            <w:tcW w:w="1440" w:type="dxa"/>
          </w:tcPr>
          <w:p w14:paraId="0C6D4181" w14:textId="77777777" w:rsidR="00840FCD" w:rsidRDefault="00840FCD">
            <w:pPr>
              <w:pStyle w:val="Compact"/>
            </w:pPr>
          </w:p>
        </w:tc>
        <w:tc>
          <w:tcPr>
            <w:tcW w:w="822" w:type="dxa"/>
          </w:tcPr>
          <w:p w14:paraId="5676B719" w14:textId="77777777" w:rsidR="00840FCD" w:rsidRDefault="00840FCD">
            <w:pPr>
              <w:pStyle w:val="Compact"/>
            </w:pPr>
          </w:p>
        </w:tc>
        <w:tc>
          <w:tcPr>
            <w:tcW w:w="1337" w:type="dxa"/>
          </w:tcPr>
          <w:p w14:paraId="235B0DA1" w14:textId="77777777" w:rsidR="00840FCD" w:rsidRDefault="00840FCD">
            <w:pPr>
              <w:pStyle w:val="Compact"/>
            </w:pPr>
          </w:p>
        </w:tc>
        <w:tc>
          <w:tcPr>
            <w:tcW w:w="1542" w:type="dxa"/>
          </w:tcPr>
          <w:p w14:paraId="7726A144" w14:textId="77777777" w:rsidR="00840FCD" w:rsidRDefault="00840FCD">
            <w:pPr>
              <w:pStyle w:val="Compact"/>
            </w:pPr>
          </w:p>
        </w:tc>
        <w:tc>
          <w:tcPr>
            <w:tcW w:w="1542" w:type="dxa"/>
          </w:tcPr>
          <w:p w14:paraId="2005AE5B" w14:textId="77777777" w:rsidR="00840FCD" w:rsidRDefault="00840FCD">
            <w:pPr>
              <w:pStyle w:val="Compact"/>
            </w:pPr>
          </w:p>
        </w:tc>
      </w:tr>
    </w:tbl>
    <w:p w14:paraId="096FBB40" w14:textId="77777777" w:rsidR="00840FCD" w:rsidRDefault="00494795">
      <w:r>
        <w:pict w14:anchorId="3E783DE5">
          <v:rect id="_x0000_i1029" style="width:0;height:1.5pt" o:hralign="center" o:hrstd="t" o:hr="t"/>
        </w:pict>
      </w:r>
    </w:p>
    <w:p w14:paraId="1E6F2C3E" w14:textId="77777777" w:rsidR="00840FCD" w:rsidRDefault="00494795">
      <w:pPr>
        <w:pStyle w:val="Heading2"/>
      </w:pPr>
      <w:bookmarkStart w:id="15" w:name="đánh-giá-và-phân-tích"/>
      <w:bookmarkEnd w:id="11"/>
      <w:bookmarkEnd w:id="14"/>
      <w:r>
        <w:t>ĐÁNH GIÁ VÀ PHÂN TÍCH</w:t>
      </w:r>
    </w:p>
    <w:p w14:paraId="2A00FD86" w14:textId="77777777" w:rsidR="00840FCD" w:rsidRDefault="00494795">
      <w:pPr>
        <w:pStyle w:val="Heading3"/>
      </w:pPr>
      <w:bookmarkStart w:id="16" w:name="điểm-mạnh"/>
      <w:r>
        <w:t>Đi</w:t>
      </w:r>
      <w:r>
        <w:t>ể</w:t>
      </w:r>
      <w:r>
        <w:t>m m</w:t>
      </w:r>
      <w:r>
        <w:t>ạ</w:t>
      </w:r>
      <w:r>
        <w:t>nh</w:t>
      </w:r>
    </w:p>
    <w:p w14:paraId="030ABD99" w14:textId="77777777" w:rsidR="00840FCD" w:rsidRDefault="00494795">
      <w:r>
        <w:pict w14:anchorId="25EB5A67">
          <v:rect id="_x0000_i1030" style="width:0;height:1.5pt" o:hralign="center" o:hrstd="t" o:hr="t"/>
        </w:pict>
      </w:r>
    </w:p>
    <w:p w14:paraId="4E1847BC" w14:textId="77777777" w:rsidR="00840FCD" w:rsidRDefault="00494795">
      <w:r>
        <w:pict w14:anchorId="50F7DD96">
          <v:rect id="_x0000_i1031" style="width:0;height:1.5pt" o:hralign="center" o:hrstd="t" o:hr="t"/>
        </w:pict>
      </w:r>
    </w:p>
    <w:p w14:paraId="1484D723" w14:textId="77777777" w:rsidR="00840FCD" w:rsidRDefault="00494795">
      <w:r>
        <w:pict w14:anchorId="4FFC97DC">
          <v:rect id="_x0000_i1032" style="width:0;height:1.5pt" o:hralign="center" o:hrstd="t" o:hr="t"/>
        </w:pict>
      </w:r>
    </w:p>
    <w:p w14:paraId="473E0A0B" w14:textId="77777777" w:rsidR="00840FCD" w:rsidRDefault="00494795">
      <w:pPr>
        <w:pStyle w:val="Heading3"/>
      </w:pPr>
      <w:bookmarkStart w:id="17" w:name="điểm-yếu-cần-khắc-phục"/>
      <w:bookmarkEnd w:id="16"/>
      <w:r>
        <w:t>Đi</w:t>
      </w:r>
      <w:r>
        <w:t>ể</w:t>
      </w:r>
      <w:r>
        <w:t>m y</w:t>
      </w:r>
      <w:r>
        <w:t>ế</w:t>
      </w:r>
      <w:r>
        <w:t>u c</w:t>
      </w:r>
      <w:r>
        <w:t>ầ</w:t>
      </w:r>
      <w:r>
        <w:t>n kh</w:t>
      </w:r>
      <w:r>
        <w:t>ắ</w:t>
      </w:r>
      <w:r>
        <w:t>c ph</w:t>
      </w:r>
      <w:r>
        <w:t>ụ</w:t>
      </w:r>
      <w:r>
        <w:t>c</w:t>
      </w:r>
    </w:p>
    <w:p w14:paraId="321427E8" w14:textId="77777777" w:rsidR="00840FCD" w:rsidRDefault="00494795">
      <w:r>
        <w:pict w14:anchorId="285AC0FE">
          <v:rect id="_x0000_i1033" style="width:0;height:1.5pt" o:hralign="center" o:hrstd="t" o:hr="t"/>
        </w:pict>
      </w:r>
    </w:p>
    <w:p w14:paraId="4A4BB5F0" w14:textId="77777777" w:rsidR="00840FCD" w:rsidRDefault="00494795">
      <w:r>
        <w:pict w14:anchorId="3CAAA398">
          <v:rect id="_x0000_i1034" style="width:0;height:1.5pt" o:hralign="center" o:hrstd="t" o:hr="t"/>
        </w:pict>
      </w:r>
    </w:p>
    <w:p w14:paraId="558F9D0A" w14:textId="77777777" w:rsidR="00840FCD" w:rsidRDefault="00494795">
      <w:r>
        <w:pict w14:anchorId="7952D775">
          <v:rect id="_x0000_i1035" style="width:0;height:1.5pt" o:hralign="center" o:hrstd="t" o:hr="t"/>
        </w:pict>
      </w:r>
    </w:p>
    <w:p w14:paraId="01887535" w14:textId="77777777" w:rsidR="00840FCD" w:rsidRDefault="00494795">
      <w:pPr>
        <w:pStyle w:val="Heading3"/>
      </w:pPr>
      <w:bookmarkStart w:id="18" w:name="nguyên-nhân-chính-gây-hỏng-hóc"/>
      <w:bookmarkEnd w:id="17"/>
      <w:r>
        <w:t>Nguyên nhân chính gây h</w:t>
      </w:r>
      <w:r>
        <w:t>ỏ</w:t>
      </w:r>
      <w:r>
        <w:t>ng hóc</w:t>
      </w:r>
    </w:p>
    <w:p w14:paraId="6B052D4C" w14:textId="77777777" w:rsidR="00840FCD" w:rsidRDefault="00494795">
      <w:pPr>
        <w:pStyle w:val="Compact"/>
        <w:numPr>
          <w:ilvl w:val="0"/>
          <w:numId w:val="4"/>
        </w:numPr>
      </w:pPr>
      <w:r>
        <w:rPr>
          <w:b/>
          <w:bCs/>
        </w:rPr>
        <w:t>Tu</w:t>
      </w:r>
      <w:r>
        <w:rPr>
          <w:b/>
          <w:bCs/>
        </w:rPr>
        <w:t>ổ</w:t>
      </w:r>
      <w:r>
        <w:rPr>
          <w:b/>
          <w:bCs/>
        </w:rPr>
        <w:t>i th</w:t>
      </w:r>
      <w:r>
        <w:rPr>
          <w:b/>
          <w:bCs/>
        </w:rPr>
        <w:t>ọ</w:t>
      </w:r>
      <w:r>
        <w:rPr>
          <w:b/>
          <w:bCs/>
        </w:rPr>
        <w:t xml:space="preserve"> h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ạ</w:t>
      </w:r>
      <w:r>
        <w:rPr>
          <w:b/>
          <w:bCs/>
        </w:rPr>
        <w:t>n:</w:t>
      </w:r>
      <w:r>
        <w:t xml:space="preserve"> _____ thi</w:t>
      </w:r>
      <w:r>
        <w:t>ế</w:t>
      </w:r>
      <w:r>
        <w:t>t b</w:t>
      </w:r>
      <w:r>
        <w:t>ị</w:t>
      </w:r>
    </w:p>
    <w:p w14:paraId="40A79B8C" w14:textId="77777777" w:rsidR="00840FCD" w:rsidRDefault="00494795">
      <w:pPr>
        <w:pStyle w:val="Compact"/>
        <w:numPr>
          <w:ilvl w:val="0"/>
          <w:numId w:val="4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trì không đúng cách:</w:t>
      </w:r>
      <w:r>
        <w:t xml:space="preserve"> _____ thi</w:t>
      </w:r>
      <w:r>
        <w:t>ế</w:t>
      </w:r>
      <w:r>
        <w:t>t b</w:t>
      </w:r>
      <w:r>
        <w:t>ị</w:t>
      </w:r>
    </w:p>
    <w:p w14:paraId="79070E44" w14:textId="77777777" w:rsidR="00840FCD" w:rsidRDefault="00494795">
      <w:pPr>
        <w:pStyle w:val="Compact"/>
        <w:numPr>
          <w:ilvl w:val="0"/>
          <w:numId w:val="4"/>
        </w:numPr>
      </w:pPr>
      <w:r>
        <w:rPr>
          <w:b/>
          <w:bCs/>
        </w:rPr>
        <w:t>Tác đ</w:t>
      </w:r>
      <w:r>
        <w:rPr>
          <w:b/>
          <w:bCs/>
        </w:rPr>
        <w:t>ộ</w:t>
      </w:r>
      <w:r>
        <w:rPr>
          <w:b/>
          <w:bCs/>
        </w:rPr>
        <w:t>ng môi trư</w:t>
      </w:r>
      <w:r>
        <w:rPr>
          <w:b/>
          <w:bCs/>
        </w:rPr>
        <w:t>ờ</w:t>
      </w:r>
      <w:r>
        <w:rPr>
          <w:b/>
          <w:bCs/>
        </w:rPr>
        <w:t>ng:</w:t>
      </w:r>
      <w:r>
        <w:t xml:space="preserve"> </w:t>
      </w:r>
      <w:r>
        <w:t>_____ thi</w:t>
      </w:r>
      <w:r>
        <w:t>ế</w:t>
      </w:r>
      <w:r>
        <w:t>t b</w:t>
      </w:r>
      <w:r>
        <w:t>ị</w:t>
      </w:r>
    </w:p>
    <w:p w14:paraId="1EBB40B0" w14:textId="77777777" w:rsidR="00840FCD" w:rsidRDefault="00494795">
      <w:pPr>
        <w:pStyle w:val="Compact"/>
        <w:numPr>
          <w:ilvl w:val="0"/>
          <w:numId w:val="4"/>
        </w:numPr>
      </w:pP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không đúng:</w:t>
      </w:r>
      <w:r>
        <w:t xml:space="preserve"> _____ thi</w:t>
      </w:r>
      <w:r>
        <w:t>ế</w:t>
      </w:r>
      <w:r>
        <w:t>t b</w:t>
      </w:r>
      <w:r>
        <w:t>ị</w:t>
      </w:r>
    </w:p>
    <w:p w14:paraId="10AD6EB1" w14:textId="77777777" w:rsidR="00840FCD" w:rsidRDefault="00494795">
      <w:pPr>
        <w:pStyle w:val="Compact"/>
        <w:numPr>
          <w:ilvl w:val="0"/>
          <w:numId w:val="4"/>
        </w:numPr>
      </w:pPr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_____ thi</w:t>
      </w:r>
      <w:r>
        <w:t>ế</w:t>
      </w:r>
      <w:r>
        <w:t>t b</w:t>
      </w:r>
      <w:r>
        <w:t>ị</w:t>
      </w:r>
    </w:p>
    <w:p w14:paraId="687C2C1A" w14:textId="77777777" w:rsidR="00840FCD" w:rsidRDefault="00494795">
      <w:r>
        <w:pict w14:anchorId="7A208A27">
          <v:rect id="_x0000_i1036" style="width:0;height:1.5pt" o:hralign="center" o:hrstd="t" o:hr="t"/>
        </w:pict>
      </w:r>
    </w:p>
    <w:p w14:paraId="7EB4DD4C" w14:textId="77777777" w:rsidR="00840FCD" w:rsidRDefault="00494795">
      <w:pPr>
        <w:pStyle w:val="Heading2"/>
      </w:pPr>
      <w:bookmarkStart w:id="19" w:name="kế-hoạch-khắc-phục"/>
      <w:bookmarkEnd w:id="15"/>
      <w:bookmarkEnd w:id="18"/>
      <w:r>
        <w:lastRenderedPageBreak/>
        <w:t>K</w:t>
      </w:r>
      <w:r>
        <w:t>Ế</w:t>
      </w:r>
      <w:r>
        <w:t xml:space="preserve"> HO</w:t>
      </w:r>
      <w:r>
        <w:t>Ạ</w:t>
      </w:r>
      <w:r>
        <w:t>CH KH</w:t>
      </w:r>
      <w:r>
        <w:t>Ắ</w:t>
      </w:r>
      <w:r>
        <w:t>C PH</w:t>
      </w:r>
      <w:r>
        <w:t>Ụ</w:t>
      </w:r>
      <w:r>
        <w:t>C</w:t>
      </w:r>
    </w:p>
    <w:p w14:paraId="7B9AB679" w14:textId="77777777" w:rsidR="00840FCD" w:rsidRDefault="00494795">
      <w:pPr>
        <w:pStyle w:val="Heading3"/>
      </w:pPr>
      <w:bookmarkStart w:id="20" w:name="giai-đoạn-1-xử-lý-khẩn-cấp-trong-7-ngày"/>
      <w:r>
        <w:t>Giai đo</w:t>
      </w:r>
      <w:r>
        <w:t>ạ</w:t>
      </w:r>
      <w:r>
        <w:t>n 1: X</w:t>
      </w:r>
      <w:r>
        <w:t>ử</w:t>
      </w:r>
      <w:r>
        <w:t xml:space="preserve"> lý kh</w:t>
      </w:r>
      <w:r>
        <w:t>ẩ</w:t>
      </w:r>
      <w:r>
        <w:t>n c</w:t>
      </w:r>
      <w:r>
        <w:t>ấ</w:t>
      </w:r>
      <w:r>
        <w:t>p (Trong 7 ngày)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790"/>
        <w:gridCol w:w="1083"/>
        <w:gridCol w:w="1670"/>
      </w:tblGrid>
      <w:tr w:rsidR="00840FCD" w14:paraId="14F122BF" w14:textId="77777777" w:rsidTr="0011693A">
        <w:tc>
          <w:tcPr>
            <w:tcW w:w="0" w:type="auto"/>
          </w:tcPr>
          <w:p w14:paraId="7957488C" w14:textId="77777777" w:rsidR="00840FCD" w:rsidRDefault="00494795">
            <w:pPr>
              <w:pStyle w:val="Compact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24872829" w14:textId="77777777" w:rsidR="00840FCD" w:rsidRDefault="00494795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701C65C3" w14:textId="77777777" w:rsidR="00840FCD" w:rsidRDefault="00494795">
            <w:pPr>
              <w:pStyle w:val="Compact"/>
            </w:pPr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0C78E4E0" w14:textId="77777777" w:rsidR="00840FCD" w:rsidRDefault="00494795">
            <w:pPr>
              <w:pStyle w:val="Compact"/>
            </w:pPr>
            <w:r>
              <w:t>Chi phí (VNĐ)</w:t>
            </w:r>
          </w:p>
        </w:tc>
      </w:tr>
      <w:tr w:rsidR="00840FCD" w14:paraId="652BE6A4" w14:textId="77777777" w:rsidTr="0011693A">
        <w:tc>
          <w:tcPr>
            <w:tcW w:w="0" w:type="auto"/>
          </w:tcPr>
          <w:p w14:paraId="01CEA3CD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6F6E9B9A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015462A1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1D587276" w14:textId="77777777" w:rsidR="00840FCD" w:rsidRDefault="00840FCD">
            <w:pPr>
              <w:pStyle w:val="Compact"/>
            </w:pPr>
          </w:p>
        </w:tc>
      </w:tr>
      <w:tr w:rsidR="00840FCD" w14:paraId="6C18A9BF" w14:textId="77777777" w:rsidTr="0011693A">
        <w:tc>
          <w:tcPr>
            <w:tcW w:w="0" w:type="auto"/>
          </w:tcPr>
          <w:p w14:paraId="603C1BBF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7D0161C6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3910DEA5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573A2134" w14:textId="77777777" w:rsidR="00840FCD" w:rsidRDefault="00840FCD">
            <w:pPr>
              <w:pStyle w:val="Compact"/>
            </w:pPr>
          </w:p>
        </w:tc>
      </w:tr>
      <w:tr w:rsidR="00840FCD" w14:paraId="35134A52" w14:textId="77777777" w:rsidTr="0011693A">
        <w:tc>
          <w:tcPr>
            <w:tcW w:w="0" w:type="auto"/>
          </w:tcPr>
          <w:p w14:paraId="0934E6C5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4D85DA13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230BE1D2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19E303BE" w14:textId="77777777" w:rsidR="00840FCD" w:rsidRDefault="00840FCD">
            <w:pPr>
              <w:pStyle w:val="Compact"/>
            </w:pPr>
          </w:p>
        </w:tc>
      </w:tr>
    </w:tbl>
    <w:p w14:paraId="4016EB67" w14:textId="77777777" w:rsidR="00840FCD" w:rsidRDefault="00494795">
      <w:pPr>
        <w:pStyle w:val="Heading3"/>
      </w:pPr>
      <w:bookmarkStart w:id="21" w:name="Xfe48002a07aa4b1557761d22b8384b9d68c8ac0"/>
      <w:bookmarkEnd w:id="20"/>
      <w:r>
        <w:t>Giai đo</w:t>
      </w:r>
      <w:r>
        <w:t>ạ</w:t>
      </w:r>
      <w:r>
        <w:t>n 2: B</w:t>
      </w:r>
      <w:r>
        <w:t>ả</w:t>
      </w:r>
      <w:r>
        <w:t>o trì đ</w:t>
      </w:r>
      <w:r>
        <w:t>ị</w:t>
      </w:r>
      <w:r>
        <w:t>nh k</w:t>
      </w:r>
      <w:r>
        <w:t>ỳ</w:t>
      </w:r>
      <w:r>
        <w:t xml:space="preserve"> (Trong 30 ngày)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790"/>
        <w:gridCol w:w="1083"/>
        <w:gridCol w:w="1670"/>
      </w:tblGrid>
      <w:tr w:rsidR="00840FCD" w14:paraId="536CEDCD" w14:textId="77777777" w:rsidTr="0011693A">
        <w:tc>
          <w:tcPr>
            <w:tcW w:w="0" w:type="auto"/>
          </w:tcPr>
          <w:p w14:paraId="4A51B06D" w14:textId="77777777" w:rsidR="00840FCD" w:rsidRDefault="00494795">
            <w:pPr>
              <w:pStyle w:val="Compact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3AEA0F8D" w14:textId="77777777" w:rsidR="00840FCD" w:rsidRDefault="00494795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406378C7" w14:textId="77777777" w:rsidR="00840FCD" w:rsidRDefault="00494795">
            <w:pPr>
              <w:pStyle w:val="Compact"/>
            </w:pPr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431D3AFE" w14:textId="77777777" w:rsidR="00840FCD" w:rsidRDefault="00494795">
            <w:pPr>
              <w:pStyle w:val="Compact"/>
            </w:pPr>
            <w:r>
              <w:t>Chi phí (VNĐ)</w:t>
            </w:r>
          </w:p>
        </w:tc>
      </w:tr>
      <w:tr w:rsidR="00840FCD" w14:paraId="56D0BCB9" w14:textId="77777777" w:rsidTr="0011693A">
        <w:tc>
          <w:tcPr>
            <w:tcW w:w="0" w:type="auto"/>
          </w:tcPr>
          <w:p w14:paraId="14EBAEE9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30A1E787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4E3BF970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6DDD1DE5" w14:textId="77777777" w:rsidR="00840FCD" w:rsidRDefault="00840FCD">
            <w:pPr>
              <w:pStyle w:val="Compact"/>
            </w:pPr>
          </w:p>
        </w:tc>
      </w:tr>
      <w:tr w:rsidR="00840FCD" w14:paraId="3B2FA8ED" w14:textId="77777777" w:rsidTr="0011693A">
        <w:tc>
          <w:tcPr>
            <w:tcW w:w="0" w:type="auto"/>
          </w:tcPr>
          <w:p w14:paraId="20E4D9A7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067EAA59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4459C12B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4254683C" w14:textId="77777777" w:rsidR="00840FCD" w:rsidRDefault="00840FCD">
            <w:pPr>
              <w:pStyle w:val="Compact"/>
            </w:pPr>
          </w:p>
        </w:tc>
      </w:tr>
      <w:tr w:rsidR="00840FCD" w14:paraId="1700DB50" w14:textId="77777777" w:rsidTr="0011693A">
        <w:tc>
          <w:tcPr>
            <w:tcW w:w="0" w:type="auto"/>
          </w:tcPr>
          <w:p w14:paraId="2E7071DA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2ACC854C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03228AEE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5F388987" w14:textId="77777777" w:rsidR="00840FCD" w:rsidRDefault="00840FCD">
            <w:pPr>
              <w:pStyle w:val="Compact"/>
            </w:pPr>
          </w:p>
        </w:tc>
      </w:tr>
    </w:tbl>
    <w:p w14:paraId="16EA3952" w14:textId="77777777" w:rsidR="00840FCD" w:rsidRDefault="00494795">
      <w:pPr>
        <w:pStyle w:val="Heading3"/>
      </w:pPr>
      <w:bookmarkStart w:id="22" w:name="X5e83cd8d65a60a94af30ceb44fbca4d8a9ff16e"/>
      <w:bookmarkEnd w:id="21"/>
      <w:r>
        <w:t>Giai đo</w:t>
      </w:r>
      <w:r>
        <w:t>ạ</w:t>
      </w:r>
      <w:r>
        <w:t>n 3: Thay th</w:t>
      </w:r>
      <w:r>
        <w:t>ế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(Trong 90 ngày)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790"/>
        <w:gridCol w:w="1083"/>
        <w:gridCol w:w="1670"/>
      </w:tblGrid>
      <w:tr w:rsidR="00840FCD" w14:paraId="5B866E87" w14:textId="77777777" w:rsidTr="0011693A">
        <w:tc>
          <w:tcPr>
            <w:tcW w:w="0" w:type="auto"/>
          </w:tcPr>
          <w:p w14:paraId="32A5CD8A" w14:textId="77777777" w:rsidR="00840FCD" w:rsidRDefault="00494795">
            <w:pPr>
              <w:pStyle w:val="Compact"/>
            </w:pPr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1DCAFD4E" w14:textId="77777777" w:rsidR="00840FCD" w:rsidRDefault="00494795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0F644878" w14:textId="77777777" w:rsidR="00840FCD" w:rsidRDefault="00494795">
            <w:pPr>
              <w:pStyle w:val="Compact"/>
            </w:pPr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153CE0BD" w14:textId="77777777" w:rsidR="00840FCD" w:rsidRDefault="00494795">
            <w:pPr>
              <w:pStyle w:val="Compact"/>
            </w:pPr>
            <w:r>
              <w:t>Chi phí (VNĐ)</w:t>
            </w:r>
          </w:p>
        </w:tc>
      </w:tr>
      <w:tr w:rsidR="00840FCD" w14:paraId="47517CEE" w14:textId="77777777" w:rsidTr="0011693A">
        <w:tc>
          <w:tcPr>
            <w:tcW w:w="0" w:type="auto"/>
          </w:tcPr>
          <w:p w14:paraId="4F4B0FE7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0DADE91D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63D4A8FE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7063FF99" w14:textId="77777777" w:rsidR="00840FCD" w:rsidRDefault="00840FCD">
            <w:pPr>
              <w:pStyle w:val="Compact"/>
            </w:pPr>
          </w:p>
        </w:tc>
      </w:tr>
      <w:tr w:rsidR="00840FCD" w14:paraId="5737079E" w14:textId="77777777" w:rsidTr="0011693A">
        <w:tc>
          <w:tcPr>
            <w:tcW w:w="0" w:type="auto"/>
          </w:tcPr>
          <w:p w14:paraId="1C32831D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58DCC268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281AE593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2AE6116B" w14:textId="77777777" w:rsidR="00840FCD" w:rsidRDefault="00840FCD">
            <w:pPr>
              <w:pStyle w:val="Compact"/>
            </w:pPr>
          </w:p>
        </w:tc>
      </w:tr>
      <w:tr w:rsidR="00840FCD" w14:paraId="51B5587E" w14:textId="77777777" w:rsidTr="0011693A">
        <w:tc>
          <w:tcPr>
            <w:tcW w:w="0" w:type="auto"/>
          </w:tcPr>
          <w:p w14:paraId="752C18C1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37BE9495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2556E455" w14:textId="77777777" w:rsidR="00840FCD" w:rsidRDefault="00840FCD">
            <w:pPr>
              <w:pStyle w:val="Compact"/>
            </w:pPr>
          </w:p>
        </w:tc>
        <w:tc>
          <w:tcPr>
            <w:tcW w:w="0" w:type="auto"/>
          </w:tcPr>
          <w:p w14:paraId="1182604E" w14:textId="77777777" w:rsidR="00840FCD" w:rsidRDefault="00840FCD">
            <w:pPr>
              <w:pStyle w:val="Compact"/>
            </w:pPr>
          </w:p>
        </w:tc>
      </w:tr>
    </w:tbl>
    <w:p w14:paraId="3510B08B" w14:textId="77777777" w:rsidR="00840FCD" w:rsidRDefault="00494795">
      <w:r>
        <w:pict w14:anchorId="4D60F4AD">
          <v:rect id="_x0000_i1037" style="width:0;height:1.5pt" o:hralign="center" o:hrstd="t" o:hr="t"/>
        </w:pict>
      </w:r>
    </w:p>
    <w:p w14:paraId="5C518502" w14:textId="77777777" w:rsidR="00840FCD" w:rsidRDefault="00494795">
      <w:pPr>
        <w:pStyle w:val="Heading2"/>
      </w:pPr>
      <w:bookmarkStart w:id="23" w:name="dự-trù-ngân-sách"/>
      <w:bookmarkEnd w:id="19"/>
      <w:bookmarkEnd w:id="22"/>
      <w:r>
        <w:t>D</w:t>
      </w:r>
      <w:r>
        <w:t>Ự</w:t>
      </w:r>
      <w:r>
        <w:t xml:space="preserve"> TRÙ NGÂN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776"/>
        <w:gridCol w:w="983"/>
      </w:tblGrid>
      <w:tr w:rsidR="00840FCD" w14:paraId="1B0ED231" w14:textId="77777777" w:rsidTr="0011693A">
        <w:tc>
          <w:tcPr>
            <w:tcW w:w="0" w:type="auto"/>
          </w:tcPr>
          <w:p w14:paraId="3E6886A0" w14:textId="77777777" w:rsidR="00840FCD" w:rsidRDefault="00494795">
            <w:pPr>
              <w:pStyle w:val="Compact"/>
            </w:pPr>
            <w:r>
              <w:t>Lo</w:t>
            </w:r>
            <w:r>
              <w:t>ạ</w:t>
            </w:r>
            <w:r>
              <w:t>i chi phí</w:t>
            </w:r>
          </w:p>
        </w:tc>
        <w:tc>
          <w:tcPr>
            <w:tcW w:w="0" w:type="auto"/>
          </w:tcPr>
          <w:p w14:paraId="4B018D5A" w14:textId="77777777" w:rsidR="00840FCD" w:rsidRDefault="00494795">
            <w:pPr>
              <w:pStyle w:val="Compact"/>
            </w:pPr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(VNĐ)</w:t>
            </w:r>
          </w:p>
        </w:tc>
        <w:tc>
          <w:tcPr>
            <w:tcW w:w="0" w:type="auto"/>
          </w:tcPr>
          <w:p w14:paraId="15989EBF" w14:textId="77777777" w:rsidR="00840FCD" w:rsidRDefault="00494795">
            <w:pPr>
              <w:pStyle w:val="Compact"/>
            </w:pPr>
            <w:r>
              <w:t>Ghi chú</w:t>
            </w:r>
          </w:p>
        </w:tc>
      </w:tr>
      <w:tr w:rsidR="00840FCD" w14:paraId="263680D9" w14:textId="77777777" w:rsidTr="0011693A">
        <w:tc>
          <w:tcPr>
            <w:tcW w:w="0" w:type="auto"/>
          </w:tcPr>
          <w:p w14:paraId="22A25C3F" w14:textId="77777777" w:rsidR="00840FCD" w:rsidRDefault="00494795">
            <w:pPr>
              <w:pStyle w:val="Compact"/>
            </w:pPr>
            <w:r>
              <w:t>B</w:t>
            </w:r>
            <w:r>
              <w:t>ả</w:t>
            </w:r>
            <w:r>
              <w:t>o trì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49B9AA70" w14:textId="77777777" w:rsidR="00840FCD" w:rsidRDefault="00494795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72CC6473" w14:textId="77777777" w:rsidR="00840FCD" w:rsidRDefault="00840FCD">
            <w:pPr>
              <w:pStyle w:val="Compact"/>
            </w:pPr>
          </w:p>
        </w:tc>
      </w:tr>
      <w:tr w:rsidR="00840FCD" w14:paraId="1410375C" w14:textId="77777777" w:rsidTr="0011693A">
        <w:tc>
          <w:tcPr>
            <w:tcW w:w="0" w:type="auto"/>
          </w:tcPr>
          <w:p w14:paraId="13F9BC0F" w14:textId="77777777" w:rsidR="00840FCD" w:rsidRDefault="00494795">
            <w:pPr>
              <w:pStyle w:val="Compact"/>
            </w:pPr>
            <w:r>
              <w:t>Thay th</w:t>
            </w:r>
            <w:r>
              <w:t>ế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6EB039E7" w14:textId="77777777" w:rsidR="00840FCD" w:rsidRDefault="00494795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79AA446E" w14:textId="77777777" w:rsidR="00840FCD" w:rsidRDefault="00840FCD">
            <w:pPr>
              <w:pStyle w:val="Compact"/>
            </w:pPr>
          </w:p>
        </w:tc>
      </w:tr>
      <w:tr w:rsidR="00840FCD" w14:paraId="0EC99A9E" w14:textId="77777777" w:rsidTr="0011693A">
        <w:tc>
          <w:tcPr>
            <w:tcW w:w="0" w:type="auto"/>
          </w:tcPr>
          <w:p w14:paraId="4D288097" w14:textId="77777777" w:rsidR="00840FCD" w:rsidRDefault="00494795">
            <w:pPr>
              <w:pStyle w:val="Compact"/>
            </w:pPr>
            <w:r>
              <w:t>Mua s</w:t>
            </w:r>
            <w:r>
              <w:t>ắ</w:t>
            </w:r>
            <w:r>
              <w:t>m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25D9F53A" w14:textId="77777777" w:rsidR="00840FCD" w:rsidRDefault="00494795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35A179C7" w14:textId="77777777" w:rsidR="00840FCD" w:rsidRDefault="00840FCD">
            <w:pPr>
              <w:pStyle w:val="Compact"/>
            </w:pPr>
          </w:p>
        </w:tc>
      </w:tr>
      <w:tr w:rsidR="00840FCD" w14:paraId="775C585A" w14:textId="77777777" w:rsidTr="0011693A">
        <w:tc>
          <w:tcPr>
            <w:tcW w:w="0" w:type="auto"/>
          </w:tcPr>
          <w:p w14:paraId="673D5246" w14:textId="77777777" w:rsidR="00840FCD" w:rsidRDefault="00494795">
            <w:pPr>
              <w:pStyle w:val="Compact"/>
            </w:pPr>
            <w:r>
              <w:t>Chi phí khác</w:t>
            </w:r>
          </w:p>
        </w:tc>
        <w:tc>
          <w:tcPr>
            <w:tcW w:w="0" w:type="auto"/>
          </w:tcPr>
          <w:p w14:paraId="368A2E15" w14:textId="77777777" w:rsidR="00840FCD" w:rsidRDefault="00494795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6E16AF9F" w14:textId="77777777" w:rsidR="00840FCD" w:rsidRDefault="00840FCD">
            <w:pPr>
              <w:pStyle w:val="Compact"/>
            </w:pPr>
          </w:p>
        </w:tc>
      </w:tr>
      <w:tr w:rsidR="00840FCD" w14:paraId="24541C70" w14:textId="77777777" w:rsidTr="0011693A">
        <w:tc>
          <w:tcPr>
            <w:tcW w:w="0" w:type="auto"/>
          </w:tcPr>
          <w:p w14:paraId="2CB65C9F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B0C1733" w14:textId="77777777" w:rsidR="00840FCD" w:rsidRDefault="00494795">
            <w:pPr>
              <w:pStyle w:val="Compact"/>
            </w:pPr>
            <w:r>
              <w:rPr>
                <w:b/>
                <w:bCs/>
              </w:rPr>
              <w:t>_____________</w:t>
            </w:r>
          </w:p>
        </w:tc>
        <w:tc>
          <w:tcPr>
            <w:tcW w:w="0" w:type="auto"/>
          </w:tcPr>
          <w:p w14:paraId="49E2FEC1" w14:textId="77777777" w:rsidR="00840FCD" w:rsidRDefault="00840FCD">
            <w:pPr>
              <w:pStyle w:val="Compact"/>
            </w:pPr>
          </w:p>
        </w:tc>
      </w:tr>
    </w:tbl>
    <w:p w14:paraId="49D3C4DC" w14:textId="77777777" w:rsidR="00840FCD" w:rsidRDefault="00494795">
      <w:r>
        <w:pict w14:anchorId="1B976A17">
          <v:rect id="_x0000_i1038" style="width:0;height:1.5pt" o:hralign="center" o:hrstd="t" o:hr="t"/>
        </w:pict>
      </w:r>
    </w:p>
    <w:p w14:paraId="5C341365" w14:textId="77777777" w:rsidR="00840FCD" w:rsidRDefault="00494795">
      <w:pPr>
        <w:pStyle w:val="Heading2"/>
      </w:pPr>
      <w:bookmarkStart w:id="24" w:name="đề-xuất-và-khuyến-nghị"/>
      <w:bookmarkEnd w:id="23"/>
      <w:r>
        <w:lastRenderedPageBreak/>
        <w:t>Đ</w:t>
      </w:r>
      <w:r>
        <w:t>Ề</w:t>
      </w:r>
      <w:r>
        <w:t xml:space="preserve"> XU</w:t>
      </w:r>
      <w:r>
        <w:t>Ấ</w:t>
      </w:r>
      <w:r>
        <w:t>T VÀ KHUY</w:t>
      </w:r>
      <w:r>
        <w:t>Ế</w:t>
      </w:r>
      <w:r>
        <w:t>N NGH</w:t>
      </w:r>
      <w:r>
        <w:t>Ị</w:t>
      </w:r>
    </w:p>
    <w:p w14:paraId="54D903F9" w14:textId="77777777" w:rsidR="00840FCD" w:rsidRDefault="00494795">
      <w:pPr>
        <w:pStyle w:val="Heading3"/>
      </w:pPr>
      <w:bookmarkStart w:id="25" w:name="đề-xuất-cải-tiến-quy-trình"/>
      <w:r>
        <w:t>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 quy trình</w:t>
      </w:r>
    </w:p>
    <w:p w14:paraId="247A5215" w14:textId="77777777" w:rsidR="00840FCD" w:rsidRDefault="00494795">
      <w:r>
        <w:pict w14:anchorId="1ACDB4A6">
          <v:rect id="_x0000_i1039" style="width:0;height:1.5pt" o:hralign="center" o:hrstd="t" o:hr="t"/>
        </w:pict>
      </w:r>
    </w:p>
    <w:p w14:paraId="03ABB551" w14:textId="77777777" w:rsidR="00840FCD" w:rsidRDefault="00494795">
      <w:r>
        <w:pict w14:anchorId="6097F1EF">
          <v:rect id="_x0000_i1040" style="width:0;height:1.5pt" o:hralign="center" o:hrstd="t" o:hr="t"/>
        </w:pict>
      </w:r>
    </w:p>
    <w:p w14:paraId="6D57950D" w14:textId="77777777" w:rsidR="00840FCD" w:rsidRDefault="00494795">
      <w:r>
        <w:pict w14:anchorId="40294F6A">
          <v:rect id="_x0000_i1041" style="width:0;height:1.5pt" o:hralign="center" o:hrstd="t" o:hr="t"/>
        </w:pict>
      </w:r>
    </w:p>
    <w:p w14:paraId="53FE0F81" w14:textId="77777777" w:rsidR="00840FCD" w:rsidRDefault="00494795">
      <w:pPr>
        <w:pStyle w:val="Heading3"/>
      </w:pPr>
      <w:bookmarkStart w:id="26" w:name="đề-xuất-nâng-cấp-thiết-bị"/>
      <w:bookmarkEnd w:id="25"/>
      <w:r>
        <w:t>Đ</w:t>
      </w:r>
      <w:r>
        <w:t>ề</w:t>
      </w:r>
      <w:r>
        <w:t xml:space="preserve"> xu</w:t>
      </w:r>
      <w:r>
        <w:t>ấ</w:t>
      </w:r>
      <w:r>
        <w:t>t nâng c</w:t>
      </w:r>
      <w:r>
        <w:t>ấ</w:t>
      </w:r>
      <w:r>
        <w:t>p thi</w:t>
      </w:r>
      <w:r>
        <w:t>ế</w:t>
      </w:r>
      <w:r>
        <w:t>t b</w:t>
      </w:r>
      <w:r>
        <w:t>ị</w:t>
      </w:r>
    </w:p>
    <w:p w14:paraId="54A5A466" w14:textId="77777777" w:rsidR="00840FCD" w:rsidRDefault="00494795">
      <w:r>
        <w:pict w14:anchorId="0BD87D70">
          <v:rect id="_x0000_i1042" style="width:0;height:1.5pt" o:hralign="center" o:hrstd="t" o:hr="t"/>
        </w:pict>
      </w:r>
    </w:p>
    <w:p w14:paraId="71A0C367" w14:textId="77777777" w:rsidR="00840FCD" w:rsidRDefault="00494795">
      <w:r>
        <w:pict w14:anchorId="0B50E2B2">
          <v:rect id="_x0000_i1043" style="width:0;height:1.5pt" o:hralign="center" o:hrstd="t" o:hr="t"/>
        </w:pict>
      </w:r>
    </w:p>
    <w:p w14:paraId="3F754B44" w14:textId="77777777" w:rsidR="00840FCD" w:rsidRDefault="00494795">
      <w:r>
        <w:pict w14:anchorId="39157233">
          <v:rect id="_x0000_i1044" style="width:0;height:1.5pt" o:hralign="center" o:hrstd="t" o:hr="t"/>
        </w:pict>
      </w:r>
    </w:p>
    <w:p w14:paraId="11D54B7E" w14:textId="77777777" w:rsidR="00840FCD" w:rsidRDefault="00494795">
      <w:pPr>
        <w:pStyle w:val="Heading3"/>
      </w:pPr>
      <w:bookmarkStart w:id="27" w:name="đề-xuất-đào-tạo-nhân-viên"/>
      <w:bookmarkEnd w:id="26"/>
      <w:r>
        <w:t>Đ</w:t>
      </w:r>
      <w:r>
        <w:t>ề</w:t>
      </w:r>
      <w:r>
        <w:t xml:space="preserve"> xu</w:t>
      </w:r>
      <w:r>
        <w:t>ấ</w:t>
      </w:r>
      <w:r>
        <w:t>t đào t</w:t>
      </w:r>
      <w:r>
        <w:t>ạ</w:t>
      </w:r>
      <w:r>
        <w:t>o nhân viên</w:t>
      </w:r>
    </w:p>
    <w:p w14:paraId="3EBDE7CE" w14:textId="77777777" w:rsidR="00840FCD" w:rsidRDefault="00494795">
      <w:r>
        <w:pict w14:anchorId="06CAD676">
          <v:rect id="_x0000_i1045" style="width:0;height:1.5pt" o:hralign="center" o:hrstd="t" o:hr="t"/>
        </w:pict>
      </w:r>
    </w:p>
    <w:p w14:paraId="1672AB2C" w14:textId="77777777" w:rsidR="00840FCD" w:rsidRDefault="00494795">
      <w:r>
        <w:pict w14:anchorId="2E922EBB">
          <v:rect id="_x0000_i1046" style="width:0;height:1.5pt" o:hralign="center" o:hrstd="t" o:hr="t"/>
        </w:pict>
      </w:r>
    </w:p>
    <w:p w14:paraId="481D6896" w14:textId="77777777" w:rsidR="00840FCD" w:rsidRDefault="00494795">
      <w:r>
        <w:pict w14:anchorId="391788D0">
          <v:rect id="_x0000_i1047" style="width:0;height:1.5pt" o:hralign="center" o:hrstd="t" o:hr="t"/>
        </w:pict>
      </w:r>
    </w:p>
    <w:p w14:paraId="2B4225C6" w14:textId="77777777" w:rsidR="00840FCD" w:rsidRDefault="00494795">
      <w:r>
        <w:pict w14:anchorId="56E854F9">
          <v:rect id="_x0000_i1048" style="width:0;height:1.5pt" o:hralign="center" o:hrstd="t" o:hr="t"/>
        </w:pict>
      </w:r>
    </w:p>
    <w:p w14:paraId="23AFEA42" w14:textId="77777777" w:rsidR="00840FCD" w:rsidRDefault="00494795">
      <w:pPr>
        <w:pStyle w:val="Heading2"/>
      </w:pPr>
      <w:bookmarkStart w:id="28" w:name="phụ-lục"/>
      <w:bookmarkEnd w:id="24"/>
      <w:bookmarkEnd w:id="27"/>
      <w:r>
        <w:t>PH</w:t>
      </w:r>
      <w:r>
        <w:t>Ụ</w:t>
      </w:r>
      <w:r>
        <w:t xml:space="preserve"> L</w:t>
      </w:r>
      <w:r>
        <w:t>Ụ</w:t>
      </w:r>
      <w:r>
        <w:t>C</w:t>
      </w:r>
    </w:p>
    <w:p w14:paraId="2EBAAAD6" w14:textId="77777777" w:rsidR="00840FCD" w:rsidRDefault="00494795">
      <w:pPr>
        <w:pStyle w:val="Heading3"/>
      </w:pPr>
      <w:bookmarkStart w:id="29" w:name="ảnh-minh-chứng"/>
      <w:r>
        <w:t>Ả</w:t>
      </w:r>
      <w:r>
        <w:t>nh minh ch</w:t>
      </w:r>
      <w:r>
        <w:t>ứ</w:t>
      </w:r>
      <w:r>
        <w:t>ng</w:t>
      </w:r>
    </w:p>
    <w:p w14:paraId="4A38AACF" w14:textId="77777777" w:rsidR="00840FCD" w:rsidRDefault="00494795">
      <w:pPr>
        <w:pStyle w:val="Compact"/>
        <w:numPr>
          <w:ilvl w:val="0"/>
          <w:numId w:val="8"/>
        </w:numPr>
      </w:pPr>
      <w:r>
        <w:t>Ả</w:t>
      </w:r>
      <w:r>
        <w:t>nh thi</w:t>
      </w:r>
      <w:r>
        <w:t>ế</w:t>
      </w:r>
      <w:r>
        <w:t>t b</w:t>
      </w:r>
      <w:r>
        <w:t>ị</w:t>
      </w:r>
      <w:r>
        <w:t xml:space="preserve"> h</w:t>
      </w:r>
      <w:r>
        <w:t>ỏ</w:t>
      </w:r>
      <w:r>
        <w:t>ng hóc</w:t>
      </w:r>
    </w:p>
    <w:p w14:paraId="7AFDA395" w14:textId="77777777" w:rsidR="00840FCD" w:rsidRDefault="00494795">
      <w:pPr>
        <w:pStyle w:val="Compact"/>
        <w:numPr>
          <w:ilvl w:val="0"/>
          <w:numId w:val="9"/>
        </w:numPr>
      </w:pPr>
      <w:r>
        <w:t>Ả</w:t>
      </w:r>
      <w:r>
        <w:t>nh quá trình ki</w:t>
      </w:r>
      <w:r>
        <w:t>ể</w:t>
      </w:r>
      <w:r>
        <w:t>m tra</w:t>
      </w:r>
    </w:p>
    <w:p w14:paraId="6F7989E8" w14:textId="77777777" w:rsidR="00840FCD" w:rsidRDefault="00494795">
      <w:pPr>
        <w:pStyle w:val="Compact"/>
        <w:numPr>
          <w:ilvl w:val="0"/>
          <w:numId w:val="10"/>
        </w:numPr>
      </w:pPr>
      <w:r>
        <w:t>Ả</w:t>
      </w:r>
      <w:r>
        <w:t>nh sau khi x</w:t>
      </w:r>
      <w:r>
        <w:t>ử</w:t>
      </w:r>
      <w:r>
        <w:t xml:space="preserve"> lý</w:t>
      </w:r>
    </w:p>
    <w:p w14:paraId="24AC7003" w14:textId="77777777" w:rsidR="00840FCD" w:rsidRDefault="00494795">
      <w:pPr>
        <w:pStyle w:val="Heading3"/>
      </w:pPr>
      <w:bookmarkStart w:id="30" w:name="tài-liệu-đính-kèm"/>
      <w:bookmarkEnd w:id="29"/>
      <w:r>
        <w:t>Tài li</w:t>
      </w:r>
      <w:r>
        <w:t>ệ</w:t>
      </w:r>
      <w:r>
        <w:t>u đính kèm</w:t>
      </w:r>
    </w:p>
    <w:p w14:paraId="0651D7C5" w14:textId="77777777" w:rsidR="00840FCD" w:rsidRDefault="00494795">
      <w:pPr>
        <w:pStyle w:val="Compact"/>
        <w:numPr>
          <w:ilvl w:val="0"/>
          <w:numId w:val="11"/>
        </w:numPr>
      </w:pPr>
      <w:r>
        <w:t>Bi</w:t>
      </w:r>
      <w:r>
        <w:t>ể</w:t>
      </w:r>
      <w:r>
        <w:t>u m</w:t>
      </w:r>
      <w:r>
        <w:t>ẫ</w:t>
      </w:r>
      <w:r>
        <w:t>u ki</w:t>
      </w:r>
      <w:r>
        <w:t>ể</w:t>
      </w:r>
      <w:r>
        <w:t>m tra chi ti</w:t>
      </w:r>
      <w:r>
        <w:t>ế</w:t>
      </w:r>
      <w:r>
        <w:t>t</w:t>
      </w:r>
    </w:p>
    <w:p w14:paraId="0CCF4848" w14:textId="77777777" w:rsidR="00840FCD" w:rsidRDefault="00494795">
      <w:pPr>
        <w:pStyle w:val="Compact"/>
        <w:numPr>
          <w:ilvl w:val="0"/>
          <w:numId w:val="12"/>
        </w:numPr>
      </w:pPr>
      <w:r>
        <w:t>Báo giá s</w:t>
      </w:r>
      <w:r>
        <w:t>ử</w:t>
      </w:r>
      <w:r>
        <w:t>a ch</w:t>
      </w:r>
      <w:r>
        <w:t>ữ</w:t>
      </w:r>
      <w:r>
        <w:t>a</w:t>
      </w:r>
    </w:p>
    <w:p w14:paraId="0714AFFA" w14:textId="77777777" w:rsidR="00840FCD" w:rsidRDefault="00494795">
      <w:pPr>
        <w:pStyle w:val="Compact"/>
        <w:numPr>
          <w:ilvl w:val="0"/>
          <w:numId w:val="13"/>
        </w:numPr>
      </w:pPr>
      <w:r>
        <w:t>H</w:t>
      </w:r>
      <w:r>
        <w:t>ợ</w:t>
      </w:r>
      <w:r>
        <w:t>p đ</w:t>
      </w:r>
      <w:r>
        <w:t>ồ</w:t>
      </w:r>
      <w:r>
        <w:t>ng b</w:t>
      </w:r>
      <w:r>
        <w:t>ả</w:t>
      </w:r>
      <w:r>
        <w:t>o trì</w:t>
      </w:r>
    </w:p>
    <w:p w14:paraId="3FAFB7AD" w14:textId="77777777" w:rsidR="00840FCD" w:rsidRDefault="00494795">
      <w:r>
        <w:pict w14:anchorId="2A10C440">
          <v:rect id="_x0000_i1049" style="width:0;height:1.5pt" o:hralign="center" o:hrstd="t" o:hr="t"/>
        </w:pict>
      </w:r>
    </w:p>
    <w:p w14:paraId="532647FB" w14:textId="77777777" w:rsidR="00840FCD" w:rsidRDefault="00494795">
      <w:pPr>
        <w:pStyle w:val="Heading2"/>
      </w:pPr>
      <w:bookmarkStart w:id="31" w:name="xác-nhận-và-phê-duyệt"/>
      <w:bookmarkEnd w:id="28"/>
      <w:bookmarkEnd w:id="30"/>
      <w:r>
        <w:lastRenderedPageBreak/>
        <w:t>XÁC NH</w:t>
      </w:r>
      <w:r>
        <w:t>Ậ</w:t>
      </w:r>
      <w:r>
        <w:t>N VÀ PHÊ DUY</w:t>
      </w:r>
      <w:r>
        <w:t>Ệ</w:t>
      </w:r>
      <w:r>
        <w:t>T</w:t>
      </w:r>
    </w:p>
    <w:p w14:paraId="7EA443BE" w14:textId="77777777" w:rsidR="00840FCD" w:rsidRDefault="00494795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 báo cáo:</w:t>
      </w:r>
      <w:r>
        <w:t xml:space="preserve"> _________________________ (Ký tên)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Trư</w:t>
      </w:r>
      <w:r>
        <w:t>ở</w:t>
      </w:r>
      <w:r>
        <w:t>ng phòng An toàn - B</w:t>
      </w:r>
      <w:r>
        <w:t>ả</w:t>
      </w:r>
      <w:r>
        <w:t>o v</w:t>
      </w:r>
      <w:r>
        <w:t>ệ</w:t>
      </w:r>
      <w:r>
        <w:t xml:space="preserve">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7EC7CEE0" w14:textId="77777777" w:rsidR="00840FCD" w:rsidRDefault="00494795">
      <w:pPr>
        <w:pStyle w:val="BodyText"/>
      </w:pPr>
      <w:r>
        <w:rPr>
          <w:b/>
          <w:bCs/>
        </w:rPr>
        <w:t>Phó 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 ph</w:t>
      </w:r>
      <w:r>
        <w:rPr>
          <w:b/>
          <w:bCs/>
        </w:rPr>
        <w:t>ụ</w:t>
      </w:r>
      <w:r>
        <w:rPr>
          <w:b/>
          <w:bCs/>
        </w:rPr>
        <w:t xml:space="preserve"> trách: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52585525" w14:textId="77777777" w:rsidR="00840FCD" w:rsidRDefault="00494795">
      <w:pPr>
        <w:pStyle w:val="BodyText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rPr>
          <w:b/>
          <w:bCs/>
        </w:rPr>
        <w:t>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21C74A54" w14:textId="77777777" w:rsidR="00840FCD" w:rsidRDefault="00494795">
      <w:r>
        <w:pict w14:anchorId="6045A563">
          <v:rect id="_x0000_i1050" style="width:0;height:1.5pt" o:hralign="center" o:hrstd="t" o:hr="t"/>
        </w:pict>
      </w:r>
    </w:p>
    <w:p w14:paraId="757B42D7" w14:textId="77777777" w:rsidR="00840FCD" w:rsidRDefault="00494795">
      <w:pPr>
        <w:pStyle w:val="FirstParagraph"/>
      </w:pPr>
      <w:r>
        <w:rPr>
          <w:i/>
          <w:iCs/>
        </w:rPr>
        <w:t>Báo cáo này đư</w:t>
      </w:r>
      <w:r>
        <w:rPr>
          <w:i/>
          <w:iCs/>
        </w:rPr>
        <w:t>ợ</w:t>
      </w:r>
      <w:r>
        <w:rPr>
          <w:i/>
          <w:iCs/>
        </w:rPr>
        <w:t>c lưu tr</w:t>
      </w:r>
      <w:r>
        <w:rPr>
          <w:i/>
          <w:iCs/>
        </w:rPr>
        <w:t>ữ</w:t>
      </w:r>
      <w:r>
        <w:rPr>
          <w:i/>
          <w:iCs/>
        </w:rPr>
        <w:t xml:space="preserve"> t</w:t>
      </w:r>
      <w:r>
        <w:rPr>
          <w:i/>
          <w:iCs/>
        </w:rPr>
        <w:t>ố</w:t>
      </w:r>
      <w:r>
        <w:rPr>
          <w:i/>
          <w:iCs/>
        </w:rPr>
        <w:t>i thi</w:t>
      </w:r>
      <w:r>
        <w:rPr>
          <w:i/>
          <w:iCs/>
        </w:rPr>
        <w:t>ể</w:t>
      </w:r>
      <w:r>
        <w:rPr>
          <w:i/>
          <w:iCs/>
        </w:rPr>
        <w:t>u 5 năm và g</w:t>
      </w:r>
      <w:r>
        <w:rPr>
          <w:i/>
          <w:iCs/>
        </w:rPr>
        <w:t>ử</w:t>
      </w:r>
      <w:r>
        <w:rPr>
          <w:i/>
          <w:iCs/>
        </w:rPr>
        <w:t>i cho các cơ quan có liên quan.</w:t>
      </w:r>
      <w:bookmarkEnd w:id="0"/>
      <w:bookmarkEnd w:id="31"/>
    </w:p>
    <w:sectPr w:rsidR="00840FC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B3A54" w14:textId="77777777" w:rsidR="00494795" w:rsidRDefault="00494795" w:rsidP="0011693A">
      <w:pPr>
        <w:spacing w:line="240" w:lineRule="auto"/>
      </w:pPr>
      <w:r>
        <w:separator/>
      </w:r>
    </w:p>
  </w:endnote>
  <w:endnote w:type="continuationSeparator" w:id="0">
    <w:p w14:paraId="2D93F015" w14:textId="77777777" w:rsidR="00494795" w:rsidRDefault="00494795" w:rsidP="001169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9C6BC" w14:textId="77777777" w:rsidR="00494795" w:rsidRDefault="00494795" w:rsidP="0011693A">
      <w:pPr>
        <w:spacing w:line="240" w:lineRule="auto"/>
      </w:pPr>
      <w:r>
        <w:separator/>
      </w:r>
    </w:p>
  </w:footnote>
  <w:footnote w:type="continuationSeparator" w:id="0">
    <w:p w14:paraId="354788E1" w14:textId="77777777" w:rsidR="00494795" w:rsidRDefault="00494795" w:rsidP="001169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8FCB1" w14:textId="6CE3349A" w:rsidR="0011693A" w:rsidRPr="0011693A" w:rsidRDefault="0011693A" w:rsidP="0011693A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B195485" wp14:editId="1A1F9E04">
          <wp:simplePos x="0" y="0"/>
          <wp:positionH relativeFrom="column">
            <wp:posOffset>-348076</wp:posOffset>
          </wp:positionH>
          <wp:positionV relativeFrom="paragraph">
            <wp:posOffset>-253629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7D8B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C22E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196ED39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FA149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FCD"/>
    <w:rsid w:val="0011693A"/>
    <w:rsid w:val="00494795"/>
    <w:rsid w:val="0084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FA7CE7F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693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693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693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693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1693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1693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1693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1693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93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93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693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1693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693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693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93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1693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93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1693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93A"/>
    <w:rPr>
      <w:rFonts w:ascii="Times New Roman" w:hAnsi="Times New Roman"/>
      <w:szCs w:val="22"/>
    </w:rPr>
  </w:style>
  <w:style w:type="character" w:styleId="Emphasis">
    <w:name w:val="Emphasis"/>
    <w:rsid w:val="0011693A"/>
    <w:rPr>
      <w:i/>
      <w:iCs/>
    </w:rPr>
  </w:style>
  <w:style w:type="table" w:styleId="TableGrid">
    <w:name w:val="Table Grid"/>
    <w:basedOn w:val="TableNormal"/>
    <w:rsid w:val="0011693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0">
    <w:name w:val="Heading3"/>
    <w:basedOn w:val="Heading3"/>
    <w:link w:val="Heading3Char0"/>
    <w:qFormat/>
    <w:rsid w:val="0011693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1693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1693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7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2026-01-28T02:27:00Z</dcterms:created>
  <dcterms:modified xsi:type="dcterms:W3CDTF">2026-01-28T02:27:00Z</dcterms:modified>
</cp:coreProperties>
</file>