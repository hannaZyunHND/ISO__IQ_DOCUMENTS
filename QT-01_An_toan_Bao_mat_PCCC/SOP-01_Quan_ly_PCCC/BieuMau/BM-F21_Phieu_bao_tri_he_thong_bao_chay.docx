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9F0B1" w14:textId="77777777" w:rsidR="00562220" w:rsidRDefault="00124BB7" w:rsidP="00B57C68">
      <w:pPr>
        <w:pStyle w:val="Title"/>
      </w:pPr>
      <w:bookmarkStart w:id="0" w:name="bm-f21-phiếu-bảo-trì-hệ-thống-báo-cháy"/>
      <w:r>
        <w:t>BM-F21: PHI</w:t>
      </w:r>
      <w:r>
        <w:t>Ế</w:t>
      </w:r>
      <w:r>
        <w:t>U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BÁO CHÁY</w:t>
      </w:r>
    </w:p>
    <w:p w14:paraId="3E93BA1A" w14:textId="77777777" w:rsidR="00562220" w:rsidRDefault="00124BB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QT-01-SOP-01-BM-F21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4573E67" w14:textId="77777777" w:rsidR="00562220" w:rsidRDefault="00124BB7">
      <w:r>
        <w:pict w14:anchorId="032EFE6B">
          <v:rect id="_x0000_i1025" style="width:0;height:1.5pt" o:hralign="center" o:hrstd="t" o:hr="t"/>
        </w:pict>
      </w:r>
    </w:p>
    <w:p w14:paraId="6201CFC8" w14:textId="77777777" w:rsidR="00562220" w:rsidRDefault="00124BB7">
      <w:pPr>
        <w:pStyle w:val="Heading2"/>
      </w:pPr>
      <w:bookmarkStart w:id="1" w:name="thông-tin-chung"/>
      <w:r>
        <w:t>THÔNG TIN CHUNG</w:t>
      </w:r>
    </w:p>
    <w:p w14:paraId="7A8D07BD" w14:textId="77777777" w:rsidR="00562220" w:rsidRDefault="00124BB7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phi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QT01-F21-_____/20_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Ngày b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>o trì:</w:t>
      </w:r>
      <w:r>
        <w:rPr>
          <w:i/>
          <w:iCs/>
        </w:rPr>
        <w:t xml:space="preserve"> </w:t>
      </w:r>
      <w:r>
        <w:t>_</w:t>
      </w:r>
      <w:r>
        <w:rPr>
          <w:i/>
          <w:iCs/>
        </w:rPr>
        <w:t>/</w:t>
      </w:r>
      <w:r>
        <w:t>_</w:t>
      </w:r>
      <w:r>
        <w:rPr>
          <w:i/>
          <w:iCs/>
        </w:rPr>
        <w:t>/</w:t>
      </w:r>
      <w:r>
        <w:t xml:space="preserve">______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</w:t>
      </w:r>
      <w:r>
        <w:t xml:space="preserve">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Đơn v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☐ N</w:t>
      </w:r>
      <w:r>
        <w:t>ộ</w:t>
      </w:r>
      <w:r>
        <w:t>i b</w:t>
      </w:r>
      <w:r>
        <w:t>ộ</w:t>
      </w:r>
      <w:r>
        <w:t xml:space="preserve"> ☐ Thuê ngoài </w:t>
      </w:r>
      <w:r>
        <w:rPr>
          <w:b/>
          <w:bCs/>
        </w:rPr>
        <w:t>Tên đơn v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_________________________</w:t>
      </w:r>
    </w:p>
    <w:p w14:paraId="0F6EE6EF" w14:textId="77777777" w:rsidR="00562220" w:rsidRDefault="00124BB7">
      <w:r>
        <w:pict w14:anchorId="3CE30113">
          <v:rect id="_x0000_i1026" style="width:0;height:1.5pt" o:hralign="center" o:hrstd="t" o:hr="t"/>
        </w:pict>
      </w:r>
    </w:p>
    <w:p w14:paraId="2C9E094F" w14:textId="77777777" w:rsidR="00562220" w:rsidRDefault="00124BB7">
      <w:pPr>
        <w:pStyle w:val="Heading2"/>
      </w:pPr>
      <w:bookmarkStart w:id="2" w:name="thông-tin-hệ-thống"/>
      <w:bookmarkEnd w:id="1"/>
      <w:r>
        <w:t>THÔNG TIN H</w:t>
      </w:r>
      <w:r>
        <w:t>Ệ</w:t>
      </w:r>
      <w:r>
        <w:t xml:space="preserve"> TH</w:t>
      </w:r>
      <w:r>
        <w:t>Ố</w:t>
      </w:r>
      <w:r>
        <w:t>NG</w:t>
      </w:r>
    </w:p>
    <w:p w14:paraId="45D7F52A" w14:textId="77777777" w:rsidR="00562220" w:rsidRDefault="00124BB7">
      <w:pPr>
        <w:pStyle w:val="FirstParagraph"/>
      </w:pPr>
      <w:r>
        <w:rPr>
          <w:b/>
          <w:bCs/>
        </w:rPr>
        <w:t>Tên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báo cháy t</w:t>
      </w:r>
      <w:r>
        <w:t>ự</w:t>
      </w:r>
      <w:r>
        <w:t xml:space="preserve"> đ</w:t>
      </w:r>
      <w:r>
        <w:t>ộ</w:t>
      </w:r>
      <w:r>
        <w:t xml:space="preserve">ng </w:t>
      </w: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_________________________ </w:t>
      </w:r>
      <w:r>
        <w:rPr>
          <w:b/>
          <w:bCs/>
        </w:rPr>
        <w:t>Nhà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________</w:t>
      </w:r>
      <w:r>
        <w:t xml:space="preserve">_________________ </w:t>
      </w:r>
      <w:r>
        <w:rPr>
          <w:b/>
          <w:bCs/>
        </w:rPr>
        <w:t>Model:</w:t>
      </w:r>
      <w:r>
        <w:t xml:space="preserve"> _________________________ </w:t>
      </w:r>
      <w:r>
        <w:rPr>
          <w:b/>
          <w:bCs/>
        </w:rPr>
        <w:t>Năm l</w:t>
      </w:r>
      <w:r>
        <w:rPr>
          <w:b/>
          <w:bCs/>
        </w:rPr>
        <w:t>ắ</w:t>
      </w:r>
      <w:r>
        <w:rPr>
          <w:b/>
          <w:bCs/>
        </w:rPr>
        <w:t>p đ</w:t>
      </w:r>
      <w:r>
        <w:rPr>
          <w:b/>
          <w:bCs/>
        </w:rPr>
        <w:t>ặ</w:t>
      </w:r>
      <w:r>
        <w:rPr>
          <w:b/>
          <w:bCs/>
        </w:rPr>
        <w:t>t:</w:t>
      </w:r>
      <w:r>
        <w:t xml:space="preserve"> _________________________ </w:t>
      </w:r>
      <w:r>
        <w:rPr>
          <w:b/>
          <w:bCs/>
        </w:rPr>
        <w:t>Ngày b</w:t>
      </w:r>
      <w:r>
        <w:rPr>
          <w:b/>
          <w:bCs/>
        </w:rPr>
        <w:t>ả</w:t>
      </w:r>
      <w:r>
        <w:rPr>
          <w:b/>
          <w:bCs/>
        </w:rPr>
        <w:t>o trì l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8E52174" w14:textId="77777777" w:rsidR="00562220" w:rsidRDefault="00124BB7">
      <w:r>
        <w:pict w14:anchorId="6BAD0434">
          <v:rect id="_x0000_i1027" style="width:0;height:1.5pt" o:hralign="center" o:hrstd="t" o:hr="t"/>
        </w:pict>
      </w:r>
    </w:p>
    <w:p w14:paraId="594126C5" w14:textId="77777777" w:rsidR="00562220" w:rsidRDefault="00124BB7">
      <w:pPr>
        <w:pStyle w:val="Heading2"/>
      </w:pPr>
      <w:bookmarkStart w:id="3" w:name="kiểm-tra-tủ-trung-tâm-báo-cháy"/>
      <w:bookmarkEnd w:id="2"/>
      <w:r>
        <w:t>KI</w:t>
      </w:r>
      <w:r>
        <w:t>Ể</w:t>
      </w:r>
      <w:r>
        <w:t>M TRA T</w:t>
      </w:r>
      <w:r>
        <w:t>Ủ</w:t>
      </w:r>
      <w:r>
        <w:t xml:space="preserve"> TRUNG TÂM BÁO CHÁY</w:t>
      </w:r>
    </w:p>
    <w:p w14:paraId="33794648" w14:textId="77777777" w:rsidR="00562220" w:rsidRDefault="00124BB7">
      <w:pPr>
        <w:pStyle w:val="Heading3"/>
      </w:pPr>
      <w:bookmarkStart w:id="4" w:name="nguồn-điện"/>
      <w:r>
        <w:t>Ngu</w:t>
      </w:r>
      <w:r>
        <w:t>ồ</w:t>
      </w:r>
      <w:r>
        <w:t>n 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536"/>
        <w:gridCol w:w="1270"/>
        <w:gridCol w:w="1636"/>
        <w:gridCol w:w="983"/>
      </w:tblGrid>
      <w:tr w:rsidR="00562220" w14:paraId="3D7E2AAF" w14:textId="77777777" w:rsidTr="00B57C68">
        <w:tc>
          <w:tcPr>
            <w:tcW w:w="0" w:type="auto"/>
          </w:tcPr>
          <w:p w14:paraId="4E8A1584" w14:textId="77777777" w:rsidR="00562220" w:rsidRDefault="00124BB7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22684F3B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16B461F4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đo</w:t>
            </w:r>
          </w:p>
        </w:tc>
        <w:tc>
          <w:tcPr>
            <w:tcW w:w="0" w:type="auto"/>
          </w:tcPr>
          <w:p w14:paraId="211E871D" w14:textId="77777777" w:rsidR="00562220" w:rsidRDefault="00124BB7">
            <w:pPr>
              <w:pStyle w:val="Compact"/>
            </w:pPr>
            <w:r>
              <w:t>Đ</w:t>
            </w:r>
            <w:r>
              <w:t>ạ</w:t>
            </w:r>
            <w:r>
              <w:t>t/Không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B32233A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21A3F7FE" w14:textId="77777777" w:rsidTr="00B57C68">
        <w:tc>
          <w:tcPr>
            <w:tcW w:w="0" w:type="auto"/>
          </w:tcPr>
          <w:p w14:paraId="2C384169" w14:textId="77777777" w:rsidR="00562220" w:rsidRDefault="00124BB7">
            <w:pPr>
              <w:pStyle w:val="Compact"/>
            </w:pPr>
            <w:r>
              <w:t>Ngu</w:t>
            </w:r>
            <w:r>
              <w:t>ồ</w:t>
            </w:r>
            <w:r>
              <w:t>n đi</w:t>
            </w:r>
            <w:r>
              <w:t>ệ</w:t>
            </w:r>
            <w:r>
              <w:t>n chính</w:t>
            </w:r>
          </w:p>
        </w:tc>
        <w:tc>
          <w:tcPr>
            <w:tcW w:w="0" w:type="auto"/>
          </w:tcPr>
          <w:p w14:paraId="053217B7" w14:textId="77777777" w:rsidR="00562220" w:rsidRDefault="00124BB7">
            <w:pPr>
              <w:pStyle w:val="Compact"/>
            </w:pPr>
            <w:r>
              <w:t>220V ± 10V</w:t>
            </w:r>
          </w:p>
        </w:tc>
        <w:tc>
          <w:tcPr>
            <w:tcW w:w="0" w:type="auto"/>
          </w:tcPr>
          <w:p w14:paraId="6DC46E4A" w14:textId="77777777" w:rsidR="00562220" w:rsidRDefault="00124BB7">
            <w:pPr>
              <w:pStyle w:val="Compact"/>
            </w:pPr>
            <w:r>
              <w:t>_____ V</w:t>
            </w:r>
          </w:p>
        </w:tc>
        <w:tc>
          <w:tcPr>
            <w:tcW w:w="0" w:type="auto"/>
          </w:tcPr>
          <w:p w14:paraId="23C81089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D2F10CA" w14:textId="77777777" w:rsidR="00562220" w:rsidRDefault="00562220">
            <w:pPr>
              <w:pStyle w:val="Compact"/>
            </w:pPr>
          </w:p>
        </w:tc>
      </w:tr>
      <w:tr w:rsidR="00562220" w14:paraId="1C4C86F6" w14:textId="77777777" w:rsidTr="00B57C68">
        <w:tc>
          <w:tcPr>
            <w:tcW w:w="0" w:type="auto"/>
          </w:tcPr>
          <w:p w14:paraId="2A6D8040" w14:textId="77777777" w:rsidR="00562220" w:rsidRDefault="00124BB7">
            <w:pPr>
              <w:pStyle w:val="Compact"/>
            </w:pPr>
            <w:r>
              <w:t>Ngu</w:t>
            </w:r>
            <w:r>
              <w:t>ồ</w:t>
            </w:r>
            <w:r>
              <w:t>n d</w:t>
            </w:r>
            <w:r>
              <w:t>ự</w:t>
            </w:r>
            <w:r>
              <w:t xml:space="preserve"> phòng</w:t>
            </w:r>
          </w:p>
        </w:tc>
        <w:tc>
          <w:tcPr>
            <w:tcW w:w="0" w:type="auto"/>
          </w:tcPr>
          <w:p w14:paraId="45DDDAD6" w14:textId="77777777" w:rsidR="00562220" w:rsidRDefault="00124BB7">
            <w:pPr>
              <w:pStyle w:val="Compact"/>
            </w:pPr>
            <w:r>
              <w:t>24-28V DC</w:t>
            </w:r>
          </w:p>
        </w:tc>
        <w:tc>
          <w:tcPr>
            <w:tcW w:w="0" w:type="auto"/>
          </w:tcPr>
          <w:p w14:paraId="6B21176F" w14:textId="77777777" w:rsidR="00562220" w:rsidRDefault="00124BB7">
            <w:pPr>
              <w:pStyle w:val="Compact"/>
            </w:pPr>
            <w:r>
              <w:t>_____ V</w:t>
            </w:r>
          </w:p>
        </w:tc>
        <w:tc>
          <w:tcPr>
            <w:tcW w:w="0" w:type="auto"/>
          </w:tcPr>
          <w:p w14:paraId="6F8CF967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E48DCD5" w14:textId="77777777" w:rsidR="00562220" w:rsidRDefault="00562220">
            <w:pPr>
              <w:pStyle w:val="Compact"/>
            </w:pPr>
          </w:p>
        </w:tc>
      </w:tr>
      <w:tr w:rsidR="00562220" w14:paraId="47AE7FC0" w14:textId="77777777" w:rsidTr="00B57C68">
        <w:tc>
          <w:tcPr>
            <w:tcW w:w="0" w:type="auto"/>
          </w:tcPr>
          <w:p w14:paraId="3EE24BF5" w14:textId="77777777" w:rsidR="00562220" w:rsidRDefault="00124BB7">
            <w:pPr>
              <w:pStyle w:val="Compact"/>
            </w:pPr>
            <w:r>
              <w:t>M</w:t>
            </w:r>
            <w:r>
              <w:t>ạ</w:t>
            </w:r>
            <w:r>
              <w:t>ch s</w:t>
            </w:r>
            <w:r>
              <w:t>ạ</w:t>
            </w:r>
            <w:r>
              <w:t xml:space="preserve">c </w:t>
            </w:r>
            <w:r>
              <w:t>ắ</w:t>
            </w:r>
            <w:r>
              <w:t>c quy</w:t>
            </w:r>
          </w:p>
        </w:tc>
        <w:tc>
          <w:tcPr>
            <w:tcW w:w="0" w:type="auto"/>
          </w:tcPr>
          <w:p w14:paraId="0A88BF83" w14:textId="77777777" w:rsidR="00562220" w:rsidRDefault="00124BB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3B27BF56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EE4094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45BE9F" w14:textId="77777777" w:rsidR="00562220" w:rsidRDefault="00562220">
            <w:pPr>
              <w:pStyle w:val="Compact"/>
            </w:pPr>
          </w:p>
        </w:tc>
      </w:tr>
    </w:tbl>
    <w:p w14:paraId="0C67C61D" w14:textId="77777777" w:rsidR="00562220" w:rsidRDefault="00124BB7">
      <w:pPr>
        <w:pStyle w:val="Heading3"/>
      </w:pPr>
      <w:bookmarkStart w:id="5" w:name="trạng-thái-hệ-thống"/>
      <w:bookmarkEnd w:id="4"/>
      <w:r>
        <w:t>Tr</w:t>
      </w:r>
      <w:r>
        <w:t>ạ</w:t>
      </w:r>
      <w:r>
        <w:t>ng thái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470"/>
        <w:gridCol w:w="2455"/>
        <w:gridCol w:w="1636"/>
        <w:gridCol w:w="983"/>
      </w:tblGrid>
      <w:tr w:rsidR="00562220" w14:paraId="35520054" w14:textId="77777777" w:rsidTr="00B57C68">
        <w:tc>
          <w:tcPr>
            <w:tcW w:w="0" w:type="auto"/>
          </w:tcPr>
          <w:p w14:paraId="04280674" w14:textId="77777777" w:rsidR="00562220" w:rsidRDefault="00124BB7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E8C414C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35B1BA15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7E3C7751" w14:textId="77777777" w:rsidR="00562220" w:rsidRDefault="00124BB7">
            <w:pPr>
              <w:pStyle w:val="Compact"/>
            </w:pPr>
            <w:r>
              <w:t>Đ</w:t>
            </w:r>
            <w:r>
              <w:t>ạ</w:t>
            </w:r>
            <w:r>
              <w:t>t/Không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0BA4766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146D3C84" w14:textId="77777777" w:rsidTr="00B57C68">
        <w:tc>
          <w:tcPr>
            <w:tcW w:w="0" w:type="auto"/>
          </w:tcPr>
          <w:p w14:paraId="25E35C20" w14:textId="77777777" w:rsidR="00562220" w:rsidRDefault="00124BB7">
            <w:pPr>
              <w:pStyle w:val="Compact"/>
            </w:pPr>
            <w:r>
              <w:t>Đèn báo tr</w:t>
            </w:r>
            <w:r>
              <w:t>ạ</w:t>
            </w:r>
            <w:r>
              <w:t>ng thái</w:t>
            </w:r>
          </w:p>
        </w:tc>
        <w:tc>
          <w:tcPr>
            <w:tcW w:w="0" w:type="auto"/>
          </w:tcPr>
          <w:p w14:paraId="1E5207A7" w14:textId="77777777" w:rsidR="00562220" w:rsidRDefault="00124BB7">
            <w:pPr>
              <w:pStyle w:val="Compact"/>
            </w:pPr>
            <w:r>
              <w:t>Xanh</w:t>
            </w:r>
          </w:p>
        </w:tc>
        <w:tc>
          <w:tcPr>
            <w:tcW w:w="0" w:type="auto"/>
          </w:tcPr>
          <w:p w14:paraId="4BFC44D8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Xanh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</w:t>
            </w:r>
            <w:r>
              <w:rPr>
                <w:rFonts w:ascii="Calibri" w:hAnsi="Calibri" w:cs="Calibri"/>
              </w:rPr>
              <w:t>à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Calibri" w:hAnsi="Calibri" w:cs="Calibri"/>
              </w:rPr>
              <w:t>Đ</w:t>
            </w:r>
            <w:r>
              <w:t>ỏ</w:t>
            </w:r>
          </w:p>
        </w:tc>
        <w:tc>
          <w:tcPr>
            <w:tcW w:w="0" w:type="auto"/>
          </w:tcPr>
          <w:p w14:paraId="27E9EEA2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474805C" w14:textId="77777777" w:rsidR="00562220" w:rsidRDefault="00562220">
            <w:pPr>
              <w:pStyle w:val="Compact"/>
            </w:pPr>
          </w:p>
        </w:tc>
      </w:tr>
      <w:tr w:rsidR="00562220" w14:paraId="1341DDD8" w14:textId="77777777" w:rsidTr="00B57C68">
        <w:tc>
          <w:tcPr>
            <w:tcW w:w="0" w:type="auto"/>
          </w:tcPr>
          <w:p w14:paraId="3DB7476E" w14:textId="77777777" w:rsidR="00562220" w:rsidRDefault="00124BB7">
            <w:pPr>
              <w:pStyle w:val="Compact"/>
            </w:pPr>
            <w:r>
              <w:lastRenderedPageBreak/>
              <w:t>Màn hình LCD</w:t>
            </w:r>
          </w:p>
        </w:tc>
        <w:tc>
          <w:tcPr>
            <w:tcW w:w="0" w:type="auto"/>
          </w:tcPr>
          <w:p w14:paraId="3B3C18A2" w14:textId="77777777" w:rsidR="00562220" w:rsidRDefault="00124BB7">
            <w:pPr>
              <w:pStyle w:val="Compact"/>
            </w:pPr>
            <w:r>
              <w:t>Rõ ràng</w:t>
            </w:r>
          </w:p>
        </w:tc>
        <w:tc>
          <w:tcPr>
            <w:tcW w:w="0" w:type="auto"/>
          </w:tcPr>
          <w:p w14:paraId="0B89D83F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23990C0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572E181" w14:textId="77777777" w:rsidR="00562220" w:rsidRDefault="00562220">
            <w:pPr>
              <w:pStyle w:val="Compact"/>
            </w:pPr>
          </w:p>
        </w:tc>
      </w:tr>
      <w:tr w:rsidR="00562220" w14:paraId="0F4A7041" w14:textId="77777777" w:rsidTr="00B57C68">
        <w:tc>
          <w:tcPr>
            <w:tcW w:w="0" w:type="auto"/>
          </w:tcPr>
          <w:p w14:paraId="60E861FC" w14:textId="77777777" w:rsidR="00562220" w:rsidRDefault="00124BB7">
            <w:pPr>
              <w:pStyle w:val="Compact"/>
            </w:pPr>
            <w:r>
              <w:t>Log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4E03FB6E" w14:textId="77777777" w:rsidR="00562220" w:rsidRDefault="00124BB7">
            <w:pPr>
              <w:pStyle w:val="Compact"/>
            </w:pPr>
            <w:r>
              <w:t>Không có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09D1809C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3F8563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0ED00F4" w14:textId="77777777" w:rsidR="00562220" w:rsidRDefault="00562220">
            <w:pPr>
              <w:pStyle w:val="Compact"/>
            </w:pPr>
          </w:p>
        </w:tc>
      </w:tr>
      <w:tr w:rsidR="00562220" w14:paraId="7BC02A26" w14:textId="77777777" w:rsidTr="00B57C68">
        <w:tc>
          <w:tcPr>
            <w:tcW w:w="0" w:type="auto"/>
          </w:tcPr>
          <w:p w14:paraId="35C11866" w14:textId="77777777" w:rsidR="00562220" w:rsidRDefault="00124BB7">
            <w:pPr>
              <w:pStyle w:val="Compact"/>
            </w:pPr>
            <w:r>
              <w:t>Nút test</w:t>
            </w:r>
          </w:p>
        </w:tc>
        <w:tc>
          <w:tcPr>
            <w:tcW w:w="0" w:type="auto"/>
          </w:tcPr>
          <w:p w14:paraId="4BD1D007" w14:textId="77777777" w:rsidR="00562220" w:rsidRDefault="00124BB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4B26879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02D8188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CCEFCAD" w14:textId="77777777" w:rsidR="00562220" w:rsidRDefault="00562220">
            <w:pPr>
              <w:pStyle w:val="Compact"/>
            </w:pPr>
          </w:p>
        </w:tc>
      </w:tr>
    </w:tbl>
    <w:p w14:paraId="161DE194" w14:textId="77777777" w:rsidR="00562220" w:rsidRDefault="00124BB7">
      <w:r>
        <w:pict w14:anchorId="6787289D">
          <v:rect id="_x0000_i1028" style="width:0;height:1.5pt" o:hralign="center" o:hrstd="t" o:hr="t"/>
        </w:pict>
      </w:r>
    </w:p>
    <w:p w14:paraId="1363A24A" w14:textId="77777777" w:rsidR="00562220" w:rsidRDefault="00124BB7">
      <w:pPr>
        <w:pStyle w:val="Heading2"/>
      </w:pPr>
      <w:bookmarkStart w:id="6" w:name="kiểm-tra-đầu-báo-khóinhiệt"/>
      <w:bookmarkEnd w:id="3"/>
      <w:bookmarkEnd w:id="5"/>
      <w:r>
        <w:t>KI</w:t>
      </w:r>
      <w:r>
        <w:t>Ể</w:t>
      </w:r>
      <w:r>
        <w:t>M TRA Đ</w:t>
      </w:r>
      <w:r>
        <w:t>Ầ</w:t>
      </w:r>
      <w:r>
        <w:t>U BÁO KHÓI/NHI</w:t>
      </w:r>
      <w:r>
        <w:t>Ệ</w:t>
      </w:r>
      <w:r>
        <w:t>T</w:t>
      </w:r>
    </w:p>
    <w:p w14:paraId="7055BB36" w14:textId="77777777" w:rsidR="00562220" w:rsidRDefault="00124BB7">
      <w:pPr>
        <w:pStyle w:val="Heading3"/>
      </w:pPr>
      <w:bookmarkStart w:id="7" w:name="thống-kê"/>
      <w:r>
        <w:t>Th</w:t>
      </w:r>
      <w:r>
        <w:t>ố</w:t>
      </w:r>
      <w:r>
        <w:t>ng kê</w:t>
      </w:r>
    </w:p>
    <w:p w14:paraId="23FBE7A7" w14:textId="77777777" w:rsidR="00562220" w:rsidRDefault="00124BB7">
      <w:pPr>
        <w:pStyle w:val="FirstParagraph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báo:</w:t>
      </w:r>
      <w:r>
        <w:t xml:space="preserve"> _____ cái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báo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_____ cái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báo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 cái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báo không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 cái</w:t>
      </w:r>
    </w:p>
    <w:p w14:paraId="11F2ADD7" w14:textId="77777777" w:rsidR="00562220" w:rsidRDefault="00124BB7">
      <w:pPr>
        <w:pStyle w:val="Heading3"/>
      </w:pPr>
      <w:bookmarkStart w:id="8" w:name="chi-tiết-kiểm-tra"/>
      <w:bookmarkEnd w:id="7"/>
      <w:r>
        <w:t>Chi ti</w:t>
      </w:r>
      <w:r>
        <w:t>ế</w:t>
      </w:r>
      <w:r>
        <w:t>t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30"/>
        <w:gridCol w:w="656"/>
        <w:gridCol w:w="1127"/>
        <w:gridCol w:w="1463"/>
        <w:gridCol w:w="970"/>
        <w:gridCol w:w="983"/>
      </w:tblGrid>
      <w:tr w:rsidR="00562220" w14:paraId="61F0F93D" w14:textId="77777777" w:rsidTr="00B57C68">
        <w:tc>
          <w:tcPr>
            <w:tcW w:w="0" w:type="auto"/>
          </w:tcPr>
          <w:p w14:paraId="2603BF1D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78C7833D" w14:textId="77777777" w:rsidR="00562220" w:rsidRDefault="00124BB7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1902B4D9" w14:textId="77777777" w:rsidR="00562220" w:rsidRDefault="00124BB7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17E09BB6" w14:textId="77777777" w:rsidR="00562220" w:rsidRDefault="00124BB7">
            <w:pPr>
              <w:pStyle w:val="Compact"/>
            </w:pPr>
            <w:r>
              <w:t>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1EC25568" w14:textId="77777777" w:rsidR="00562220" w:rsidRDefault="00124BB7">
            <w:pPr>
              <w:pStyle w:val="Compact"/>
            </w:pPr>
            <w:r>
              <w:t>Th</w:t>
            </w:r>
            <w:r>
              <w:t>ờ</w:t>
            </w:r>
            <w:r>
              <w:t>i gian (s)</w:t>
            </w:r>
          </w:p>
        </w:tc>
        <w:tc>
          <w:tcPr>
            <w:tcW w:w="0" w:type="auto"/>
          </w:tcPr>
          <w:p w14:paraId="20534AC7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36687F86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127F6D8F" w14:textId="77777777" w:rsidTr="00B57C68">
        <w:tc>
          <w:tcPr>
            <w:tcW w:w="0" w:type="auto"/>
          </w:tcPr>
          <w:p w14:paraId="749696E3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0277AB9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59BF994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BC26B99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CA69557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DBBEC64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D68A499" w14:textId="77777777" w:rsidR="00562220" w:rsidRDefault="00562220">
            <w:pPr>
              <w:pStyle w:val="Compact"/>
            </w:pPr>
          </w:p>
        </w:tc>
      </w:tr>
      <w:tr w:rsidR="00562220" w14:paraId="537220F0" w14:textId="77777777" w:rsidTr="00B57C68">
        <w:tc>
          <w:tcPr>
            <w:tcW w:w="0" w:type="auto"/>
          </w:tcPr>
          <w:p w14:paraId="3D9AB09C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762A35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A3E35C8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7FA1FD50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47FE718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9D12F1A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2908D8CE" w14:textId="77777777" w:rsidR="00562220" w:rsidRDefault="00562220">
            <w:pPr>
              <w:pStyle w:val="Compact"/>
            </w:pPr>
          </w:p>
        </w:tc>
      </w:tr>
      <w:tr w:rsidR="00562220" w14:paraId="24DDD7AF" w14:textId="77777777" w:rsidTr="00B57C68">
        <w:tc>
          <w:tcPr>
            <w:tcW w:w="0" w:type="auto"/>
          </w:tcPr>
          <w:p w14:paraId="5C6689AD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BCA0AA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36C8C66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652FB72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8852ED1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861B8B4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7F7B4BE" w14:textId="77777777" w:rsidR="00562220" w:rsidRDefault="00562220">
            <w:pPr>
              <w:pStyle w:val="Compact"/>
            </w:pPr>
          </w:p>
        </w:tc>
      </w:tr>
      <w:tr w:rsidR="00562220" w14:paraId="038A4C2D" w14:textId="77777777" w:rsidTr="00B57C68">
        <w:tc>
          <w:tcPr>
            <w:tcW w:w="0" w:type="auto"/>
          </w:tcPr>
          <w:p w14:paraId="6DA8154F" w14:textId="77777777" w:rsidR="00562220" w:rsidRDefault="00124BB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4467580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7E16AECD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73CDF9D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55B6EAB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FB1476D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F0DE800" w14:textId="77777777" w:rsidR="00562220" w:rsidRDefault="00562220">
            <w:pPr>
              <w:pStyle w:val="Compact"/>
            </w:pPr>
          </w:p>
        </w:tc>
      </w:tr>
      <w:tr w:rsidR="00562220" w14:paraId="5DAAFD98" w14:textId="77777777" w:rsidTr="00B57C68">
        <w:tc>
          <w:tcPr>
            <w:tcW w:w="0" w:type="auto"/>
          </w:tcPr>
          <w:p w14:paraId="6B991DB5" w14:textId="77777777" w:rsidR="00562220" w:rsidRDefault="00124BB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C158DE8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1F1DF84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7188387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27A8AD6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22D27CE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95CF189" w14:textId="77777777" w:rsidR="00562220" w:rsidRDefault="00562220">
            <w:pPr>
              <w:pStyle w:val="Compact"/>
            </w:pPr>
          </w:p>
        </w:tc>
      </w:tr>
    </w:tbl>
    <w:p w14:paraId="03CF8E7C" w14:textId="77777777" w:rsidR="00562220" w:rsidRDefault="00124BB7">
      <w:r>
        <w:pict w14:anchorId="472DF443">
          <v:rect id="_x0000_i1029" style="width:0;height:1.5pt" o:hralign="center" o:hrstd="t" o:hr="t"/>
        </w:pict>
      </w:r>
    </w:p>
    <w:p w14:paraId="4C99CB7E" w14:textId="77777777" w:rsidR="00562220" w:rsidRDefault="00124BB7">
      <w:pPr>
        <w:pStyle w:val="Heading2"/>
      </w:pPr>
      <w:bookmarkStart w:id="9" w:name="kiểm-tra-nút-nhấn-thủ-công"/>
      <w:bookmarkEnd w:id="6"/>
      <w:bookmarkEnd w:id="8"/>
      <w:r>
        <w:t>KI</w:t>
      </w:r>
      <w:r>
        <w:t>Ể</w:t>
      </w:r>
      <w:r>
        <w:t>M TRA NÚT NH</w:t>
      </w:r>
      <w:r>
        <w:t>Ấ</w:t>
      </w:r>
      <w:r>
        <w:t>N TH</w:t>
      </w:r>
      <w:r>
        <w:t>Ủ</w:t>
      </w:r>
      <w:r>
        <w:t xml:space="preserve"> CÔNG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5"/>
        <w:gridCol w:w="1064"/>
        <w:gridCol w:w="1729"/>
        <w:gridCol w:w="1862"/>
        <w:gridCol w:w="1862"/>
        <w:gridCol w:w="1197"/>
        <w:gridCol w:w="1197"/>
      </w:tblGrid>
      <w:tr w:rsidR="00562220" w14:paraId="5C471653" w14:textId="77777777" w:rsidTr="00B57C68">
        <w:tc>
          <w:tcPr>
            <w:tcW w:w="550" w:type="dxa"/>
          </w:tcPr>
          <w:p w14:paraId="43206D33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880" w:type="dxa"/>
          </w:tcPr>
          <w:p w14:paraId="4E0A21DB" w14:textId="77777777" w:rsidR="00562220" w:rsidRDefault="00124BB7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1430" w:type="dxa"/>
          </w:tcPr>
          <w:p w14:paraId="75C1B0B6" w14:textId="77777777" w:rsidR="00562220" w:rsidRDefault="00124BB7">
            <w:pPr>
              <w:pStyle w:val="Compact"/>
            </w:pPr>
            <w:r>
              <w:t>Kính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1540" w:type="dxa"/>
          </w:tcPr>
          <w:p w14:paraId="22A53460" w14:textId="77777777" w:rsidR="00562220" w:rsidRDefault="00124BB7">
            <w:pPr>
              <w:pStyle w:val="Compact"/>
            </w:pPr>
            <w:r>
              <w:t>Búa đ</w:t>
            </w:r>
            <w:r>
              <w:t>ậ</w:t>
            </w:r>
            <w:r>
              <w:t>p kính</w:t>
            </w:r>
          </w:p>
        </w:tc>
        <w:tc>
          <w:tcPr>
            <w:tcW w:w="1540" w:type="dxa"/>
          </w:tcPr>
          <w:p w14:paraId="36D6FCE6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đi</w:t>
            </w:r>
            <w:r>
              <w:t>ệ</w:t>
            </w:r>
            <w:r>
              <w:t>n</w:t>
            </w:r>
          </w:p>
        </w:tc>
        <w:tc>
          <w:tcPr>
            <w:tcW w:w="990" w:type="dxa"/>
          </w:tcPr>
          <w:p w14:paraId="70B0DBF8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990" w:type="dxa"/>
          </w:tcPr>
          <w:p w14:paraId="4BF39FD2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4DDA42F1" w14:textId="77777777" w:rsidTr="00B57C68">
        <w:tc>
          <w:tcPr>
            <w:tcW w:w="550" w:type="dxa"/>
          </w:tcPr>
          <w:p w14:paraId="2E306298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880" w:type="dxa"/>
          </w:tcPr>
          <w:p w14:paraId="11431F0A" w14:textId="77777777" w:rsidR="00562220" w:rsidRDefault="00562220">
            <w:pPr>
              <w:pStyle w:val="Compact"/>
            </w:pPr>
          </w:p>
        </w:tc>
        <w:tc>
          <w:tcPr>
            <w:tcW w:w="1430" w:type="dxa"/>
          </w:tcPr>
          <w:p w14:paraId="570A707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468A4B8B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4280EF0F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675FEAF0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65C4E6E1" w14:textId="77777777" w:rsidR="00562220" w:rsidRDefault="00562220">
            <w:pPr>
              <w:pStyle w:val="Compact"/>
            </w:pPr>
          </w:p>
        </w:tc>
      </w:tr>
      <w:tr w:rsidR="00562220" w14:paraId="40993114" w14:textId="77777777" w:rsidTr="00B57C68">
        <w:tc>
          <w:tcPr>
            <w:tcW w:w="550" w:type="dxa"/>
          </w:tcPr>
          <w:p w14:paraId="49470565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880" w:type="dxa"/>
          </w:tcPr>
          <w:p w14:paraId="44A6D878" w14:textId="77777777" w:rsidR="00562220" w:rsidRDefault="00562220">
            <w:pPr>
              <w:pStyle w:val="Compact"/>
            </w:pPr>
          </w:p>
        </w:tc>
        <w:tc>
          <w:tcPr>
            <w:tcW w:w="1430" w:type="dxa"/>
          </w:tcPr>
          <w:p w14:paraId="4FCB5932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4729B8B1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269F3CD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45EEA69A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6F7A4440" w14:textId="77777777" w:rsidR="00562220" w:rsidRDefault="00562220">
            <w:pPr>
              <w:pStyle w:val="Compact"/>
            </w:pPr>
          </w:p>
        </w:tc>
      </w:tr>
      <w:tr w:rsidR="00562220" w14:paraId="670E1639" w14:textId="77777777" w:rsidTr="00B57C68">
        <w:tc>
          <w:tcPr>
            <w:tcW w:w="550" w:type="dxa"/>
          </w:tcPr>
          <w:p w14:paraId="4FFCA069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880" w:type="dxa"/>
          </w:tcPr>
          <w:p w14:paraId="29A2B550" w14:textId="77777777" w:rsidR="00562220" w:rsidRDefault="00562220">
            <w:pPr>
              <w:pStyle w:val="Compact"/>
            </w:pPr>
          </w:p>
        </w:tc>
        <w:tc>
          <w:tcPr>
            <w:tcW w:w="1430" w:type="dxa"/>
          </w:tcPr>
          <w:p w14:paraId="62127762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797AC2B7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40" w:type="dxa"/>
          </w:tcPr>
          <w:p w14:paraId="758CD7B2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373BB330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08560518" w14:textId="77777777" w:rsidR="00562220" w:rsidRDefault="00562220">
            <w:pPr>
              <w:pStyle w:val="Compact"/>
            </w:pPr>
          </w:p>
        </w:tc>
      </w:tr>
    </w:tbl>
    <w:p w14:paraId="227784DE" w14:textId="77777777" w:rsidR="00562220" w:rsidRDefault="00124BB7">
      <w:r>
        <w:pict w14:anchorId="49009764">
          <v:rect id="_x0000_i1030" style="width:0;height:1.5pt" o:hralign="center" o:hrstd="t" o:hr="t"/>
        </w:pict>
      </w:r>
    </w:p>
    <w:p w14:paraId="5E30EB4C" w14:textId="77777777" w:rsidR="00562220" w:rsidRDefault="00124BB7">
      <w:pPr>
        <w:pStyle w:val="Heading2"/>
      </w:pPr>
      <w:bookmarkStart w:id="10" w:name="kiểm-tra-còi-và-đèn-báo-động"/>
      <w:bookmarkEnd w:id="9"/>
      <w:r>
        <w:lastRenderedPageBreak/>
        <w:t>KI</w:t>
      </w:r>
      <w:r>
        <w:t>Ể</w:t>
      </w:r>
      <w:r>
        <w:t>M TRA CÒI VÀ ĐÈN BÁO Đ</w:t>
      </w:r>
      <w:r>
        <w:t>Ộ</w:t>
      </w:r>
      <w:r>
        <w:t>NG</w:t>
      </w:r>
    </w:p>
    <w:p w14:paraId="15BFBAB9" w14:textId="77777777" w:rsidR="00562220" w:rsidRDefault="00124BB7">
      <w:pPr>
        <w:pStyle w:val="Heading3"/>
      </w:pPr>
      <w:bookmarkStart w:id="11" w:name="còi-báo-động"/>
      <w:r>
        <w:t>Còi báo đ</w:t>
      </w:r>
      <w:r>
        <w:t>ộ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30"/>
        <w:gridCol w:w="1700"/>
        <w:gridCol w:w="1881"/>
        <w:gridCol w:w="970"/>
        <w:gridCol w:w="983"/>
      </w:tblGrid>
      <w:tr w:rsidR="00562220" w14:paraId="65F80341" w14:textId="77777777" w:rsidTr="00B57C68">
        <w:tc>
          <w:tcPr>
            <w:tcW w:w="0" w:type="auto"/>
          </w:tcPr>
          <w:p w14:paraId="776B0533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5FB365FE" w14:textId="77777777" w:rsidR="00562220" w:rsidRDefault="00124BB7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005CB3D8" w14:textId="77777777" w:rsidR="00562220" w:rsidRDefault="00124BB7">
            <w:pPr>
              <w:pStyle w:val="Compact"/>
            </w:pPr>
            <w:r>
              <w:t>Âm lư</w:t>
            </w:r>
            <w:r>
              <w:t>ợ</w:t>
            </w:r>
            <w:r>
              <w:t>ng (dB)</w:t>
            </w:r>
          </w:p>
        </w:tc>
        <w:tc>
          <w:tcPr>
            <w:tcW w:w="0" w:type="auto"/>
          </w:tcPr>
          <w:p w14:paraId="7F6C0E87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 (≥75dB)</w:t>
            </w:r>
          </w:p>
        </w:tc>
        <w:tc>
          <w:tcPr>
            <w:tcW w:w="0" w:type="auto"/>
          </w:tcPr>
          <w:p w14:paraId="6F763F90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26715C8B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702FAB83" w14:textId="77777777" w:rsidTr="00B57C68">
        <w:tc>
          <w:tcPr>
            <w:tcW w:w="0" w:type="auto"/>
          </w:tcPr>
          <w:p w14:paraId="76A1CEBE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855213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DAA70E6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EBA2B21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7156955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B769B46" w14:textId="77777777" w:rsidR="00562220" w:rsidRDefault="00562220">
            <w:pPr>
              <w:pStyle w:val="Compact"/>
            </w:pPr>
          </w:p>
        </w:tc>
      </w:tr>
      <w:tr w:rsidR="00562220" w14:paraId="5B1F0FFB" w14:textId="77777777" w:rsidTr="00B57C68">
        <w:tc>
          <w:tcPr>
            <w:tcW w:w="0" w:type="auto"/>
          </w:tcPr>
          <w:p w14:paraId="6FD3ADAF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BAFE66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EBE5137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63E93BC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B6445F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69EFBD" w14:textId="77777777" w:rsidR="00562220" w:rsidRDefault="00562220">
            <w:pPr>
              <w:pStyle w:val="Compact"/>
            </w:pPr>
          </w:p>
        </w:tc>
      </w:tr>
      <w:tr w:rsidR="00562220" w14:paraId="25CC3DFE" w14:textId="77777777" w:rsidTr="00B57C68">
        <w:tc>
          <w:tcPr>
            <w:tcW w:w="0" w:type="auto"/>
          </w:tcPr>
          <w:p w14:paraId="51B506B8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CFA852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17925B6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FA87B60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D91FDEC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C71DBA" w14:textId="77777777" w:rsidR="00562220" w:rsidRDefault="00562220">
            <w:pPr>
              <w:pStyle w:val="Compact"/>
            </w:pPr>
          </w:p>
        </w:tc>
      </w:tr>
    </w:tbl>
    <w:p w14:paraId="2772EF73" w14:textId="77777777" w:rsidR="00562220" w:rsidRDefault="00124BB7">
      <w:pPr>
        <w:pStyle w:val="Heading3"/>
      </w:pPr>
      <w:bookmarkStart w:id="12" w:name="đèn-báo-hiệu"/>
      <w:bookmarkEnd w:id="11"/>
      <w:r>
        <w:t>Đèn báo hi</w:t>
      </w:r>
      <w:r>
        <w:t>ệ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30"/>
        <w:gridCol w:w="1010"/>
        <w:gridCol w:w="1916"/>
        <w:gridCol w:w="970"/>
        <w:gridCol w:w="983"/>
      </w:tblGrid>
      <w:tr w:rsidR="00562220" w14:paraId="4244E1A1" w14:textId="77777777" w:rsidTr="00B57C68">
        <w:tc>
          <w:tcPr>
            <w:tcW w:w="0" w:type="auto"/>
          </w:tcPr>
          <w:p w14:paraId="7F58CEC3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0D0113B1" w14:textId="77777777" w:rsidR="00562220" w:rsidRDefault="00124BB7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7D5D22B9" w14:textId="77777777" w:rsidR="00562220" w:rsidRDefault="00124BB7">
            <w:pPr>
              <w:pStyle w:val="Compact"/>
            </w:pPr>
            <w:r>
              <w:t>Đ</w:t>
            </w:r>
            <w:r>
              <w:t>ộ</w:t>
            </w:r>
            <w:r>
              <w:t xml:space="preserve"> sáng</w:t>
            </w:r>
          </w:p>
        </w:tc>
        <w:tc>
          <w:tcPr>
            <w:tcW w:w="0" w:type="auto"/>
          </w:tcPr>
          <w:p w14:paraId="790A0099" w14:textId="77777777" w:rsidR="00562220" w:rsidRDefault="00124BB7">
            <w:pPr>
              <w:pStyle w:val="Compact"/>
            </w:pPr>
            <w:r>
              <w:t>T</w:t>
            </w:r>
            <w:r>
              <w:t>ầ</w:t>
            </w:r>
            <w:r>
              <w:t>n s</w:t>
            </w:r>
            <w:r>
              <w:t>ố</w:t>
            </w:r>
            <w:r>
              <w:t xml:space="preserve"> nh</w:t>
            </w:r>
            <w:r>
              <w:t>ấ</w:t>
            </w:r>
            <w:r>
              <w:t>p nháy</w:t>
            </w:r>
          </w:p>
        </w:tc>
        <w:tc>
          <w:tcPr>
            <w:tcW w:w="0" w:type="auto"/>
          </w:tcPr>
          <w:p w14:paraId="0FC5F548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385F7CD6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508E8D29" w14:textId="77777777" w:rsidTr="00B57C68">
        <w:tc>
          <w:tcPr>
            <w:tcW w:w="0" w:type="auto"/>
          </w:tcPr>
          <w:p w14:paraId="6790A6B1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57BFE6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869AE19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48E33B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42025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B61588B" w14:textId="77777777" w:rsidR="00562220" w:rsidRDefault="00562220">
            <w:pPr>
              <w:pStyle w:val="Compact"/>
            </w:pPr>
          </w:p>
        </w:tc>
      </w:tr>
      <w:tr w:rsidR="00562220" w14:paraId="6765664C" w14:textId="77777777" w:rsidTr="00B57C68">
        <w:tc>
          <w:tcPr>
            <w:tcW w:w="0" w:type="auto"/>
          </w:tcPr>
          <w:p w14:paraId="07CA2E5F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61A922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27A26727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5C08EE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1CF4A10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858F2BF" w14:textId="77777777" w:rsidR="00562220" w:rsidRDefault="00562220">
            <w:pPr>
              <w:pStyle w:val="Compact"/>
            </w:pPr>
          </w:p>
        </w:tc>
      </w:tr>
      <w:tr w:rsidR="00562220" w14:paraId="0B62E904" w14:textId="77777777" w:rsidTr="00B57C68">
        <w:tc>
          <w:tcPr>
            <w:tcW w:w="0" w:type="auto"/>
          </w:tcPr>
          <w:p w14:paraId="38125471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23E3CEE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8B4540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09252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E420D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0CD9F3F" w14:textId="77777777" w:rsidR="00562220" w:rsidRDefault="00562220">
            <w:pPr>
              <w:pStyle w:val="Compact"/>
            </w:pPr>
          </w:p>
        </w:tc>
      </w:tr>
    </w:tbl>
    <w:p w14:paraId="6C91E99C" w14:textId="77777777" w:rsidR="00562220" w:rsidRDefault="00124BB7">
      <w:r>
        <w:pict w14:anchorId="36BCA421">
          <v:rect id="_x0000_i1031" style="width:0;height:1.5pt" o:hralign="center" o:hrstd="t" o:hr="t"/>
        </w:pict>
      </w:r>
    </w:p>
    <w:p w14:paraId="34BBF77D" w14:textId="77777777" w:rsidR="00562220" w:rsidRDefault="00124BB7">
      <w:pPr>
        <w:pStyle w:val="Heading2"/>
      </w:pPr>
      <w:bookmarkStart w:id="13" w:name="kiểm-tra-dây-dẫn-và-kết-nối"/>
      <w:bookmarkEnd w:id="10"/>
      <w:bookmarkEnd w:id="12"/>
      <w:r>
        <w:t>KI</w:t>
      </w:r>
      <w:r>
        <w:t>Ể</w:t>
      </w:r>
      <w:r>
        <w:t>M TRA DÂY D</w:t>
      </w:r>
      <w:r>
        <w:t>Ẫ</w:t>
      </w:r>
      <w:r>
        <w:t>N VÀ K</w:t>
      </w:r>
      <w:r>
        <w:t>Ế</w:t>
      </w:r>
      <w:r>
        <w:t>T N</w:t>
      </w:r>
      <w:r>
        <w:t>Ố</w:t>
      </w:r>
      <w:r>
        <w:t>I</w:t>
      </w:r>
    </w:p>
    <w:p w14:paraId="2A124CF4" w14:textId="77777777" w:rsidR="00562220" w:rsidRDefault="00124BB7">
      <w:pPr>
        <w:pStyle w:val="Heading3"/>
      </w:pPr>
      <w:bookmarkStart w:id="14" w:name="dây-tín-hiệu"/>
      <w:r>
        <w:t>Dây tín hi</w:t>
      </w:r>
      <w:r>
        <w:t>ệ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907"/>
        <w:gridCol w:w="1415"/>
        <w:gridCol w:w="1009"/>
        <w:gridCol w:w="970"/>
        <w:gridCol w:w="983"/>
      </w:tblGrid>
      <w:tr w:rsidR="00562220" w14:paraId="6D82CA09" w14:textId="77777777" w:rsidTr="00B57C68">
        <w:tc>
          <w:tcPr>
            <w:tcW w:w="0" w:type="auto"/>
          </w:tcPr>
          <w:p w14:paraId="1B1EFE9D" w14:textId="77777777" w:rsidR="00562220" w:rsidRDefault="00124BB7">
            <w:pPr>
              <w:pStyle w:val="Compact"/>
            </w:pPr>
            <w:r>
              <w:t>Vùng</w:t>
            </w:r>
          </w:p>
        </w:tc>
        <w:tc>
          <w:tcPr>
            <w:tcW w:w="0" w:type="auto"/>
          </w:tcPr>
          <w:p w14:paraId="0F1A9BF0" w14:textId="77777777" w:rsidR="00562220" w:rsidRDefault="00124BB7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ầ</w:t>
            </w:r>
            <w:r>
              <w:t>u báo</w:t>
            </w:r>
          </w:p>
        </w:tc>
        <w:tc>
          <w:tcPr>
            <w:tcW w:w="0" w:type="auto"/>
          </w:tcPr>
          <w:p w14:paraId="0ADD03EF" w14:textId="77777777" w:rsidR="00562220" w:rsidRDefault="00124BB7">
            <w:pPr>
              <w:pStyle w:val="Compact"/>
            </w:pPr>
            <w:r>
              <w:t>Đi</w:t>
            </w:r>
            <w:r>
              <w:t>ệ</w:t>
            </w:r>
            <w:r>
              <w:t>n tr</w:t>
            </w:r>
            <w:r>
              <w:t>ở</w:t>
            </w:r>
            <w:r>
              <w:t xml:space="preserve"> (Ω)</w:t>
            </w:r>
          </w:p>
        </w:tc>
        <w:tc>
          <w:tcPr>
            <w:tcW w:w="0" w:type="auto"/>
          </w:tcPr>
          <w:p w14:paraId="5BEC8EB6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1D2BC060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327FD7B3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7784EE4A" w14:textId="77777777" w:rsidTr="00B57C68">
        <w:tc>
          <w:tcPr>
            <w:tcW w:w="0" w:type="auto"/>
          </w:tcPr>
          <w:p w14:paraId="4D8DBD92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AE5F15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98288B0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FC29C89" w14:textId="77777777" w:rsidR="00562220" w:rsidRDefault="00124BB7">
            <w:pPr>
              <w:pStyle w:val="Compact"/>
            </w:pPr>
            <w:r>
              <w:t>&lt; 50Ω</w:t>
            </w:r>
          </w:p>
        </w:tc>
        <w:tc>
          <w:tcPr>
            <w:tcW w:w="0" w:type="auto"/>
          </w:tcPr>
          <w:p w14:paraId="37FBEA05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4D88C6" w14:textId="77777777" w:rsidR="00562220" w:rsidRDefault="00562220">
            <w:pPr>
              <w:pStyle w:val="Compact"/>
            </w:pPr>
          </w:p>
        </w:tc>
      </w:tr>
      <w:tr w:rsidR="00562220" w14:paraId="728B76EE" w14:textId="77777777" w:rsidTr="00B57C68">
        <w:tc>
          <w:tcPr>
            <w:tcW w:w="0" w:type="auto"/>
          </w:tcPr>
          <w:p w14:paraId="41B68F55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A592DD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1FFD9BD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F50FD00" w14:textId="77777777" w:rsidR="00562220" w:rsidRDefault="00124BB7">
            <w:pPr>
              <w:pStyle w:val="Compact"/>
            </w:pPr>
            <w:r>
              <w:t>&lt; 50Ω</w:t>
            </w:r>
          </w:p>
        </w:tc>
        <w:tc>
          <w:tcPr>
            <w:tcW w:w="0" w:type="auto"/>
          </w:tcPr>
          <w:p w14:paraId="4106E4EF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8968EF" w14:textId="77777777" w:rsidR="00562220" w:rsidRDefault="00562220">
            <w:pPr>
              <w:pStyle w:val="Compact"/>
            </w:pPr>
          </w:p>
        </w:tc>
      </w:tr>
      <w:tr w:rsidR="00562220" w14:paraId="5C47A63E" w14:textId="77777777" w:rsidTr="00B57C68">
        <w:tc>
          <w:tcPr>
            <w:tcW w:w="0" w:type="auto"/>
          </w:tcPr>
          <w:p w14:paraId="6B5E8E0E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7CAA32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A9A046D" w14:textId="77777777" w:rsidR="00562220" w:rsidRDefault="00124BB7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1A88F48" w14:textId="77777777" w:rsidR="00562220" w:rsidRDefault="00124BB7">
            <w:pPr>
              <w:pStyle w:val="Compact"/>
            </w:pPr>
            <w:r>
              <w:t>&lt; 50Ω</w:t>
            </w:r>
          </w:p>
        </w:tc>
        <w:tc>
          <w:tcPr>
            <w:tcW w:w="0" w:type="auto"/>
          </w:tcPr>
          <w:p w14:paraId="7A8D9425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4794B3A" w14:textId="77777777" w:rsidR="00562220" w:rsidRDefault="00562220">
            <w:pPr>
              <w:pStyle w:val="Compact"/>
            </w:pPr>
          </w:p>
        </w:tc>
      </w:tr>
    </w:tbl>
    <w:p w14:paraId="43C17EE0" w14:textId="77777777" w:rsidR="00562220" w:rsidRDefault="00124BB7">
      <w:pPr>
        <w:pStyle w:val="Heading3"/>
      </w:pPr>
      <w:bookmarkStart w:id="15" w:name="hộp-đấu-nối"/>
      <w:bookmarkEnd w:id="14"/>
      <w:r>
        <w:t>H</w:t>
      </w:r>
      <w:r>
        <w:t>ộ</w:t>
      </w:r>
      <w:r>
        <w:t>p đ</w:t>
      </w:r>
      <w:r>
        <w:t>ấ</w:t>
      </w:r>
      <w:r>
        <w:t>u n</w:t>
      </w:r>
      <w:r>
        <w:t>ố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730"/>
        <w:gridCol w:w="1223"/>
        <w:gridCol w:w="970"/>
        <w:gridCol w:w="983"/>
      </w:tblGrid>
      <w:tr w:rsidR="00562220" w14:paraId="35C38703" w14:textId="77777777" w:rsidTr="00B57C68">
        <w:tc>
          <w:tcPr>
            <w:tcW w:w="0" w:type="auto"/>
          </w:tcPr>
          <w:p w14:paraId="712D35DB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6E7814A2" w14:textId="77777777" w:rsidR="00562220" w:rsidRDefault="00124BB7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0FBC7148" w14:textId="77777777" w:rsidR="00562220" w:rsidRDefault="00124BB7">
            <w:pPr>
              <w:pStyle w:val="Compact"/>
            </w:pPr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4B529652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3A5DA659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1ADAACC5" w14:textId="77777777" w:rsidTr="00B57C68">
        <w:tc>
          <w:tcPr>
            <w:tcW w:w="0" w:type="auto"/>
          </w:tcPr>
          <w:p w14:paraId="291F6066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C1E885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1020A63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554A29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0AEAB4" w14:textId="77777777" w:rsidR="00562220" w:rsidRDefault="00562220">
            <w:pPr>
              <w:pStyle w:val="Compact"/>
            </w:pPr>
          </w:p>
        </w:tc>
      </w:tr>
      <w:tr w:rsidR="00562220" w14:paraId="7F6AC2D7" w14:textId="77777777" w:rsidTr="00B57C68">
        <w:tc>
          <w:tcPr>
            <w:tcW w:w="0" w:type="auto"/>
          </w:tcPr>
          <w:p w14:paraId="5222CFF1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9035BE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36A8C71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99AC3C4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154DB39" w14:textId="77777777" w:rsidR="00562220" w:rsidRDefault="00562220">
            <w:pPr>
              <w:pStyle w:val="Compact"/>
            </w:pPr>
          </w:p>
        </w:tc>
      </w:tr>
      <w:tr w:rsidR="00562220" w14:paraId="1832AC86" w14:textId="77777777" w:rsidTr="00B57C68">
        <w:tc>
          <w:tcPr>
            <w:tcW w:w="0" w:type="auto"/>
          </w:tcPr>
          <w:p w14:paraId="3DC1A798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4744DD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E29B989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1BFA226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FBC5C6E" w14:textId="77777777" w:rsidR="00562220" w:rsidRDefault="00562220">
            <w:pPr>
              <w:pStyle w:val="Compact"/>
            </w:pPr>
          </w:p>
        </w:tc>
      </w:tr>
    </w:tbl>
    <w:p w14:paraId="6B114BDF" w14:textId="77777777" w:rsidR="00562220" w:rsidRDefault="00124BB7">
      <w:r>
        <w:lastRenderedPageBreak/>
        <w:pict w14:anchorId="7DF166CB">
          <v:rect id="_x0000_i1032" style="width:0;height:1.5pt" o:hralign="center" o:hrstd="t" o:hr="t"/>
        </w:pict>
      </w:r>
    </w:p>
    <w:p w14:paraId="119896E3" w14:textId="77777777" w:rsidR="00562220" w:rsidRDefault="00124BB7">
      <w:pPr>
        <w:pStyle w:val="Heading2"/>
      </w:pPr>
      <w:bookmarkStart w:id="16" w:name="test-chức-năng-tổng-thể"/>
      <w:bookmarkEnd w:id="13"/>
      <w:bookmarkEnd w:id="15"/>
      <w:r>
        <w:t>TEST CH</w:t>
      </w:r>
      <w:r>
        <w:t>Ứ</w:t>
      </w:r>
      <w:r>
        <w:t>C NĂNG T</w:t>
      </w:r>
      <w:r>
        <w:t>Ổ</w:t>
      </w:r>
      <w:r>
        <w:t>NG TH</w:t>
      </w:r>
      <w:r>
        <w:t>Ể</w:t>
      </w:r>
    </w:p>
    <w:p w14:paraId="25E13318" w14:textId="77777777" w:rsidR="00562220" w:rsidRDefault="00124BB7">
      <w:pPr>
        <w:pStyle w:val="Heading3"/>
      </w:pPr>
      <w:bookmarkStart w:id="17" w:name="test-từng-vùng"/>
      <w:r>
        <w:t>Test t</w:t>
      </w:r>
      <w:r>
        <w:t>ừ</w:t>
      </w:r>
      <w:r>
        <w:t>ng vùng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106"/>
        <w:gridCol w:w="1698"/>
        <w:gridCol w:w="970"/>
        <w:gridCol w:w="983"/>
      </w:tblGrid>
      <w:tr w:rsidR="00562220" w14:paraId="04526AD9" w14:textId="77777777" w:rsidTr="00B57C68">
        <w:tc>
          <w:tcPr>
            <w:tcW w:w="0" w:type="auto"/>
          </w:tcPr>
          <w:p w14:paraId="4B71F523" w14:textId="77777777" w:rsidR="00562220" w:rsidRDefault="00124BB7">
            <w:pPr>
              <w:pStyle w:val="Compact"/>
            </w:pPr>
            <w:r>
              <w:t>Vùng</w:t>
            </w:r>
          </w:p>
        </w:tc>
        <w:tc>
          <w:tcPr>
            <w:tcW w:w="0" w:type="auto"/>
          </w:tcPr>
          <w:p w14:paraId="6DD61C40" w14:textId="77777777" w:rsidR="00562220" w:rsidRDefault="00124BB7">
            <w:pPr>
              <w:pStyle w:val="Compact"/>
            </w:pPr>
            <w:r>
              <w:t>Th</w:t>
            </w:r>
            <w:r>
              <w:t>ờ</w:t>
            </w:r>
            <w:r>
              <w:t>i gian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4A06A99A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 (&lt;10s)</w:t>
            </w:r>
          </w:p>
        </w:tc>
        <w:tc>
          <w:tcPr>
            <w:tcW w:w="0" w:type="auto"/>
          </w:tcPr>
          <w:p w14:paraId="7CA55794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6E1DB269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47F9BF6F" w14:textId="77777777" w:rsidTr="00B57C68">
        <w:tc>
          <w:tcPr>
            <w:tcW w:w="0" w:type="auto"/>
          </w:tcPr>
          <w:p w14:paraId="68D9AE51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014F11" w14:textId="77777777" w:rsidR="00562220" w:rsidRDefault="00124BB7">
            <w:pPr>
              <w:pStyle w:val="Compact"/>
            </w:pPr>
            <w:r>
              <w:t>_____ s</w:t>
            </w:r>
          </w:p>
        </w:tc>
        <w:tc>
          <w:tcPr>
            <w:tcW w:w="0" w:type="auto"/>
          </w:tcPr>
          <w:p w14:paraId="0742F966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6676B4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8E4AE27" w14:textId="77777777" w:rsidR="00562220" w:rsidRDefault="00562220">
            <w:pPr>
              <w:pStyle w:val="Compact"/>
            </w:pPr>
          </w:p>
        </w:tc>
      </w:tr>
      <w:tr w:rsidR="00562220" w14:paraId="0BB2487E" w14:textId="77777777" w:rsidTr="00B57C68">
        <w:tc>
          <w:tcPr>
            <w:tcW w:w="0" w:type="auto"/>
          </w:tcPr>
          <w:p w14:paraId="5331DC6D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E234B0" w14:textId="77777777" w:rsidR="00562220" w:rsidRDefault="00124BB7">
            <w:pPr>
              <w:pStyle w:val="Compact"/>
            </w:pPr>
            <w:r>
              <w:t>_____ s</w:t>
            </w:r>
          </w:p>
        </w:tc>
        <w:tc>
          <w:tcPr>
            <w:tcW w:w="0" w:type="auto"/>
          </w:tcPr>
          <w:p w14:paraId="130C1DC8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2DF2CF7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CCD91E" w14:textId="77777777" w:rsidR="00562220" w:rsidRDefault="00562220">
            <w:pPr>
              <w:pStyle w:val="Compact"/>
            </w:pPr>
          </w:p>
        </w:tc>
      </w:tr>
      <w:tr w:rsidR="00562220" w14:paraId="188406D9" w14:textId="77777777" w:rsidTr="00B57C68">
        <w:tc>
          <w:tcPr>
            <w:tcW w:w="0" w:type="auto"/>
          </w:tcPr>
          <w:p w14:paraId="5193AF29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B3AA3D" w14:textId="77777777" w:rsidR="00562220" w:rsidRDefault="00124BB7">
            <w:pPr>
              <w:pStyle w:val="Compact"/>
            </w:pPr>
            <w:r>
              <w:t>_____ s</w:t>
            </w:r>
          </w:p>
        </w:tc>
        <w:tc>
          <w:tcPr>
            <w:tcW w:w="0" w:type="auto"/>
          </w:tcPr>
          <w:p w14:paraId="6C96A0AD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9F07BA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F86694" w14:textId="77777777" w:rsidR="00562220" w:rsidRDefault="00562220">
            <w:pPr>
              <w:pStyle w:val="Compact"/>
            </w:pPr>
          </w:p>
        </w:tc>
      </w:tr>
    </w:tbl>
    <w:p w14:paraId="1C076676" w14:textId="77777777" w:rsidR="00562220" w:rsidRDefault="00124BB7">
      <w:pPr>
        <w:pStyle w:val="Heading3"/>
      </w:pPr>
      <w:bookmarkStart w:id="18" w:name="test-nguồn-dự-phòng"/>
      <w:bookmarkEnd w:id="17"/>
      <w:r>
        <w:t>Test ngu</w:t>
      </w:r>
      <w:r>
        <w:t>ồ</w:t>
      </w:r>
      <w:r>
        <w:t>n d</w:t>
      </w:r>
      <w:r>
        <w:t>ự</w:t>
      </w:r>
      <w:r>
        <w:t xml:space="preserve">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2163"/>
        <w:gridCol w:w="1721"/>
        <w:gridCol w:w="970"/>
        <w:gridCol w:w="983"/>
      </w:tblGrid>
      <w:tr w:rsidR="00562220" w14:paraId="7CE0B644" w14:textId="77777777" w:rsidTr="00B57C68">
        <w:tc>
          <w:tcPr>
            <w:tcW w:w="0" w:type="auto"/>
          </w:tcPr>
          <w:p w14:paraId="62F2761C" w14:textId="77777777" w:rsidR="00562220" w:rsidRDefault="00124BB7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AAA07B0" w14:textId="77777777" w:rsidR="00562220" w:rsidRDefault="00124BB7">
            <w:pPr>
              <w:pStyle w:val="Compact"/>
            </w:pPr>
            <w:r>
              <w:t>Th</w:t>
            </w:r>
            <w:r>
              <w:t>ờ</w:t>
            </w:r>
            <w:r>
              <w:t>i gian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37F5938D" w14:textId="77777777" w:rsidR="00562220" w:rsidRDefault="00124BB7">
            <w:pPr>
              <w:pStyle w:val="Compact"/>
            </w:pPr>
            <w:r>
              <w:t>Yêu c</w:t>
            </w:r>
            <w:r>
              <w:t>ầ</w:t>
            </w:r>
            <w:r>
              <w:t>u (≥24h)</w:t>
            </w:r>
          </w:p>
        </w:tc>
        <w:tc>
          <w:tcPr>
            <w:tcW w:w="0" w:type="auto"/>
          </w:tcPr>
          <w:p w14:paraId="632A4CEE" w14:textId="77777777" w:rsidR="00562220" w:rsidRDefault="00124BB7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68D635F4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4CEC7C3D" w14:textId="77777777" w:rsidTr="00B57C68">
        <w:tc>
          <w:tcPr>
            <w:tcW w:w="0" w:type="auto"/>
          </w:tcPr>
          <w:p w14:paraId="53BD4CBB" w14:textId="77777777" w:rsidR="00562220" w:rsidRDefault="00124BB7">
            <w:pPr>
              <w:pStyle w:val="Compact"/>
            </w:pPr>
            <w:r>
              <w:t xml:space="preserve">Bình </w:t>
            </w:r>
            <w:r>
              <w:t>ắ</w:t>
            </w:r>
            <w:r>
              <w:t>c quy</w:t>
            </w:r>
          </w:p>
        </w:tc>
        <w:tc>
          <w:tcPr>
            <w:tcW w:w="0" w:type="auto"/>
          </w:tcPr>
          <w:p w14:paraId="20358FDB" w14:textId="77777777" w:rsidR="00562220" w:rsidRDefault="00124BB7">
            <w:pPr>
              <w:pStyle w:val="Compact"/>
            </w:pPr>
            <w:r>
              <w:t>_____ h</w:t>
            </w:r>
          </w:p>
        </w:tc>
        <w:tc>
          <w:tcPr>
            <w:tcW w:w="0" w:type="auto"/>
          </w:tcPr>
          <w:p w14:paraId="41DC89F1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A4C408" w14:textId="77777777" w:rsidR="00562220" w:rsidRDefault="00124B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014CD0" w14:textId="77777777" w:rsidR="00562220" w:rsidRDefault="00562220">
            <w:pPr>
              <w:pStyle w:val="Compact"/>
            </w:pPr>
          </w:p>
        </w:tc>
      </w:tr>
    </w:tbl>
    <w:p w14:paraId="2766FE3D" w14:textId="77777777" w:rsidR="00562220" w:rsidRDefault="00124BB7">
      <w:r>
        <w:pict w14:anchorId="31016DA9">
          <v:rect id="_x0000_i1033" style="width:0;height:1.5pt" o:hralign="center" o:hrstd="t" o:hr="t"/>
        </w:pict>
      </w:r>
    </w:p>
    <w:p w14:paraId="353435D7" w14:textId="77777777" w:rsidR="00562220" w:rsidRDefault="00124BB7">
      <w:pPr>
        <w:pStyle w:val="Heading2"/>
      </w:pPr>
      <w:bookmarkStart w:id="19" w:name="công-việc-bảo-trì-thực-hiện"/>
      <w:bookmarkEnd w:id="16"/>
      <w:bookmarkEnd w:id="18"/>
      <w:r>
        <w:t>CÔNG VI</w:t>
      </w:r>
      <w:r>
        <w:t>Ệ</w:t>
      </w:r>
      <w:r>
        <w:t>C B</w:t>
      </w:r>
      <w:r>
        <w:t>Ả</w:t>
      </w:r>
      <w:r>
        <w:t>O TRÌ TH</w:t>
      </w:r>
      <w:r>
        <w:t>Ự</w:t>
      </w:r>
      <w:r>
        <w:t>C HI</w:t>
      </w:r>
      <w:r>
        <w:t>Ệ</w:t>
      </w:r>
      <w:r>
        <w:t>N</w:t>
      </w:r>
    </w:p>
    <w:p w14:paraId="2F023E1E" w14:textId="77777777" w:rsidR="00562220" w:rsidRDefault="00124BB7">
      <w:pPr>
        <w:pStyle w:val="Heading3"/>
      </w:pPr>
      <w:bookmarkStart w:id="20" w:name="vệ-sinh"/>
      <w:r>
        <w:t>V</w:t>
      </w:r>
      <w:r>
        <w:t>ệ</w:t>
      </w:r>
      <w:r>
        <w:t xml:space="preserve"> sinh</w:t>
      </w:r>
    </w:p>
    <w:p w14:paraId="0415C38B" w14:textId="77777777" w:rsidR="00562220" w:rsidRDefault="00124BB7">
      <w:pPr>
        <w:pStyle w:val="Compact"/>
        <w:numPr>
          <w:ilvl w:val="0"/>
          <w:numId w:val="2"/>
        </w:numPr>
      </w:pPr>
      <w:r>
        <w:t>V</w:t>
      </w:r>
      <w:r>
        <w:t>ệ</w:t>
      </w:r>
      <w:r>
        <w:t xml:space="preserve"> sinh t</w:t>
      </w:r>
      <w:r>
        <w:t>ủ</w:t>
      </w:r>
      <w:r>
        <w:t xml:space="preserve"> trung tâm</w:t>
      </w:r>
    </w:p>
    <w:p w14:paraId="51FB5947" w14:textId="77777777" w:rsidR="00562220" w:rsidRDefault="00124BB7">
      <w:pPr>
        <w:pStyle w:val="Compact"/>
        <w:numPr>
          <w:ilvl w:val="0"/>
          <w:numId w:val="3"/>
        </w:numPr>
      </w:pPr>
      <w:r>
        <w:t>V</w:t>
      </w:r>
      <w:r>
        <w:t>ệ</w:t>
      </w:r>
      <w:r>
        <w:t xml:space="preserve"> sinh đ</w:t>
      </w:r>
      <w:r>
        <w:t>ầ</w:t>
      </w:r>
      <w:r>
        <w:t>u báo khói</w:t>
      </w:r>
    </w:p>
    <w:p w14:paraId="329CD1F5" w14:textId="77777777" w:rsidR="00562220" w:rsidRDefault="00124BB7">
      <w:pPr>
        <w:pStyle w:val="Compact"/>
        <w:numPr>
          <w:ilvl w:val="0"/>
          <w:numId w:val="4"/>
        </w:numPr>
      </w:pPr>
      <w:r>
        <w:t>V</w:t>
      </w:r>
      <w:r>
        <w:t>ệ</w:t>
      </w:r>
      <w:r>
        <w:t xml:space="preserve"> sinh đ</w:t>
      </w:r>
      <w:r>
        <w:t>ầ</w:t>
      </w:r>
      <w:r>
        <w:t>u báo nhi</w:t>
      </w:r>
      <w:r>
        <w:t>ệ</w:t>
      </w:r>
      <w:r>
        <w:t>t</w:t>
      </w:r>
    </w:p>
    <w:p w14:paraId="452F83B0" w14:textId="77777777" w:rsidR="00562220" w:rsidRDefault="00124BB7">
      <w:pPr>
        <w:pStyle w:val="Compact"/>
        <w:numPr>
          <w:ilvl w:val="0"/>
          <w:numId w:val="5"/>
        </w:numPr>
      </w:pPr>
      <w:r>
        <w:t>V</w:t>
      </w:r>
      <w:r>
        <w:t>ệ</w:t>
      </w:r>
      <w:r>
        <w:t xml:space="preserve"> sinh nút nh</w:t>
      </w:r>
      <w:r>
        <w:t>ấ</w:t>
      </w:r>
      <w:r>
        <w:t>n</w:t>
      </w:r>
    </w:p>
    <w:p w14:paraId="4ADBCF0E" w14:textId="77777777" w:rsidR="00562220" w:rsidRDefault="00124BB7">
      <w:pPr>
        <w:pStyle w:val="Compact"/>
        <w:numPr>
          <w:ilvl w:val="0"/>
          <w:numId w:val="6"/>
        </w:numPr>
      </w:pPr>
      <w:r>
        <w:t>V</w:t>
      </w:r>
      <w:r>
        <w:t>ệ</w:t>
      </w:r>
      <w:r>
        <w:t xml:space="preserve"> sinh còi báo đ</w:t>
      </w:r>
      <w:r>
        <w:t>ộ</w:t>
      </w:r>
      <w:r>
        <w:t>ng</w:t>
      </w:r>
    </w:p>
    <w:p w14:paraId="6DA316F0" w14:textId="77777777" w:rsidR="00562220" w:rsidRDefault="00124BB7">
      <w:pPr>
        <w:pStyle w:val="Heading3"/>
      </w:pPr>
      <w:bookmarkStart w:id="21" w:name="kiểm-tra"/>
      <w:bookmarkEnd w:id="20"/>
      <w:r>
        <w:t>Ki</w:t>
      </w:r>
      <w:r>
        <w:t>ể</w:t>
      </w:r>
      <w:r>
        <w:t>m tra</w:t>
      </w:r>
    </w:p>
    <w:p w14:paraId="24B3E0A3" w14:textId="77777777" w:rsidR="00562220" w:rsidRDefault="00124BB7">
      <w:pPr>
        <w:pStyle w:val="Compact"/>
        <w:numPr>
          <w:ilvl w:val="0"/>
          <w:numId w:val="7"/>
        </w:numPr>
      </w:pPr>
      <w:r>
        <w:t>Ki</w:t>
      </w:r>
      <w:r>
        <w:t>ể</w:t>
      </w:r>
      <w:r>
        <w:t>m tra ngu</w:t>
      </w:r>
      <w:r>
        <w:t>ồ</w:t>
      </w:r>
      <w:r>
        <w:t>n đi</w:t>
      </w:r>
      <w:r>
        <w:t>ệ</w:t>
      </w:r>
      <w:r>
        <w:t>n</w:t>
      </w:r>
    </w:p>
    <w:p w14:paraId="23BD92FA" w14:textId="77777777" w:rsidR="00562220" w:rsidRDefault="00124BB7">
      <w:pPr>
        <w:pStyle w:val="Compact"/>
        <w:numPr>
          <w:ilvl w:val="0"/>
          <w:numId w:val="8"/>
        </w:numPr>
      </w:pPr>
      <w:r>
        <w:t>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dây</w:t>
      </w:r>
    </w:p>
    <w:p w14:paraId="3ABC386B" w14:textId="77777777" w:rsidR="00562220" w:rsidRDefault="00124BB7">
      <w:pPr>
        <w:pStyle w:val="Compact"/>
        <w:numPr>
          <w:ilvl w:val="0"/>
          <w:numId w:val="9"/>
        </w:numPr>
      </w:pPr>
      <w:r>
        <w:t>Ki</w:t>
      </w:r>
      <w:r>
        <w:t>ể</w:t>
      </w:r>
      <w:r>
        <w:t>m tra ch</w:t>
      </w:r>
      <w:r>
        <w:t>ứ</w:t>
      </w:r>
      <w:r>
        <w:t>c năng</w:t>
      </w:r>
    </w:p>
    <w:p w14:paraId="61CD322B" w14:textId="77777777" w:rsidR="00562220" w:rsidRDefault="00124BB7">
      <w:pPr>
        <w:pStyle w:val="Compact"/>
        <w:numPr>
          <w:ilvl w:val="0"/>
          <w:numId w:val="10"/>
        </w:numPr>
      </w:pPr>
      <w:r>
        <w:t>Ki</w:t>
      </w:r>
      <w:r>
        <w:t>ể</w:t>
      </w:r>
      <w:r>
        <w:t>m tra log l</w:t>
      </w:r>
      <w:r>
        <w:t>ỗ</w:t>
      </w:r>
      <w:r>
        <w:t>i</w:t>
      </w:r>
    </w:p>
    <w:p w14:paraId="180A7889" w14:textId="77777777" w:rsidR="00562220" w:rsidRDefault="00124BB7">
      <w:pPr>
        <w:pStyle w:val="Compact"/>
        <w:numPr>
          <w:ilvl w:val="0"/>
          <w:numId w:val="11"/>
        </w:numPr>
      </w:pPr>
      <w:r>
        <w:t>Ki</w:t>
      </w:r>
      <w:r>
        <w:t>ể</w:t>
      </w:r>
      <w:r>
        <w:t xml:space="preserve">m tra bình </w:t>
      </w:r>
      <w:r>
        <w:t>ắ</w:t>
      </w:r>
      <w:r>
        <w:t>c quy</w:t>
      </w:r>
    </w:p>
    <w:p w14:paraId="64BEDC3C" w14:textId="77777777" w:rsidR="00562220" w:rsidRDefault="00124BB7">
      <w:pPr>
        <w:pStyle w:val="Heading3"/>
      </w:pPr>
      <w:bookmarkStart w:id="22" w:name="sửa-chữa"/>
      <w:bookmarkEnd w:id="21"/>
      <w:r>
        <w:lastRenderedPageBreak/>
        <w:t>S</w:t>
      </w:r>
      <w:r>
        <w:t>ử</w:t>
      </w:r>
      <w:r>
        <w:t>a ch</w:t>
      </w:r>
      <w:r>
        <w:t>ữ</w:t>
      </w:r>
      <w:r>
        <w:t>a</w:t>
      </w:r>
    </w:p>
    <w:p w14:paraId="0913DA0B" w14:textId="77777777" w:rsidR="00562220" w:rsidRDefault="00124BB7">
      <w:pPr>
        <w:pStyle w:val="Compact"/>
        <w:numPr>
          <w:ilvl w:val="0"/>
          <w:numId w:val="12"/>
        </w:numPr>
      </w:pPr>
      <w:r>
        <w:t>Thay th</w:t>
      </w:r>
      <w:r>
        <w:t>ế</w:t>
      </w:r>
      <w:r>
        <w:t xml:space="preserve"> đ</w:t>
      </w:r>
      <w:r>
        <w:t>ầ</w:t>
      </w:r>
      <w:r>
        <w:t>u báo h</w:t>
      </w:r>
      <w:r>
        <w:t>ỏ</w:t>
      </w:r>
      <w:r>
        <w:t>ng</w:t>
      </w:r>
    </w:p>
    <w:p w14:paraId="59A08F38" w14:textId="77777777" w:rsidR="00562220" w:rsidRDefault="00124BB7">
      <w:pPr>
        <w:pStyle w:val="Compact"/>
        <w:numPr>
          <w:ilvl w:val="0"/>
          <w:numId w:val="13"/>
        </w:numPr>
      </w:pPr>
      <w:r>
        <w:t>S</w:t>
      </w:r>
      <w:r>
        <w:t>ử</w:t>
      </w:r>
      <w:r>
        <w:t>a ch</w:t>
      </w:r>
      <w:r>
        <w:t>ữ</w:t>
      </w:r>
      <w:r>
        <w:t>a còi báo đ</w:t>
      </w:r>
      <w:r>
        <w:t>ộ</w:t>
      </w:r>
      <w:r>
        <w:t>ng</w:t>
      </w:r>
    </w:p>
    <w:p w14:paraId="7FA32C29" w14:textId="77777777" w:rsidR="00562220" w:rsidRDefault="00124BB7">
      <w:pPr>
        <w:pStyle w:val="Compact"/>
        <w:numPr>
          <w:ilvl w:val="0"/>
          <w:numId w:val="14"/>
        </w:numPr>
      </w:pPr>
      <w:r>
        <w:t>Thay th</w:t>
      </w:r>
      <w:r>
        <w:t>ế</w:t>
      </w:r>
      <w:r>
        <w:t xml:space="preserve"> dây d</w:t>
      </w:r>
      <w:r>
        <w:t>ẫ</w:t>
      </w:r>
      <w:r>
        <w:t>n</w:t>
      </w:r>
    </w:p>
    <w:p w14:paraId="31E21269" w14:textId="77777777" w:rsidR="00562220" w:rsidRDefault="00124BB7">
      <w:pPr>
        <w:pStyle w:val="Compact"/>
        <w:numPr>
          <w:ilvl w:val="0"/>
          <w:numId w:val="15"/>
        </w:numPr>
      </w:pPr>
      <w:r>
        <w:t>S</w:t>
      </w:r>
      <w:r>
        <w:t>ử</w:t>
      </w:r>
      <w:r>
        <w:t>a ch</w:t>
      </w:r>
      <w:r>
        <w:t>ữ</w:t>
      </w:r>
      <w:r>
        <w:t>a h</w:t>
      </w:r>
      <w:r>
        <w:t>ộ</w:t>
      </w:r>
      <w:r>
        <w:t>p đ</w:t>
      </w:r>
      <w:r>
        <w:t>ấ</w:t>
      </w:r>
      <w:r>
        <w:t>u n</w:t>
      </w:r>
      <w:r>
        <w:t>ố</w:t>
      </w:r>
      <w:r>
        <w:t>i</w:t>
      </w:r>
    </w:p>
    <w:p w14:paraId="48E9272D" w14:textId="77777777" w:rsidR="00562220" w:rsidRDefault="00124BB7">
      <w:pPr>
        <w:pStyle w:val="Compact"/>
        <w:numPr>
          <w:ilvl w:val="0"/>
          <w:numId w:val="16"/>
        </w:numPr>
      </w:pPr>
      <w:r>
        <w:t>Thay th</w:t>
      </w:r>
      <w:r>
        <w:t>ế</w:t>
      </w:r>
      <w:r>
        <w:t xml:space="preserve"> bình </w:t>
      </w:r>
      <w:r>
        <w:t>ắ</w:t>
      </w:r>
      <w:r>
        <w:t>c quy</w:t>
      </w:r>
    </w:p>
    <w:p w14:paraId="3390CBCE" w14:textId="77777777" w:rsidR="00562220" w:rsidRDefault="00124BB7">
      <w:r>
        <w:pict w14:anchorId="1ED8C63C">
          <v:rect id="_x0000_i1034" style="width:0;height:1.5pt" o:hralign="center" o:hrstd="t" o:hr="t"/>
        </w:pict>
      </w:r>
    </w:p>
    <w:p w14:paraId="54E76B3C" w14:textId="77777777" w:rsidR="00562220" w:rsidRDefault="00124BB7">
      <w:pPr>
        <w:pStyle w:val="Heading2"/>
      </w:pPr>
      <w:bookmarkStart w:id="23" w:name="vật-tư-và-chi-phí"/>
      <w:bookmarkEnd w:id="19"/>
      <w:bookmarkEnd w:id="22"/>
      <w:r>
        <w:t>V</w:t>
      </w:r>
      <w:r>
        <w:t>Ậ</w:t>
      </w:r>
      <w:r>
        <w:t>T TƯ VÀ CHI PHÍ</w:t>
      </w:r>
    </w:p>
    <w:p w14:paraId="4D09CEFD" w14:textId="77777777" w:rsidR="00562220" w:rsidRDefault="00124BB7">
      <w:pPr>
        <w:pStyle w:val="Heading3"/>
      </w:pPr>
      <w:bookmarkStart w:id="24" w:name="vật-tư-sử-dụng"/>
      <w:r>
        <w:t>V</w:t>
      </w:r>
      <w:r>
        <w:t>ậ</w:t>
      </w:r>
      <w:r>
        <w:t>t tư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094"/>
        <w:gridCol w:w="1730"/>
        <w:gridCol w:w="1989"/>
      </w:tblGrid>
      <w:tr w:rsidR="00562220" w14:paraId="41198E5F" w14:textId="77777777" w:rsidTr="00B57C68">
        <w:tc>
          <w:tcPr>
            <w:tcW w:w="0" w:type="auto"/>
          </w:tcPr>
          <w:p w14:paraId="0C5692DC" w14:textId="77777777" w:rsidR="00562220" w:rsidRDefault="00124BB7">
            <w:pPr>
              <w:pStyle w:val="Compact"/>
            </w:pPr>
            <w:r>
              <w:t>Tên v</w:t>
            </w:r>
            <w:r>
              <w:t>ậ</w:t>
            </w:r>
            <w:r>
              <w:t>t tư</w:t>
            </w:r>
          </w:p>
        </w:tc>
        <w:tc>
          <w:tcPr>
            <w:tcW w:w="0" w:type="auto"/>
          </w:tcPr>
          <w:p w14:paraId="704CB851" w14:textId="77777777" w:rsidR="00562220" w:rsidRDefault="00124BB7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4A47F6AF" w14:textId="77777777" w:rsidR="00562220" w:rsidRDefault="00124BB7">
            <w:pPr>
              <w:pStyle w:val="Compact"/>
            </w:pPr>
            <w:r>
              <w:t>Đơn giá (VNĐ)</w:t>
            </w:r>
          </w:p>
        </w:tc>
        <w:tc>
          <w:tcPr>
            <w:tcW w:w="0" w:type="auto"/>
          </w:tcPr>
          <w:p w14:paraId="45CF69C5" w14:textId="77777777" w:rsidR="00562220" w:rsidRDefault="00124BB7">
            <w:pPr>
              <w:pStyle w:val="Compact"/>
            </w:pPr>
            <w:r>
              <w:t>Thành ti</w:t>
            </w:r>
            <w:r>
              <w:t>ề</w:t>
            </w:r>
            <w:r>
              <w:t>n (VNĐ)</w:t>
            </w:r>
          </w:p>
        </w:tc>
      </w:tr>
      <w:tr w:rsidR="00562220" w14:paraId="6308ABD7" w14:textId="77777777" w:rsidTr="00B57C68">
        <w:tc>
          <w:tcPr>
            <w:tcW w:w="0" w:type="auto"/>
          </w:tcPr>
          <w:p w14:paraId="0C77AA42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5CB4DFC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437BBC99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7CFF23AD" w14:textId="77777777" w:rsidR="00562220" w:rsidRDefault="00562220">
            <w:pPr>
              <w:pStyle w:val="Compact"/>
            </w:pPr>
          </w:p>
        </w:tc>
      </w:tr>
      <w:tr w:rsidR="00562220" w14:paraId="22DA468D" w14:textId="77777777" w:rsidTr="00B57C68">
        <w:tc>
          <w:tcPr>
            <w:tcW w:w="0" w:type="auto"/>
          </w:tcPr>
          <w:p w14:paraId="5EB54B05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C0BD894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D8096D6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692746F6" w14:textId="77777777" w:rsidR="00562220" w:rsidRDefault="00562220">
            <w:pPr>
              <w:pStyle w:val="Compact"/>
            </w:pPr>
          </w:p>
        </w:tc>
      </w:tr>
      <w:tr w:rsidR="00562220" w14:paraId="6D6BA06F" w14:textId="77777777" w:rsidTr="00B57C68">
        <w:tc>
          <w:tcPr>
            <w:tcW w:w="0" w:type="auto"/>
          </w:tcPr>
          <w:p w14:paraId="2AD15A61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C84F5D5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3D7C7DE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81B612C" w14:textId="77777777" w:rsidR="00562220" w:rsidRDefault="00562220">
            <w:pPr>
              <w:pStyle w:val="Compact"/>
            </w:pPr>
          </w:p>
        </w:tc>
      </w:tr>
    </w:tbl>
    <w:p w14:paraId="54F6BF27" w14:textId="77777777" w:rsidR="00562220" w:rsidRDefault="00124BB7">
      <w:pPr>
        <w:pStyle w:val="Heading3"/>
      </w:pPr>
      <w:bookmarkStart w:id="25" w:name="chi-phí-khác"/>
      <w:bookmarkEnd w:id="24"/>
      <w:r>
        <w:t>Chi phí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776"/>
        <w:gridCol w:w="983"/>
      </w:tblGrid>
      <w:tr w:rsidR="00562220" w14:paraId="5EC034B6" w14:textId="77777777" w:rsidTr="00B57C68">
        <w:tc>
          <w:tcPr>
            <w:tcW w:w="0" w:type="auto"/>
          </w:tcPr>
          <w:p w14:paraId="19102CB0" w14:textId="77777777" w:rsidR="00562220" w:rsidRDefault="00124BB7">
            <w:pPr>
              <w:pStyle w:val="Compact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0" w:type="auto"/>
          </w:tcPr>
          <w:p w14:paraId="1C8F1689" w14:textId="77777777" w:rsidR="00562220" w:rsidRDefault="00124BB7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(VNĐ)</w:t>
            </w:r>
          </w:p>
        </w:tc>
        <w:tc>
          <w:tcPr>
            <w:tcW w:w="0" w:type="auto"/>
          </w:tcPr>
          <w:p w14:paraId="38603AE5" w14:textId="77777777" w:rsidR="00562220" w:rsidRDefault="00124BB7">
            <w:pPr>
              <w:pStyle w:val="Compact"/>
            </w:pPr>
            <w:r>
              <w:t>Ghi chú</w:t>
            </w:r>
          </w:p>
        </w:tc>
      </w:tr>
      <w:tr w:rsidR="00562220" w14:paraId="5916F845" w14:textId="77777777" w:rsidTr="00B57C68">
        <w:tc>
          <w:tcPr>
            <w:tcW w:w="0" w:type="auto"/>
          </w:tcPr>
          <w:p w14:paraId="0EB31BF0" w14:textId="77777777" w:rsidR="00562220" w:rsidRDefault="00124BB7">
            <w:pPr>
              <w:pStyle w:val="Compact"/>
            </w:pPr>
            <w:r>
              <w:t>Nhân công</w:t>
            </w:r>
          </w:p>
        </w:tc>
        <w:tc>
          <w:tcPr>
            <w:tcW w:w="0" w:type="auto"/>
          </w:tcPr>
          <w:p w14:paraId="0843764C" w14:textId="77777777" w:rsidR="00562220" w:rsidRDefault="00124BB7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1F1DE640" w14:textId="77777777" w:rsidR="00562220" w:rsidRDefault="00562220">
            <w:pPr>
              <w:pStyle w:val="Compact"/>
            </w:pPr>
          </w:p>
        </w:tc>
      </w:tr>
      <w:tr w:rsidR="00562220" w14:paraId="57F042E5" w14:textId="77777777" w:rsidTr="00B57C68">
        <w:tc>
          <w:tcPr>
            <w:tcW w:w="0" w:type="auto"/>
          </w:tcPr>
          <w:p w14:paraId="613F52CB" w14:textId="77777777" w:rsidR="00562220" w:rsidRDefault="00124BB7">
            <w:pPr>
              <w:pStyle w:val="Compact"/>
            </w:pPr>
            <w:r>
              <w:t>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55582CE2" w14:textId="77777777" w:rsidR="00562220" w:rsidRDefault="00124BB7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32BEAC99" w14:textId="77777777" w:rsidR="00562220" w:rsidRDefault="00562220">
            <w:pPr>
              <w:pStyle w:val="Compact"/>
            </w:pPr>
          </w:p>
        </w:tc>
      </w:tr>
      <w:tr w:rsidR="00562220" w14:paraId="2BB5EA4A" w14:textId="77777777" w:rsidTr="00B57C68">
        <w:tc>
          <w:tcPr>
            <w:tcW w:w="0" w:type="auto"/>
          </w:tcPr>
          <w:p w14:paraId="374338D0" w14:textId="77777777" w:rsidR="00562220" w:rsidRDefault="00124BB7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28E75370" w14:textId="77777777" w:rsidR="00562220" w:rsidRDefault="00124BB7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4D78BB4A" w14:textId="77777777" w:rsidR="00562220" w:rsidRDefault="00562220">
            <w:pPr>
              <w:pStyle w:val="Compact"/>
            </w:pPr>
          </w:p>
        </w:tc>
      </w:tr>
    </w:tbl>
    <w:p w14:paraId="7CE9DBA4" w14:textId="77777777" w:rsidR="00562220" w:rsidRDefault="00124BB7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CHI PHÍ:</w:t>
      </w:r>
      <w:r>
        <w:t xml:space="preserve"> _____ VNĐ</w:t>
      </w:r>
    </w:p>
    <w:p w14:paraId="329C1CB6" w14:textId="77777777" w:rsidR="00562220" w:rsidRDefault="00124BB7">
      <w:r>
        <w:pict w14:anchorId="7D39BD77">
          <v:rect id="_x0000_i1035" style="width:0;height:1.5pt" o:hralign="center" o:hrstd="t" o:hr="t"/>
        </w:pict>
      </w:r>
    </w:p>
    <w:p w14:paraId="2A064EF4" w14:textId="77777777" w:rsidR="00562220" w:rsidRDefault="00124BB7">
      <w:pPr>
        <w:pStyle w:val="Heading2"/>
      </w:pPr>
      <w:bookmarkStart w:id="26" w:name="kết-quả-bảo-trì"/>
      <w:bookmarkEnd w:id="23"/>
      <w:bookmarkEnd w:id="25"/>
      <w:r>
        <w:t>K</w:t>
      </w:r>
      <w:r>
        <w:t>Ế</w:t>
      </w:r>
      <w:r>
        <w:t>T QU</w:t>
      </w:r>
      <w:r>
        <w:t>Ả</w:t>
      </w:r>
      <w:r>
        <w:t xml:space="preserve"> B</w:t>
      </w:r>
      <w:r>
        <w:t>Ả</w:t>
      </w:r>
      <w:r>
        <w:t>O TRÌ</w:t>
      </w:r>
    </w:p>
    <w:p w14:paraId="4F0FC281" w14:textId="77777777" w:rsidR="00562220" w:rsidRDefault="00124BB7">
      <w:pPr>
        <w:pStyle w:val="Heading3"/>
      </w:pPr>
      <w:bookmarkStart w:id="27" w:name="tổng-hợp"/>
      <w:r>
        <w:t>T</w:t>
      </w:r>
      <w:r>
        <w:t>ổ</w:t>
      </w:r>
      <w:r>
        <w:t>ng h</w:t>
      </w:r>
      <w:r>
        <w:t>ợ</w:t>
      </w:r>
      <w:r>
        <w:t>p</w:t>
      </w:r>
    </w:p>
    <w:p w14:paraId="2AA59CDE" w14:textId="77777777" w:rsidR="00562220" w:rsidRDefault="00124BB7">
      <w:pPr>
        <w:pStyle w:val="Compact"/>
        <w:numPr>
          <w:ilvl w:val="0"/>
          <w:numId w:val="17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_____ thi</w:t>
      </w:r>
      <w:r>
        <w:t>ế</w:t>
      </w:r>
      <w:r>
        <w:t>t b</w:t>
      </w:r>
      <w:r>
        <w:t>ị</w:t>
      </w:r>
    </w:p>
    <w:p w14:paraId="2E7FA77F" w14:textId="77777777" w:rsidR="00562220" w:rsidRDefault="00124BB7">
      <w:pPr>
        <w:pStyle w:val="Compact"/>
        <w:numPr>
          <w:ilvl w:val="0"/>
          <w:numId w:val="17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 thi</w:t>
      </w:r>
      <w:r>
        <w:t>ế</w:t>
      </w:r>
      <w:r>
        <w:t>t b</w:t>
      </w:r>
      <w:r>
        <w:t>ị</w:t>
      </w:r>
    </w:p>
    <w:p w14:paraId="72498B79" w14:textId="77777777" w:rsidR="00562220" w:rsidRDefault="00124BB7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S</w:t>
      </w:r>
      <w:r>
        <w:rPr>
          <w:b/>
          <w:bCs/>
        </w:rPr>
        <w:t>ố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không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 thi</w:t>
      </w:r>
      <w:r>
        <w:t>ế</w:t>
      </w:r>
      <w:r>
        <w:t>t b</w:t>
      </w:r>
      <w:r>
        <w:t>ị</w:t>
      </w:r>
    </w:p>
    <w:p w14:paraId="0A78A715" w14:textId="77777777" w:rsidR="00562220" w:rsidRDefault="00124BB7">
      <w:pPr>
        <w:pStyle w:val="Compact"/>
        <w:numPr>
          <w:ilvl w:val="0"/>
          <w:numId w:val="17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_____%</w:t>
      </w:r>
    </w:p>
    <w:p w14:paraId="51AE8980" w14:textId="77777777" w:rsidR="00562220" w:rsidRDefault="00124BB7">
      <w:pPr>
        <w:pStyle w:val="Heading3"/>
      </w:pPr>
      <w:bookmarkStart w:id="28" w:name="danh-sách-thiết-bị-cần-xử-lý"/>
      <w:bookmarkEnd w:id="27"/>
      <w:r>
        <w:t>Danh sách 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970"/>
        <w:gridCol w:w="903"/>
        <w:gridCol w:w="1276"/>
        <w:gridCol w:w="1083"/>
      </w:tblGrid>
      <w:tr w:rsidR="00562220" w14:paraId="3510EA27" w14:textId="77777777" w:rsidTr="00B57C68">
        <w:tc>
          <w:tcPr>
            <w:tcW w:w="0" w:type="auto"/>
          </w:tcPr>
          <w:p w14:paraId="2FDDC82C" w14:textId="77777777" w:rsidR="00562220" w:rsidRDefault="00124BB7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6A54FD33" w14:textId="77777777" w:rsidR="00562220" w:rsidRDefault="00124BB7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598276BA" w14:textId="77777777" w:rsidR="00562220" w:rsidRDefault="00124BB7">
            <w:pPr>
              <w:pStyle w:val="Compact"/>
            </w:pPr>
            <w:r>
              <w:t>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0" w:type="auto"/>
          </w:tcPr>
          <w:p w14:paraId="7D11984E" w14:textId="77777777" w:rsidR="00562220" w:rsidRDefault="00124BB7">
            <w:pPr>
              <w:pStyle w:val="Compact"/>
            </w:pPr>
            <w:r>
              <w:t>Hành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270CE744" w14:textId="77777777" w:rsidR="00562220" w:rsidRDefault="00124BB7">
            <w:pPr>
              <w:pStyle w:val="Compact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</w:tr>
      <w:tr w:rsidR="00562220" w14:paraId="62E0DB57" w14:textId="77777777" w:rsidTr="00B57C68">
        <w:tc>
          <w:tcPr>
            <w:tcW w:w="0" w:type="auto"/>
          </w:tcPr>
          <w:p w14:paraId="64F3BAD3" w14:textId="77777777" w:rsidR="00562220" w:rsidRDefault="00124B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5316A0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F98007F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557D217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2523A0E9" w14:textId="77777777" w:rsidR="00562220" w:rsidRDefault="00562220">
            <w:pPr>
              <w:pStyle w:val="Compact"/>
            </w:pPr>
          </w:p>
        </w:tc>
      </w:tr>
      <w:tr w:rsidR="00562220" w14:paraId="69F68582" w14:textId="77777777" w:rsidTr="00B57C68">
        <w:tc>
          <w:tcPr>
            <w:tcW w:w="0" w:type="auto"/>
          </w:tcPr>
          <w:p w14:paraId="674B8A7F" w14:textId="77777777" w:rsidR="00562220" w:rsidRDefault="00124B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80D0792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6E8594A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1AB618EB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56E6A937" w14:textId="77777777" w:rsidR="00562220" w:rsidRDefault="00562220">
            <w:pPr>
              <w:pStyle w:val="Compact"/>
            </w:pPr>
          </w:p>
        </w:tc>
      </w:tr>
      <w:tr w:rsidR="00562220" w14:paraId="40D0EAAC" w14:textId="77777777" w:rsidTr="00B57C68">
        <w:tc>
          <w:tcPr>
            <w:tcW w:w="0" w:type="auto"/>
          </w:tcPr>
          <w:p w14:paraId="316CC6F6" w14:textId="77777777" w:rsidR="00562220" w:rsidRDefault="00124B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199313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312C1339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02EA4AF3" w14:textId="77777777" w:rsidR="00562220" w:rsidRDefault="00562220">
            <w:pPr>
              <w:pStyle w:val="Compact"/>
            </w:pPr>
          </w:p>
        </w:tc>
        <w:tc>
          <w:tcPr>
            <w:tcW w:w="0" w:type="auto"/>
          </w:tcPr>
          <w:p w14:paraId="714A0C90" w14:textId="77777777" w:rsidR="00562220" w:rsidRDefault="00562220">
            <w:pPr>
              <w:pStyle w:val="Compact"/>
            </w:pPr>
          </w:p>
        </w:tc>
      </w:tr>
    </w:tbl>
    <w:p w14:paraId="29C7AAB8" w14:textId="77777777" w:rsidR="00562220" w:rsidRDefault="00124BB7">
      <w:r>
        <w:pict w14:anchorId="2B267DFC">
          <v:rect id="_x0000_i1036" style="width:0;height:1.5pt" o:hralign="center" o:hrstd="t" o:hr="t"/>
        </w:pict>
      </w:r>
    </w:p>
    <w:p w14:paraId="6BED0D56" w14:textId="77777777" w:rsidR="00562220" w:rsidRDefault="00124BB7">
      <w:pPr>
        <w:pStyle w:val="Heading2"/>
      </w:pPr>
      <w:bookmarkStart w:id="29" w:name="đề-xuất-và-khuyến-nghị"/>
      <w:bookmarkEnd w:id="26"/>
      <w:bookmarkEnd w:id="28"/>
      <w:r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00259ACD" w14:textId="77777777" w:rsidR="00562220" w:rsidRDefault="00124BB7">
      <w:pPr>
        <w:pStyle w:val="Heading3"/>
      </w:pPr>
      <w:bookmarkStart w:id="30" w:name="đề-xuất-cải-tiến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3DB05602" w14:textId="77777777" w:rsidR="00562220" w:rsidRDefault="00124BB7">
      <w:r>
        <w:pict w14:anchorId="7EBBFAD8">
          <v:rect id="_x0000_i1037" style="width:0;height:1.5pt" o:hralign="center" o:hrstd="t" o:hr="t"/>
        </w:pict>
      </w:r>
    </w:p>
    <w:p w14:paraId="30E052A9" w14:textId="77777777" w:rsidR="00562220" w:rsidRDefault="00124BB7">
      <w:r>
        <w:pict w14:anchorId="0C93298E">
          <v:rect id="_x0000_i1038" style="width:0;height:1.5pt" o:hralign="center" o:hrstd="t" o:hr="t"/>
        </w:pict>
      </w:r>
    </w:p>
    <w:p w14:paraId="28CFEDA5" w14:textId="77777777" w:rsidR="00562220" w:rsidRDefault="00124BB7">
      <w:r>
        <w:pict w14:anchorId="04ADF472">
          <v:rect id="_x0000_i1039" style="width:0;height:1.5pt" o:hralign="center" o:hrstd="t" o:hr="t"/>
        </w:pict>
      </w:r>
    </w:p>
    <w:p w14:paraId="4BDC9B06" w14:textId="77777777" w:rsidR="00562220" w:rsidRDefault="00124BB7">
      <w:pPr>
        <w:pStyle w:val="Heading3"/>
      </w:pPr>
      <w:bookmarkStart w:id="31" w:name="đề-xuất-thay-thế"/>
      <w:bookmarkEnd w:id="30"/>
      <w:r>
        <w:t>Đ</w:t>
      </w:r>
      <w:r>
        <w:t>ề</w:t>
      </w:r>
      <w:r>
        <w:t xml:space="preserve"> xu</w:t>
      </w:r>
      <w:r>
        <w:t>ấ</w:t>
      </w:r>
      <w:r>
        <w:t>t thay th</w:t>
      </w:r>
      <w:r>
        <w:t>ế</w:t>
      </w:r>
    </w:p>
    <w:p w14:paraId="693404FA" w14:textId="77777777" w:rsidR="00562220" w:rsidRDefault="00124BB7">
      <w:r>
        <w:pict w14:anchorId="2087744F">
          <v:rect id="_x0000_i1040" style="width:0;height:1.5pt" o:hralign="center" o:hrstd="t" o:hr="t"/>
        </w:pict>
      </w:r>
    </w:p>
    <w:p w14:paraId="0BAFD5D2" w14:textId="77777777" w:rsidR="00562220" w:rsidRDefault="00124BB7">
      <w:r>
        <w:pict w14:anchorId="0785CBB3">
          <v:rect id="_x0000_i1041" style="width:0;height:1.5pt" o:hralign="center" o:hrstd="t" o:hr="t"/>
        </w:pict>
      </w:r>
    </w:p>
    <w:p w14:paraId="73AA9B73" w14:textId="77777777" w:rsidR="00562220" w:rsidRDefault="00124BB7">
      <w:r>
        <w:pict w14:anchorId="32E45311">
          <v:rect id="_x0000_i1042" style="width:0;height:1.5pt" o:hralign="center" o:hrstd="t" o:hr="t"/>
        </w:pict>
      </w:r>
    </w:p>
    <w:p w14:paraId="731A7386" w14:textId="77777777" w:rsidR="00562220" w:rsidRDefault="00124BB7">
      <w:pPr>
        <w:pStyle w:val="Heading3"/>
      </w:pPr>
      <w:bookmarkStart w:id="32" w:name="lịch-bảo-trì-tiếp-theo"/>
      <w:bookmarkEnd w:id="31"/>
      <w:r>
        <w:t>L</w:t>
      </w:r>
      <w:r>
        <w:t>ị</w:t>
      </w:r>
      <w:r>
        <w:t>ch b</w:t>
      </w:r>
      <w:r>
        <w:t>ả</w:t>
      </w:r>
      <w:r>
        <w:t>o trì ti</w:t>
      </w:r>
      <w:r>
        <w:t>ế</w:t>
      </w:r>
      <w:r>
        <w:t>p theo</w:t>
      </w:r>
    </w:p>
    <w:p w14:paraId="58CED97C" w14:textId="77777777" w:rsidR="00562220" w:rsidRDefault="00124BB7">
      <w:pPr>
        <w:pStyle w:val="FirstParagraph"/>
      </w:pPr>
      <w:r>
        <w:rPr>
          <w:b/>
          <w:bCs/>
        </w:rPr>
        <w:t>Ngày b</w:t>
      </w:r>
      <w:r>
        <w:rPr>
          <w:b/>
          <w:bCs/>
        </w:rPr>
        <w:t>ả</w:t>
      </w:r>
      <w:r>
        <w:rPr>
          <w:b/>
          <w:bCs/>
        </w:rPr>
        <w:t>o trì ti</w:t>
      </w:r>
      <w:r>
        <w:rPr>
          <w:b/>
          <w:bCs/>
        </w:rPr>
        <w:t>ế</w:t>
      </w:r>
      <w:r>
        <w:rPr>
          <w:b/>
          <w:bCs/>
        </w:rPr>
        <w:t>p theo: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ả</w:t>
      </w:r>
      <w:r>
        <w:rPr>
          <w:b/>
          <w:bCs/>
        </w:rPr>
        <w:t>o trì:</w:t>
      </w:r>
      <w:r>
        <w:t xml:space="preserve"> ☐ Cơ b</w:t>
      </w:r>
      <w:r>
        <w:t>ả</w:t>
      </w:r>
      <w:r>
        <w:t>n ☐ Toàn di</w:t>
      </w:r>
      <w:r>
        <w:t>ệ</w:t>
      </w:r>
      <w:r>
        <w:t>n ☐ Chuyên sâu</w:t>
      </w:r>
    </w:p>
    <w:p w14:paraId="127A42FD" w14:textId="77777777" w:rsidR="00562220" w:rsidRDefault="00124BB7">
      <w:r>
        <w:pict w14:anchorId="7C538020">
          <v:rect id="_x0000_i1043" style="width:0;height:1.5pt" o:hralign="center" o:hrstd="t" o:hr="t"/>
        </w:pict>
      </w:r>
    </w:p>
    <w:p w14:paraId="7768AEAF" w14:textId="77777777" w:rsidR="00562220" w:rsidRDefault="00124BB7">
      <w:pPr>
        <w:pStyle w:val="Heading2"/>
      </w:pPr>
      <w:bookmarkStart w:id="33" w:name="xác-nhận-và-phê-duyệt"/>
      <w:bookmarkEnd w:id="29"/>
      <w:bookmarkEnd w:id="32"/>
      <w:r>
        <w:t>XÁC NH</w:t>
      </w:r>
      <w:r>
        <w:t>Ậ</w:t>
      </w:r>
      <w:r>
        <w:t>N VÀ PHÊ DUY</w:t>
      </w:r>
      <w:r>
        <w:t>Ệ</w:t>
      </w:r>
      <w:r>
        <w:t>T</w:t>
      </w:r>
    </w:p>
    <w:p w14:paraId="06027A6C" w14:textId="77777777" w:rsidR="00562220" w:rsidRDefault="00124BB7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</w:t>
      </w:r>
      <w:r>
        <w:t xml:space="preserve">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281F24AD" w14:textId="77777777" w:rsidR="00562220" w:rsidRDefault="00124BB7">
      <w:pPr>
        <w:pStyle w:val="BodyText"/>
      </w:pPr>
      <w:r>
        <w:rPr>
          <w:b/>
          <w:bCs/>
        </w:rPr>
        <w:t>Giám sát: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DCED777" w14:textId="77777777" w:rsidR="00562220" w:rsidRDefault="00124BB7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132CC92C" w14:textId="77777777" w:rsidR="00562220" w:rsidRDefault="00124BB7">
      <w:r>
        <w:lastRenderedPageBreak/>
        <w:pict w14:anchorId="2A673A5F">
          <v:rect id="_x0000_i1044" style="width:0;height:1.5pt" o:hralign="center" o:hrstd="t" o:hr="t"/>
        </w:pict>
      </w:r>
    </w:p>
    <w:p w14:paraId="382E67C3" w14:textId="77777777" w:rsidR="00562220" w:rsidRDefault="00124BB7">
      <w:pPr>
        <w:pStyle w:val="Heading2"/>
      </w:pPr>
      <w:bookmarkStart w:id="34" w:name="lưu-ý"/>
      <w:bookmarkEnd w:id="33"/>
      <w:r>
        <w:t>LƯU Ý</w:t>
      </w:r>
    </w:p>
    <w:p w14:paraId="674F8851" w14:textId="77777777" w:rsidR="00562220" w:rsidRDefault="00124BB7">
      <w:pPr>
        <w:pStyle w:val="Compact"/>
        <w:numPr>
          <w:ilvl w:val="0"/>
          <w:numId w:val="20"/>
        </w:numPr>
      </w:pPr>
      <w:r>
        <w:t>Phi</w:t>
      </w:r>
      <w:r>
        <w:t>ế</w:t>
      </w:r>
      <w:r>
        <w:t>u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sau m</w:t>
      </w:r>
      <w:r>
        <w:t>ỗ</w:t>
      </w:r>
      <w:r>
        <w:t>i l</w:t>
      </w:r>
      <w:r>
        <w:t>ầ</w:t>
      </w:r>
      <w:r>
        <w:t>n b</w:t>
      </w:r>
      <w:r>
        <w:t>ả</w:t>
      </w:r>
      <w:r>
        <w:t>o trì</w:t>
      </w:r>
    </w:p>
    <w:p w14:paraId="712D7B84" w14:textId="77777777" w:rsidR="00562220" w:rsidRDefault="00124BB7">
      <w:pPr>
        <w:pStyle w:val="Compact"/>
        <w:numPr>
          <w:ilvl w:val="0"/>
          <w:numId w:val="20"/>
        </w:numPr>
      </w:pPr>
      <w:r>
        <w:t>M</w:t>
      </w:r>
      <w:r>
        <w:t>ọ</w:t>
      </w:r>
      <w:r>
        <w:t>i thông tin ph</w:t>
      </w:r>
      <w:r>
        <w:t>ả</w:t>
      </w:r>
      <w:r>
        <w:t xml:space="preserve">i </w:t>
      </w:r>
      <w:r>
        <w:t>đư</w:t>
      </w:r>
      <w:r>
        <w:t>ợ</w:t>
      </w:r>
      <w:r>
        <w:t>c ghi chép chính xác</w:t>
      </w:r>
    </w:p>
    <w:p w14:paraId="78E86CF6" w14:textId="77777777" w:rsidR="00562220" w:rsidRDefault="00124BB7">
      <w:pPr>
        <w:pStyle w:val="Compact"/>
        <w:numPr>
          <w:ilvl w:val="0"/>
          <w:numId w:val="20"/>
        </w:numPr>
      </w:pPr>
      <w:r>
        <w:t>Phi</w:t>
      </w:r>
      <w:r>
        <w:t>ế</w:t>
      </w:r>
      <w:r>
        <w:t>u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3 năm</w:t>
      </w:r>
    </w:p>
    <w:p w14:paraId="07A91CDF" w14:textId="77777777" w:rsidR="00562220" w:rsidRDefault="00124BB7">
      <w:pPr>
        <w:pStyle w:val="Compact"/>
        <w:numPr>
          <w:ilvl w:val="0"/>
          <w:numId w:val="20"/>
        </w:numPr>
      </w:pPr>
      <w:r>
        <w:t>B</w:t>
      </w:r>
      <w:r>
        <w:t>ả</w:t>
      </w:r>
      <w:r>
        <w:t>n sao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cho các bên liên quan</w:t>
      </w:r>
    </w:p>
    <w:p w14:paraId="7DC54218" w14:textId="77777777" w:rsidR="00562220" w:rsidRDefault="00124BB7">
      <w:r>
        <w:pict w14:anchorId="553713F8">
          <v:rect id="_x0000_i1045" style="width:0;height:1.5pt" o:hralign="center" o:hrstd="t" o:hr="t"/>
        </w:pict>
      </w:r>
    </w:p>
    <w:p w14:paraId="13857D92" w14:textId="77777777" w:rsidR="00562220" w:rsidRDefault="00124BB7">
      <w:pPr>
        <w:pStyle w:val="FirstParagraph"/>
      </w:pPr>
      <w:r>
        <w:rPr>
          <w:i/>
          <w:iCs/>
        </w:rPr>
        <w:t>Phi</w:t>
      </w:r>
      <w:r>
        <w:rPr>
          <w:i/>
          <w:iCs/>
        </w:rPr>
        <w:t>ế</w:t>
      </w:r>
      <w:r>
        <w:rPr>
          <w:i/>
          <w:iCs/>
        </w:rPr>
        <w:t>u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TCVN 5738:2001 và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c</w:t>
      </w:r>
      <w:r>
        <w:rPr>
          <w:i/>
          <w:iCs/>
        </w:rPr>
        <w:t>ủ</w:t>
      </w:r>
      <w:r>
        <w:rPr>
          <w:i/>
          <w:iCs/>
        </w:rPr>
        <w:t>a nhà s</w:t>
      </w:r>
      <w:r>
        <w:rPr>
          <w:i/>
          <w:iCs/>
        </w:rPr>
        <w:t>ả</w:t>
      </w:r>
      <w:r>
        <w:rPr>
          <w:i/>
          <w:iCs/>
        </w:rPr>
        <w:t>n xu</w:t>
      </w:r>
      <w:r>
        <w:rPr>
          <w:i/>
          <w:iCs/>
        </w:rPr>
        <w:t>ấ</w:t>
      </w:r>
      <w:r>
        <w:rPr>
          <w:i/>
          <w:iCs/>
        </w:rPr>
        <w:t>t.</w:t>
      </w:r>
      <w:bookmarkEnd w:id="0"/>
      <w:bookmarkEnd w:id="34"/>
    </w:p>
    <w:sectPr w:rsidR="0056222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609DE" w14:textId="77777777" w:rsidR="00124BB7" w:rsidRDefault="00124BB7" w:rsidP="00B57C68">
      <w:pPr>
        <w:spacing w:line="240" w:lineRule="auto"/>
      </w:pPr>
      <w:r>
        <w:separator/>
      </w:r>
    </w:p>
  </w:endnote>
  <w:endnote w:type="continuationSeparator" w:id="0">
    <w:p w14:paraId="762E60D9" w14:textId="77777777" w:rsidR="00124BB7" w:rsidRDefault="00124BB7" w:rsidP="00B57C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8CA87" w14:textId="77777777" w:rsidR="00124BB7" w:rsidRDefault="00124BB7" w:rsidP="00B57C68">
      <w:pPr>
        <w:spacing w:line="240" w:lineRule="auto"/>
      </w:pPr>
      <w:r>
        <w:separator/>
      </w:r>
    </w:p>
  </w:footnote>
  <w:footnote w:type="continuationSeparator" w:id="0">
    <w:p w14:paraId="6599B330" w14:textId="77777777" w:rsidR="00124BB7" w:rsidRDefault="00124BB7" w:rsidP="00B57C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D664" w14:textId="154E57D3" w:rsidR="00B57C68" w:rsidRPr="00B57C68" w:rsidRDefault="00B57C68" w:rsidP="00B57C68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90A24CC" wp14:editId="4F737EA3">
          <wp:simplePos x="0" y="0"/>
          <wp:positionH relativeFrom="column">
            <wp:posOffset>-296318</wp:posOffset>
          </wp:positionH>
          <wp:positionV relativeFrom="paragraph">
            <wp:posOffset>-270882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5B458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A1E0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7890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1541A6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A8643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220"/>
    <w:rsid w:val="00124BB7"/>
    <w:rsid w:val="00562220"/>
    <w:rsid w:val="00B5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432B47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7C6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7C6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7C6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7C6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57C6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57C6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57C6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57C6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6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6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7C6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57C6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7C6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7C6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6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57C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C6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57C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C68"/>
    <w:rPr>
      <w:rFonts w:ascii="Times New Roman" w:hAnsi="Times New Roman"/>
      <w:szCs w:val="22"/>
    </w:rPr>
  </w:style>
  <w:style w:type="character" w:styleId="Emphasis">
    <w:name w:val="Emphasis"/>
    <w:rsid w:val="00B57C68"/>
    <w:rPr>
      <w:i/>
      <w:iCs/>
    </w:rPr>
  </w:style>
  <w:style w:type="table" w:styleId="TableGrid">
    <w:name w:val="Table Grid"/>
    <w:basedOn w:val="TableNormal"/>
    <w:rsid w:val="00B57C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0">
    <w:name w:val="Heading3"/>
    <w:basedOn w:val="Heading3"/>
    <w:link w:val="Heading3Char0"/>
    <w:qFormat/>
    <w:rsid w:val="00B57C6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57C6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57C6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2026-01-28T02:26:00Z</dcterms:created>
  <dcterms:modified xsi:type="dcterms:W3CDTF">2026-01-28T02:26:00Z</dcterms:modified>
</cp:coreProperties>
</file>