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6EE6" w14:textId="77777777" w:rsidR="004E6559" w:rsidRDefault="00274B2C" w:rsidP="007F5A58">
      <w:pPr>
        <w:pStyle w:val="Title"/>
      </w:pPr>
      <w:bookmarkStart w:id="0" w:name="bm-f12-đề-kiểm-tra-lý-thuyết-pccc"/>
      <w:r>
        <w:t>BM-F12: Đ</w:t>
      </w:r>
      <w:r>
        <w:t>Ề</w:t>
      </w:r>
      <w:r>
        <w:t xml:space="preserve"> KI</w:t>
      </w:r>
      <w:r>
        <w:t>Ể</w:t>
      </w:r>
      <w:r>
        <w:t>M TRA LÝ THUY</w:t>
      </w:r>
      <w:r>
        <w:t>Ế</w:t>
      </w:r>
      <w:r>
        <w:t>T PCCC</w:t>
      </w:r>
    </w:p>
    <w:p w14:paraId="0F332ED2" w14:textId="77777777" w:rsidR="004E6559" w:rsidRDefault="00274B2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QT-01-SOP-01-BM-F12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997E9C8" w14:textId="77777777" w:rsidR="004E6559" w:rsidRDefault="00274B2C">
      <w:r>
        <w:pict w14:anchorId="6678996A">
          <v:rect id="_x0000_i1025" style="width:0;height:1.5pt" o:hralign="center" o:hrstd="t" o:hr="t"/>
        </w:pict>
      </w:r>
    </w:p>
    <w:p w14:paraId="13F0800A" w14:textId="77777777" w:rsidR="004E6559" w:rsidRDefault="00274B2C">
      <w:pPr>
        <w:pStyle w:val="Heading2"/>
      </w:pPr>
      <w:bookmarkStart w:id="1" w:name="thông-tin-chung"/>
      <w:r>
        <w:t>THÔNG TIN CHUNG</w:t>
      </w:r>
    </w:p>
    <w:p w14:paraId="0C6CC612" w14:textId="77777777" w:rsidR="004E6559" w:rsidRDefault="00274B2C">
      <w:pPr>
        <w:pStyle w:val="FirstParagraph"/>
      </w:pPr>
      <w:r>
        <w:rPr>
          <w:b/>
          <w:bCs/>
        </w:rPr>
        <w:t>Tên đ</w:t>
      </w:r>
      <w:r>
        <w:rPr>
          <w:b/>
          <w:bCs/>
        </w:rPr>
        <w:t>ề</w:t>
      </w:r>
      <w:r>
        <w:rPr>
          <w:b/>
          <w:bCs/>
        </w:rPr>
        <w:t xml:space="preserve"> thi:</w:t>
      </w:r>
      <w:r>
        <w:t xml:space="preserve"> Ki</w:t>
      </w:r>
      <w:r>
        <w:t>ể</w:t>
      </w:r>
      <w:r>
        <w:t>m tra lý thuy</w:t>
      </w:r>
      <w:r>
        <w:t>ế</w:t>
      </w:r>
      <w:r>
        <w:t xml:space="preserve">t PCCC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</w:t>
      </w:r>
      <w:r>
        <w:t>☐</w:t>
      </w:r>
      <w:r>
        <w:t xml:space="preserve"> Cơ b</w:t>
      </w:r>
      <w:r>
        <w:t>ả</w:t>
      </w:r>
      <w:r>
        <w:t>n ☐ Trung c</w:t>
      </w:r>
      <w:r>
        <w:t>ấ</w:t>
      </w:r>
      <w:r>
        <w:t>p ☐ Nâng cao ☐ Chuyên nghi</w:t>
      </w:r>
      <w:r>
        <w:t>ệ</w:t>
      </w:r>
      <w:r>
        <w:t xml:space="preserve">p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làm bài:</w:t>
      </w:r>
      <w:r>
        <w:t xml:space="preserve"> 30 phút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20 câu </w:t>
      </w: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Tr</w:t>
      </w:r>
      <w:r>
        <w:t>ắ</w:t>
      </w:r>
      <w:r>
        <w:t>c nghi</w:t>
      </w:r>
      <w:r>
        <w:t>ệ</w:t>
      </w:r>
      <w:r>
        <w:t>m 4 l</w:t>
      </w:r>
      <w:r>
        <w:t>ự</w:t>
      </w:r>
      <w:r>
        <w:t>a ch</w:t>
      </w:r>
      <w:r>
        <w:t>ọ</w:t>
      </w:r>
      <w:r>
        <w:t xml:space="preserve">n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ố</w:t>
      </w:r>
      <w:r>
        <w:rPr>
          <w:b/>
          <w:bCs/>
        </w:rPr>
        <w:t>i đa:</w:t>
      </w:r>
      <w:r>
        <w:t xml:space="preserve"> 100 đi</w:t>
      </w:r>
      <w:r>
        <w:t>ể</w:t>
      </w:r>
      <w:r>
        <w:t xml:space="preserve">m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≥ 70 đi</w:t>
      </w:r>
      <w:r>
        <w:t>ể</w:t>
      </w:r>
      <w:r>
        <w:t>m</w:t>
      </w:r>
    </w:p>
    <w:p w14:paraId="43F74A20" w14:textId="77777777" w:rsidR="004E6559" w:rsidRDefault="00274B2C">
      <w:r>
        <w:pict w14:anchorId="3BA263B4">
          <v:rect id="_x0000_i1026" style="width:0;height:1.5pt" o:hralign="center" o:hrstd="t" o:hr="t"/>
        </w:pict>
      </w:r>
    </w:p>
    <w:p w14:paraId="00E38033" w14:textId="77777777" w:rsidR="004E6559" w:rsidRDefault="00274B2C">
      <w:pPr>
        <w:pStyle w:val="Heading2"/>
      </w:pPr>
      <w:bookmarkStart w:id="2" w:name="hướng-dẫn-làm-bài"/>
      <w:bookmarkEnd w:id="1"/>
      <w:r>
        <w:t>HƯ</w:t>
      </w:r>
      <w:r>
        <w:t>Ớ</w:t>
      </w:r>
      <w:r>
        <w:t>NG D</w:t>
      </w:r>
      <w:r>
        <w:t>Ẫ</w:t>
      </w:r>
      <w:r>
        <w:t>N LÀM BÀI</w:t>
      </w:r>
    </w:p>
    <w:p w14:paraId="32B9DE73" w14:textId="77777777" w:rsidR="004E6559" w:rsidRDefault="00274B2C">
      <w:pPr>
        <w:pStyle w:val="Compact"/>
        <w:numPr>
          <w:ilvl w:val="0"/>
          <w:numId w:val="2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làm bài:</w:t>
      </w:r>
      <w:r>
        <w:t xml:space="preserve"> 30 phút</w:t>
      </w:r>
    </w:p>
    <w:p w14:paraId="1F97A4EB" w14:textId="77777777" w:rsidR="004E6559" w:rsidRDefault="00274B2C">
      <w:pPr>
        <w:pStyle w:val="Compact"/>
        <w:numPr>
          <w:ilvl w:val="0"/>
          <w:numId w:val="2"/>
        </w:numPr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Tr</w:t>
      </w:r>
      <w:r>
        <w:t>ắ</w:t>
      </w:r>
      <w:r>
        <w:t>c nghi</w:t>
      </w:r>
      <w:r>
        <w:t>ệ</w:t>
      </w:r>
      <w:r>
        <w:t>m 4 l</w:t>
      </w:r>
      <w:r>
        <w:t>ự</w:t>
      </w:r>
      <w:r>
        <w:t>a ch</w:t>
      </w:r>
      <w:r>
        <w:t>ọ</w:t>
      </w:r>
      <w:r>
        <w:t>n (A, B</w:t>
      </w:r>
      <w:r>
        <w:t>, C, D)</w:t>
      </w:r>
    </w:p>
    <w:p w14:paraId="179E80C3" w14:textId="77777777" w:rsidR="004E6559" w:rsidRDefault="00274B2C">
      <w:pPr>
        <w:pStyle w:val="Compact"/>
        <w:numPr>
          <w:ilvl w:val="0"/>
          <w:numId w:val="2"/>
        </w:numPr>
      </w:pPr>
      <w:r>
        <w:rPr>
          <w:b/>
          <w:bCs/>
        </w:rPr>
        <w:t>Cách làm:</w:t>
      </w:r>
      <w:r>
        <w:t xml:space="preserve"> Khoanh tròn vào ch</w:t>
      </w:r>
      <w:r>
        <w:t>ữ</w:t>
      </w:r>
      <w:r>
        <w:t xml:space="preserve"> cái đúng nh</w:t>
      </w:r>
      <w:r>
        <w:t>ấ</w:t>
      </w:r>
      <w:r>
        <w:t>t</w:t>
      </w:r>
    </w:p>
    <w:p w14:paraId="36BE6935" w14:textId="77777777" w:rsidR="004E6559" w:rsidRDefault="00274B2C">
      <w:pPr>
        <w:pStyle w:val="Compact"/>
        <w:numPr>
          <w:ilvl w:val="0"/>
          <w:numId w:val="2"/>
        </w:num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M</w:t>
      </w:r>
      <w:r>
        <w:t>ỗ</w:t>
      </w:r>
      <w:r>
        <w:t>i câu đúng đư</w:t>
      </w:r>
      <w:r>
        <w:t>ợ</w:t>
      </w:r>
      <w:r>
        <w:t>c 5 đi</w:t>
      </w:r>
      <w:r>
        <w:t>ể</w:t>
      </w:r>
      <w:r>
        <w:t>m</w:t>
      </w:r>
    </w:p>
    <w:p w14:paraId="41D6E677" w14:textId="77777777" w:rsidR="004E6559" w:rsidRDefault="00274B2C">
      <w:pPr>
        <w:pStyle w:val="Compact"/>
        <w:numPr>
          <w:ilvl w:val="0"/>
          <w:numId w:val="2"/>
        </w:numPr>
      </w:pPr>
      <w:r>
        <w:rPr>
          <w:b/>
          <w:bCs/>
        </w:rPr>
        <w:t>Lưu ý: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ch</w:t>
      </w:r>
      <w:r>
        <w:t>ọ</w:t>
      </w:r>
      <w:r>
        <w:t>n 1 đáp án cho m</w:t>
      </w:r>
      <w:r>
        <w:t>ỗ</w:t>
      </w:r>
      <w:r>
        <w:t>i câu</w:t>
      </w:r>
    </w:p>
    <w:p w14:paraId="6C543B0B" w14:textId="77777777" w:rsidR="004E6559" w:rsidRDefault="00274B2C">
      <w:r>
        <w:pict w14:anchorId="5FD7D551">
          <v:rect id="_x0000_i1027" style="width:0;height:1.5pt" o:hralign="center" o:hrstd="t" o:hr="t"/>
        </w:pict>
      </w:r>
    </w:p>
    <w:p w14:paraId="766A10B3" w14:textId="77777777" w:rsidR="004E6559" w:rsidRDefault="00274B2C">
      <w:pPr>
        <w:pStyle w:val="Heading2"/>
      </w:pPr>
      <w:bookmarkStart w:id="3" w:name="phần-i-kiến-thức-cơ-bản-về-cháy-4-câu"/>
      <w:bookmarkEnd w:id="2"/>
      <w:r>
        <w:t>PH</w:t>
      </w:r>
      <w:r>
        <w:t>Ầ</w:t>
      </w:r>
      <w:r>
        <w:t>N I: KI</w:t>
      </w:r>
      <w:r>
        <w:t>Ế</w:t>
      </w:r>
      <w:r>
        <w:t>N TH</w:t>
      </w:r>
      <w:r>
        <w:t>Ứ</w:t>
      </w:r>
      <w:r>
        <w:t>C CƠ B</w:t>
      </w:r>
      <w:r>
        <w:t>Ả</w:t>
      </w:r>
      <w:r>
        <w:t>N V</w:t>
      </w:r>
      <w:r>
        <w:t>Ề</w:t>
      </w:r>
      <w:r>
        <w:t xml:space="preserve"> CHÁY (4 câu)</w:t>
      </w:r>
    </w:p>
    <w:p w14:paraId="5E0F9F08" w14:textId="77777777" w:rsidR="004E6559" w:rsidRDefault="00274B2C">
      <w:pPr>
        <w:pStyle w:val="FirstParagraph"/>
      </w:pPr>
      <w:r>
        <w:rPr>
          <w:b/>
          <w:bCs/>
        </w:rPr>
        <w:t>Câu 1:</w:t>
      </w:r>
      <w:r>
        <w:t xml:space="preserve"> Tam giác l</w:t>
      </w:r>
      <w:r>
        <w:t>ử</w:t>
      </w:r>
      <w:r>
        <w:t>a bao g</w:t>
      </w:r>
      <w:r>
        <w:t>ồ</w:t>
      </w:r>
      <w:r>
        <w:t>m nh</w:t>
      </w:r>
      <w:r>
        <w:t>ữ</w:t>
      </w:r>
      <w:r>
        <w:t>ng y</w:t>
      </w:r>
      <w:r>
        <w:t>ế</w:t>
      </w:r>
      <w:r>
        <w:t>u t</w:t>
      </w:r>
      <w:r>
        <w:t>ố</w:t>
      </w:r>
      <w:r>
        <w:t xml:space="preserve"> nào? - A. Nhi</w:t>
      </w:r>
      <w:r>
        <w:t>ệ</w:t>
      </w:r>
      <w:r>
        <w:t>t + Oxy + Ánh sáng - B. Nhi</w:t>
      </w:r>
      <w:r>
        <w:t>ệ</w:t>
      </w:r>
      <w:r>
        <w:t>t + O</w:t>
      </w:r>
      <w:r>
        <w:t>xy + Nhiên li</w:t>
      </w:r>
      <w:r>
        <w:t>ệ</w:t>
      </w:r>
      <w:r>
        <w:t>u - C. Nhi</w:t>
      </w:r>
      <w:r>
        <w:t>ệ</w:t>
      </w:r>
      <w:r>
        <w:t>t + Nư</w:t>
      </w:r>
      <w:r>
        <w:t>ớ</w:t>
      </w:r>
      <w:r>
        <w:t>c + Nhiên li</w:t>
      </w:r>
      <w:r>
        <w:t>ệ</w:t>
      </w:r>
      <w:r>
        <w:t>u - D. Oxy + Nhiên li</w:t>
      </w:r>
      <w:r>
        <w:t>ệ</w:t>
      </w:r>
      <w:r>
        <w:t>u + Gió</w:t>
      </w:r>
    </w:p>
    <w:p w14:paraId="1854E76D" w14:textId="77777777" w:rsidR="004E6559" w:rsidRDefault="00274B2C">
      <w:pPr>
        <w:pStyle w:val="BodyText"/>
      </w:pPr>
      <w:r>
        <w:rPr>
          <w:b/>
          <w:bCs/>
        </w:rPr>
        <w:t>Câu 2:</w:t>
      </w:r>
      <w:r>
        <w:t xml:space="preserve"> Các giai đo</w:t>
      </w:r>
      <w:r>
        <w:t>ạ</w:t>
      </w:r>
      <w:r>
        <w:t>n c</w:t>
      </w:r>
      <w:r>
        <w:t>ủ</w:t>
      </w:r>
      <w:r>
        <w:t>a quá trình cháy theo th</w:t>
      </w:r>
      <w:r>
        <w:t>ứ</w:t>
      </w:r>
      <w:r>
        <w:t xml:space="preserve"> t</w:t>
      </w:r>
      <w:r>
        <w:t>ự</w:t>
      </w:r>
      <w:r>
        <w:t xml:space="preserve"> là: - A. Bùng cháy → Cháy âm </w:t>
      </w:r>
      <w:r>
        <w:t>ỉ</w:t>
      </w:r>
      <w:r>
        <w:t xml:space="preserve"> → Cháy d</w:t>
      </w:r>
      <w:r>
        <w:t>ữ</w:t>
      </w:r>
      <w:r>
        <w:t xml:space="preserve"> d</w:t>
      </w:r>
      <w:r>
        <w:t>ộ</w:t>
      </w:r>
      <w:r>
        <w:t>i → T</w:t>
      </w:r>
      <w:r>
        <w:t>ắ</w:t>
      </w:r>
      <w:r>
        <w:t xml:space="preserve">t - B. Cháy âm </w:t>
      </w:r>
      <w:r>
        <w:t>ỉ</w:t>
      </w:r>
      <w:r>
        <w:t xml:space="preserve"> → Bùng cháy → Cháy d</w:t>
      </w:r>
      <w:r>
        <w:t>ữ</w:t>
      </w:r>
      <w:r>
        <w:t xml:space="preserve"> d</w:t>
      </w:r>
      <w:r>
        <w:t>ộ</w:t>
      </w:r>
      <w:r>
        <w:t>i → T</w:t>
      </w:r>
      <w:r>
        <w:t>ắ</w:t>
      </w:r>
      <w:r>
        <w:t>t - C. Cháy d</w:t>
      </w:r>
      <w:r>
        <w:t>ữ</w:t>
      </w:r>
      <w:r>
        <w:t xml:space="preserve"> d</w:t>
      </w:r>
      <w:r>
        <w:t>ộ</w:t>
      </w:r>
      <w:r>
        <w:t xml:space="preserve">i → Bùng cháy → </w:t>
      </w:r>
      <w:r>
        <w:t xml:space="preserve">Cháy âm </w:t>
      </w:r>
      <w:r>
        <w:t>ỉ</w:t>
      </w:r>
      <w:r>
        <w:t xml:space="preserve"> → T</w:t>
      </w:r>
      <w:r>
        <w:t>ắ</w:t>
      </w:r>
      <w:r>
        <w:t>t - D. T</w:t>
      </w:r>
      <w:r>
        <w:t>ắ</w:t>
      </w:r>
      <w:r>
        <w:t xml:space="preserve">t → Cháy âm </w:t>
      </w:r>
      <w:r>
        <w:t>ỉ</w:t>
      </w:r>
      <w:r>
        <w:t xml:space="preserve"> → Bùng cháy → Cháy d</w:t>
      </w:r>
      <w:r>
        <w:t>ữ</w:t>
      </w:r>
      <w:r>
        <w:t xml:space="preserve"> d</w:t>
      </w:r>
      <w:r>
        <w:t>ộ</w:t>
      </w:r>
      <w:r>
        <w:t>i</w:t>
      </w:r>
    </w:p>
    <w:p w14:paraId="0C3EFB32" w14:textId="77777777" w:rsidR="004E6559" w:rsidRDefault="00274B2C">
      <w:pPr>
        <w:pStyle w:val="BodyText"/>
      </w:pPr>
      <w:r>
        <w:rPr>
          <w:b/>
          <w:bCs/>
        </w:rPr>
        <w:t>Câu 3:</w:t>
      </w:r>
      <w:r>
        <w:t xml:space="preserve"> S</w:t>
      </w:r>
      <w:r>
        <w:t>ả</w:t>
      </w:r>
      <w:r>
        <w:t>n ph</w:t>
      </w:r>
      <w:r>
        <w:t>ẩ</w:t>
      </w:r>
      <w:r>
        <w:t>m cháy đ</w:t>
      </w:r>
      <w:r>
        <w:t>ộ</w:t>
      </w:r>
      <w:r>
        <w:t>c h</w:t>
      </w:r>
      <w:r>
        <w:t>ạ</w:t>
      </w:r>
      <w:r>
        <w:t>i nh</w:t>
      </w:r>
      <w:r>
        <w:t>ấ</w:t>
      </w:r>
      <w:r>
        <w:t>t là: - A. CO2 (Cacbon dioxit) - B. CO (Cacbon monoxit) - C. H2O (Hơi nư</w:t>
      </w:r>
      <w:r>
        <w:t>ớ</w:t>
      </w:r>
      <w:r>
        <w:t>c) - D. N2 (Nitơ)</w:t>
      </w:r>
    </w:p>
    <w:p w14:paraId="67376249" w14:textId="77777777" w:rsidR="004E6559" w:rsidRDefault="00274B2C">
      <w:pPr>
        <w:pStyle w:val="BodyText"/>
      </w:pPr>
      <w:r>
        <w:rPr>
          <w:b/>
          <w:bCs/>
        </w:rPr>
        <w:lastRenderedPageBreak/>
        <w:t>Câu 4: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cháy c</w:t>
      </w:r>
      <w:r>
        <w:t>ủ</w:t>
      </w:r>
      <w:r>
        <w:t>a gi</w:t>
      </w:r>
      <w:r>
        <w:t>ấ</w:t>
      </w:r>
      <w:r>
        <w:t>y là: - A. 100-200°C - B. 200-300°C - C. 3</w:t>
      </w:r>
      <w:r>
        <w:t>00-400°C - D. 400-500°C</w:t>
      </w:r>
    </w:p>
    <w:p w14:paraId="52C28267" w14:textId="77777777" w:rsidR="004E6559" w:rsidRDefault="00274B2C">
      <w:r>
        <w:pict w14:anchorId="761F77F6">
          <v:rect id="_x0000_i1028" style="width:0;height:1.5pt" o:hralign="center" o:hrstd="t" o:hr="t"/>
        </w:pict>
      </w:r>
    </w:p>
    <w:p w14:paraId="0B119B3D" w14:textId="77777777" w:rsidR="004E6559" w:rsidRDefault="00274B2C">
      <w:pPr>
        <w:pStyle w:val="Heading2"/>
      </w:pPr>
      <w:bookmarkStart w:id="4" w:name="phần-ii-nguyên-nhân-cháy-3-câu"/>
      <w:bookmarkEnd w:id="3"/>
      <w:r>
        <w:t>PH</w:t>
      </w:r>
      <w:r>
        <w:t>Ầ</w:t>
      </w:r>
      <w:r>
        <w:t>N II: NGUYÊN NHÂN CHÁY (3 câu)</w:t>
      </w:r>
    </w:p>
    <w:p w14:paraId="3D7D2344" w14:textId="77777777" w:rsidR="004E6559" w:rsidRDefault="00274B2C">
      <w:pPr>
        <w:pStyle w:val="FirstParagraph"/>
      </w:pPr>
      <w:r>
        <w:rPr>
          <w:b/>
          <w:bCs/>
        </w:rPr>
        <w:t>Câu 5:</w:t>
      </w:r>
      <w:r>
        <w:t xml:space="preserve"> Nguyên nhân cháy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trong trư</w:t>
      </w:r>
      <w:r>
        <w:t>ờ</w:t>
      </w:r>
      <w:r>
        <w:t>ng h</w:t>
      </w:r>
      <w:r>
        <w:t>ọ</w:t>
      </w:r>
      <w:r>
        <w:t>c là: - A. Ch</w:t>
      </w:r>
      <w:r>
        <w:t>ậ</w:t>
      </w:r>
      <w:r>
        <w:t>p đi</w:t>
      </w:r>
      <w:r>
        <w:t>ệ</w:t>
      </w:r>
      <w:r>
        <w:t>n - B. Sơ su</w:t>
      </w:r>
      <w:r>
        <w:t>ấ</w:t>
      </w:r>
      <w:r>
        <w:t>t con ngư</w:t>
      </w:r>
      <w:r>
        <w:t>ờ</w:t>
      </w:r>
      <w:r>
        <w:t>i - C. Thiên tai - D. Hóa ch</w:t>
      </w:r>
      <w:r>
        <w:t>ấ</w:t>
      </w:r>
      <w:r>
        <w:t>t</w:t>
      </w:r>
    </w:p>
    <w:p w14:paraId="04BEB2B6" w14:textId="77777777" w:rsidR="004E6559" w:rsidRDefault="00274B2C">
      <w:pPr>
        <w:pStyle w:val="BodyText"/>
      </w:pPr>
      <w:r>
        <w:rPr>
          <w:b/>
          <w:bCs/>
        </w:rPr>
        <w:t>Câu 6:</w:t>
      </w:r>
      <w:r>
        <w:t xml:space="preserve"> Khi nào có th</w:t>
      </w:r>
      <w:r>
        <w:t>ể</w:t>
      </w:r>
      <w:r>
        <w:t xml:space="preserve"> x</w:t>
      </w:r>
      <w:r>
        <w:t>ả</w:t>
      </w:r>
      <w:r>
        <w:t>y ra cháy do ch</w:t>
      </w:r>
      <w:r>
        <w:t>ậ</w:t>
      </w:r>
      <w:r>
        <w:t>p đi</w:t>
      </w:r>
      <w:r>
        <w:t>ệ</w:t>
      </w:r>
      <w:r>
        <w:t>n? - A. Dây đi</w:t>
      </w:r>
      <w:r>
        <w:t>ệ</w:t>
      </w:r>
      <w:r>
        <w:t>n b</w:t>
      </w:r>
      <w:r>
        <w:t>ị</w:t>
      </w:r>
      <w:r>
        <w:t xml:space="preserve"> h</w:t>
      </w:r>
      <w:r>
        <w:t>ở</w:t>
      </w:r>
      <w:r>
        <w:t xml:space="preserve"> - </w:t>
      </w:r>
      <w:r>
        <w:t>B. Quá t</w:t>
      </w:r>
      <w:r>
        <w:t>ả</w:t>
      </w:r>
      <w:r>
        <w:t>i đi</w:t>
      </w:r>
      <w:r>
        <w:t>ệ</w:t>
      </w:r>
      <w:r>
        <w:t>n - C. C</w:t>
      </w:r>
      <w:r>
        <w:t>ả</w:t>
      </w:r>
      <w:r>
        <w:t xml:space="preserve"> A và B - D. Không bao gi</w:t>
      </w:r>
      <w:r>
        <w:t>ờ</w:t>
      </w:r>
    </w:p>
    <w:p w14:paraId="22DA9CC7" w14:textId="77777777" w:rsidR="004E6559" w:rsidRDefault="00274B2C">
      <w:pPr>
        <w:pStyle w:val="BodyText"/>
      </w:pPr>
      <w:r>
        <w:rPr>
          <w:b/>
          <w:bCs/>
        </w:rPr>
        <w:t>Câu 7:</w:t>
      </w:r>
      <w:r>
        <w:t xml:space="preserve"> Cháy do sơ su</w:t>
      </w:r>
      <w:r>
        <w:t>ấ</w:t>
      </w:r>
      <w:r>
        <w:t>t con ngư</w:t>
      </w:r>
      <w:r>
        <w:t>ờ</w:t>
      </w:r>
      <w:r>
        <w:t>i thư</w:t>
      </w:r>
      <w:r>
        <w:t>ờ</w:t>
      </w:r>
      <w:r>
        <w:t>ng x</w:t>
      </w:r>
      <w:r>
        <w:t>ả</w:t>
      </w:r>
      <w:r>
        <w:t>y ra khi: - A. Hút thu</w:t>
      </w:r>
      <w:r>
        <w:t>ố</w:t>
      </w:r>
      <w:r>
        <w:t>c trong khu v</w:t>
      </w:r>
      <w:r>
        <w:t>ự</w:t>
      </w:r>
      <w:r>
        <w:t>c c</w:t>
      </w:r>
      <w:r>
        <w:t>ấ</w:t>
      </w:r>
      <w:r>
        <w:t>m - B. Đ</w:t>
      </w:r>
      <w:r>
        <w:t>ể</w:t>
      </w:r>
      <w:r>
        <w:t xml:space="preserve"> ngu</w:t>
      </w:r>
      <w:r>
        <w:t>ồ</w:t>
      </w:r>
      <w:r>
        <w:t>n l</w:t>
      </w:r>
      <w:r>
        <w:t>ử</w:t>
      </w:r>
      <w:r>
        <w:t>a g</w:t>
      </w:r>
      <w:r>
        <w:t>ầ</w:t>
      </w:r>
      <w:r>
        <w:t>n v</w:t>
      </w:r>
      <w:r>
        <w:t>ậ</w:t>
      </w:r>
      <w:r>
        <w:t>t d</w:t>
      </w:r>
      <w:r>
        <w:t>ễ</w:t>
      </w:r>
      <w:r>
        <w:t xml:space="preserve"> cháy - C. C</w:t>
      </w:r>
      <w:r>
        <w:t>ả</w:t>
      </w:r>
      <w:r>
        <w:t xml:space="preserve"> A và B - D. Không bao gi</w:t>
      </w:r>
      <w:r>
        <w:t>ờ</w:t>
      </w:r>
    </w:p>
    <w:p w14:paraId="37BD3BA9" w14:textId="77777777" w:rsidR="004E6559" w:rsidRDefault="00274B2C">
      <w:r>
        <w:pict w14:anchorId="304A1C04">
          <v:rect id="_x0000_i1029" style="width:0;height:1.5pt" o:hralign="center" o:hrstd="t" o:hr="t"/>
        </w:pict>
      </w:r>
    </w:p>
    <w:p w14:paraId="71A6932A" w14:textId="77777777" w:rsidR="004E6559" w:rsidRDefault="00274B2C">
      <w:pPr>
        <w:pStyle w:val="Heading2"/>
      </w:pPr>
      <w:bookmarkStart w:id="5" w:name="phần-iii-phòng-ngừa-cháy-3-câu"/>
      <w:bookmarkEnd w:id="4"/>
      <w:r>
        <w:t>PH</w:t>
      </w:r>
      <w:r>
        <w:t>Ầ</w:t>
      </w:r>
      <w:r>
        <w:t>N III: PHÒNG NG</w:t>
      </w:r>
      <w:r>
        <w:t>Ừ</w:t>
      </w:r>
      <w:r>
        <w:t>A CHÁY (3 câu)</w:t>
      </w:r>
    </w:p>
    <w:p w14:paraId="1E68AB1F" w14:textId="77777777" w:rsidR="004E6559" w:rsidRDefault="00274B2C">
      <w:pPr>
        <w:pStyle w:val="FirstParagraph"/>
      </w:pPr>
      <w:r>
        <w:rPr>
          <w:b/>
          <w:bCs/>
        </w:rPr>
        <w:t>Câu 8:</w:t>
      </w:r>
      <w:r>
        <w:t xml:space="preserve"> Quy t</w:t>
      </w:r>
      <w:r>
        <w:t>ắ</w:t>
      </w:r>
      <w:r>
        <w:t>c “5</w:t>
      </w:r>
      <w:r>
        <w:t xml:space="preserve"> không” trong phòng cháy là: - A. Không đ</w:t>
      </w:r>
      <w:r>
        <w:t>ể</w:t>
      </w:r>
      <w:r>
        <w:t xml:space="preserve"> ngu</w:t>
      </w:r>
      <w:r>
        <w:t>ồ</w:t>
      </w:r>
      <w:r>
        <w:t>n l</w:t>
      </w:r>
      <w:r>
        <w:t>ử</w:t>
      </w:r>
      <w:r>
        <w:t>a, không đ</w:t>
      </w:r>
      <w:r>
        <w:t>ể</w:t>
      </w:r>
      <w:r>
        <w:t xml:space="preserve"> d</w:t>
      </w:r>
      <w:r>
        <w:t>ễ</w:t>
      </w:r>
      <w:r>
        <w:t xml:space="preserve"> cháy, không đ</w:t>
      </w:r>
      <w:r>
        <w:t>ể</w:t>
      </w:r>
      <w:r>
        <w:t xml:space="preserve"> oxy, không đ</w:t>
      </w:r>
      <w:r>
        <w:t>ể</w:t>
      </w:r>
      <w:r>
        <w:t xml:space="preserve"> nhi</w:t>
      </w:r>
      <w:r>
        <w:t>ệ</w:t>
      </w:r>
      <w:r>
        <w:t>t, không đ</w:t>
      </w:r>
      <w:r>
        <w:t>ể</w:t>
      </w:r>
      <w:r>
        <w:t xml:space="preserve"> ngư</w:t>
      </w:r>
      <w:r>
        <w:t>ờ</w:t>
      </w:r>
      <w:r>
        <w:t>i - B. Không đ</w:t>
      </w:r>
      <w:r>
        <w:t>ể</w:t>
      </w:r>
      <w:r>
        <w:t xml:space="preserve"> ngu</w:t>
      </w:r>
      <w:r>
        <w:t>ồ</w:t>
      </w:r>
      <w:r>
        <w:t>n l</w:t>
      </w:r>
      <w:r>
        <w:t>ử</w:t>
      </w:r>
      <w:r>
        <w:t>a, không đ</w:t>
      </w:r>
      <w:r>
        <w:t>ể</w:t>
      </w:r>
      <w:r>
        <w:t xml:space="preserve"> d</w:t>
      </w:r>
      <w:r>
        <w:t>ễ</w:t>
      </w:r>
      <w:r>
        <w:t xml:space="preserve"> cháy, không đ</w:t>
      </w:r>
      <w:r>
        <w:t>ể</w:t>
      </w:r>
      <w:r>
        <w:t xml:space="preserve"> oxy, không đ</w:t>
      </w:r>
      <w:r>
        <w:t>ể</w:t>
      </w:r>
      <w:r>
        <w:t xml:space="preserve"> nhi</w:t>
      </w:r>
      <w:r>
        <w:t>ệ</w:t>
      </w:r>
      <w:r>
        <w:t>t, không đ</w:t>
      </w:r>
      <w:r>
        <w:t>ể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- C. Không đ</w:t>
      </w:r>
      <w:r>
        <w:t>ể</w:t>
      </w:r>
      <w:r>
        <w:t xml:space="preserve"> ngu</w:t>
      </w:r>
      <w:r>
        <w:t>ồ</w:t>
      </w:r>
      <w:r>
        <w:t>n l</w:t>
      </w:r>
      <w:r>
        <w:t>ử</w:t>
      </w:r>
      <w:r>
        <w:t>a, không đ</w:t>
      </w:r>
      <w:r>
        <w:t>ể</w:t>
      </w:r>
      <w:r>
        <w:t xml:space="preserve"> d</w:t>
      </w:r>
      <w:r>
        <w:t>ễ</w:t>
      </w:r>
      <w:r>
        <w:t xml:space="preserve"> cháy, không</w:t>
      </w:r>
      <w:r>
        <w:t xml:space="preserve"> đ</w:t>
      </w:r>
      <w:r>
        <w:t>ể</w:t>
      </w:r>
      <w:r>
        <w:t xml:space="preserve"> oxy, không đ</w:t>
      </w:r>
      <w:r>
        <w:t>ể</w:t>
      </w:r>
      <w:r>
        <w:t xml:space="preserve"> nhi</w:t>
      </w:r>
      <w:r>
        <w:t>ệ</w:t>
      </w:r>
      <w:r>
        <w:t>t, không đ</w:t>
      </w:r>
      <w:r>
        <w:t>ể</w:t>
      </w:r>
      <w:r>
        <w:t xml:space="preserve"> hóa ch</w:t>
      </w:r>
      <w:r>
        <w:t>ấ</w:t>
      </w:r>
      <w:r>
        <w:t>t - D. Không đ</w:t>
      </w:r>
      <w:r>
        <w:t>ể</w:t>
      </w:r>
      <w:r>
        <w:t xml:space="preserve"> ngu</w:t>
      </w:r>
      <w:r>
        <w:t>ồ</w:t>
      </w:r>
      <w:r>
        <w:t>n l</w:t>
      </w:r>
      <w:r>
        <w:t>ử</w:t>
      </w:r>
      <w:r>
        <w:t>a, không đ</w:t>
      </w:r>
      <w:r>
        <w:t>ể</w:t>
      </w:r>
      <w:r>
        <w:t xml:space="preserve"> d</w:t>
      </w:r>
      <w:r>
        <w:t>ễ</w:t>
      </w:r>
      <w:r>
        <w:t xml:space="preserve"> cháy, không đ</w:t>
      </w:r>
      <w:r>
        <w:t>ể</w:t>
      </w:r>
      <w:r>
        <w:t xml:space="preserve"> oxy, không đ</w:t>
      </w:r>
      <w:r>
        <w:t>ể</w:t>
      </w:r>
      <w:r>
        <w:t xml:space="preserve"> nhi</w:t>
      </w:r>
      <w:r>
        <w:t>ệ</w:t>
      </w:r>
      <w:r>
        <w:t>t, không đ</w:t>
      </w:r>
      <w:r>
        <w:t>ể</w:t>
      </w:r>
      <w:r>
        <w:t xml:space="preserve"> b</w:t>
      </w:r>
      <w:r>
        <w:t>ụ</w:t>
      </w:r>
      <w:r>
        <w:t>i</w:t>
      </w:r>
    </w:p>
    <w:p w14:paraId="3079774A" w14:textId="77777777" w:rsidR="004E6559" w:rsidRDefault="00274B2C">
      <w:pPr>
        <w:pStyle w:val="BodyText"/>
      </w:pPr>
      <w:r>
        <w:rPr>
          <w:b/>
          <w:bCs/>
        </w:rPr>
        <w:t>Câu 9:</w:t>
      </w:r>
      <w:r>
        <w:t xml:space="preserve">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PCCC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n: - A. Hàng tháng - B. Hàng quý - C. Hàng năm - D. C</w:t>
      </w:r>
      <w:r>
        <w:t>ả</w:t>
      </w:r>
      <w:r>
        <w:t xml:space="preserve"> A, B và C</w:t>
      </w:r>
    </w:p>
    <w:p w14:paraId="3EE2201C" w14:textId="77777777" w:rsidR="004E6559" w:rsidRDefault="00274B2C">
      <w:pPr>
        <w:pStyle w:val="BodyText"/>
      </w:pPr>
      <w:r>
        <w:rPr>
          <w:b/>
          <w:bCs/>
        </w:rPr>
        <w:t>Câu 10:</w:t>
      </w:r>
      <w:r>
        <w:t xml:space="preserve"> Khi</w:t>
      </w:r>
      <w:r>
        <w:t xml:space="preserve"> phát hi</w:t>
      </w:r>
      <w:r>
        <w:t>ệ</w:t>
      </w:r>
      <w:r>
        <w:t>n cháy, vi</w:t>
      </w:r>
      <w:r>
        <w:t>ệ</w:t>
      </w:r>
      <w:r>
        <w:t>c đ</w:t>
      </w:r>
      <w:r>
        <w:t>ầ</w:t>
      </w:r>
      <w:r>
        <w:t>u tiên c</w:t>
      </w:r>
      <w:r>
        <w:t>ầ</w:t>
      </w:r>
      <w:r>
        <w:t>n làm là: - A. G</w:t>
      </w:r>
      <w:r>
        <w:t>ọ</w:t>
      </w:r>
      <w:r>
        <w:t>i 114 - B. Báo đ</w:t>
      </w:r>
      <w:r>
        <w:t>ộ</w:t>
      </w:r>
      <w:r>
        <w:t>ng cho m</w:t>
      </w:r>
      <w:r>
        <w:t>ọ</w:t>
      </w:r>
      <w:r>
        <w:t>i ngư</w:t>
      </w:r>
      <w:r>
        <w:t>ờ</w:t>
      </w:r>
      <w:r>
        <w:t>i - C. D</w:t>
      </w:r>
      <w:r>
        <w:t>ậ</w:t>
      </w:r>
      <w:r>
        <w:t>p cháy - D. Sơ tán</w:t>
      </w:r>
    </w:p>
    <w:p w14:paraId="03F69DEE" w14:textId="77777777" w:rsidR="004E6559" w:rsidRDefault="00274B2C">
      <w:r>
        <w:pict w14:anchorId="2621A4D7">
          <v:rect id="_x0000_i1030" style="width:0;height:1.5pt" o:hralign="center" o:hrstd="t" o:hr="t"/>
        </w:pict>
      </w:r>
    </w:p>
    <w:p w14:paraId="27155914" w14:textId="77777777" w:rsidR="004E6559" w:rsidRDefault="00274B2C">
      <w:pPr>
        <w:pStyle w:val="Heading2"/>
      </w:pPr>
      <w:bookmarkStart w:id="6" w:name="phần-iv-thiết-bị-pccc-4-câu"/>
      <w:bookmarkEnd w:id="5"/>
      <w:r>
        <w:t>PH</w:t>
      </w:r>
      <w:r>
        <w:t>Ầ</w:t>
      </w:r>
      <w:r>
        <w:t>N IV: THI</w:t>
      </w:r>
      <w:r>
        <w:t>Ế</w:t>
      </w:r>
      <w:r>
        <w:t>T B</w:t>
      </w:r>
      <w:r>
        <w:t>Ị</w:t>
      </w:r>
      <w:r>
        <w:t xml:space="preserve"> PCCC (4 câu)</w:t>
      </w:r>
    </w:p>
    <w:p w14:paraId="79070EC8" w14:textId="77777777" w:rsidR="004E6559" w:rsidRDefault="00274B2C">
      <w:pPr>
        <w:pStyle w:val="FirstParagraph"/>
      </w:pPr>
      <w:r>
        <w:rPr>
          <w:b/>
          <w:bCs/>
        </w:rPr>
        <w:t>Câu 11:</w:t>
      </w:r>
      <w:r>
        <w:t xml:space="preserve"> Bình ch</w:t>
      </w:r>
      <w:r>
        <w:t>ữ</w:t>
      </w:r>
      <w:r>
        <w:t>a cháy CO2 dùng đ</w:t>
      </w:r>
      <w:r>
        <w:t>ể</w:t>
      </w:r>
      <w:r>
        <w:t xml:space="preserve"> d</w:t>
      </w:r>
      <w:r>
        <w:t>ậ</w:t>
      </w:r>
      <w:r>
        <w:t>p cháy: - A. Cháy r</w:t>
      </w:r>
      <w:r>
        <w:t>ắ</w:t>
      </w:r>
      <w:r>
        <w:t>n (g</w:t>
      </w:r>
      <w:r>
        <w:t>ỗ</w:t>
      </w:r>
      <w:r>
        <w:t>, gi</w:t>
      </w:r>
      <w:r>
        <w:t>ấ</w:t>
      </w:r>
      <w:r>
        <w:t xml:space="preserve">y) </w:t>
      </w:r>
      <w:r>
        <w:t>- B. Cháy l</w:t>
      </w:r>
      <w:r>
        <w:t>ỏ</w:t>
      </w:r>
      <w:r>
        <w:t>ng (xăng, d</w:t>
      </w:r>
      <w:r>
        <w:t>ầ</w:t>
      </w:r>
      <w:r>
        <w:t>u) - C. Cháy khí - D. Cháy đi</w:t>
      </w:r>
      <w:r>
        <w:t>ệ</w:t>
      </w:r>
      <w:r>
        <w:t>n</w:t>
      </w:r>
    </w:p>
    <w:p w14:paraId="1ECF098A" w14:textId="77777777" w:rsidR="004E6559" w:rsidRDefault="00274B2C">
      <w:pPr>
        <w:pStyle w:val="BodyText"/>
      </w:pPr>
      <w:r>
        <w:rPr>
          <w:b/>
          <w:bCs/>
        </w:rPr>
        <w:lastRenderedPageBreak/>
        <w:t>Câu 12:</w:t>
      </w:r>
      <w:r>
        <w:t xml:space="preserve"> Khi s</w:t>
      </w:r>
      <w:r>
        <w:t>ử</w:t>
      </w:r>
      <w:r>
        <w:t xml:space="preserve"> d</w:t>
      </w:r>
      <w:r>
        <w:t>ụ</w:t>
      </w:r>
      <w:r>
        <w:t>ng bình ch</w:t>
      </w:r>
      <w:r>
        <w:t>ữ</w:t>
      </w:r>
      <w:r>
        <w:t>a cháy, ng</w:t>
      </w:r>
      <w:r>
        <w:t>ắ</w:t>
      </w:r>
      <w:r>
        <w:t>m vào đâu? - A. Ng</w:t>
      </w:r>
      <w:r>
        <w:t>ọ</w:t>
      </w:r>
      <w:r>
        <w:t>n l</w:t>
      </w:r>
      <w:r>
        <w:t>ử</w:t>
      </w:r>
      <w:r>
        <w:t>a - B. Gi</w:t>
      </w:r>
      <w:r>
        <w:t>ữ</w:t>
      </w:r>
      <w:r>
        <w:t>a đám cháy - C. Đáy đám cháy - D. Trên cao</w:t>
      </w:r>
    </w:p>
    <w:p w14:paraId="07ADC8C8" w14:textId="77777777" w:rsidR="004E6559" w:rsidRDefault="00274B2C">
      <w:pPr>
        <w:pStyle w:val="BodyText"/>
      </w:pPr>
      <w:r>
        <w:rPr>
          <w:b/>
          <w:bCs/>
        </w:rPr>
        <w:t>Câu 13:</w:t>
      </w:r>
      <w:r>
        <w:t xml:space="preserve"> Đ</w:t>
      </w:r>
      <w:r>
        <w:t>ầ</w:t>
      </w:r>
      <w:r>
        <w:t>u báo khói ho</w:t>
      </w:r>
      <w:r>
        <w:t>ạ</w:t>
      </w:r>
      <w:r>
        <w:t>t đ</w:t>
      </w:r>
      <w:r>
        <w:t>ộ</w:t>
      </w:r>
      <w:r>
        <w:t>ng d</w:t>
      </w:r>
      <w:r>
        <w:t>ự</w:t>
      </w:r>
      <w:r>
        <w:t>a trên nguyên lý: - A. Nhi</w:t>
      </w:r>
      <w:r>
        <w:t>ệ</w:t>
      </w:r>
      <w:r>
        <w:t>t đ</w:t>
      </w:r>
      <w:r>
        <w:t>ộ</w:t>
      </w:r>
      <w:r>
        <w:t xml:space="preserve"> - B. Ánh sáng - C. K</w:t>
      </w:r>
      <w:r>
        <w:t>hói - D. Âm thanh</w:t>
      </w:r>
    </w:p>
    <w:p w14:paraId="30FC455F" w14:textId="77777777" w:rsidR="004E6559" w:rsidRDefault="00274B2C">
      <w:pPr>
        <w:pStyle w:val="BodyText"/>
      </w:pPr>
      <w:r>
        <w:rPr>
          <w:b/>
          <w:bCs/>
        </w:rPr>
        <w:t>Câu 14: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sprinkler ho</w:t>
      </w:r>
      <w:r>
        <w:t>ạ</w:t>
      </w:r>
      <w:r>
        <w:t>t đ</w:t>
      </w:r>
      <w:r>
        <w:t>ộ</w:t>
      </w:r>
      <w:r>
        <w:t>ng khi: - A. Có khói - B. Có nhi</w:t>
      </w:r>
      <w:r>
        <w:t>ệ</w:t>
      </w:r>
      <w:r>
        <w:t>t đ</w:t>
      </w:r>
      <w:r>
        <w:t>ộ</w:t>
      </w:r>
      <w:r>
        <w:t xml:space="preserve"> cao - C. Có ngư</w:t>
      </w:r>
      <w:r>
        <w:t>ờ</w:t>
      </w:r>
      <w:r>
        <w:t>i nh</w:t>
      </w:r>
      <w:r>
        <w:t>ấ</w:t>
      </w:r>
      <w:r>
        <w:t>n nút - D. Có đi</w:t>
      </w:r>
      <w:r>
        <w:t>ệ</w:t>
      </w:r>
      <w:r>
        <w:t>n</w:t>
      </w:r>
    </w:p>
    <w:p w14:paraId="58FE2780" w14:textId="77777777" w:rsidR="004E6559" w:rsidRDefault="00274B2C">
      <w:r>
        <w:pict w14:anchorId="73BD8858">
          <v:rect id="_x0000_i1031" style="width:0;height:1.5pt" o:hralign="center" o:hrstd="t" o:hr="t"/>
        </w:pict>
      </w:r>
    </w:p>
    <w:p w14:paraId="293E391C" w14:textId="77777777" w:rsidR="004E6559" w:rsidRDefault="00274B2C">
      <w:pPr>
        <w:pStyle w:val="Heading2"/>
      </w:pPr>
      <w:bookmarkStart w:id="7" w:name="phần-v-sơ-tán-và-thoát-hiểm-4-câu"/>
      <w:bookmarkEnd w:id="6"/>
      <w:r>
        <w:t>PH</w:t>
      </w:r>
      <w:r>
        <w:t>Ầ</w:t>
      </w:r>
      <w:r>
        <w:t>N V: SƠ TÁN VÀ THOÁT HI</w:t>
      </w:r>
      <w:r>
        <w:t>Ể</w:t>
      </w:r>
      <w:r>
        <w:t>M (4 câu)</w:t>
      </w:r>
    </w:p>
    <w:p w14:paraId="5321B852" w14:textId="77777777" w:rsidR="004E6559" w:rsidRDefault="00274B2C">
      <w:pPr>
        <w:pStyle w:val="FirstParagraph"/>
      </w:pPr>
      <w:r>
        <w:rPr>
          <w:b/>
          <w:bCs/>
        </w:rPr>
        <w:t>Câu 15:</w:t>
      </w:r>
      <w:r>
        <w:t xml:space="preserve"> Khi thoát hi</w:t>
      </w:r>
      <w:r>
        <w:t>ể</w:t>
      </w:r>
      <w:r>
        <w:t>m qua khói, tư th</w:t>
      </w:r>
      <w:r>
        <w:t>ế</w:t>
      </w:r>
      <w:r>
        <w:t xml:space="preserve"> đúng là: - A. Đ</w:t>
      </w:r>
      <w:r>
        <w:t>ứ</w:t>
      </w:r>
      <w:r>
        <w:t>ng th</w:t>
      </w:r>
      <w:r>
        <w:t>ẳ</w:t>
      </w:r>
      <w:r>
        <w:t>ng - B. Cúi th</w:t>
      </w:r>
      <w:r>
        <w:t>ấ</w:t>
      </w:r>
      <w:r>
        <w:t xml:space="preserve">p - C. Bò </w:t>
      </w:r>
      <w:r>
        <w:t>sát sàn - D. C</w:t>
      </w:r>
      <w:r>
        <w:t>ả</w:t>
      </w:r>
      <w:r>
        <w:t xml:space="preserve"> B và C</w:t>
      </w:r>
    </w:p>
    <w:p w14:paraId="4FA8F0C3" w14:textId="77777777" w:rsidR="004E6559" w:rsidRDefault="00274B2C">
      <w:pPr>
        <w:pStyle w:val="BodyText"/>
      </w:pPr>
      <w:r>
        <w:rPr>
          <w:b/>
          <w:bCs/>
        </w:rPr>
        <w:t>Câu 16:</w:t>
      </w:r>
      <w:r>
        <w:t xml:space="preserve"> Khi m</w:t>
      </w:r>
      <w:r>
        <w:t>ở</w:t>
      </w:r>
      <w:r>
        <w:t xml:space="preserve"> c</w:t>
      </w:r>
      <w:r>
        <w:t>ử</w:t>
      </w:r>
      <w:r>
        <w:t>a thoát hi</w:t>
      </w:r>
      <w:r>
        <w:t>ể</w:t>
      </w:r>
      <w:r>
        <w:t>m, c</w:t>
      </w:r>
      <w:r>
        <w:t>ầ</w:t>
      </w:r>
      <w:r>
        <w:t>n ki</w:t>
      </w:r>
      <w:r>
        <w:t>ể</w:t>
      </w:r>
      <w:r>
        <w:t>m tra: - A. Nhi</w:t>
      </w:r>
      <w:r>
        <w:t>ệ</w:t>
      </w:r>
      <w:r>
        <w:t>t đ</w:t>
      </w:r>
      <w:r>
        <w:t>ộ</w:t>
      </w:r>
      <w:r>
        <w:t xml:space="preserve"> c</w:t>
      </w:r>
      <w:r>
        <w:t>ử</w:t>
      </w:r>
      <w:r>
        <w:t>a - B. Khói bên ngoài - C. C</w:t>
      </w:r>
      <w:r>
        <w:t>ả</w:t>
      </w:r>
      <w:r>
        <w:t xml:space="preserve"> A và B - D. Không c</w:t>
      </w:r>
      <w:r>
        <w:t>ầ</w:t>
      </w:r>
      <w:r>
        <w:t>n ki</w:t>
      </w:r>
      <w:r>
        <w:t>ể</w:t>
      </w:r>
      <w:r>
        <w:t>m tra</w:t>
      </w:r>
    </w:p>
    <w:p w14:paraId="1F2953EA" w14:textId="77777777" w:rsidR="004E6559" w:rsidRDefault="00274B2C">
      <w:pPr>
        <w:pStyle w:val="BodyText"/>
      </w:pPr>
      <w:r>
        <w:rPr>
          <w:b/>
          <w:bCs/>
        </w:rPr>
        <w:t>Câu 17:</w:t>
      </w:r>
      <w:r>
        <w:t xml:space="preserve"> Trong quá trình sơ tán, không đư</w:t>
      </w:r>
      <w:r>
        <w:t>ợ</w:t>
      </w:r>
      <w:r>
        <w:t>c: - A. Ch</w:t>
      </w:r>
      <w:r>
        <w:t>ạ</w:t>
      </w:r>
      <w:r>
        <w:t>y - B. La hét - C. Quay l</w:t>
      </w:r>
      <w:r>
        <w:t>ạ</w:t>
      </w:r>
      <w:r>
        <w:t>i l</w:t>
      </w:r>
      <w:r>
        <w:t>ấ</w:t>
      </w:r>
      <w:r>
        <w:t>y đ</w:t>
      </w:r>
      <w:r>
        <w:t>ồ</w:t>
      </w:r>
      <w:r>
        <w:t xml:space="preserve"> - D. C</w:t>
      </w:r>
      <w:r>
        <w:t>ả</w:t>
      </w:r>
      <w:r>
        <w:t xml:space="preserve"> A, B và C</w:t>
      </w:r>
    </w:p>
    <w:p w14:paraId="0F850124" w14:textId="77777777" w:rsidR="004E6559" w:rsidRDefault="00274B2C">
      <w:pPr>
        <w:pStyle w:val="BodyText"/>
      </w:pPr>
      <w:r>
        <w:rPr>
          <w:b/>
          <w:bCs/>
        </w:rPr>
        <w:t>Câu 18</w:t>
      </w:r>
      <w:r>
        <w:rPr>
          <w:b/>
          <w:bCs/>
        </w:rPr>
        <w:t>:</w:t>
      </w:r>
      <w:r>
        <w:t xml:space="preserve"> Đi</w:t>
      </w:r>
      <w:r>
        <w:t>ể</w:t>
      </w:r>
      <w:r>
        <w:t>m t</w:t>
      </w:r>
      <w:r>
        <w:t>ậ</w:t>
      </w:r>
      <w:r>
        <w:t>p trung sau sơ tán ph</w:t>
      </w:r>
      <w:r>
        <w:t>ả</w:t>
      </w:r>
      <w:r>
        <w:t>i cách tòa nhà cháy: - A. 10m - B. 20m - C. 50m - D. 100m</w:t>
      </w:r>
    </w:p>
    <w:p w14:paraId="7C898057" w14:textId="77777777" w:rsidR="004E6559" w:rsidRDefault="00274B2C">
      <w:r>
        <w:pict w14:anchorId="492499AB">
          <v:rect id="_x0000_i1032" style="width:0;height:1.5pt" o:hralign="center" o:hrstd="t" o:hr="t"/>
        </w:pict>
      </w:r>
    </w:p>
    <w:p w14:paraId="420D87A3" w14:textId="77777777" w:rsidR="004E6559" w:rsidRDefault="00274B2C">
      <w:pPr>
        <w:pStyle w:val="Heading2"/>
      </w:pPr>
      <w:bookmarkStart w:id="8" w:name="phần-vi-sơ-cứu-2-câu"/>
      <w:bookmarkEnd w:id="7"/>
      <w:r>
        <w:t>PH</w:t>
      </w:r>
      <w:r>
        <w:t>Ầ</w:t>
      </w:r>
      <w:r>
        <w:t>N VI: SƠ C</w:t>
      </w:r>
      <w:r>
        <w:t>Ứ</w:t>
      </w:r>
      <w:r>
        <w:t>U (2 câu)</w:t>
      </w:r>
    </w:p>
    <w:p w14:paraId="1C193FC6" w14:textId="77777777" w:rsidR="004E6559" w:rsidRDefault="00274B2C">
      <w:pPr>
        <w:pStyle w:val="FirstParagraph"/>
      </w:pPr>
      <w:r>
        <w:rPr>
          <w:b/>
          <w:bCs/>
        </w:rPr>
        <w:t>Câu 19:</w:t>
      </w:r>
      <w:r>
        <w:t xml:space="preserve"> Khi b</w:t>
      </w:r>
      <w:r>
        <w:t>ị</w:t>
      </w:r>
      <w:r>
        <w:t xml:space="preserve"> b</w:t>
      </w:r>
      <w:r>
        <w:t>ỏ</w:t>
      </w:r>
      <w:r>
        <w:t>ng, vi</w:t>
      </w:r>
      <w:r>
        <w:t>ệ</w:t>
      </w:r>
      <w:r>
        <w:t>c đ</w:t>
      </w:r>
      <w:r>
        <w:t>ầ</w:t>
      </w:r>
      <w:r>
        <w:t>u tiên c</w:t>
      </w:r>
      <w:r>
        <w:t>ầ</w:t>
      </w:r>
      <w:r>
        <w:t>n làm là: - A. Bôi kem - B. Làm mát b</w:t>
      </w:r>
      <w:r>
        <w:t>ằ</w:t>
      </w:r>
      <w:r>
        <w:t>ng nư</w:t>
      </w:r>
      <w:r>
        <w:t>ớ</w:t>
      </w:r>
      <w:r>
        <w:t>c s</w:t>
      </w:r>
      <w:r>
        <w:t>ạ</w:t>
      </w:r>
      <w:r>
        <w:t>ch - C. Băng bó - D. G</w:t>
      </w:r>
      <w:r>
        <w:t>ọ</w:t>
      </w:r>
      <w:r>
        <w:t>i bác sĩ</w:t>
      </w:r>
    </w:p>
    <w:p w14:paraId="0FB05451" w14:textId="77777777" w:rsidR="004E6559" w:rsidRDefault="00274B2C">
      <w:pPr>
        <w:pStyle w:val="BodyText"/>
      </w:pPr>
      <w:r>
        <w:rPr>
          <w:b/>
          <w:bCs/>
        </w:rPr>
        <w:t>Câu 20:</w:t>
      </w:r>
      <w:r>
        <w:t xml:space="preserve"> Khi hít ph</w:t>
      </w:r>
      <w:r>
        <w:t>ả</w:t>
      </w:r>
      <w:r>
        <w:t>i khó</w:t>
      </w:r>
      <w:r>
        <w:t>i đ</w:t>
      </w:r>
      <w:r>
        <w:t>ộ</w:t>
      </w:r>
      <w:r>
        <w:t>c, c</w:t>
      </w:r>
      <w:r>
        <w:t>ầ</w:t>
      </w:r>
      <w:r>
        <w:t>n: - A. U</w:t>
      </w:r>
      <w:r>
        <w:t>ố</w:t>
      </w:r>
      <w:r>
        <w:t>ng nư</w:t>
      </w:r>
      <w:r>
        <w:t>ớ</w:t>
      </w:r>
      <w:r>
        <w:t>c - B. Đưa ra ngoài tr</w:t>
      </w:r>
      <w:r>
        <w:t>ờ</w:t>
      </w:r>
      <w:r>
        <w:t>i - C. N</w:t>
      </w:r>
      <w:r>
        <w:t>ằ</w:t>
      </w:r>
      <w:r>
        <w:t>m ngh</w:t>
      </w:r>
      <w:r>
        <w:t>ỉ</w:t>
      </w:r>
      <w:r>
        <w:t xml:space="preserve"> - D. G</w:t>
      </w:r>
      <w:r>
        <w:t>ọ</w:t>
      </w:r>
      <w:r>
        <w:t>i bác sĩ</w:t>
      </w:r>
    </w:p>
    <w:p w14:paraId="7A9F628A" w14:textId="77777777" w:rsidR="004E6559" w:rsidRDefault="00274B2C">
      <w:r>
        <w:pict w14:anchorId="1C281F26">
          <v:rect id="_x0000_i1033" style="width:0;height:1.5pt" o:hralign="center" o:hrstd="t" o:hr="t"/>
        </w:pict>
      </w:r>
    </w:p>
    <w:p w14:paraId="4F945466" w14:textId="77777777" w:rsidR="004E6559" w:rsidRDefault="00274B2C">
      <w:pPr>
        <w:pStyle w:val="Heading2"/>
      </w:pPr>
      <w:bookmarkStart w:id="9" w:name="đáp-án"/>
      <w:bookmarkEnd w:id="8"/>
      <w:r>
        <w:lastRenderedPageBreak/>
        <w:t>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903"/>
        <w:gridCol w:w="603"/>
        <w:gridCol w:w="903"/>
      </w:tblGrid>
      <w:tr w:rsidR="004E6559" w14:paraId="7786288E" w14:textId="77777777" w:rsidTr="007F5A58">
        <w:tc>
          <w:tcPr>
            <w:tcW w:w="0" w:type="auto"/>
          </w:tcPr>
          <w:p w14:paraId="0876A819" w14:textId="77777777" w:rsidR="004E6559" w:rsidRDefault="00274B2C">
            <w:pPr>
              <w:pStyle w:val="Compact"/>
            </w:pPr>
            <w:r>
              <w:t>Câu</w:t>
            </w:r>
          </w:p>
        </w:tc>
        <w:tc>
          <w:tcPr>
            <w:tcW w:w="0" w:type="auto"/>
          </w:tcPr>
          <w:p w14:paraId="4B1B6ECB" w14:textId="77777777" w:rsidR="004E6559" w:rsidRDefault="00274B2C">
            <w:pPr>
              <w:pStyle w:val="Compact"/>
            </w:pPr>
            <w:r>
              <w:t>Đáp án</w:t>
            </w:r>
          </w:p>
        </w:tc>
        <w:tc>
          <w:tcPr>
            <w:tcW w:w="0" w:type="auto"/>
          </w:tcPr>
          <w:p w14:paraId="767645EC" w14:textId="77777777" w:rsidR="004E6559" w:rsidRDefault="00274B2C">
            <w:pPr>
              <w:pStyle w:val="Compact"/>
            </w:pPr>
            <w:r>
              <w:t>Câu</w:t>
            </w:r>
          </w:p>
        </w:tc>
        <w:tc>
          <w:tcPr>
            <w:tcW w:w="0" w:type="auto"/>
          </w:tcPr>
          <w:p w14:paraId="32656951" w14:textId="77777777" w:rsidR="004E6559" w:rsidRDefault="00274B2C">
            <w:pPr>
              <w:pStyle w:val="Compact"/>
            </w:pPr>
            <w:r>
              <w:t>Đáp án</w:t>
            </w:r>
          </w:p>
        </w:tc>
      </w:tr>
      <w:tr w:rsidR="004E6559" w14:paraId="4A589C8B" w14:textId="77777777" w:rsidTr="007F5A58">
        <w:tc>
          <w:tcPr>
            <w:tcW w:w="0" w:type="auto"/>
          </w:tcPr>
          <w:p w14:paraId="70CED182" w14:textId="77777777" w:rsidR="004E6559" w:rsidRDefault="00274B2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948673B" w14:textId="77777777" w:rsidR="004E6559" w:rsidRDefault="00274B2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9AD17C6" w14:textId="77777777" w:rsidR="004E6559" w:rsidRDefault="00274B2C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07602DE" w14:textId="77777777" w:rsidR="004E6559" w:rsidRDefault="00274B2C">
            <w:pPr>
              <w:pStyle w:val="Compact"/>
            </w:pPr>
            <w:r>
              <w:t>D</w:t>
            </w:r>
          </w:p>
        </w:tc>
      </w:tr>
      <w:tr w:rsidR="004E6559" w14:paraId="0B99069A" w14:textId="77777777" w:rsidTr="007F5A58">
        <w:tc>
          <w:tcPr>
            <w:tcW w:w="0" w:type="auto"/>
          </w:tcPr>
          <w:p w14:paraId="447A6C8B" w14:textId="77777777" w:rsidR="004E6559" w:rsidRDefault="00274B2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A2F2F4" w14:textId="77777777" w:rsidR="004E6559" w:rsidRDefault="00274B2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314F480B" w14:textId="77777777" w:rsidR="004E6559" w:rsidRDefault="00274B2C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98B99D3" w14:textId="77777777" w:rsidR="004E6559" w:rsidRDefault="00274B2C">
            <w:pPr>
              <w:pStyle w:val="Compact"/>
            </w:pPr>
            <w:r>
              <w:t>C</w:t>
            </w:r>
          </w:p>
        </w:tc>
      </w:tr>
      <w:tr w:rsidR="004E6559" w14:paraId="24D9EF56" w14:textId="77777777" w:rsidTr="007F5A58">
        <w:tc>
          <w:tcPr>
            <w:tcW w:w="0" w:type="auto"/>
          </w:tcPr>
          <w:p w14:paraId="089EF859" w14:textId="77777777" w:rsidR="004E6559" w:rsidRDefault="00274B2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5AA1CDD" w14:textId="77777777" w:rsidR="004E6559" w:rsidRDefault="00274B2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A221C67" w14:textId="77777777" w:rsidR="004E6559" w:rsidRDefault="00274B2C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9A89E9F" w14:textId="77777777" w:rsidR="004E6559" w:rsidRDefault="00274B2C">
            <w:pPr>
              <w:pStyle w:val="Compact"/>
            </w:pPr>
            <w:r>
              <w:t>C</w:t>
            </w:r>
          </w:p>
        </w:tc>
      </w:tr>
      <w:tr w:rsidR="004E6559" w14:paraId="2CFAB3DC" w14:textId="77777777" w:rsidTr="007F5A58">
        <w:tc>
          <w:tcPr>
            <w:tcW w:w="0" w:type="auto"/>
          </w:tcPr>
          <w:p w14:paraId="57BF8B36" w14:textId="77777777" w:rsidR="004E6559" w:rsidRDefault="00274B2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4C6FB4" w14:textId="77777777" w:rsidR="004E6559" w:rsidRDefault="00274B2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1664B79" w14:textId="77777777" w:rsidR="004E6559" w:rsidRDefault="00274B2C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C6A16D5" w14:textId="77777777" w:rsidR="004E6559" w:rsidRDefault="00274B2C">
            <w:pPr>
              <w:pStyle w:val="Compact"/>
            </w:pPr>
            <w:r>
              <w:t>B</w:t>
            </w:r>
          </w:p>
        </w:tc>
      </w:tr>
      <w:tr w:rsidR="004E6559" w14:paraId="170C3C08" w14:textId="77777777" w:rsidTr="007F5A58">
        <w:tc>
          <w:tcPr>
            <w:tcW w:w="0" w:type="auto"/>
          </w:tcPr>
          <w:p w14:paraId="28D2C787" w14:textId="77777777" w:rsidR="004E6559" w:rsidRDefault="00274B2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93D6042" w14:textId="77777777" w:rsidR="004E6559" w:rsidRDefault="00274B2C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2A29221" w14:textId="77777777" w:rsidR="004E6559" w:rsidRDefault="00274B2C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1CCC0C6" w14:textId="77777777" w:rsidR="004E6559" w:rsidRDefault="00274B2C">
            <w:pPr>
              <w:pStyle w:val="Compact"/>
            </w:pPr>
            <w:r>
              <w:t>D</w:t>
            </w:r>
          </w:p>
        </w:tc>
      </w:tr>
      <w:tr w:rsidR="004E6559" w14:paraId="56CF84D4" w14:textId="77777777" w:rsidTr="007F5A58">
        <w:tc>
          <w:tcPr>
            <w:tcW w:w="0" w:type="auto"/>
          </w:tcPr>
          <w:p w14:paraId="4B67D00E" w14:textId="77777777" w:rsidR="004E6559" w:rsidRDefault="00274B2C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8A5780F" w14:textId="77777777" w:rsidR="004E6559" w:rsidRDefault="00274B2C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EFBC286" w14:textId="77777777" w:rsidR="004E6559" w:rsidRDefault="00274B2C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B6257D0" w14:textId="77777777" w:rsidR="004E6559" w:rsidRDefault="00274B2C">
            <w:pPr>
              <w:pStyle w:val="Compact"/>
            </w:pPr>
            <w:r>
              <w:t>C</w:t>
            </w:r>
          </w:p>
        </w:tc>
      </w:tr>
      <w:tr w:rsidR="004E6559" w14:paraId="3DAA348D" w14:textId="77777777" w:rsidTr="007F5A58">
        <w:tc>
          <w:tcPr>
            <w:tcW w:w="0" w:type="auto"/>
          </w:tcPr>
          <w:p w14:paraId="722790AE" w14:textId="77777777" w:rsidR="004E6559" w:rsidRDefault="00274B2C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2E650FA" w14:textId="77777777" w:rsidR="004E6559" w:rsidRDefault="00274B2C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08BD8B13" w14:textId="77777777" w:rsidR="004E6559" w:rsidRDefault="00274B2C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6A8CFBF1" w14:textId="77777777" w:rsidR="004E6559" w:rsidRDefault="00274B2C">
            <w:pPr>
              <w:pStyle w:val="Compact"/>
            </w:pPr>
            <w:r>
              <w:t>D</w:t>
            </w:r>
          </w:p>
        </w:tc>
      </w:tr>
      <w:tr w:rsidR="004E6559" w14:paraId="578A54E6" w14:textId="77777777" w:rsidTr="007F5A58">
        <w:tc>
          <w:tcPr>
            <w:tcW w:w="0" w:type="auto"/>
          </w:tcPr>
          <w:p w14:paraId="45AEE38F" w14:textId="77777777" w:rsidR="004E6559" w:rsidRDefault="00274B2C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15CB2B9" w14:textId="77777777" w:rsidR="004E6559" w:rsidRDefault="00274B2C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C4151E0" w14:textId="77777777" w:rsidR="004E6559" w:rsidRDefault="00274B2C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0EEE314" w14:textId="77777777" w:rsidR="004E6559" w:rsidRDefault="00274B2C">
            <w:pPr>
              <w:pStyle w:val="Compact"/>
            </w:pPr>
            <w:r>
              <w:t>C</w:t>
            </w:r>
          </w:p>
        </w:tc>
      </w:tr>
      <w:tr w:rsidR="004E6559" w14:paraId="506D15E7" w14:textId="77777777" w:rsidTr="007F5A58">
        <w:tc>
          <w:tcPr>
            <w:tcW w:w="0" w:type="auto"/>
          </w:tcPr>
          <w:p w14:paraId="70E7E533" w14:textId="77777777" w:rsidR="004E6559" w:rsidRDefault="00274B2C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B50DA14" w14:textId="77777777" w:rsidR="004E6559" w:rsidRDefault="00274B2C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37CAF12E" w14:textId="77777777" w:rsidR="004E6559" w:rsidRDefault="00274B2C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F934939" w14:textId="77777777" w:rsidR="004E6559" w:rsidRDefault="00274B2C">
            <w:pPr>
              <w:pStyle w:val="Compact"/>
            </w:pPr>
            <w:r>
              <w:t>B</w:t>
            </w:r>
          </w:p>
        </w:tc>
      </w:tr>
      <w:tr w:rsidR="004E6559" w14:paraId="09F68B99" w14:textId="77777777" w:rsidTr="007F5A58">
        <w:tc>
          <w:tcPr>
            <w:tcW w:w="0" w:type="auto"/>
          </w:tcPr>
          <w:p w14:paraId="03EE250D" w14:textId="77777777" w:rsidR="004E6559" w:rsidRDefault="00274B2C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21006F0" w14:textId="77777777" w:rsidR="004E6559" w:rsidRDefault="00274B2C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BE70D44" w14:textId="77777777" w:rsidR="004E6559" w:rsidRDefault="00274B2C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9F4A8A6" w14:textId="77777777" w:rsidR="004E6559" w:rsidRDefault="00274B2C">
            <w:pPr>
              <w:pStyle w:val="Compact"/>
            </w:pPr>
            <w:r>
              <w:t>B</w:t>
            </w:r>
          </w:p>
        </w:tc>
      </w:tr>
    </w:tbl>
    <w:p w14:paraId="52563543" w14:textId="77777777" w:rsidR="004E6559" w:rsidRDefault="00274B2C">
      <w:r>
        <w:pict w14:anchorId="4A3FA91B">
          <v:rect id="_x0000_i1034" style="width:0;height:1.5pt" o:hralign="center" o:hrstd="t" o:hr="t"/>
        </w:pict>
      </w:r>
    </w:p>
    <w:p w14:paraId="50462C85" w14:textId="77777777" w:rsidR="004E6559" w:rsidRDefault="00274B2C">
      <w:pPr>
        <w:pStyle w:val="Heading2"/>
      </w:pPr>
      <w:bookmarkStart w:id="10" w:name="thang-điểm"/>
      <w:bookmarkEnd w:id="9"/>
      <w:r>
        <w:t>THANG ĐI</w:t>
      </w:r>
      <w:r>
        <w:t>Ể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290"/>
        <w:gridCol w:w="1756"/>
      </w:tblGrid>
      <w:tr w:rsidR="004E6559" w14:paraId="78E09D69" w14:textId="77777777" w:rsidTr="007F5A58">
        <w:tc>
          <w:tcPr>
            <w:tcW w:w="0" w:type="auto"/>
          </w:tcPr>
          <w:p w14:paraId="2F26DAB6" w14:textId="77777777" w:rsidR="004E6559" w:rsidRDefault="00274B2C">
            <w:pPr>
              <w:pStyle w:val="Compact"/>
            </w:pPr>
            <w:r>
              <w:t>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0A13D48" w14:textId="77777777" w:rsidR="004E6559" w:rsidRDefault="00274B2C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44B8995F" w14:textId="77777777" w:rsidR="004E6559" w:rsidRDefault="00274B2C">
            <w:pPr>
              <w:pStyle w:val="Compact"/>
            </w:pPr>
            <w:r>
              <w:t>Ghi chú</w:t>
            </w:r>
          </w:p>
        </w:tc>
      </w:tr>
      <w:tr w:rsidR="004E6559" w14:paraId="52F74774" w14:textId="77777777" w:rsidTr="007F5A58">
        <w:tc>
          <w:tcPr>
            <w:tcW w:w="0" w:type="auto"/>
          </w:tcPr>
          <w:p w14:paraId="5C03D0E2" w14:textId="77777777" w:rsidR="004E6559" w:rsidRDefault="00274B2C">
            <w:pPr>
              <w:pStyle w:val="Compact"/>
            </w:pPr>
            <w:r>
              <w:t>90-100</w:t>
            </w:r>
          </w:p>
        </w:tc>
        <w:tc>
          <w:tcPr>
            <w:tcW w:w="0" w:type="auto"/>
          </w:tcPr>
          <w:p w14:paraId="1971652A" w14:textId="77777777" w:rsidR="004E6559" w:rsidRDefault="00274B2C">
            <w:pPr>
              <w:pStyle w:val="Compact"/>
            </w:pPr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2E42C7C9" w14:textId="77777777" w:rsidR="004E6559" w:rsidRDefault="00274B2C">
            <w:pPr>
              <w:pStyle w:val="Compact"/>
            </w:pPr>
            <w:r>
              <w:t>Đ</w:t>
            </w:r>
            <w:r>
              <w:t>ạ</w:t>
            </w:r>
            <w:r>
              <w:t>t yêu c</w:t>
            </w:r>
            <w:r>
              <w:t>ầ</w:t>
            </w:r>
            <w:r>
              <w:t>u cao</w:t>
            </w:r>
          </w:p>
        </w:tc>
      </w:tr>
      <w:tr w:rsidR="004E6559" w14:paraId="202B7AE4" w14:textId="77777777" w:rsidTr="007F5A58">
        <w:tc>
          <w:tcPr>
            <w:tcW w:w="0" w:type="auto"/>
          </w:tcPr>
          <w:p w14:paraId="737D1A62" w14:textId="77777777" w:rsidR="004E6559" w:rsidRDefault="00274B2C">
            <w:pPr>
              <w:pStyle w:val="Compact"/>
            </w:pPr>
            <w:r>
              <w:t>70-89</w:t>
            </w:r>
          </w:p>
        </w:tc>
        <w:tc>
          <w:tcPr>
            <w:tcW w:w="0" w:type="auto"/>
          </w:tcPr>
          <w:p w14:paraId="216A1B5D" w14:textId="77777777" w:rsidR="004E6559" w:rsidRDefault="00274B2C">
            <w:pPr>
              <w:pStyle w:val="Compact"/>
            </w:pPr>
            <w:r>
              <w:t>Khá</w:t>
            </w:r>
          </w:p>
        </w:tc>
        <w:tc>
          <w:tcPr>
            <w:tcW w:w="0" w:type="auto"/>
          </w:tcPr>
          <w:p w14:paraId="7EA878B4" w14:textId="77777777" w:rsidR="004E6559" w:rsidRDefault="00274B2C">
            <w:pPr>
              <w:pStyle w:val="Compact"/>
            </w:pPr>
            <w:r>
              <w:t>Đ</w:t>
            </w:r>
            <w:r>
              <w:t>ạ</w:t>
            </w:r>
            <w:r>
              <w:t>t yêu c</w:t>
            </w:r>
            <w:r>
              <w:t>ầ</w:t>
            </w:r>
            <w:r>
              <w:t>u</w:t>
            </w:r>
          </w:p>
        </w:tc>
      </w:tr>
      <w:tr w:rsidR="004E6559" w14:paraId="521B6AFC" w14:textId="77777777" w:rsidTr="007F5A58">
        <w:tc>
          <w:tcPr>
            <w:tcW w:w="0" w:type="auto"/>
          </w:tcPr>
          <w:p w14:paraId="3F164D14" w14:textId="77777777" w:rsidR="004E6559" w:rsidRDefault="00274B2C">
            <w:pPr>
              <w:pStyle w:val="Compact"/>
            </w:pPr>
            <w:r>
              <w:t>50-69</w:t>
            </w:r>
          </w:p>
        </w:tc>
        <w:tc>
          <w:tcPr>
            <w:tcW w:w="0" w:type="auto"/>
          </w:tcPr>
          <w:p w14:paraId="5597C058" w14:textId="77777777" w:rsidR="004E6559" w:rsidRDefault="00274B2C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39BAE622" w14:textId="77777777" w:rsidR="004E6559" w:rsidRDefault="00274B2C">
            <w:pPr>
              <w:pStyle w:val="Compact"/>
            </w:pPr>
            <w:r>
              <w:t>C</w:t>
            </w:r>
            <w:r>
              <w:t>ầ</w:t>
            </w:r>
            <w:r>
              <w:t>n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  <w:tr w:rsidR="004E6559" w14:paraId="1C2DA3BE" w14:textId="77777777" w:rsidTr="007F5A58">
        <w:tc>
          <w:tcPr>
            <w:tcW w:w="0" w:type="auto"/>
          </w:tcPr>
          <w:p w14:paraId="00E42E13" w14:textId="77777777" w:rsidR="004E6559" w:rsidRDefault="00274B2C">
            <w:pPr>
              <w:pStyle w:val="Compact"/>
            </w:pPr>
            <w:r>
              <w:t>&lt;50</w:t>
            </w:r>
          </w:p>
        </w:tc>
        <w:tc>
          <w:tcPr>
            <w:tcW w:w="0" w:type="auto"/>
          </w:tcPr>
          <w:p w14:paraId="4CC8514A" w14:textId="77777777" w:rsidR="004E6559" w:rsidRDefault="00274B2C">
            <w:pPr>
              <w:pStyle w:val="Compact"/>
            </w:pPr>
            <w:r>
              <w:t>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BE35B2D" w14:textId="77777777" w:rsidR="004E6559" w:rsidRDefault="00274B2C">
            <w:pPr>
              <w:pStyle w:val="Compact"/>
            </w:pPr>
            <w:r>
              <w:t>Ph</w:t>
            </w:r>
            <w:r>
              <w:t>ả</w:t>
            </w:r>
            <w:r>
              <w:t>i h</w:t>
            </w:r>
            <w:r>
              <w:t>ọ</w:t>
            </w:r>
            <w:r>
              <w:t>c l</w:t>
            </w:r>
            <w:r>
              <w:t>ạ</w:t>
            </w:r>
            <w:r>
              <w:t>i</w:t>
            </w:r>
          </w:p>
        </w:tc>
      </w:tr>
    </w:tbl>
    <w:p w14:paraId="1DEF7410" w14:textId="77777777" w:rsidR="004E6559" w:rsidRDefault="00274B2C">
      <w:r>
        <w:pict w14:anchorId="07474269">
          <v:rect id="_x0000_i1035" style="width:0;height:1.5pt" o:hralign="center" o:hrstd="t" o:hr="t"/>
        </w:pict>
      </w:r>
    </w:p>
    <w:p w14:paraId="06443A98" w14:textId="77777777" w:rsidR="004E6559" w:rsidRDefault="00274B2C">
      <w:pPr>
        <w:pStyle w:val="Heading2"/>
      </w:pPr>
      <w:bookmarkStart w:id="11" w:name="lưu-ý"/>
      <w:bookmarkEnd w:id="10"/>
      <w:r>
        <w:t>LƯU Ý</w:t>
      </w:r>
    </w:p>
    <w:p w14:paraId="02889637" w14:textId="77777777" w:rsidR="004E6559" w:rsidRDefault="00274B2C">
      <w:pPr>
        <w:pStyle w:val="Compact"/>
        <w:numPr>
          <w:ilvl w:val="0"/>
          <w:numId w:val="3"/>
        </w:numPr>
      </w:pPr>
      <w:r>
        <w:t>Đ</w:t>
      </w:r>
      <w:r>
        <w:t>ề</w:t>
      </w:r>
      <w:r>
        <w:t xml:space="preserve"> thi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cho t</w:t>
      </w:r>
      <w:r>
        <w:t>ấ</w:t>
      </w:r>
      <w:r>
        <w:t>t c</w:t>
      </w:r>
      <w:r>
        <w:t>ả</w:t>
      </w:r>
      <w:r>
        <w:t xml:space="preserve"> các c</w:t>
      </w:r>
      <w:r>
        <w:t>ấ</w:t>
      </w:r>
      <w:r>
        <w:t>p đ</w:t>
      </w:r>
      <w:r>
        <w:t>ộ</w:t>
      </w:r>
      <w:r>
        <w:t xml:space="preserve"> đào t</w:t>
      </w:r>
      <w:r>
        <w:t>ạ</w:t>
      </w:r>
      <w:r>
        <w:t>o PCCC</w:t>
      </w:r>
    </w:p>
    <w:p w14:paraId="4CF769E9" w14:textId="77777777" w:rsidR="004E6559" w:rsidRDefault="00274B2C">
      <w:pPr>
        <w:pStyle w:val="Compact"/>
        <w:numPr>
          <w:ilvl w:val="0"/>
          <w:numId w:val="3"/>
        </w:numPr>
      </w:pPr>
      <w:r>
        <w:t>Th</w:t>
      </w:r>
      <w:r>
        <w:t>ờ</w:t>
      </w:r>
      <w:r>
        <w:t>i gian làm bài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tùy theo c</w:t>
      </w:r>
      <w:r>
        <w:t>ấ</w:t>
      </w:r>
      <w:r>
        <w:t>p đ</w:t>
      </w:r>
      <w:r>
        <w:t>ộ</w:t>
      </w:r>
    </w:p>
    <w:p w14:paraId="4AA6F6BF" w14:textId="77777777" w:rsidR="004E6559" w:rsidRDefault="00274B2C">
      <w:pPr>
        <w:pStyle w:val="Compact"/>
        <w:numPr>
          <w:ilvl w:val="0"/>
          <w:numId w:val="3"/>
        </w:numPr>
      </w:pPr>
      <w:r>
        <w:t>Đ</w:t>
      </w:r>
      <w:r>
        <w:t>ề</w:t>
      </w:r>
      <w:r>
        <w:t xml:space="preserve"> thi ph</w:t>
      </w:r>
      <w:r>
        <w:t>ả</w:t>
      </w:r>
      <w:r>
        <w:t>i đư</w:t>
      </w:r>
      <w:r>
        <w:t>ợ</w:t>
      </w:r>
      <w:r>
        <w:t>c b</w:t>
      </w:r>
      <w:r>
        <w:t>ả</w:t>
      </w:r>
      <w:r>
        <w:t>o m</w:t>
      </w:r>
      <w:r>
        <w:t>ậ</w:t>
      </w:r>
      <w:r>
        <w:t>t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</w:t>
      </w:r>
    </w:p>
    <w:p w14:paraId="0254EBD6" w14:textId="77777777" w:rsidR="004E6559" w:rsidRDefault="00274B2C">
      <w:pPr>
        <w:pStyle w:val="Compact"/>
        <w:numPr>
          <w:ilvl w:val="0"/>
          <w:numId w:val="3"/>
        </w:numPr>
      </w:pPr>
      <w:r>
        <w:t>Sau khi ch</w:t>
      </w:r>
      <w:r>
        <w:t>ấ</w:t>
      </w:r>
      <w:r>
        <w:t>m bài, ph</w:t>
      </w:r>
      <w:r>
        <w:t>ả</w:t>
      </w:r>
      <w:r>
        <w:t>i lưu tr</w:t>
      </w:r>
      <w:r>
        <w:t>ữ</w:t>
      </w:r>
      <w:r>
        <w:t xml:space="preserve"> đáp án và bài thi</w:t>
      </w:r>
    </w:p>
    <w:p w14:paraId="0EE81A2E" w14:textId="77777777" w:rsidR="004E6559" w:rsidRDefault="00274B2C">
      <w:r>
        <w:lastRenderedPageBreak/>
        <w:pict w14:anchorId="53CB6234">
          <v:rect id="_x0000_i1036" style="width:0;height:1.5pt" o:hralign="center" o:hrstd="t" o:hr="t"/>
        </w:pict>
      </w:r>
    </w:p>
    <w:p w14:paraId="79411B58" w14:textId="77777777" w:rsidR="004E6559" w:rsidRDefault="00274B2C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so</w:t>
      </w:r>
      <w:r>
        <w:rPr>
          <w:b/>
          <w:bCs/>
        </w:rPr>
        <w:t>ạ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>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51C2FE7F" w14:textId="77777777" w:rsidR="004E6559" w:rsidRDefault="00274B2C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</w:t>
      </w:r>
      <w:r>
        <w:t xml:space="preserve">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0AA2DF8" w14:textId="77777777" w:rsidR="004E6559" w:rsidRDefault="00274B2C">
      <w:r>
        <w:pict w14:anchorId="3C83373D">
          <v:rect id="_x0000_i1037" style="width:0;height:1.5pt" o:hralign="center" o:hrstd="t" o:hr="t"/>
        </w:pict>
      </w:r>
    </w:p>
    <w:p w14:paraId="5BB26925" w14:textId="77777777" w:rsidR="004E6559" w:rsidRDefault="00274B2C">
      <w:pPr>
        <w:pStyle w:val="FirstParagraph"/>
      </w:pPr>
      <w:r>
        <w:rPr>
          <w:i/>
          <w:iCs/>
        </w:rPr>
        <w:t>Đ</w:t>
      </w:r>
      <w:r>
        <w:rPr>
          <w:i/>
          <w:iCs/>
        </w:rPr>
        <w:t>ề</w:t>
      </w:r>
      <w:r>
        <w:rPr>
          <w:i/>
          <w:iCs/>
        </w:rPr>
        <w:t xml:space="preserve"> thi này đư</w:t>
      </w:r>
      <w:r>
        <w:rPr>
          <w:i/>
          <w:iCs/>
        </w:rPr>
        <w:t>ợ</w:t>
      </w:r>
      <w:r>
        <w:rPr>
          <w:i/>
          <w:iCs/>
        </w:rPr>
        <w:t>c so</w:t>
      </w:r>
      <w:r>
        <w:rPr>
          <w:i/>
          <w:iCs/>
        </w:rPr>
        <w:t>ạ</w:t>
      </w:r>
      <w:r>
        <w:rPr>
          <w:i/>
          <w:iCs/>
        </w:rPr>
        <w:t>n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11"/>
    </w:p>
    <w:sectPr w:rsidR="004E655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48C27" w14:textId="77777777" w:rsidR="00274B2C" w:rsidRDefault="00274B2C" w:rsidP="007F5A58">
      <w:pPr>
        <w:spacing w:line="240" w:lineRule="auto"/>
      </w:pPr>
      <w:r>
        <w:separator/>
      </w:r>
    </w:p>
  </w:endnote>
  <w:endnote w:type="continuationSeparator" w:id="0">
    <w:p w14:paraId="3BDF2566" w14:textId="77777777" w:rsidR="00274B2C" w:rsidRDefault="00274B2C" w:rsidP="007F5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1EA70" w14:textId="77777777" w:rsidR="00274B2C" w:rsidRDefault="00274B2C" w:rsidP="007F5A58">
      <w:pPr>
        <w:spacing w:line="240" w:lineRule="auto"/>
      </w:pPr>
      <w:r>
        <w:separator/>
      </w:r>
    </w:p>
  </w:footnote>
  <w:footnote w:type="continuationSeparator" w:id="0">
    <w:p w14:paraId="41FDDCB9" w14:textId="77777777" w:rsidR="00274B2C" w:rsidRDefault="00274B2C" w:rsidP="007F5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804B" w14:textId="450C00EA" w:rsidR="007F5A58" w:rsidRDefault="007F5A58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82B6374" wp14:editId="111A9D2A">
          <wp:simplePos x="0" y="0"/>
          <wp:positionH relativeFrom="column">
            <wp:posOffset>-330823</wp:posOffset>
          </wp:positionH>
          <wp:positionV relativeFrom="paragraph">
            <wp:posOffset>-305387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3D56E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6FFA360" w14:textId="77777777" w:rsidR="007F5A58" w:rsidRPr="003E054C" w:rsidRDefault="007F5A58">
    <w:pPr>
      <w:pStyle w:val="Header"/>
      <w:rPr>
        <w:rStyle w:val="Emphasis"/>
        <w:rFonts w:cs="Times New Roman"/>
      </w:rPr>
    </w:pPr>
  </w:p>
  <w:p w14:paraId="6238C127" w14:textId="77777777" w:rsidR="007F5A58" w:rsidRDefault="007F5A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1ABA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B4C9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6C8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559"/>
    <w:rsid w:val="00274B2C"/>
    <w:rsid w:val="004E6559"/>
    <w:rsid w:val="007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347FA2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A5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5A5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5A5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A5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F5A5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F5A5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F5A5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F5A5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5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5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5A5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F5A5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5A5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5A5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5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7F5A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F5A5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F5A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A58"/>
    <w:rPr>
      <w:rFonts w:ascii="Times New Roman" w:hAnsi="Times New Roman"/>
      <w:szCs w:val="22"/>
    </w:rPr>
  </w:style>
  <w:style w:type="character" w:styleId="Emphasis">
    <w:name w:val="Emphasis"/>
    <w:rsid w:val="007F5A5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F5A5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F5A5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F5A5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F5A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5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2026-01-28T02:19:00Z</dcterms:created>
  <dcterms:modified xsi:type="dcterms:W3CDTF">2026-01-28T02:20:00Z</dcterms:modified>
</cp:coreProperties>
</file>