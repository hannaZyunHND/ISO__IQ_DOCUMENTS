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839B8" w14:textId="77777777" w:rsidR="00FA4D34" w:rsidRDefault="001B3030" w:rsidP="001B7BFC">
      <w:pPr>
        <w:pStyle w:val="Title"/>
      </w:pPr>
      <w:bookmarkStart w:id="0" w:name="bm-f14-phiếu-phản-hồi-đào-tạo"/>
      <w:r>
        <w:t>BM-F14: PHI</w:t>
      </w:r>
      <w:r>
        <w:t>Ế</w:t>
      </w:r>
      <w:r>
        <w:t>U PH</w:t>
      </w:r>
      <w:r>
        <w:t>Ả</w:t>
      </w:r>
      <w:r>
        <w:t>N H</w:t>
      </w:r>
      <w:r>
        <w:t>Ồ</w:t>
      </w:r>
      <w:r>
        <w:t>I ĐÀO T</w:t>
      </w:r>
      <w:r>
        <w:t>Ạ</w:t>
      </w:r>
      <w:r>
        <w:t>O</w:t>
      </w:r>
    </w:p>
    <w:p w14:paraId="75BB38AF" w14:textId="77777777" w:rsidR="00FA4D34" w:rsidRDefault="001B303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QT-01-SOP-01-BM-F14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A7A808B" w14:textId="77777777" w:rsidR="00FA4D34" w:rsidRDefault="001B3030">
      <w:r>
        <w:pict w14:anchorId="41E49438">
          <v:rect id="_x0000_i1025" style="width:0;height:1.5pt" o:hralign="center" o:hrstd="t" o:hr="t"/>
        </w:pict>
      </w:r>
    </w:p>
    <w:p w14:paraId="38A22EC9" w14:textId="77777777" w:rsidR="00FA4D34" w:rsidRDefault="001B3030">
      <w:pPr>
        <w:pStyle w:val="Heading2"/>
      </w:pPr>
      <w:bookmarkStart w:id="1" w:name="thông-tin-chung"/>
      <w:r>
        <w:t>THÔNG TIN CHUNG</w:t>
      </w:r>
    </w:p>
    <w:p w14:paraId="40E9AA23" w14:textId="77777777" w:rsidR="00FA4D34" w:rsidRDefault="001B3030">
      <w:pPr>
        <w:pStyle w:val="FirstParagraph"/>
      </w:pPr>
      <w:r>
        <w:rPr>
          <w:b/>
          <w:bCs/>
        </w:rPr>
        <w:t>Tên phi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Ph</w:t>
      </w:r>
      <w:r>
        <w:t>ả</w:t>
      </w:r>
      <w:r>
        <w:t>n h</w:t>
      </w:r>
      <w:r>
        <w:t>ồ</w:t>
      </w:r>
      <w:r>
        <w:t>i đào t</w:t>
      </w:r>
      <w:r>
        <w:t>ạ</w:t>
      </w:r>
      <w:r>
        <w:t xml:space="preserve">o PCCC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</w:t>
      </w:r>
      <w:r>
        <w:t>☐</w:t>
      </w:r>
      <w:r>
        <w:t xml:space="preserve"> Cơ b</w:t>
      </w:r>
      <w:r>
        <w:t>ả</w:t>
      </w:r>
      <w:r>
        <w:t>n ☐ Trung c</w:t>
      </w:r>
      <w:r>
        <w:t>ấ</w:t>
      </w:r>
      <w:r>
        <w:t>p ☐ Nâng cao ☐ Chuyên nghi</w:t>
      </w:r>
      <w:r>
        <w:t>ệ</w:t>
      </w:r>
      <w:r>
        <w:t xml:space="preserve">p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đào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T</w:t>
      </w:r>
      <w:r>
        <w:t>ừ</w:t>
      </w:r>
      <w:r>
        <w:t xml:space="preserve"> </w:t>
      </w:r>
      <w:r>
        <w:rPr>
          <w:b/>
          <w:bCs/>
          <w:i/>
          <w:iCs/>
        </w:rPr>
        <w:t>/</w:t>
      </w:r>
      <w:r>
        <w:t>/_______ đ</w:t>
      </w:r>
      <w:r>
        <w:t>ế</w:t>
      </w:r>
      <w:r>
        <w:t xml:space="preserve">n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ờ</w:t>
      </w:r>
      <w:r>
        <w:rPr>
          <w:b/>
          <w:bCs/>
        </w:rPr>
        <w:t xml:space="preserve"> đào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_____ gi</w:t>
      </w:r>
      <w:r>
        <w:t>ờ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_________________________</w:t>
      </w:r>
    </w:p>
    <w:p w14:paraId="5F30E7BD" w14:textId="77777777" w:rsidR="00FA4D34" w:rsidRDefault="001B3030">
      <w:r>
        <w:pict w14:anchorId="7916F06C">
          <v:rect id="_x0000_i1026" style="width:0;height:1.5pt" o:hralign="center" o:hrstd="t" o:hr="t"/>
        </w:pict>
      </w:r>
    </w:p>
    <w:p w14:paraId="7237347E" w14:textId="77777777" w:rsidR="00FA4D34" w:rsidRDefault="001B3030">
      <w:pPr>
        <w:pStyle w:val="Heading2"/>
      </w:pPr>
      <w:bookmarkStart w:id="2" w:name="thông-tin-học-viên"/>
      <w:bookmarkEnd w:id="1"/>
      <w:r>
        <w:t>THÔNG TIN H</w:t>
      </w:r>
      <w:r>
        <w:t>Ọ</w:t>
      </w:r>
      <w:r>
        <w:t>C VIÊN</w:t>
      </w:r>
    </w:p>
    <w:p w14:paraId="4AE5C91F" w14:textId="77777777" w:rsidR="00FA4D34" w:rsidRDefault="001B3030">
      <w:pPr>
        <w:pStyle w:val="FirstParagraph"/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tên:</w:t>
      </w:r>
      <w:r>
        <w:t xml:space="preserve"> _________________________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Phòng b</w:t>
      </w:r>
      <w:r>
        <w:rPr>
          <w:b/>
          <w:bCs/>
        </w:rPr>
        <w:t>an:</w:t>
      </w:r>
      <w:r>
        <w:t xml:space="preserve"> _________________________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_________________________ </w:t>
      </w:r>
      <w:r>
        <w:rPr>
          <w:b/>
          <w:bCs/>
        </w:rPr>
        <w:t>Email:</w:t>
      </w:r>
      <w:r>
        <w:t xml:space="preserve"> _________________________</w:t>
      </w:r>
    </w:p>
    <w:p w14:paraId="6C619422" w14:textId="77777777" w:rsidR="00FA4D34" w:rsidRDefault="001B3030">
      <w:r>
        <w:pict w14:anchorId="00125567">
          <v:rect id="_x0000_i1027" style="width:0;height:1.5pt" o:hralign="center" o:hrstd="t" o:hr="t"/>
        </w:pict>
      </w:r>
    </w:p>
    <w:p w14:paraId="767CCF70" w14:textId="77777777" w:rsidR="00FA4D34" w:rsidRDefault="001B3030">
      <w:pPr>
        <w:pStyle w:val="Heading2"/>
      </w:pPr>
      <w:bookmarkStart w:id="3" w:name="đánh-giá-nội-dung-đào-tạo"/>
      <w:bookmarkEnd w:id="2"/>
      <w:r>
        <w:t>ĐÁNH GIÁ N</w:t>
      </w:r>
      <w:r>
        <w:t>Ộ</w:t>
      </w:r>
      <w:r>
        <w:t>I DUNG ĐÀO T</w:t>
      </w:r>
      <w:r>
        <w:t>Ạ</w:t>
      </w:r>
      <w:r>
        <w:t>O</w:t>
      </w:r>
    </w:p>
    <w:p w14:paraId="2D2EFBE4" w14:textId="77777777" w:rsidR="00FA4D34" w:rsidRDefault="001B3030">
      <w:pPr>
        <w:pStyle w:val="Heading3"/>
      </w:pPr>
      <w:bookmarkStart w:id="4" w:name="phần-lý-thuyết"/>
      <w:r>
        <w:t>Ph</w:t>
      </w:r>
      <w:r>
        <w:t>ầ</w:t>
      </w:r>
      <w:r>
        <w:t>n lý thuy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863"/>
        <w:gridCol w:w="550"/>
        <w:gridCol w:w="1290"/>
        <w:gridCol w:w="683"/>
        <w:gridCol w:w="983"/>
      </w:tblGrid>
      <w:tr w:rsidR="00FA4D34" w14:paraId="0CDCA201" w14:textId="77777777" w:rsidTr="001B7BFC">
        <w:tc>
          <w:tcPr>
            <w:tcW w:w="0" w:type="auto"/>
          </w:tcPr>
          <w:p w14:paraId="7E822B92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2CE86C2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2814B118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3CDABFC8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2EFC423C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1E85C4D3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61B2A495" w14:textId="77777777" w:rsidTr="001B7BFC">
        <w:tc>
          <w:tcPr>
            <w:tcW w:w="0" w:type="auto"/>
          </w:tcPr>
          <w:p w14:paraId="073FC18E" w14:textId="77777777" w:rsidR="00FA4D34" w:rsidRDefault="001B3030">
            <w:pPr>
              <w:pStyle w:val="Compact"/>
            </w:pPr>
            <w:r>
              <w:t>Ki</w:t>
            </w:r>
            <w:r>
              <w:t>ế</w:t>
            </w:r>
            <w:r>
              <w:t>n th</w:t>
            </w:r>
            <w:r>
              <w:t>ứ</w:t>
            </w:r>
            <w:r>
              <w:t>c cơ b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cháy</w:t>
            </w:r>
          </w:p>
        </w:tc>
        <w:tc>
          <w:tcPr>
            <w:tcW w:w="0" w:type="auto"/>
          </w:tcPr>
          <w:p w14:paraId="33F1191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5D2DA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8AE0BE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80B96C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A32AEC" w14:textId="77777777" w:rsidR="00FA4D34" w:rsidRDefault="00FA4D34">
            <w:pPr>
              <w:pStyle w:val="Compact"/>
            </w:pPr>
          </w:p>
        </w:tc>
      </w:tr>
      <w:tr w:rsidR="00FA4D34" w14:paraId="0DD2FD7C" w14:textId="77777777" w:rsidTr="001B7BFC">
        <w:tc>
          <w:tcPr>
            <w:tcW w:w="0" w:type="auto"/>
          </w:tcPr>
          <w:p w14:paraId="1D60C3EB" w14:textId="77777777" w:rsidR="00FA4D34" w:rsidRDefault="001B3030">
            <w:pPr>
              <w:pStyle w:val="Compact"/>
            </w:pPr>
            <w:r>
              <w:t>Nguyên nhân cháy</w:t>
            </w:r>
          </w:p>
        </w:tc>
        <w:tc>
          <w:tcPr>
            <w:tcW w:w="0" w:type="auto"/>
          </w:tcPr>
          <w:p w14:paraId="2448D56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92FB1C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C2EAB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1B351C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54732A" w14:textId="77777777" w:rsidR="00FA4D34" w:rsidRDefault="00FA4D34">
            <w:pPr>
              <w:pStyle w:val="Compact"/>
            </w:pPr>
          </w:p>
        </w:tc>
      </w:tr>
      <w:tr w:rsidR="00FA4D34" w14:paraId="30BB2044" w14:textId="77777777" w:rsidTr="001B7BFC">
        <w:tc>
          <w:tcPr>
            <w:tcW w:w="0" w:type="auto"/>
          </w:tcPr>
          <w:p w14:paraId="72532EBF" w14:textId="77777777" w:rsidR="00FA4D34" w:rsidRDefault="001B3030">
            <w:pPr>
              <w:pStyle w:val="Compact"/>
            </w:pPr>
            <w:r>
              <w:t>Bi</w:t>
            </w:r>
            <w:r>
              <w:t>ệ</w:t>
            </w:r>
            <w:r>
              <w:t>n pháp phòng ng</w:t>
            </w:r>
            <w:r>
              <w:t>ừ</w:t>
            </w:r>
            <w:r>
              <w:t>a</w:t>
            </w:r>
          </w:p>
        </w:tc>
        <w:tc>
          <w:tcPr>
            <w:tcW w:w="0" w:type="auto"/>
          </w:tcPr>
          <w:p w14:paraId="7C35582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5830F3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EB2BA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BF6D03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9E449D" w14:textId="77777777" w:rsidR="00FA4D34" w:rsidRDefault="00FA4D34">
            <w:pPr>
              <w:pStyle w:val="Compact"/>
            </w:pPr>
          </w:p>
        </w:tc>
      </w:tr>
      <w:tr w:rsidR="00FA4D34" w14:paraId="711D7065" w14:textId="77777777" w:rsidTr="001B7BFC">
        <w:tc>
          <w:tcPr>
            <w:tcW w:w="0" w:type="auto"/>
          </w:tcPr>
          <w:p w14:paraId="15D19378" w14:textId="77777777" w:rsidR="00FA4D34" w:rsidRDefault="001B3030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PCCC</w:t>
            </w:r>
          </w:p>
        </w:tc>
        <w:tc>
          <w:tcPr>
            <w:tcW w:w="0" w:type="auto"/>
          </w:tcPr>
          <w:p w14:paraId="2413100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A59ACB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D42A9D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17B598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4266C82" w14:textId="77777777" w:rsidR="00FA4D34" w:rsidRDefault="00FA4D34">
            <w:pPr>
              <w:pStyle w:val="Compact"/>
            </w:pPr>
          </w:p>
        </w:tc>
      </w:tr>
      <w:tr w:rsidR="00FA4D34" w14:paraId="3CBB5637" w14:textId="77777777" w:rsidTr="001B7BFC">
        <w:tc>
          <w:tcPr>
            <w:tcW w:w="0" w:type="auto"/>
          </w:tcPr>
          <w:p w14:paraId="116DC33D" w14:textId="77777777" w:rsidR="00FA4D34" w:rsidRDefault="001B3030">
            <w:pPr>
              <w:pStyle w:val="Compact"/>
            </w:pPr>
            <w:r>
              <w:t xml:space="preserve">Quy trình </w:t>
            </w:r>
            <w:r>
              <w:t>ứ</w:t>
            </w:r>
            <w:r>
              <w:t>ng phó</w:t>
            </w:r>
          </w:p>
        </w:tc>
        <w:tc>
          <w:tcPr>
            <w:tcW w:w="0" w:type="auto"/>
          </w:tcPr>
          <w:p w14:paraId="3AE7A80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26804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4139B7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406AF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5536E4E" w14:textId="77777777" w:rsidR="00FA4D34" w:rsidRDefault="00FA4D34">
            <w:pPr>
              <w:pStyle w:val="Compact"/>
            </w:pPr>
          </w:p>
        </w:tc>
      </w:tr>
    </w:tbl>
    <w:p w14:paraId="79E75870" w14:textId="77777777" w:rsidR="00FA4D34" w:rsidRDefault="001B3030">
      <w:pPr>
        <w:pStyle w:val="Heading3"/>
      </w:pPr>
      <w:bookmarkStart w:id="5" w:name="phần-thực-hành"/>
      <w:bookmarkEnd w:id="4"/>
      <w:r>
        <w:lastRenderedPageBreak/>
        <w:t>Ph</w:t>
      </w:r>
      <w:r>
        <w:t>ầ</w:t>
      </w:r>
      <w:r>
        <w:t>n th</w:t>
      </w:r>
      <w:r>
        <w:t>ự</w:t>
      </w:r>
      <w:r>
        <w:t>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863"/>
        <w:gridCol w:w="550"/>
        <w:gridCol w:w="1290"/>
        <w:gridCol w:w="683"/>
        <w:gridCol w:w="983"/>
      </w:tblGrid>
      <w:tr w:rsidR="00FA4D34" w14:paraId="423756BD" w14:textId="77777777" w:rsidTr="001B7BFC">
        <w:tc>
          <w:tcPr>
            <w:tcW w:w="0" w:type="auto"/>
          </w:tcPr>
          <w:p w14:paraId="3B38C66F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0C217302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A45CFAA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33CB8F2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2B90166C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51B90666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58B72B44" w14:textId="77777777" w:rsidTr="001B7BFC">
        <w:tc>
          <w:tcPr>
            <w:tcW w:w="0" w:type="auto"/>
          </w:tcPr>
          <w:p w14:paraId="600768C6" w14:textId="77777777" w:rsidR="00FA4D34" w:rsidRDefault="001B3030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bình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174B652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27427E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D2B1B6F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C867B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83F8AA9" w14:textId="77777777" w:rsidR="00FA4D34" w:rsidRDefault="00FA4D34">
            <w:pPr>
              <w:pStyle w:val="Compact"/>
            </w:pPr>
          </w:p>
        </w:tc>
      </w:tr>
      <w:tr w:rsidR="00FA4D34" w14:paraId="2F08F650" w14:textId="77777777" w:rsidTr="001B7BFC">
        <w:tc>
          <w:tcPr>
            <w:tcW w:w="0" w:type="auto"/>
          </w:tcPr>
          <w:p w14:paraId="0603C08D" w14:textId="77777777" w:rsidR="00FA4D34" w:rsidRDefault="001B3030">
            <w:pPr>
              <w:pStyle w:val="Compact"/>
            </w:pPr>
            <w:r>
              <w:t>Thoát hi</w:t>
            </w:r>
            <w:r>
              <w:t>ể</w:t>
            </w:r>
            <w:r>
              <w:t>m qua khói</w:t>
            </w:r>
          </w:p>
        </w:tc>
        <w:tc>
          <w:tcPr>
            <w:tcW w:w="0" w:type="auto"/>
          </w:tcPr>
          <w:p w14:paraId="58FE837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06467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6C9519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44AEC7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5E3AF6" w14:textId="77777777" w:rsidR="00FA4D34" w:rsidRDefault="00FA4D34">
            <w:pPr>
              <w:pStyle w:val="Compact"/>
            </w:pPr>
          </w:p>
        </w:tc>
      </w:tr>
      <w:tr w:rsidR="00FA4D34" w14:paraId="01316D9F" w14:textId="77777777" w:rsidTr="001B7BFC">
        <w:tc>
          <w:tcPr>
            <w:tcW w:w="0" w:type="auto"/>
          </w:tcPr>
          <w:p w14:paraId="05DE3A26" w14:textId="77777777" w:rsidR="00FA4D34" w:rsidRDefault="001B3030">
            <w:pPr>
              <w:pStyle w:val="Compact"/>
            </w:pPr>
            <w:r>
              <w:t>Sơ tán có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39698A8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0F4959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21BAA4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A61541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2E4DE4F" w14:textId="77777777" w:rsidR="00FA4D34" w:rsidRDefault="00FA4D34">
            <w:pPr>
              <w:pStyle w:val="Compact"/>
            </w:pPr>
          </w:p>
        </w:tc>
      </w:tr>
      <w:tr w:rsidR="00FA4D34" w14:paraId="50B0805E" w14:textId="77777777" w:rsidTr="001B7BFC">
        <w:tc>
          <w:tcPr>
            <w:tcW w:w="0" w:type="auto"/>
          </w:tcPr>
          <w:p w14:paraId="604715F8" w14:textId="77777777" w:rsidR="00FA4D34" w:rsidRDefault="001B3030">
            <w:pPr>
              <w:pStyle w:val="Compact"/>
            </w:pPr>
            <w:r>
              <w:t>Sơ c</w:t>
            </w:r>
            <w:r>
              <w:t>ứ</w:t>
            </w:r>
            <w:r>
              <w:t>u ban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2222C78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B4E463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4E8653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280333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B39BA64" w14:textId="77777777" w:rsidR="00FA4D34" w:rsidRDefault="00FA4D34">
            <w:pPr>
              <w:pStyle w:val="Compact"/>
            </w:pPr>
          </w:p>
        </w:tc>
      </w:tr>
    </w:tbl>
    <w:p w14:paraId="1E398186" w14:textId="77777777" w:rsidR="00FA4D34" w:rsidRDefault="001B3030">
      <w:r>
        <w:pict w14:anchorId="5A62EEC3">
          <v:rect id="_x0000_i1028" style="width:0;height:1.5pt" o:hralign="center" o:hrstd="t" o:hr="t"/>
        </w:pict>
      </w:r>
    </w:p>
    <w:p w14:paraId="1F2AB052" w14:textId="77777777" w:rsidR="00FA4D34" w:rsidRDefault="001B3030">
      <w:pPr>
        <w:pStyle w:val="Heading2"/>
      </w:pPr>
      <w:bookmarkStart w:id="6" w:name="đánh-giá-giảng-viên"/>
      <w:bookmarkEnd w:id="3"/>
      <w:bookmarkEnd w:id="5"/>
      <w:r>
        <w:t>ĐÁNH GIÁ GI</w:t>
      </w:r>
      <w:r>
        <w:t>Ả</w:t>
      </w:r>
      <w:r>
        <w:t>NG VIÊN</w:t>
      </w:r>
    </w:p>
    <w:p w14:paraId="43BB0DEF" w14:textId="77777777" w:rsidR="00FA4D34" w:rsidRDefault="001B3030">
      <w:pPr>
        <w:pStyle w:val="Heading3"/>
      </w:pPr>
      <w:bookmarkStart w:id="7" w:name="chất-lượng-giảng-dạy"/>
      <w:r>
        <w:t>Ch</w:t>
      </w:r>
      <w:r>
        <w:t>ấ</w:t>
      </w:r>
      <w:r>
        <w:t>t lư</w:t>
      </w:r>
      <w:r>
        <w:t>ợ</w:t>
      </w:r>
      <w:r>
        <w:t>ng gi</w:t>
      </w:r>
      <w:r>
        <w:t>ả</w:t>
      </w:r>
      <w:r>
        <w:t>ng d</w:t>
      </w:r>
      <w:r>
        <w:t>ạ</w:t>
      </w:r>
      <w: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863"/>
        <w:gridCol w:w="550"/>
        <w:gridCol w:w="1290"/>
        <w:gridCol w:w="683"/>
        <w:gridCol w:w="983"/>
      </w:tblGrid>
      <w:tr w:rsidR="00FA4D34" w14:paraId="7AD0F9D3" w14:textId="77777777" w:rsidTr="001B7BFC">
        <w:tc>
          <w:tcPr>
            <w:tcW w:w="0" w:type="auto"/>
          </w:tcPr>
          <w:p w14:paraId="7A1262FC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2E6C6398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0F35966A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15D80BF8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1C4FEA0F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40D3076F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0C657D8B" w14:textId="77777777" w:rsidTr="001B7BFC">
        <w:tc>
          <w:tcPr>
            <w:tcW w:w="0" w:type="auto"/>
          </w:tcPr>
          <w:p w14:paraId="3E0CFEF3" w14:textId="77777777" w:rsidR="00FA4D34" w:rsidRDefault="001B3030">
            <w:pPr>
              <w:pStyle w:val="Compact"/>
            </w:pPr>
            <w:r>
              <w:t>Ki</w:t>
            </w:r>
            <w:r>
              <w:t>ế</w:t>
            </w:r>
            <w:r>
              <w:t>n th</w:t>
            </w:r>
            <w:r>
              <w:t>ứ</w:t>
            </w:r>
            <w:r>
              <w:t>c chuyên môn</w:t>
            </w:r>
          </w:p>
        </w:tc>
        <w:tc>
          <w:tcPr>
            <w:tcW w:w="0" w:type="auto"/>
          </w:tcPr>
          <w:p w14:paraId="139D8E5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696B5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D474E4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93E98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733FDB" w14:textId="77777777" w:rsidR="00FA4D34" w:rsidRDefault="00FA4D34">
            <w:pPr>
              <w:pStyle w:val="Compact"/>
            </w:pPr>
          </w:p>
        </w:tc>
      </w:tr>
      <w:tr w:rsidR="00FA4D34" w14:paraId="456F5A13" w14:textId="77777777" w:rsidTr="001B7BFC">
        <w:tc>
          <w:tcPr>
            <w:tcW w:w="0" w:type="auto"/>
          </w:tcPr>
          <w:p w14:paraId="2C8DEDD4" w14:textId="77777777" w:rsidR="00FA4D34" w:rsidRDefault="001B3030">
            <w:pPr>
              <w:pStyle w:val="Compact"/>
            </w:pPr>
            <w:r>
              <w:t>Phương pháp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5BE9978F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B6835F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7EB4FF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66E37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B31ED73" w14:textId="77777777" w:rsidR="00FA4D34" w:rsidRDefault="00FA4D34">
            <w:pPr>
              <w:pStyle w:val="Compact"/>
            </w:pPr>
          </w:p>
        </w:tc>
      </w:tr>
      <w:tr w:rsidR="00FA4D34" w14:paraId="030A49ED" w14:textId="77777777" w:rsidTr="001B7BFC">
        <w:tc>
          <w:tcPr>
            <w:tcW w:w="0" w:type="auto"/>
          </w:tcPr>
          <w:p w14:paraId="5BDF6A23" w14:textId="77777777" w:rsidR="00FA4D34" w:rsidRDefault="001B3030">
            <w:pPr>
              <w:pStyle w:val="Compact"/>
            </w:pPr>
            <w:r>
              <w:t>Kh</w:t>
            </w:r>
            <w:r>
              <w:t>ả</w:t>
            </w:r>
            <w:r>
              <w:t xml:space="preserve"> năng truy</w:t>
            </w:r>
            <w:r>
              <w:t>ề</w:t>
            </w:r>
            <w:r>
              <w:t>n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4F7956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92AB42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64F31E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73A926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0E922C" w14:textId="77777777" w:rsidR="00FA4D34" w:rsidRDefault="00FA4D34">
            <w:pPr>
              <w:pStyle w:val="Compact"/>
            </w:pPr>
          </w:p>
        </w:tc>
      </w:tr>
      <w:tr w:rsidR="00FA4D34" w14:paraId="369CDA36" w14:textId="77777777" w:rsidTr="001B7BFC">
        <w:tc>
          <w:tcPr>
            <w:tcW w:w="0" w:type="auto"/>
          </w:tcPr>
          <w:p w14:paraId="3CC2B575" w14:textId="77777777" w:rsidR="00FA4D34" w:rsidRDefault="001B3030">
            <w:pPr>
              <w:pStyle w:val="Compact"/>
            </w:pPr>
            <w:r>
              <w:t>Tương tác v</w:t>
            </w:r>
            <w:r>
              <w:t>ớ</w:t>
            </w:r>
            <w:r>
              <w:t>i h</w:t>
            </w:r>
            <w:r>
              <w:t>ọ</w:t>
            </w:r>
            <w:r>
              <w:t>c viên</w:t>
            </w:r>
          </w:p>
        </w:tc>
        <w:tc>
          <w:tcPr>
            <w:tcW w:w="0" w:type="auto"/>
          </w:tcPr>
          <w:p w14:paraId="14B8115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47EEEA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97778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D0781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59BD73C" w14:textId="77777777" w:rsidR="00FA4D34" w:rsidRDefault="00FA4D34">
            <w:pPr>
              <w:pStyle w:val="Compact"/>
            </w:pPr>
          </w:p>
        </w:tc>
      </w:tr>
      <w:tr w:rsidR="00FA4D34" w14:paraId="341C9C44" w14:textId="77777777" w:rsidTr="001B7BFC">
        <w:tc>
          <w:tcPr>
            <w:tcW w:w="0" w:type="auto"/>
          </w:tcPr>
          <w:p w14:paraId="3A6C2A0D" w14:textId="77777777" w:rsidR="00FA4D34" w:rsidRDefault="001B3030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629605C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0692B1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DA7E6B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D4B5CB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F2FB417" w14:textId="77777777" w:rsidR="00FA4D34" w:rsidRDefault="00FA4D34">
            <w:pPr>
              <w:pStyle w:val="Compact"/>
            </w:pPr>
          </w:p>
        </w:tc>
      </w:tr>
    </w:tbl>
    <w:p w14:paraId="48A3A23D" w14:textId="77777777" w:rsidR="00FA4D34" w:rsidRDefault="001B3030">
      <w:pPr>
        <w:pStyle w:val="Heading3"/>
      </w:pPr>
      <w:bookmarkStart w:id="8" w:name="thái-độ-phục-vụ"/>
      <w:bookmarkEnd w:id="7"/>
      <w:r>
        <w:t>Thái đ</w:t>
      </w:r>
      <w:r>
        <w:t>ộ</w:t>
      </w:r>
      <w:r>
        <w:t xml:space="preserve"> ph</w:t>
      </w:r>
      <w:r>
        <w:t>ụ</w:t>
      </w:r>
      <w:r>
        <w:t>c v</w:t>
      </w:r>
      <w:r>
        <w:t>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863"/>
        <w:gridCol w:w="550"/>
        <w:gridCol w:w="1290"/>
        <w:gridCol w:w="683"/>
        <w:gridCol w:w="983"/>
      </w:tblGrid>
      <w:tr w:rsidR="00FA4D34" w14:paraId="679AFDA5" w14:textId="77777777" w:rsidTr="001B7BFC">
        <w:tc>
          <w:tcPr>
            <w:tcW w:w="0" w:type="auto"/>
          </w:tcPr>
          <w:p w14:paraId="4893C737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84E66A4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22C47D5E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70A462E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1033340C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176061F7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3439AD11" w14:textId="77777777" w:rsidTr="001B7BFC">
        <w:tc>
          <w:tcPr>
            <w:tcW w:w="0" w:type="auto"/>
          </w:tcPr>
          <w:p w14:paraId="400196A2" w14:textId="77777777" w:rsidR="00FA4D34" w:rsidRDefault="001B3030">
            <w:pPr>
              <w:pStyle w:val="Compact"/>
            </w:pPr>
            <w:r>
              <w:t>Nhi</w:t>
            </w:r>
            <w:r>
              <w:t>ệ</w:t>
            </w:r>
            <w:r>
              <w:t>t tình</w:t>
            </w:r>
          </w:p>
        </w:tc>
        <w:tc>
          <w:tcPr>
            <w:tcW w:w="0" w:type="auto"/>
          </w:tcPr>
          <w:p w14:paraId="17FC89B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3BE22F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A61017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681E44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1F84E2" w14:textId="77777777" w:rsidR="00FA4D34" w:rsidRDefault="00FA4D34">
            <w:pPr>
              <w:pStyle w:val="Compact"/>
            </w:pPr>
          </w:p>
        </w:tc>
      </w:tr>
      <w:tr w:rsidR="00FA4D34" w14:paraId="6625C905" w14:textId="77777777" w:rsidTr="001B7BFC">
        <w:tc>
          <w:tcPr>
            <w:tcW w:w="0" w:type="auto"/>
          </w:tcPr>
          <w:p w14:paraId="23B12C49" w14:textId="77777777" w:rsidR="00FA4D34" w:rsidRDefault="001B3030">
            <w:pPr>
              <w:pStyle w:val="Compact"/>
            </w:pPr>
            <w:r>
              <w:t>Kiên nh</w:t>
            </w:r>
            <w:r>
              <w:t>ẫ</w:t>
            </w:r>
            <w:r>
              <w:t>n</w:t>
            </w:r>
          </w:p>
        </w:tc>
        <w:tc>
          <w:tcPr>
            <w:tcW w:w="0" w:type="auto"/>
          </w:tcPr>
          <w:p w14:paraId="5EFCAE7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BD925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9A443F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DD10AB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94E519" w14:textId="77777777" w:rsidR="00FA4D34" w:rsidRDefault="00FA4D34">
            <w:pPr>
              <w:pStyle w:val="Compact"/>
            </w:pPr>
          </w:p>
        </w:tc>
      </w:tr>
      <w:tr w:rsidR="00FA4D34" w14:paraId="219D76C4" w14:textId="77777777" w:rsidTr="001B7BFC">
        <w:tc>
          <w:tcPr>
            <w:tcW w:w="0" w:type="auto"/>
          </w:tcPr>
          <w:p w14:paraId="529DB5F5" w14:textId="77777777" w:rsidR="00FA4D34" w:rsidRDefault="001B3030">
            <w:pPr>
              <w:pStyle w:val="Compact"/>
            </w:pPr>
            <w:r>
              <w:t>S</w:t>
            </w:r>
            <w:r>
              <w:t>ẵ</w:t>
            </w:r>
            <w:r>
              <w:t>n sàng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075A5C7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09ACAC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D6203F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43E119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C367E71" w14:textId="77777777" w:rsidR="00FA4D34" w:rsidRDefault="00FA4D34">
            <w:pPr>
              <w:pStyle w:val="Compact"/>
            </w:pPr>
          </w:p>
        </w:tc>
      </w:tr>
      <w:tr w:rsidR="00FA4D34" w14:paraId="473DC0DF" w14:textId="77777777" w:rsidTr="001B7BFC">
        <w:tc>
          <w:tcPr>
            <w:tcW w:w="0" w:type="auto"/>
          </w:tcPr>
          <w:p w14:paraId="30E1FC25" w14:textId="77777777" w:rsidR="00FA4D34" w:rsidRDefault="001B3030">
            <w:pPr>
              <w:pStyle w:val="Compact"/>
            </w:pPr>
            <w:r>
              <w:t>Chuyên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6892E11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5D244C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A4CE0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380863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A98AC7" w14:textId="77777777" w:rsidR="00FA4D34" w:rsidRDefault="00FA4D34">
            <w:pPr>
              <w:pStyle w:val="Compact"/>
            </w:pPr>
          </w:p>
        </w:tc>
      </w:tr>
    </w:tbl>
    <w:p w14:paraId="271CF6EA" w14:textId="77777777" w:rsidR="00FA4D34" w:rsidRDefault="001B3030">
      <w:r>
        <w:pict w14:anchorId="206E9E56">
          <v:rect id="_x0000_i1029" style="width:0;height:1.5pt" o:hralign="center" o:hrstd="t" o:hr="t"/>
        </w:pict>
      </w:r>
    </w:p>
    <w:p w14:paraId="1D3948ED" w14:textId="77777777" w:rsidR="00FA4D34" w:rsidRDefault="001B3030">
      <w:pPr>
        <w:pStyle w:val="Heading2"/>
      </w:pPr>
      <w:bookmarkStart w:id="9" w:name="đánh-giá-thiết-bị-và-tài-liệu"/>
      <w:bookmarkEnd w:id="6"/>
      <w:bookmarkEnd w:id="8"/>
      <w:r>
        <w:lastRenderedPageBreak/>
        <w:t>ĐÁNH GIÁ THI</w:t>
      </w:r>
      <w:r>
        <w:t>Ế</w:t>
      </w:r>
      <w:r>
        <w:t>T B</w:t>
      </w:r>
      <w:r>
        <w:t>Ị</w:t>
      </w:r>
      <w:r>
        <w:t xml:space="preserve"> VÀ TÀI LI</w:t>
      </w:r>
      <w:r>
        <w:t>Ệ</w:t>
      </w:r>
      <w:r>
        <w:t>U</w:t>
      </w:r>
    </w:p>
    <w:p w14:paraId="39AF5E60" w14:textId="77777777" w:rsidR="00FA4D34" w:rsidRDefault="001B3030">
      <w:pPr>
        <w:pStyle w:val="Heading3"/>
      </w:pPr>
      <w:bookmarkStart w:id="10" w:name="thiết-bị-thực-hành"/>
      <w:r>
        <w:t>Thi</w:t>
      </w:r>
      <w:r>
        <w:t>ế</w:t>
      </w:r>
      <w:r>
        <w:t>t b</w:t>
      </w:r>
      <w:r>
        <w:t>ị</w:t>
      </w:r>
      <w:r>
        <w:t xml:space="preserve"> th</w:t>
      </w:r>
      <w:r>
        <w:t>ự</w:t>
      </w:r>
      <w:r>
        <w:t>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863"/>
        <w:gridCol w:w="550"/>
        <w:gridCol w:w="1290"/>
        <w:gridCol w:w="683"/>
        <w:gridCol w:w="983"/>
      </w:tblGrid>
      <w:tr w:rsidR="00FA4D34" w14:paraId="459CFC96" w14:textId="77777777" w:rsidTr="001B7BFC">
        <w:tc>
          <w:tcPr>
            <w:tcW w:w="0" w:type="auto"/>
          </w:tcPr>
          <w:p w14:paraId="17C45E25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35C800A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EA8EE39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1C804CE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516D35AA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65B0AB00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042AB647" w14:textId="77777777" w:rsidTr="001B7BFC">
        <w:tc>
          <w:tcPr>
            <w:tcW w:w="0" w:type="auto"/>
          </w:tcPr>
          <w:p w14:paraId="3292DB50" w14:textId="77777777" w:rsidR="00FA4D34" w:rsidRDefault="001B3030">
            <w:pPr>
              <w:pStyle w:val="Compact"/>
            </w:pPr>
            <w:r>
              <w:t>Ch</w:t>
            </w:r>
            <w:r>
              <w:t>ấ</w:t>
            </w:r>
            <w:r>
              <w:t>t lư</w:t>
            </w:r>
            <w:r>
              <w:t>ợ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46F4573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6C2B9F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6407A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387495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168CF7" w14:textId="77777777" w:rsidR="00FA4D34" w:rsidRDefault="00FA4D34">
            <w:pPr>
              <w:pStyle w:val="Compact"/>
            </w:pPr>
          </w:p>
        </w:tc>
      </w:tr>
      <w:tr w:rsidR="00FA4D34" w14:paraId="4BC80C3B" w14:textId="77777777" w:rsidTr="001B7BFC">
        <w:tc>
          <w:tcPr>
            <w:tcW w:w="0" w:type="auto"/>
          </w:tcPr>
          <w:p w14:paraId="759F6D66" w14:textId="77777777" w:rsidR="00FA4D34" w:rsidRDefault="001B3030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0034D75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635229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F7D688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91FF18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9826E22" w14:textId="77777777" w:rsidR="00FA4D34" w:rsidRDefault="00FA4D34">
            <w:pPr>
              <w:pStyle w:val="Compact"/>
            </w:pPr>
          </w:p>
        </w:tc>
      </w:tr>
      <w:tr w:rsidR="00FA4D34" w14:paraId="3BF14070" w14:textId="77777777" w:rsidTr="001B7BFC">
        <w:tc>
          <w:tcPr>
            <w:tcW w:w="0" w:type="auto"/>
          </w:tcPr>
          <w:p w14:paraId="548A1344" w14:textId="77777777" w:rsidR="00FA4D34" w:rsidRDefault="001B3030">
            <w:pPr>
              <w:pStyle w:val="Compact"/>
            </w:pPr>
            <w:r>
              <w:t>An toàn khi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5011FDC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D40BE1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C93E3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639C5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E728F52" w14:textId="77777777" w:rsidR="00FA4D34" w:rsidRDefault="00FA4D34">
            <w:pPr>
              <w:pStyle w:val="Compact"/>
            </w:pPr>
          </w:p>
        </w:tc>
      </w:tr>
      <w:tr w:rsidR="00FA4D34" w14:paraId="5B7262DC" w14:textId="77777777" w:rsidTr="001B7BFC">
        <w:tc>
          <w:tcPr>
            <w:tcW w:w="0" w:type="auto"/>
          </w:tcPr>
          <w:p w14:paraId="3141E813" w14:textId="77777777" w:rsidR="00FA4D34" w:rsidRDefault="001B3030">
            <w:pPr>
              <w:pStyle w:val="Compact"/>
            </w:pPr>
            <w:r>
              <w:t>D</w:t>
            </w:r>
            <w:r>
              <w:t>ễ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4870DD2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CE0AFC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2C44F3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020D13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6072711" w14:textId="77777777" w:rsidR="00FA4D34" w:rsidRDefault="00FA4D34">
            <w:pPr>
              <w:pStyle w:val="Compact"/>
            </w:pPr>
          </w:p>
        </w:tc>
      </w:tr>
    </w:tbl>
    <w:p w14:paraId="4E477629" w14:textId="77777777" w:rsidR="00FA4D34" w:rsidRDefault="001B3030">
      <w:pPr>
        <w:pStyle w:val="Heading3"/>
      </w:pPr>
      <w:bookmarkStart w:id="11" w:name="tài-liệu-học-tập"/>
      <w:bookmarkEnd w:id="10"/>
      <w:r>
        <w:t>Tài li</w:t>
      </w:r>
      <w:r>
        <w:t>ệ</w:t>
      </w:r>
      <w:r>
        <w:t>u h</w:t>
      </w:r>
      <w:r>
        <w:t>ọ</w:t>
      </w:r>
      <w:r>
        <w:t>c t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863"/>
        <w:gridCol w:w="550"/>
        <w:gridCol w:w="1290"/>
        <w:gridCol w:w="683"/>
        <w:gridCol w:w="983"/>
      </w:tblGrid>
      <w:tr w:rsidR="00FA4D34" w14:paraId="0DD6395C" w14:textId="77777777" w:rsidTr="001B7BFC">
        <w:tc>
          <w:tcPr>
            <w:tcW w:w="0" w:type="auto"/>
          </w:tcPr>
          <w:p w14:paraId="268CED98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0783ACE0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18BB9E1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4866E8E5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2F017235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65872D00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7652C68D" w14:textId="77777777" w:rsidTr="001B7BFC">
        <w:tc>
          <w:tcPr>
            <w:tcW w:w="0" w:type="auto"/>
          </w:tcPr>
          <w:p w14:paraId="6E634886" w14:textId="77777777" w:rsidR="00FA4D34" w:rsidRDefault="001B3030">
            <w:pPr>
              <w:pStyle w:val="Compact"/>
            </w:pPr>
            <w:r>
              <w:t>N</w:t>
            </w:r>
            <w:r>
              <w:t>ộ</w:t>
            </w:r>
            <w:r>
              <w:t>i dung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1E22F2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38737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9B1826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9E486C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F136693" w14:textId="77777777" w:rsidR="00FA4D34" w:rsidRDefault="00FA4D34">
            <w:pPr>
              <w:pStyle w:val="Compact"/>
            </w:pPr>
          </w:p>
        </w:tc>
      </w:tr>
      <w:tr w:rsidR="00FA4D34" w14:paraId="45B86927" w14:textId="77777777" w:rsidTr="001B7BFC">
        <w:tc>
          <w:tcPr>
            <w:tcW w:w="0" w:type="auto"/>
          </w:tcPr>
          <w:p w14:paraId="6098156B" w14:textId="77777777" w:rsidR="00FA4D34" w:rsidRDefault="001B3030">
            <w:pPr>
              <w:pStyle w:val="Compact"/>
            </w:pPr>
            <w:r>
              <w:t>Hình th</w:t>
            </w:r>
            <w:r>
              <w:t>ứ</w:t>
            </w:r>
            <w:r>
              <w:t>c trình bày</w:t>
            </w:r>
          </w:p>
        </w:tc>
        <w:tc>
          <w:tcPr>
            <w:tcW w:w="0" w:type="auto"/>
          </w:tcPr>
          <w:p w14:paraId="457A900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9F3199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292AD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5D5F6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2208CD" w14:textId="77777777" w:rsidR="00FA4D34" w:rsidRDefault="00FA4D34">
            <w:pPr>
              <w:pStyle w:val="Compact"/>
            </w:pPr>
          </w:p>
        </w:tc>
      </w:tr>
      <w:tr w:rsidR="00FA4D34" w14:paraId="445DF0AC" w14:textId="77777777" w:rsidTr="001B7BFC">
        <w:tc>
          <w:tcPr>
            <w:tcW w:w="0" w:type="auto"/>
          </w:tcPr>
          <w:p w14:paraId="4EA6DE59" w14:textId="77777777" w:rsidR="00FA4D34" w:rsidRDefault="001B3030">
            <w:pPr>
              <w:pStyle w:val="Compact"/>
            </w:pPr>
            <w:r>
              <w:t>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</w:t>
            </w:r>
          </w:p>
        </w:tc>
        <w:tc>
          <w:tcPr>
            <w:tcW w:w="0" w:type="auto"/>
          </w:tcPr>
          <w:p w14:paraId="72ACECB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0260B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945B29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1E0F77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E816072" w14:textId="77777777" w:rsidR="00FA4D34" w:rsidRDefault="00FA4D34">
            <w:pPr>
              <w:pStyle w:val="Compact"/>
            </w:pPr>
          </w:p>
        </w:tc>
      </w:tr>
      <w:tr w:rsidR="00FA4D34" w14:paraId="35EDB8E5" w14:textId="77777777" w:rsidTr="001B7BFC">
        <w:tc>
          <w:tcPr>
            <w:tcW w:w="0" w:type="auto"/>
          </w:tcPr>
          <w:p w14:paraId="62E6C8AE" w14:textId="77777777" w:rsidR="00FA4D34" w:rsidRDefault="001B3030">
            <w:pPr>
              <w:pStyle w:val="Compact"/>
            </w:pPr>
            <w:r>
              <w:t>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</w:t>
            </w:r>
          </w:p>
        </w:tc>
        <w:tc>
          <w:tcPr>
            <w:tcW w:w="0" w:type="auto"/>
          </w:tcPr>
          <w:p w14:paraId="4AAD9F0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BA343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F71308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5FF7D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0B33464" w14:textId="77777777" w:rsidR="00FA4D34" w:rsidRDefault="00FA4D34">
            <w:pPr>
              <w:pStyle w:val="Compact"/>
            </w:pPr>
          </w:p>
        </w:tc>
      </w:tr>
    </w:tbl>
    <w:p w14:paraId="7BDAF77D" w14:textId="77777777" w:rsidR="00FA4D34" w:rsidRDefault="001B3030">
      <w:r>
        <w:pict w14:anchorId="4EBD1525">
          <v:rect id="_x0000_i1030" style="width:0;height:1.5pt" o:hralign="center" o:hrstd="t" o:hr="t"/>
        </w:pict>
      </w:r>
    </w:p>
    <w:p w14:paraId="1A556F7F" w14:textId="77777777" w:rsidR="00FA4D34" w:rsidRDefault="001B3030">
      <w:pPr>
        <w:pStyle w:val="Heading2"/>
      </w:pPr>
      <w:bookmarkStart w:id="12" w:name="đánh-giá-địa-điểm-và-thời-gian"/>
      <w:bookmarkEnd w:id="9"/>
      <w:bookmarkEnd w:id="11"/>
      <w:r>
        <w:t>ĐÁNH GIÁ Đ</w:t>
      </w:r>
      <w:r>
        <w:t>Ị</w:t>
      </w:r>
      <w:r>
        <w:t>A ĐI</w:t>
      </w:r>
      <w:r>
        <w:t>Ể</w:t>
      </w:r>
      <w:r>
        <w:t>M VÀ TH</w:t>
      </w:r>
      <w:r>
        <w:t>Ờ</w:t>
      </w:r>
      <w:r>
        <w:t>I GIAN</w:t>
      </w:r>
    </w:p>
    <w:p w14:paraId="5AA322FE" w14:textId="77777777" w:rsidR="00FA4D34" w:rsidRDefault="001B3030">
      <w:pPr>
        <w:pStyle w:val="Heading3"/>
      </w:pPr>
      <w:bookmarkStart w:id="13" w:name="địa-điểm-đào-tạo"/>
      <w:r>
        <w:t>Đ</w:t>
      </w:r>
      <w:r>
        <w:t>ị</w:t>
      </w:r>
      <w:r>
        <w:t>a đi</w:t>
      </w:r>
      <w:r>
        <w:t>ể</w:t>
      </w:r>
      <w:r>
        <w:t>m đào t</w:t>
      </w:r>
      <w:r>
        <w:t>ạ</w:t>
      </w:r>
      <w:r>
        <w:t>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863"/>
        <w:gridCol w:w="550"/>
        <w:gridCol w:w="1290"/>
        <w:gridCol w:w="683"/>
        <w:gridCol w:w="983"/>
      </w:tblGrid>
      <w:tr w:rsidR="00FA4D34" w14:paraId="4EFA8E5E" w14:textId="77777777" w:rsidTr="001B7BFC">
        <w:tc>
          <w:tcPr>
            <w:tcW w:w="0" w:type="auto"/>
          </w:tcPr>
          <w:p w14:paraId="3F824B88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04987168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74363D1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1F593C3E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3D68DEE8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7B3C2F96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32067E0E" w14:textId="77777777" w:rsidTr="001B7BFC">
        <w:tc>
          <w:tcPr>
            <w:tcW w:w="0" w:type="auto"/>
          </w:tcPr>
          <w:p w14:paraId="7D34962B" w14:textId="77777777" w:rsidR="00FA4D34" w:rsidRDefault="001B3030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thu</w:t>
            </w:r>
            <w:r>
              <w:t>ậ</w:t>
            </w:r>
            <w:r>
              <w:t>n ti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6571F0A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F29E20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D1ED1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8108B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38E06D" w14:textId="77777777" w:rsidR="00FA4D34" w:rsidRDefault="00FA4D34">
            <w:pPr>
              <w:pStyle w:val="Compact"/>
            </w:pPr>
          </w:p>
        </w:tc>
      </w:tr>
      <w:tr w:rsidR="00FA4D34" w14:paraId="0ACF3554" w14:textId="77777777" w:rsidTr="001B7BFC">
        <w:tc>
          <w:tcPr>
            <w:tcW w:w="0" w:type="auto"/>
          </w:tcPr>
          <w:p w14:paraId="3E1EAB5D" w14:textId="77777777" w:rsidR="00FA4D34" w:rsidRDefault="001B3030">
            <w:pPr>
              <w:pStyle w:val="Compact"/>
            </w:pPr>
            <w:r>
              <w:t>Cơ s</w:t>
            </w:r>
            <w:r>
              <w:t>ở</w:t>
            </w:r>
            <w:r>
              <w:t xml:space="preserve"> v</w:t>
            </w:r>
            <w:r>
              <w:t>ậ</w:t>
            </w:r>
            <w:r>
              <w:t>t ch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9A0E52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C84D9B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FA24B8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0385D7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66C639" w14:textId="77777777" w:rsidR="00FA4D34" w:rsidRDefault="00FA4D34">
            <w:pPr>
              <w:pStyle w:val="Compact"/>
            </w:pPr>
          </w:p>
        </w:tc>
      </w:tr>
      <w:tr w:rsidR="00FA4D34" w14:paraId="0F89B6F5" w14:textId="77777777" w:rsidTr="001B7BFC">
        <w:tc>
          <w:tcPr>
            <w:tcW w:w="0" w:type="auto"/>
          </w:tcPr>
          <w:p w14:paraId="4A3D88F8" w14:textId="77777777" w:rsidR="00FA4D34" w:rsidRDefault="001B3030">
            <w:pPr>
              <w:pStyle w:val="Compact"/>
            </w:pPr>
            <w:r>
              <w:t>Không gian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35BC677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D9094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C44ED1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B48431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431BAE" w14:textId="77777777" w:rsidR="00FA4D34" w:rsidRDefault="00FA4D34">
            <w:pPr>
              <w:pStyle w:val="Compact"/>
            </w:pPr>
          </w:p>
        </w:tc>
      </w:tr>
      <w:tr w:rsidR="00FA4D34" w14:paraId="3AE11898" w14:textId="77777777" w:rsidTr="001B7BFC">
        <w:tc>
          <w:tcPr>
            <w:tcW w:w="0" w:type="auto"/>
          </w:tcPr>
          <w:p w14:paraId="313C9931" w14:textId="77777777" w:rsidR="00FA4D34" w:rsidRDefault="001B3030">
            <w:pPr>
              <w:pStyle w:val="Compact"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7CCDAB8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39C21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D6DB3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8A4D37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51CAE1" w14:textId="77777777" w:rsidR="00FA4D34" w:rsidRDefault="00FA4D34">
            <w:pPr>
              <w:pStyle w:val="Compact"/>
            </w:pPr>
          </w:p>
        </w:tc>
      </w:tr>
    </w:tbl>
    <w:p w14:paraId="687946A0" w14:textId="77777777" w:rsidR="00FA4D34" w:rsidRDefault="001B3030">
      <w:pPr>
        <w:pStyle w:val="Heading3"/>
      </w:pPr>
      <w:bookmarkStart w:id="14" w:name="thời-gian-đào-tạo"/>
      <w:bookmarkEnd w:id="13"/>
      <w:r>
        <w:t>Th</w:t>
      </w:r>
      <w:r>
        <w:t>ờ</w:t>
      </w:r>
      <w:r>
        <w:t>i gian đào t</w:t>
      </w:r>
      <w:r>
        <w:t>ạ</w:t>
      </w:r>
      <w:r>
        <w:t>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863"/>
        <w:gridCol w:w="550"/>
        <w:gridCol w:w="1290"/>
        <w:gridCol w:w="683"/>
        <w:gridCol w:w="983"/>
      </w:tblGrid>
      <w:tr w:rsidR="00FA4D34" w14:paraId="2BCFF1A1" w14:textId="77777777" w:rsidTr="001B7BFC">
        <w:tc>
          <w:tcPr>
            <w:tcW w:w="0" w:type="auto"/>
          </w:tcPr>
          <w:p w14:paraId="0F9745F0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3962CB8C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1E279F04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10C182B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780820E7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6AE344B6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63396934" w14:textId="77777777" w:rsidTr="001B7BFC">
        <w:tc>
          <w:tcPr>
            <w:tcW w:w="0" w:type="auto"/>
          </w:tcPr>
          <w:p w14:paraId="63757C89" w14:textId="77777777" w:rsidR="00FA4D34" w:rsidRDefault="001B3030">
            <w:pPr>
              <w:pStyle w:val="Compact"/>
            </w:pPr>
            <w:r>
              <w:lastRenderedPageBreak/>
              <w:t>Th</w:t>
            </w:r>
            <w:r>
              <w:t>ờ</w:t>
            </w:r>
            <w:r>
              <w:t>i gian phù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2D3785D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615419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881630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6C1712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61E4B3E" w14:textId="77777777" w:rsidR="00FA4D34" w:rsidRDefault="00FA4D34">
            <w:pPr>
              <w:pStyle w:val="Compact"/>
            </w:pPr>
          </w:p>
        </w:tc>
      </w:tr>
      <w:tr w:rsidR="00FA4D34" w14:paraId="2595B70A" w14:textId="77777777" w:rsidTr="001B7BFC">
        <w:tc>
          <w:tcPr>
            <w:tcW w:w="0" w:type="auto"/>
          </w:tcPr>
          <w:p w14:paraId="2C85EE5F" w14:textId="77777777" w:rsidR="00FA4D34" w:rsidRDefault="001B3030">
            <w:pPr>
              <w:pStyle w:val="Compact"/>
            </w:pPr>
            <w:r>
              <w:t>L</w:t>
            </w:r>
            <w:r>
              <w:t>ị</w:t>
            </w:r>
            <w:r>
              <w:t>ch h</w:t>
            </w:r>
            <w:r>
              <w:t>ọ</w:t>
            </w:r>
            <w:r>
              <w:t>c thu</w:t>
            </w:r>
            <w:r>
              <w:t>ậ</w:t>
            </w:r>
            <w:r>
              <w:t>n ti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9167D5E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ED4443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04A776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3D3A0CF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8CCD860" w14:textId="77777777" w:rsidR="00FA4D34" w:rsidRDefault="00FA4D34">
            <w:pPr>
              <w:pStyle w:val="Compact"/>
            </w:pPr>
          </w:p>
        </w:tc>
      </w:tr>
      <w:tr w:rsidR="00FA4D34" w14:paraId="3FF21DB0" w14:textId="77777777" w:rsidTr="001B7BFC">
        <w:tc>
          <w:tcPr>
            <w:tcW w:w="0" w:type="auto"/>
          </w:tcPr>
          <w:p w14:paraId="7B9BBE24" w14:textId="77777777" w:rsidR="00FA4D34" w:rsidRDefault="001B3030">
            <w:pPr>
              <w:pStyle w:val="Compact"/>
            </w:pPr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20DA5E2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45B717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31C8D8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96EC0A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8E262B9" w14:textId="77777777" w:rsidR="00FA4D34" w:rsidRDefault="00FA4D34">
            <w:pPr>
              <w:pStyle w:val="Compact"/>
            </w:pPr>
          </w:p>
        </w:tc>
      </w:tr>
      <w:tr w:rsidR="00FA4D34" w14:paraId="2B271A28" w14:textId="77777777" w:rsidTr="001B7BFC">
        <w:tc>
          <w:tcPr>
            <w:tcW w:w="0" w:type="auto"/>
          </w:tcPr>
          <w:p w14:paraId="4669B18B" w14:textId="77777777" w:rsidR="00FA4D34" w:rsidRDefault="001B3030">
            <w:pPr>
              <w:pStyle w:val="Compact"/>
            </w:pPr>
            <w:r>
              <w:t>Th</w:t>
            </w:r>
            <w:r>
              <w:t>ờ</w:t>
            </w:r>
            <w:r>
              <w:t>i gian ngh</w:t>
            </w:r>
            <w:r>
              <w:t>ỉ</w:t>
            </w:r>
            <w:r>
              <w:t xml:space="preserve"> gi</w:t>
            </w:r>
            <w:r>
              <w:t>ả</w:t>
            </w:r>
            <w:r>
              <w:t>i lao</w:t>
            </w:r>
          </w:p>
        </w:tc>
        <w:tc>
          <w:tcPr>
            <w:tcW w:w="0" w:type="auto"/>
          </w:tcPr>
          <w:p w14:paraId="5FCCFBB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E1434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DDE72D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9E8E54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6B14EC2" w14:textId="77777777" w:rsidR="00FA4D34" w:rsidRDefault="00FA4D34">
            <w:pPr>
              <w:pStyle w:val="Compact"/>
            </w:pPr>
          </w:p>
        </w:tc>
      </w:tr>
    </w:tbl>
    <w:p w14:paraId="1623346B" w14:textId="77777777" w:rsidR="00FA4D34" w:rsidRDefault="001B3030">
      <w:r>
        <w:pict w14:anchorId="46E1065B">
          <v:rect id="_x0000_i1031" style="width:0;height:1.5pt" o:hralign="center" o:hrstd="t" o:hr="t"/>
        </w:pict>
      </w:r>
    </w:p>
    <w:p w14:paraId="5F9EB613" w14:textId="77777777" w:rsidR="00FA4D34" w:rsidRDefault="001B3030">
      <w:pPr>
        <w:pStyle w:val="Heading2"/>
      </w:pPr>
      <w:bookmarkStart w:id="15" w:name="đánh-giá-tổng-thể"/>
      <w:bookmarkEnd w:id="12"/>
      <w:bookmarkEnd w:id="14"/>
      <w:r>
        <w:t>ĐÁNH GIÁ T</w:t>
      </w:r>
      <w:r>
        <w:t>Ổ</w:t>
      </w:r>
      <w:r>
        <w:t>NG TH</w:t>
      </w:r>
      <w:r>
        <w:t>Ể</w:t>
      </w:r>
    </w:p>
    <w:p w14:paraId="66BBE27F" w14:textId="77777777" w:rsidR="00FA4D34" w:rsidRDefault="001B3030">
      <w:pPr>
        <w:pStyle w:val="Heading3"/>
      </w:pPr>
      <w:bookmarkStart w:id="16" w:name="mức-độ-hài-lòng"/>
      <w:r>
        <w:t>M</w:t>
      </w:r>
      <w:r>
        <w:t>ứ</w:t>
      </w:r>
      <w:r>
        <w:t>c đ</w:t>
      </w:r>
      <w:r>
        <w:t>ộ</w:t>
      </w:r>
      <w:r>
        <w:t xml:space="preserve"> hài lòng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30"/>
        <w:gridCol w:w="1862"/>
        <w:gridCol w:w="1330"/>
        <w:gridCol w:w="1729"/>
        <w:gridCol w:w="2128"/>
        <w:gridCol w:w="1197"/>
      </w:tblGrid>
      <w:tr w:rsidR="00FA4D34" w14:paraId="0748E5A4" w14:textId="77777777" w:rsidTr="001B7BFC">
        <w:tc>
          <w:tcPr>
            <w:tcW w:w="1100" w:type="dxa"/>
          </w:tcPr>
          <w:p w14:paraId="50ED1C0B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1540" w:type="dxa"/>
          </w:tcPr>
          <w:p w14:paraId="3359C024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hài lòng</w:t>
            </w:r>
          </w:p>
        </w:tc>
        <w:tc>
          <w:tcPr>
            <w:tcW w:w="1100" w:type="dxa"/>
          </w:tcPr>
          <w:p w14:paraId="152CFF5F" w14:textId="77777777" w:rsidR="00FA4D34" w:rsidRDefault="001B3030">
            <w:pPr>
              <w:pStyle w:val="Compact"/>
            </w:pPr>
            <w:r>
              <w:t>Hài lòng</w:t>
            </w:r>
          </w:p>
        </w:tc>
        <w:tc>
          <w:tcPr>
            <w:tcW w:w="1430" w:type="dxa"/>
          </w:tcPr>
          <w:p w14:paraId="7A4D8E44" w14:textId="77777777" w:rsidR="00FA4D34" w:rsidRDefault="001B3030">
            <w:pPr>
              <w:pStyle w:val="Compact"/>
            </w:pPr>
            <w:r>
              <w:t>Bình thư</w:t>
            </w:r>
            <w:r>
              <w:t>ờ</w:t>
            </w:r>
            <w:r>
              <w:t>ng</w:t>
            </w:r>
          </w:p>
        </w:tc>
        <w:tc>
          <w:tcPr>
            <w:tcW w:w="1760" w:type="dxa"/>
          </w:tcPr>
          <w:p w14:paraId="0C57ADBC" w14:textId="77777777" w:rsidR="00FA4D34" w:rsidRDefault="001B3030">
            <w:pPr>
              <w:pStyle w:val="Compact"/>
            </w:pPr>
            <w:r>
              <w:t>Không hài lòng</w:t>
            </w:r>
          </w:p>
        </w:tc>
        <w:tc>
          <w:tcPr>
            <w:tcW w:w="990" w:type="dxa"/>
          </w:tcPr>
          <w:p w14:paraId="1AB0AF7C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3CECBA04" w14:textId="77777777" w:rsidTr="001B7BFC">
        <w:tc>
          <w:tcPr>
            <w:tcW w:w="1100" w:type="dxa"/>
          </w:tcPr>
          <w:p w14:paraId="129E83E5" w14:textId="77777777" w:rsidR="00FA4D34" w:rsidRDefault="001B3030">
            <w:pPr>
              <w:pStyle w:val="Compact"/>
            </w:pPr>
            <w:r>
              <w:t>Ch</w:t>
            </w:r>
            <w:r>
              <w:t>ấ</w:t>
            </w:r>
            <w:r>
              <w:t>t lư</w:t>
            </w:r>
            <w:r>
              <w:t>ợ</w:t>
            </w:r>
            <w:r>
              <w:t>ng đào t</w:t>
            </w:r>
            <w:r>
              <w:t>ạ</w:t>
            </w:r>
            <w:r>
              <w:t>o</w:t>
            </w:r>
          </w:p>
        </w:tc>
        <w:tc>
          <w:tcPr>
            <w:tcW w:w="1540" w:type="dxa"/>
          </w:tcPr>
          <w:p w14:paraId="6636AE5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00" w:type="dxa"/>
          </w:tcPr>
          <w:p w14:paraId="5ACA809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30" w:type="dxa"/>
          </w:tcPr>
          <w:p w14:paraId="25B403E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60" w:type="dxa"/>
          </w:tcPr>
          <w:p w14:paraId="0606E06F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50DCAD2F" w14:textId="77777777" w:rsidR="00FA4D34" w:rsidRDefault="00FA4D34">
            <w:pPr>
              <w:pStyle w:val="Compact"/>
            </w:pPr>
          </w:p>
        </w:tc>
      </w:tr>
      <w:tr w:rsidR="00FA4D34" w14:paraId="17C7D79A" w14:textId="77777777" w:rsidTr="001B7BFC">
        <w:tc>
          <w:tcPr>
            <w:tcW w:w="1100" w:type="dxa"/>
          </w:tcPr>
          <w:p w14:paraId="60A91267" w14:textId="77777777" w:rsidR="00FA4D34" w:rsidRDefault="001B3030">
            <w:pPr>
              <w:pStyle w:val="Compact"/>
            </w:pPr>
            <w:r>
              <w:t>Phương pháp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1540" w:type="dxa"/>
          </w:tcPr>
          <w:p w14:paraId="5133E94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00" w:type="dxa"/>
          </w:tcPr>
          <w:p w14:paraId="4F8976A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30" w:type="dxa"/>
          </w:tcPr>
          <w:p w14:paraId="6798C18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60" w:type="dxa"/>
          </w:tcPr>
          <w:p w14:paraId="6A460780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1B9AAC11" w14:textId="77777777" w:rsidR="00FA4D34" w:rsidRDefault="00FA4D34">
            <w:pPr>
              <w:pStyle w:val="Compact"/>
            </w:pPr>
          </w:p>
        </w:tc>
      </w:tr>
      <w:tr w:rsidR="00FA4D34" w14:paraId="6094EF5E" w14:textId="77777777" w:rsidTr="001B7BFC">
        <w:tc>
          <w:tcPr>
            <w:tcW w:w="1100" w:type="dxa"/>
          </w:tcPr>
          <w:p w14:paraId="68A6F719" w14:textId="77777777" w:rsidR="00FA4D34" w:rsidRDefault="001B3030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và tài li</w:t>
            </w:r>
            <w:r>
              <w:t>ệ</w:t>
            </w:r>
            <w:r>
              <w:t>u</w:t>
            </w:r>
          </w:p>
        </w:tc>
        <w:tc>
          <w:tcPr>
            <w:tcW w:w="1540" w:type="dxa"/>
          </w:tcPr>
          <w:p w14:paraId="6862773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00" w:type="dxa"/>
          </w:tcPr>
          <w:p w14:paraId="2484397F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30" w:type="dxa"/>
          </w:tcPr>
          <w:p w14:paraId="7F9E7FA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60" w:type="dxa"/>
          </w:tcPr>
          <w:p w14:paraId="7E94CEB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2DCB053E" w14:textId="77777777" w:rsidR="00FA4D34" w:rsidRDefault="00FA4D34">
            <w:pPr>
              <w:pStyle w:val="Compact"/>
            </w:pPr>
          </w:p>
        </w:tc>
      </w:tr>
      <w:tr w:rsidR="00FA4D34" w14:paraId="5C79F743" w14:textId="77777777" w:rsidTr="001B7BFC">
        <w:tc>
          <w:tcPr>
            <w:tcW w:w="1100" w:type="dxa"/>
          </w:tcPr>
          <w:p w14:paraId="4CAFCCCD" w14:textId="77777777" w:rsidR="00FA4D34" w:rsidRDefault="001B3030">
            <w:pPr>
              <w:pStyle w:val="Compact"/>
            </w:pPr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 và th</w:t>
            </w:r>
            <w:r>
              <w:t>ờ</w:t>
            </w:r>
            <w:r>
              <w:t>i gian</w:t>
            </w:r>
          </w:p>
        </w:tc>
        <w:tc>
          <w:tcPr>
            <w:tcW w:w="1540" w:type="dxa"/>
          </w:tcPr>
          <w:p w14:paraId="0F50C4A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00" w:type="dxa"/>
          </w:tcPr>
          <w:p w14:paraId="28949E3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30" w:type="dxa"/>
          </w:tcPr>
          <w:p w14:paraId="6885BD1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60" w:type="dxa"/>
          </w:tcPr>
          <w:p w14:paraId="6DB47F9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408F81F9" w14:textId="77777777" w:rsidR="00FA4D34" w:rsidRDefault="00FA4D34">
            <w:pPr>
              <w:pStyle w:val="Compact"/>
            </w:pPr>
          </w:p>
        </w:tc>
      </w:tr>
      <w:tr w:rsidR="00FA4D34" w14:paraId="2B18AD19" w14:textId="77777777" w:rsidTr="001B7BFC">
        <w:tc>
          <w:tcPr>
            <w:tcW w:w="1100" w:type="dxa"/>
          </w:tcPr>
          <w:p w14:paraId="4E0F9BF5" w14:textId="77777777" w:rsidR="00FA4D34" w:rsidRDefault="001B3030">
            <w:pPr>
              <w:pStyle w:val="Compact"/>
            </w:pPr>
            <w:r>
              <w:t>T</w:t>
            </w:r>
            <w:r>
              <w:t>ổ</w:t>
            </w:r>
            <w:r>
              <w:t>ng th</w:t>
            </w:r>
            <w:r>
              <w:t>ể</w:t>
            </w:r>
          </w:p>
        </w:tc>
        <w:tc>
          <w:tcPr>
            <w:tcW w:w="1540" w:type="dxa"/>
          </w:tcPr>
          <w:p w14:paraId="47DEDEF2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00" w:type="dxa"/>
          </w:tcPr>
          <w:p w14:paraId="4C1BB4B1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30" w:type="dxa"/>
          </w:tcPr>
          <w:p w14:paraId="5DEFCEC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60" w:type="dxa"/>
          </w:tcPr>
          <w:p w14:paraId="53DC986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90" w:type="dxa"/>
          </w:tcPr>
          <w:p w14:paraId="50CEDD9D" w14:textId="77777777" w:rsidR="00FA4D34" w:rsidRDefault="00FA4D34">
            <w:pPr>
              <w:pStyle w:val="Compact"/>
            </w:pPr>
          </w:p>
        </w:tc>
      </w:tr>
    </w:tbl>
    <w:p w14:paraId="6CB5627C" w14:textId="77777777" w:rsidR="00FA4D34" w:rsidRDefault="001B3030">
      <w:pPr>
        <w:pStyle w:val="Heading3"/>
      </w:pPr>
      <w:bookmarkStart w:id="17" w:name="điểm-số-tổng-thể"/>
      <w:bookmarkEnd w:id="16"/>
      <w:r>
        <w:t>Đi</w:t>
      </w:r>
      <w:r>
        <w:t>ể</w:t>
      </w:r>
      <w:r>
        <w:t>m s</w:t>
      </w:r>
      <w:r>
        <w:t>ố</w:t>
      </w:r>
      <w:r>
        <w:t xml:space="preserve"> t</w:t>
      </w:r>
      <w:r>
        <w:t>ổ</w:t>
      </w:r>
      <w:r>
        <w:t>ng th</w:t>
      </w:r>
      <w:r>
        <w:t>ể</w:t>
      </w:r>
    </w:p>
    <w:p w14:paraId="0590170D" w14:textId="77777777" w:rsidR="00FA4D34" w:rsidRDefault="001B3030">
      <w:pPr>
        <w:pStyle w:val="FirstParagraph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 xml:space="preserve"> (1-10):</w:t>
      </w:r>
      <w:r>
        <w:t xml:space="preserve"> _____ đi</w:t>
      </w:r>
      <w:r>
        <w:t>ể</w:t>
      </w:r>
      <w:r>
        <w:t>m</w:t>
      </w:r>
    </w:p>
    <w:p w14:paraId="03D105B3" w14:textId="77777777" w:rsidR="00FA4D34" w:rsidRDefault="001B3030">
      <w:r>
        <w:pict w14:anchorId="41BDA9B3">
          <v:rect id="_x0000_i1032" style="width:0;height:1.5pt" o:hralign="center" o:hrstd="t" o:hr="t"/>
        </w:pict>
      </w:r>
    </w:p>
    <w:p w14:paraId="04D44B72" w14:textId="77777777" w:rsidR="00FA4D34" w:rsidRDefault="001B3030">
      <w:pPr>
        <w:pStyle w:val="Heading2"/>
      </w:pPr>
      <w:bookmarkStart w:id="18" w:name="ý-kiến-phản-hồi"/>
      <w:bookmarkEnd w:id="15"/>
      <w:bookmarkEnd w:id="17"/>
      <w:r>
        <w:lastRenderedPageBreak/>
        <w:t>Ý KI</w:t>
      </w:r>
      <w:r>
        <w:t>Ế</w:t>
      </w:r>
      <w:r>
        <w:t>N PH</w:t>
      </w:r>
      <w:r>
        <w:t>Ả</w:t>
      </w:r>
      <w:r>
        <w:t>N H</w:t>
      </w:r>
      <w:r>
        <w:t>Ồ</w:t>
      </w:r>
      <w:r>
        <w:t>I</w:t>
      </w:r>
    </w:p>
    <w:p w14:paraId="5F5EF65B" w14:textId="77777777" w:rsidR="00FA4D34" w:rsidRDefault="001B3030">
      <w:pPr>
        <w:pStyle w:val="Heading3"/>
      </w:pPr>
      <w:bookmarkStart w:id="19" w:name="điểm-mạnh-của-khóa-học"/>
      <w:r>
        <w:t>Đi</w:t>
      </w:r>
      <w:r>
        <w:t>ể</w:t>
      </w:r>
      <w:r>
        <w:t>m m</w:t>
      </w:r>
      <w:r>
        <w:t>ạ</w:t>
      </w:r>
      <w:r>
        <w:t>nh c</w:t>
      </w:r>
      <w:r>
        <w:t>ủ</w:t>
      </w:r>
      <w:r>
        <w:t>a khóa h</w:t>
      </w:r>
      <w:r>
        <w:t>ọ</w:t>
      </w:r>
      <w:r>
        <w:t>c</w:t>
      </w:r>
    </w:p>
    <w:p w14:paraId="591DE5C3" w14:textId="77777777" w:rsidR="00FA4D34" w:rsidRDefault="001B3030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6B044879" w14:textId="77777777" w:rsidR="00FA4D34" w:rsidRDefault="001B3030">
      <w:pPr>
        <w:pStyle w:val="Heading3"/>
      </w:pPr>
      <w:bookmarkStart w:id="20" w:name="điểm-cần-cải-thiện"/>
      <w:bookmarkEnd w:id="19"/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</w:t>
      </w:r>
    </w:p>
    <w:p w14:paraId="1E5D339C" w14:textId="77777777" w:rsidR="00FA4D34" w:rsidRDefault="001B3030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</w:t>
      </w:r>
      <w:r>
        <w:rPr>
          <w:rStyle w:val="VerbatimChar"/>
        </w:rPr>
        <w:t>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78919FA4" w14:textId="77777777" w:rsidR="00FA4D34" w:rsidRDefault="001B3030">
      <w:pPr>
        <w:pStyle w:val="Heading3"/>
      </w:pPr>
      <w:bookmarkStart w:id="21" w:name="đề-xuất-cải-tiến"/>
      <w:bookmarkEnd w:id="20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05A64AB9" w14:textId="77777777" w:rsidR="00FA4D34" w:rsidRDefault="001B3030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</w:t>
      </w:r>
      <w:r>
        <w:rPr>
          <w:rStyle w:val="VerbatimChar"/>
        </w:rPr>
        <w:t>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578D3D4C" w14:textId="77777777" w:rsidR="00FA4D34" w:rsidRDefault="001B3030">
      <w:pPr>
        <w:pStyle w:val="Heading3"/>
      </w:pPr>
      <w:bookmarkStart w:id="22" w:name="nội-dung-muốn-học-thêm"/>
      <w:bookmarkEnd w:id="21"/>
      <w:r>
        <w:t>N</w:t>
      </w:r>
      <w:r>
        <w:t>ộ</w:t>
      </w:r>
      <w:r>
        <w:t>i dung mu</w:t>
      </w:r>
      <w:r>
        <w:t>ố</w:t>
      </w:r>
      <w:r>
        <w:t>n h</w:t>
      </w:r>
      <w:r>
        <w:t>ọ</w:t>
      </w:r>
      <w:r>
        <w:t>c thêm</w:t>
      </w:r>
    </w:p>
    <w:p w14:paraId="60757F3F" w14:textId="77777777" w:rsidR="00FA4D34" w:rsidRDefault="001B3030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</w:t>
      </w:r>
      <w:r>
        <w:rPr>
          <w:rStyle w:val="VerbatimChar"/>
        </w:rPr>
        <w:t>________________________________________</w:t>
      </w:r>
    </w:p>
    <w:p w14:paraId="169F90A5" w14:textId="77777777" w:rsidR="00FA4D34" w:rsidRDefault="001B3030">
      <w:r>
        <w:pict w14:anchorId="24240D4C">
          <v:rect id="_x0000_i1033" style="width:0;height:1.5pt" o:hralign="center" o:hrstd="t" o:hr="t"/>
        </w:pict>
      </w:r>
    </w:p>
    <w:p w14:paraId="027CCDFB" w14:textId="77777777" w:rsidR="00FA4D34" w:rsidRDefault="001B3030">
      <w:pPr>
        <w:pStyle w:val="Heading2"/>
      </w:pPr>
      <w:bookmarkStart w:id="23" w:name="đánh-giá-tác-động"/>
      <w:bookmarkEnd w:id="18"/>
      <w:bookmarkEnd w:id="22"/>
      <w:r>
        <w:t>ĐÁNH GIÁ TÁC Đ</w:t>
      </w:r>
      <w:r>
        <w:t>Ộ</w:t>
      </w:r>
      <w:r>
        <w:t>NG</w:t>
      </w:r>
    </w:p>
    <w:p w14:paraId="08F6C6F7" w14:textId="77777777" w:rsidR="00FA4D34" w:rsidRDefault="001B3030">
      <w:pPr>
        <w:pStyle w:val="Heading3"/>
      </w:pPr>
      <w:bookmarkStart w:id="24" w:name="kiến-thức-thu-được"/>
      <w:r>
        <w:t>Ki</w:t>
      </w:r>
      <w:r>
        <w:t>ế</w:t>
      </w:r>
      <w:r>
        <w:t>n th</w:t>
      </w:r>
      <w:r>
        <w:t>ứ</w:t>
      </w:r>
      <w:r>
        <w:t>c thu đư</w:t>
      </w:r>
      <w:r>
        <w:t>ợ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1143"/>
        <w:gridCol w:w="803"/>
        <w:gridCol w:w="1290"/>
        <w:gridCol w:w="423"/>
        <w:gridCol w:w="983"/>
      </w:tblGrid>
      <w:tr w:rsidR="00FA4D34" w14:paraId="2A105FED" w14:textId="77777777" w:rsidTr="001B7BFC">
        <w:tc>
          <w:tcPr>
            <w:tcW w:w="0" w:type="auto"/>
          </w:tcPr>
          <w:p w14:paraId="7E3BAEB9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52AADA7F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nhi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7F8D0908" w14:textId="77777777" w:rsidR="00FA4D34" w:rsidRDefault="001B3030">
            <w:pPr>
              <w:pStyle w:val="Compact"/>
            </w:pPr>
            <w:r>
              <w:t>Nhi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60A0825F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08B66A21" w14:textId="77777777" w:rsidR="00FA4D34" w:rsidRDefault="001B3030">
            <w:pPr>
              <w:pStyle w:val="Compact"/>
            </w:pPr>
            <w:r>
              <w:t>Ít</w:t>
            </w:r>
          </w:p>
        </w:tc>
        <w:tc>
          <w:tcPr>
            <w:tcW w:w="0" w:type="auto"/>
          </w:tcPr>
          <w:p w14:paraId="591231E1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1F91CFA1" w14:textId="77777777" w:rsidTr="001B7BFC">
        <w:tc>
          <w:tcPr>
            <w:tcW w:w="0" w:type="auto"/>
          </w:tcPr>
          <w:p w14:paraId="513CE31C" w14:textId="77777777" w:rsidR="00FA4D34" w:rsidRDefault="001B3030">
            <w:pPr>
              <w:pStyle w:val="Compact"/>
            </w:pPr>
            <w:r>
              <w:t>Ki</w:t>
            </w:r>
            <w:r>
              <w:t>ế</w:t>
            </w:r>
            <w:r>
              <w:t>n th</w:t>
            </w:r>
            <w:r>
              <w:t>ứ</w:t>
            </w:r>
            <w:r>
              <w:t>c lý thuy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27E1851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1BC582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8E362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C0E85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9E077B" w14:textId="77777777" w:rsidR="00FA4D34" w:rsidRDefault="00FA4D34">
            <w:pPr>
              <w:pStyle w:val="Compact"/>
            </w:pPr>
          </w:p>
        </w:tc>
      </w:tr>
      <w:tr w:rsidR="00FA4D34" w14:paraId="6B038123" w14:textId="77777777" w:rsidTr="001B7BFC">
        <w:tc>
          <w:tcPr>
            <w:tcW w:w="0" w:type="auto"/>
          </w:tcPr>
          <w:p w14:paraId="37D71414" w14:textId="77777777" w:rsidR="00FA4D34" w:rsidRDefault="001B3030">
            <w:pPr>
              <w:pStyle w:val="Compact"/>
            </w:pPr>
            <w:r>
              <w:t>K</w:t>
            </w:r>
            <w:r>
              <w:t>ỹ</w:t>
            </w:r>
            <w:r>
              <w:t xml:space="preserve"> năng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512A0CC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38C2A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D9129E8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0198E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9548873" w14:textId="77777777" w:rsidR="00FA4D34" w:rsidRDefault="00FA4D34">
            <w:pPr>
              <w:pStyle w:val="Compact"/>
            </w:pPr>
          </w:p>
        </w:tc>
      </w:tr>
      <w:tr w:rsidR="00FA4D34" w14:paraId="5E2C7EE2" w14:textId="77777777" w:rsidTr="001B7BFC">
        <w:tc>
          <w:tcPr>
            <w:tcW w:w="0" w:type="auto"/>
          </w:tcPr>
          <w:p w14:paraId="007E01FF" w14:textId="77777777" w:rsidR="00FA4D34" w:rsidRDefault="001B3030">
            <w:pPr>
              <w:pStyle w:val="Compact"/>
            </w:pPr>
            <w:r>
              <w:lastRenderedPageBreak/>
              <w:t>Kinh nghi</w:t>
            </w:r>
            <w:r>
              <w:t>ệ</w:t>
            </w:r>
            <w:r>
              <w:t xml:space="preserve">m </w:t>
            </w:r>
            <w:r>
              <w:t>ứ</w:t>
            </w:r>
            <w:r>
              <w:t>ng phó</w:t>
            </w:r>
          </w:p>
        </w:tc>
        <w:tc>
          <w:tcPr>
            <w:tcW w:w="0" w:type="auto"/>
          </w:tcPr>
          <w:p w14:paraId="7D1F44D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3A1B91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E466E76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F088D2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61C7E78" w14:textId="77777777" w:rsidR="00FA4D34" w:rsidRDefault="00FA4D34">
            <w:pPr>
              <w:pStyle w:val="Compact"/>
            </w:pPr>
          </w:p>
        </w:tc>
      </w:tr>
    </w:tbl>
    <w:p w14:paraId="6C0C9444" w14:textId="77777777" w:rsidR="00FA4D34" w:rsidRDefault="001B3030">
      <w:pPr>
        <w:pStyle w:val="Heading3"/>
      </w:pPr>
      <w:bookmarkStart w:id="25" w:name="khả-năng-áp-dụng"/>
      <w:bookmarkEnd w:id="24"/>
      <w:r>
        <w:t>Kh</w:t>
      </w:r>
      <w:r>
        <w:t>ả</w:t>
      </w:r>
      <w:r>
        <w:t xml:space="preserve"> năng áp d</w:t>
      </w:r>
      <w:r>
        <w:t>ụ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863"/>
        <w:gridCol w:w="550"/>
        <w:gridCol w:w="1290"/>
        <w:gridCol w:w="683"/>
        <w:gridCol w:w="983"/>
      </w:tblGrid>
      <w:tr w:rsidR="00FA4D34" w14:paraId="0A2BCCAB" w14:textId="77777777" w:rsidTr="001B7BFC">
        <w:tc>
          <w:tcPr>
            <w:tcW w:w="0" w:type="auto"/>
          </w:tcPr>
          <w:p w14:paraId="39A0F1AF" w14:textId="77777777" w:rsidR="00FA4D34" w:rsidRDefault="001B3030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E649F83" w14:textId="77777777" w:rsidR="00FA4D34" w:rsidRDefault="001B3030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254855BC" w14:textId="77777777" w:rsidR="00FA4D34" w:rsidRDefault="001B3030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30DCB8F" w14:textId="77777777" w:rsidR="00FA4D34" w:rsidRDefault="001B3030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23472AFB" w14:textId="77777777" w:rsidR="00FA4D34" w:rsidRDefault="001B3030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7C48A696" w14:textId="77777777" w:rsidR="00FA4D34" w:rsidRDefault="001B3030">
            <w:pPr>
              <w:pStyle w:val="Compact"/>
            </w:pPr>
            <w:r>
              <w:t>Ghi chú</w:t>
            </w:r>
          </w:p>
        </w:tc>
      </w:tr>
      <w:tr w:rsidR="00FA4D34" w14:paraId="17B55EEF" w14:textId="77777777" w:rsidTr="001B7BFC">
        <w:tc>
          <w:tcPr>
            <w:tcW w:w="0" w:type="auto"/>
          </w:tcPr>
          <w:p w14:paraId="4D577F7B" w14:textId="77777777" w:rsidR="00FA4D34" w:rsidRDefault="001B3030">
            <w:pPr>
              <w:pStyle w:val="Compact"/>
            </w:pPr>
            <w:r>
              <w:t>Áp d</w:t>
            </w:r>
            <w:r>
              <w:t>ụ</w:t>
            </w:r>
            <w:r>
              <w:t>ng vào công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30C276D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55D1D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A5F5C94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76F53D7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4F009D0" w14:textId="77777777" w:rsidR="00FA4D34" w:rsidRDefault="00FA4D34">
            <w:pPr>
              <w:pStyle w:val="Compact"/>
            </w:pPr>
          </w:p>
        </w:tc>
      </w:tr>
      <w:tr w:rsidR="00FA4D34" w14:paraId="470C25C9" w14:textId="77777777" w:rsidTr="001B7BFC">
        <w:tc>
          <w:tcPr>
            <w:tcW w:w="0" w:type="auto"/>
          </w:tcPr>
          <w:p w14:paraId="2407BFA8" w14:textId="77777777" w:rsidR="00FA4D34" w:rsidRDefault="001B3030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đ</w:t>
            </w:r>
            <w:r>
              <w:t>ồ</w:t>
            </w:r>
            <w:r>
              <w:t>ng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585058C9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6AFF2C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CCC00E5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94B16BA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0B3A6A0" w14:textId="77777777" w:rsidR="00FA4D34" w:rsidRDefault="00FA4D34">
            <w:pPr>
              <w:pStyle w:val="Compact"/>
            </w:pPr>
          </w:p>
        </w:tc>
      </w:tr>
      <w:tr w:rsidR="00FA4D34" w14:paraId="47967687" w14:textId="77777777" w:rsidTr="001B7BFC">
        <w:tc>
          <w:tcPr>
            <w:tcW w:w="0" w:type="auto"/>
          </w:tcPr>
          <w:p w14:paraId="38126BCF" w14:textId="77777777" w:rsidR="00FA4D34" w:rsidRDefault="001B3030">
            <w:pPr>
              <w:pStyle w:val="Compact"/>
            </w:pPr>
            <w:r>
              <w:t>X</w:t>
            </w:r>
            <w:r>
              <w:t>ử</w:t>
            </w:r>
            <w:r>
              <w:t xml:space="preserve"> lý tình hu</w:t>
            </w:r>
            <w:r>
              <w:t>ố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14:paraId="35BEAB3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EBBD7C3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51522B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CA1F0D" w14:textId="77777777" w:rsidR="00FA4D34" w:rsidRDefault="001B303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1610FB" w14:textId="77777777" w:rsidR="00FA4D34" w:rsidRDefault="00FA4D34">
            <w:pPr>
              <w:pStyle w:val="Compact"/>
            </w:pPr>
          </w:p>
        </w:tc>
      </w:tr>
    </w:tbl>
    <w:p w14:paraId="724DF0EE" w14:textId="77777777" w:rsidR="00FA4D34" w:rsidRDefault="001B3030">
      <w:r>
        <w:pict w14:anchorId="161EEB36">
          <v:rect id="_x0000_i1034" style="width:0;height:1.5pt" o:hralign="center" o:hrstd="t" o:hr="t"/>
        </w:pict>
      </w:r>
    </w:p>
    <w:p w14:paraId="3320DD23" w14:textId="77777777" w:rsidR="00FA4D34" w:rsidRDefault="001B3030">
      <w:pPr>
        <w:pStyle w:val="Heading2"/>
      </w:pPr>
      <w:bookmarkStart w:id="26" w:name="đề-xuất-và-khuyến-nghị"/>
      <w:bookmarkEnd w:id="23"/>
      <w:bookmarkEnd w:id="25"/>
      <w:r>
        <w:t>Đ</w:t>
      </w:r>
      <w:r>
        <w:t>Ề</w:t>
      </w:r>
      <w:r>
        <w:t xml:space="preserve"> XU</w:t>
      </w:r>
      <w:r>
        <w:t>Ấ</w:t>
      </w:r>
      <w:r>
        <w:t>T VÀ KHUY</w:t>
      </w:r>
      <w:r>
        <w:t>Ế</w:t>
      </w:r>
      <w:r>
        <w:t>N NGH</w:t>
      </w:r>
      <w:r>
        <w:t>Ị</w:t>
      </w:r>
    </w:p>
    <w:p w14:paraId="0ED0592A" w14:textId="77777777" w:rsidR="00FA4D34" w:rsidRDefault="001B3030">
      <w:pPr>
        <w:pStyle w:val="Heading3"/>
      </w:pPr>
      <w:bookmarkStart w:id="27" w:name="đề-xuất-cải-tiến-khóa-học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 khóa h</w:t>
      </w:r>
      <w:r>
        <w:t>ọ</w:t>
      </w:r>
      <w:r>
        <w:t>c</w:t>
      </w:r>
    </w:p>
    <w:p w14:paraId="69F964BD" w14:textId="77777777" w:rsidR="00FA4D34" w:rsidRDefault="001B3030">
      <w:r>
        <w:pict w14:anchorId="3B323ED9">
          <v:rect id="_x0000_i1035" style="width:0;height:1.5pt" o:hralign="center" o:hrstd="t" o:hr="t"/>
        </w:pict>
      </w:r>
    </w:p>
    <w:p w14:paraId="1F9AA79D" w14:textId="77777777" w:rsidR="00FA4D34" w:rsidRDefault="001B3030">
      <w:r>
        <w:pict w14:anchorId="11A1E892">
          <v:rect id="_x0000_i1036" style="width:0;height:1.5pt" o:hralign="center" o:hrstd="t" o:hr="t"/>
        </w:pict>
      </w:r>
    </w:p>
    <w:p w14:paraId="0B1CFCAB" w14:textId="77777777" w:rsidR="00FA4D34" w:rsidRDefault="001B3030">
      <w:r>
        <w:pict w14:anchorId="0B63E56F">
          <v:rect id="_x0000_i1037" style="width:0;height:1.5pt" o:hralign="center" o:hrstd="t" o:hr="t"/>
        </w:pict>
      </w:r>
    </w:p>
    <w:p w14:paraId="7215DC4C" w14:textId="77777777" w:rsidR="00FA4D34" w:rsidRDefault="001B3030">
      <w:pPr>
        <w:pStyle w:val="Heading3"/>
      </w:pPr>
      <w:bookmarkStart w:id="28" w:name="đề-xuất-nội-dung-mới"/>
      <w:bookmarkEnd w:id="27"/>
      <w:r>
        <w:t>Đ</w:t>
      </w:r>
      <w:r>
        <w:t>ề</w:t>
      </w:r>
      <w:r>
        <w:t xml:space="preserve"> xu</w:t>
      </w:r>
      <w:r>
        <w:t>ấ</w:t>
      </w:r>
      <w:r>
        <w:t>t n</w:t>
      </w:r>
      <w:r>
        <w:t>ộ</w:t>
      </w:r>
      <w:r>
        <w:t>i dung m</w:t>
      </w:r>
      <w:r>
        <w:t>ớ</w:t>
      </w:r>
      <w:r>
        <w:t>i</w:t>
      </w:r>
    </w:p>
    <w:p w14:paraId="4BB147F2" w14:textId="77777777" w:rsidR="00FA4D34" w:rsidRDefault="001B3030">
      <w:r>
        <w:pict w14:anchorId="1265963D">
          <v:rect id="_x0000_i1038" style="width:0;height:1.5pt" o:hralign="center" o:hrstd="t" o:hr="t"/>
        </w:pict>
      </w:r>
    </w:p>
    <w:p w14:paraId="6B21DDF6" w14:textId="77777777" w:rsidR="00FA4D34" w:rsidRDefault="001B3030">
      <w:r>
        <w:pict w14:anchorId="5E415D80">
          <v:rect id="_x0000_i1039" style="width:0;height:1.5pt" o:hralign="center" o:hrstd="t" o:hr="t"/>
        </w:pict>
      </w:r>
    </w:p>
    <w:p w14:paraId="0D4D1869" w14:textId="77777777" w:rsidR="00FA4D34" w:rsidRDefault="001B3030">
      <w:r>
        <w:pict w14:anchorId="0CACF250">
          <v:rect id="_x0000_i1040" style="width:0;height:1.5pt" o:hralign="center" o:hrstd="t" o:hr="t"/>
        </w:pict>
      </w:r>
    </w:p>
    <w:p w14:paraId="61AE394D" w14:textId="77777777" w:rsidR="00FA4D34" w:rsidRDefault="001B3030">
      <w:pPr>
        <w:pStyle w:val="Heading3"/>
      </w:pPr>
      <w:bookmarkStart w:id="29" w:name="đề-xuất-thời-gian-đào-tạo"/>
      <w:bookmarkEnd w:id="28"/>
      <w:r>
        <w:t>Đ</w:t>
      </w:r>
      <w:r>
        <w:t>ề</w:t>
      </w:r>
      <w:r>
        <w:t xml:space="preserve"> xu</w:t>
      </w:r>
      <w:r>
        <w:t>ấ</w:t>
      </w:r>
      <w:r>
        <w:t>t th</w:t>
      </w:r>
      <w:r>
        <w:t>ờ</w:t>
      </w:r>
      <w:r>
        <w:t>i gian đào t</w:t>
      </w:r>
      <w:r>
        <w:t>ạ</w:t>
      </w:r>
      <w:r>
        <w:t>o</w:t>
      </w:r>
    </w:p>
    <w:p w14:paraId="73D931E9" w14:textId="77777777" w:rsidR="00FA4D34" w:rsidRDefault="001B3030">
      <w:r>
        <w:pict w14:anchorId="61D88F5F">
          <v:rect id="_x0000_i1041" style="width:0;height:1.5pt" o:hralign="center" o:hrstd="t" o:hr="t"/>
        </w:pict>
      </w:r>
    </w:p>
    <w:p w14:paraId="6E5CA9E8" w14:textId="77777777" w:rsidR="00FA4D34" w:rsidRDefault="001B3030">
      <w:r>
        <w:pict w14:anchorId="4C012513">
          <v:rect id="_x0000_i1042" style="width:0;height:1.5pt" o:hralign="center" o:hrstd="t" o:hr="t"/>
        </w:pict>
      </w:r>
    </w:p>
    <w:p w14:paraId="73EF29A1" w14:textId="77777777" w:rsidR="00FA4D34" w:rsidRDefault="001B3030">
      <w:r>
        <w:pict w14:anchorId="62F82384">
          <v:rect id="_x0000_i1043" style="width:0;height:1.5pt" o:hralign="center" o:hrstd="t" o:hr="t"/>
        </w:pict>
      </w:r>
    </w:p>
    <w:p w14:paraId="391D0B89" w14:textId="77777777" w:rsidR="00FA4D34" w:rsidRDefault="001B3030">
      <w:r>
        <w:pict w14:anchorId="64776215">
          <v:rect id="_x0000_i1044" style="width:0;height:1.5pt" o:hralign="center" o:hrstd="t" o:hr="t"/>
        </w:pict>
      </w:r>
    </w:p>
    <w:p w14:paraId="2A505EF6" w14:textId="77777777" w:rsidR="00FA4D34" w:rsidRDefault="001B3030">
      <w:pPr>
        <w:pStyle w:val="Heading2"/>
      </w:pPr>
      <w:bookmarkStart w:id="30" w:name="thông-tin-bổ-sung"/>
      <w:bookmarkEnd w:id="26"/>
      <w:bookmarkEnd w:id="29"/>
      <w:r>
        <w:t>THÔNG TIN B</w:t>
      </w:r>
      <w:r>
        <w:t>Ổ</w:t>
      </w:r>
      <w:r>
        <w:t xml:space="preserve"> SUNG</w:t>
      </w:r>
    </w:p>
    <w:p w14:paraId="6857D530" w14:textId="77777777" w:rsidR="00FA4D34" w:rsidRDefault="001B3030">
      <w:pPr>
        <w:pStyle w:val="Heading3"/>
      </w:pPr>
      <w:bookmarkStart w:id="31" w:name="có-muốn-tham-gia-khóa-học-khác-không"/>
      <w:r>
        <w:t>Có mu</w:t>
      </w:r>
      <w:r>
        <w:t>ố</w:t>
      </w:r>
      <w:r>
        <w:t>n tham gia khóa h</w:t>
      </w:r>
      <w:r>
        <w:t>ọ</w:t>
      </w:r>
      <w:r>
        <w:t>c khác không?</w:t>
      </w:r>
    </w:p>
    <w:p w14:paraId="0C9A79C4" w14:textId="77777777" w:rsidR="00FA4D34" w:rsidRDefault="001B3030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Có</w:t>
      </w:r>
      <w:r>
        <w:t xml:space="preserve"> - Khóa h</w:t>
      </w:r>
      <w:r>
        <w:t>ọ</w:t>
      </w:r>
      <w:r>
        <w:t xml:space="preserve">c: _________________________ ☐ </w:t>
      </w:r>
      <w:r>
        <w:rPr>
          <w:b/>
          <w:bCs/>
        </w:rPr>
        <w:t>Không</w:t>
      </w:r>
      <w:r>
        <w:t xml:space="preserve"> - Lý do: _________________________</w:t>
      </w:r>
    </w:p>
    <w:p w14:paraId="1D3E1A30" w14:textId="77777777" w:rsidR="00FA4D34" w:rsidRDefault="001B3030">
      <w:pPr>
        <w:pStyle w:val="Heading3"/>
      </w:pPr>
      <w:bookmarkStart w:id="32" w:name="có-muốn-giới-thiệu-cho-đồng-nghiệp-không"/>
      <w:bookmarkEnd w:id="31"/>
      <w:r>
        <w:lastRenderedPageBreak/>
        <w:t>Có mu</w:t>
      </w:r>
      <w:r>
        <w:t>ố</w:t>
      </w:r>
      <w:r>
        <w:t>n gi</w:t>
      </w:r>
      <w:r>
        <w:t>ớ</w:t>
      </w:r>
      <w:r>
        <w:t>i thi</w:t>
      </w:r>
      <w:r>
        <w:t>ệ</w:t>
      </w:r>
      <w:r>
        <w:t>u cho đ</w:t>
      </w:r>
      <w:r>
        <w:t>ồ</w:t>
      </w:r>
      <w:r>
        <w:t>ng nghi</w:t>
      </w:r>
      <w:r>
        <w:t>ệ</w:t>
      </w:r>
      <w:r>
        <w:t>p không?</w:t>
      </w:r>
    </w:p>
    <w:p w14:paraId="727F6FF0" w14:textId="77777777" w:rsidR="00FA4D34" w:rsidRDefault="001B3030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Có</w:t>
      </w:r>
      <w:r>
        <w:t xml:space="preserve"> - S</w:t>
      </w:r>
      <w:r>
        <w:t>ố</w:t>
      </w:r>
      <w:r>
        <w:t xml:space="preserve"> ngư</w:t>
      </w:r>
      <w:r>
        <w:t>ờ</w:t>
      </w:r>
      <w:r>
        <w:t>i: _____ ngư</w:t>
      </w:r>
      <w:r>
        <w:t>ờ</w:t>
      </w:r>
      <w:r>
        <w:t xml:space="preserve">i ☐ </w:t>
      </w:r>
      <w:r>
        <w:rPr>
          <w:b/>
          <w:bCs/>
        </w:rPr>
        <w:t>Không</w:t>
      </w:r>
      <w:r>
        <w:t xml:space="preserve"> - Lý do: _________________________</w:t>
      </w:r>
    </w:p>
    <w:p w14:paraId="1DF6357D" w14:textId="77777777" w:rsidR="00FA4D34" w:rsidRDefault="001B3030">
      <w:pPr>
        <w:pStyle w:val="Heading3"/>
      </w:pPr>
      <w:bookmarkStart w:id="33" w:name="X2f9053d47791a62824112f9fb06060bd377cdd6"/>
      <w:bookmarkEnd w:id="32"/>
      <w:r>
        <w:t>Có mu</w:t>
      </w:r>
      <w:r>
        <w:t>ố</w:t>
      </w:r>
      <w:r>
        <w:t>n nh</w:t>
      </w:r>
      <w:r>
        <w:t>ậ</w:t>
      </w:r>
      <w:r>
        <w:t>n thông tin v</w:t>
      </w:r>
      <w:r>
        <w:t>ề</w:t>
      </w:r>
      <w:r>
        <w:t xml:space="preserve"> khóa h</w:t>
      </w:r>
      <w:r>
        <w:t>ọ</w:t>
      </w:r>
      <w:r>
        <w:t>c m</w:t>
      </w:r>
      <w:r>
        <w:t>ớ</w:t>
      </w:r>
      <w:r>
        <w:t>i không?</w:t>
      </w:r>
    </w:p>
    <w:p w14:paraId="096EB416" w14:textId="77777777" w:rsidR="00FA4D34" w:rsidRDefault="001B3030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Có</w:t>
      </w:r>
      <w:r>
        <w:t xml:space="preserve"> - Email: _________________________ ☐ </w:t>
      </w:r>
      <w:r>
        <w:rPr>
          <w:b/>
          <w:bCs/>
        </w:rPr>
        <w:t>Không</w:t>
      </w:r>
    </w:p>
    <w:p w14:paraId="76FF61E4" w14:textId="77777777" w:rsidR="00FA4D34" w:rsidRDefault="001B3030">
      <w:r>
        <w:pict w14:anchorId="52FAA561">
          <v:rect id="_x0000_i1045" style="width:0;height:1.5pt" o:hralign="center" o:hrstd="t" o:hr="t"/>
        </w:pict>
      </w:r>
    </w:p>
    <w:p w14:paraId="3E5B66FB" w14:textId="77777777" w:rsidR="00FA4D34" w:rsidRDefault="001B3030">
      <w:pPr>
        <w:pStyle w:val="Heading2"/>
      </w:pPr>
      <w:bookmarkStart w:id="34" w:name="xác-nhận"/>
      <w:bookmarkEnd w:id="30"/>
      <w:bookmarkEnd w:id="33"/>
      <w:r>
        <w:t>XÁC NH</w:t>
      </w:r>
      <w:r>
        <w:t>Ậ</w:t>
      </w:r>
      <w:r>
        <w:t>N</w:t>
      </w:r>
    </w:p>
    <w:p w14:paraId="538A8E76" w14:textId="77777777" w:rsidR="00FA4D34" w:rsidRDefault="001B3030">
      <w:pPr>
        <w:pStyle w:val="FirstParagraph"/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viên:</w:t>
      </w:r>
      <w:r>
        <w:t xml:space="preserve"> </w:t>
      </w:r>
      <w:r>
        <w:t xml:space="preserve">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588388F" w14:textId="77777777" w:rsidR="00FA4D34" w:rsidRDefault="001B3030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55EE8ACF" w14:textId="77777777" w:rsidR="00FA4D34" w:rsidRDefault="001B3030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3B4FFE44" w14:textId="77777777" w:rsidR="00FA4D34" w:rsidRDefault="001B3030">
      <w:r>
        <w:pict w14:anchorId="74A76DB3">
          <v:rect id="_x0000_i1046" style="width:0;height:1.5pt" o:hralign="center" o:hrstd="t" o:hr="t"/>
        </w:pict>
      </w:r>
    </w:p>
    <w:p w14:paraId="06DA5318" w14:textId="77777777" w:rsidR="00FA4D34" w:rsidRDefault="001B3030">
      <w:pPr>
        <w:pStyle w:val="Heading2"/>
      </w:pPr>
      <w:bookmarkStart w:id="35" w:name="lưu-ý"/>
      <w:bookmarkEnd w:id="34"/>
      <w:r>
        <w:t>LƯU Ý</w:t>
      </w:r>
    </w:p>
    <w:p w14:paraId="00B271C6" w14:textId="77777777" w:rsidR="00FA4D34" w:rsidRDefault="001B3030">
      <w:pPr>
        <w:pStyle w:val="Compact"/>
        <w:numPr>
          <w:ilvl w:val="0"/>
          <w:numId w:val="5"/>
        </w:numPr>
      </w:pPr>
      <w:r>
        <w:t>Phi</w:t>
      </w:r>
      <w:r>
        <w:t>ế</w:t>
      </w:r>
      <w:r>
        <w:t>u này ph</w:t>
      </w:r>
      <w:r>
        <w:t>ả</w:t>
      </w:r>
      <w:r>
        <w:t>i đư</w:t>
      </w:r>
      <w:r>
        <w:t>ợ</w:t>
      </w:r>
      <w:r>
        <w:t>c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sau khi k</w:t>
      </w:r>
      <w:r>
        <w:t>ế</w:t>
      </w:r>
      <w:r>
        <w:t>t thúc khóa h</w:t>
      </w:r>
      <w:r>
        <w:t>ọ</w:t>
      </w:r>
      <w:r>
        <w:t>c</w:t>
      </w:r>
    </w:p>
    <w:p w14:paraId="58C3794B" w14:textId="77777777" w:rsidR="00FA4D34" w:rsidRDefault="001B3030">
      <w:pPr>
        <w:pStyle w:val="Compact"/>
        <w:numPr>
          <w:ilvl w:val="0"/>
          <w:numId w:val="5"/>
        </w:numPr>
      </w:pPr>
      <w:r>
        <w:t>M</w:t>
      </w:r>
      <w:r>
        <w:t>ọ</w:t>
      </w:r>
      <w:r>
        <w:t>i</w:t>
      </w:r>
      <w:r>
        <w:t xml:space="preserve"> ý ki</w:t>
      </w:r>
      <w:r>
        <w:t>ế</w:t>
      </w:r>
      <w:r>
        <w:t>n đ</w:t>
      </w:r>
      <w:r>
        <w:t>ề</w:t>
      </w:r>
      <w:r>
        <w:t>u đư</w:t>
      </w:r>
      <w:r>
        <w:t>ợ</w:t>
      </w:r>
      <w:r>
        <w:t>c ghi nh</w:t>
      </w:r>
      <w:r>
        <w:t>ậ</w:t>
      </w:r>
      <w:r>
        <w:t>n và xem xét</w:t>
      </w:r>
    </w:p>
    <w:p w14:paraId="5E110D35" w14:textId="77777777" w:rsidR="00FA4D34" w:rsidRDefault="001B3030">
      <w:pPr>
        <w:pStyle w:val="Compact"/>
        <w:numPr>
          <w:ilvl w:val="0"/>
          <w:numId w:val="5"/>
        </w:numPr>
      </w:pPr>
      <w:r>
        <w:t>Thông tin cá nhân s</w:t>
      </w:r>
      <w:r>
        <w:t>ẽ</w:t>
      </w:r>
      <w:r>
        <w:t xml:space="preserve"> đư</w:t>
      </w:r>
      <w:r>
        <w:t>ợ</w:t>
      </w:r>
      <w:r>
        <w:t>c b</w:t>
      </w:r>
      <w:r>
        <w:t>ả</w:t>
      </w:r>
      <w:r>
        <w:t>o m</w:t>
      </w:r>
      <w:r>
        <w:t>ậ</w:t>
      </w:r>
      <w:r>
        <w:t>t</w:t>
      </w:r>
    </w:p>
    <w:p w14:paraId="4F34A330" w14:textId="77777777" w:rsidR="00FA4D34" w:rsidRDefault="001B3030">
      <w:pPr>
        <w:pStyle w:val="Compact"/>
        <w:numPr>
          <w:ilvl w:val="0"/>
          <w:numId w:val="5"/>
        </w:numPr>
      </w:pPr>
      <w:r>
        <w:t>Phi</w:t>
      </w:r>
      <w:r>
        <w:t>ế</w:t>
      </w:r>
      <w:r>
        <w:t>u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3 năm</w:t>
      </w:r>
    </w:p>
    <w:p w14:paraId="316548B9" w14:textId="77777777" w:rsidR="00FA4D34" w:rsidRDefault="001B3030">
      <w:r>
        <w:pict w14:anchorId="562868B5">
          <v:rect id="_x0000_i1047" style="width:0;height:1.5pt" o:hralign="center" o:hrstd="t" o:hr="t"/>
        </w:pict>
      </w:r>
    </w:p>
    <w:p w14:paraId="15A3A458" w14:textId="77777777" w:rsidR="00FA4D34" w:rsidRDefault="001B3030">
      <w:pPr>
        <w:pStyle w:val="FirstParagraph"/>
      </w:pPr>
      <w:r>
        <w:rPr>
          <w:i/>
          <w:iCs/>
        </w:rPr>
        <w:t>Phi</w:t>
      </w:r>
      <w:r>
        <w:rPr>
          <w:i/>
          <w:iCs/>
        </w:rPr>
        <w:t>ế</w:t>
      </w:r>
      <w:r>
        <w:rPr>
          <w:i/>
          <w:iCs/>
        </w:rPr>
        <w:t>u này đư</w:t>
      </w:r>
      <w:r>
        <w:rPr>
          <w:i/>
          <w:iCs/>
        </w:rPr>
        <w:t>ợ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đ</w:t>
      </w:r>
      <w:r>
        <w:rPr>
          <w:i/>
          <w:iCs/>
        </w:rPr>
        <w:t>ể</w:t>
      </w:r>
      <w:r>
        <w:rPr>
          <w:i/>
          <w:iCs/>
        </w:rPr>
        <w:t xml:space="preserve"> c</w:t>
      </w:r>
      <w:r>
        <w:rPr>
          <w:i/>
          <w:iCs/>
        </w:rPr>
        <w:t>ả</w:t>
      </w:r>
      <w:r>
        <w:rPr>
          <w:i/>
          <w:iCs/>
        </w:rPr>
        <w:t>i thi</w:t>
      </w:r>
      <w:r>
        <w:rPr>
          <w:i/>
          <w:iCs/>
        </w:rPr>
        <w:t>ệ</w:t>
      </w:r>
      <w:r>
        <w:rPr>
          <w:i/>
          <w:iCs/>
        </w:rPr>
        <w:t>n ch</w:t>
      </w:r>
      <w:r>
        <w:rPr>
          <w:i/>
          <w:iCs/>
        </w:rPr>
        <w:t>ấ</w:t>
      </w:r>
      <w:r>
        <w:rPr>
          <w:i/>
          <w:iCs/>
        </w:rPr>
        <w:t>t lư</w:t>
      </w:r>
      <w:r>
        <w:rPr>
          <w:i/>
          <w:iCs/>
        </w:rPr>
        <w:t>ợ</w:t>
      </w:r>
      <w:r>
        <w:rPr>
          <w:i/>
          <w:iCs/>
        </w:rPr>
        <w:t>ng đào t</w:t>
      </w:r>
      <w:r>
        <w:rPr>
          <w:i/>
          <w:iCs/>
        </w:rPr>
        <w:t>ạ</w:t>
      </w:r>
      <w:r>
        <w:rPr>
          <w:i/>
          <w:iCs/>
        </w:rPr>
        <w:t>o PCCC trong trư</w:t>
      </w:r>
      <w:r>
        <w:rPr>
          <w:i/>
          <w:iCs/>
        </w:rPr>
        <w:t>ờ</w:t>
      </w:r>
      <w:r>
        <w:rPr>
          <w:i/>
          <w:iCs/>
        </w:rPr>
        <w:t>ng h</w:t>
      </w:r>
      <w:r>
        <w:rPr>
          <w:i/>
          <w:iCs/>
        </w:rPr>
        <w:t>ọ</w:t>
      </w:r>
      <w:r>
        <w:rPr>
          <w:i/>
          <w:iCs/>
        </w:rPr>
        <w:t>c.</w:t>
      </w:r>
      <w:bookmarkEnd w:id="0"/>
      <w:bookmarkEnd w:id="35"/>
    </w:p>
    <w:sectPr w:rsidR="00FA4D3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A676" w14:textId="77777777" w:rsidR="001B3030" w:rsidRDefault="001B3030" w:rsidP="001B7BFC">
      <w:pPr>
        <w:spacing w:line="240" w:lineRule="auto"/>
      </w:pPr>
      <w:r>
        <w:separator/>
      </w:r>
    </w:p>
  </w:endnote>
  <w:endnote w:type="continuationSeparator" w:id="0">
    <w:p w14:paraId="36971308" w14:textId="77777777" w:rsidR="001B3030" w:rsidRDefault="001B3030" w:rsidP="001B7B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B8B7" w14:textId="77777777" w:rsidR="001B3030" w:rsidRDefault="001B3030" w:rsidP="001B7BFC">
      <w:pPr>
        <w:spacing w:line="240" w:lineRule="auto"/>
      </w:pPr>
      <w:r>
        <w:separator/>
      </w:r>
    </w:p>
  </w:footnote>
  <w:footnote w:type="continuationSeparator" w:id="0">
    <w:p w14:paraId="5C15152C" w14:textId="77777777" w:rsidR="001B3030" w:rsidRDefault="001B3030" w:rsidP="001B7B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C4E0D" w14:textId="2B0A3DEE" w:rsidR="001B7BFC" w:rsidRPr="001B7BFC" w:rsidRDefault="001B7BFC" w:rsidP="001B7BFC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C7A6BDF" wp14:editId="1653E1CD">
          <wp:simplePos x="0" y="0"/>
          <wp:positionH relativeFrom="column">
            <wp:posOffset>-261812</wp:posOffset>
          </wp:positionH>
          <wp:positionV relativeFrom="paragraph">
            <wp:posOffset>-253629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DEACD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CCA24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C208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AE59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D34"/>
    <w:rsid w:val="001B3030"/>
    <w:rsid w:val="001B7BFC"/>
    <w:rsid w:val="00FA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90A555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7BF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7BF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7BF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7BF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B7BF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B7BF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B7BF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B7BF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F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7BF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B7BF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7BF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7BF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F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B7B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BFC"/>
    <w:rPr>
      <w:rFonts w:ascii="Times New Roman" w:hAnsi="Times New Roman"/>
      <w:szCs w:val="22"/>
    </w:rPr>
  </w:style>
  <w:style w:type="character" w:styleId="Emphasis">
    <w:name w:val="Emphasis"/>
    <w:rsid w:val="001B7BF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1B7B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BFC"/>
    <w:rPr>
      <w:rFonts w:ascii="Times New Roman" w:hAnsi="Times New Roman"/>
      <w:szCs w:val="22"/>
    </w:rPr>
  </w:style>
  <w:style w:type="table" w:styleId="TableGrid">
    <w:name w:val="Table Grid"/>
    <w:basedOn w:val="TableNormal"/>
    <w:rsid w:val="001B7B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0">
    <w:name w:val="Heading3"/>
    <w:basedOn w:val="Heading3"/>
    <w:link w:val="Heading3Char0"/>
    <w:qFormat/>
    <w:rsid w:val="001B7BF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B7BF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B7BF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7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2026-01-28T02:23:00Z</dcterms:created>
  <dcterms:modified xsi:type="dcterms:W3CDTF">2026-01-28T02:24:00Z</dcterms:modified>
</cp:coreProperties>
</file>