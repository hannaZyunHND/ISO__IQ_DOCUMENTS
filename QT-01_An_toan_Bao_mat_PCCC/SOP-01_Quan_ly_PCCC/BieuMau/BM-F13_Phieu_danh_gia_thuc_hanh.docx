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00661" w14:textId="77777777" w:rsidR="00866C7D" w:rsidRDefault="005C0F71" w:rsidP="003037BA">
      <w:pPr>
        <w:pStyle w:val="Title"/>
      </w:pPr>
      <w:bookmarkStart w:id="0" w:name="bm-f13-phiếu-đánh-giá-thực-hành"/>
      <w:r>
        <w:t>BM-F13: PHI</w:t>
      </w:r>
      <w:r>
        <w:t>Ế</w:t>
      </w:r>
      <w:r>
        <w:t>U ĐÁNH GIÁ TH</w:t>
      </w:r>
      <w:r>
        <w:t>Ự</w:t>
      </w:r>
      <w:r>
        <w:t>C HÀNH</w:t>
      </w:r>
    </w:p>
    <w:p w14:paraId="1D218278" w14:textId="77777777" w:rsidR="00866C7D" w:rsidRDefault="005C0F7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QT-01-SOP-01-BM-F13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996F728" w14:textId="77777777" w:rsidR="00866C7D" w:rsidRDefault="005C0F71">
      <w:r>
        <w:pict w14:anchorId="18F3F64D">
          <v:rect id="_x0000_i1025" style="width:0;height:1.5pt" o:hralign="center" o:hrstd="t" o:hr="t"/>
        </w:pict>
      </w:r>
    </w:p>
    <w:p w14:paraId="1F9490E6" w14:textId="77777777" w:rsidR="00866C7D" w:rsidRDefault="005C0F71">
      <w:pPr>
        <w:pStyle w:val="Heading2"/>
      </w:pPr>
      <w:bookmarkStart w:id="1" w:name="thông-tin-chung"/>
      <w:r>
        <w:t>THÔNG TIN CHUNG</w:t>
      </w:r>
    </w:p>
    <w:p w14:paraId="21879974" w14:textId="77777777" w:rsidR="00866C7D" w:rsidRDefault="005C0F71">
      <w:pPr>
        <w:pStyle w:val="FirstParagraph"/>
      </w:pPr>
      <w:r>
        <w:rPr>
          <w:b/>
          <w:bCs/>
        </w:rPr>
        <w:t>Tên phi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Đánh giá th</w:t>
      </w:r>
      <w:r>
        <w:t>ự</w:t>
      </w:r>
      <w:r>
        <w:t xml:space="preserve">c hành PCCC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</w:t>
      </w:r>
      <w:r>
        <w:t>☐</w:t>
      </w:r>
      <w:r>
        <w:t xml:space="preserve"> Cơ b</w:t>
      </w:r>
      <w:r>
        <w:t>ả</w:t>
      </w:r>
      <w:r>
        <w:t>n ☐ Trung c</w:t>
      </w:r>
      <w:r>
        <w:t>ấ</w:t>
      </w:r>
      <w:r>
        <w:t>p ☐ Nâng cao ☐ Chuyên nghi</w:t>
      </w:r>
      <w:r>
        <w:t>ệ</w:t>
      </w:r>
      <w:r>
        <w:t xml:space="preserve">p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th</w:t>
      </w:r>
      <w:r>
        <w:rPr>
          <w:b/>
          <w:bCs/>
        </w:rPr>
        <w:t>ự</w:t>
      </w:r>
      <w:r>
        <w:rPr>
          <w:b/>
          <w:bCs/>
        </w:rPr>
        <w:t>c hành:</w:t>
      </w:r>
      <w:r>
        <w:t xml:space="preserve"> _____ phút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đánh giá:</w:t>
      </w:r>
      <w:r>
        <w:t xml:space="preserve"> _________________________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Ngày đánh giá: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6A16BF12" w14:textId="77777777" w:rsidR="00866C7D" w:rsidRDefault="005C0F71">
      <w:r>
        <w:pict w14:anchorId="623CB020">
          <v:rect id="_x0000_i1026" style="width:0;height:1.5pt" o:hralign="center" o:hrstd="t" o:hr="t"/>
        </w:pict>
      </w:r>
    </w:p>
    <w:p w14:paraId="05ACFDC5" w14:textId="77777777" w:rsidR="00866C7D" w:rsidRDefault="005C0F71">
      <w:pPr>
        <w:pStyle w:val="Heading2"/>
      </w:pPr>
      <w:bookmarkStart w:id="2" w:name="thông-tin-học-viên"/>
      <w:bookmarkEnd w:id="1"/>
      <w:r>
        <w:t>THÔNG TIN H</w:t>
      </w:r>
      <w:r>
        <w:t>Ọ</w:t>
      </w:r>
      <w:r>
        <w:t>C VIÊN</w:t>
      </w:r>
    </w:p>
    <w:p w14:paraId="58901514" w14:textId="77777777" w:rsidR="00866C7D" w:rsidRDefault="005C0F71">
      <w:pPr>
        <w:pStyle w:val="FirstParagraph"/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và tên:</w:t>
      </w:r>
      <w:r>
        <w:t xml:space="preserve"> _________________________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</w:t>
      </w:r>
      <w:r>
        <w:t xml:space="preserve">__________________ </w:t>
      </w:r>
      <w:r>
        <w:rPr>
          <w:b/>
          <w:bCs/>
        </w:rPr>
        <w:t>Phòng ban:</w:t>
      </w:r>
      <w:r>
        <w:t xml:space="preserve"> _________________________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_________________________</w:t>
      </w:r>
    </w:p>
    <w:p w14:paraId="2A85880B" w14:textId="77777777" w:rsidR="00866C7D" w:rsidRDefault="005C0F71">
      <w:r>
        <w:pict w14:anchorId="4D3DB8C1">
          <v:rect id="_x0000_i1027" style="width:0;height:1.5pt" o:hralign="center" o:hrstd="t" o:hr="t"/>
        </w:pict>
      </w:r>
    </w:p>
    <w:p w14:paraId="5FC0D76D" w14:textId="77777777" w:rsidR="00866C7D" w:rsidRDefault="005C0F71">
      <w:pPr>
        <w:pStyle w:val="Heading2"/>
      </w:pPr>
      <w:bookmarkStart w:id="3" w:name="phần-i-sử-dụng-bình-chữa-cháy"/>
      <w:bookmarkEnd w:id="2"/>
      <w:r>
        <w:t>PH</w:t>
      </w:r>
      <w:r>
        <w:t>Ầ</w:t>
      </w:r>
      <w:r>
        <w:t>N I: S</w:t>
      </w:r>
      <w:r>
        <w:t>Ử</w:t>
      </w:r>
      <w:r>
        <w:t xml:space="preserve"> D</w:t>
      </w:r>
      <w:r>
        <w:t>Ụ</w:t>
      </w:r>
      <w:r>
        <w:t>NG BÌNH CH</w:t>
      </w:r>
      <w:r>
        <w:t>Ữ</w:t>
      </w:r>
      <w:r>
        <w:t>A CHÁY</w:t>
      </w:r>
    </w:p>
    <w:p w14:paraId="04154ABE" w14:textId="77777777" w:rsidR="00866C7D" w:rsidRDefault="005C0F71">
      <w:pPr>
        <w:pStyle w:val="Heading3"/>
      </w:pPr>
      <w:bookmarkStart w:id="4" w:name="quy-tắc-p.a.s.s"/>
      <w:r>
        <w:t>Quy t</w:t>
      </w:r>
      <w:r>
        <w:t>ắ</w:t>
      </w:r>
      <w:r>
        <w:t>c P.A.S.S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78"/>
        <w:gridCol w:w="1690"/>
        <w:gridCol w:w="2441"/>
        <w:gridCol w:w="1877"/>
        <w:gridCol w:w="1690"/>
      </w:tblGrid>
      <w:tr w:rsidR="00866C7D" w14:paraId="36E54DCD" w14:textId="77777777" w:rsidTr="003037BA">
        <w:tc>
          <w:tcPr>
            <w:tcW w:w="1552" w:type="dxa"/>
          </w:tcPr>
          <w:p w14:paraId="3FE0FBD8" w14:textId="77777777" w:rsidR="00866C7D" w:rsidRDefault="005C0F71">
            <w:pPr>
              <w:pStyle w:val="Compact"/>
            </w:pPr>
            <w:r>
              <w:t>Tiêu chí</w:t>
            </w:r>
          </w:p>
        </w:tc>
        <w:tc>
          <w:tcPr>
            <w:tcW w:w="1397" w:type="dxa"/>
          </w:tcPr>
          <w:p w14:paraId="352A5660" w14:textId="77777777" w:rsidR="00866C7D" w:rsidRDefault="005C0F7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2018" w:type="dxa"/>
          </w:tcPr>
          <w:p w14:paraId="3440709A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1552" w:type="dxa"/>
          </w:tcPr>
          <w:p w14:paraId="272C819D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1397" w:type="dxa"/>
          </w:tcPr>
          <w:p w14:paraId="71752A51" w14:textId="77777777" w:rsidR="00866C7D" w:rsidRDefault="005C0F71">
            <w:pPr>
              <w:pStyle w:val="Compact"/>
            </w:pPr>
            <w:r>
              <w:t>Ghi chú</w:t>
            </w:r>
          </w:p>
        </w:tc>
      </w:tr>
      <w:tr w:rsidR="00866C7D" w14:paraId="681156C1" w14:textId="77777777" w:rsidTr="003037BA">
        <w:tc>
          <w:tcPr>
            <w:tcW w:w="1552" w:type="dxa"/>
          </w:tcPr>
          <w:p w14:paraId="15E68C5D" w14:textId="77777777" w:rsidR="00866C7D" w:rsidRDefault="005C0F71">
            <w:pPr>
              <w:pStyle w:val="Compact"/>
            </w:pPr>
            <w:r>
              <w:rPr>
                <w:b/>
                <w:bCs/>
              </w:rPr>
              <w:t>P</w:t>
            </w:r>
            <w:r>
              <w:t>ull (Kéo ch</w:t>
            </w:r>
            <w:r>
              <w:t>ố</w:t>
            </w:r>
            <w:r>
              <w:t>t an toàn)</w:t>
            </w:r>
          </w:p>
        </w:tc>
        <w:tc>
          <w:tcPr>
            <w:tcW w:w="1397" w:type="dxa"/>
          </w:tcPr>
          <w:p w14:paraId="48A38BEC" w14:textId="77777777" w:rsidR="00866C7D" w:rsidRDefault="005C0F71">
            <w:pPr>
              <w:pStyle w:val="Compact"/>
            </w:pPr>
            <w:r>
              <w:t>Kéo đúng cách, không b</w:t>
            </w:r>
            <w:r>
              <w:t>ị</w:t>
            </w:r>
            <w:r>
              <w:t xml:space="preserve"> k</w:t>
            </w:r>
            <w:r>
              <w:t>ẹ</w:t>
            </w:r>
            <w:r>
              <w:t>t</w:t>
            </w:r>
          </w:p>
        </w:tc>
        <w:tc>
          <w:tcPr>
            <w:tcW w:w="2018" w:type="dxa"/>
          </w:tcPr>
          <w:p w14:paraId="453BC928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1552" w:type="dxa"/>
          </w:tcPr>
          <w:p w14:paraId="21A0D701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1397" w:type="dxa"/>
          </w:tcPr>
          <w:p w14:paraId="3265022D" w14:textId="77777777" w:rsidR="00866C7D" w:rsidRDefault="00866C7D">
            <w:pPr>
              <w:pStyle w:val="Compact"/>
            </w:pPr>
          </w:p>
        </w:tc>
      </w:tr>
      <w:tr w:rsidR="00866C7D" w14:paraId="35C578C3" w14:textId="77777777" w:rsidTr="003037BA">
        <w:tc>
          <w:tcPr>
            <w:tcW w:w="1552" w:type="dxa"/>
          </w:tcPr>
          <w:p w14:paraId="7C3A2538" w14:textId="77777777" w:rsidR="00866C7D" w:rsidRDefault="005C0F71">
            <w:pPr>
              <w:pStyle w:val="Compact"/>
            </w:pPr>
            <w:r>
              <w:rPr>
                <w:b/>
                <w:bCs/>
              </w:rPr>
              <w:t>A</w:t>
            </w:r>
            <w:r>
              <w:t>im (Ng</w:t>
            </w:r>
            <w:r>
              <w:t>ắ</w:t>
            </w:r>
            <w:r>
              <w:t>m đáy đám cháy)</w:t>
            </w:r>
          </w:p>
        </w:tc>
        <w:tc>
          <w:tcPr>
            <w:tcW w:w="1397" w:type="dxa"/>
          </w:tcPr>
          <w:p w14:paraId="5DB2BFE4" w14:textId="77777777" w:rsidR="00866C7D" w:rsidRDefault="005C0F71">
            <w:pPr>
              <w:pStyle w:val="Compact"/>
            </w:pPr>
            <w:r>
              <w:t>Ng</w:t>
            </w:r>
            <w:r>
              <w:t>ắ</w:t>
            </w:r>
            <w:r>
              <w:t>m đúng v</w:t>
            </w:r>
            <w:r>
              <w:t>ị</w:t>
            </w:r>
            <w:r>
              <w:t xml:space="preserve"> trí, không ng</w:t>
            </w:r>
            <w:r>
              <w:t>ắ</w:t>
            </w:r>
            <w:r>
              <w:t>m ng</w:t>
            </w:r>
            <w:r>
              <w:t>ọ</w:t>
            </w:r>
            <w:r>
              <w:t>n l</w:t>
            </w:r>
            <w:r>
              <w:t>ử</w:t>
            </w:r>
            <w:r>
              <w:t>a</w:t>
            </w:r>
          </w:p>
        </w:tc>
        <w:tc>
          <w:tcPr>
            <w:tcW w:w="2018" w:type="dxa"/>
          </w:tcPr>
          <w:p w14:paraId="2D78730F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1552" w:type="dxa"/>
          </w:tcPr>
          <w:p w14:paraId="00E2C924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1397" w:type="dxa"/>
          </w:tcPr>
          <w:p w14:paraId="174B1085" w14:textId="77777777" w:rsidR="00866C7D" w:rsidRDefault="00866C7D">
            <w:pPr>
              <w:pStyle w:val="Compact"/>
            </w:pPr>
          </w:p>
        </w:tc>
      </w:tr>
      <w:tr w:rsidR="00866C7D" w14:paraId="64CB0DBC" w14:textId="77777777" w:rsidTr="003037BA">
        <w:tc>
          <w:tcPr>
            <w:tcW w:w="1552" w:type="dxa"/>
          </w:tcPr>
          <w:p w14:paraId="73B6A9E4" w14:textId="77777777" w:rsidR="00866C7D" w:rsidRDefault="005C0F71">
            <w:pPr>
              <w:pStyle w:val="Compact"/>
            </w:pPr>
            <w:r>
              <w:rPr>
                <w:b/>
                <w:bCs/>
              </w:rPr>
              <w:t>S</w:t>
            </w:r>
            <w:r>
              <w:t>queeze (Bóp cò phun)</w:t>
            </w:r>
          </w:p>
        </w:tc>
        <w:tc>
          <w:tcPr>
            <w:tcW w:w="1397" w:type="dxa"/>
          </w:tcPr>
          <w:p w14:paraId="41A07847" w14:textId="77777777" w:rsidR="00866C7D" w:rsidRDefault="005C0F71">
            <w:pPr>
              <w:pStyle w:val="Compact"/>
            </w:pPr>
            <w:r>
              <w:t>Bóp đ</w:t>
            </w:r>
            <w:r>
              <w:t>ề</w:t>
            </w:r>
            <w:r>
              <w:t>u, không b</w:t>
            </w:r>
            <w:r>
              <w:t>ị</w:t>
            </w:r>
            <w:r>
              <w:t xml:space="preserve"> gi</w:t>
            </w:r>
            <w:r>
              <w:t>ậ</w:t>
            </w:r>
            <w:r>
              <w:t>t</w:t>
            </w:r>
          </w:p>
        </w:tc>
        <w:tc>
          <w:tcPr>
            <w:tcW w:w="2018" w:type="dxa"/>
          </w:tcPr>
          <w:p w14:paraId="44331DB9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1552" w:type="dxa"/>
          </w:tcPr>
          <w:p w14:paraId="78082B8E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1397" w:type="dxa"/>
          </w:tcPr>
          <w:p w14:paraId="6C7BCF42" w14:textId="77777777" w:rsidR="00866C7D" w:rsidRDefault="00866C7D">
            <w:pPr>
              <w:pStyle w:val="Compact"/>
            </w:pPr>
          </w:p>
        </w:tc>
      </w:tr>
      <w:tr w:rsidR="00866C7D" w14:paraId="6D935B2E" w14:textId="77777777" w:rsidTr="003037BA">
        <w:tc>
          <w:tcPr>
            <w:tcW w:w="1552" w:type="dxa"/>
          </w:tcPr>
          <w:p w14:paraId="5CDAE1C0" w14:textId="77777777" w:rsidR="00866C7D" w:rsidRDefault="005C0F71">
            <w:pPr>
              <w:pStyle w:val="Compact"/>
            </w:pPr>
            <w:r>
              <w:rPr>
                <w:b/>
                <w:bCs/>
              </w:rPr>
              <w:lastRenderedPageBreak/>
              <w:t>S</w:t>
            </w:r>
            <w:r>
              <w:t>weep (Quét t</w:t>
            </w:r>
            <w:r>
              <w:t>ừ</w:t>
            </w:r>
            <w:r>
              <w:t xml:space="preserve"> trái sang ph</w:t>
            </w:r>
            <w:r>
              <w:t>ả</w:t>
            </w:r>
            <w:r>
              <w:t>i)</w:t>
            </w:r>
          </w:p>
        </w:tc>
        <w:tc>
          <w:tcPr>
            <w:tcW w:w="1397" w:type="dxa"/>
          </w:tcPr>
          <w:p w14:paraId="541377A3" w14:textId="77777777" w:rsidR="00866C7D" w:rsidRDefault="005C0F71">
            <w:pPr>
              <w:pStyle w:val="Compact"/>
            </w:pPr>
            <w:r>
              <w:t>Quét đ</w:t>
            </w:r>
            <w:r>
              <w:t>ề</w:t>
            </w:r>
            <w:r>
              <w:t>u, không b</w:t>
            </w:r>
            <w:r>
              <w:t>ỏ</w:t>
            </w:r>
            <w:r>
              <w:t xml:space="preserve"> sót</w:t>
            </w:r>
          </w:p>
        </w:tc>
        <w:tc>
          <w:tcPr>
            <w:tcW w:w="2018" w:type="dxa"/>
          </w:tcPr>
          <w:p w14:paraId="09E18FD8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1552" w:type="dxa"/>
          </w:tcPr>
          <w:p w14:paraId="2D580CF7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1397" w:type="dxa"/>
          </w:tcPr>
          <w:p w14:paraId="25F61BC0" w14:textId="77777777" w:rsidR="00866C7D" w:rsidRDefault="00866C7D">
            <w:pPr>
              <w:pStyle w:val="Compact"/>
            </w:pPr>
          </w:p>
        </w:tc>
      </w:tr>
    </w:tbl>
    <w:p w14:paraId="491DEA06" w14:textId="77777777" w:rsidR="00866C7D" w:rsidRDefault="005C0F71">
      <w:pPr>
        <w:pStyle w:val="Heading3"/>
      </w:pPr>
      <w:bookmarkStart w:id="5" w:name="kỹ-thuật-sử-dụng"/>
      <w:bookmarkEnd w:id="4"/>
      <w:r>
        <w:t>K</w:t>
      </w:r>
      <w:r>
        <w:t>ỹ</w:t>
      </w:r>
      <w:r>
        <w:t xml:space="preserve"> thu</w:t>
      </w:r>
      <w:r>
        <w:t>ậ</w:t>
      </w:r>
      <w:r>
        <w:t>t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3642"/>
        <w:gridCol w:w="1350"/>
        <w:gridCol w:w="1103"/>
        <w:gridCol w:w="983"/>
      </w:tblGrid>
      <w:tr w:rsidR="00866C7D" w14:paraId="2833289E" w14:textId="77777777" w:rsidTr="003037BA">
        <w:tc>
          <w:tcPr>
            <w:tcW w:w="0" w:type="auto"/>
          </w:tcPr>
          <w:p w14:paraId="1BA7BAD4" w14:textId="77777777" w:rsidR="00866C7D" w:rsidRDefault="005C0F71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0CB717E8" w14:textId="77777777" w:rsidR="00866C7D" w:rsidRDefault="005C0F7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671CDE4B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5988DA3B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228F45B" w14:textId="77777777" w:rsidR="00866C7D" w:rsidRDefault="005C0F71">
            <w:pPr>
              <w:pStyle w:val="Compact"/>
            </w:pPr>
            <w:r>
              <w:t>Ghi chú</w:t>
            </w:r>
          </w:p>
        </w:tc>
      </w:tr>
      <w:tr w:rsidR="00866C7D" w14:paraId="192FF46E" w14:textId="77777777" w:rsidTr="003037BA">
        <w:tc>
          <w:tcPr>
            <w:tcW w:w="0" w:type="auto"/>
          </w:tcPr>
          <w:p w14:paraId="4DA9FC0E" w14:textId="77777777" w:rsidR="00866C7D" w:rsidRDefault="005C0F71">
            <w:pPr>
              <w:pStyle w:val="Compact"/>
            </w:pPr>
            <w:r>
              <w:t>Tư th</w:t>
            </w:r>
            <w:r>
              <w:t>ế</w:t>
            </w:r>
            <w:r>
              <w:t xml:space="preserve"> đ</w:t>
            </w:r>
            <w:r>
              <w:t>ứ</w:t>
            </w:r>
            <w:r>
              <w:t>ng</w:t>
            </w:r>
          </w:p>
        </w:tc>
        <w:tc>
          <w:tcPr>
            <w:tcW w:w="0" w:type="auto"/>
          </w:tcPr>
          <w:p w14:paraId="0D3789F1" w14:textId="77777777" w:rsidR="00866C7D" w:rsidRDefault="005C0F71">
            <w:pPr>
              <w:pStyle w:val="Compact"/>
            </w:pPr>
            <w:r>
              <w:t>Đúng kho</w:t>
            </w:r>
            <w:r>
              <w:t>ả</w:t>
            </w:r>
            <w:r>
              <w:t>ng cách, an toàn</w:t>
            </w:r>
          </w:p>
        </w:tc>
        <w:tc>
          <w:tcPr>
            <w:tcW w:w="0" w:type="auto"/>
          </w:tcPr>
          <w:p w14:paraId="26B3A8C3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55DFBE2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194EC0A" w14:textId="77777777" w:rsidR="00866C7D" w:rsidRDefault="00866C7D">
            <w:pPr>
              <w:pStyle w:val="Compact"/>
            </w:pPr>
          </w:p>
        </w:tc>
      </w:tr>
      <w:tr w:rsidR="00866C7D" w14:paraId="40156CF2" w14:textId="77777777" w:rsidTr="003037BA">
        <w:tc>
          <w:tcPr>
            <w:tcW w:w="0" w:type="auto"/>
          </w:tcPr>
          <w:p w14:paraId="5FC0EDA9" w14:textId="77777777" w:rsidR="00866C7D" w:rsidRDefault="005C0F71">
            <w:pPr>
              <w:pStyle w:val="Compact"/>
            </w:pPr>
            <w:r>
              <w:t>Hư</w:t>
            </w:r>
            <w:r>
              <w:t>ớ</w:t>
            </w:r>
            <w:r>
              <w:t>ng gió</w:t>
            </w:r>
          </w:p>
        </w:tc>
        <w:tc>
          <w:tcPr>
            <w:tcW w:w="0" w:type="auto"/>
          </w:tcPr>
          <w:p w14:paraId="076A5419" w14:textId="77777777" w:rsidR="00866C7D" w:rsidRDefault="005C0F71">
            <w:pPr>
              <w:pStyle w:val="Compact"/>
            </w:pPr>
            <w:r>
              <w:t>Chú ý hư</w:t>
            </w:r>
            <w:r>
              <w:t>ớ</w:t>
            </w:r>
            <w:r>
              <w:t>ng gió, tránh khói</w:t>
            </w:r>
          </w:p>
        </w:tc>
        <w:tc>
          <w:tcPr>
            <w:tcW w:w="0" w:type="auto"/>
          </w:tcPr>
          <w:p w14:paraId="1529058C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1C683C1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7B97049" w14:textId="77777777" w:rsidR="00866C7D" w:rsidRDefault="00866C7D">
            <w:pPr>
              <w:pStyle w:val="Compact"/>
            </w:pPr>
          </w:p>
        </w:tc>
      </w:tr>
      <w:tr w:rsidR="00866C7D" w14:paraId="21E6C97A" w14:textId="77777777" w:rsidTr="003037BA">
        <w:tc>
          <w:tcPr>
            <w:tcW w:w="0" w:type="auto"/>
          </w:tcPr>
          <w:p w14:paraId="1101643F" w14:textId="77777777" w:rsidR="00866C7D" w:rsidRDefault="005C0F71">
            <w:pPr>
              <w:pStyle w:val="Compact"/>
            </w:pPr>
            <w:r>
              <w:t>Th</w:t>
            </w:r>
            <w:r>
              <w:t>ờ</w:t>
            </w:r>
            <w:r>
              <w:t>i gian d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7D6F80AD" w14:textId="77777777" w:rsidR="00866C7D" w:rsidRDefault="005C0F71">
            <w:pPr>
              <w:pStyle w:val="Compact"/>
            </w:pPr>
            <w:r>
              <w:t>D</w:t>
            </w:r>
            <w:r>
              <w:t>ậ</w:t>
            </w:r>
            <w:r>
              <w:t>p trong th</w:t>
            </w:r>
            <w:r>
              <w:t>ờ</w:t>
            </w:r>
            <w:r>
              <w:t>i gian quy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39A86B1A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D21A0D6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E23E3CB" w14:textId="77777777" w:rsidR="00866C7D" w:rsidRDefault="00866C7D">
            <w:pPr>
              <w:pStyle w:val="Compact"/>
            </w:pPr>
          </w:p>
        </w:tc>
      </w:tr>
      <w:tr w:rsidR="00866C7D" w14:paraId="28774D55" w14:textId="77777777" w:rsidTr="003037BA">
        <w:tc>
          <w:tcPr>
            <w:tcW w:w="0" w:type="auto"/>
          </w:tcPr>
          <w:p w14:paraId="2DCC01EC" w14:textId="77777777" w:rsidR="00866C7D" w:rsidRDefault="005C0F71">
            <w:pPr>
              <w:pStyle w:val="Compact"/>
            </w:pPr>
            <w:r>
              <w:t>An toàn</w:t>
            </w:r>
          </w:p>
        </w:tc>
        <w:tc>
          <w:tcPr>
            <w:tcW w:w="0" w:type="auto"/>
          </w:tcPr>
          <w:p w14:paraId="067281D8" w14:textId="77777777" w:rsidR="00866C7D" w:rsidRDefault="005C0F71">
            <w:pPr>
              <w:pStyle w:val="Compact"/>
            </w:pPr>
            <w:r>
              <w:t>Không gây nguy hi</w:t>
            </w:r>
            <w:r>
              <w:t>ể</w:t>
            </w:r>
            <w:r>
              <w:t>m cho b</w:t>
            </w:r>
            <w:r>
              <w:t>ả</w:t>
            </w:r>
            <w:r>
              <w:t>n thân</w:t>
            </w:r>
          </w:p>
        </w:tc>
        <w:tc>
          <w:tcPr>
            <w:tcW w:w="0" w:type="auto"/>
          </w:tcPr>
          <w:p w14:paraId="71EBFD67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56552A1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B1FA7DB" w14:textId="77777777" w:rsidR="00866C7D" w:rsidRDefault="00866C7D">
            <w:pPr>
              <w:pStyle w:val="Compact"/>
            </w:pPr>
          </w:p>
        </w:tc>
      </w:tr>
    </w:tbl>
    <w:p w14:paraId="03DE8861" w14:textId="77777777" w:rsidR="00866C7D" w:rsidRDefault="005C0F71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đi</w:t>
      </w:r>
      <w:r>
        <w:rPr>
          <w:b/>
          <w:bCs/>
        </w:rPr>
        <w:t>ể</w:t>
      </w:r>
      <w:r>
        <w:rPr>
          <w:b/>
          <w:bCs/>
        </w:rPr>
        <w:t>m ph</w:t>
      </w:r>
      <w:r>
        <w:rPr>
          <w:b/>
          <w:bCs/>
        </w:rPr>
        <w:t>ầ</w:t>
      </w:r>
      <w:r>
        <w:rPr>
          <w:b/>
          <w:bCs/>
        </w:rPr>
        <w:t>n I:</w:t>
      </w:r>
      <w:r>
        <w:t xml:space="preserve"> </w:t>
      </w:r>
      <w:r>
        <w:t>_____/80 đi</w:t>
      </w:r>
      <w:r>
        <w:t>ể</w:t>
      </w:r>
      <w:r>
        <w:t>m</w:t>
      </w:r>
    </w:p>
    <w:p w14:paraId="0B22A431" w14:textId="77777777" w:rsidR="00866C7D" w:rsidRDefault="005C0F71">
      <w:r>
        <w:pict w14:anchorId="53E5AAFD">
          <v:rect id="_x0000_i1028" style="width:0;height:1.5pt" o:hralign="center" o:hrstd="t" o:hr="t"/>
        </w:pict>
      </w:r>
    </w:p>
    <w:p w14:paraId="4B01B30F" w14:textId="77777777" w:rsidR="00866C7D" w:rsidRDefault="005C0F71">
      <w:pPr>
        <w:pStyle w:val="Heading2"/>
      </w:pPr>
      <w:bookmarkStart w:id="6" w:name="phần-ii-thoát-hiểm-qua-khói"/>
      <w:bookmarkEnd w:id="3"/>
      <w:bookmarkEnd w:id="5"/>
      <w:r>
        <w:t>PH</w:t>
      </w:r>
      <w:r>
        <w:t>Ầ</w:t>
      </w:r>
      <w:r>
        <w:t>N II: THOÁT HI</w:t>
      </w:r>
      <w:r>
        <w:t>Ể</w:t>
      </w:r>
      <w:r>
        <w:t>M QUA KHÓI</w:t>
      </w:r>
    </w:p>
    <w:p w14:paraId="1B3F1653" w14:textId="77777777" w:rsidR="00866C7D" w:rsidRDefault="005C0F71">
      <w:pPr>
        <w:pStyle w:val="Heading3"/>
      </w:pPr>
      <w:bookmarkStart w:id="7" w:name="tư-thế-di-chuyển"/>
      <w:r>
        <w:t>Tư th</w:t>
      </w:r>
      <w:r>
        <w:t>ế</w:t>
      </w:r>
      <w:r>
        <w:t xml:space="preserve"> di chuy</w:t>
      </w:r>
      <w:r>
        <w:t>ể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3402"/>
        <w:gridCol w:w="1350"/>
        <w:gridCol w:w="1103"/>
        <w:gridCol w:w="983"/>
      </w:tblGrid>
      <w:tr w:rsidR="00866C7D" w14:paraId="6BE37B00" w14:textId="77777777" w:rsidTr="003037BA">
        <w:tc>
          <w:tcPr>
            <w:tcW w:w="0" w:type="auto"/>
          </w:tcPr>
          <w:p w14:paraId="5E4839C1" w14:textId="77777777" w:rsidR="00866C7D" w:rsidRDefault="005C0F71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13DC8585" w14:textId="77777777" w:rsidR="00866C7D" w:rsidRDefault="005C0F7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0DFB0215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718B8D08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11AE6EF6" w14:textId="77777777" w:rsidR="00866C7D" w:rsidRDefault="005C0F71">
            <w:pPr>
              <w:pStyle w:val="Compact"/>
            </w:pPr>
            <w:r>
              <w:t>Ghi chú</w:t>
            </w:r>
          </w:p>
        </w:tc>
      </w:tr>
      <w:tr w:rsidR="00866C7D" w14:paraId="4A06FACE" w14:textId="77777777" w:rsidTr="003037BA">
        <w:tc>
          <w:tcPr>
            <w:tcW w:w="0" w:type="auto"/>
          </w:tcPr>
          <w:p w14:paraId="10F2B294" w14:textId="77777777" w:rsidR="00866C7D" w:rsidRDefault="005C0F71">
            <w:pPr>
              <w:pStyle w:val="Compact"/>
            </w:pPr>
            <w:r>
              <w:t>Cúi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49B989BE" w14:textId="77777777" w:rsidR="00866C7D" w:rsidRDefault="005C0F71">
            <w:pPr>
              <w:pStyle w:val="Compact"/>
            </w:pPr>
            <w:r>
              <w:t>Cúi đúng tư th</w:t>
            </w:r>
            <w:r>
              <w:t>ế</w:t>
            </w:r>
            <w:r>
              <w:t>, sát sàn</w:t>
            </w:r>
          </w:p>
        </w:tc>
        <w:tc>
          <w:tcPr>
            <w:tcW w:w="0" w:type="auto"/>
          </w:tcPr>
          <w:p w14:paraId="6DE61DC8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01160BE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5B91FD5" w14:textId="77777777" w:rsidR="00866C7D" w:rsidRDefault="00866C7D">
            <w:pPr>
              <w:pStyle w:val="Compact"/>
            </w:pPr>
          </w:p>
        </w:tc>
      </w:tr>
      <w:tr w:rsidR="00866C7D" w14:paraId="72C5FA10" w14:textId="77777777" w:rsidTr="003037BA">
        <w:tc>
          <w:tcPr>
            <w:tcW w:w="0" w:type="auto"/>
          </w:tcPr>
          <w:p w14:paraId="08D0952B" w14:textId="77777777" w:rsidR="00866C7D" w:rsidRDefault="005C0F71">
            <w:pPr>
              <w:pStyle w:val="Compact"/>
            </w:pPr>
            <w:r>
              <w:t>Che mũi</w:t>
            </w:r>
          </w:p>
        </w:tc>
        <w:tc>
          <w:tcPr>
            <w:tcW w:w="0" w:type="auto"/>
          </w:tcPr>
          <w:p w14:paraId="44F74E6A" w14:textId="77777777" w:rsidR="00866C7D" w:rsidRDefault="005C0F71">
            <w:pPr>
              <w:pStyle w:val="Compact"/>
            </w:pPr>
            <w:r>
              <w:t>Che mũi b</w:t>
            </w:r>
            <w:r>
              <w:t>ằ</w:t>
            </w:r>
            <w:r>
              <w:t>ng khăn ư</w:t>
            </w:r>
            <w:r>
              <w:t>ớ</w:t>
            </w:r>
            <w:r>
              <w:t>t</w:t>
            </w:r>
          </w:p>
        </w:tc>
        <w:tc>
          <w:tcPr>
            <w:tcW w:w="0" w:type="auto"/>
          </w:tcPr>
          <w:p w14:paraId="5E881066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4E9F55E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E76E899" w14:textId="77777777" w:rsidR="00866C7D" w:rsidRDefault="00866C7D">
            <w:pPr>
              <w:pStyle w:val="Compact"/>
            </w:pPr>
          </w:p>
        </w:tc>
      </w:tr>
      <w:tr w:rsidR="00866C7D" w14:paraId="61553524" w14:textId="77777777" w:rsidTr="003037BA">
        <w:tc>
          <w:tcPr>
            <w:tcW w:w="0" w:type="auto"/>
          </w:tcPr>
          <w:p w14:paraId="301738C4" w14:textId="77777777" w:rsidR="00866C7D" w:rsidRDefault="005C0F71">
            <w:pPr>
              <w:pStyle w:val="Compact"/>
            </w:pPr>
            <w:r>
              <w:t>Di chuy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05E981E9" w14:textId="77777777" w:rsidR="00866C7D" w:rsidRDefault="005C0F71">
            <w:pPr>
              <w:pStyle w:val="Compact"/>
            </w:pPr>
            <w:r>
              <w:t>Di chuy</w:t>
            </w:r>
            <w:r>
              <w:t>ể</w:t>
            </w:r>
            <w:r>
              <w:t>n ch</w:t>
            </w:r>
            <w:r>
              <w:t>ậ</w:t>
            </w:r>
            <w:r>
              <w:t>m, không v</w:t>
            </w:r>
            <w:r>
              <w:t>ộ</w:t>
            </w:r>
            <w:r>
              <w:t>i vàng</w:t>
            </w:r>
          </w:p>
        </w:tc>
        <w:tc>
          <w:tcPr>
            <w:tcW w:w="0" w:type="auto"/>
          </w:tcPr>
          <w:p w14:paraId="6A297ECA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4F1FF98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2E75FDB" w14:textId="77777777" w:rsidR="00866C7D" w:rsidRDefault="00866C7D">
            <w:pPr>
              <w:pStyle w:val="Compact"/>
            </w:pPr>
          </w:p>
        </w:tc>
      </w:tr>
      <w:tr w:rsidR="00866C7D" w14:paraId="0B23DDFB" w14:textId="77777777" w:rsidTr="003037BA">
        <w:tc>
          <w:tcPr>
            <w:tcW w:w="0" w:type="auto"/>
          </w:tcPr>
          <w:p w14:paraId="1CE48517" w14:textId="77777777" w:rsidR="00866C7D" w:rsidRDefault="005C0F71">
            <w:pPr>
              <w:pStyle w:val="Compact"/>
            </w:pPr>
            <w:r>
              <w:t>Đ</w:t>
            </w:r>
            <w:r>
              <w:t>ị</w:t>
            </w:r>
            <w:r>
              <w:t>nh hư</w:t>
            </w:r>
            <w:r>
              <w:t>ớ</w:t>
            </w:r>
            <w:r>
              <w:t>ng</w:t>
            </w:r>
          </w:p>
        </w:tc>
        <w:tc>
          <w:tcPr>
            <w:tcW w:w="0" w:type="auto"/>
          </w:tcPr>
          <w:p w14:paraId="05D28320" w14:textId="77777777" w:rsidR="00866C7D" w:rsidRDefault="005C0F71">
            <w:pPr>
              <w:pStyle w:val="Compact"/>
            </w:pPr>
            <w:r>
              <w:t>S</w:t>
            </w:r>
            <w:r>
              <w:t>ờ</w:t>
            </w:r>
            <w:r>
              <w:t xml:space="preserve"> tư</w:t>
            </w:r>
            <w:r>
              <w:t>ờ</w:t>
            </w:r>
            <w:r>
              <w:t>ng, không l</w:t>
            </w:r>
            <w:r>
              <w:t>ạ</w:t>
            </w:r>
            <w:r>
              <w:t>c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77FD05D7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0D5F12E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A925716" w14:textId="77777777" w:rsidR="00866C7D" w:rsidRDefault="00866C7D">
            <w:pPr>
              <w:pStyle w:val="Compact"/>
            </w:pPr>
          </w:p>
        </w:tc>
      </w:tr>
    </w:tbl>
    <w:p w14:paraId="7A07AABD" w14:textId="77777777" w:rsidR="00866C7D" w:rsidRDefault="005C0F71">
      <w:pPr>
        <w:pStyle w:val="Heading3"/>
      </w:pPr>
      <w:bookmarkStart w:id="8" w:name="xử-lý-tình-huống"/>
      <w:bookmarkEnd w:id="7"/>
      <w:r>
        <w:t>X</w:t>
      </w:r>
      <w:r>
        <w:t>ử</w:t>
      </w:r>
      <w:r>
        <w:t xml:space="preserve"> lý tình hu</w:t>
      </w:r>
      <w:r>
        <w:t>ố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470"/>
        <w:gridCol w:w="1350"/>
        <w:gridCol w:w="1103"/>
        <w:gridCol w:w="983"/>
      </w:tblGrid>
      <w:tr w:rsidR="00866C7D" w14:paraId="4C80FFA2" w14:textId="77777777" w:rsidTr="003037BA">
        <w:tc>
          <w:tcPr>
            <w:tcW w:w="0" w:type="auto"/>
          </w:tcPr>
          <w:p w14:paraId="132E1C95" w14:textId="77777777" w:rsidR="00866C7D" w:rsidRDefault="005C0F71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6B0B46C9" w14:textId="77777777" w:rsidR="00866C7D" w:rsidRDefault="005C0F7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2AA771E0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74C864BB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46CD4947" w14:textId="77777777" w:rsidR="00866C7D" w:rsidRDefault="005C0F71">
            <w:pPr>
              <w:pStyle w:val="Compact"/>
            </w:pPr>
            <w:r>
              <w:t>Ghi chú</w:t>
            </w:r>
          </w:p>
        </w:tc>
      </w:tr>
      <w:tr w:rsidR="00866C7D" w14:paraId="317BE3E4" w14:textId="77777777" w:rsidTr="003037BA">
        <w:tc>
          <w:tcPr>
            <w:tcW w:w="0" w:type="auto"/>
          </w:tcPr>
          <w:p w14:paraId="0BDBD7B3" w14:textId="77777777" w:rsidR="00866C7D" w:rsidRDefault="005C0F71">
            <w:pPr>
              <w:pStyle w:val="Compact"/>
            </w:pPr>
            <w:r>
              <w:t>Ki</w:t>
            </w:r>
            <w:r>
              <w:t>ể</w:t>
            </w:r>
            <w:r>
              <w:t>m tra c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0BEEAC72" w14:textId="77777777" w:rsidR="00866C7D" w:rsidRDefault="005C0F71">
            <w:pPr>
              <w:pStyle w:val="Compact"/>
            </w:pPr>
            <w:r>
              <w:t>S</w:t>
            </w:r>
            <w:r>
              <w:t>ờ</w:t>
            </w:r>
            <w:r>
              <w:t xml:space="preserve"> c</w:t>
            </w:r>
            <w:r>
              <w:t>ử</w:t>
            </w:r>
            <w:r>
              <w:t>a trư</w:t>
            </w:r>
            <w:r>
              <w:t>ớ</w:t>
            </w:r>
            <w:r>
              <w:t>c khi m</w:t>
            </w:r>
            <w:r>
              <w:t>ở</w:t>
            </w:r>
          </w:p>
        </w:tc>
        <w:tc>
          <w:tcPr>
            <w:tcW w:w="0" w:type="auto"/>
          </w:tcPr>
          <w:p w14:paraId="5E5A50A7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9D4FC32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ADBE8BA" w14:textId="77777777" w:rsidR="00866C7D" w:rsidRDefault="00866C7D">
            <w:pPr>
              <w:pStyle w:val="Compact"/>
            </w:pPr>
          </w:p>
        </w:tc>
      </w:tr>
      <w:tr w:rsidR="00866C7D" w14:paraId="3EFE0EEC" w14:textId="77777777" w:rsidTr="003037BA">
        <w:tc>
          <w:tcPr>
            <w:tcW w:w="0" w:type="auto"/>
          </w:tcPr>
          <w:p w14:paraId="78E25DC5" w14:textId="77777777" w:rsidR="00866C7D" w:rsidRDefault="005C0F71">
            <w:pPr>
              <w:pStyle w:val="Compact"/>
            </w:pPr>
            <w:r>
              <w:t>M</w:t>
            </w:r>
            <w:r>
              <w:t>ở</w:t>
            </w:r>
            <w:r>
              <w:t xml:space="preserve"> c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F343465" w14:textId="77777777" w:rsidR="00866C7D" w:rsidRDefault="005C0F71">
            <w:pPr>
              <w:pStyle w:val="Compact"/>
            </w:pPr>
            <w:r>
              <w:t>M</w:t>
            </w:r>
            <w:r>
              <w:t>ở</w:t>
            </w:r>
            <w:r>
              <w:t xml:space="preserve"> t</w:t>
            </w:r>
            <w:r>
              <w:t>ừ</w:t>
            </w:r>
            <w:r>
              <w:t xml:space="preserve"> t</w:t>
            </w:r>
            <w:r>
              <w:t>ừ</w:t>
            </w:r>
            <w:r>
              <w:t>, ki</w:t>
            </w:r>
            <w:r>
              <w:t>ể</w:t>
            </w:r>
            <w:r>
              <w:t>m tra khói</w:t>
            </w:r>
          </w:p>
        </w:tc>
        <w:tc>
          <w:tcPr>
            <w:tcW w:w="0" w:type="auto"/>
          </w:tcPr>
          <w:p w14:paraId="30CADAD6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13A1CE7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D73CFF7" w14:textId="77777777" w:rsidR="00866C7D" w:rsidRDefault="00866C7D">
            <w:pPr>
              <w:pStyle w:val="Compact"/>
            </w:pPr>
          </w:p>
        </w:tc>
      </w:tr>
      <w:tr w:rsidR="00866C7D" w14:paraId="202AC31C" w14:textId="77777777" w:rsidTr="003037BA">
        <w:tc>
          <w:tcPr>
            <w:tcW w:w="0" w:type="auto"/>
          </w:tcPr>
          <w:p w14:paraId="338F458F" w14:textId="77777777" w:rsidR="00866C7D" w:rsidRDefault="005C0F71">
            <w:pPr>
              <w:pStyle w:val="Compact"/>
            </w:pPr>
            <w:r>
              <w:t>Đóng c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A6C3FEA" w14:textId="77777777" w:rsidR="00866C7D" w:rsidRDefault="005C0F71">
            <w:pPr>
              <w:pStyle w:val="Compact"/>
            </w:pPr>
            <w:r>
              <w:t>Đóng c</w:t>
            </w:r>
            <w:r>
              <w:t>ử</w:t>
            </w:r>
            <w:r>
              <w:t>a sau khi qua</w:t>
            </w:r>
          </w:p>
        </w:tc>
        <w:tc>
          <w:tcPr>
            <w:tcW w:w="0" w:type="auto"/>
          </w:tcPr>
          <w:p w14:paraId="45DCB9FE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FD811C7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F2EC43A" w14:textId="77777777" w:rsidR="00866C7D" w:rsidRDefault="00866C7D">
            <w:pPr>
              <w:pStyle w:val="Compact"/>
            </w:pPr>
          </w:p>
        </w:tc>
      </w:tr>
      <w:tr w:rsidR="00866C7D" w14:paraId="52B405A6" w14:textId="77777777" w:rsidTr="003037BA">
        <w:tc>
          <w:tcPr>
            <w:tcW w:w="0" w:type="auto"/>
          </w:tcPr>
          <w:p w14:paraId="238BBB14" w14:textId="77777777" w:rsidR="00866C7D" w:rsidRDefault="005C0F71">
            <w:pPr>
              <w:pStyle w:val="Compact"/>
            </w:pPr>
            <w:r>
              <w:t>Tìm l</w:t>
            </w:r>
            <w:r>
              <w:t>ố</w:t>
            </w:r>
            <w:r>
              <w:t>i thoát</w:t>
            </w:r>
          </w:p>
        </w:tc>
        <w:tc>
          <w:tcPr>
            <w:tcW w:w="0" w:type="auto"/>
          </w:tcPr>
          <w:p w14:paraId="4294A0B1" w14:textId="77777777" w:rsidR="00866C7D" w:rsidRDefault="005C0F71">
            <w:pPr>
              <w:pStyle w:val="Compact"/>
            </w:pPr>
            <w:r>
              <w:t>Tìm l</w:t>
            </w:r>
            <w:r>
              <w:t>ố</w:t>
            </w:r>
            <w:r>
              <w:t>i thoát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5AE58981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2D90696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ADE7179" w14:textId="77777777" w:rsidR="00866C7D" w:rsidRDefault="00866C7D">
            <w:pPr>
              <w:pStyle w:val="Compact"/>
            </w:pPr>
          </w:p>
        </w:tc>
      </w:tr>
    </w:tbl>
    <w:p w14:paraId="5F499136" w14:textId="77777777" w:rsidR="00866C7D" w:rsidRDefault="005C0F71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đi</w:t>
      </w:r>
      <w:r>
        <w:rPr>
          <w:b/>
          <w:bCs/>
        </w:rPr>
        <w:t>ể</w:t>
      </w:r>
      <w:r>
        <w:rPr>
          <w:b/>
          <w:bCs/>
        </w:rPr>
        <w:t>m ph</w:t>
      </w:r>
      <w:r>
        <w:rPr>
          <w:b/>
          <w:bCs/>
        </w:rPr>
        <w:t>ầ</w:t>
      </w:r>
      <w:r>
        <w:rPr>
          <w:b/>
          <w:bCs/>
        </w:rPr>
        <w:t>n II:</w:t>
      </w:r>
      <w:r>
        <w:t xml:space="preserve"> _____/80 đi</w:t>
      </w:r>
      <w:r>
        <w:t>ể</w:t>
      </w:r>
      <w:r>
        <w:t>m</w:t>
      </w:r>
    </w:p>
    <w:p w14:paraId="2454B1A4" w14:textId="77777777" w:rsidR="00866C7D" w:rsidRDefault="005C0F71">
      <w:r>
        <w:lastRenderedPageBreak/>
        <w:pict w14:anchorId="2CDD94D0">
          <v:rect id="_x0000_i1029" style="width:0;height:1.5pt" o:hralign="center" o:hrstd="t" o:hr="t"/>
        </w:pict>
      </w:r>
    </w:p>
    <w:p w14:paraId="602F9F11" w14:textId="77777777" w:rsidR="00866C7D" w:rsidRDefault="005C0F71">
      <w:pPr>
        <w:pStyle w:val="Heading2"/>
      </w:pPr>
      <w:bookmarkStart w:id="9" w:name="phần-iii-sơ-tán-có-tổ-chức"/>
      <w:bookmarkEnd w:id="6"/>
      <w:bookmarkEnd w:id="8"/>
      <w:r>
        <w:t>PH</w:t>
      </w:r>
      <w:r>
        <w:t>Ầ</w:t>
      </w:r>
      <w:r>
        <w:t>N III: SƠ TÁN CÓ T</w:t>
      </w:r>
      <w:r>
        <w:t>Ổ</w:t>
      </w:r>
      <w:r>
        <w:t xml:space="preserve"> CH</w:t>
      </w:r>
      <w:r>
        <w:t>Ứ</w:t>
      </w:r>
      <w:r>
        <w:t>C</w:t>
      </w:r>
    </w:p>
    <w:p w14:paraId="1DF63BC0" w14:textId="77777777" w:rsidR="00866C7D" w:rsidRDefault="005C0F71">
      <w:pPr>
        <w:pStyle w:val="Heading3"/>
      </w:pPr>
      <w:bookmarkStart w:id="10" w:name="điều-khiển-nhóm"/>
      <w:r>
        <w:t>Đi</w:t>
      </w:r>
      <w:r>
        <w:t>ề</w:t>
      </w:r>
      <w:r>
        <w:t>u khi</w:t>
      </w:r>
      <w:r>
        <w:t>ể</w:t>
      </w:r>
      <w:r>
        <w:t>n nhóm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78"/>
        <w:gridCol w:w="1690"/>
        <w:gridCol w:w="2441"/>
        <w:gridCol w:w="1877"/>
        <w:gridCol w:w="1690"/>
      </w:tblGrid>
      <w:tr w:rsidR="00866C7D" w14:paraId="2817A3E7" w14:textId="77777777" w:rsidTr="003037BA">
        <w:tc>
          <w:tcPr>
            <w:tcW w:w="1552" w:type="dxa"/>
          </w:tcPr>
          <w:p w14:paraId="0A5EEFCC" w14:textId="77777777" w:rsidR="00866C7D" w:rsidRDefault="005C0F71">
            <w:pPr>
              <w:pStyle w:val="Compact"/>
            </w:pPr>
            <w:r>
              <w:t>Tiêu chí</w:t>
            </w:r>
          </w:p>
        </w:tc>
        <w:tc>
          <w:tcPr>
            <w:tcW w:w="1397" w:type="dxa"/>
          </w:tcPr>
          <w:p w14:paraId="77221DAD" w14:textId="77777777" w:rsidR="00866C7D" w:rsidRDefault="005C0F7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2018" w:type="dxa"/>
          </w:tcPr>
          <w:p w14:paraId="72D97B5E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1552" w:type="dxa"/>
          </w:tcPr>
          <w:p w14:paraId="1C5EB95D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1397" w:type="dxa"/>
          </w:tcPr>
          <w:p w14:paraId="78F9F422" w14:textId="77777777" w:rsidR="00866C7D" w:rsidRDefault="005C0F71">
            <w:pPr>
              <w:pStyle w:val="Compact"/>
            </w:pPr>
            <w:r>
              <w:t>Ghi chú</w:t>
            </w:r>
          </w:p>
        </w:tc>
      </w:tr>
      <w:tr w:rsidR="00866C7D" w14:paraId="603F651C" w14:textId="77777777" w:rsidTr="003037BA">
        <w:tc>
          <w:tcPr>
            <w:tcW w:w="1552" w:type="dxa"/>
          </w:tcPr>
          <w:p w14:paraId="2DF7AFF5" w14:textId="77777777" w:rsidR="00866C7D" w:rsidRDefault="005C0F71">
            <w:pPr>
              <w:pStyle w:val="Compact"/>
            </w:pPr>
            <w:r>
              <w:t>Gi</w:t>
            </w:r>
            <w:r>
              <w:t>ữ</w:t>
            </w:r>
            <w:r>
              <w:t xml:space="preserve"> bình tĩnh</w:t>
            </w:r>
          </w:p>
        </w:tc>
        <w:tc>
          <w:tcPr>
            <w:tcW w:w="1397" w:type="dxa"/>
          </w:tcPr>
          <w:p w14:paraId="12261815" w14:textId="77777777" w:rsidR="00866C7D" w:rsidRDefault="005C0F71">
            <w:pPr>
              <w:pStyle w:val="Compact"/>
            </w:pPr>
            <w:r>
              <w:t>Không ho</w:t>
            </w:r>
            <w:r>
              <w:t>ả</w:t>
            </w:r>
            <w:r>
              <w:t>ng lo</w:t>
            </w:r>
            <w:r>
              <w:t>ạ</w:t>
            </w:r>
            <w:r>
              <w:t>n, tr</w:t>
            </w:r>
            <w:r>
              <w:t>ấ</w:t>
            </w:r>
            <w:r>
              <w:t>n an m</w:t>
            </w:r>
            <w:r>
              <w:t>ọ</w:t>
            </w:r>
            <w:r>
              <w:t>i ngư</w:t>
            </w:r>
            <w:r>
              <w:t>ờ</w:t>
            </w:r>
            <w:r>
              <w:t>i</w:t>
            </w:r>
          </w:p>
        </w:tc>
        <w:tc>
          <w:tcPr>
            <w:tcW w:w="2018" w:type="dxa"/>
          </w:tcPr>
          <w:p w14:paraId="5A769B72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1552" w:type="dxa"/>
          </w:tcPr>
          <w:p w14:paraId="133638A3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1397" w:type="dxa"/>
          </w:tcPr>
          <w:p w14:paraId="22277EFD" w14:textId="77777777" w:rsidR="00866C7D" w:rsidRDefault="00866C7D">
            <w:pPr>
              <w:pStyle w:val="Compact"/>
            </w:pPr>
          </w:p>
        </w:tc>
      </w:tr>
      <w:tr w:rsidR="00866C7D" w14:paraId="28107078" w14:textId="77777777" w:rsidTr="003037BA">
        <w:tc>
          <w:tcPr>
            <w:tcW w:w="1552" w:type="dxa"/>
          </w:tcPr>
          <w:p w14:paraId="7B16BBA9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danh</w:t>
            </w:r>
          </w:p>
        </w:tc>
        <w:tc>
          <w:tcPr>
            <w:tcW w:w="1397" w:type="dxa"/>
          </w:tcPr>
          <w:p w14:paraId="322A3017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danh nhanh, chính xác</w:t>
            </w:r>
          </w:p>
        </w:tc>
        <w:tc>
          <w:tcPr>
            <w:tcW w:w="2018" w:type="dxa"/>
          </w:tcPr>
          <w:p w14:paraId="1783B933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1552" w:type="dxa"/>
          </w:tcPr>
          <w:p w14:paraId="3364A103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1397" w:type="dxa"/>
          </w:tcPr>
          <w:p w14:paraId="3681AE82" w14:textId="77777777" w:rsidR="00866C7D" w:rsidRDefault="00866C7D">
            <w:pPr>
              <w:pStyle w:val="Compact"/>
            </w:pPr>
          </w:p>
        </w:tc>
      </w:tr>
      <w:tr w:rsidR="00866C7D" w14:paraId="247CF613" w14:textId="77777777" w:rsidTr="003037BA">
        <w:tc>
          <w:tcPr>
            <w:tcW w:w="1552" w:type="dxa"/>
          </w:tcPr>
          <w:p w14:paraId="19B76AC3" w14:textId="77777777" w:rsidR="00866C7D" w:rsidRDefault="005C0F71">
            <w:pPr>
              <w:pStyle w:val="Compact"/>
            </w:pPr>
            <w:r>
              <w:t>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</w:t>
            </w:r>
          </w:p>
        </w:tc>
        <w:tc>
          <w:tcPr>
            <w:tcW w:w="1397" w:type="dxa"/>
          </w:tcPr>
          <w:p w14:paraId="2C87730A" w14:textId="77777777" w:rsidR="00866C7D" w:rsidRDefault="005C0F71">
            <w:pPr>
              <w:pStyle w:val="Compact"/>
            </w:pPr>
            <w:r>
              <w:t>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o rõ ràng, d</w:t>
            </w:r>
            <w:r>
              <w:t>ễ</w:t>
            </w:r>
            <w:r>
              <w:t xml:space="preserve"> hi</w:t>
            </w:r>
            <w:r>
              <w:t>ể</w:t>
            </w:r>
            <w:r>
              <w:t>u</w:t>
            </w:r>
          </w:p>
        </w:tc>
        <w:tc>
          <w:tcPr>
            <w:tcW w:w="2018" w:type="dxa"/>
          </w:tcPr>
          <w:p w14:paraId="635502F3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1552" w:type="dxa"/>
          </w:tcPr>
          <w:p w14:paraId="4F5F0695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1397" w:type="dxa"/>
          </w:tcPr>
          <w:p w14:paraId="0B8C67F6" w14:textId="77777777" w:rsidR="00866C7D" w:rsidRDefault="00866C7D">
            <w:pPr>
              <w:pStyle w:val="Compact"/>
            </w:pPr>
          </w:p>
        </w:tc>
      </w:tr>
      <w:tr w:rsidR="00866C7D" w14:paraId="3AA15472" w14:textId="77777777" w:rsidTr="003037BA">
        <w:tc>
          <w:tcPr>
            <w:tcW w:w="1552" w:type="dxa"/>
          </w:tcPr>
          <w:p w14:paraId="68F90919" w14:textId="77777777" w:rsidR="00866C7D" w:rsidRDefault="005C0F71">
            <w:pPr>
              <w:pStyle w:val="Compact"/>
            </w:pPr>
            <w:r>
              <w:t>Ki</w:t>
            </w:r>
            <w:r>
              <w:t>ể</w:t>
            </w:r>
            <w:r>
              <w:t>m soát</w:t>
            </w:r>
          </w:p>
        </w:tc>
        <w:tc>
          <w:tcPr>
            <w:tcW w:w="1397" w:type="dxa"/>
          </w:tcPr>
          <w:p w14:paraId="34DEE7E3" w14:textId="77777777" w:rsidR="00866C7D" w:rsidRDefault="005C0F71">
            <w:pPr>
              <w:pStyle w:val="Compact"/>
            </w:pPr>
            <w:r>
              <w:t>Ki</w:t>
            </w:r>
            <w:r>
              <w:t>ể</w:t>
            </w:r>
            <w:r>
              <w:t>m soát đư</w:t>
            </w:r>
            <w:r>
              <w:t>ợ</w:t>
            </w:r>
            <w:r>
              <w:t>c nhóm</w:t>
            </w:r>
          </w:p>
        </w:tc>
        <w:tc>
          <w:tcPr>
            <w:tcW w:w="2018" w:type="dxa"/>
          </w:tcPr>
          <w:p w14:paraId="6672C734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1552" w:type="dxa"/>
          </w:tcPr>
          <w:p w14:paraId="5C510AA1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1397" w:type="dxa"/>
          </w:tcPr>
          <w:p w14:paraId="2C119C2E" w14:textId="77777777" w:rsidR="00866C7D" w:rsidRDefault="00866C7D">
            <w:pPr>
              <w:pStyle w:val="Compact"/>
            </w:pPr>
          </w:p>
        </w:tc>
      </w:tr>
    </w:tbl>
    <w:p w14:paraId="5A317B0B" w14:textId="77777777" w:rsidR="00866C7D" w:rsidRDefault="005C0F71">
      <w:pPr>
        <w:pStyle w:val="Heading3"/>
      </w:pPr>
      <w:bookmarkStart w:id="11" w:name="dẫn-đầu-sơ-tán"/>
      <w:bookmarkEnd w:id="10"/>
      <w:r>
        <w:t>D</w:t>
      </w:r>
      <w:r>
        <w:t>ẫ</w:t>
      </w:r>
      <w:r>
        <w:t>n đ</w:t>
      </w:r>
      <w:r>
        <w:t>ầ</w:t>
      </w:r>
      <w:r>
        <w:t>u sơ tán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3033"/>
        <w:gridCol w:w="1350"/>
        <w:gridCol w:w="1103"/>
        <w:gridCol w:w="983"/>
      </w:tblGrid>
      <w:tr w:rsidR="00866C7D" w14:paraId="557F29CE" w14:textId="77777777" w:rsidTr="003037BA">
        <w:tc>
          <w:tcPr>
            <w:tcW w:w="0" w:type="auto"/>
          </w:tcPr>
          <w:p w14:paraId="374A48D6" w14:textId="77777777" w:rsidR="00866C7D" w:rsidRDefault="005C0F71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37D90C8A" w14:textId="77777777" w:rsidR="00866C7D" w:rsidRDefault="005C0F7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1CC2D8F6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7A0A0C23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6E809273" w14:textId="77777777" w:rsidR="00866C7D" w:rsidRDefault="005C0F71">
            <w:pPr>
              <w:pStyle w:val="Compact"/>
            </w:pPr>
            <w:r>
              <w:t>Ghi chú</w:t>
            </w:r>
          </w:p>
        </w:tc>
      </w:tr>
      <w:tr w:rsidR="00866C7D" w14:paraId="4F6FD696" w14:textId="77777777" w:rsidTr="003037BA">
        <w:tc>
          <w:tcPr>
            <w:tcW w:w="0" w:type="auto"/>
          </w:tcPr>
          <w:p w14:paraId="0A73B08F" w14:textId="77777777" w:rsidR="00866C7D" w:rsidRDefault="005C0F71">
            <w:pPr>
              <w:pStyle w:val="Compact"/>
            </w:pPr>
            <w:r>
              <w:t>X</w:t>
            </w:r>
            <w:r>
              <w:t>ế</w:t>
            </w:r>
            <w:r>
              <w:t>p hàng</w:t>
            </w:r>
          </w:p>
        </w:tc>
        <w:tc>
          <w:tcPr>
            <w:tcW w:w="0" w:type="auto"/>
          </w:tcPr>
          <w:p w14:paraId="134926EF" w14:textId="77777777" w:rsidR="00866C7D" w:rsidRDefault="005C0F71">
            <w:pPr>
              <w:pStyle w:val="Compact"/>
            </w:pPr>
            <w:r>
              <w:t>X</w:t>
            </w:r>
            <w:r>
              <w:t>ế</w:t>
            </w:r>
            <w:r>
              <w:t>p hàng 2, n</w:t>
            </w:r>
            <w:r>
              <w:t>ắ</w:t>
            </w:r>
            <w:r>
              <w:t>m tay nhau</w:t>
            </w:r>
          </w:p>
        </w:tc>
        <w:tc>
          <w:tcPr>
            <w:tcW w:w="0" w:type="auto"/>
          </w:tcPr>
          <w:p w14:paraId="78674F26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E546B14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79CA4EC" w14:textId="77777777" w:rsidR="00866C7D" w:rsidRDefault="00866C7D">
            <w:pPr>
              <w:pStyle w:val="Compact"/>
            </w:pPr>
          </w:p>
        </w:tc>
      </w:tr>
      <w:tr w:rsidR="00866C7D" w14:paraId="683B361E" w14:textId="77777777" w:rsidTr="003037BA">
        <w:tc>
          <w:tcPr>
            <w:tcW w:w="0" w:type="auto"/>
          </w:tcPr>
          <w:p w14:paraId="10882537" w14:textId="77777777" w:rsidR="00866C7D" w:rsidRDefault="005C0F71">
            <w:pPr>
              <w:pStyle w:val="Compact"/>
            </w:pPr>
            <w:r>
              <w:t>T</w:t>
            </w:r>
            <w:r>
              <w:t>ố</w:t>
            </w:r>
            <w:r>
              <w:t>c đ</w:t>
            </w:r>
            <w:r>
              <w:t>ộ</w:t>
            </w:r>
          </w:p>
        </w:tc>
        <w:tc>
          <w:tcPr>
            <w:tcW w:w="0" w:type="auto"/>
          </w:tcPr>
          <w:p w14:paraId="520877F6" w14:textId="77777777" w:rsidR="00866C7D" w:rsidRDefault="005C0F71">
            <w:pPr>
              <w:pStyle w:val="Compact"/>
            </w:pPr>
            <w:r>
              <w:t>Đi v</w:t>
            </w:r>
            <w:r>
              <w:t>ớ</w:t>
            </w:r>
            <w:r>
              <w:t>i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phù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29EEEF10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E55F25B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23F7A14" w14:textId="77777777" w:rsidR="00866C7D" w:rsidRDefault="00866C7D">
            <w:pPr>
              <w:pStyle w:val="Compact"/>
            </w:pPr>
          </w:p>
        </w:tc>
      </w:tr>
      <w:tr w:rsidR="00866C7D" w14:paraId="02918497" w14:textId="77777777" w:rsidTr="003037BA">
        <w:tc>
          <w:tcPr>
            <w:tcW w:w="0" w:type="auto"/>
          </w:tcPr>
          <w:p w14:paraId="42980978" w14:textId="77777777" w:rsidR="00866C7D" w:rsidRDefault="005C0F71">
            <w:pPr>
              <w:pStyle w:val="Compact"/>
            </w:pPr>
            <w:r>
              <w:t>Tr</w:t>
            </w:r>
            <w:r>
              <w:t>ậ</w:t>
            </w:r>
            <w:r>
              <w:t>t t</w:t>
            </w:r>
            <w:r>
              <w:t>ự</w:t>
            </w:r>
          </w:p>
        </w:tc>
        <w:tc>
          <w:tcPr>
            <w:tcW w:w="0" w:type="auto"/>
          </w:tcPr>
          <w:p w14:paraId="5DB02200" w14:textId="77777777" w:rsidR="00866C7D" w:rsidRDefault="005C0F71">
            <w:pPr>
              <w:pStyle w:val="Compact"/>
            </w:pPr>
            <w:r>
              <w:t>Gi</w:t>
            </w:r>
            <w:r>
              <w:t>ữ</w:t>
            </w:r>
            <w:r>
              <w:t xml:space="preserve"> tr</w:t>
            </w:r>
            <w:r>
              <w:t>ậ</w:t>
            </w:r>
            <w:r>
              <w:t>t t</w:t>
            </w:r>
            <w:r>
              <w:t>ự</w:t>
            </w:r>
            <w:r>
              <w:t>, không chen l</w:t>
            </w:r>
            <w:r>
              <w:t>ấ</w:t>
            </w:r>
            <w:r>
              <w:t>n</w:t>
            </w:r>
          </w:p>
        </w:tc>
        <w:tc>
          <w:tcPr>
            <w:tcW w:w="0" w:type="auto"/>
          </w:tcPr>
          <w:p w14:paraId="491538EF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E3607FC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9DD1C40" w14:textId="77777777" w:rsidR="00866C7D" w:rsidRDefault="00866C7D">
            <w:pPr>
              <w:pStyle w:val="Compact"/>
            </w:pPr>
          </w:p>
        </w:tc>
      </w:tr>
      <w:tr w:rsidR="00866C7D" w14:paraId="69A6AB1A" w14:textId="77777777" w:rsidTr="003037BA">
        <w:tc>
          <w:tcPr>
            <w:tcW w:w="0" w:type="auto"/>
          </w:tcPr>
          <w:p w14:paraId="23985752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ậ</w:t>
            </w:r>
            <w:r>
              <w:t>p trung</w:t>
            </w:r>
          </w:p>
        </w:tc>
        <w:tc>
          <w:tcPr>
            <w:tcW w:w="0" w:type="auto"/>
          </w:tcPr>
          <w:p w14:paraId="265A9CB1" w14:textId="77777777" w:rsidR="00866C7D" w:rsidRDefault="005C0F71">
            <w:pPr>
              <w:pStyle w:val="Compact"/>
            </w:pPr>
            <w:r>
              <w:t>Đưa đ</w:t>
            </w:r>
            <w:r>
              <w:t>ế</w:t>
            </w:r>
            <w:r>
              <w:t>n đúng đi</w:t>
            </w:r>
            <w:r>
              <w:t>ể</w:t>
            </w:r>
            <w:r>
              <w:t>m t</w:t>
            </w:r>
            <w:r>
              <w:t>ậ</w:t>
            </w:r>
            <w:r>
              <w:t>p trung</w:t>
            </w:r>
          </w:p>
        </w:tc>
        <w:tc>
          <w:tcPr>
            <w:tcW w:w="0" w:type="auto"/>
          </w:tcPr>
          <w:p w14:paraId="7D39E9BF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1C92E1D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DFACD67" w14:textId="77777777" w:rsidR="00866C7D" w:rsidRDefault="00866C7D">
            <w:pPr>
              <w:pStyle w:val="Compact"/>
            </w:pPr>
          </w:p>
        </w:tc>
      </w:tr>
    </w:tbl>
    <w:p w14:paraId="39FEF79C" w14:textId="77777777" w:rsidR="00866C7D" w:rsidRDefault="005C0F71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đi</w:t>
      </w:r>
      <w:r>
        <w:rPr>
          <w:b/>
          <w:bCs/>
        </w:rPr>
        <w:t>ể</w:t>
      </w:r>
      <w:r>
        <w:rPr>
          <w:b/>
          <w:bCs/>
        </w:rPr>
        <w:t>m ph</w:t>
      </w:r>
      <w:r>
        <w:rPr>
          <w:b/>
          <w:bCs/>
        </w:rPr>
        <w:t>ầ</w:t>
      </w:r>
      <w:r>
        <w:rPr>
          <w:b/>
          <w:bCs/>
        </w:rPr>
        <w:t>n III:</w:t>
      </w:r>
      <w:r>
        <w:t xml:space="preserve"> _____/80 đi</w:t>
      </w:r>
      <w:r>
        <w:t>ể</w:t>
      </w:r>
      <w:r>
        <w:t>m</w:t>
      </w:r>
    </w:p>
    <w:p w14:paraId="056DFC7C" w14:textId="77777777" w:rsidR="00866C7D" w:rsidRDefault="005C0F71">
      <w:r>
        <w:pict w14:anchorId="4BA2AE6D">
          <v:rect id="_x0000_i1030" style="width:0;height:1.5pt" o:hralign="center" o:hrstd="t" o:hr="t"/>
        </w:pict>
      </w:r>
    </w:p>
    <w:p w14:paraId="677BC83B" w14:textId="77777777" w:rsidR="00866C7D" w:rsidRDefault="005C0F71">
      <w:pPr>
        <w:pStyle w:val="Heading2"/>
      </w:pPr>
      <w:bookmarkStart w:id="12" w:name="phần-iv-sơ-cứu-ban-đầu"/>
      <w:bookmarkEnd w:id="9"/>
      <w:bookmarkEnd w:id="11"/>
      <w:r>
        <w:t>PH</w:t>
      </w:r>
      <w:r>
        <w:t>Ầ</w:t>
      </w:r>
      <w:r>
        <w:t>N IV: SƠ C</w:t>
      </w:r>
      <w:r>
        <w:t>Ứ</w:t>
      </w:r>
      <w:r>
        <w:t>U BAN Đ</w:t>
      </w:r>
      <w:r>
        <w:t>Ầ</w:t>
      </w:r>
      <w:r>
        <w:t>U</w:t>
      </w:r>
    </w:p>
    <w:p w14:paraId="12BD7F90" w14:textId="77777777" w:rsidR="00866C7D" w:rsidRDefault="005C0F71">
      <w:pPr>
        <w:pStyle w:val="Heading3"/>
      </w:pPr>
      <w:bookmarkStart w:id="13" w:name="xử-lý-bỏng"/>
      <w:r>
        <w:t>X</w:t>
      </w:r>
      <w:r>
        <w:t>ử</w:t>
      </w:r>
      <w:r>
        <w:t xml:space="preserve"> lý b</w:t>
      </w:r>
      <w:r>
        <w:t>ỏ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6"/>
        <w:gridCol w:w="3739"/>
        <w:gridCol w:w="1350"/>
        <w:gridCol w:w="1103"/>
        <w:gridCol w:w="983"/>
      </w:tblGrid>
      <w:tr w:rsidR="00866C7D" w14:paraId="1EE998E7" w14:textId="77777777" w:rsidTr="003037BA">
        <w:tc>
          <w:tcPr>
            <w:tcW w:w="0" w:type="auto"/>
          </w:tcPr>
          <w:p w14:paraId="0AD38205" w14:textId="77777777" w:rsidR="00866C7D" w:rsidRDefault="005C0F71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6F2FB0F6" w14:textId="77777777" w:rsidR="00866C7D" w:rsidRDefault="005C0F7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13A4C196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32A3407B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3BED6FDF" w14:textId="77777777" w:rsidR="00866C7D" w:rsidRDefault="005C0F71">
            <w:pPr>
              <w:pStyle w:val="Compact"/>
            </w:pPr>
            <w:r>
              <w:t>Ghi chú</w:t>
            </w:r>
          </w:p>
        </w:tc>
      </w:tr>
      <w:tr w:rsidR="00866C7D" w14:paraId="11D97B22" w14:textId="77777777" w:rsidTr="003037BA">
        <w:tc>
          <w:tcPr>
            <w:tcW w:w="0" w:type="auto"/>
          </w:tcPr>
          <w:p w14:paraId="029B9610" w14:textId="77777777" w:rsidR="00866C7D" w:rsidRDefault="005C0F71">
            <w:pPr>
              <w:pStyle w:val="Compact"/>
            </w:pPr>
            <w:r>
              <w:lastRenderedPageBreak/>
              <w:t>Làm mát</w:t>
            </w:r>
          </w:p>
        </w:tc>
        <w:tc>
          <w:tcPr>
            <w:tcW w:w="0" w:type="auto"/>
          </w:tcPr>
          <w:p w14:paraId="25D88382" w14:textId="77777777" w:rsidR="00866C7D" w:rsidRDefault="005C0F71">
            <w:pPr>
              <w:pStyle w:val="Compact"/>
            </w:pPr>
            <w:r>
              <w:t>Làm mát b</w:t>
            </w:r>
            <w:r>
              <w:t>ằ</w:t>
            </w:r>
            <w:r>
              <w:t>ng nư</w:t>
            </w:r>
            <w:r>
              <w:t>ớ</w:t>
            </w:r>
            <w:r>
              <w:t>c s</w:t>
            </w:r>
            <w:r>
              <w:t>ạ</w:t>
            </w:r>
            <w:r>
              <w:t>ch 10-15 phút</w:t>
            </w:r>
          </w:p>
        </w:tc>
        <w:tc>
          <w:tcPr>
            <w:tcW w:w="0" w:type="auto"/>
          </w:tcPr>
          <w:p w14:paraId="7E39E5B2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E2DDBD9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057C2D1" w14:textId="77777777" w:rsidR="00866C7D" w:rsidRDefault="00866C7D">
            <w:pPr>
              <w:pStyle w:val="Compact"/>
            </w:pPr>
          </w:p>
        </w:tc>
      </w:tr>
      <w:tr w:rsidR="00866C7D" w14:paraId="6CBECA63" w14:textId="77777777" w:rsidTr="003037BA">
        <w:tc>
          <w:tcPr>
            <w:tcW w:w="0" w:type="auto"/>
          </w:tcPr>
          <w:p w14:paraId="5F558B76" w14:textId="77777777" w:rsidR="00866C7D" w:rsidRDefault="005C0F71">
            <w:pPr>
              <w:pStyle w:val="Compact"/>
            </w:pPr>
            <w:r>
              <w:t>Không bôi</w:t>
            </w:r>
          </w:p>
        </w:tc>
        <w:tc>
          <w:tcPr>
            <w:tcW w:w="0" w:type="auto"/>
          </w:tcPr>
          <w:p w14:paraId="6FD40BF9" w14:textId="77777777" w:rsidR="00866C7D" w:rsidRDefault="005C0F71">
            <w:pPr>
              <w:pStyle w:val="Compact"/>
            </w:pPr>
            <w:r>
              <w:t>Không bôi kem, d</w:t>
            </w:r>
            <w:r>
              <w:t>ầ</w:t>
            </w:r>
            <w:r>
              <w:t>u, kem đánh răng</w:t>
            </w:r>
          </w:p>
        </w:tc>
        <w:tc>
          <w:tcPr>
            <w:tcW w:w="0" w:type="auto"/>
          </w:tcPr>
          <w:p w14:paraId="34DC550E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3B7CED5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3D868590" w14:textId="77777777" w:rsidR="00866C7D" w:rsidRDefault="00866C7D">
            <w:pPr>
              <w:pStyle w:val="Compact"/>
            </w:pPr>
          </w:p>
        </w:tc>
      </w:tr>
      <w:tr w:rsidR="00866C7D" w14:paraId="4A7B4A6D" w14:textId="77777777" w:rsidTr="003037BA">
        <w:tc>
          <w:tcPr>
            <w:tcW w:w="0" w:type="auto"/>
          </w:tcPr>
          <w:p w14:paraId="6E673970" w14:textId="77777777" w:rsidR="00866C7D" w:rsidRDefault="005C0F71">
            <w:pPr>
              <w:pStyle w:val="Compact"/>
            </w:pPr>
            <w:r>
              <w:t>Băng bó</w:t>
            </w:r>
          </w:p>
        </w:tc>
        <w:tc>
          <w:tcPr>
            <w:tcW w:w="0" w:type="auto"/>
          </w:tcPr>
          <w:p w14:paraId="09137919" w14:textId="77777777" w:rsidR="00866C7D" w:rsidRDefault="005C0F71">
            <w:pPr>
              <w:pStyle w:val="Compact"/>
            </w:pPr>
            <w:r>
              <w:t>Băng bó s</w:t>
            </w:r>
            <w:r>
              <w:t>ạ</w:t>
            </w:r>
            <w:r>
              <w:t>ch, không bóc qu</w:t>
            </w:r>
            <w:r>
              <w:t>ầ</w:t>
            </w:r>
            <w:r>
              <w:t>n áo</w:t>
            </w:r>
          </w:p>
        </w:tc>
        <w:tc>
          <w:tcPr>
            <w:tcW w:w="0" w:type="auto"/>
          </w:tcPr>
          <w:p w14:paraId="4B196DDA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9981FC2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C072DF7" w14:textId="77777777" w:rsidR="00866C7D" w:rsidRDefault="00866C7D">
            <w:pPr>
              <w:pStyle w:val="Compact"/>
            </w:pPr>
          </w:p>
        </w:tc>
      </w:tr>
      <w:tr w:rsidR="00866C7D" w14:paraId="1D65EFBC" w14:textId="77777777" w:rsidTr="003037BA">
        <w:tc>
          <w:tcPr>
            <w:tcW w:w="0" w:type="auto"/>
          </w:tcPr>
          <w:p w14:paraId="76E30E70" w14:textId="77777777" w:rsidR="00866C7D" w:rsidRDefault="005C0F71">
            <w:pPr>
              <w:pStyle w:val="Compact"/>
            </w:pPr>
            <w:r>
              <w:t>G</w:t>
            </w:r>
            <w:r>
              <w:t>ọ</w:t>
            </w:r>
            <w:r>
              <w:t>i c</w:t>
            </w:r>
            <w:r>
              <w:t>ấ</w:t>
            </w:r>
            <w:r>
              <w:t>p c</w:t>
            </w:r>
            <w:r>
              <w:t>ứ</w:t>
            </w:r>
            <w:r>
              <w:t>u</w:t>
            </w:r>
          </w:p>
        </w:tc>
        <w:tc>
          <w:tcPr>
            <w:tcW w:w="0" w:type="auto"/>
          </w:tcPr>
          <w:p w14:paraId="7FADCC87" w14:textId="77777777" w:rsidR="00866C7D" w:rsidRDefault="005C0F71">
            <w:pPr>
              <w:pStyle w:val="Compact"/>
            </w:pPr>
            <w:r>
              <w:t>G</w:t>
            </w:r>
            <w:r>
              <w:t>ọ</w:t>
            </w:r>
            <w:r>
              <w:t>i 115 ho</w:t>
            </w:r>
            <w:r>
              <w:t>ặ</w:t>
            </w:r>
            <w:r>
              <w:t>c đưa đi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498C6256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9A54A7F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527A807" w14:textId="77777777" w:rsidR="00866C7D" w:rsidRDefault="00866C7D">
            <w:pPr>
              <w:pStyle w:val="Compact"/>
            </w:pPr>
          </w:p>
        </w:tc>
      </w:tr>
    </w:tbl>
    <w:p w14:paraId="6AAAB4F1" w14:textId="77777777" w:rsidR="00866C7D" w:rsidRDefault="005C0F71">
      <w:pPr>
        <w:pStyle w:val="Heading3"/>
      </w:pPr>
      <w:bookmarkStart w:id="14" w:name="xử-lý-ngạt-khói"/>
      <w:bookmarkEnd w:id="13"/>
      <w:r>
        <w:t>X</w:t>
      </w:r>
      <w:r>
        <w:t>ử</w:t>
      </w:r>
      <w:r>
        <w:t xml:space="preserve"> lý ng</w:t>
      </w:r>
      <w:r>
        <w:t>ạ</w:t>
      </w:r>
      <w:r>
        <w:t>t khói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3016"/>
        <w:gridCol w:w="1350"/>
        <w:gridCol w:w="1103"/>
        <w:gridCol w:w="983"/>
      </w:tblGrid>
      <w:tr w:rsidR="00866C7D" w14:paraId="61F72222" w14:textId="77777777" w:rsidTr="003037BA">
        <w:tc>
          <w:tcPr>
            <w:tcW w:w="0" w:type="auto"/>
          </w:tcPr>
          <w:p w14:paraId="31EC83DA" w14:textId="77777777" w:rsidR="00866C7D" w:rsidRDefault="005C0F71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598B172A" w14:textId="77777777" w:rsidR="00866C7D" w:rsidRDefault="005C0F71">
            <w:pPr>
              <w:pStyle w:val="Compact"/>
            </w:pPr>
            <w:r>
              <w:t>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8047F59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6F96520B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4D67298" w14:textId="77777777" w:rsidR="00866C7D" w:rsidRDefault="005C0F71">
            <w:pPr>
              <w:pStyle w:val="Compact"/>
            </w:pPr>
            <w:r>
              <w:t>Ghi chú</w:t>
            </w:r>
          </w:p>
        </w:tc>
      </w:tr>
      <w:tr w:rsidR="00866C7D" w14:paraId="0617BF32" w14:textId="77777777" w:rsidTr="003037BA">
        <w:tc>
          <w:tcPr>
            <w:tcW w:w="0" w:type="auto"/>
          </w:tcPr>
          <w:p w14:paraId="60E5685D" w14:textId="77777777" w:rsidR="00866C7D" w:rsidRDefault="005C0F71">
            <w:pPr>
              <w:pStyle w:val="Compact"/>
            </w:pPr>
            <w:r>
              <w:t>Đưa ra ngoài</w:t>
            </w:r>
          </w:p>
        </w:tc>
        <w:tc>
          <w:tcPr>
            <w:tcW w:w="0" w:type="auto"/>
          </w:tcPr>
          <w:p w14:paraId="5BE194D8" w14:textId="77777777" w:rsidR="00866C7D" w:rsidRDefault="005C0F71">
            <w:pPr>
              <w:pStyle w:val="Compact"/>
            </w:pPr>
            <w:r>
              <w:t>Đưa ra ngoài tr</w:t>
            </w:r>
            <w:r>
              <w:t>ờ</w:t>
            </w:r>
            <w:r>
              <w:t>i, thoáng khí</w:t>
            </w:r>
          </w:p>
        </w:tc>
        <w:tc>
          <w:tcPr>
            <w:tcW w:w="0" w:type="auto"/>
          </w:tcPr>
          <w:p w14:paraId="7818133C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EA6CCCC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00B8C71" w14:textId="77777777" w:rsidR="00866C7D" w:rsidRDefault="00866C7D">
            <w:pPr>
              <w:pStyle w:val="Compact"/>
            </w:pPr>
          </w:p>
        </w:tc>
      </w:tr>
      <w:tr w:rsidR="00866C7D" w14:paraId="26CF5E8A" w14:textId="77777777" w:rsidTr="003037BA">
        <w:tc>
          <w:tcPr>
            <w:tcW w:w="0" w:type="auto"/>
          </w:tcPr>
          <w:p w14:paraId="580E8341" w14:textId="77777777" w:rsidR="00866C7D" w:rsidRDefault="005C0F71">
            <w:pPr>
              <w:pStyle w:val="Compact"/>
            </w:pPr>
            <w:r>
              <w:t>N</w:t>
            </w:r>
            <w:r>
              <w:t>ớ</w:t>
            </w:r>
            <w:r>
              <w:t>i l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3FCE4741" w14:textId="77777777" w:rsidR="00866C7D" w:rsidRDefault="005C0F71">
            <w:pPr>
              <w:pStyle w:val="Compact"/>
            </w:pPr>
            <w:r>
              <w:t>N</w:t>
            </w:r>
            <w:r>
              <w:t>ớ</w:t>
            </w:r>
            <w:r>
              <w:t>i l</w:t>
            </w:r>
            <w:r>
              <w:t>ỏ</w:t>
            </w:r>
            <w:r>
              <w:t>ng qu</w:t>
            </w:r>
            <w:r>
              <w:t>ầ</w:t>
            </w:r>
            <w:r>
              <w:t>n áo</w:t>
            </w:r>
          </w:p>
        </w:tc>
        <w:tc>
          <w:tcPr>
            <w:tcW w:w="0" w:type="auto"/>
          </w:tcPr>
          <w:p w14:paraId="67905F01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89993C3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6C676FC" w14:textId="77777777" w:rsidR="00866C7D" w:rsidRDefault="00866C7D">
            <w:pPr>
              <w:pStyle w:val="Compact"/>
            </w:pPr>
          </w:p>
        </w:tc>
      </w:tr>
      <w:tr w:rsidR="00866C7D" w14:paraId="6E908972" w14:textId="77777777" w:rsidTr="003037BA">
        <w:tc>
          <w:tcPr>
            <w:tcW w:w="0" w:type="auto"/>
          </w:tcPr>
          <w:p w14:paraId="7C6AA86C" w14:textId="77777777" w:rsidR="00866C7D" w:rsidRDefault="005C0F71">
            <w:pPr>
              <w:pStyle w:val="Compact"/>
            </w:pPr>
            <w:r>
              <w:t>Tư th</w:t>
            </w:r>
            <w:r>
              <w:t>ế</w:t>
            </w:r>
          </w:p>
        </w:tc>
        <w:tc>
          <w:tcPr>
            <w:tcW w:w="0" w:type="auto"/>
          </w:tcPr>
          <w:p w14:paraId="22CC44B3" w14:textId="77777777" w:rsidR="00866C7D" w:rsidRDefault="005C0F71">
            <w:pPr>
              <w:pStyle w:val="Compact"/>
            </w:pPr>
            <w:r>
              <w:t>Đ</w:t>
            </w:r>
            <w:r>
              <w:t>ặ</w:t>
            </w:r>
            <w:r>
              <w:t>t nghiêng, ki</w:t>
            </w:r>
            <w:r>
              <w:t>ể</w:t>
            </w:r>
            <w:r>
              <w:t>m tra hô 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11745E79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858FA76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88D44AD" w14:textId="77777777" w:rsidR="00866C7D" w:rsidRDefault="00866C7D">
            <w:pPr>
              <w:pStyle w:val="Compact"/>
            </w:pPr>
          </w:p>
        </w:tc>
      </w:tr>
      <w:tr w:rsidR="00866C7D" w14:paraId="16A6B93C" w14:textId="77777777" w:rsidTr="003037BA">
        <w:tc>
          <w:tcPr>
            <w:tcW w:w="0" w:type="auto"/>
          </w:tcPr>
          <w:p w14:paraId="39F5CA22" w14:textId="77777777" w:rsidR="00866C7D" w:rsidRDefault="005C0F71">
            <w:pPr>
              <w:pStyle w:val="Compact"/>
            </w:pPr>
            <w:r>
              <w:t>CPR</w:t>
            </w:r>
          </w:p>
        </w:tc>
        <w:tc>
          <w:tcPr>
            <w:tcW w:w="0" w:type="auto"/>
          </w:tcPr>
          <w:p w14:paraId="25584D99" w14:textId="77777777" w:rsidR="00866C7D" w:rsidRDefault="005C0F71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CPR n</w:t>
            </w:r>
            <w:r>
              <w:t>ế</w:t>
            </w:r>
            <w:r>
              <w:t>u c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47A5B8DA" w14:textId="77777777" w:rsidR="00866C7D" w:rsidRDefault="005C0F71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BB16DF8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0D496B7" w14:textId="77777777" w:rsidR="00866C7D" w:rsidRDefault="00866C7D">
            <w:pPr>
              <w:pStyle w:val="Compact"/>
            </w:pPr>
          </w:p>
        </w:tc>
      </w:tr>
    </w:tbl>
    <w:p w14:paraId="151CE29B" w14:textId="77777777" w:rsidR="00866C7D" w:rsidRDefault="005C0F71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đi</w:t>
      </w:r>
      <w:r>
        <w:rPr>
          <w:b/>
          <w:bCs/>
        </w:rPr>
        <w:t>ể</w:t>
      </w:r>
      <w:r>
        <w:rPr>
          <w:b/>
          <w:bCs/>
        </w:rPr>
        <w:t>m ph</w:t>
      </w:r>
      <w:r>
        <w:rPr>
          <w:b/>
          <w:bCs/>
        </w:rPr>
        <w:t>ầ</w:t>
      </w:r>
      <w:r>
        <w:rPr>
          <w:b/>
          <w:bCs/>
        </w:rPr>
        <w:t>n IV:</w:t>
      </w:r>
      <w:r>
        <w:t xml:space="preserve"> _____/80 đi</w:t>
      </w:r>
      <w:r>
        <w:t>ể</w:t>
      </w:r>
      <w:r>
        <w:t>m</w:t>
      </w:r>
    </w:p>
    <w:p w14:paraId="102E0371" w14:textId="77777777" w:rsidR="00866C7D" w:rsidRDefault="005C0F71">
      <w:r>
        <w:pict w14:anchorId="3B0A74A6">
          <v:rect id="_x0000_i1031" style="width:0;height:1.5pt" o:hralign="center" o:hrstd="t" o:hr="t"/>
        </w:pict>
      </w:r>
    </w:p>
    <w:p w14:paraId="5046C331" w14:textId="77777777" w:rsidR="00866C7D" w:rsidRDefault="005C0F71">
      <w:pPr>
        <w:pStyle w:val="Heading2"/>
      </w:pPr>
      <w:bookmarkStart w:id="15" w:name="tổng-hợp-đánh-giá"/>
      <w:bookmarkEnd w:id="12"/>
      <w:bookmarkEnd w:id="14"/>
      <w:r>
        <w:t>T</w:t>
      </w:r>
      <w:r>
        <w:t>Ổ</w:t>
      </w:r>
      <w:r>
        <w:t>NG H</w:t>
      </w:r>
      <w:r>
        <w:t>Ợ</w:t>
      </w:r>
      <w:r>
        <w:t>P ĐÁNH GIÁ</w:t>
      </w:r>
    </w:p>
    <w:p w14:paraId="45BB1108" w14:textId="77777777" w:rsidR="00866C7D" w:rsidRDefault="005C0F71">
      <w:pPr>
        <w:pStyle w:val="Heading3"/>
      </w:pPr>
      <w:bookmarkStart w:id="16" w:name="điểm-số"/>
      <w:r>
        <w:t>Đi</w:t>
      </w:r>
      <w:r>
        <w:t>ể</w:t>
      </w:r>
      <w:r>
        <w:t>m s</w:t>
      </w:r>
      <w:r>
        <w:t>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3"/>
        <w:gridCol w:w="1350"/>
        <w:gridCol w:w="1103"/>
        <w:gridCol w:w="1136"/>
      </w:tblGrid>
      <w:tr w:rsidR="00866C7D" w14:paraId="7610AA5A" w14:textId="77777777" w:rsidTr="003037BA">
        <w:tc>
          <w:tcPr>
            <w:tcW w:w="0" w:type="auto"/>
          </w:tcPr>
          <w:p w14:paraId="34893EC4" w14:textId="77777777" w:rsidR="00866C7D" w:rsidRDefault="005C0F71">
            <w:pPr>
              <w:pStyle w:val="Compact"/>
            </w:pPr>
            <w:r>
              <w:t>Ph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1039BD66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12239D84" w14:textId="77777777" w:rsidR="00866C7D" w:rsidRDefault="005C0F71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B5E91EA" w14:textId="77777777" w:rsidR="00866C7D" w:rsidRDefault="005C0F7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866C7D" w14:paraId="0238DBC7" w14:textId="77777777" w:rsidTr="003037BA">
        <w:tc>
          <w:tcPr>
            <w:tcW w:w="0" w:type="auto"/>
          </w:tcPr>
          <w:p w14:paraId="786431B5" w14:textId="77777777" w:rsidR="00866C7D" w:rsidRDefault="005C0F71">
            <w:pPr>
              <w:pStyle w:val="Compact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bình ch</w:t>
            </w:r>
            <w:r>
              <w:t>ữ</w:t>
            </w:r>
            <w:r>
              <w:t>a cháy</w:t>
            </w:r>
          </w:p>
        </w:tc>
        <w:tc>
          <w:tcPr>
            <w:tcW w:w="0" w:type="auto"/>
          </w:tcPr>
          <w:p w14:paraId="36D3E610" w14:textId="77777777" w:rsidR="00866C7D" w:rsidRDefault="005C0F71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7A2DD0A5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AAA4C2B" w14:textId="77777777" w:rsidR="00866C7D" w:rsidRDefault="005C0F71">
            <w:pPr>
              <w:pStyle w:val="Compact"/>
            </w:pPr>
            <w:r>
              <w:t>_____%</w:t>
            </w:r>
          </w:p>
        </w:tc>
      </w:tr>
      <w:tr w:rsidR="00866C7D" w14:paraId="1E591C47" w14:textId="77777777" w:rsidTr="003037BA">
        <w:tc>
          <w:tcPr>
            <w:tcW w:w="0" w:type="auto"/>
          </w:tcPr>
          <w:p w14:paraId="5A53FFB6" w14:textId="77777777" w:rsidR="00866C7D" w:rsidRDefault="005C0F71">
            <w:pPr>
              <w:pStyle w:val="Compact"/>
            </w:pPr>
            <w:r>
              <w:t>Thoát hi</w:t>
            </w:r>
            <w:r>
              <w:t>ể</w:t>
            </w:r>
            <w:r>
              <w:t>m qua khói</w:t>
            </w:r>
          </w:p>
        </w:tc>
        <w:tc>
          <w:tcPr>
            <w:tcW w:w="0" w:type="auto"/>
          </w:tcPr>
          <w:p w14:paraId="6385DF94" w14:textId="77777777" w:rsidR="00866C7D" w:rsidRDefault="005C0F71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21DF2847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918FAC5" w14:textId="77777777" w:rsidR="00866C7D" w:rsidRDefault="005C0F71">
            <w:pPr>
              <w:pStyle w:val="Compact"/>
            </w:pPr>
            <w:r>
              <w:t>_____%</w:t>
            </w:r>
          </w:p>
        </w:tc>
      </w:tr>
      <w:tr w:rsidR="00866C7D" w14:paraId="32471E69" w14:textId="77777777" w:rsidTr="003037BA">
        <w:tc>
          <w:tcPr>
            <w:tcW w:w="0" w:type="auto"/>
          </w:tcPr>
          <w:p w14:paraId="5B9E98EC" w14:textId="77777777" w:rsidR="00866C7D" w:rsidRDefault="005C0F71">
            <w:pPr>
              <w:pStyle w:val="Compact"/>
            </w:pPr>
            <w:r>
              <w:t>Sơ tán có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6E5D7A5C" w14:textId="77777777" w:rsidR="00866C7D" w:rsidRDefault="005C0F71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132C1974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DD93EB3" w14:textId="77777777" w:rsidR="00866C7D" w:rsidRDefault="005C0F71">
            <w:pPr>
              <w:pStyle w:val="Compact"/>
            </w:pPr>
            <w:r>
              <w:t>_____%</w:t>
            </w:r>
          </w:p>
        </w:tc>
      </w:tr>
      <w:tr w:rsidR="00866C7D" w14:paraId="6E77BB11" w14:textId="77777777" w:rsidTr="003037BA">
        <w:tc>
          <w:tcPr>
            <w:tcW w:w="0" w:type="auto"/>
          </w:tcPr>
          <w:p w14:paraId="6D6683A0" w14:textId="77777777" w:rsidR="00866C7D" w:rsidRDefault="005C0F71">
            <w:pPr>
              <w:pStyle w:val="Compact"/>
            </w:pPr>
            <w:r>
              <w:t>Sơ c</w:t>
            </w:r>
            <w:r>
              <w:t>ứ</w:t>
            </w:r>
            <w:r>
              <w:t>u ban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10D47708" w14:textId="77777777" w:rsidR="00866C7D" w:rsidRDefault="005C0F71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41E72295" w14:textId="77777777" w:rsidR="00866C7D" w:rsidRDefault="005C0F71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B267C34" w14:textId="77777777" w:rsidR="00866C7D" w:rsidRDefault="005C0F71">
            <w:pPr>
              <w:pStyle w:val="Compact"/>
            </w:pPr>
            <w:r>
              <w:t>_____%</w:t>
            </w:r>
          </w:p>
        </w:tc>
      </w:tr>
      <w:tr w:rsidR="00866C7D" w14:paraId="2CA06F83" w14:textId="77777777" w:rsidTr="003037BA">
        <w:tc>
          <w:tcPr>
            <w:tcW w:w="0" w:type="auto"/>
          </w:tcPr>
          <w:p w14:paraId="025075C3" w14:textId="77777777" w:rsidR="00866C7D" w:rsidRDefault="005C0F7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3C2739C" w14:textId="77777777" w:rsidR="00866C7D" w:rsidRDefault="005C0F71">
            <w:pPr>
              <w:pStyle w:val="Compact"/>
            </w:pPr>
            <w:r>
              <w:rPr>
                <w:b/>
                <w:bCs/>
              </w:rPr>
              <w:t>320</w:t>
            </w:r>
          </w:p>
        </w:tc>
        <w:tc>
          <w:tcPr>
            <w:tcW w:w="0" w:type="auto"/>
          </w:tcPr>
          <w:p w14:paraId="35DA033D" w14:textId="77777777" w:rsidR="00866C7D" w:rsidRDefault="005C0F71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0" w:type="auto"/>
          </w:tcPr>
          <w:p w14:paraId="07BB044B" w14:textId="77777777" w:rsidR="00866C7D" w:rsidRDefault="005C0F71">
            <w:pPr>
              <w:pStyle w:val="Compact"/>
            </w:pPr>
            <w:r>
              <w:rPr>
                <w:b/>
                <w:bCs/>
              </w:rPr>
              <w:t>_____%</w:t>
            </w:r>
          </w:p>
        </w:tc>
      </w:tr>
    </w:tbl>
    <w:p w14:paraId="21E2CC42" w14:textId="77777777" w:rsidR="00866C7D" w:rsidRDefault="005C0F71">
      <w:pPr>
        <w:pStyle w:val="Heading3"/>
      </w:pPr>
      <w:bookmarkStart w:id="17" w:name="xếp-loại"/>
      <w:bookmarkEnd w:id="16"/>
      <w:r>
        <w:t>X</w:t>
      </w:r>
      <w:r>
        <w:t>ế</w:t>
      </w:r>
      <w:r>
        <w:t>p lo</w:t>
      </w:r>
      <w:r>
        <w:t>ạ</w:t>
      </w:r>
      <w:r>
        <w:t>i</w:t>
      </w:r>
    </w:p>
    <w:p w14:paraId="14C2C763" w14:textId="77777777" w:rsidR="00866C7D" w:rsidRDefault="005C0F71">
      <w:pPr>
        <w:pStyle w:val="Compact"/>
        <w:numPr>
          <w:ilvl w:val="0"/>
          <w:numId w:val="2"/>
        </w:numPr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ổ</w:t>
      </w:r>
      <w:r>
        <w:rPr>
          <w:b/>
          <w:bCs/>
        </w:rPr>
        <w:t>ng:</w:t>
      </w:r>
      <w:r>
        <w:t xml:space="preserve"> _____/320 đi</w:t>
      </w:r>
      <w:r>
        <w:t>ể</w:t>
      </w:r>
      <w:r>
        <w:t>m</w:t>
      </w:r>
    </w:p>
    <w:p w14:paraId="0F67D86A" w14:textId="77777777" w:rsidR="00866C7D" w:rsidRDefault="005C0F71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>:</w:t>
      </w:r>
      <w:r>
        <w:t xml:space="preserve"> _____%</w:t>
      </w:r>
    </w:p>
    <w:p w14:paraId="1DE61DDF" w14:textId="77777777" w:rsidR="00866C7D" w:rsidRDefault="005C0F71">
      <w:pPr>
        <w:pStyle w:val="Compact"/>
        <w:numPr>
          <w:ilvl w:val="0"/>
          <w:numId w:val="2"/>
        </w:numPr>
      </w:pPr>
      <w:r>
        <w:rPr>
          <w:b/>
          <w:bCs/>
        </w:rPr>
        <w:t>X</w:t>
      </w:r>
      <w:r>
        <w:rPr>
          <w:b/>
          <w:bCs/>
        </w:rPr>
        <w:t>ế</w:t>
      </w:r>
      <w:r>
        <w:rPr>
          <w:b/>
          <w:bCs/>
        </w:rPr>
        <w:t>p lo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</w:t>
      </w:r>
      <w:r>
        <w:t>☐</w:t>
      </w:r>
      <w:r>
        <w:t xml:space="preserve"> Xu</w:t>
      </w:r>
      <w:r>
        <w:t>ấ</w:t>
      </w:r>
      <w:r>
        <w:t>t s</w:t>
      </w:r>
      <w:r>
        <w:t>ắ</w:t>
      </w:r>
      <w:r>
        <w:t>c (≥90%) ☐ Khá (70-89%) ☐ Trung bình (50-69%) ☐ Không đ</w:t>
      </w:r>
      <w:r>
        <w:t>ạ</w:t>
      </w:r>
      <w:r>
        <w:t>t (&lt;50%)</w:t>
      </w:r>
    </w:p>
    <w:p w14:paraId="2014B2CE" w14:textId="77777777" w:rsidR="00866C7D" w:rsidRDefault="005C0F71">
      <w:r>
        <w:lastRenderedPageBreak/>
        <w:pict w14:anchorId="1B29D11C">
          <v:rect id="_x0000_i1032" style="width:0;height:1.5pt" o:hralign="center" o:hrstd="t" o:hr="t"/>
        </w:pict>
      </w:r>
    </w:p>
    <w:p w14:paraId="551C448E" w14:textId="77777777" w:rsidR="00866C7D" w:rsidRDefault="005C0F71">
      <w:pPr>
        <w:pStyle w:val="Heading2"/>
      </w:pPr>
      <w:bookmarkStart w:id="18" w:name="nhận-xét-chi-tiết"/>
      <w:bookmarkEnd w:id="15"/>
      <w:bookmarkEnd w:id="17"/>
      <w:r>
        <w:t>NH</w:t>
      </w:r>
      <w:r>
        <w:t>Ậ</w:t>
      </w:r>
      <w:r>
        <w:t>N XÉT CHI TI</w:t>
      </w:r>
      <w:r>
        <w:t>Ế</w:t>
      </w:r>
      <w:r>
        <w:t>T</w:t>
      </w:r>
    </w:p>
    <w:p w14:paraId="387ECC82" w14:textId="77777777" w:rsidR="00866C7D" w:rsidRDefault="005C0F71">
      <w:pPr>
        <w:pStyle w:val="Heading3"/>
      </w:pPr>
      <w:bookmarkStart w:id="19" w:name="điểm-mạnh"/>
      <w:r>
        <w:t>Đi</w:t>
      </w:r>
      <w:r>
        <w:t>ể</w:t>
      </w:r>
      <w:r>
        <w:t>m m</w:t>
      </w:r>
      <w:r>
        <w:t>ạ</w:t>
      </w:r>
      <w:r>
        <w:t>nh</w:t>
      </w:r>
    </w:p>
    <w:p w14:paraId="737877A8" w14:textId="77777777" w:rsidR="00866C7D" w:rsidRDefault="005C0F71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6F935F77" w14:textId="77777777" w:rsidR="00866C7D" w:rsidRDefault="005C0F71">
      <w:pPr>
        <w:pStyle w:val="Heading3"/>
      </w:pPr>
      <w:bookmarkStart w:id="20" w:name="điểm-cần-cải-thiện"/>
      <w:bookmarkEnd w:id="19"/>
      <w:r>
        <w:t>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</w:t>
      </w:r>
    </w:p>
    <w:p w14:paraId="03C246C1" w14:textId="77777777" w:rsidR="00866C7D" w:rsidRDefault="005C0F71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4F210A97" w14:textId="77777777" w:rsidR="00866C7D" w:rsidRDefault="005C0F71">
      <w:pPr>
        <w:pStyle w:val="Heading3"/>
      </w:pPr>
      <w:bookmarkStart w:id="21" w:name="khuyến-nghị"/>
      <w:bookmarkEnd w:id="20"/>
      <w:r>
        <w:t>Khuy</w:t>
      </w:r>
      <w:r>
        <w:t>ế</w:t>
      </w:r>
      <w:r>
        <w:t>n ngh</w:t>
      </w:r>
      <w:r>
        <w:t>ị</w:t>
      </w:r>
    </w:p>
    <w:p w14:paraId="41A030B3" w14:textId="77777777" w:rsidR="00866C7D" w:rsidRDefault="005C0F71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</w:t>
      </w:r>
      <w:r>
        <w:rPr>
          <w:rStyle w:val="VerbatimChar"/>
        </w:rPr>
        <w:t>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397927CE" w14:textId="77777777" w:rsidR="00866C7D" w:rsidRDefault="005C0F71">
      <w:r>
        <w:pict w14:anchorId="2E47D99E">
          <v:rect id="_x0000_i1033" style="width:0;height:1.5pt" o:hralign="center" o:hrstd="t" o:hr="t"/>
        </w:pict>
      </w:r>
    </w:p>
    <w:p w14:paraId="77F8EF70" w14:textId="77777777" w:rsidR="00866C7D" w:rsidRDefault="005C0F71">
      <w:pPr>
        <w:pStyle w:val="Heading2"/>
      </w:pPr>
      <w:bookmarkStart w:id="22" w:name="đề-xuất-xử-lý"/>
      <w:bookmarkEnd w:id="18"/>
      <w:bookmarkEnd w:id="21"/>
      <w:r>
        <w:t>Đ</w:t>
      </w:r>
      <w:r>
        <w:t>Ề</w:t>
      </w:r>
      <w:r>
        <w:t xml:space="preserve"> XU</w:t>
      </w:r>
      <w:r>
        <w:t>Ấ</w:t>
      </w:r>
      <w:r>
        <w:t>T X</w:t>
      </w:r>
      <w:r>
        <w:t>Ử</w:t>
      </w:r>
      <w:r>
        <w:t xml:space="preserve"> LÝ</w:t>
      </w:r>
    </w:p>
    <w:p w14:paraId="24068138" w14:textId="77777777" w:rsidR="00866C7D" w:rsidRDefault="005C0F71">
      <w:pPr>
        <w:pStyle w:val="Heading3"/>
      </w:pPr>
      <w:bookmarkStart w:id="23" w:name="kết-quả"/>
      <w:r>
        <w:t>K</w:t>
      </w:r>
      <w:r>
        <w:t>ế</w:t>
      </w:r>
      <w:r>
        <w:t>t qu</w:t>
      </w:r>
      <w:r>
        <w:t>ả</w:t>
      </w:r>
    </w:p>
    <w:p w14:paraId="2897F99E" w14:textId="77777777" w:rsidR="00866C7D" w:rsidRDefault="005C0F71">
      <w:pPr>
        <w:pStyle w:val="FirstParagraph"/>
      </w:pPr>
      <w:r>
        <w:t>☐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t</w:t>
      </w:r>
      <w:r>
        <w:t xml:space="preserve"> - C</w:t>
      </w:r>
      <w:r>
        <w:t>ấ</w:t>
      </w:r>
      <w:r>
        <w:t>p ch</w:t>
      </w:r>
      <w:r>
        <w:t>ứ</w:t>
      </w:r>
      <w:r>
        <w:t>ng ch</w:t>
      </w:r>
      <w:r>
        <w:t>ỉ</w:t>
      </w:r>
      <w:r>
        <w:t xml:space="preserve"> PCCC ☐ </w:t>
      </w:r>
      <w:r>
        <w:rPr>
          <w:b/>
          <w:bCs/>
        </w:rPr>
        <w:t>Không đ</w:t>
      </w:r>
      <w:r>
        <w:rPr>
          <w:b/>
          <w:bCs/>
        </w:rPr>
        <w:t>ạ</w:t>
      </w:r>
      <w:r>
        <w:rPr>
          <w:b/>
          <w:bCs/>
        </w:rPr>
        <w:t>t</w:t>
      </w:r>
      <w:r>
        <w:t xml:space="preserve"> - Ph</w:t>
      </w:r>
      <w:r>
        <w:t>ả</w:t>
      </w:r>
      <w:r>
        <w:t>i h</w:t>
      </w:r>
      <w:r>
        <w:t>ọ</w:t>
      </w:r>
      <w:r>
        <w:t>c l</w:t>
      </w:r>
      <w:r>
        <w:t>ạ</w:t>
      </w:r>
      <w:r>
        <w:t xml:space="preserve">i ☐ </w:t>
      </w: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b</w:t>
      </w:r>
      <w:r>
        <w:rPr>
          <w:b/>
          <w:bCs/>
        </w:rPr>
        <w:t>ổ</w:t>
      </w:r>
      <w:r>
        <w:rPr>
          <w:b/>
          <w:bCs/>
        </w:rPr>
        <w:t xml:space="preserve"> sung</w:t>
      </w:r>
      <w:r>
        <w:t xml:space="preserve"> - H</w:t>
      </w:r>
      <w:r>
        <w:t>ọ</w:t>
      </w:r>
      <w:r>
        <w:t>c thêm ph</w:t>
      </w:r>
      <w:r>
        <w:t>ầ</w:t>
      </w:r>
      <w:r>
        <w:t>n y</w:t>
      </w:r>
      <w:r>
        <w:t>ế</w:t>
      </w:r>
      <w:r>
        <w:t>u</w:t>
      </w:r>
    </w:p>
    <w:p w14:paraId="694FE5AF" w14:textId="77777777" w:rsidR="00866C7D" w:rsidRDefault="005C0F71">
      <w:pPr>
        <w:pStyle w:val="Heading3"/>
      </w:pPr>
      <w:bookmarkStart w:id="24" w:name="hành-động-tiếp-theo"/>
      <w:bookmarkEnd w:id="23"/>
      <w:r>
        <w:t>Hành đ</w:t>
      </w:r>
      <w:r>
        <w:t>ộ</w:t>
      </w:r>
      <w:r>
        <w:t>ng ti</w:t>
      </w:r>
      <w:r>
        <w:t>ế</w:t>
      </w:r>
      <w:r>
        <w:t>p theo</w:t>
      </w:r>
    </w:p>
    <w:p w14:paraId="392B48C3" w14:textId="77777777" w:rsidR="00866C7D" w:rsidRDefault="005C0F71">
      <w:pPr>
        <w:pStyle w:val="Compact"/>
        <w:numPr>
          <w:ilvl w:val="0"/>
          <w:numId w:val="3"/>
        </w:numPr>
      </w:pPr>
      <w:r>
        <w:t>C</w:t>
      </w:r>
      <w:r>
        <w:t>ấ</w:t>
      </w:r>
      <w:r>
        <w:t>p ch</w:t>
      </w:r>
      <w:r>
        <w:t>ứ</w:t>
      </w:r>
      <w:r>
        <w:t>ng ch</w:t>
      </w:r>
      <w:r>
        <w:t>ỉ</w:t>
      </w:r>
      <w:r>
        <w:t xml:space="preserve"> PCCC</w:t>
      </w:r>
    </w:p>
    <w:p w14:paraId="4C9320AE" w14:textId="77777777" w:rsidR="00866C7D" w:rsidRDefault="005C0F71">
      <w:pPr>
        <w:pStyle w:val="Compact"/>
        <w:numPr>
          <w:ilvl w:val="0"/>
          <w:numId w:val="4"/>
        </w:numPr>
      </w:pPr>
      <w:r>
        <w:t>S</w:t>
      </w:r>
      <w:r>
        <w:t>ắ</w:t>
      </w:r>
      <w:r>
        <w:t>p x</w:t>
      </w:r>
      <w:r>
        <w:t>ế</w:t>
      </w:r>
      <w:r>
        <w:t>p l</w:t>
      </w:r>
      <w:r>
        <w:t>ớ</w:t>
      </w:r>
      <w:r>
        <w:t>p h</w:t>
      </w:r>
      <w:r>
        <w:t>ọ</w:t>
      </w:r>
      <w:r>
        <w:t>c l</w:t>
      </w:r>
      <w:r>
        <w:t>ạ</w:t>
      </w:r>
      <w:r>
        <w:t>i</w:t>
      </w:r>
    </w:p>
    <w:p w14:paraId="435983C2" w14:textId="77777777" w:rsidR="00866C7D" w:rsidRDefault="005C0F71">
      <w:pPr>
        <w:pStyle w:val="Compact"/>
        <w:numPr>
          <w:ilvl w:val="0"/>
          <w:numId w:val="5"/>
        </w:numPr>
      </w:pPr>
      <w:r>
        <w:t>Đào t</w:t>
      </w:r>
      <w:r>
        <w:t>ạ</w:t>
      </w:r>
      <w:r>
        <w:t>o b</w:t>
      </w:r>
      <w:r>
        <w:t>ổ</w:t>
      </w:r>
      <w:r>
        <w:t xml:space="preserve"> s</w:t>
      </w:r>
      <w:r>
        <w:t>ung</w:t>
      </w:r>
    </w:p>
    <w:p w14:paraId="5C208D6E" w14:textId="77777777" w:rsidR="00866C7D" w:rsidRDefault="005C0F71">
      <w:pPr>
        <w:pStyle w:val="Compact"/>
        <w:numPr>
          <w:ilvl w:val="0"/>
          <w:numId w:val="6"/>
        </w:numPr>
      </w:pPr>
      <w:r>
        <w:t>Khác: _________________________________</w:t>
      </w:r>
    </w:p>
    <w:p w14:paraId="67DE9AA3" w14:textId="77777777" w:rsidR="00866C7D" w:rsidRDefault="005C0F71">
      <w:r>
        <w:pict w14:anchorId="15744FF4">
          <v:rect id="_x0000_i1034" style="width:0;height:1.5pt" o:hralign="center" o:hrstd="t" o:hr="t"/>
        </w:pict>
      </w:r>
    </w:p>
    <w:p w14:paraId="61DF4BB6" w14:textId="77777777" w:rsidR="00866C7D" w:rsidRDefault="005C0F71">
      <w:pPr>
        <w:pStyle w:val="Heading2"/>
      </w:pPr>
      <w:bookmarkStart w:id="25" w:name="xác-nhận"/>
      <w:bookmarkEnd w:id="22"/>
      <w:bookmarkEnd w:id="24"/>
      <w:r>
        <w:lastRenderedPageBreak/>
        <w:t>XÁC NH</w:t>
      </w:r>
      <w:r>
        <w:t>Ậ</w:t>
      </w:r>
      <w:r>
        <w:t>N</w:t>
      </w:r>
    </w:p>
    <w:p w14:paraId="4E685F8E" w14:textId="77777777" w:rsidR="00866C7D" w:rsidRDefault="005C0F71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đánh giá:</w:t>
      </w:r>
      <w:r>
        <w:t xml:space="preserve"> _________________________ (Ký tên)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1526ADA5" w14:textId="77777777" w:rsidR="00866C7D" w:rsidRDefault="005C0F71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7E04B5E" w14:textId="77777777" w:rsidR="00866C7D" w:rsidRDefault="005C0F71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phòng An toàn: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42B80002" w14:textId="77777777" w:rsidR="00866C7D" w:rsidRDefault="005C0F71">
      <w:r>
        <w:pict w14:anchorId="2A2BF70B">
          <v:rect id="_x0000_i1035" style="width:0;height:1.5pt" o:hralign="center" o:hrstd="t" o:hr="t"/>
        </w:pict>
      </w:r>
    </w:p>
    <w:p w14:paraId="27E522AC" w14:textId="77777777" w:rsidR="00866C7D" w:rsidRDefault="005C0F71">
      <w:pPr>
        <w:pStyle w:val="Heading2"/>
      </w:pPr>
      <w:bookmarkStart w:id="26" w:name="lưu-ý"/>
      <w:bookmarkEnd w:id="25"/>
      <w:r>
        <w:t>LƯU Ý</w:t>
      </w:r>
    </w:p>
    <w:p w14:paraId="1C6FE113" w14:textId="77777777" w:rsidR="00866C7D" w:rsidRDefault="005C0F71">
      <w:pPr>
        <w:pStyle w:val="Compact"/>
        <w:numPr>
          <w:ilvl w:val="0"/>
          <w:numId w:val="7"/>
        </w:numPr>
      </w:pPr>
      <w:r>
        <w:t>Phi</w:t>
      </w:r>
      <w:r>
        <w:t>ế</w:t>
      </w:r>
      <w:r>
        <w:t>u này ph</w:t>
      </w:r>
      <w:r>
        <w:t>ả</w:t>
      </w:r>
      <w:r>
        <w:t>i đư</w:t>
      </w:r>
      <w:r>
        <w:t>ợ</w:t>
      </w:r>
      <w:r>
        <w:t>c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sau m</w:t>
      </w:r>
      <w:r>
        <w:t>ỗ</w:t>
      </w:r>
      <w:r>
        <w:t>i l</w:t>
      </w:r>
      <w:r>
        <w:t>ầ</w:t>
      </w:r>
      <w:r>
        <w:t>n th</w:t>
      </w:r>
      <w:r>
        <w:t>ự</w:t>
      </w:r>
      <w:r>
        <w:t>c hành</w:t>
      </w:r>
    </w:p>
    <w:p w14:paraId="0B1A5F69" w14:textId="77777777" w:rsidR="00866C7D" w:rsidRDefault="005C0F71">
      <w:pPr>
        <w:pStyle w:val="Compact"/>
        <w:numPr>
          <w:ilvl w:val="0"/>
          <w:numId w:val="7"/>
        </w:numPr>
      </w:pPr>
      <w:r>
        <w:t>M</w:t>
      </w:r>
      <w:r>
        <w:t>ọ</w:t>
      </w:r>
      <w:r>
        <w:t>i thông tin ph</w:t>
      </w:r>
      <w:r>
        <w:t>ả</w:t>
      </w:r>
      <w:r>
        <w:t>i đư</w:t>
      </w:r>
      <w:r>
        <w:t>ợ</w:t>
      </w:r>
      <w:r>
        <w:t>c ghi chép chính xác</w:t>
      </w:r>
    </w:p>
    <w:p w14:paraId="0DCAF9E4" w14:textId="77777777" w:rsidR="00866C7D" w:rsidRDefault="005C0F71">
      <w:pPr>
        <w:pStyle w:val="Compact"/>
        <w:numPr>
          <w:ilvl w:val="0"/>
          <w:numId w:val="7"/>
        </w:numPr>
      </w:pPr>
      <w:r>
        <w:t>Phi</w:t>
      </w:r>
      <w:r>
        <w:t>ế</w:t>
      </w:r>
      <w:r>
        <w:t>u ph</w:t>
      </w:r>
      <w:r>
        <w:t>ả</w:t>
      </w:r>
      <w:r>
        <w:t>i đư</w:t>
      </w:r>
      <w:r>
        <w:t>ợ</w:t>
      </w:r>
      <w:r>
        <w:t>c lưu tr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3 năm</w:t>
      </w:r>
    </w:p>
    <w:p w14:paraId="3EE162E4" w14:textId="77777777" w:rsidR="00866C7D" w:rsidRDefault="005C0F71">
      <w:pPr>
        <w:pStyle w:val="Compact"/>
        <w:numPr>
          <w:ilvl w:val="0"/>
          <w:numId w:val="7"/>
        </w:numPr>
      </w:pPr>
      <w:r>
        <w:t>B</w:t>
      </w:r>
      <w:r>
        <w:t>ả</w:t>
      </w:r>
      <w:r>
        <w:t>n sao ph</w:t>
      </w:r>
      <w:r>
        <w:t>ả</w:t>
      </w:r>
      <w:r>
        <w:t>i đư</w:t>
      </w:r>
      <w:r>
        <w:t>ợ</w:t>
      </w:r>
      <w:r>
        <w:t>c g</w:t>
      </w:r>
      <w:r>
        <w:t>ử</w:t>
      </w:r>
      <w:r>
        <w:t>i cho h</w:t>
      </w:r>
      <w:r>
        <w:t>ọ</w:t>
      </w:r>
      <w:r>
        <w:t>c viên</w:t>
      </w:r>
    </w:p>
    <w:p w14:paraId="679B8E1B" w14:textId="77777777" w:rsidR="00866C7D" w:rsidRDefault="005C0F71">
      <w:r>
        <w:pict w14:anchorId="73B12BB2">
          <v:rect id="_x0000_i1036" style="width:0;height:1.5pt" o:hralign="center" o:hrstd="t" o:hr="t"/>
        </w:pict>
      </w:r>
    </w:p>
    <w:p w14:paraId="55A7945F" w14:textId="77777777" w:rsidR="00866C7D" w:rsidRDefault="005C0F71">
      <w:pPr>
        <w:pStyle w:val="FirstParagraph"/>
      </w:pPr>
      <w:r>
        <w:rPr>
          <w:i/>
          <w:iCs/>
        </w:rPr>
        <w:t>Phi</w:t>
      </w:r>
      <w:r>
        <w:rPr>
          <w:i/>
          <w:iCs/>
        </w:rPr>
        <w:t>ế</w:t>
      </w:r>
      <w:r>
        <w:rPr>
          <w:i/>
          <w:iCs/>
        </w:rPr>
        <w:t>u này đư</w:t>
      </w:r>
      <w:r>
        <w:rPr>
          <w:i/>
          <w:iCs/>
        </w:rPr>
        <w:t>ợ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 theo quy đ</w:t>
      </w:r>
      <w:r>
        <w:rPr>
          <w:i/>
          <w:iCs/>
        </w:rPr>
        <w:t>ị</w:t>
      </w:r>
      <w:r>
        <w:rPr>
          <w:i/>
          <w:iCs/>
        </w:rPr>
        <w:t>nh c</w:t>
      </w:r>
      <w:r>
        <w:rPr>
          <w:i/>
          <w:iCs/>
        </w:rPr>
        <w:t>ủ</w:t>
      </w:r>
      <w:r>
        <w:rPr>
          <w:i/>
          <w:iCs/>
        </w:rPr>
        <w:t>a Lu</w:t>
      </w:r>
      <w:r>
        <w:rPr>
          <w:i/>
          <w:iCs/>
        </w:rPr>
        <w:t>ậ</w:t>
      </w:r>
      <w:r>
        <w:rPr>
          <w:i/>
          <w:iCs/>
        </w:rPr>
        <w:t>t PCCC 2001 và các văn b</w:t>
      </w:r>
      <w:r>
        <w:rPr>
          <w:i/>
          <w:iCs/>
        </w:rPr>
        <w:t>ả</w:t>
      </w:r>
      <w:r>
        <w:rPr>
          <w:i/>
          <w:iCs/>
        </w:rPr>
        <w:t>n hư</w:t>
      </w:r>
      <w:r>
        <w:rPr>
          <w:i/>
          <w:iCs/>
        </w:rPr>
        <w:t>ớ</w:t>
      </w:r>
      <w:r>
        <w:rPr>
          <w:i/>
          <w:iCs/>
        </w:rPr>
        <w:t>ng d</w:t>
      </w:r>
      <w:r>
        <w:rPr>
          <w:i/>
          <w:iCs/>
        </w:rPr>
        <w:t>ẫ</w:t>
      </w:r>
      <w:r>
        <w:rPr>
          <w:i/>
          <w:iCs/>
        </w:rPr>
        <w:t>n thi hành.</w:t>
      </w:r>
      <w:bookmarkEnd w:id="0"/>
      <w:bookmarkEnd w:id="26"/>
    </w:p>
    <w:sectPr w:rsidR="00866C7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6F1B5" w14:textId="77777777" w:rsidR="005C0F71" w:rsidRDefault="005C0F71" w:rsidP="003037BA">
      <w:pPr>
        <w:spacing w:line="240" w:lineRule="auto"/>
      </w:pPr>
      <w:r>
        <w:separator/>
      </w:r>
    </w:p>
  </w:endnote>
  <w:endnote w:type="continuationSeparator" w:id="0">
    <w:p w14:paraId="197E7565" w14:textId="77777777" w:rsidR="005C0F71" w:rsidRDefault="005C0F71" w:rsidP="003037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51977" w14:textId="77777777" w:rsidR="005C0F71" w:rsidRDefault="005C0F71" w:rsidP="003037BA">
      <w:pPr>
        <w:spacing w:line="240" w:lineRule="auto"/>
      </w:pPr>
      <w:r>
        <w:separator/>
      </w:r>
    </w:p>
  </w:footnote>
  <w:footnote w:type="continuationSeparator" w:id="0">
    <w:p w14:paraId="0AF23FEB" w14:textId="77777777" w:rsidR="005C0F71" w:rsidRDefault="005C0F71" w:rsidP="003037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96707" w14:textId="113AB736" w:rsidR="003037BA" w:rsidRPr="003E054C" w:rsidRDefault="003037BA" w:rsidP="003037BA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3E2482B" wp14:editId="76D64FA7">
          <wp:simplePos x="0" y="0"/>
          <wp:positionH relativeFrom="column">
            <wp:posOffset>-279065</wp:posOffset>
          </wp:positionH>
          <wp:positionV relativeFrom="paragraph">
            <wp:posOffset>-253629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B1EBF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2BE5DD6" w14:textId="77777777" w:rsidR="003037BA" w:rsidRDefault="00303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FAE3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6ECB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6F0070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C7D"/>
    <w:rsid w:val="003037BA"/>
    <w:rsid w:val="005C0F71"/>
    <w:rsid w:val="0086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862EFC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37B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37B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37B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37B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037B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037B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037B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037B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B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B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37B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037B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37B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37B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B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037B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7B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037B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7BA"/>
    <w:rPr>
      <w:rFonts w:ascii="Times New Roman" w:hAnsi="Times New Roman"/>
      <w:szCs w:val="22"/>
    </w:rPr>
  </w:style>
  <w:style w:type="character" w:styleId="Emphasis">
    <w:name w:val="Emphasis"/>
    <w:rsid w:val="003037B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037B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037B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037B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037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6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2026-01-28T02:20:00Z</dcterms:created>
  <dcterms:modified xsi:type="dcterms:W3CDTF">2026-01-28T02:23:00Z</dcterms:modified>
</cp:coreProperties>
</file>