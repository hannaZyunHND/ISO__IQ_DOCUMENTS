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25AAC" w14:textId="77777777" w:rsidR="004630A1" w:rsidRDefault="00DB7B08" w:rsidP="00760A39">
      <w:pPr>
        <w:pStyle w:val="Title"/>
      </w:pPr>
      <w:bookmarkStart w:id="0" w:name="bm-f11-danh-sách-học-viên-đào-tạo-pccc"/>
      <w:r>
        <w:t>BM-F11: DANH SÁCH H</w:t>
      </w:r>
      <w:r>
        <w:t>Ọ</w:t>
      </w:r>
      <w:r>
        <w:t>C VIÊN ĐÀO T</w:t>
      </w:r>
      <w:r>
        <w:t>Ạ</w:t>
      </w:r>
      <w:r>
        <w:t>O PCCC</w:t>
      </w:r>
    </w:p>
    <w:p w14:paraId="411D4AD5" w14:textId="77777777" w:rsidR="004630A1" w:rsidRDefault="00DB7B08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QT-01-SOP-01-BM-F11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1BCC98C2" w14:textId="77777777" w:rsidR="004630A1" w:rsidRDefault="00DB7B08">
      <w:r>
        <w:pict w14:anchorId="0AA9C146">
          <v:rect id="_x0000_i1025" style="width:0;height:1.5pt" o:hralign="center" o:hrstd="t" o:hr="t"/>
        </w:pict>
      </w:r>
    </w:p>
    <w:p w14:paraId="130D19FB" w14:textId="77777777" w:rsidR="004630A1" w:rsidRDefault="00DB7B08">
      <w:pPr>
        <w:pStyle w:val="Heading2"/>
      </w:pPr>
      <w:bookmarkStart w:id="1" w:name="thông-tin-khóa-đào-tạo"/>
      <w:r>
        <w:t>THÔNG TIN KHÓA ĐÀO T</w:t>
      </w:r>
      <w:r>
        <w:t>Ạ</w:t>
      </w:r>
      <w:r>
        <w:t>O</w:t>
      </w:r>
    </w:p>
    <w:p w14:paraId="78AA5AF1" w14:textId="77777777" w:rsidR="004630A1" w:rsidRDefault="00DB7B08">
      <w:pPr>
        <w:pStyle w:val="FirstParagraph"/>
      </w:pPr>
      <w:r>
        <w:rPr>
          <w:b/>
          <w:bCs/>
        </w:rPr>
        <w:t>Tên khóa h</w:t>
      </w:r>
      <w:r>
        <w:rPr>
          <w:b/>
          <w:bCs/>
        </w:rPr>
        <w:t>ọ</w:t>
      </w:r>
      <w:r>
        <w:rPr>
          <w:b/>
          <w:bCs/>
        </w:rPr>
        <w:t>c:</w:t>
      </w:r>
      <w:r>
        <w:t xml:space="preserve"> Hu</w:t>
      </w:r>
      <w:r>
        <w:t>ấ</w:t>
      </w:r>
      <w:r>
        <w:t>n luy</w:t>
      </w:r>
      <w:r>
        <w:t>ệ</w:t>
      </w:r>
      <w:r>
        <w:t xml:space="preserve">n PCCC </w:t>
      </w: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p đ</w:t>
      </w:r>
      <w:r>
        <w:rPr>
          <w:b/>
          <w:bCs/>
        </w:rPr>
        <w:t>ộ</w:t>
      </w:r>
      <w:r>
        <w:rPr>
          <w:b/>
          <w:bCs/>
        </w:rPr>
        <w:t>:</w:t>
      </w:r>
      <w:r>
        <w:t xml:space="preserve"> </w:t>
      </w:r>
      <w:r>
        <w:t>☐</w:t>
      </w:r>
      <w:r>
        <w:t xml:space="preserve"> Cơ b</w:t>
      </w:r>
      <w:r>
        <w:t>ả</w:t>
      </w:r>
      <w:r>
        <w:t>n ☐ Trung c</w:t>
      </w:r>
      <w:r>
        <w:t>ấ</w:t>
      </w:r>
      <w:r>
        <w:t>p ☐ Nâng cao ☐ Chuyên nghi</w:t>
      </w:r>
      <w:r>
        <w:t>ệ</w:t>
      </w:r>
      <w:r>
        <w:t xml:space="preserve">p </w:t>
      </w: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gian:</w:t>
      </w:r>
      <w:r>
        <w:t xml:space="preserve"> T</w:t>
      </w:r>
      <w:r>
        <w:t>ừ</w:t>
      </w:r>
      <w:r>
        <w:t xml:space="preserve"> </w:t>
      </w:r>
      <w:r>
        <w:rPr>
          <w:b/>
          <w:bCs/>
          <w:i/>
          <w:iCs/>
        </w:rPr>
        <w:t>/</w:t>
      </w:r>
      <w:r>
        <w:t>/_______ đ</w:t>
      </w:r>
      <w:r>
        <w:t>ế</w:t>
      </w:r>
      <w:r>
        <w:t xml:space="preserve">n </w:t>
      </w:r>
      <w:r>
        <w:rPr>
          <w:b/>
          <w:bCs/>
          <w:i/>
          <w:iCs/>
        </w:rPr>
        <w:t>/</w:t>
      </w:r>
      <w:r>
        <w:t xml:space="preserve">/_______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gi</w:t>
      </w:r>
      <w:r>
        <w:rPr>
          <w:b/>
          <w:bCs/>
        </w:rPr>
        <w:t>ờ</w:t>
      </w:r>
      <w:r>
        <w:rPr>
          <w:b/>
          <w:bCs/>
        </w:rPr>
        <w:t xml:space="preserve"> đào t</w:t>
      </w:r>
      <w:r>
        <w:rPr>
          <w:b/>
          <w:bCs/>
        </w:rPr>
        <w:t>ạ</w:t>
      </w:r>
      <w:r>
        <w:rPr>
          <w:b/>
          <w:bCs/>
        </w:rPr>
        <w:t>o:</w:t>
      </w:r>
      <w:r>
        <w:t xml:space="preserve"> _____ gi</w:t>
      </w:r>
      <w:r>
        <w:t>ờ</w:t>
      </w:r>
      <w:r>
        <w:t xml:space="preserve"> </w:t>
      </w:r>
      <w:r>
        <w:rPr>
          <w:b/>
          <w:bCs/>
        </w:rPr>
        <w:t>Đ</w:t>
      </w:r>
      <w:r>
        <w:rPr>
          <w:b/>
          <w:bCs/>
        </w:rPr>
        <w:t>ị</w:t>
      </w:r>
      <w:r>
        <w:rPr>
          <w:b/>
          <w:bCs/>
        </w:rPr>
        <w:t>a đi</w:t>
      </w:r>
      <w:r>
        <w:rPr>
          <w:b/>
          <w:bCs/>
        </w:rPr>
        <w:t>ể</w:t>
      </w:r>
      <w:r>
        <w:rPr>
          <w:b/>
          <w:bCs/>
        </w:rPr>
        <w:t>m:</w:t>
      </w:r>
      <w:r>
        <w:t xml:space="preserve"> _________________________ </w:t>
      </w: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ng viên:</w:t>
      </w:r>
      <w:r>
        <w:t xml:space="preserve"> _________________________</w:t>
      </w:r>
    </w:p>
    <w:p w14:paraId="3A6FC890" w14:textId="77777777" w:rsidR="004630A1" w:rsidRDefault="00DB7B08">
      <w:r>
        <w:pict w14:anchorId="2D68600A">
          <v:rect id="_x0000_i1026" style="width:0;height:1.5pt" o:hralign="center" o:hrstd="t" o:hr="t"/>
        </w:pict>
      </w:r>
    </w:p>
    <w:p w14:paraId="6D6DFD46" w14:textId="77777777" w:rsidR="004630A1" w:rsidRDefault="00DB7B08">
      <w:pPr>
        <w:pStyle w:val="Heading2"/>
      </w:pPr>
      <w:bookmarkStart w:id="2" w:name="danh-sách-học-viên"/>
      <w:bookmarkEnd w:id="1"/>
      <w:r>
        <w:t>DANH SÁCH H</w:t>
      </w:r>
      <w:r>
        <w:t>Ọ</w:t>
      </w:r>
      <w:r>
        <w:t>C VIÊN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43"/>
        <w:gridCol w:w="975"/>
        <w:gridCol w:w="798"/>
        <w:gridCol w:w="975"/>
        <w:gridCol w:w="621"/>
        <w:gridCol w:w="621"/>
        <w:gridCol w:w="887"/>
        <w:gridCol w:w="798"/>
        <w:gridCol w:w="798"/>
        <w:gridCol w:w="975"/>
        <w:gridCol w:w="887"/>
        <w:gridCol w:w="798"/>
      </w:tblGrid>
      <w:tr w:rsidR="004630A1" w14:paraId="5EFC646D" w14:textId="77777777" w:rsidTr="00760A39">
        <w:tc>
          <w:tcPr>
            <w:tcW w:w="366" w:type="dxa"/>
          </w:tcPr>
          <w:p w14:paraId="2F9A52C7" w14:textId="77777777" w:rsidR="004630A1" w:rsidRDefault="00DB7B08">
            <w:pPr>
              <w:pStyle w:val="Compact"/>
            </w:pPr>
            <w:r>
              <w:t>STT</w:t>
            </w:r>
          </w:p>
        </w:tc>
        <w:tc>
          <w:tcPr>
            <w:tcW w:w="806" w:type="dxa"/>
          </w:tcPr>
          <w:p w14:paraId="4E6668F2" w14:textId="77777777" w:rsidR="004630A1" w:rsidRDefault="00DB7B08">
            <w:pPr>
              <w:pStyle w:val="Compact"/>
            </w:pPr>
            <w:r>
              <w:t>H</w:t>
            </w:r>
            <w:r>
              <w:t>ọ</w:t>
            </w:r>
            <w:r>
              <w:t xml:space="preserve"> và tên</w:t>
            </w:r>
          </w:p>
        </w:tc>
        <w:tc>
          <w:tcPr>
            <w:tcW w:w="660" w:type="dxa"/>
          </w:tcPr>
          <w:p w14:paraId="49D4DEC9" w14:textId="77777777" w:rsidR="004630A1" w:rsidRDefault="00DB7B08">
            <w:pPr>
              <w:pStyle w:val="Compact"/>
            </w:pPr>
            <w:r>
              <w:t>Ch</w:t>
            </w:r>
            <w:r>
              <w:t>ứ</w:t>
            </w:r>
            <w:r>
              <w:t>c v</w:t>
            </w:r>
            <w:r>
              <w:t>ụ</w:t>
            </w:r>
          </w:p>
        </w:tc>
        <w:tc>
          <w:tcPr>
            <w:tcW w:w="806" w:type="dxa"/>
          </w:tcPr>
          <w:p w14:paraId="06739AD1" w14:textId="77777777" w:rsidR="004630A1" w:rsidRDefault="00DB7B08">
            <w:pPr>
              <w:pStyle w:val="Compact"/>
            </w:pPr>
            <w:r>
              <w:t>Phòng ban</w:t>
            </w:r>
          </w:p>
        </w:tc>
        <w:tc>
          <w:tcPr>
            <w:tcW w:w="513" w:type="dxa"/>
          </w:tcPr>
          <w:p w14:paraId="1C06F694" w14:textId="77777777" w:rsidR="004630A1" w:rsidRDefault="00DB7B08">
            <w:pPr>
              <w:pStyle w:val="Compact"/>
            </w:pPr>
            <w:r>
              <w:t>S</w:t>
            </w:r>
            <w:r>
              <w:t>ố</w:t>
            </w:r>
            <w:r>
              <w:t xml:space="preserve"> ĐT</w:t>
            </w:r>
          </w:p>
        </w:tc>
        <w:tc>
          <w:tcPr>
            <w:tcW w:w="513" w:type="dxa"/>
          </w:tcPr>
          <w:p w14:paraId="522E5D83" w14:textId="77777777" w:rsidR="004630A1" w:rsidRDefault="00DB7B08">
            <w:pPr>
              <w:pStyle w:val="Compact"/>
            </w:pPr>
            <w:r>
              <w:t>Email</w:t>
            </w:r>
          </w:p>
        </w:tc>
        <w:tc>
          <w:tcPr>
            <w:tcW w:w="733" w:type="dxa"/>
          </w:tcPr>
          <w:p w14:paraId="57C64AF2" w14:textId="77777777" w:rsidR="004630A1" w:rsidRDefault="00DB7B08">
            <w:pPr>
              <w:pStyle w:val="Compact"/>
            </w:pPr>
            <w:r>
              <w:t xml:space="preserve">Tham </w:t>
            </w:r>
            <w:r>
              <w:t>gia</w:t>
            </w:r>
          </w:p>
        </w:tc>
        <w:tc>
          <w:tcPr>
            <w:tcW w:w="660" w:type="dxa"/>
          </w:tcPr>
          <w:p w14:paraId="6D361661" w14:textId="77777777" w:rsidR="004630A1" w:rsidRDefault="00DB7B08">
            <w:pPr>
              <w:pStyle w:val="Compact"/>
            </w:pPr>
            <w:r>
              <w:t>Đi</w:t>
            </w:r>
            <w:r>
              <w:t>ể</w:t>
            </w:r>
            <w:r>
              <w:t>m LT</w:t>
            </w:r>
          </w:p>
        </w:tc>
        <w:tc>
          <w:tcPr>
            <w:tcW w:w="660" w:type="dxa"/>
          </w:tcPr>
          <w:p w14:paraId="4F0579BA" w14:textId="77777777" w:rsidR="004630A1" w:rsidRDefault="00DB7B08">
            <w:pPr>
              <w:pStyle w:val="Compact"/>
            </w:pPr>
            <w:r>
              <w:t>Đi</w:t>
            </w:r>
            <w:r>
              <w:t>ể</w:t>
            </w:r>
            <w:r>
              <w:t>m TH</w:t>
            </w:r>
          </w:p>
        </w:tc>
        <w:tc>
          <w:tcPr>
            <w:tcW w:w="806" w:type="dxa"/>
          </w:tcPr>
          <w:p w14:paraId="201BC364" w14:textId="77777777" w:rsidR="004630A1" w:rsidRDefault="00DB7B08">
            <w:pPr>
              <w:pStyle w:val="Compact"/>
            </w:pPr>
            <w:r>
              <w:t>T</w:t>
            </w:r>
            <w:r>
              <w:t>ổ</w:t>
            </w:r>
            <w:r>
              <w:t>ng đi</w:t>
            </w:r>
            <w:r>
              <w:t>ể</w:t>
            </w:r>
            <w:r>
              <w:t>m</w:t>
            </w:r>
          </w:p>
        </w:tc>
        <w:tc>
          <w:tcPr>
            <w:tcW w:w="733" w:type="dxa"/>
          </w:tcPr>
          <w:p w14:paraId="64239F9A" w14:textId="77777777" w:rsidR="004630A1" w:rsidRDefault="00DB7B08">
            <w:pPr>
              <w:pStyle w:val="Compact"/>
            </w:pPr>
            <w:r>
              <w:t>X</w:t>
            </w:r>
            <w:r>
              <w:t>ế</w:t>
            </w:r>
            <w:r>
              <w:t>p lo</w:t>
            </w:r>
            <w:r>
              <w:t>ạ</w:t>
            </w:r>
            <w:r>
              <w:t>i</w:t>
            </w:r>
          </w:p>
        </w:tc>
        <w:tc>
          <w:tcPr>
            <w:tcW w:w="660" w:type="dxa"/>
          </w:tcPr>
          <w:p w14:paraId="45AED3B3" w14:textId="77777777" w:rsidR="004630A1" w:rsidRDefault="00DB7B08">
            <w:pPr>
              <w:pStyle w:val="Compact"/>
            </w:pPr>
            <w:r>
              <w:t>Ghi chú</w:t>
            </w:r>
          </w:p>
        </w:tc>
      </w:tr>
      <w:tr w:rsidR="004630A1" w14:paraId="4815D974" w14:textId="77777777" w:rsidTr="00760A39">
        <w:tc>
          <w:tcPr>
            <w:tcW w:w="366" w:type="dxa"/>
          </w:tcPr>
          <w:p w14:paraId="13A580BE" w14:textId="77777777" w:rsidR="004630A1" w:rsidRDefault="00DB7B08">
            <w:pPr>
              <w:pStyle w:val="Compact"/>
            </w:pPr>
            <w:r>
              <w:t>1</w:t>
            </w:r>
          </w:p>
        </w:tc>
        <w:tc>
          <w:tcPr>
            <w:tcW w:w="806" w:type="dxa"/>
          </w:tcPr>
          <w:p w14:paraId="4F48B604" w14:textId="77777777" w:rsidR="004630A1" w:rsidRDefault="004630A1">
            <w:pPr>
              <w:pStyle w:val="Compact"/>
            </w:pPr>
          </w:p>
        </w:tc>
        <w:tc>
          <w:tcPr>
            <w:tcW w:w="660" w:type="dxa"/>
          </w:tcPr>
          <w:p w14:paraId="337B8BC0" w14:textId="77777777" w:rsidR="004630A1" w:rsidRDefault="004630A1">
            <w:pPr>
              <w:pStyle w:val="Compact"/>
            </w:pPr>
          </w:p>
        </w:tc>
        <w:tc>
          <w:tcPr>
            <w:tcW w:w="806" w:type="dxa"/>
          </w:tcPr>
          <w:p w14:paraId="25AD057D" w14:textId="77777777" w:rsidR="004630A1" w:rsidRDefault="004630A1">
            <w:pPr>
              <w:pStyle w:val="Compact"/>
            </w:pPr>
          </w:p>
        </w:tc>
        <w:tc>
          <w:tcPr>
            <w:tcW w:w="513" w:type="dxa"/>
          </w:tcPr>
          <w:p w14:paraId="79B863D9" w14:textId="77777777" w:rsidR="004630A1" w:rsidRDefault="004630A1">
            <w:pPr>
              <w:pStyle w:val="Compact"/>
            </w:pPr>
          </w:p>
        </w:tc>
        <w:tc>
          <w:tcPr>
            <w:tcW w:w="513" w:type="dxa"/>
          </w:tcPr>
          <w:p w14:paraId="31DB7B10" w14:textId="77777777" w:rsidR="004630A1" w:rsidRDefault="004630A1">
            <w:pPr>
              <w:pStyle w:val="Compact"/>
            </w:pPr>
          </w:p>
        </w:tc>
        <w:tc>
          <w:tcPr>
            <w:tcW w:w="733" w:type="dxa"/>
          </w:tcPr>
          <w:p w14:paraId="4C0CD8C6" w14:textId="77777777" w:rsidR="004630A1" w:rsidRDefault="00DB7B08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60" w:type="dxa"/>
          </w:tcPr>
          <w:p w14:paraId="23E4F41B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660" w:type="dxa"/>
          </w:tcPr>
          <w:p w14:paraId="217570EC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806" w:type="dxa"/>
          </w:tcPr>
          <w:p w14:paraId="3179E1A8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733" w:type="dxa"/>
          </w:tcPr>
          <w:p w14:paraId="2BD2AE4B" w14:textId="77777777" w:rsidR="004630A1" w:rsidRDefault="00DB7B08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60" w:type="dxa"/>
          </w:tcPr>
          <w:p w14:paraId="4C7538EE" w14:textId="77777777" w:rsidR="004630A1" w:rsidRDefault="004630A1">
            <w:pPr>
              <w:pStyle w:val="Compact"/>
            </w:pPr>
          </w:p>
        </w:tc>
      </w:tr>
      <w:tr w:rsidR="004630A1" w14:paraId="6E99963D" w14:textId="77777777" w:rsidTr="00760A39">
        <w:tc>
          <w:tcPr>
            <w:tcW w:w="366" w:type="dxa"/>
          </w:tcPr>
          <w:p w14:paraId="09440C90" w14:textId="77777777" w:rsidR="004630A1" w:rsidRDefault="00DB7B08">
            <w:pPr>
              <w:pStyle w:val="Compact"/>
            </w:pPr>
            <w:r>
              <w:t>2</w:t>
            </w:r>
          </w:p>
        </w:tc>
        <w:tc>
          <w:tcPr>
            <w:tcW w:w="806" w:type="dxa"/>
          </w:tcPr>
          <w:p w14:paraId="12A2A67D" w14:textId="77777777" w:rsidR="004630A1" w:rsidRDefault="004630A1">
            <w:pPr>
              <w:pStyle w:val="Compact"/>
            </w:pPr>
          </w:p>
        </w:tc>
        <w:tc>
          <w:tcPr>
            <w:tcW w:w="660" w:type="dxa"/>
          </w:tcPr>
          <w:p w14:paraId="04D9C967" w14:textId="77777777" w:rsidR="004630A1" w:rsidRDefault="004630A1">
            <w:pPr>
              <w:pStyle w:val="Compact"/>
            </w:pPr>
          </w:p>
        </w:tc>
        <w:tc>
          <w:tcPr>
            <w:tcW w:w="806" w:type="dxa"/>
          </w:tcPr>
          <w:p w14:paraId="32102C8A" w14:textId="77777777" w:rsidR="004630A1" w:rsidRDefault="004630A1">
            <w:pPr>
              <w:pStyle w:val="Compact"/>
            </w:pPr>
          </w:p>
        </w:tc>
        <w:tc>
          <w:tcPr>
            <w:tcW w:w="513" w:type="dxa"/>
          </w:tcPr>
          <w:p w14:paraId="318985D9" w14:textId="77777777" w:rsidR="004630A1" w:rsidRDefault="004630A1">
            <w:pPr>
              <w:pStyle w:val="Compact"/>
            </w:pPr>
          </w:p>
        </w:tc>
        <w:tc>
          <w:tcPr>
            <w:tcW w:w="513" w:type="dxa"/>
          </w:tcPr>
          <w:p w14:paraId="03E095E6" w14:textId="77777777" w:rsidR="004630A1" w:rsidRDefault="004630A1">
            <w:pPr>
              <w:pStyle w:val="Compact"/>
            </w:pPr>
          </w:p>
        </w:tc>
        <w:tc>
          <w:tcPr>
            <w:tcW w:w="733" w:type="dxa"/>
          </w:tcPr>
          <w:p w14:paraId="59E357A5" w14:textId="77777777" w:rsidR="004630A1" w:rsidRDefault="00DB7B08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60" w:type="dxa"/>
          </w:tcPr>
          <w:p w14:paraId="01A62C89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660" w:type="dxa"/>
          </w:tcPr>
          <w:p w14:paraId="5F074435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806" w:type="dxa"/>
          </w:tcPr>
          <w:p w14:paraId="34D08730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733" w:type="dxa"/>
          </w:tcPr>
          <w:p w14:paraId="3EDF0AE3" w14:textId="77777777" w:rsidR="004630A1" w:rsidRDefault="00DB7B08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60" w:type="dxa"/>
          </w:tcPr>
          <w:p w14:paraId="0DB18720" w14:textId="77777777" w:rsidR="004630A1" w:rsidRDefault="004630A1">
            <w:pPr>
              <w:pStyle w:val="Compact"/>
            </w:pPr>
          </w:p>
        </w:tc>
      </w:tr>
      <w:tr w:rsidR="004630A1" w14:paraId="52CE0A38" w14:textId="77777777" w:rsidTr="00760A39">
        <w:tc>
          <w:tcPr>
            <w:tcW w:w="366" w:type="dxa"/>
          </w:tcPr>
          <w:p w14:paraId="1525842B" w14:textId="77777777" w:rsidR="004630A1" w:rsidRDefault="00DB7B08">
            <w:pPr>
              <w:pStyle w:val="Compact"/>
            </w:pPr>
            <w:r>
              <w:t>3</w:t>
            </w:r>
          </w:p>
        </w:tc>
        <w:tc>
          <w:tcPr>
            <w:tcW w:w="806" w:type="dxa"/>
          </w:tcPr>
          <w:p w14:paraId="5B4C2F93" w14:textId="77777777" w:rsidR="004630A1" w:rsidRDefault="004630A1">
            <w:pPr>
              <w:pStyle w:val="Compact"/>
            </w:pPr>
          </w:p>
        </w:tc>
        <w:tc>
          <w:tcPr>
            <w:tcW w:w="660" w:type="dxa"/>
          </w:tcPr>
          <w:p w14:paraId="14C9FEF6" w14:textId="77777777" w:rsidR="004630A1" w:rsidRDefault="004630A1">
            <w:pPr>
              <w:pStyle w:val="Compact"/>
            </w:pPr>
          </w:p>
        </w:tc>
        <w:tc>
          <w:tcPr>
            <w:tcW w:w="806" w:type="dxa"/>
          </w:tcPr>
          <w:p w14:paraId="2446CDB4" w14:textId="77777777" w:rsidR="004630A1" w:rsidRDefault="004630A1">
            <w:pPr>
              <w:pStyle w:val="Compact"/>
            </w:pPr>
          </w:p>
        </w:tc>
        <w:tc>
          <w:tcPr>
            <w:tcW w:w="513" w:type="dxa"/>
          </w:tcPr>
          <w:p w14:paraId="4B4E3DEB" w14:textId="77777777" w:rsidR="004630A1" w:rsidRDefault="004630A1">
            <w:pPr>
              <w:pStyle w:val="Compact"/>
            </w:pPr>
          </w:p>
        </w:tc>
        <w:tc>
          <w:tcPr>
            <w:tcW w:w="513" w:type="dxa"/>
          </w:tcPr>
          <w:p w14:paraId="13AA3DCF" w14:textId="77777777" w:rsidR="004630A1" w:rsidRDefault="004630A1">
            <w:pPr>
              <w:pStyle w:val="Compact"/>
            </w:pPr>
          </w:p>
        </w:tc>
        <w:tc>
          <w:tcPr>
            <w:tcW w:w="733" w:type="dxa"/>
          </w:tcPr>
          <w:p w14:paraId="0511F516" w14:textId="77777777" w:rsidR="004630A1" w:rsidRDefault="00DB7B08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60" w:type="dxa"/>
          </w:tcPr>
          <w:p w14:paraId="1CF3FA07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660" w:type="dxa"/>
          </w:tcPr>
          <w:p w14:paraId="56CB9863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806" w:type="dxa"/>
          </w:tcPr>
          <w:p w14:paraId="5BA1F07F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733" w:type="dxa"/>
          </w:tcPr>
          <w:p w14:paraId="6E940C81" w14:textId="77777777" w:rsidR="004630A1" w:rsidRDefault="00DB7B08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60" w:type="dxa"/>
          </w:tcPr>
          <w:p w14:paraId="40B09EEF" w14:textId="77777777" w:rsidR="004630A1" w:rsidRDefault="004630A1">
            <w:pPr>
              <w:pStyle w:val="Compact"/>
            </w:pPr>
          </w:p>
        </w:tc>
      </w:tr>
      <w:tr w:rsidR="004630A1" w14:paraId="2BA99B2C" w14:textId="77777777" w:rsidTr="00760A39">
        <w:tc>
          <w:tcPr>
            <w:tcW w:w="366" w:type="dxa"/>
          </w:tcPr>
          <w:p w14:paraId="456AE68D" w14:textId="77777777" w:rsidR="004630A1" w:rsidRDefault="00DB7B08">
            <w:pPr>
              <w:pStyle w:val="Compact"/>
            </w:pPr>
            <w:r>
              <w:t>4</w:t>
            </w:r>
          </w:p>
        </w:tc>
        <w:tc>
          <w:tcPr>
            <w:tcW w:w="806" w:type="dxa"/>
          </w:tcPr>
          <w:p w14:paraId="311B91C1" w14:textId="77777777" w:rsidR="004630A1" w:rsidRDefault="004630A1">
            <w:pPr>
              <w:pStyle w:val="Compact"/>
            </w:pPr>
          </w:p>
        </w:tc>
        <w:tc>
          <w:tcPr>
            <w:tcW w:w="660" w:type="dxa"/>
          </w:tcPr>
          <w:p w14:paraId="09B36D7C" w14:textId="77777777" w:rsidR="004630A1" w:rsidRDefault="004630A1">
            <w:pPr>
              <w:pStyle w:val="Compact"/>
            </w:pPr>
          </w:p>
        </w:tc>
        <w:tc>
          <w:tcPr>
            <w:tcW w:w="806" w:type="dxa"/>
          </w:tcPr>
          <w:p w14:paraId="437BF5C1" w14:textId="77777777" w:rsidR="004630A1" w:rsidRDefault="004630A1">
            <w:pPr>
              <w:pStyle w:val="Compact"/>
            </w:pPr>
          </w:p>
        </w:tc>
        <w:tc>
          <w:tcPr>
            <w:tcW w:w="513" w:type="dxa"/>
          </w:tcPr>
          <w:p w14:paraId="058FC070" w14:textId="77777777" w:rsidR="004630A1" w:rsidRDefault="004630A1">
            <w:pPr>
              <w:pStyle w:val="Compact"/>
            </w:pPr>
          </w:p>
        </w:tc>
        <w:tc>
          <w:tcPr>
            <w:tcW w:w="513" w:type="dxa"/>
          </w:tcPr>
          <w:p w14:paraId="76D63B90" w14:textId="77777777" w:rsidR="004630A1" w:rsidRDefault="004630A1">
            <w:pPr>
              <w:pStyle w:val="Compact"/>
            </w:pPr>
          </w:p>
        </w:tc>
        <w:tc>
          <w:tcPr>
            <w:tcW w:w="733" w:type="dxa"/>
          </w:tcPr>
          <w:p w14:paraId="13B7E9F8" w14:textId="77777777" w:rsidR="004630A1" w:rsidRDefault="00DB7B08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60" w:type="dxa"/>
          </w:tcPr>
          <w:p w14:paraId="11977CE1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660" w:type="dxa"/>
          </w:tcPr>
          <w:p w14:paraId="7B9E7689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806" w:type="dxa"/>
          </w:tcPr>
          <w:p w14:paraId="09366BD2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733" w:type="dxa"/>
          </w:tcPr>
          <w:p w14:paraId="07D3091F" w14:textId="77777777" w:rsidR="004630A1" w:rsidRDefault="00DB7B08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60" w:type="dxa"/>
          </w:tcPr>
          <w:p w14:paraId="461195B8" w14:textId="77777777" w:rsidR="004630A1" w:rsidRDefault="004630A1">
            <w:pPr>
              <w:pStyle w:val="Compact"/>
            </w:pPr>
          </w:p>
        </w:tc>
      </w:tr>
      <w:tr w:rsidR="004630A1" w14:paraId="121C7988" w14:textId="77777777" w:rsidTr="00760A39">
        <w:tc>
          <w:tcPr>
            <w:tcW w:w="366" w:type="dxa"/>
          </w:tcPr>
          <w:p w14:paraId="24B2ACF8" w14:textId="77777777" w:rsidR="004630A1" w:rsidRDefault="00DB7B08">
            <w:pPr>
              <w:pStyle w:val="Compact"/>
            </w:pPr>
            <w:r>
              <w:t>5</w:t>
            </w:r>
          </w:p>
        </w:tc>
        <w:tc>
          <w:tcPr>
            <w:tcW w:w="806" w:type="dxa"/>
          </w:tcPr>
          <w:p w14:paraId="75A27298" w14:textId="77777777" w:rsidR="004630A1" w:rsidRDefault="004630A1">
            <w:pPr>
              <w:pStyle w:val="Compact"/>
            </w:pPr>
          </w:p>
        </w:tc>
        <w:tc>
          <w:tcPr>
            <w:tcW w:w="660" w:type="dxa"/>
          </w:tcPr>
          <w:p w14:paraId="74131C83" w14:textId="77777777" w:rsidR="004630A1" w:rsidRDefault="004630A1">
            <w:pPr>
              <w:pStyle w:val="Compact"/>
            </w:pPr>
          </w:p>
        </w:tc>
        <w:tc>
          <w:tcPr>
            <w:tcW w:w="806" w:type="dxa"/>
          </w:tcPr>
          <w:p w14:paraId="1C39D1FE" w14:textId="77777777" w:rsidR="004630A1" w:rsidRDefault="004630A1">
            <w:pPr>
              <w:pStyle w:val="Compact"/>
            </w:pPr>
          </w:p>
        </w:tc>
        <w:tc>
          <w:tcPr>
            <w:tcW w:w="513" w:type="dxa"/>
          </w:tcPr>
          <w:p w14:paraId="7139AF3F" w14:textId="77777777" w:rsidR="004630A1" w:rsidRDefault="004630A1">
            <w:pPr>
              <w:pStyle w:val="Compact"/>
            </w:pPr>
          </w:p>
        </w:tc>
        <w:tc>
          <w:tcPr>
            <w:tcW w:w="513" w:type="dxa"/>
          </w:tcPr>
          <w:p w14:paraId="4D050A02" w14:textId="77777777" w:rsidR="004630A1" w:rsidRDefault="004630A1">
            <w:pPr>
              <w:pStyle w:val="Compact"/>
            </w:pPr>
          </w:p>
        </w:tc>
        <w:tc>
          <w:tcPr>
            <w:tcW w:w="733" w:type="dxa"/>
          </w:tcPr>
          <w:p w14:paraId="555DCDF6" w14:textId="77777777" w:rsidR="004630A1" w:rsidRDefault="00DB7B08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60" w:type="dxa"/>
          </w:tcPr>
          <w:p w14:paraId="0AB32B0A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660" w:type="dxa"/>
          </w:tcPr>
          <w:p w14:paraId="1686DBDA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806" w:type="dxa"/>
          </w:tcPr>
          <w:p w14:paraId="4EACFD08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733" w:type="dxa"/>
          </w:tcPr>
          <w:p w14:paraId="5D73F6A5" w14:textId="77777777" w:rsidR="004630A1" w:rsidRDefault="00DB7B08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60" w:type="dxa"/>
          </w:tcPr>
          <w:p w14:paraId="44C9F082" w14:textId="77777777" w:rsidR="004630A1" w:rsidRDefault="004630A1">
            <w:pPr>
              <w:pStyle w:val="Compact"/>
            </w:pPr>
          </w:p>
        </w:tc>
      </w:tr>
      <w:tr w:rsidR="004630A1" w14:paraId="0CCEBE99" w14:textId="77777777" w:rsidTr="00760A39">
        <w:tc>
          <w:tcPr>
            <w:tcW w:w="366" w:type="dxa"/>
          </w:tcPr>
          <w:p w14:paraId="696F02C3" w14:textId="77777777" w:rsidR="004630A1" w:rsidRDefault="00DB7B08">
            <w:pPr>
              <w:pStyle w:val="Compact"/>
            </w:pPr>
            <w:r>
              <w:t>6</w:t>
            </w:r>
          </w:p>
        </w:tc>
        <w:tc>
          <w:tcPr>
            <w:tcW w:w="806" w:type="dxa"/>
          </w:tcPr>
          <w:p w14:paraId="62C9E10F" w14:textId="77777777" w:rsidR="004630A1" w:rsidRDefault="004630A1">
            <w:pPr>
              <w:pStyle w:val="Compact"/>
            </w:pPr>
          </w:p>
        </w:tc>
        <w:tc>
          <w:tcPr>
            <w:tcW w:w="660" w:type="dxa"/>
          </w:tcPr>
          <w:p w14:paraId="75CBDDB4" w14:textId="77777777" w:rsidR="004630A1" w:rsidRDefault="004630A1">
            <w:pPr>
              <w:pStyle w:val="Compact"/>
            </w:pPr>
          </w:p>
        </w:tc>
        <w:tc>
          <w:tcPr>
            <w:tcW w:w="806" w:type="dxa"/>
          </w:tcPr>
          <w:p w14:paraId="290539C1" w14:textId="77777777" w:rsidR="004630A1" w:rsidRDefault="004630A1">
            <w:pPr>
              <w:pStyle w:val="Compact"/>
            </w:pPr>
          </w:p>
        </w:tc>
        <w:tc>
          <w:tcPr>
            <w:tcW w:w="513" w:type="dxa"/>
          </w:tcPr>
          <w:p w14:paraId="4885623A" w14:textId="77777777" w:rsidR="004630A1" w:rsidRDefault="004630A1">
            <w:pPr>
              <w:pStyle w:val="Compact"/>
            </w:pPr>
          </w:p>
        </w:tc>
        <w:tc>
          <w:tcPr>
            <w:tcW w:w="513" w:type="dxa"/>
          </w:tcPr>
          <w:p w14:paraId="40161EFE" w14:textId="77777777" w:rsidR="004630A1" w:rsidRDefault="004630A1">
            <w:pPr>
              <w:pStyle w:val="Compact"/>
            </w:pPr>
          </w:p>
        </w:tc>
        <w:tc>
          <w:tcPr>
            <w:tcW w:w="733" w:type="dxa"/>
          </w:tcPr>
          <w:p w14:paraId="2BAFBA89" w14:textId="77777777" w:rsidR="004630A1" w:rsidRDefault="00DB7B08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60" w:type="dxa"/>
          </w:tcPr>
          <w:p w14:paraId="0F93DF75" w14:textId="77777777" w:rsidR="004630A1" w:rsidRDefault="00DB7B08">
            <w:pPr>
              <w:pStyle w:val="Compact"/>
            </w:pPr>
            <w:r>
              <w:t>____</w:t>
            </w:r>
            <w:r>
              <w:lastRenderedPageBreak/>
              <w:t>_</w:t>
            </w:r>
          </w:p>
        </w:tc>
        <w:tc>
          <w:tcPr>
            <w:tcW w:w="660" w:type="dxa"/>
          </w:tcPr>
          <w:p w14:paraId="36F03C22" w14:textId="77777777" w:rsidR="004630A1" w:rsidRDefault="00DB7B08">
            <w:pPr>
              <w:pStyle w:val="Compact"/>
            </w:pPr>
            <w:r>
              <w:lastRenderedPageBreak/>
              <w:t>____</w:t>
            </w:r>
            <w:r>
              <w:lastRenderedPageBreak/>
              <w:t>_</w:t>
            </w:r>
          </w:p>
        </w:tc>
        <w:tc>
          <w:tcPr>
            <w:tcW w:w="806" w:type="dxa"/>
          </w:tcPr>
          <w:p w14:paraId="393FB9C5" w14:textId="77777777" w:rsidR="004630A1" w:rsidRDefault="00DB7B08">
            <w:pPr>
              <w:pStyle w:val="Compact"/>
            </w:pPr>
            <w:r>
              <w:lastRenderedPageBreak/>
              <w:t>_____</w:t>
            </w:r>
          </w:p>
        </w:tc>
        <w:tc>
          <w:tcPr>
            <w:tcW w:w="733" w:type="dxa"/>
          </w:tcPr>
          <w:p w14:paraId="5CC6971A" w14:textId="77777777" w:rsidR="004630A1" w:rsidRDefault="00DB7B08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lastRenderedPageBreak/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60" w:type="dxa"/>
          </w:tcPr>
          <w:p w14:paraId="499FA6CC" w14:textId="77777777" w:rsidR="004630A1" w:rsidRDefault="004630A1">
            <w:pPr>
              <w:pStyle w:val="Compact"/>
            </w:pPr>
          </w:p>
        </w:tc>
      </w:tr>
      <w:tr w:rsidR="004630A1" w14:paraId="6E81FAC4" w14:textId="77777777" w:rsidTr="00760A39">
        <w:tc>
          <w:tcPr>
            <w:tcW w:w="366" w:type="dxa"/>
          </w:tcPr>
          <w:p w14:paraId="7272A8EE" w14:textId="77777777" w:rsidR="004630A1" w:rsidRDefault="00DB7B08">
            <w:pPr>
              <w:pStyle w:val="Compact"/>
            </w:pPr>
            <w:r>
              <w:t>7</w:t>
            </w:r>
          </w:p>
        </w:tc>
        <w:tc>
          <w:tcPr>
            <w:tcW w:w="806" w:type="dxa"/>
          </w:tcPr>
          <w:p w14:paraId="33C798E4" w14:textId="77777777" w:rsidR="004630A1" w:rsidRDefault="004630A1">
            <w:pPr>
              <w:pStyle w:val="Compact"/>
            </w:pPr>
          </w:p>
        </w:tc>
        <w:tc>
          <w:tcPr>
            <w:tcW w:w="660" w:type="dxa"/>
          </w:tcPr>
          <w:p w14:paraId="0B4121FF" w14:textId="77777777" w:rsidR="004630A1" w:rsidRDefault="004630A1">
            <w:pPr>
              <w:pStyle w:val="Compact"/>
            </w:pPr>
          </w:p>
        </w:tc>
        <w:tc>
          <w:tcPr>
            <w:tcW w:w="806" w:type="dxa"/>
          </w:tcPr>
          <w:p w14:paraId="5CC1EBD5" w14:textId="77777777" w:rsidR="004630A1" w:rsidRDefault="004630A1">
            <w:pPr>
              <w:pStyle w:val="Compact"/>
            </w:pPr>
          </w:p>
        </w:tc>
        <w:tc>
          <w:tcPr>
            <w:tcW w:w="513" w:type="dxa"/>
          </w:tcPr>
          <w:p w14:paraId="16812D10" w14:textId="77777777" w:rsidR="004630A1" w:rsidRDefault="004630A1">
            <w:pPr>
              <w:pStyle w:val="Compact"/>
            </w:pPr>
          </w:p>
        </w:tc>
        <w:tc>
          <w:tcPr>
            <w:tcW w:w="513" w:type="dxa"/>
          </w:tcPr>
          <w:p w14:paraId="74AA7AC1" w14:textId="77777777" w:rsidR="004630A1" w:rsidRDefault="004630A1">
            <w:pPr>
              <w:pStyle w:val="Compact"/>
            </w:pPr>
          </w:p>
        </w:tc>
        <w:tc>
          <w:tcPr>
            <w:tcW w:w="733" w:type="dxa"/>
          </w:tcPr>
          <w:p w14:paraId="4B3423F1" w14:textId="77777777" w:rsidR="004630A1" w:rsidRDefault="00DB7B08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60" w:type="dxa"/>
          </w:tcPr>
          <w:p w14:paraId="2A53A8B2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660" w:type="dxa"/>
          </w:tcPr>
          <w:p w14:paraId="667B8DD4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806" w:type="dxa"/>
          </w:tcPr>
          <w:p w14:paraId="2CFCDDB3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733" w:type="dxa"/>
          </w:tcPr>
          <w:p w14:paraId="7BD1F424" w14:textId="77777777" w:rsidR="004630A1" w:rsidRDefault="00DB7B08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60" w:type="dxa"/>
          </w:tcPr>
          <w:p w14:paraId="408FFA4C" w14:textId="77777777" w:rsidR="004630A1" w:rsidRDefault="004630A1">
            <w:pPr>
              <w:pStyle w:val="Compact"/>
            </w:pPr>
          </w:p>
        </w:tc>
      </w:tr>
      <w:tr w:rsidR="004630A1" w14:paraId="60C4B3E2" w14:textId="77777777" w:rsidTr="00760A39">
        <w:tc>
          <w:tcPr>
            <w:tcW w:w="366" w:type="dxa"/>
          </w:tcPr>
          <w:p w14:paraId="0B7E2426" w14:textId="77777777" w:rsidR="004630A1" w:rsidRDefault="00DB7B08">
            <w:pPr>
              <w:pStyle w:val="Compact"/>
            </w:pPr>
            <w:r>
              <w:t>8</w:t>
            </w:r>
          </w:p>
        </w:tc>
        <w:tc>
          <w:tcPr>
            <w:tcW w:w="806" w:type="dxa"/>
          </w:tcPr>
          <w:p w14:paraId="013D6B7F" w14:textId="77777777" w:rsidR="004630A1" w:rsidRDefault="004630A1">
            <w:pPr>
              <w:pStyle w:val="Compact"/>
            </w:pPr>
          </w:p>
        </w:tc>
        <w:tc>
          <w:tcPr>
            <w:tcW w:w="660" w:type="dxa"/>
          </w:tcPr>
          <w:p w14:paraId="2C51A8A0" w14:textId="77777777" w:rsidR="004630A1" w:rsidRDefault="004630A1">
            <w:pPr>
              <w:pStyle w:val="Compact"/>
            </w:pPr>
          </w:p>
        </w:tc>
        <w:tc>
          <w:tcPr>
            <w:tcW w:w="806" w:type="dxa"/>
          </w:tcPr>
          <w:p w14:paraId="53BED286" w14:textId="77777777" w:rsidR="004630A1" w:rsidRDefault="004630A1">
            <w:pPr>
              <w:pStyle w:val="Compact"/>
            </w:pPr>
          </w:p>
        </w:tc>
        <w:tc>
          <w:tcPr>
            <w:tcW w:w="513" w:type="dxa"/>
          </w:tcPr>
          <w:p w14:paraId="5A9F4033" w14:textId="77777777" w:rsidR="004630A1" w:rsidRDefault="004630A1">
            <w:pPr>
              <w:pStyle w:val="Compact"/>
            </w:pPr>
          </w:p>
        </w:tc>
        <w:tc>
          <w:tcPr>
            <w:tcW w:w="513" w:type="dxa"/>
          </w:tcPr>
          <w:p w14:paraId="2A6EBAB2" w14:textId="77777777" w:rsidR="004630A1" w:rsidRDefault="004630A1">
            <w:pPr>
              <w:pStyle w:val="Compact"/>
            </w:pPr>
          </w:p>
        </w:tc>
        <w:tc>
          <w:tcPr>
            <w:tcW w:w="733" w:type="dxa"/>
          </w:tcPr>
          <w:p w14:paraId="74FD1428" w14:textId="77777777" w:rsidR="004630A1" w:rsidRDefault="00DB7B08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60" w:type="dxa"/>
          </w:tcPr>
          <w:p w14:paraId="2BFB260A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660" w:type="dxa"/>
          </w:tcPr>
          <w:p w14:paraId="5CEF0980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806" w:type="dxa"/>
          </w:tcPr>
          <w:p w14:paraId="594C525C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733" w:type="dxa"/>
          </w:tcPr>
          <w:p w14:paraId="60006B9C" w14:textId="77777777" w:rsidR="004630A1" w:rsidRDefault="00DB7B08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60" w:type="dxa"/>
          </w:tcPr>
          <w:p w14:paraId="0B2D37DC" w14:textId="77777777" w:rsidR="004630A1" w:rsidRDefault="004630A1">
            <w:pPr>
              <w:pStyle w:val="Compact"/>
            </w:pPr>
          </w:p>
        </w:tc>
      </w:tr>
      <w:tr w:rsidR="004630A1" w14:paraId="2E2809A5" w14:textId="77777777" w:rsidTr="00760A39">
        <w:tc>
          <w:tcPr>
            <w:tcW w:w="366" w:type="dxa"/>
          </w:tcPr>
          <w:p w14:paraId="7535D172" w14:textId="77777777" w:rsidR="004630A1" w:rsidRDefault="00DB7B08">
            <w:pPr>
              <w:pStyle w:val="Compact"/>
            </w:pPr>
            <w:r>
              <w:t>9</w:t>
            </w:r>
          </w:p>
        </w:tc>
        <w:tc>
          <w:tcPr>
            <w:tcW w:w="806" w:type="dxa"/>
          </w:tcPr>
          <w:p w14:paraId="2CB0F548" w14:textId="77777777" w:rsidR="004630A1" w:rsidRDefault="004630A1">
            <w:pPr>
              <w:pStyle w:val="Compact"/>
            </w:pPr>
          </w:p>
        </w:tc>
        <w:tc>
          <w:tcPr>
            <w:tcW w:w="660" w:type="dxa"/>
          </w:tcPr>
          <w:p w14:paraId="1BBE902B" w14:textId="77777777" w:rsidR="004630A1" w:rsidRDefault="004630A1">
            <w:pPr>
              <w:pStyle w:val="Compact"/>
            </w:pPr>
          </w:p>
        </w:tc>
        <w:tc>
          <w:tcPr>
            <w:tcW w:w="806" w:type="dxa"/>
          </w:tcPr>
          <w:p w14:paraId="78AD8042" w14:textId="77777777" w:rsidR="004630A1" w:rsidRDefault="004630A1">
            <w:pPr>
              <w:pStyle w:val="Compact"/>
            </w:pPr>
          </w:p>
        </w:tc>
        <w:tc>
          <w:tcPr>
            <w:tcW w:w="513" w:type="dxa"/>
          </w:tcPr>
          <w:p w14:paraId="331E5E7C" w14:textId="77777777" w:rsidR="004630A1" w:rsidRDefault="004630A1">
            <w:pPr>
              <w:pStyle w:val="Compact"/>
            </w:pPr>
          </w:p>
        </w:tc>
        <w:tc>
          <w:tcPr>
            <w:tcW w:w="513" w:type="dxa"/>
          </w:tcPr>
          <w:p w14:paraId="2F1B944A" w14:textId="77777777" w:rsidR="004630A1" w:rsidRDefault="004630A1">
            <w:pPr>
              <w:pStyle w:val="Compact"/>
            </w:pPr>
          </w:p>
        </w:tc>
        <w:tc>
          <w:tcPr>
            <w:tcW w:w="733" w:type="dxa"/>
          </w:tcPr>
          <w:p w14:paraId="50149B2C" w14:textId="77777777" w:rsidR="004630A1" w:rsidRDefault="00DB7B08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60" w:type="dxa"/>
          </w:tcPr>
          <w:p w14:paraId="4191BAFB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660" w:type="dxa"/>
          </w:tcPr>
          <w:p w14:paraId="0EBEFA6A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806" w:type="dxa"/>
          </w:tcPr>
          <w:p w14:paraId="4F997612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733" w:type="dxa"/>
          </w:tcPr>
          <w:p w14:paraId="4D5367E8" w14:textId="77777777" w:rsidR="004630A1" w:rsidRDefault="00DB7B08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60" w:type="dxa"/>
          </w:tcPr>
          <w:p w14:paraId="13C6012E" w14:textId="77777777" w:rsidR="004630A1" w:rsidRDefault="004630A1">
            <w:pPr>
              <w:pStyle w:val="Compact"/>
            </w:pPr>
          </w:p>
        </w:tc>
      </w:tr>
      <w:tr w:rsidR="004630A1" w14:paraId="042C77A7" w14:textId="77777777" w:rsidTr="00760A39">
        <w:tc>
          <w:tcPr>
            <w:tcW w:w="366" w:type="dxa"/>
          </w:tcPr>
          <w:p w14:paraId="5106C0CD" w14:textId="77777777" w:rsidR="004630A1" w:rsidRDefault="00DB7B08">
            <w:pPr>
              <w:pStyle w:val="Compact"/>
            </w:pPr>
            <w:r>
              <w:t>10</w:t>
            </w:r>
          </w:p>
        </w:tc>
        <w:tc>
          <w:tcPr>
            <w:tcW w:w="806" w:type="dxa"/>
          </w:tcPr>
          <w:p w14:paraId="0B1F6BB7" w14:textId="77777777" w:rsidR="004630A1" w:rsidRDefault="004630A1">
            <w:pPr>
              <w:pStyle w:val="Compact"/>
            </w:pPr>
          </w:p>
        </w:tc>
        <w:tc>
          <w:tcPr>
            <w:tcW w:w="660" w:type="dxa"/>
          </w:tcPr>
          <w:p w14:paraId="4F740CE4" w14:textId="77777777" w:rsidR="004630A1" w:rsidRDefault="004630A1">
            <w:pPr>
              <w:pStyle w:val="Compact"/>
            </w:pPr>
          </w:p>
        </w:tc>
        <w:tc>
          <w:tcPr>
            <w:tcW w:w="806" w:type="dxa"/>
          </w:tcPr>
          <w:p w14:paraId="321F769F" w14:textId="77777777" w:rsidR="004630A1" w:rsidRDefault="004630A1">
            <w:pPr>
              <w:pStyle w:val="Compact"/>
            </w:pPr>
          </w:p>
        </w:tc>
        <w:tc>
          <w:tcPr>
            <w:tcW w:w="513" w:type="dxa"/>
          </w:tcPr>
          <w:p w14:paraId="7C168BE6" w14:textId="77777777" w:rsidR="004630A1" w:rsidRDefault="004630A1">
            <w:pPr>
              <w:pStyle w:val="Compact"/>
            </w:pPr>
          </w:p>
        </w:tc>
        <w:tc>
          <w:tcPr>
            <w:tcW w:w="513" w:type="dxa"/>
          </w:tcPr>
          <w:p w14:paraId="0801E41B" w14:textId="77777777" w:rsidR="004630A1" w:rsidRDefault="004630A1">
            <w:pPr>
              <w:pStyle w:val="Compact"/>
            </w:pPr>
          </w:p>
        </w:tc>
        <w:tc>
          <w:tcPr>
            <w:tcW w:w="733" w:type="dxa"/>
          </w:tcPr>
          <w:p w14:paraId="4B988280" w14:textId="77777777" w:rsidR="004630A1" w:rsidRDefault="00DB7B08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60" w:type="dxa"/>
          </w:tcPr>
          <w:p w14:paraId="34D34629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660" w:type="dxa"/>
          </w:tcPr>
          <w:p w14:paraId="28376EAF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806" w:type="dxa"/>
          </w:tcPr>
          <w:p w14:paraId="719DF69B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733" w:type="dxa"/>
          </w:tcPr>
          <w:p w14:paraId="540A79A4" w14:textId="77777777" w:rsidR="004630A1" w:rsidRDefault="00DB7B08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660" w:type="dxa"/>
          </w:tcPr>
          <w:p w14:paraId="30E9609F" w14:textId="77777777" w:rsidR="004630A1" w:rsidRDefault="004630A1">
            <w:pPr>
              <w:pStyle w:val="Compact"/>
            </w:pPr>
          </w:p>
        </w:tc>
      </w:tr>
    </w:tbl>
    <w:p w14:paraId="38F6E483" w14:textId="77777777" w:rsidR="004630A1" w:rsidRDefault="00DB7B08">
      <w:r>
        <w:pict w14:anchorId="18392FA9">
          <v:rect id="_x0000_i1027" style="width:0;height:1.5pt" o:hralign="center" o:hrstd="t" o:hr="t"/>
        </w:pict>
      </w:r>
    </w:p>
    <w:p w14:paraId="72A93AD2" w14:textId="77777777" w:rsidR="004630A1" w:rsidRDefault="00DB7B08">
      <w:pPr>
        <w:pStyle w:val="Heading2"/>
      </w:pPr>
      <w:bookmarkStart w:id="3" w:name="thống-kê-tham-gia"/>
      <w:bookmarkEnd w:id="2"/>
      <w:r>
        <w:t>TH</w:t>
      </w:r>
      <w:r>
        <w:t>Ố</w:t>
      </w:r>
      <w:r>
        <w:t>NG KÊ THAM GIA</w:t>
      </w:r>
    </w:p>
    <w:p w14:paraId="61428432" w14:textId="77777777" w:rsidR="004630A1" w:rsidRDefault="00DB7B08">
      <w:pPr>
        <w:pStyle w:val="Heading3"/>
      </w:pPr>
      <w:bookmarkStart w:id="4" w:name="tổng-quan"/>
      <w:r>
        <w:t>T</w:t>
      </w:r>
      <w:r>
        <w:t>ổ</w:t>
      </w:r>
      <w:r>
        <w:t>ng quan</w:t>
      </w:r>
    </w:p>
    <w:p w14:paraId="4FD66062" w14:textId="77777777" w:rsidR="004630A1" w:rsidRDefault="00DB7B08">
      <w:pPr>
        <w:pStyle w:val="Compact"/>
        <w:numPr>
          <w:ilvl w:val="0"/>
          <w:numId w:val="2"/>
        </w:numPr>
      </w:pP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s</w:t>
      </w:r>
      <w:r>
        <w:rPr>
          <w:b/>
          <w:bCs/>
        </w:rPr>
        <w:t>ố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 viên đăng ký:</w:t>
      </w:r>
      <w:r>
        <w:t xml:space="preserve"> _____ ngư</w:t>
      </w:r>
      <w:r>
        <w:t>ờ</w:t>
      </w:r>
      <w:r>
        <w:t>i</w:t>
      </w:r>
    </w:p>
    <w:p w14:paraId="6E3C70DB" w14:textId="77777777" w:rsidR="004630A1" w:rsidRDefault="00DB7B08">
      <w:pPr>
        <w:pStyle w:val="Compact"/>
        <w:numPr>
          <w:ilvl w:val="0"/>
          <w:numId w:val="2"/>
        </w:numPr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 viên tham gia đ</w:t>
      </w:r>
      <w:r>
        <w:rPr>
          <w:b/>
          <w:bCs/>
        </w:rPr>
        <w:t>ầ</w:t>
      </w:r>
      <w:r>
        <w:rPr>
          <w:b/>
          <w:bCs/>
        </w:rPr>
        <w:t>y đ</w:t>
      </w:r>
      <w:r>
        <w:rPr>
          <w:b/>
          <w:bCs/>
        </w:rPr>
        <w:t>ủ</w:t>
      </w:r>
      <w:r>
        <w:rPr>
          <w:b/>
          <w:bCs/>
        </w:rPr>
        <w:t>:</w:t>
      </w:r>
      <w:r>
        <w:t xml:space="preserve"> _____ ngư</w:t>
      </w:r>
      <w:r>
        <w:t>ờ</w:t>
      </w:r>
      <w:r>
        <w:t>i</w:t>
      </w:r>
    </w:p>
    <w:p w14:paraId="1FC278EC" w14:textId="77777777" w:rsidR="004630A1" w:rsidRDefault="00DB7B08">
      <w:pPr>
        <w:pStyle w:val="Compact"/>
        <w:numPr>
          <w:ilvl w:val="0"/>
          <w:numId w:val="2"/>
        </w:numPr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 viên v</w:t>
      </w:r>
      <w:r>
        <w:rPr>
          <w:b/>
          <w:bCs/>
        </w:rPr>
        <w:t>ắ</w:t>
      </w:r>
      <w:r>
        <w:rPr>
          <w:b/>
          <w:bCs/>
        </w:rPr>
        <w:t>ng m</w:t>
      </w:r>
      <w:r>
        <w:rPr>
          <w:b/>
          <w:bCs/>
        </w:rPr>
        <w:t>ặ</w:t>
      </w:r>
      <w:r>
        <w:rPr>
          <w:b/>
          <w:bCs/>
        </w:rPr>
        <w:t>t:</w:t>
      </w:r>
      <w:r>
        <w:t xml:space="preserve"> _____ ngư</w:t>
      </w:r>
      <w:r>
        <w:t>ờ</w:t>
      </w:r>
      <w:r>
        <w:t>i</w:t>
      </w:r>
    </w:p>
    <w:p w14:paraId="02A5B6DA" w14:textId="77777777" w:rsidR="004630A1" w:rsidRDefault="00DB7B08">
      <w:pPr>
        <w:pStyle w:val="Compact"/>
        <w:numPr>
          <w:ilvl w:val="0"/>
          <w:numId w:val="2"/>
        </w:numPr>
      </w:pPr>
      <w:r>
        <w:rPr>
          <w:b/>
          <w:bCs/>
        </w:rPr>
        <w:t>T</w:t>
      </w:r>
      <w:r>
        <w:rPr>
          <w:b/>
          <w:bCs/>
        </w:rPr>
        <w:t>ỷ</w:t>
      </w:r>
      <w:r>
        <w:rPr>
          <w:b/>
          <w:bCs/>
        </w:rPr>
        <w:t xml:space="preserve"> l</w:t>
      </w:r>
      <w:r>
        <w:rPr>
          <w:b/>
          <w:bCs/>
        </w:rPr>
        <w:t>ệ</w:t>
      </w:r>
      <w:r>
        <w:rPr>
          <w:b/>
          <w:bCs/>
        </w:rPr>
        <w:t xml:space="preserve"> tham gia:</w:t>
      </w:r>
      <w:r>
        <w:t xml:space="preserve"> _____%</w:t>
      </w:r>
    </w:p>
    <w:p w14:paraId="2A6476C1" w14:textId="77777777" w:rsidR="004630A1" w:rsidRDefault="00DB7B08">
      <w:pPr>
        <w:pStyle w:val="Heading3"/>
      </w:pPr>
      <w:bookmarkStart w:id="5" w:name="phân-bổ-theo-phòng-ban"/>
      <w:bookmarkEnd w:id="4"/>
      <w:r>
        <w:t>Phân b</w:t>
      </w:r>
      <w:r>
        <w:t>ổ</w:t>
      </w:r>
      <w:r>
        <w:t xml:space="preserve"> theo phòng ban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9"/>
        <w:gridCol w:w="1920"/>
        <w:gridCol w:w="1987"/>
        <w:gridCol w:w="1136"/>
      </w:tblGrid>
      <w:tr w:rsidR="004630A1" w14:paraId="5C15A2C5" w14:textId="77777777" w:rsidTr="00760A39">
        <w:tc>
          <w:tcPr>
            <w:tcW w:w="0" w:type="auto"/>
          </w:tcPr>
          <w:p w14:paraId="6B2C8E5F" w14:textId="77777777" w:rsidR="004630A1" w:rsidRDefault="00DB7B08">
            <w:pPr>
              <w:pStyle w:val="Compact"/>
            </w:pPr>
            <w:r>
              <w:t>Phòng ban</w:t>
            </w:r>
          </w:p>
        </w:tc>
        <w:tc>
          <w:tcPr>
            <w:tcW w:w="0" w:type="auto"/>
          </w:tcPr>
          <w:p w14:paraId="275ED590" w14:textId="77777777" w:rsidR="004630A1" w:rsidRDefault="00DB7B08">
            <w:pPr>
              <w:pStyle w:val="Compact"/>
            </w:pPr>
            <w:r>
              <w:t>S</w:t>
            </w:r>
            <w:r>
              <w:t>ố</w:t>
            </w:r>
            <w:r>
              <w:t xml:space="preserve"> ngư</w:t>
            </w:r>
            <w:r>
              <w:t>ờ</w:t>
            </w:r>
            <w:r>
              <w:t>i đăng ký</w:t>
            </w:r>
          </w:p>
        </w:tc>
        <w:tc>
          <w:tcPr>
            <w:tcW w:w="0" w:type="auto"/>
          </w:tcPr>
          <w:p w14:paraId="7C33C34F" w14:textId="77777777" w:rsidR="004630A1" w:rsidRDefault="00DB7B08">
            <w:pPr>
              <w:pStyle w:val="Compact"/>
            </w:pPr>
            <w:r>
              <w:t>S</w:t>
            </w:r>
            <w:r>
              <w:t>ố</w:t>
            </w:r>
            <w:r>
              <w:t xml:space="preserve"> ngư</w:t>
            </w:r>
            <w:r>
              <w:t>ờ</w:t>
            </w:r>
            <w:r>
              <w:t>i tham gia</w:t>
            </w:r>
          </w:p>
        </w:tc>
        <w:tc>
          <w:tcPr>
            <w:tcW w:w="0" w:type="auto"/>
          </w:tcPr>
          <w:p w14:paraId="68D8B145" w14:textId="77777777" w:rsidR="004630A1" w:rsidRDefault="00DB7B08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(%)</w:t>
            </w:r>
          </w:p>
        </w:tc>
      </w:tr>
      <w:tr w:rsidR="004630A1" w14:paraId="05F07AC2" w14:textId="77777777" w:rsidTr="00760A39">
        <w:tc>
          <w:tcPr>
            <w:tcW w:w="0" w:type="auto"/>
          </w:tcPr>
          <w:p w14:paraId="45123F53" w14:textId="77777777" w:rsidR="004630A1" w:rsidRDefault="00DB7B08">
            <w:pPr>
              <w:pStyle w:val="Compact"/>
            </w:pPr>
            <w:r>
              <w:t>Ban Giám hi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6814323C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69D814E4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21A65AA7" w14:textId="77777777" w:rsidR="004630A1" w:rsidRDefault="00DB7B08">
            <w:pPr>
              <w:pStyle w:val="Compact"/>
            </w:pPr>
            <w:r>
              <w:t>_____%</w:t>
            </w:r>
          </w:p>
        </w:tc>
      </w:tr>
      <w:tr w:rsidR="004630A1" w14:paraId="78663603" w14:textId="77777777" w:rsidTr="00760A39">
        <w:tc>
          <w:tcPr>
            <w:tcW w:w="0" w:type="auto"/>
          </w:tcPr>
          <w:p w14:paraId="75A21FE4" w14:textId="77777777" w:rsidR="004630A1" w:rsidRDefault="00DB7B08">
            <w:pPr>
              <w:pStyle w:val="Compact"/>
            </w:pPr>
            <w:r>
              <w:t>Phòng An toàn</w:t>
            </w:r>
          </w:p>
        </w:tc>
        <w:tc>
          <w:tcPr>
            <w:tcW w:w="0" w:type="auto"/>
          </w:tcPr>
          <w:p w14:paraId="67AE6F9A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29FC57DD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50C388DC" w14:textId="77777777" w:rsidR="004630A1" w:rsidRDefault="00DB7B08">
            <w:pPr>
              <w:pStyle w:val="Compact"/>
            </w:pPr>
            <w:r>
              <w:t>_____%</w:t>
            </w:r>
          </w:p>
        </w:tc>
      </w:tr>
      <w:tr w:rsidR="004630A1" w14:paraId="07FB9137" w14:textId="77777777" w:rsidTr="00760A39">
        <w:tc>
          <w:tcPr>
            <w:tcW w:w="0" w:type="auto"/>
          </w:tcPr>
          <w:p w14:paraId="043305FB" w14:textId="77777777" w:rsidR="004630A1" w:rsidRDefault="00DB7B08">
            <w:pPr>
              <w:pStyle w:val="Compact"/>
            </w:pPr>
            <w:r>
              <w:t>Giáo viên</w:t>
            </w:r>
          </w:p>
        </w:tc>
        <w:tc>
          <w:tcPr>
            <w:tcW w:w="0" w:type="auto"/>
          </w:tcPr>
          <w:p w14:paraId="34792F72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281E0A46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237CDB73" w14:textId="77777777" w:rsidR="004630A1" w:rsidRDefault="00DB7B08">
            <w:pPr>
              <w:pStyle w:val="Compact"/>
            </w:pPr>
            <w:r>
              <w:t>_____%</w:t>
            </w:r>
          </w:p>
        </w:tc>
      </w:tr>
      <w:tr w:rsidR="004630A1" w14:paraId="5025B282" w14:textId="77777777" w:rsidTr="00760A39">
        <w:tc>
          <w:tcPr>
            <w:tcW w:w="0" w:type="auto"/>
          </w:tcPr>
          <w:p w14:paraId="58FE9491" w14:textId="77777777" w:rsidR="004630A1" w:rsidRDefault="00DB7B08">
            <w:pPr>
              <w:pStyle w:val="Compact"/>
            </w:pPr>
            <w:r>
              <w:t>Nhân viên b</w:t>
            </w:r>
            <w:r>
              <w:t>ả</w:t>
            </w:r>
            <w:r>
              <w:t>o v</w:t>
            </w:r>
            <w:r>
              <w:t>ệ</w:t>
            </w:r>
          </w:p>
        </w:tc>
        <w:tc>
          <w:tcPr>
            <w:tcW w:w="0" w:type="auto"/>
          </w:tcPr>
          <w:p w14:paraId="3996513F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56B7BE2B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6207611E" w14:textId="77777777" w:rsidR="004630A1" w:rsidRDefault="00DB7B08">
            <w:pPr>
              <w:pStyle w:val="Compact"/>
            </w:pPr>
            <w:r>
              <w:t>_____%</w:t>
            </w:r>
          </w:p>
        </w:tc>
      </w:tr>
      <w:tr w:rsidR="004630A1" w14:paraId="06F8BD21" w14:textId="77777777" w:rsidTr="00760A39">
        <w:tc>
          <w:tcPr>
            <w:tcW w:w="0" w:type="auto"/>
          </w:tcPr>
          <w:p w14:paraId="513E13AC" w14:textId="77777777" w:rsidR="004630A1" w:rsidRDefault="00DB7B08">
            <w:pPr>
              <w:pStyle w:val="Compact"/>
            </w:pPr>
            <w:r>
              <w:t>Nhân viên b</w:t>
            </w:r>
            <w:r>
              <w:t>ế</w:t>
            </w:r>
            <w:r>
              <w:t>p</w:t>
            </w:r>
          </w:p>
        </w:tc>
        <w:tc>
          <w:tcPr>
            <w:tcW w:w="0" w:type="auto"/>
          </w:tcPr>
          <w:p w14:paraId="55857D48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7D241E27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6DA5A6B1" w14:textId="77777777" w:rsidR="004630A1" w:rsidRDefault="00DB7B08">
            <w:pPr>
              <w:pStyle w:val="Compact"/>
            </w:pPr>
            <w:r>
              <w:t>_____%</w:t>
            </w:r>
          </w:p>
        </w:tc>
      </w:tr>
      <w:tr w:rsidR="004630A1" w14:paraId="0874B8FE" w14:textId="77777777" w:rsidTr="00760A39">
        <w:tc>
          <w:tcPr>
            <w:tcW w:w="0" w:type="auto"/>
          </w:tcPr>
          <w:p w14:paraId="0F7C52F7" w14:textId="77777777" w:rsidR="004630A1" w:rsidRDefault="00DB7B08">
            <w:pPr>
              <w:pStyle w:val="Compact"/>
            </w:pPr>
            <w:r>
              <w:t>Nhân viên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</w:t>
            </w:r>
          </w:p>
        </w:tc>
        <w:tc>
          <w:tcPr>
            <w:tcW w:w="0" w:type="auto"/>
          </w:tcPr>
          <w:p w14:paraId="2F877525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7AA5D4BE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46DF8817" w14:textId="77777777" w:rsidR="004630A1" w:rsidRDefault="00DB7B08">
            <w:pPr>
              <w:pStyle w:val="Compact"/>
            </w:pPr>
            <w:r>
              <w:t>_____%</w:t>
            </w:r>
          </w:p>
        </w:tc>
      </w:tr>
      <w:tr w:rsidR="004630A1" w14:paraId="2D01757E" w14:textId="77777777" w:rsidTr="00760A39">
        <w:tc>
          <w:tcPr>
            <w:tcW w:w="0" w:type="auto"/>
          </w:tcPr>
          <w:p w14:paraId="00E9AB90" w14:textId="77777777" w:rsidR="004630A1" w:rsidRDefault="00DB7B08">
            <w:pPr>
              <w:pStyle w:val="Compact"/>
            </w:pPr>
            <w:r>
              <w:lastRenderedPageBreak/>
              <w:t>Nhân viên hành chính</w:t>
            </w:r>
          </w:p>
        </w:tc>
        <w:tc>
          <w:tcPr>
            <w:tcW w:w="0" w:type="auto"/>
          </w:tcPr>
          <w:p w14:paraId="1F676B23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5D85DD8E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73916CA2" w14:textId="77777777" w:rsidR="004630A1" w:rsidRDefault="00DB7B08">
            <w:pPr>
              <w:pStyle w:val="Compact"/>
            </w:pPr>
            <w:r>
              <w:t>_____%</w:t>
            </w:r>
          </w:p>
        </w:tc>
      </w:tr>
      <w:tr w:rsidR="004630A1" w14:paraId="2278F1A4" w14:textId="77777777" w:rsidTr="00760A39">
        <w:tc>
          <w:tcPr>
            <w:tcW w:w="0" w:type="auto"/>
          </w:tcPr>
          <w:p w14:paraId="2C053951" w14:textId="77777777" w:rsidR="004630A1" w:rsidRDefault="00DB7B08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5F74AA65" w14:textId="77777777" w:rsidR="004630A1" w:rsidRDefault="00DB7B08">
            <w:pPr>
              <w:pStyle w:val="Compact"/>
            </w:pPr>
            <w:r>
              <w:rPr>
                <w:b/>
                <w:bCs/>
              </w:rPr>
              <w:t>_____</w:t>
            </w:r>
          </w:p>
        </w:tc>
        <w:tc>
          <w:tcPr>
            <w:tcW w:w="0" w:type="auto"/>
          </w:tcPr>
          <w:p w14:paraId="19B9D9F5" w14:textId="77777777" w:rsidR="004630A1" w:rsidRDefault="00DB7B08">
            <w:pPr>
              <w:pStyle w:val="Compact"/>
            </w:pPr>
            <w:r>
              <w:rPr>
                <w:b/>
                <w:bCs/>
              </w:rPr>
              <w:t>_____</w:t>
            </w:r>
          </w:p>
        </w:tc>
        <w:tc>
          <w:tcPr>
            <w:tcW w:w="0" w:type="auto"/>
          </w:tcPr>
          <w:p w14:paraId="09EB49C0" w14:textId="77777777" w:rsidR="004630A1" w:rsidRDefault="00DB7B08">
            <w:pPr>
              <w:pStyle w:val="Compact"/>
            </w:pPr>
            <w:r>
              <w:rPr>
                <w:b/>
                <w:bCs/>
              </w:rPr>
              <w:t>_____%</w:t>
            </w:r>
          </w:p>
        </w:tc>
      </w:tr>
    </w:tbl>
    <w:p w14:paraId="14DADE79" w14:textId="77777777" w:rsidR="004630A1" w:rsidRDefault="00DB7B08">
      <w:r>
        <w:pict w14:anchorId="64E61992">
          <v:rect id="_x0000_i1028" style="width:0;height:1.5pt" o:hralign="center" o:hrstd="t" o:hr="t"/>
        </w:pict>
      </w:r>
    </w:p>
    <w:p w14:paraId="2B957CC8" w14:textId="77777777" w:rsidR="004630A1" w:rsidRDefault="00DB7B08">
      <w:pPr>
        <w:pStyle w:val="Heading2"/>
      </w:pPr>
      <w:bookmarkStart w:id="6" w:name="kết-quả-đánh-giá"/>
      <w:bookmarkEnd w:id="3"/>
      <w:bookmarkEnd w:id="5"/>
      <w:r>
        <w:t>K</w:t>
      </w:r>
      <w:r>
        <w:t>Ế</w:t>
      </w:r>
      <w:r>
        <w:t>T QU</w:t>
      </w:r>
      <w:r>
        <w:t>Ả</w:t>
      </w:r>
      <w:r>
        <w:t xml:space="preserve"> ĐÁNH GIÁ</w:t>
      </w:r>
    </w:p>
    <w:p w14:paraId="20E0E0AC" w14:textId="77777777" w:rsidR="004630A1" w:rsidRDefault="00DB7B08">
      <w:pPr>
        <w:pStyle w:val="Heading3"/>
      </w:pPr>
      <w:bookmarkStart w:id="7" w:name="thống-kê-điểm-số"/>
      <w:r>
        <w:t>Th</w:t>
      </w:r>
      <w:r>
        <w:t>ố</w:t>
      </w:r>
      <w:r>
        <w:t>ng kê đi</w:t>
      </w:r>
      <w:r>
        <w:t>ể</w:t>
      </w:r>
      <w:r>
        <w:t>m s</w:t>
      </w:r>
      <w:r>
        <w:t>ố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231"/>
        <w:gridCol w:w="1778"/>
        <w:gridCol w:w="2326"/>
        <w:gridCol w:w="2052"/>
        <w:gridCol w:w="2189"/>
      </w:tblGrid>
      <w:tr w:rsidR="004630A1" w14:paraId="5A7D5788" w14:textId="77777777" w:rsidTr="00760A39">
        <w:tc>
          <w:tcPr>
            <w:tcW w:w="1018" w:type="dxa"/>
          </w:tcPr>
          <w:p w14:paraId="6E17DC0E" w14:textId="77777777" w:rsidR="004630A1" w:rsidRDefault="00DB7B08">
            <w:pPr>
              <w:pStyle w:val="Compact"/>
            </w:pPr>
            <w:r>
              <w:t>Môn h</w:t>
            </w:r>
            <w:r>
              <w:t>ọ</w:t>
            </w:r>
            <w:r>
              <w:t>c</w:t>
            </w:r>
          </w:p>
        </w:tc>
        <w:tc>
          <w:tcPr>
            <w:tcW w:w="1470" w:type="dxa"/>
          </w:tcPr>
          <w:p w14:paraId="2462006C" w14:textId="77777777" w:rsidR="004630A1" w:rsidRDefault="00DB7B08">
            <w:pPr>
              <w:pStyle w:val="Compact"/>
            </w:pPr>
            <w:r>
              <w:t>Đi</w:t>
            </w:r>
            <w:r>
              <w:t>ể</w:t>
            </w:r>
            <w:r>
              <w:t>m t</w:t>
            </w:r>
            <w:r>
              <w:t>ố</w:t>
            </w:r>
            <w:r>
              <w:t>i đa</w:t>
            </w:r>
          </w:p>
        </w:tc>
        <w:tc>
          <w:tcPr>
            <w:tcW w:w="1923" w:type="dxa"/>
          </w:tcPr>
          <w:p w14:paraId="5EB6E21C" w14:textId="77777777" w:rsidR="004630A1" w:rsidRDefault="00DB7B08">
            <w:pPr>
              <w:pStyle w:val="Compact"/>
            </w:pPr>
            <w:r>
              <w:t>Đi</w:t>
            </w:r>
            <w:r>
              <w:t>ể</w:t>
            </w:r>
            <w:r>
              <w:t>m trung bình</w:t>
            </w:r>
          </w:p>
        </w:tc>
        <w:tc>
          <w:tcPr>
            <w:tcW w:w="1697" w:type="dxa"/>
          </w:tcPr>
          <w:p w14:paraId="290D32D3" w14:textId="77777777" w:rsidR="004630A1" w:rsidRDefault="00DB7B08">
            <w:pPr>
              <w:pStyle w:val="Compact"/>
            </w:pPr>
            <w:r>
              <w:t>Đi</w:t>
            </w:r>
            <w:r>
              <w:t>ể</w:t>
            </w:r>
            <w:r>
              <w:t>m cao nh</w:t>
            </w:r>
            <w:r>
              <w:t>ấ</w:t>
            </w:r>
            <w:r>
              <w:t>t</w:t>
            </w:r>
          </w:p>
        </w:tc>
        <w:tc>
          <w:tcPr>
            <w:tcW w:w="1810" w:type="dxa"/>
          </w:tcPr>
          <w:p w14:paraId="7A639CA5" w14:textId="77777777" w:rsidR="004630A1" w:rsidRDefault="00DB7B08">
            <w:pPr>
              <w:pStyle w:val="Compact"/>
            </w:pPr>
            <w:r>
              <w:t>Đi</w:t>
            </w:r>
            <w:r>
              <w:t>ể</w:t>
            </w:r>
            <w:r>
              <w:t>m th</w:t>
            </w:r>
            <w:r>
              <w:t>ấ</w:t>
            </w:r>
            <w:r>
              <w:t>p nh</w:t>
            </w:r>
            <w:r>
              <w:t>ấ</w:t>
            </w:r>
            <w:r>
              <w:t>t</w:t>
            </w:r>
          </w:p>
        </w:tc>
      </w:tr>
      <w:tr w:rsidR="004630A1" w14:paraId="317AB3BE" w14:textId="77777777" w:rsidTr="00760A39">
        <w:tc>
          <w:tcPr>
            <w:tcW w:w="1018" w:type="dxa"/>
          </w:tcPr>
          <w:p w14:paraId="1593E456" w14:textId="77777777" w:rsidR="004630A1" w:rsidRDefault="00DB7B08">
            <w:pPr>
              <w:pStyle w:val="Compact"/>
            </w:pPr>
            <w:r>
              <w:t>Lý thuy</w:t>
            </w:r>
            <w:r>
              <w:t>ế</w:t>
            </w:r>
            <w:r>
              <w:t>t PCCC</w:t>
            </w:r>
          </w:p>
        </w:tc>
        <w:tc>
          <w:tcPr>
            <w:tcW w:w="1470" w:type="dxa"/>
          </w:tcPr>
          <w:p w14:paraId="65AB683E" w14:textId="77777777" w:rsidR="004630A1" w:rsidRDefault="00DB7B08">
            <w:pPr>
              <w:pStyle w:val="Compact"/>
            </w:pPr>
            <w:r>
              <w:t>100</w:t>
            </w:r>
          </w:p>
        </w:tc>
        <w:tc>
          <w:tcPr>
            <w:tcW w:w="1923" w:type="dxa"/>
          </w:tcPr>
          <w:p w14:paraId="7BCB0AC8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1697" w:type="dxa"/>
          </w:tcPr>
          <w:p w14:paraId="376988F4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1810" w:type="dxa"/>
          </w:tcPr>
          <w:p w14:paraId="66B7BA80" w14:textId="77777777" w:rsidR="004630A1" w:rsidRDefault="00DB7B08">
            <w:pPr>
              <w:pStyle w:val="Compact"/>
            </w:pPr>
            <w:r>
              <w:t>_____</w:t>
            </w:r>
          </w:p>
        </w:tc>
      </w:tr>
      <w:tr w:rsidR="004630A1" w14:paraId="1DE03F1B" w14:textId="77777777" w:rsidTr="00760A39">
        <w:tc>
          <w:tcPr>
            <w:tcW w:w="1018" w:type="dxa"/>
          </w:tcPr>
          <w:p w14:paraId="4B4E416F" w14:textId="77777777" w:rsidR="004630A1" w:rsidRDefault="00DB7B08">
            <w:pPr>
              <w:pStyle w:val="Compact"/>
            </w:pPr>
            <w:r>
              <w:t>Th</w:t>
            </w:r>
            <w:r>
              <w:t>ự</w:t>
            </w:r>
            <w:r>
              <w:t>c hành bình ch</w:t>
            </w:r>
            <w:r>
              <w:t>ữ</w:t>
            </w:r>
            <w:r>
              <w:t>a cháy</w:t>
            </w:r>
          </w:p>
        </w:tc>
        <w:tc>
          <w:tcPr>
            <w:tcW w:w="1470" w:type="dxa"/>
          </w:tcPr>
          <w:p w14:paraId="14312F1F" w14:textId="77777777" w:rsidR="004630A1" w:rsidRDefault="00DB7B08">
            <w:pPr>
              <w:pStyle w:val="Compact"/>
            </w:pPr>
            <w:r>
              <w:t>100</w:t>
            </w:r>
          </w:p>
        </w:tc>
        <w:tc>
          <w:tcPr>
            <w:tcW w:w="1923" w:type="dxa"/>
          </w:tcPr>
          <w:p w14:paraId="3DE96C0A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1697" w:type="dxa"/>
          </w:tcPr>
          <w:p w14:paraId="3EE282D1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1810" w:type="dxa"/>
          </w:tcPr>
          <w:p w14:paraId="12C154D6" w14:textId="77777777" w:rsidR="004630A1" w:rsidRDefault="00DB7B08">
            <w:pPr>
              <w:pStyle w:val="Compact"/>
            </w:pPr>
            <w:r>
              <w:t>_____</w:t>
            </w:r>
          </w:p>
        </w:tc>
      </w:tr>
      <w:tr w:rsidR="004630A1" w14:paraId="02A4C3C2" w14:textId="77777777" w:rsidTr="00760A39">
        <w:tc>
          <w:tcPr>
            <w:tcW w:w="1018" w:type="dxa"/>
          </w:tcPr>
          <w:p w14:paraId="3EE1AC7A" w14:textId="77777777" w:rsidR="004630A1" w:rsidRDefault="00DB7B08">
            <w:pPr>
              <w:pStyle w:val="Compact"/>
            </w:pPr>
            <w:r>
              <w:t>Th</w:t>
            </w:r>
            <w:r>
              <w:t>ự</w:t>
            </w:r>
            <w:r>
              <w:t>c hành sơ tán</w:t>
            </w:r>
          </w:p>
        </w:tc>
        <w:tc>
          <w:tcPr>
            <w:tcW w:w="1470" w:type="dxa"/>
          </w:tcPr>
          <w:p w14:paraId="72A28A9A" w14:textId="77777777" w:rsidR="004630A1" w:rsidRDefault="00DB7B08">
            <w:pPr>
              <w:pStyle w:val="Compact"/>
            </w:pPr>
            <w:r>
              <w:t>100</w:t>
            </w:r>
          </w:p>
        </w:tc>
        <w:tc>
          <w:tcPr>
            <w:tcW w:w="1923" w:type="dxa"/>
          </w:tcPr>
          <w:p w14:paraId="60AC1E52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1697" w:type="dxa"/>
          </w:tcPr>
          <w:p w14:paraId="46140AAD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1810" w:type="dxa"/>
          </w:tcPr>
          <w:p w14:paraId="09EA755A" w14:textId="77777777" w:rsidR="004630A1" w:rsidRDefault="00DB7B08">
            <w:pPr>
              <w:pStyle w:val="Compact"/>
            </w:pPr>
            <w:r>
              <w:t>_____</w:t>
            </w:r>
          </w:p>
        </w:tc>
      </w:tr>
      <w:tr w:rsidR="004630A1" w14:paraId="1092785E" w14:textId="77777777" w:rsidTr="00760A39">
        <w:tc>
          <w:tcPr>
            <w:tcW w:w="1018" w:type="dxa"/>
          </w:tcPr>
          <w:p w14:paraId="05F69696" w14:textId="77777777" w:rsidR="004630A1" w:rsidRDefault="00DB7B08">
            <w:pPr>
              <w:pStyle w:val="Compact"/>
            </w:pPr>
            <w:r>
              <w:t>Sơ c</w:t>
            </w:r>
            <w:r>
              <w:t>ứ</w:t>
            </w:r>
            <w:r>
              <w:t>u ban đ</w:t>
            </w:r>
            <w:r>
              <w:t>ầ</w:t>
            </w:r>
            <w:r>
              <w:t>u</w:t>
            </w:r>
          </w:p>
        </w:tc>
        <w:tc>
          <w:tcPr>
            <w:tcW w:w="1470" w:type="dxa"/>
          </w:tcPr>
          <w:p w14:paraId="5FFBB94E" w14:textId="77777777" w:rsidR="004630A1" w:rsidRDefault="00DB7B08">
            <w:pPr>
              <w:pStyle w:val="Compact"/>
            </w:pPr>
            <w:r>
              <w:t>100</w:t>
            </w:r>
          </w:p>
        </w:tc>
        <w:tc>
          <w:tcPr>
            <w:tcW w:w="1923" w:type="dxa"/>
          </w:tcPr>
          <w:p w14:paraId="5700DABD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1697" w:type="dxa"/>
          </w:tcPr>
          <w:p w14:paraId="56D4676A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1810" w:type="dxa"/>
          </w:tcPr>
          <w:p w14:paraId="2D9036C9" w14:textId="77777777" w:rsidR="004630A1" w:rsidRDefault="00DB7B08">
            <w:pPr>
              <w:pStyle w:val="Compact"/>
            </w:pPr>
            <w:r>
              <w:t>_____</w:t>
            </w:r>
          </w:p>
        </w:tc>
      </w:tr>
      <w:tr w:rsidR="004630A1" w14:paraId="670504DE" w14:textId="77777777" w:rsidTr="00760A39">
        <w:tc>
          <w:tcPr>
            <w:tcW w:w="1018" w:type="dxa"/>
          </w:tcPr>
          <w:p w14:paraId="5E205C3A" w14:textId="77777777" w:rsidR="004630A1" w:rsidRDefault="00DB7B08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470" w:type="dxa"/>
          </w:tcPr>
          <w:p w14:paraId="1A7F121C" w14:textId="77777777" w:rsidR="004630A1" w:rsidRDefault="00DB7B08">
            <w:pPr>
              <w:pStyle w:val="Compact"/>
            </w:pPr>
            <w:r>
              <w:rPr>
                <w:b/>
                <w:bCs/>
              </w:rPr>
              <w:t>400</w:t>
            </w:r>
          </w:p>
        </w:tc>
        <w:tc>
          <w:tcPr>
            <w:tcW w:w="1923" w:type="dxa"/>
          </w:tcPr>
          <w:p w14:paraId="17E68B60" w14:textId="77777777" w:rsidR="004630A1" w:rsidRDefault="00DB7B08">
            <w:pPr>
              <w:pStyle w:val="Compact"/>
            </w:pPr>
            <w:r>
              <w:rPr>
                <w:b/>
                <w:bCs/>
              </w:rPr>
              <w:t>_____</w:t>
            </w:r>
          </w:p>
        </w:tc>
        <w:tc>
          <w:tcPr>
            <w:tcW w:w="1697" w:type="dxa"/>
          </w:tcPr>
          <w:p w14:paraId="027D9521" w14:textId="77777777" w:rsidR="004630A1" w:rsidRDefault="00DB7B08">
            <w:pPr>
              <w:pStyle w:val="Compact"/>
            </w:pPr>
            <w:r>
              <w:rPr>
                <w:b/>
                <w:bCs/>
              </w:rPr>
              <w:t>_____</w:t>
            </w:r>
          </w:p>
        </w:tc>
        <w:tc>
          <w:tcPr>
            <w:tcW w:w="1810" w:type="dxa"/>
          </w:tcPr>
          <w:p w14:paraId="26CECFC2" w14:textId="77777777" w:rsidR="004630A1" w:rsidRDefault="00DB7B08">
            <w:pPr>
              <w:pStyle w:val="Compact"/>
            </w:pPr>
            <w:r>
              <w:rPr>
                <w:b/>
                <w:bCs/>
              </w:rPr>
              <w:t>_____</w:t>
            </w:r>
          </w:p>
        </w:tc>
      </w:tr>
    </w:tbl>
    <w:p w14:paraId="46989CC1" w14:textId="77777777" w:rsidR="004630A1" w:rsidRDefault="00DB7B08">
      <w:pPr>
        <w:pStyle w:val="Heading3"/>
      </w:pPr>
      <w:bookmarkStart w:id="8" w:name="phân-loại-kết-quả"/>
      <w:bookmarkEnd w:id="7"/>
      <w:r>
        <w:t>Phân lo</w:t>
      </w:r>
      <w:r>
        <w:t>ạ</w:t>
      </w:r>
      <w:r>
        <w:t>i k</w:t>
      </w:r>
      <w:r>
        <w:t>ế</w:t>
      </w:r>
      <w:r>
        <w:t>t qu</w:t>
      </w:r>
      <w:r>
        <w:t>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976"/>
        <w:gridCol w:w="1094"/>
        <w:gridCol w:w="1136"/>
      </w:tblGrid>
      <w:tr w:rsidR="004630A1" w14:paraId="50DF2CE9" w14:textId="77777777" w:rsidTr="00760A39">
        <w:tc>
          <w:tcPr>
            <w:tcW w:w="0" w:type="auto"/>
          </w:tcPr>
          <w:p w14:paraId="67C2655D" w14:textId="77777777" w:rsidR="004630A1" w:rsidRDefault="00DB7B08">
            <w:pPr>
              <w:pStyle w:val="Compact"/>
            </w:pPr>
            <w:r>
              <w:t>X</w:t>
            </w:r>
            <w:r>
              <w:t>ế</w:t>
            </w:r>
            <w:r>
              <w:t>p lo</w:t>
            </w:r>
            <w:r>
              <w:t>ạ</w:t>
            </w:r>
            <w:r>
              <w:t>i</w:t>
            </w:r>
          </w:p>
        </w:tc>
        <w:tc>
          <w:tcPr>
            <w:tcW w:w="0" w:type="auto"/>
          </w:tcPr>
          <w:p w14:paraId="27B7850B" w14:textId="77777777" w:rsidR="004630A1" w:rsidRDefault="00DB7B08">
            <w:pPr>
              <w:pStyle w:val="Compact"/>
            </w:pPr>
            <w:r>
              <w:t>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4677ABD2" w14:textId="77777777" w:rsidR="004630A1" w:rsidRDefault="00DB7B08">
            <w:pPr>
              <w:pStyle w:val="Compact"/>
            </w:pPr>
            <w:r>
              <w:t>S</w:t>
            </w:r>
            <w:r>
              <w:t>ố</w:t>
            </w:r>
            <w:r>
              <w:t xml:space="preserve"> ngư</w:t>
            </w:r>
            <w:r>
              <w:t>ờ</w:t>
            </w:r>
            <w:r>
              <w:t>i</w:t>
            </w:r>
          </w:p>
        </w:tc>
        <w:tc>
          <w:tcPr>
            <w:tcW w:w="0" w:type="auto"/>
          </w:tcPr>
          <w:p w14:paraId="7807734C" w14:textId="77777777" w:rsidR="004630A1" w:rsidRDefault="00DB7B08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(%)</w:t>
            </w:r>
          </w:p>
        </w:tc>
      </w:tr>
      <w:tr w:rsidR="004630A1" w14:paraId="7A978050" w14:textId="77777777" w:rsidTr="00760A39">
        <w:tc>
          <w:tcPr>
            <w:tcW w:w="0" w:type="auto"/>
          </w:tcPr>
          <w:p w14:paraId="1CCABBB1" w14:textId="77777777" w:rsidR="004630A1" w:rsidRDefault="00DB7B08">
            <w:pPr>
              <w:pStyle w:val="Compact"/>
            </w:pPr>
            <w:r>
              <w:t>Xu</w:t>
            </w:r>
            <w:r>
              <w:t>ấ</w:t>
            </w:r>
            <w:r>
              <w:t>t s</w:t>
            </w:r>
            <w:r>
              <w:t>ắ</w:t>
            </w:r>
            <w:r>
              <w:t>c</w:t>
            </w:r>
          </w:p>
        </w:tc>
        <w:tc>
          <w:tcPr>
            <w:tcW w:w="0" w:type="auto"/>
          </w:tcPr>
          <w:p w14:paraId="288F2EFF" w14:textId="77777777" w:rsidR="004630A1" w:rsidRDefault="00DB7B08">
            <w:pPr>
              <w:pStyle w:val="Compact"/>
            </w:pPr>
            <w:r>
              <w:t>≥90%</w:t>
            </w:r>
          </w:p>
        </w:tc>
        <w:tc>
          <w:tcPr>
            <w:tcW w:w="0" w:type="auto"/>
          </w:tcPr>
          <w:p w14:paraId="180AC13C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6FA3D10B" w14:textId="77777777" w:rsidR="004630A1" w:rsidRDefault="00DB7B08">
            <w:pPr>
              <w:pStyle w:val="Compact"/>
            </w:pPr>
            <w:r>
              <w:t>_____%</w:t>
            </w:r>
          </w:p>
        </w:tc>
      </w:tr>
      <w:tr w:rsidR="004630A1" w14:paraId="70B5FA5E" w14:textId="77777777" w:rsidTr="00760A39">
        <w:tc>
          <w:tcPr>
            <w:tcW w:w="0" w:type="auto"/>
          </w:tcPr>
          <w:p w14:paraId="21227DDE" w14:textId="77777777" w:rsidR="004630A1" w:rsidRDefault="00DB7B08">
            <w:pPr>
              <w:pStyle w:val="Compact"/>
            </w:pPr>
            <w:r>
              <w:t>Khá</w:t>
            </w:r>
          </w:p>
        </w:tc>
        <w:tc>
          <w:tcPr>
            <w:tcW w:w="0" w:type="auto"/>
          </w:tcPr>
          <w:p w14:paraId="43436A6A" w14:textId="77777777" w:rsidR="004630A1" w:rsidRDefault="00DB7B08">
            <w:pPr>
              <w:pStyle w:val="Compact"/>
            </w:pPr>
            <w:r>
              <w:t>70-89%</w:t>
            </w:r>
          </w:p>
        </w:tc>
        <w:tc>
          <w:tcPr>
            <w:tcW w:w="0" w:type="auto"/>
          </w:tcPr>
          <w:p w14:paraId="0C564A44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656BB970" w14:textId="77777777" w:rsidR="004630A1" w:rsidRDefault="00DB7B08">
            <w:pPr>
              <w:pStyle w:val="Compact"/>
            </w:pPr>
            <w:r>
              <w:t>_____%</w:t>
            </w:r>
          </w:p>
        </w:tc>
      </w:tr>
      <w:tr w:rsidR="004630A1" w14:paraId="09C978B0" w14:textId="77777777" w:rsidTr="00760A39">
        <w:tc>
          <w:tcPr>
            <w:tcW w:w="0" w:type="auto"/>
          </w:tcPr>
          <w:p w14:paraId="1052CB95" w14:textId="77777777" w:rsidR="004630A1" w:rsidRDefault="00DB7B08">
            <w:pPr>
              <w:pStyle w:val="Compact"/>
            </w:pPr>
            <w:r>
              <w:t>Trung bình</w:t>
            </w:r>
          </w:p>
        </w:tc>
        <w:tc>
          <w:tcPr>
            <w:tcW w:w="0" w:type="auto"/>
          </w:tcPr>
          <w:p w14:paraId="5358C81A" w14:textId="77777777" w:rsidR="004630A1" w:rsidRDefault="00DB7B08">
            <w:pPr>
              <w:pStyle w:val="Compact"/>
            </w:pPr>
            <w:r>
              <w:t>50-69%</w:t>
            </w:r>
          </w:p>
        </w:tc>
        <w:tc>
          <w:tcPr>
            <w:tcW w:w="0" w:type="auto"/>
          </w:tcPr>
          <w:p w14:paraId="10017766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234E3163" w14:textId="77777777" w:rsidR="004630A1" w:rsidRDefault="00DB7B08">
            <w:pPr>
              <w:pStyle w:val="Compact"/>
            </w:pPr>
            <w:r>
              <w:t>_____%</w:t>
            </w:r>
          </w:p>
        </w:tc>
      </w:tr>
      <w:tr w:rsidR="004630A1" w14:paraId="789767DC" w14:textId="77777777" w:rsidTr="00760A39">
        <w:tc>
          <w:tcPr>
            <w:tcW w:w="0" w:type="auto"/>
          </w:tcPr>
          <w:p w14:paraId="1127A3A0" w14:textId="77777777" w:rsidR="004630A1" w:rsidRDefault="00DB7B08">
            <w:pPr>
              <w:pStyle w:val="Compact"/>
            </w:pPr>
            <w:r>
              <w:t>Không đ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38BCE0A1" w14:textId="77777777" w:rsidR="004630A1" w:rsidRDefault="00DB7B08">
            <w:pPr>
              <w:pStyle w:val="Compact"/>
            </w:pPr>
            <w:r>
              <w:t>&lt;50%</w:t>
            </w:r>
          </w:p>
        </w:tc>
        <w:tc>
          <w:tcPr>
            <w:tcW w:w="0" w:type="auto"/>
          </w:tcPr>
          <w:p w14:paraId="41026079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133BCF96" w14:textId="77777777" w:rsidR="004630A1" w:rsidRDefault="00DB7B08">
            <w:pPr>
              <w:pStyle w:val="Compact"/>
            </w:pPr>
            <w:r>
              <w:t>_____%</w:t>
            </w:r>
          </w:p>
        </w:tc>
      </w:tr>
    </w:tbl>
    <w:p w14:paraId="63784FDE" w14:textId="77777777" w:rsidR="004630A1" w:rsidRDefault="00DB7B08">
      <w:r>
        <w:pict w14:anchorId="6A6FD233">
          <v:rect id="_x0000_i1029" style="width:0;height:1.5pt" o:hralign="center" o:hrstd="t" o:hr="t"/>
        </w:pict>
      </w:r>
    </w:p>
    <w:p w14:paraId="199CD5B0" w14:textId="77777777" w:rsidR="004630A1" w:rsidRDefault="00DB7B08">
      <w:pPr>
        <w:pStyle w:val="Heading2"/>
      </w:pPr>
      <w:bookmarkStart w:id="9" w:name="danh-sách-học-viên-vắng-mặt"/>
      <w:bookmarkEnd w:id="6"/>
      <w:bookmarkEnd w:id="8"/>
      <w:r>
        <w:lastRenderedPageBreak/>
        <w:t>DANH SÁCH H</w:t>
      </w:r>
      <w:r>
        <w:t>Ọ</w:t>
      </w:r>
      <w:r>
        <w:t>C VIÊN V</w:t>
      </w:r>
      <w:r>
        <w:t>Ắ</w:t>
      </w:r>
      <w:r>
        <w:t>NG M</w:t>
      </w:r>
      <w:r>
        <w:t>Ặ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1150"/>
        <w:gridCol w:w="1033"/>
        <w:gridCol w:w="1236"/>
        <w:gridCol w:w="1730"/>
        <w:gridCol w:w="983"/>
      </w:tblGrid>
      <w:tr w:rsidR="004630A1" w14:paraId="0760C35B" w14:textId="77777777" w:rsidTr="00760A39">
        <w:tc>
          <w:tcPr>
            <w:tcW w:w="0" w:type="auto"/>
          </w:tcPr>
          <w:p w14:paraId="30BE72D7" w14:textId="77777777" w:rsidR="004630A1" w:rsidRDefault="00DB7B08">
            <w:pPr>
              <w:pStyle w:val="Compact"/>
            </w:pPr>
            <w:r>
              <w:t>STT</w:t>
            </w:r>
          </w:p>
        </w:tc>
        <w:tc>
          <w:tcPr>
            <w:tcW w:w="0" w:type="auto"/>
          </w:tcPr>
          <w:p w14:paraId="15487AE6" w14:textId="77777777" w:rsidR="004630A1" w:rsidRDefault="00DB7B08">
            <w:pPr>
              <w:pStyle w:val="Compact"/>
            </w:pPr>
            <w:r>
              <w:t>H</w:t>
            </w:r>
            <w:r>
              <w:t>ọ</w:t>
            </w:r>
            <w:r>
              <w:t xml:space="preserve"> và tên</w:t>
            </w:r>
          </w:p>
        </w:tc>
        <w:tc>
          <w:tcPr>
            <w:tcW w:w="0" w:type="auto"/>
          </w:tcPr>
          <w:p w14:paraId="189F8666" w14:textId="77777777" w:rsidR="004630A1" w:rsidRDefault="00DB7B08">
            <w:pPr>
              <w:pStyle w:val="Compact"/>
            </w:pPr>
            <w:r>
              <w:t>Ch</w:t>
            </w:r>
            <w:r>
              <w:t>ứ</w:t>
            </w:r>
            <w:r>
              <w:t>c v</w:t>
            </w:r>
            <w:r>
              <w:t>ụ</w:t>
            </w:r>
          </w:p>
        </w:tc>
        <w:tc>
          <w:tcPr>
            <w:tcW w:w="0" w:type="auto"/>
          </w:tcPr>
          <w:p w14:paraId="3AF3BD6A" w14:textId="77777777" w:rsidR="004630A1" w:rsidRDefault="00DB7B08">
            <w:pPr>
              <w:pStyle w:val="Compact"/>
            </w:pPr>
            <w:r>
              <w:t>Phòng ban</w:t>
            </w:r>
          </w:p>
        </w:tc>
        <w:tc>
          <w:tcPr>
            <w:tcW w:w="0" w:type="auto"/>
          </w:tcPr>
          <w:p w14:paraId="33B6547D" w14:textId="77777777" w:rsidR="004630A1" w:rsidRDefault="00DB7B08">
            <w:pPr>
              <w:pStyle w:val="Compact"/>
            </w:pPr>
            <w:r>
              <w:t>Lý do v</w:t>
            </w:r>
            <w:r>
              <w:t>ắ</w:t>
            </w:r>
            <w:r>
              <w:t>ng m</w:t>
            </w:r>
            <w:r>
              <w:t>ặ</w:t>
            </w:r>
            <w:r>
              <w:t>t</w:t>
            </w:r>
          </w:p>
        </w:tc>
        <w:tc>
          <w:tcPr>
            <w:tcW w:w="0" w:type="auto"/>
          </w:tcPr>
          <w:p w14:paraId="74D41619" w14:textId="77777777" w:rsidR="004630A1" w:rsidRDefault="00DB7B08">
            <w:pPr>
              <w:pStyle w:val="Compact"/>
            </w:pPr>
            <w:r>
              <w:t>Ghi chú</w:t>
            </w:r>
          </w:p>
        </w:tc>
      </w:tr>
      <w:tr w:rsidR="004630A1" w14:paraId="64BEF22A" w14:textId="77777777" w:rsidTr="00760A39">
        <w:tc>
          <w:tcPr>
            <w:tcW w:w="0" w:type="auto"/>
          </w:tcPr>
          <w:p w14:paraId="263340B8" w14:textId="77777777" w:rsidR="004630A1" w:rsidRDefault="00DB7B08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7469156" w14:textId="77777777" w:rsidR="004630A1" w:rsidRDefault="004630A1">
            <w:pPr>
              <w:pStyle w:val="Compact"/>
            </w:pPr>
          </w:p>
        </w:tc>
        <w:tc>
          <w:tcPr>
            <w:tcW w:w="0" w:type="auto"/>
          </w:tcPr>
          <w:p w14:paraId="09425674" w14:textId="77777777" w:rsidR="004630A1" w:rsidRDefault="004630A1">
            <w:pPr>
              <w:pStyle w:val="Compact"/>
            </w:pPr>
          </w:p>
        </w:tc>
        <w:tc>
          <w:tcPr>
            <w:tcW w:w="0" w:type="auto"/>
          </w:tcPr>
          <w:p w14:paraId="50FB5B2F" w14:textId="77777777" w:rsidR="004630A1" w:rsidRDefault="004630A1">
            <w:pPr>
              <w:pStyle w:val="Compact"/>
            </w:pPr>
          </w:p>
        </w:tc>
        <w:tc>
          <w:tcPr>
            <w:tcW w:w="0" w:type="auto"/>
          </w:tcPr>
          <w:p w14:paraId="55E5F902" w14:textId="77777777" w:rsidR="004630A1" w:rsidRDefault="004630A1">
            <w:pPr>
              <w:pStyle w:val="Compact"/>
            </w:pPr>
          </w:p>
        </w:tc>
        <w:tc>
          <w:tcPr>
            <w:tcW w:w="0" w:type="auto"/>
          </w:tcPr>
          <w:p w14:paraId="728EA0E2" w14:textId="77777777" w:rsidR="004630A1" w:rsidRDefault="004630A1">
            <w:pPr>
              <w:pStyle w:val="Compact"/>
            </w:pPr>
          </w:p>
        </w:tc>
      </w:tr>
      <w:tr w:rsidR="004630A1" w14:paraId="318ABE9F" w14:textId="77777777" w:rsidTr="00760A39">
        <w:tc>
          <w:tcPr>
            <w:tcW w:w="0" w:type="auto"/>
          </w:tcPr>
          <w:p w14:paraId="0C5D1D09" w14:textId="77777777" w:rsidR="004630A1" w:rsidRDefault="00DB7B08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B2FABB2" w14:textId="77777777" w:rsidR="004630A1" w:rsidRDefault="004630A1">
            <w:pPr>
              <w:pStyle w:val="Compact"/>
            </w:pPr>
          </w:p>
        </w:tc>
        <w:tc>
          <w:tcPr>
            <w:tcW w:w="0" w:type="auto"/>
          </w:tcPr>
          <w:p w14:paraId="1EDACC2B" w14:textId="77777777" w:rsidR="004630A1" w:rsidRDefault="004630A1">
            <w:pPr>
              <w:pStyle w:val="Compact"/>
            </w:pPr>
          </w:p>
        </w:tc>
        <w:tc>
          <w:tcPr>
            <w:tcW w:w="0" w:type="auto"/>
          </w:tcPr>
          <w:p w14:paraId="4AD754E1" w14:textId="77777777" w:rsidR="004630A1" w:rsidRDefault="004630A1">
            <w:pPr>
              <w:pStyle w:val="Compact"/>
            </w:pPr>
          </w:p>
        </w:tc>
        <w:tc>
          <w:tcPr>
            <w:tcW w:w="0" w:type="auto"/>
          </w:tcPr>
          <w:p w14:paraId="41E00B9D" w14:textId="77777777" w:rsidR="004630A1" w:rsidRDefault="004630A1">
            <w:pPr>
              <w:pStyle w:val="Compact"/>
            </w:pPr>
          </w:p>
        </w:tc>
        <w:tc>
          <w:tcPr>
            <w:tcW w:w="0" w:type="auto"/>
          </w:tcPr>
          <w:p w14:paraId="4B2A51A3" w14:textId="77777777" w:rsidR="004630A1" w:rsidRDefault="004630A1">
            <w:pPr>
              <w:pStyle w:val="Compact"/>
            </w:pPr>
          </w:p>
        </w:tc>
      </w:tr>
      <w:tr w:rsidR="004630A1" w14:paraId="57CFD2EA" w14:textId="77777777" w:rsidTr="00760A39">
        <w:tc>
          <w:tcPr>
            <w:tcW w:w="0" w:type="auto"/>
          </w:tcPr>
          <w:p w14:paraId="32BF9C86" w14:textId="77777777" w:rsidR="004630A1" w:rsidRDefault="00DB7B08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BE49472" w14:textId="77777777" w:rsidR="004630A1" w:rsidRDefault="004630A1">
            <w:pPr>
              <w:pStyle w:val="Compact"/>
            </w:pPr>
          </w:p>
        </w:tc>
        <w:tc>
          <w:tcPr>
            <w:tcW w:w="0" w:type="auto"/>
          </w:tcPr>
          <w:p w14:paraId="0B1FDC78" w14:textId="77777777" w:rsidR="004630A1" w:rsidRDefault="004630A1">
            <w:pPr>
              <w:pStyle w:val="Compact"/>
            </w:pPr>
          </w:p>
        </w:tc>
        <w:tc>
          <w:tcPr>
            <w:tcW w:w="0" w:type="auto"/>
          </w:tcPr>
          <w:p w14:paraId="60598F3B" w14:textId="77777777" w:rsidR="004630A1" w:rsidRDefault="004630A1">
            <w:pPr>
              <w:pStyle w:val="Compact"/>
            </w:pPr>
          </w:p>
        </w:tc>
        <w:tc>
          <w:tcPr>
            <w:tcW w:w="0" w:type="auto"/>
          </w:tcPr>
          <w:p w14:paraId="66D8A7A4" w14:textId="77777777" w:rsidR="004630A1" w:rsidRDefault="004630A1">
            <w:pPr>
              <w:pStyle w:val="Compact"/>
            </w:pPr>
          </w:p>
        </w:tc>
        <w:tc>
          <w:tcPr>
            <w:tcW w:w="0" w:type="auto"/>
          </w:tcPr>
          <w:p w14:paraId="20A43D49" w14:textId="77777777" w:rsidR="004630A1" w:rsidRDefault="004630A1">
            <w:pPr>
              <w:pStyle w:val="Compact"/>
            </w:pPr>
          </w:p>
        </w:tc>
      </w:tr>
    </w:tbl>
    <w:p w14:paraId="5ADB3A17" w14:textId="77777777" w:rsidR="004630A1" w:rsidRDefault="00DB7B08">
      <w:r>
        <w:pict w14:anchorId="5EDFD866">
          <v:rect id="_x0000_i1030" style="width:0;height:1.5pt" o:hralign="center" o:hrstd="t" o:hr="t"/>
        </w:pict>
      </w:r>
    </w:p>
    <w:p w14:paraId="27507174" w14:textId="77777777" w:rsidR="004630A1" w:rsidRDefault="00DB7B08">
      <w:pPr>
        <w:pStyle w:val="Heading2"/>
      </w:pPr>
      <w:bookmarkStart w:id="10" w:name="danh-sách-học-viên-không-đạt"/>
      <w:bookmarkEnd w:id="9"/>
      <w:r>
        <w:t>DANH SÁCH H</w:t>
      </w:r>
      <w:r>
        <w:t>Ọ</w:t>
      </w:r>
      <w:r>
        <w:t>C VIÊN KHÔNG Đ</w:t>
      </w:r>
      <w:r>
        <w:t>Ạ</w:t>
      </w:r>
      <w:r>
        <w:t>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692"/>
        <w:gridCol w:w="1527"/>
        <w:gridCol w:w="1250"/>
        <w:gridCol w:w="1527"/>
        <w:gridCol w:w="1527"/>
        <w:gridCol w:w="971"/>
        <w:gridCol w:w="2082"/>
      </w:tblGrid>
      <w:tr w:rsidR="004630A1" w14:paraId="4055BB48" w14:textId="77777777" w:rsidTr="00760A39">
        <w:tc>
          <w:tcPr>
            <w:tcW w:w="573" w:type="dxa"/>
          </w:tcPr>
          <w:p w14:paraId="541D3499" w14:textId="77777777" w:rsidR="004630A1" w:rsidRDefault="00DB7B08">
            <w:pPr>
              <w:pStyle w:val="Compact"/>
            </w:pPr>
            <w:r>
              <w:t>STT</w:t>
            </w:r>
          </w:p>
        </w:tc>
        <w:tc>
          <w:tcPr>
            <w:tcW w:w="1262" w:type="dxa"/>
          </w:tcPr>
          <w:p w14:paraId="7F77BA07" w14:textId="77777777" w:rsidR="004630A1" w:rsidRDefault="00DB7B08">
            <w:pPr>
              <w:pStyle w:val="Compact"/>
            </w:pPr>
            <w:r>
              <w:t>H</w:t>
            </w:r>
            <w:r>
              <w:t>ọ</w:t>
            </w:r>
            <w:r>
              <w:t xml:space="preserve"> và tên</w:t>
            </w:r>
          </w:p>
        </w:tc>
        <w:tc>
          <w:tcPr>
            <w:tcW w:w="1033" w:type="dxa"/>
          </w:tcPr>
          <w:p w14:paraId="2F28A6B0" w14:textId="77777777" w:rsidR="004630A1" w:rsidRDefault="00DB7B08">
            <w:pPr>
              <w:pStyle w:val="Compact"/>
            </w:pPr>
            <w:r>
              <w:t>Ch</w:t>
            </w:r>
            <w:r>
              <w:t>ứ</w:t>
            </w:r>
            <w:r>
              <w:t>c v</w:t>
            </w:r>
            <w:r>
              <w:t>ụ</w:t>
            </w:r>
          </w:p>
        </w:tc>
        <w:tc>
          <w:tcPr>
            <w:tcW w:w="1262" w:type="dxa"/>
          </w:tcPr>
          <w:p w14:paraId="458F896D" w14:textId="77777777" w:rsidR="004630A1" w:rsidRDefault="00DB7B08">
            <w:pPr>
              <w:pStyle w:val="Compact"/>
            </w:pPr>
            <w:r>
              <w:t>Phòng ban</w:t>
            </w:r>
          </w:p>
        </w:tc>
        <w:tc>
          <w:tcPr>
            <w:tcW w:w="1262" w:type="dxa"/>
          </w:tcPr>
          <w:p w14:paraId="2E97EC1F" w14:textId="77777777" w:rsidR="004630A1" w:rsidRDefault="00DB7B08">
            <w:pPr>
              <w:pStyle w:val="Compact"/>
            </w:pPr>
            <w:r>
              <w:t>Đi</w:t>
            </w:r>
            <w:r>
              <w:t>ể</w:t>
            </w:r>
            <w:r>
              <w:t>m t</w:t>
            </w:r>
            <w:r>
              <w:t>ổ</w:t>
            </w:r>
            <w:r>
              <w:t>ng</w:t>
            </w:r>
          </w:p>
        </w:tc>
        <w:tc>
          <w:tcPr>
            <w:tcW w:w="803" w:type="dxa"/>
          </w:tcPr>
          <w:p w14:paraId="154A2CB8" w14:textId="77777777" w:rsidR="004630A1" w:rsidRDefault="00DB7B08">
            <w:pPr>
              <w:pStyle w:val="Compact"/>
            </w:pPr>
            <w:r>
              <w:t>Lý do</w:t>
            </w:r>
          </w:p>
        </w:tc>
        <w:tc>
          <w:tcPr>
            <w:tcW w:w="1721" w:type="dxa"/>
          </w:tcPr>
          <w:p w14:paraId="59A23EF2" w14:textId="77777777" w:rsidR="004630A1" w:rsidRDefault="00DB7B08">
            <w:pPr>
              <w:pStyle w:val="Compact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x</w:t>
            </w:r>
            <w:r>
              <w:t>ử</w:t>
            </w:r>
            <w:r>
              <w:t xml:space="preserve"> lý</w:t>
            </w:r>
          </w:p>
        </w:tc>
      </w:tr>
      <w:tr w:rsidR="004630A1" w14:paraId="551F5531" w14:textId="77777777" w:rsidTr="00760A39">
        <w:tc>
          <w:tcPr>
            <w:tcW w:w="573" w:type="dxa"/>
          </w:tcPr>
          <w:p w14:paraId="33FE8C2E" w14:textId="77777777" w:rsidR="004630A1" w:rsidRDefault="00DB7B08">
            <w:pPr>
              <w:pStyle w:val="Compact"/>
            </w:pPr>
            <w:r>
              <w:t>1</w:t>
            </w:r>
          </w:p>
        </w:tc>
        <w:tc>
          <w:tcPr>
            <w:tcW w:w="1262" w:type="dxa"/>
          </w:tcPr>
          <w:p w14:paraId="47547E14" w14:textId="77777777" w:rsidR="004630A1" w:rsidRDefault="004630A1">
            <w:pPr>
              <w:pStyle w:val="Compact"/>
            </w:pPr>
          </w:p>
        </w:tc>
        <w:tc>
          <w:tcPr>
            <w:tcW w:w="1033" w:type="dxa"/>
          </w:tcPr>
          <w:p w14:paraId="0F75960B" w14:textId="77777777" w:rsidR="004630A1" w:rsidRDefault="004630A1">
            <w:pPr>
              <w:pStyle w:val="Compact"/>
            </w:pPr>
          </w:p>
        </w:tc>
        <w:tc>
          <w:tcPr>
            <w:tcW w:w="1262" w:type="dxa"/>
          </w:tcPr>
          <w:p w14:paraId="2D09D021" w14:textId="77777777" w:rsidR="004630A1" w:rsidRDefault="004630A1">
            <w:pPr>
              <w:pStyle w:val="Compact"/>
            </w:pPr>
          </w:p>
        </w:tc>
        <w:tc>
          <w:tcPr>
            <w:tcW w:w="1262" w:type="dxa"/>
          </w:tcPr>
          <w:p w14:paraId="6C825B4D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803" w:type="dxa"/>
          </w:tcPr>
          <w:p w14:paraId="5FF58697" w14:textId="77777777" w:rsidR="004630A1" w:rsidRDefault="004630A1">
            <w:pPr>
              <w:pStyle w:val="Compact"/>
            </w:pPr>
          </w:p>
        </w:tc>
        <w:tc>
          <w:tcPr>
            <w:tcW w:w="1721" w:type="dxa"/>
          </w:tcPr>
          <w:p w14:paraId="6939452A" w14:textId="77777777" w:rsidR="004630A1" w:rsidRDefault="004630A1">
            <w:pPr>
              <w:pStyle w:val="Compact"/>
            </w:pPr>
          </w:p>
        </w:tc>
      </w:tr>
      <w:tr w:rsidR="004630A1" w14:paraId="273308A7" w14:textId="77777777" w:rsidTr="00760A39">
        <w:tc>
          <w:tcPr>
            <w:tcW w:w="573" w:type="dxa"/>
          </w:tcPr>
          <w:p w14:paraId="2E141916" w14:textId="77777777" w:rsidR="004630A1" w:rsidRDefault="00DB7B08">
            <w:pPr>
              <w:pStyle w:val="Compact"/>
            </w:pPr>
            <w:r>
              <w:t>2</w:t>
            </w:r>
          </w:p>
        </w:tc>
        <w:tc>
          <w:tcPr>
            <w:tcW w:w="1262" w:type="dxa"/>
          </w:tcPr>
          <w:p w14:paraId="54132421" w14:textId="77777777" w:rsidR="004630A1" w:rsidRDefault="004630A1">
            <w:pPr>
              <w:pStyle w:val="Compact"/>
            </w:pPr>
          </w:p>
        </w:tc>
        <w:tc>
          <w:tcPr>
            <w:tcW w:w="1033" w:type="dxa"/>
          </w:tcPr>
          <w:p w14:paraId="7D5DD63C" w14:textId="77777777" w:rsidR="004630A1" w:rsidRDefault="004630A1">
            <w:pPr>
              <w:pStyle w:val="Compact"/>
            </w:pPr>
          </w:p>
        </w:tc>
        <w:tc>
          <w:tcPr>
            <w:tcW w:w="1262" w:type="dxa"/>
          </w:tcPr>
          <w:p w14:paraId="13F0AA3F" w14:textId="77777777" w:rsidR="004630A1" w:rsidRDefault="004630A1">
            <w:pPr>
              <w:pStyle w:val="Compact"/>
            </w:pPr>
          </w:p>
        </w:tc>
        <w:tc>
          <w:tcPr>
            <w:tcW w:w="1262" w:type="dxa"/>
          </w:tcPr>
          <w:p w14:paraId="12BFDC7A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803" w:type="dxa"/>
          </w:tcPr>
          <w:p w14:paraId="6579E087" w14:textId="77777777" w:rsidR="004630A1" w:rsidRDefault="004630A1">
            <w:pPr>
              <w:pStyle w:val="Compact"/>
            </w:pPr>
          </w:p>
        </w:tc>
        <w:tc>
          <w:tcPr>
            <w:tcW w:w="1721" w:type="dxa"/>
          </w:tcPr>
          <w:p w14:paraId="0FA77B54" w14:textId="77777777" w:rsidR="004630A1" w:rsidRDefault="004630A1">
            <w:pPr>
              <w:pStyle w:val="Compact"/>
            </w:pPr>
          </w:p>
        </w:tc>
      </w:tr>
      <w:tr w:rsidR="004630A1" w14:paraId="52A5FBF9" w14:textId="77777777" w:rsidTr="00760A39">
        <w:tc>
          <w:tcPr>
            <w:tcW w:w="573" w:type="dxa"/>
          </w:tcPr>
          <w:p w14:paraId="6BDFBEEA" w14:textId="77777777" w:rsidR="004630A1" w:rsidRDefault="00DB7B08">
            <w:pPr>
              <w:pStyle w:val="Compact"/>
            </w:pPr>
            <w:r>
              <w:t>3</w:t>
            </w:r>
          </w:p>
        </w:tc>
        <w:tc>
          <w:tcPr>
            <w:tcW w:w="1262" w:type="dxa"/>
          </w:tcPr>
          <w:p w14:paraId="01AC0575" w14:textId="77777777" w:rsidR="004630A1" w:rsidRDefault="004630A1">
            <w:pPr>
              <w:pStyle w:val="Compact"/>
            </w:pPr>
          </w:p>
        </w:tc>
        <w:tc>
          <w:tcPr>
            <w:tcW w:w="1033" w:type="dxa"/>
          </w:tcPr>
          <w:p w14:paraId="3F5A0317" w14:textId="77777777" w:rsidR="004630A1" w:rsidRDefault="004630A1">
            <w:pPr>
              <w:pStyle w:val="Compact"/>
            </w:pPr>
          </w:p>
        </w:tc>
        <w:tc>
          <w:tcPr>
            <w:tcW w:w="1262" w:type="dxa"/>
          </w:tcPr>
          <w:p w14:paraId="7B355BED" w14:textId="77777777" w:rsidR="004630A1" w:rsidRDefault="004630A1">
            <w:pPr>
              <w:pStyle w:val="Compact"/>
            </w:pPr>
          </w:p>
        </w:tc>
        <w:tc>
          <w:tcPr>
            <w:tcW w:w="1262" w:type="dxa"/>
          </w:tcPr>
          <w:p w14:paraId="49148A62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803" w:type="dxa"/>
          </w:tcPr>
          <w:p w14:paraId="340DB209" w14:textId="77777777" w:rsidR="004630A1" w:rsidRDefault="004630A1">
            <w:pPr>
              <w:pStyle w:val="Compact"/>
            </w:pPr>
          </w:p>
        </w:tc>
        <w:tc>
          <w:tcPr>
            <w:tcW w:w="1721" w:type="dxa"/>
          </w:tcPr>
          <w:p w14:paraId="0C73D458" w14:textId="77777777" w:rsidR="004630A1" w:rsidRDefault="004630A1">
            <w:pPr>
              <w:pStyle w:val="Compact"/>
            </w:pPr>
          </w:p>
        </w:tc>
      </w:tr>
    </w:tbl>
    <w:p w14:paraId="44C06EA7" w14:textId="77777777" w:rsidR="004630A1" w:rsidRDefault="00DB7B08">
      <w:r>
        <w:pict w14:anchorId="4C7DB425">
          <v:rect id="_x0000_i1031" style="width:0;height:1.5pt" o:hralign="center" o:hrstd="t" o:hr="t"/>
        </w:pict>
      </w:r>
    </w:p>
    <w:p w14:paraId="2561C56D" w14:textId="77777777" w:rsidR="004630A1" w:rsidRDefault="00DB7B08">
      <w:pPr>
        <w:pStyle w:val="Heading2"/>
      </w:pPr>
      <w:bookmarkStart w:id="11" w:name="đánh-giá-chất-lượng-khóa-học"/>
      <w:bookmarkEnd w:id="10"/>
      <w:r>
        <w:t>ĐÁNH GIÁ CH</w:t>
      </w:r>
      <w:r>
        <w:t>Ấ</w:t>
      </w:r>
      <w:r>
        <w:t>T LƯ</w:t>
      </w:r>
      <w:r>
        <w:t>Ợ</w:t>
      </w:r>
      <w:r>
        <w:t>NG KHÓA H</w:t>
      </w:r>
      <w:r>
        <w:t>Ọ</w:t>
      </w:r>
      <w:r>
        <w:t>C</w:t>
      </w:r>
    </w:p>
    <w:p w14:paraId="32DFA863" w14:textId="77777777" w:rsidR="004630A1" w:rsidRDefault="00DB7B08">
      <w:pPr>
        <w:pStyle w:val="Heading3"/>
      </w:pPr>
      <w:bookmarkStart w:id="12" w:name="đánh-giá-của-học-viên"/>
      <w:r>
        <w:t>Đánh giá c</w:t>
      </w:r>
      <w:r>
        <w:t>ủ</w:t>
      </w:r>
      <w:r>
        <w:t>a h</w:t>
      </w:r>
      <w:r>
        <w:t>ọ</w:t>
      </w:r>
      <w:r>
        <w:t>c viên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863"/>
        <w:gridCol w:w="816"/>
        <w:gridCol w:w="1290"/>
        <w:gridCol w:w="816"/>
        <w:gridCol w:w="983"/>
      </w:tblGrid>
      <w:tr w:rsidR="004630A1" w14:paraId="1F52027B" w14:textId="77777777" w:rsidTr="00760A39">
        <w:tc>
          <w:tcPr>
            <w:tcW w:w="0" w:type="auto"/>
          </w:tcPr>
          <w:p w14:paraId="494BA3DF" w14:textId="77777777" w:rsidR="004630A1" w:rsidRDefault="00DB7B08">
            <w:pPr>
              <w:pStyle w:val="Compact"/>
            </w:pPr>
            <w:r>
              <w:t>Tiêu chí</w:t>
            </w:r>
          </w:p>
        </w:tc>
        <w:tc>
          <w:tcPr>
            <w:tcW w:w="0" w:type="auto"/>
          </w:tcPr>
          <w:p w14:paraId="75DA8DE8" w14:textId="77777777" w:rsidR="004630A1" w:rsidRDefault="00DB7B08">
            <w:pPr>
              <w:pStyle w:val="Compact"/>
            </w:pPr>
            <w:r>
              <w:t>R</w:t>
            </w:r>
            <w:r>
              <w:t>ấ</w:t>
            </w:r>
            <w:r>
              <w:t>t 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5C82ECB3" w14:textId="77777777" w:rsidR="004630A1" w:rsidRDefault="00DB7B08">
            <w:pPr>
              <w:pStyle w:val="Compact"/>
            </w:pPr>
            <w:r>
              <w:t>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25BF6CC4" w14:textId="77777777" w:rsidR="004630A1" w:rsidRDefault="00DB7B08">
            <w:pPr>
              <w:pStyle w:val="Compact"/>
            </w:pPr>
            <w:r>
              <w:t>Trung bình</w:t>
            </w:r>
          </w:p>
        </w:tc>
        <w:tc>
          <w:tcPr>
            <w:tcW w:w="0" w:type="auto"/>
          </w:tcPr>
          <w:p w14:paraId="3BBC5799" w14:textId="77777777" w:rsidR="004630A1" w:rsidRDefault="00DB7B08">
            <w:pPr>
              <w:pStyle w:val="Compact"/>
            </w:pPr>
            <w:r>
              <w:t>Kém</w:t>
            </w:r>
          </w:p>
        </w:tc>
        <w:tc>
          <w:tcPr>
            <w:tcW w:w="0" w:type="auto"/>
          </w:tcPr>
          <w:p w14:paraId="43794B7E" w14:textId="77777777" w:rsidR="004630A1" w:rsidRDefault="00DB7B08">
            <w:pPr>
              <w:pStyle w:val="Compact"/>
            </w:pPr>
            <w:r>
              <w:t>Ghi chú</w:t>
            </w:r>
          </w:p>
        </w:tc>
      </w:tr>
      <w:tr w:rsidR="004630A1" w14:paraId="74EE1C5C" w14:textId="77777777" w:rsidTr="00760A39">
        <w:tc>
          <w:tcPr>
            <w:tcW w:w="0" w:type="auto"/>
          </w:tcPr>
          <w:p w14:paraId="2835FD21" w14:textId="77777777" w:rsidR="004630A1" w:rsidRDefault="00DB7B08">
            <w:pPr>
              <w:pStyle w:val="Compact"/>
            </w:pPr>
            <w:r>
              <w:t>N</w:t>
            </w:r>
            <w:r>
              <w:t>ộ</w:t>
            </w:r>
            <w:r>
              <w:t>i dung đào t</w:t>
            </w:r>
            <w:r>
              <w:t>ạ</w:t>
            </w:r>
            <w:r>
              <w:t>o</w:t>
            </w:r>
          </w:p>
        </w:tc>
        <w:tc>
          <w:tcPr>
            <w:tcW w:w="0" w:type="auto"/>
          </w:tcPr>
          <w:p w14:paraId="3A3CA9AA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4445ADF5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402F699E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75F3B587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2187E1CC" w14:textId="77777777" w:rsidR="004630A1" w:rsidRDefault="004630A1">
            <w:pPr>
              <w:pStyle w:val="Compact"/>
            </w:pPr>
          </w:p>
        </w:tc>
      </w:tr>
      <w:tr w:rsidR="004630A1" w14:paraId="29C06871" w14:textId="77777777" w:rsidTr="00760A39">
        <w:tc>
          <w:tcPr>
            <w:tcW w:w="0" w:type="auto"/>
          </w:tcPr>
          <w:p w14:paraId="6DC2D9AC" w14:textId="77777777" w:rsidR="004630A1" w:rsidRDefault="00DB7B08">
            <w:pPr>
              <w:pStyle w:val="Compact"/>
            </w:pPr>
            <w:r>
              <w:t>Phương pháp gi</w:t>
            </w:r>
            <w:r>
              <w:t>ả</w:t>
            </w:r>
            <w:r>
              <w:t>ng d</w:t>
            </w:r>
            <w:r>
              <w:t>ạ</w:t>
            </w:r>
            <w:r>
              <w:t>y</w:t>
            </w:r>
          </w:p>
        </w:tc>
        <w:tc>
          <w:tcPr>
            <w:tcW w:w="0" w:type="auto"/>
          </w:tcPr>
          <w:p w14:paraId="67259D2F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290BFE19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4C1FDFBF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7DD773FB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4D895CF8" w14:textId="77777777" w:rsidR="004630A1" w:rsidRDefault="004630A1">
            <w:pPr>
              <w:pStyle w:val="Compact"/>
            </w:pPr>
          </w:p>
        </w:tc>
      </w:tr>
      <w:tr w:rsidR="004630A1" w14:paraId="15A490B4" w14:textId="77777777" w:rsidTr="00760A39">
        <w:tc>
          <w:tcPr>
            <w:tcW w:w="0" w:type="auto"/>
          </w:tcPr>
          <w:p w14:paraId="5573826D" w14:textId="77777777" w:rsidR="004630A1" w:rsidRDefault="00DB7B08">
            <w:pPr>
              <w:pStyle w:val="Compact"/>
            </w:pPr>
            <w:r>
              <w:t>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th</w:t>
            </w:r>
            <w:r>
              <w:t>ự</w:t>
            </w:r>
            <w:r>
              <w:t>c hành</w:t>
            </w:r>
          </w:p>
        </w:tc>
        <w:tc>
          <w:tcPr>
            <w:tcW w:w="0" w:type="auto"/>
          </w:tcPr>
          <w:p w14:paraId="4B5F8576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2A8FCEFE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6A04B8EB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5236F69F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21A01724" w14:textId="77777777" w:rsidR="004630A1" w:rsidRDefault="004630A1">
            <w:pPr>
              <w:pStyle w:val="Compact"/>
            </w:pPr>
          </w:p>
        </w:tc>
      </w:tr>
      <w:tr w:rsidR="004630A1" w14:paraId="73E83D23" w14:textId="77777777" w:rsidTr="00760A39">
        <w:tc>
          <w:tcPr>
            <w:tcW w:w="0" w:type="auto"/>
          </w:tcPr>
          <w:p w14:paraId="65500DF3" w14:textId="77777777" w:rsidR="004630A1" w:rsidRDefault="00DB7B08">
            <w:pPr>
              <w:pStyle w:val="Compact"/>
            </w:pPr>
            <w:r>
              <w:t>Th</w:t>
            </w:r>
            <w:r>
              <w:t>ờ</w:t>
            </w:r>
            <w:r>
              <w:t>i gian đào t</w:t>
            </w:r>
            <w:r>
              <w:t>ạ</w:t>
            </w:r>
            <w:r>
              <w:t>o</w:t>
            </w:r>
          </w:p>
        </w:tc>
        <w:tc>
          <w:tcPr>
            <w:tcW w:w="0" w:type="auto"/>
          </w:tcPr>
          <w:p w14:paraId="4B3404D5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25AA4C40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113C0A2C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475EE212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1E13AD33" w14:textId="77777777" w:rsidR="004630A1" w:rsidRDefault="004630A1">
            <w:pPr>
              <w:pStyle w:val="Compact"/>
            </w:pPr>
          </w:p>
        </w:tc>
      </w:tr>
      <w:tr w:rsidR="004630A1" w14:paraId="2C86EF08" w14:textId="77777777" w:rsidTr="00760A39">
        <w:tc>
          <w:tcPr>
            <w:tcW w:w="0" w:type="auto"/>
          </w:tcPr>
          <w:p w14:paraId="2F7E7016" w14:textId="77777777" w:rsidR="004630A1" w:rsidRDefault="00DB7B08">
            <w:pPr>
              <w:pStyle w:val="Compact"/>
            </w:pPr>
            <w:r>
              <w:t>Đ</w:t>
            </w:r>
            <w:r>
              <w:t>ị</w:t>
            </w:r>
            <w:r>
              <w:t>a đi</w:t>
            </w:r>
            <w:r>
              <w:t>ể</w:t>
            </w:r>
            <w:r>
              <w:t>m đào t</w:t>
            </w:r>
            <w:r>
              <w:t>ạ</w:t>
            </w:r>
            <w:r>
              <w:t>o</w:t>
            </w:r>
          </w:p>
        </w:tc>
        <w:tc>
          <w:tcPr>
            <w:tcW w:w="0" w:type="auto"/>
          </w:tcPr>
          <w:p w14:paraId="209EC5F3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061CB979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1704014B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0FB265C7" w14:textId="77777777" w:rsidR="004630A1" w:rsidRDefault="00DB7B08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49F73A5D" w14:textId="77777777" w:rsidR="004630A1" w:rsidRDefault="004630A1">
            <w:pPr>
              <w:pStyle w:val="Compact"/>
            </w:pPr>
          </w:p>
        </w:tc>
      </w:tr>
    </w:tbl>
    <w:p w14:paraId="4F8CD94D" w14:textId="77777777" w:rsidR="004630A1" w:rsidRDefault="00DB7B08">
      <w:pPr>
        <w:pStyle w:val="Heading3"/>
      </w:pPr>
      <w:bookmarkStart w:id="13" w:name="ý-kiến-phản-hồi"/>
      <w:bookmarkEnd w:id="12"/>
      <w:r>
        <w:t>Ý ki</w:t>
      </w:r>
      <w:r>
        <w:t>ế</w:t>
      </w:r>
      <w:r>
        <w:t>n ph</w:t>
      </w:r>
      <w:r>
        <w:t>ả</w:t>
      </w:r>
      <w:r>
        <w:t>n h</w:t>
      </w:r>
      <w:r>
        <w:t>ồ</w:t>
      </w:r>
      <w:r>
        <w:t>i</w:t>
      </w:r>
    </w:p>
    <w:p w14:paraId="69793F2E" w14:textId="77777777" w:rsidR="004630A1" w:rsidRDefault="00DB7B08">
      <w:pPr>
        <w:pStyle w:val="SourceCode"/>
      </w:pPr>
      <w:r>
        <w:rPr>
          <w:rStyle w:val="VerbatimChar"/>
        </w:rPr>
        <w:t>_________________________________________________</w:t>
      </w:r>
      <w:r>
        <w:br/>
      </w:r>
      <w:r>
        <w:rPr>
          <w:rStyle w:val="VerbatimChar"/>
        </w:rPr>
        <w:t>_________________________________________________</w:t>
      </w:r>
      <w:r>
        <w:br/>
      </w:r>
      <w:r>
        <w:rPr>
          <w:rStyle w:val="VerbatimChar"/>
        </w:rPr>
        <w:t>_________________________________________________</w:t>
      </w:r>
    </w:p>
    <w:p w14:paraId="6B79AA3D" w14:textId="77777777" w:rsidR="004630A1" w:rsidRDefault="00DB7B08">
      <w:r>
        <w:pict w14:anchorId="0D74C949">
          <v:rect id="_x0000_i1032" style="width:0;height:1.5pt" o:hralign="center" o:hrstd="t" o:hr="t"/>
        </w:pict>
      </w:r>
    </w:p>
    <w:p w14:paraId="3584E0E5" w14:textId="77777777" w:rsidR="004630A1" w:rsidRDefault="00DB7B08">
      <w:pPr>
        <w:pStyle w:val="Heading2"/>
      </w:pPr>
      <w:bookmarkStart w:id="14" w:name="cấp-chứng-chỉ"/>
      <w:bookmarkEnd w:id="11"/>
      <w:bookmarkEnd w:id="13"/>
      <w:r>
        <w:lastRenderedPageBreak/>
        <w:t>C</w:t>
      </w:r>
      <w:r>
        <w:t>Ấ</w:t>
      </w:r>
      <w:r>
        <w:t>P CH</w:t>
      </w:r>
      <w:r>
        <w:t>Ứ</w:t>
      </w:r>
      <w:r>
        <w:t>NG CH</w:t>
      </w:r>
      <w:r>
        <w:t>Ỉ</w:t>
      </w:r>
    </w:p>
    <w:p w14:paraId="45B4790C" w14:textId="77777777" w:rsidR="004630A1" w:rsidRDefault="00DB7B08">
      <w:pPr>
        <w:pStyle w:val="Heading3"/>
      </w:pPr>
      <w:bookmarkStart w:id="15" w:name="danh-sách-cấp-chứng-chỉ"/>
      <w:r>
        <w:t>Danh sách c</w:t>
      </w:r>
      <w:r>
        <w:t>ấ</w:t>
      </w:r>
      <w:r>
        <w:t>p ch</w:t>
      </w:r>
      <w:r>
        <w:t>ứ</w:t>
      </w:r>
      <w:r>
        <w:t>ng ch</w:t>
      </w:r>
      <w:r>
        <w:t>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1150"/>
        <w:gridCol w:w="1480"/>
        <w:gridCol w:w="1129"/>
        <w:gridCol w:w="1496"/>
        <w:gridCol w:w="983"/>
      </w:tblGrid>
      <w:tr w:rsidR="004630A1" w14:paraId="35F4EF85" w14:textId="77777777" w:rsidTr="00760A39">
        <w:tc>
          <w:tcPr>
            <w:tcW w:w="0" w:type="auto"/>
          </w:tcPr>
          <w:p w14:paraId="3794A29E" w14:textId="77777777" w:rsidR="004630A1" w:rsidRDefault="00DB7B08">
            <w:pPr>
              <w:pStyle w:val="Compact"/>
            </w:pPr>
            <w:r>
              <w:t>STT</w:t>
            </w:r>
          </w:p>
        </w:tc>
        <w:tc>
          <w:tcPr>
            <w:tcW w:w="0" w:type="auto"/>
          </w:tcPr>
          <w:p w14:paraId="5C2F5865" w14:textId="77777777" w:rsidR="004630A1" w:rsidRDefault="00DB7B08">
            <w:pPr>
              <w:pStyle w:val="Compact"/>
            </w:pPr>
            <w:r>
              <w:t>H</w:t>
            </w:r>
            <w:r>
              <w:t>ọ</w:t>
            </w:r>
            <w:r>
              <w:t xml:space="preserve"> và tên</w:t>
            </w:r>
          </w:p>
        </w:tc>
        <w:tc>
          <w:tcPr>
            <w:tcW w:w="0" w:type="auto"/>
          </w:tcPr>
          <w:p w14:paraId="1F5F0218" w14:textId="77777777" w:rsidR="004630A1" w:rsidRDefault="00DB7B08">
            <w:pPr>
              <w:pStyle w:val="Compact"/>
            </w:pPr>
            <w:r>
              <w:t>S</w:t>
            </w:r>
            <w:r>
              <w:t>ố</w:t>
            </w:r>
            <w:r>
              <w:t xml:space="preserve"> ch</w:t>
            </w:r>
            <w:r>
              <w:t>ứ</w:t>
            </w:r>
            <w:r>
              <w:t>ng ch</w:t>
            </w:r>
            <w:r>
              <w:t>ỉ</w:t>
            </w:r>
          </w:p>
        </w:tc>
        <w:tc>
          <w:tcPr>
            <w:tcW w:w="0" w:type="auto"/>
          </w:tcPr>
          <w:p w14:paraId="1AE01FAC" w14:textId="77777777" w:rsidR="004630A1" w:rsidRDefault="00DB7B08">
            <w:pPr>
              <w:pStyle w:val="Compact"/>
            </w:pPr>
            <w:r>
              <w:t>Ngày c</w:t>
            </w:r>
            <w:r>
              <w:t>ấ</w:t>
            </w:r>
            <w:r>
              <w:t>p</w:t>
            </w:r>
          </w:p>
        </w:tc>
        <w:tc>
          <w:tcPr>
            <w:tcW w:w="0" w:type="auto"/>
          </w:tcPr>
          <w:p w14:paraId="232BD1DE" w14:textId="77777777" w:rsidR="004630A1" w:rsidRDefault="00DB7B08">
            <w:pPr>
              <w:pStyle w:val="Compact"/>
            </w:pPr>
            <w:r>
              <w:t>Ngày h</w:t>
            </w:r>
            <w:r>
              <w:t>ế</w:t>
            </w:r>
            <w:r>
              <w:t>t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631EF6F5" w14:textId="77777777" w:rsidR="004630A1" w:rsidRDefault="00DB7B08">
            <w:pPr>
              <w:pStyle w:val="Compact"/>
            </w:pPr>
            <w:r>
              <w:t>Ghi chú</w:t>
            </w:r>
          </w:p>
        </w:tc>
      </w:tr>
      <w:tr w:rsidR="004630A1" w14:paraId="044C6162" w14:textId="77777777" w:rsidTr="00760A39">
        <w:tc>
          <w:tcPr>
            <w:tcW w:w="0" w:type="auto"/>
          </w:tcPr>
          <w:p w14:paraId="109584FB" w14:textId="77777777" w:rsidR="004630A1" w:rsidRDefault="00DB7B08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31B457C" w14:textId="77777777" w:rsidR="004630A1" w:rsidRDefault="004630A1">
            <w:pPr>
              <w:pStyle w:val="Compact"/>
            </w:pPr>
          </w:p>
        </w:tc>
        <w:tc>
          <w:tcPr>
            <w:tcW w:w="0" w:type="auto"/>
          </w:tcPr>
          <w:p w14:paraId="584577A5" w14:textId="77777777" w:rsidR="004630A1" w:rsidRDefault="004630A1">
            <w:pPr>
              <w:pStyle w:val="Compact"/>
            </w:pPr>
          </w:p>
        </w:tc>
        <w:tc>
          <w:tcPr>
            <w:tcW w:w="0" w:type="auto"/>
          </w:tcPr>
          <w:p w14:paraId="7C0BC75C" w14:textId="77777777" w:rsidR="004630A1" w:rsidRDefault="004630A1">
            <w:pPr>
              <w:pStyle w:val="Compact"/>
            </w:pPr>
          </w:p>
        </w:tc>
        <w:tc>
          <w:tcPr>
            <w:tcW w:w="0" w:type="auto"/>
          </w:tcPr>
          <w:p w14:paraId="6AEC0D21" w14:textId="77777777" w:rsidR="004630A1" w:rsidRDefault="004630A1">
            <w:pPr>
              <w:pStyle w:val="Compact"/>
            </w:pPr>
          </w:p>
        </w:tc>
        <w:tc>
          <w:tcPr>
            <w:tcW w:w="0" w:type="auto"/>
          </w:tcPr>
          <w:p w14:paraId="7CC09CCD" w14:textId="77777777" w:rsidR="004630A1" w:rsidRDefault="004630A1">
            <w:pPr>
              <w:pStyle w:val="Compact"/>
            </w:pPr>
          </w:p>
        </w:tc>
      </w:tr>
      <w:tr w:rsidR="004630A1" w14:paraId="216C6133" w14:textId="77777777" w:rsidTr="00760A39">
        <w:tc>
          <w:tcPr>
            <w:tcW w:w="0" w:type="auto"/>
          </w:tcPr>
          <w:p w14:paraId="0140984A" w14:textId="77777777" w:rsidR="004630A1" w:rsidRDefault="00DB7B08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61EFE64" w14:textId="77777777" w:rsidR="004630A1" w:rsidRDefault="004630A1">
            <w:pPr>
              <w:pStyle w:val="Compact"/>
            </w:pPr>
          </w:p>
        </w:tc>
        <w:tc>
          <w:tcPr>
            <w:tcW w:w="0" w:type="auto"/>
          </w:tcPr>
          <w:p w14:paraId="0E11FBF4" w14:textId="77777777" w:rsidR="004630A1" w:rsidRDefault="004630A1">
            <w:pPr>
              <w:pStyle w:val="Compact"/>
            </w:pPr>
          </w:p>
        </w:tc>
        <w:tc>
          <w:tcPr>
            <w:tcW w:w="0" w:type="auto"/>
          </w:tcPr>
          <w:p w14:paraId="62FB7267" w14:textId="77777777" w:rsidR="004630A1" w:rsidRDefault="004630A1">
            <w:pPr>
              <w:pStyle w:val="Compact"/>
            </w:pPr>
          </w:p>
        </w:tc>
        <w:tc>
          <w:tcPr>
            <w:tcW w:w="0" w:type="auto"/>
          </w:tcPr>
          <w:p w14:paraId="6360C8CC" w14:textId="77777777" w:rsidR="004630A1" w:rsidRDefault="004630A1">
            <w:pPr>
              <w:pStyle w:val="Compact"/>
            </w:pPr>
          </w:p>
        </w:tc>
        <w:tc>
          <w:tcPr>
            <w:tcW w:w="0" w:type="auto"/>
          </w:tcPr>
          <w:p w14:paraId="13042782" w14:textId="77777777" w:rsidR="004630A1" w:rsidRDefault="004630A1">
            <w:pPr>
              <w:pStyle w:val="Compact"/>
            </w:pPr>
          </w:p>
        </w:tc>
      </w:tr>
      <w:tr w:rsidR="004630A1" w14:paraId="07A1A17C" w14:textId="77777777" w:rsidTr="00760A39">
        <w:tc>
          <w:tcPr>
            <w:tcW w:w="0" w:type="auto"/>
          </w:tcPr>
          <w:p w14:paraId="55D99321" w14:textId="77777777" w:rsidR="004630A1" w:rsidRDefault="00DB7B08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6EE3C45" w14:textId="77777777" w:rsidR="004630A1" w:rsidRDefault="004630A1">
            <w:pPr>
              <w:pStyle w:val="Compact"/>
            </w:pPr>
          </w:p>
        </w:tc>
        <w:tc>
          <w:tcPr>
            <w:tcW w:w="0" w:type="auto"/>
          </w:tcPr>
          <w:p w14:paraId="4C8AF064" w14:textId="77777777" w:rsidR="004630A1" w:rsidRDefault="004630A1">
            <w:pPr>
              <w:pStyle w:val="Compact"/>
            </w:pPr>
          </w:p>
        </w:tc>
        <w:tc>
          <w:tcPr>
            <w:tcW w:w="0" w:type="auto"/>
          </w:tcPr>
          <w:p w14:paraId="0935178E" w14:textId="77777777" w:rsidR="004630A1" w:rsidRDefault="004630A1">
            <w:pPr>
              <w:pStyle w:val="Compact"/>
            </w:pPr>
          </w:p>
        </w:tc>
        <w:tc>
          <w:tcPr>
            <w:tcW w:w="0" w:type="auto"/>
          </w:tcPr>
          <w:p w14:paraId="54D5534A" w14:textId="77777777" w:rsidR="004630A1" w:rsidRDefault="004630A1">
            <w:pPr>
              <w:pStyle w:val="Compact"/>
            </w:pPr>
          </w:p>
        </w:tc>
        <w:tc>
          <w:tcPr>
            <w:tcW w:w="0" w:type="auto"/>
          </w:tcPr>
          <w:p w14:paraId="16E91A46" w14:textId="77777777" w:rsidR="004630A1" w:rsidRDefault="004630A1">
            <w:pPr>
              <w:pStyle w:val="Compact"/>
            </w:pPr>
          </w:p>
        </w:tc>
      </w:tr>
    </w:tbl>
    <w:p w14:paraId="5EBCD269" w14:textId="77777777" w:rsidR="004630A1" w:rsidRDefault="00DB7B08">
      <w:pPr>
        <w:pStyle w:val="Heading3"/>
      </w:pPr>
      <w:bookmarkStart w:id="16" w:name="thống-kê-cấp-chứng-chỉ"/>
      <w:bookmarkEnd w:id="15"/>
      <w:r>
        <w:t>Th</w:t>
      </w:r>
      <w:r>
        <w:t>ố</w:t>
      </w:r>
      <w:r>
        <w:t>ng kê c</w:t>
      </w:r>
      <w:r>
        <w:t>ấ</w:t>
      </w:r>
      <w:r>
        <w:t>p ch</w:t>
      </w:r>
      <w:r>
        <w:t>ứ</w:t>
      </w:r>
      <w:r>
        <w:t>ng ch</w:t>
      </w:r>
      <w:r>
        <w:t>ỉ</w:t>
      </w:r>
    </w:p>
    <w:p w14:paraId="0CE0E11C" w14:textId="77777777" w:rsidR="004630A1" w:rsidRDefault="00DB7B08">
      <w:pPr>
        <w:pStyle w:val="Compact"/>
        <w:numPr>
          <w:ilvl w:val="0"/>
          <w:numId w:val="3"/>
        </w:numPr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ng ch</w:t>
      </w:r>
      <w:r>
        <w:rPr>
          <w:b/>
          <w:bCs/>
        </w:rPr>
        <w:t>ỉ</w:t>
      </w:r>
      <w:r>
        <w:rPr>
          <w:b/>
          <w:bCs/>
        </w:rPr>
        <w:t xml:space="preserve"> c</w:t>
      </w:r>
      <w:r>
        <w:rPr>
          <w:b/>
          <w:bCs/>
        </w:rPr>
        <w:t>ấ</w:t>
      </w:r>
      <w:r>
        <w:rPr>
          <w:b/>
          <w:bCs/>
        </w:rPr>
        <w:t>p:</w:t>
      </w:r>
      <w:r>
        <w:t xml:space="preserve"> _____ cái</w:t>
      </w:r>
    </w:p>
    <w:p w14:paraId="2A28B648" w14:textId="77777777" w:rsidR="004630A1" w:rsidRDefault="00DB7B08">
      <w:pPr>
        <w:pStyle w:val="Compact"/>
        <w:numPr>
          <w:ilvl w:val="0"/>
          <w:numId w:val="3"/>
        </w:numPr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ng ch</w:t>
      </w:r>
      <w:r>
        <w:rPr>
          <w:b/>
          <w:bCs/>
        </w:rPr>
        <w:t>ỉ</w:t>
      </w:r>
      <w:r>
        <w:rPr>
          <w:b/>
          <w:bCs/>
        </w:rPr>
        <w:t xml:space="preserve"> chưa c</w:t>
      </w:r>
      <w:r>
        <w:rPr>
          <w:b/>
          <w:bCs/>
        </w:rPr>
        <w:t>ấ</w:t>
      </w:r>
      <w:r>
        <w:rPr>
          <w:b/>
          <w:bCs/>
        </w:rPr>
        <w:t>p:</w:t>
      </w:r>
      <w:r>
        <w:t xml:space="preserve"> _____ cái</w:t>
      </w:r>
    </w:p>
    <w:p w14:paraId="76E5AA17" w14:textId="77777777" w:rsidR="004630A1" w:rsidRDefault="00DB7B08">
      <w:pPr>
        <w:pStyle w:val="Compact"/>
        <w:numPr>
          <w:ilvl w:val="0"/>
          <w:numId w:val="3"/>
        </w:numPr>
      </w:pPr>
      <w:r>
        <w:rPr>
          <w:b/>
          <w:bCs/>
        </w:rPr>
        <w:t>Lý do chưa c</w:t>
      </w:r>
      <w:r>
        <w:rPr>
          <w:b/>
          <w:bCs/>
        </w:rPr>
        <w:t>ấ</w:t>
      </w:r>
      <w:r>
        <w:rPr>
          <w:b/>
          <w:bCs/>
        </w:rPr>
        <w:t>p:</w:t>
      </w:r>
      <w:r>
        <w:t xml:space="preserve"> _________________________________</w:t>
      </w:r>
    </w:p>
    <w:p w14:paraId="63BB2E90" w14:textId="77777777" w:rsidR="004630A1" w:rsidRDefault="00DB7B08">
      <w:r>
        <w:pict w14:anchorId="545AA0D4">
          <v:rect id="_x0000_i1033" style="width:0;height:1.5pt" o:hralign="center" o:hrstd="t" o:hr="t"/>
        </w:pict>
      </w:r>
    </w:p>
    <w:p w14:paraId="1EF62E0B" w14:textId="77777777" w:rsidR="004630A1" w:rsidRDefault="00DB7B08">
      <w:pPr>
        <w:pStyle w:val="Heading2"/>
      </w:pPr>
      <w:bookmarkStart w:id="17" w:name="chi-phí-đào-tạo"/>
      <w:bookmarkEnd w:id="14"/>
      <w:bookmarkEnd w:id="16"/>
      <w:r>
        <w:t>CHI PHÍ ĐÀO T</w:t>
      </w:r>
      <w:r>
        <w:t>Ạ</w:t>
      </w:r>
      <w:r>
        <w:t>O</w:t>
      </w:r>
    </w:p>
    <w:p w14:paraId="65512CC4" w14:textId="77777777" w:rsidR="004630A1" w:rsidRDefault="00DB7B08">
      <w:pPr>
        <w:pStyle w:val="Heading3"/>
      </w:pPr>
      <w:bookmarkStart w:id="18" w:name="chi-phí-chi-tiết"/>
      <w:r>
        <w:t>Chi phí chi ti</w:t>
      </w:r>
      <w:r>
        <w:t>ế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6"/>
        <w:gridCol w:w="1776"/>
        <w:gridCol w:w="983"/>
      </w:tblGrid>
      <w:tr w:rsidR="004630A1" w14:paraId="180490C3" w14:textId="77777777" w:rsidTr="00760A39">
        <w:tc>
          <w:tcPr>
            <w:tcW w:w="0" w:type="auto"/>
          </w:tcPr>
          <w:p w14:paraId="762F540F" w14:textId="77777777" w:rsidR="004630A1" w:rsidRDefault="00DB7B08">
            <w:pPr>
              <w:pStyle w:val="Compact"/>
            </w:pPr>
            <w:r>
              <w:t>Lo</w:t>
            </w:r>
            <w:r>
              <w:t>ạ</w:t>
            </w:r>
            <w:r>
              <w:t>i chi phí</w:t>
            </w:r>
          </w:p>
        </w:tc>
        <w:tc>
          <w:tcPr>
            <w:tcW w:w="0" w:type="auto"/>
          </w:tcPr>
          <w:p w14:paraId="10B8C321" w14:textId="77777777" w:rsidR="004630A1" w:rsidRDefault="00DB7B08">
            <w:pPr>
              <w:pStyle w:val="Compact"/>
            </w:pPr>
            <w:r>
              <w:t>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 (VNĐ)</w:t>
            </w:r>
          </w:p>
        </w:tc>
        <w:tc>
          <w:tcPr>
            <w:tcW w:w="0" w:type="auto"/>
          </w:tcPr>
          <w:p w14:paraId="1B22903F" w14:textId="77777777" w:rsidR="004630A1" w:rsidRDefault="00DB7B08">
            <w:pPr>
              <w:pStyle w:val="Compact"/>
            </w:pPr>
            <w:r>
              <w:t>Ghi chú</w:t>
            </w:r>
          </w:p>
        </w:tc>
      </w:tr>
      <w:tr w:rsidR="004630A1" w14:paraId="4907A97A" w14:textId="77777777" w:rsidTr="00760A39">
        <w:tc>
          <w:tcPr>
            <w:tcW w:w="0" w:type="auto"/>
          </w:tcPr>
          <w:p w14:paraId="02325472" w14:textId="77777777" w:rsidR="004630A1" w:rsidRDefault="00DB7B08">
            <w:pPr>
              <w:pStyle w:val="Compact"/>
            </w:pPr>
            <w:r>
              <w:t>Chi phí gi</w:t>
            </w:r>
            <w:r>
              <w:t>ả</w:t>
            </w:r>
            <w:r>
              <w:t>ng viên</w:t>
            </w:r>
          </w:p>
        </w:tc>
        <w:tc>
          <w:tcPr>
            <w:tcW w:w="0" w:type="auto"/>
          </w:tcPr>
          <w:p w14:paraId="5FDE5774" w14:textId="77777777" w:rsidR="004630A1" w:rsidRDefault="00DB7B08">
            <w:pPr>
              <w:pStyle w:val="Compact"/>
            </w:pPr>
            <w:r>
              <w:t>_____________</w:t>
            </w:r>
          </w:p>
        </w:tc>
        <w:tc>
          <w:tcPr>
            <w:tcW w:w="0" w:type="auto"/>
          </w:tcPr>
          <w:p w14:paraId="6FCDE644" w14:textId="77777777" w:rsidR="004630A1" w:rsidRDefault="004630A1">
            <w:pPr>
              <w:pStyle w:val="Compact"/>
            </w:pPr>
          </w:p>
        </w:tc>
      </w:tr>
      <w:tr w:rsidR="004630A1" w14:paraId="0A1236C7" w14:textId="77777777" w:rsidTr="00760A39">
        <w:tc>
          <w:tcPr>
            <w:tcW w:w="0" w:type="auto"/>
          </w:tcPr>
          <w:p w14:paraId="45FD8104" w14:textId="77777777" w:rsidR="004630A1" w:rsidRDefault="00DB7B08">
            <w:pPr>
              <w:pStyle w:val="Compact"/>
            </w:pPr>
            <w:r>
              <w:t>Chi phí tài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294B4C2C" w14:textId="77777777" w:rsidR="004630A1" w:rsidRDefault="00DB7B08">
            <w:pPr>
              <w:pStyle w:val="Compact"/>
            </w:pPr>
            <w:r>
              <w:t>_____________</w:t>
            </w:r>
          </w:p>
        </w:tc>
        <w:tc>
          <w:tcPr>
            <w:tcW w:w="0" w:type="auto"/>
          </w:tcPr>
          <w:p w14:paraId="48B60608" w14:textId="77777777" w:rsidR="004630A1" w:rsidRDefault="004630A1">
            <w:pPr>
              <w:pStyle w:val="Compact"/>
            </w:pPr>
          </w:p>
        </w:tc>
      </w:tr>
      <w:tr w:rsidR="004630A1" w14:paraId="6EEC8726" w14:textId="77777777" w:rsidTr="00760A39">
        <w:tc>
          <w:tcPr>
            <w:tcW w:w="0" w:type="auto"/>
          </w:tcPr>
          <w:p w14:paraId="77CC29E9" w14:textId="77777777" w:rsidR="004630A1" w:rsidRDefault="00DB7B08">
            <w:pPr>
              <w:pStyle w:val="Compact"/>
            </w:pPr>
            <w:r>
              <w:t>Chi phí thi</w:t>
            </w:r>
            <w:r>
              <w:t>ế</w:t>
            </w:r>
            <w:r>
              <w:t>t b</w:t>
            </w:r>
            <w:r>
              <w:t>ị</w:t>
            </w:r>
          </w:p>
        </w:tc>
        <w:tc>
          <w:tcPr>
            <w:tcW w:w="0" w:type="auto"/>
          </w:tcPr>
          <w:p w14:paraId="6E70C3A2" w14:textId="77777777" w:rsidR="004630A1" w:rsidRDefault="00DB7B08">
            <w:pPr>
              <w:pStyle w:val="Compact"/>
            </w:pPr>
            <w:r>
              <w:t>_____________</w:t>
            </w:r>
          </w:p>
        </w:tc>
        <w:tc>
          <w:tcPr>
            <w:tcW w:w="0" w:type="auto"/>
          </w:tcPr>
          <w:p w14:paraId="770DFE95" w14:textId="77777777" w:rsidR="004630A1" w:rsidRDefault="004630A1">
            <w:pPr>
              <w:pStyle w:val="Compact"/>
            </w:pPr>
          </w:p>
        </w:tc>
      </w:tr>
      <w:tr w:rsidR="004630A1" w14:paraId="1F71F3BA" w14:textId="77777777" w:rsidTr="00760A39">
        <w:tc>
          <w:tcPr>
            <w:tcW w:w="0" w:type="auto"/>
          </w:tcPr>
          <w:p w14:paraId="0309A1BD" w14:textId="77777777" w:rsidR="004630A1" w:rsidRDefault="00DB7B08">
            <w:pPr>
              <w:pStyle w:val="Compact"/>
            </w:pPr>
            <w:r>
              <w:t>Chi phí đ</w:t>
            </w:r>
            <w:r>
              <w:t>ị</w:t>
            </w:r>
            <w:r>
              <w:t>a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238E768D" w14:textId="77777777" w:rsidR="004630A1" w:rsidRDefault="00DB7B08">
            <w:pPr>
              <w:pStyle w:val="Compact"/>
            </w:pPr>
            <w:r>
              <w:t>_____________</w:t>
            </w:r>
          </w:p>
        </w:tc>
        <w:tc>
          <w:tcPr>
            <w:tcW w:w="0" w:type="auto"/>
          </w:tcPr>
          <w:p w14:paraId="2B66BD1E" w14:textId="77777777" w:rsidR="004630A1" w:rsidRDefault="004630A1">
            <w:pPr>
              <w:pStyle w:val="Compact"/>
            </w:pPr>
          </w:p>
        </w:tc>
      </w:tr>
      <w:tr w:rsidR="004630A1" w14:paraId="21C332BD" w14:textId="77777777" w:rsidTr="00760A39">
        <w:tc>
          <w:tcPr>
            <w:tcW w:w="0" w:type="auto"/>
          </w:tcPr>
          <w:p w14:paraId="719FF983" w14:textId="77777777" w:rsidR="004630A1" w:rsidRDefault="00DB7B08">
            <w:pPr>
              <w:pStyle w:val="Compact"/>
            </w:pPr>
            <w:r>
              <w:t>Chi phí ăn u</w:t>
            </w:r>
            <w:r>
              <w:t>ố</w:t>
            </w:r>
            <w:r>
              <w:t>ng</w:t>
            </w:r>
          </w:p>
        </w:tc>
        <w:tc>
          <w:tcPr>
            <w:tcW w:w="0" w:type="auto"/>
          </w:tcPr>
          <w:p w14:paraId="213419B7" w14:textId="77777777" w:rsidR="004630A1" w:rsidRDefault="00DB7B08">
            <w:pPr>
              <w:pStyle w:val="Compact"/>
            </w:pPr>
            <w:r>
              <w:t>_____________</w:t>
            </w:r>
          </w:p>
        </w:tc>
        <w:tc>
          <w:tcPr>
            <w:tcW w:w="0" w:type="auto"/>
          </w:tcPr>
          <w:p w14:paraId="66CB5686" w14:textId="77777777" w:rsidR="004630A1" w:rsidRDefault="004630A1">
            <w:pPr>
              <w:pStyle w:val="Compact"/>
            </w:pPr>
          </w:p>
        </w:tc>
      </w:tr>
      <w:tr w:rsidR="004630A1" w14:paraId="28DAFDE9" w14:textId="77777777" w:rsidTr="00760A39">
        <w:tc>
          <w:tcPr>
            <w:tcW w:w="0" w:type="auto"/>
          </w:tcPr>
          <w:p w14:paraId="587E5141" w14:textId="77777777" w:rsidR="004630A1" w:rsidRDefault="00DB7B08">
            <w:pPr>
              <w:pStyle w:val="Compact"/>
            </w:pPr>
            <w:r>
              <w:t>Chi phí khác</w:t>
            </w:r>
          </w:p>
        </w:tc>
        <w:tc>
          <w:tcPr>
            <w:tcW w:w="0" w:type="auto"/>
          </w:tcPr>
          <w:p w14:paraId="0100073B" w14:textId="77777777" w:rsidR="004630A1" w:rsidRDefault="00DB7B08">
            <w:pPr>
              <w:pStyle w:val="Compact"/>
            </w:pPr>
            <w:r>
              <w:t>_____________</w:t>
            </w:r>
          </w:p>
        </w:tc>
        <w:tc>
          <w:tcPr>
            <w:tcW w:w="0" w:type="auto"/>
          </w:tcPr>
          <w:p w14:paraId="79220306" w14:textId="77777777" w:rsidR="004630A1" w:rsidRDefault="004630A1">
            <w:pPr>
              <w:pStyle w:val="Compact"/>
            </w:pPr>
          </w:p>
        </w:tc>
      </w:tr>
      <w:tr w:rsidR="004630A1" w14:paraId="4EA37C41" w14:textId="77777777" w:rsidTr="00760A39">
        <w:tc>
          <w:tcPr>
            <w:tcW w:w="0" w:type="auto"/>
          </w:tcPr>
          <w:p w14:paraId="744B94E7" w14:textId="77777777" w:rsidR="004630A1" w:rsidRDefault="00DB7B08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129C6A24" w14:textId="77777777" w:rsidR="004630A1" w:rsidRDefault="00DB7B08">
            <w:pPr>
              <w:pStyle w:val="Compact"/>
            </w:pPr>
            <w:r>
              <w:rPr>
                <w:b/>
                <w:bCs/>
              </w:rPr>
              <w:t>_____________</w:t>
            </w:r>
          </w:p>
        </w:tc>
        <w:tc>
          <w:tcPr>
            <w:tcW w:w="0" w:type="auto"/>
          </w:tcPr>
          <w:p w14:paraId="15A0A340" w14:textId="77777777" w:rsidR="004630A1" w:rsidRDefault="004630A1">
            <w:pPr>
              <w:pStyle w:val="Compact"/>
            </w:pPr>
          </w:p>
        </w:tc>
      </w:tr>
    </w:tbl>
    <w:p w14:paraId="70E2B7AE" w14:textId="77777777" w:rsidR="004630A1" w:rsidRDefault="00DB7B08">
      <w:pPr>
        <w:pStyle w:val="Heading3"/>
      </w:pPr>
      <w:bookmarkStart w:id="19" w:name="chi-phí-bình-quân"/>
      <w:bookmarkEnd w:id="18"/>
      <w:r>
        <w:t>Chi phí bình quân</w:t>
      </w:r>
    </w:p>
    <w:p w14:paraId="44AD87E5" w14:textId="77777777" w:rsidR="004630A1" w:rsidRDefault="00DB7B08">
      <w:pPr>
        <w:pStyle w:val="Compact"/>
        <w:numPr>
          <w:ilvl w:val="0"/>
          <w:numId w:val="4"/>
        </w:numPr>
      </w:pPr>
      <w:r>
        <w:rPr>
          <w:b/>
          <w:bCs/>
        </w:rPr>
        <w:t>Chi phí/ngư</w:t>
      </w:r>
      <w:r>
        <w:rPr>
          <w:b/>
          <w:bCs/>
        </w:rPr>
        <w:t>ờ</w:t>
      </w:r>
      <w:r>
        <w:rPr>
          <w:b/>
          <w:bCs/>
        </w:rPr>
        <w:t>i:</w:t>
      </w:r>
      <w:r>
        <w:t xml:space="preserve"> _____ VNĐ</w:t>
      </w:r>
    </w:p>
    <w:p w14:paraId="5043356E" w14:textId="77777777" w:rsidR="004630A1" w:rsidRDefault="00DB7B08">
      <w:pPr>
        <w:pStyle w:val="Compact"/>
        <w:numPr>
          <w:ilvl w:val="0"/>
          <w:numId w:val="4"/>
        </w:numPr>
      </w:pPr>
      <w:r>
        <w:rPr>
          <w:b/>
          <w:bCs/>
        </w:rPr>
        <w:t>Chi phí/gi</w:t>
      </w:r>
      <w:r>
        <w:rPr>
          <w:b/>
          <w:bCs/>
        </w:rPr>
        <w:t>ờ</w:t>
      </w:r>
      <w:r>
        <w:rPr>
          <w:b/>
          <w:bCs/>
        </w:rPr>
        <w:t>:</w:t>
      </w:r>
      <w:r>
        <w:t xml:space="preserve"> _____ VNĐ</w:t>
      </w:r>
    </w:p>
    <w:p w14:paraId="3D65A39D" w14:textId="77777777" w:rsidR="004630A1" w:rsidRDefault="00DB7B08">
      <w:r>
        <w:pict w14:anchorId="33D8BE68">
          <v:rect id="_x0000_i1034" style="width:0;height:1.5pt" o:hralign="center" o:hrstd="t" o:hr="t"/>
        </w:pict>
      </w:r>
    </w:p>
    <w:p w14:paraId="7F429207" w14:textId="77777777" w:rsidR="004630A1" w:rsidRDefault="00DB7B08">
      <w:pPr>
        <w:pStyle w:val="Heading2"/>
      </w:pPr>
      <w:bookmarkStart w:id="20" w:name="đề-xuất-và-khuyến-nghị"/>
      <w:bookmarkEnd w:id="17"/>
      <w:bookmarkEnd w:id="19"/>
      <w:r>
        <w:lastRenderedPageBreak/>
        <w:t>Đ</w:t>
      </w:r>
      <w:r>
        <w:t>Ề</w:t>
      </w:r>
      <w:r>
        <w:t xml:space="preserve"> XU</w:t>
      </w:r>
      <w:r>
        <w:t>Ấ</w:t>
      </w:r>
      <w:r>
        <w:t>T VÀ KHUY</w:t>
      </w:r>
      <w:r>
        <w:t>Ế</w:t>
      </w:r>
      <w:r>
        <w:t>N NGH</w:t>
      </w:r>
      <w:r>
        <w:t>Ị</w:t>
      </w:r>
    </w:p>
    <w:p w14:paraId="37E90823" w14:textId="77777777" w:rsidR="004630A1" w:rsidRDefault="00DB7B08">
      <w:pPr>
        <w:pStyle w:val="Heading3"/>
      </w:pPr>
      <w:bookmarkStart w:id="21" w:name="đề-xuất-cải-tiến"/>
      <w:r>
        <w:t>Đ</w:t>
      </w:r>
      <w:r>
        <w:t>ề</w:t>
      </w:r>
      <w:r>
        <w:t xml:space="preserve"> xu</w:t>
      </w:r>
      <w:r>
        <w:t>ấ</w:t>
      </w:r>
      <w:r>
        <w:t>t c</w:t>
      </w:r>
      <w:r>
        <w:t>ả</w:t>
      </w:r>
      <w:r>
        <w:t>i ti</w:t>
      </w:r>
      <w:r>
        <w:t>ế</w:t>
      </w:r>
      <w:r>
        <w:t>n</w:t>
      </w:r>
    </w:p>
    <w:p w14:paraId="01E9E848" w14:textId="77777777" w:rsidR="004630A1" w:rsidRDefault="00DB7B08">
      <w:r>
        <w:pict w14:anchorId="1D0D6A02">
          <v:rect id="_x0000_i1035" style="width:0;height:1.5pt" o:hralign="center" o:hrstd="t" o:hr="t"/>
        </w:pict>
      </w:r>
    </w:p>
    <w:p w14:paraId="0580C32A" w14:textId="77777777" w:rsidR="004630A1" w:rsidRDefault="00DB7B08">
      <w:r>
        <w:pict w14:anchorId="26A89A7B">
          <v:rect id="_x0000_i1036" style="width:0;height:1.5pt" o:hralign="center" o:hrstd="t" o:hr="t"/>
        </w:pict>
      </w:r>
    </w:p>
    <w:p w14:paraId="37CBCDCB" w14:textId="77777777" w:rsidR="004630A1" w:rsidRDefault="00DB7B08">
      <w:r>
        <w:pict w14:anchorId="2D3B2CAA">
          <v:rect id="_x0000_i1037" style="width:0;height:1.5pt" o:hralign="center" o:hrstd="t" o:hr="t"/>
        </w:pict>
      </w:r>
    </w:p>
    <w:p w14:paraId="20A2C3AC" w14:textId="77777777" w:rsidR="004630A1" w:rsidRDefault="00DB7B08">
      <w:pPr>
        <w:pStyle w:val="Heading3"/>
      </w:pPr>
      <w:bookmarkStart w:id="22" w:name="đề-xuất-đào-tạo-bổ-sung"/>
      <w:bookmarkEnd w:id="21"/>
      <w:r>
        <w:t>Đ</w:t>
      </w:r>
      <w:r>
        <w:t>ề</w:t>
      </w:r>
      <w:r>
        <w:t xml:space="preserve"> xu</w:t>
      </w:r>
      <w:r>
        <w:t>ấ</w:t>
      </w:r>
      <w:r>
        <w:t>t đào t</w:t>
      </w:r>
      <w:r>
        <w:t>ạ</w:t>
      </w:r>
      <w:r>
        <w:t>o b</w:t>
      </w:r>
      <w:r>
        <w:t>ổ</w:t>
      </w:r>
      <w:r>
        <w:t xml:space="preserve"> sung</w:t>
      </w:r>
    </w:p>
    <w:p w14:paraId="1F396D5C" w14:textId="77777777" w:rsidR="004630A1" w:rsidRDefault="00DB7B08">
      <w:r>
        <w:pict w14:anchorId="522D3047">
          <v:rect id="_x0000_i1038" style="width:0;height:1.5pt" o:hralign="center" o:hrstd="t" o:hr="t"/>
        </w:pict>
      </w:r>
    </w:p>
    <w:p w14:paraId="79252E05" w14:textId="77777777" w:rsidR="004630A1" w:rsidRDefault="00DB7B08">
      <w:r>
        <w:pict w14:anchorId="2AA1E850">
          <v:rect id="_x0000_i1039" style="width:0;height:1.5pt" o:hralign="center" o:hrstd="t" o:hr="t"/>
        </w:pict>
      </w:r>
    </w:p>
    <w:p w14:paraId="22638096" w14:textId="77777777" w:rsidR="004630A1" w:rsidRDefault="00DB7B08">
      <w:r>
        <w:pict w14:anchorId="205A1AB5">
          <v:rect id="_x0000_i1040" style="width:0;height:1.5pt" o:hralign="center" o:hrstd="t" o:hr="t"/>
        </w:pict>
      </w:r>
    </w:p>
    <w:p w14:paraId="5E48BD40" w14:textId="77777777" w:rsidR="004630A1" w:rsidRDefault="00DB7B08">
      <w:pPr>
        <w:pStyle w:val="Heading3"/>
      </w:pPr>
      <w:bookmarkStart w:id="23" w:name="lịch-đào-tạo-tiếp-theo"/>
      <w:bookmarkEnd w:id="22"/>
      <w:r>
        <w:t>L</w:t>
      </w:r>
      <w:r>
        <w:t>ị</w:t>
      </w:r>
      <w:r>
        <w:t>ch đào t</w:t>
      </w:r>
      <w:r>
        <w:t>ạ</w:t>
      </w:r>
      <w:r>
        <w:t>o ti</w:t>
      </w:r>
      <w:r>
        <w:t>ế</w:t>
      </w:r>
      <w:r>
        <w:t>p theo</w:t>
      </w:r>
    </w:p>
    <w:p w14:paraId="27913A63" w14:textId="77777777" w:rsidR="004630A1" w:rsidRDefault="00DB7B08">
      <w:pPr>
        <w:pStyle w:val="FirstParagraph"/>
      </w:pPr>
      <w:r>
        <w:rPr>
          <w:b/>
          <w:bCs/>
        </w:rPr>
        <w:t>Ngày d</w:t>
      </w:r>
      <w:r>
        <w:rPr>
          <w:b/>
          <w:bCs/>
        </w:rPr>
        <w:t>ự</w:t>
      </w:r>
      <w:r>
        <w:rPr>
          <w:b/>
          <w:bCs/>
        </w:rPr>
        <w:t xml:space="preserve"> ki</w:t>
      </w:r>
      <w:r>
        <w:rPr>
          <w:b/>
          <w:bCs/>
        </w:rPr>
        <w:t>ế</w:t>
      </w:r>
      <w:r>
        <w:rPr>
          <w:b/>
          <w:bCs/>
        </w:rPr>
        <w:t>n:</w:t>
      </w:r>
      <w:r>
        <w:t xml:space="preserve"> </w:t>
      </w:r>
      <w:r>
        <w:rPr>
          <w:b/>
          <w:bCs/>
          <w:i/>
          <w:iCs/>
        </w:rPr>
        <w:t>/</w:t>
      </w:r>
      <w:r>
        <w:t xml:space="preserve">/_______ </w:t>
      </w:r>
      <w:r>
        <w:rPr>
          <w:b/>
          <w:bCs/>
        </w:rPr>
        <w:t>Đ</w:t>
      </w:r>
      <w:r>
        <w:rPr>
          <w:b/>
          <w:bCs/>
        </w:rPr>
        <w:t>ố</w:t>
      </w:r>
      <w:r>
        <w:rPr>
          <w:b/>
          <w:bCs/>
        </w:rPr>
        <w:t>i tư</w:t>
      </w:r>
      <w:r>
        <w:rPr>
          <w:b/>
          <w:bCs/>
        </w:rPr>
        <w:t>ợ</w:t>
      </w:r>
      <w:r>
        <w:rPr>
          <w:b/>
          <w:bCs/>
        </w:rPr>
        <w:t>ng:</w:t>
      </w:r>
      <w:r>
        <w:t xml:space="preserve"> _________________________________ </w:t>
      </w: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dung:</w:t>
      </w:r>
      <w:r>
        <w:t xml:space="preserve"> _________________________________</w:t>
      </w:r>
    </w:p>
    <w:p w14:paraId="09799E4B" w14:textId="77777777" w:rsidR="004630A1" w:rsidRDefault="00DB7B08">
      <w:r>
        <w:pict w14:anchorId="3BBF5CD5">
          <v:rect id="_x0000_i1041" style="width:0;height:1.5pt" o:hralign="center" o:hrstd="t" o:hr="t"/>
        </w:pict>
      </w:r>
    </w:p>
    <w:p w14:paraId="19BA4AD0" w14:textId="77777777" w:rsidR="004630A1" w:rsidRDefault="00DB7B08">
      <w:pPr>
        <w:pStyle w:val="Heading2"/>
      </w:pPr>
      <w:bookmarkStart w:id="24" w:name="xác-nhận-và-phê-duyệt"/>
      <w:bookmarkEnd w:id="20"/>
      <w:bookmarkEnd w:id="23"/>
      <w:r>
        <w:t>XÁC NH</w:t>
      </w:r>
      <w:r>
        <w:t>Ậ</w:t>
      </w:r>
      <w:r>
        <w:t>N VÀ PHÊ DUY</w:t>
      </w:r>
      <w:r>
        <w:t>Ệ</w:t>
      </w:r>
      <w:r>
        <w:t>T</w:t>
      </w:r>
    </w:p>
    <w:p w14:paraId="1AD4BD72" w14:textId="77777777" w:rsidR="004630A1" w:rsidRDefault="00DB7B08">
      <w:pPr>
        <w:pStyle w:val="FirstParagraph"/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l</w:t>
      </w:r>
      <w:r>
        <w:rPr>
          <w:b/>
          <w:bCs/>
        </w:rPr>
        <w:t>ậ</w:t>
      </w:r>
      <w:r>
        <w:rPr>
          <w:b/>
          <w:bCs/>
        </w:rPr>
        <w:t>p danh sách:</w:t>
      </w:r>
      <w:r>
        <w:t xml:space="preserve"> ______________________</w:t>
      </w:r>
      <w:r>
        <w:t xml:space="preserve">___ (Ký tên) </w:t>
      </w:r>
      <w:r>
        <w:rPr>
          <w:b/>
          <w:bCs/>
        </w:rPr>
        <w:t>Ch</w:t>
      </w:r>
      <w:r>
        <w:rPr>
          <w:b/>
          <w:bCs/>
        </w:rPr>
        <w:t>ứ</w:t>
      </w:r>
      <w:r>
        <w:rPr>
          <w:b/>
          <w:bCs/>
        </w:rPr>
        <w:t>c v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_________________________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/_______</w:t>
      </w:r>
    </w:p>
    <w:p w14:paraId="6E747483" w14:textId="77777777" w:rsidR="004630A1" w:rsidRDefault="00DB7B08">
      <w:pPr>
        <w:pStyle w:val="BodyText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ng viên:</w:t>
      </w:r>
      <w:r>
        <w:t xml:space="preserve"> _________________________ (Ký tên)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/_______</w:t>
      </w:r>
    </w:p>
    <w:p w14:paraId="04A6A4FA" w14:textId="77777777" w:rsidR="004630A1" w:rsidRDefault="00DB7B08">
      <w:pPr>
        <w:pStyle w:val="BodyText"/>
      </w:pPr>
      <w:r>
        <w:rPr>
          <w:b/>
          <w:bCs/>
        </w:rPr>
        <w:t>Trư</w:t>
      </w:r>
      <w:r>
        <w:rPr>
          <w:b/>
          <w:bCs/>
        </w:rPr>
        <w:t>ở</w:t>
      </w:r>
      <w:r>
        <w:rPr>
          <w:b/>
          <w:bCs/>
        </w:rPr>
        <w:t>ng phòng An toàn:</w:t>
      </w:r>
      <w:r>
        <w:t xml:space="preserve"> _________________________ (Ký tên)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/_______</w:t>
      </w:r>
    </w:p>
    <w:p w14:paraId="0813C724" w14:textId="77777777" w:rsidR="004630A1" w:rsidRDefault="00DB7B08">
      <w:r>
        <w:pict w14:anchorId="3759315E">
          <v:rect id="_x0000_i1042" style="width:0;height:1.5pt" o:hralign="center" o:hrstd="t" o:hr="t"/>
        </w:pict>
      </w:r>
    </w:p>
    <w:p w14:paraId="79CB6C04" w14:textId="77777777" w:rsidR="004630A1" w:rsidRDefault="00DB7B08">
      <w:pPr>
        <w:pStyle w:val="Heading2"/>
      </w:pPr>
      <w:bookmarkStart w:id="25" w:name="lưu-ý"/>
      <w:bookmarkEnd w:id="24"/>
      <w:r>
        <w:t>LƯU Ý</w:t>
      </w:r>
    </w:p>
    <w:p w14:paraId="0BFBE1A6" w14:textId="77777777" w:rsidR="004630A1" w:rsidRDefault="00DB7B08">
      <w:pPr>
        <w:pStyle w:val="Compact"/>
        <w:numPr>
          <w:ilvl w:val="0"/>
          <w:numId w:val="7"/>
        </w:numPr>
      </w:pPr>
      <w:r>
        <w:t>Danh sách này ph</w:t>
      </w:r>
      <w:r>
        <w:t>ả</w:t>
      </w:r>
      <w:r>
        <w:t>i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thư</w:t>
      </w:r>
      <w:r>
        <w:t>ờ</w:t>
      </w:r>
      <w:r>
        <w:t>ng xuyên</w:t>
      </w:r>
    </w:p>
    <w:p w14:paraId="590C4B16" w14:textId="77777777" w:rsidR="004630A1" w:rsidRDefault="00DB7B08">
      <w:pPr>
        <w:pStyle w:val="Compact"/>
        <w:numPr>
          <w:ilvl w:val="0"/>
          <w:numId w:val="7"/>
        </w:numPr>
      </w:pPr>
      <w:r>
        <w:t>M</w:t>
      </w:r>
      <w:r>
        <w:t>ọ</w:t>
      </w:r>
      <w:r>
        <w:t>i thay đ</w:t>
      </w:r>
      <w:r>
        <w:t>ổ</w:t>
      </w:r>
      <w:r>
        <w:t>i ph</w:t>
      </w:r>
      <w:r>
        <w:t>ả</w:t>
      </w:r>
      <w:r>
        <w:t>i đư</w:t>
      </w:r>
      <w:r>
        <w:t>ợ</w:t>
      </w:r>
      <w:r>
        <w:t>c ghi chép rõ ràng</w:t>
      </w:r>
    </w:p>
    <w:p w14:paraId="47A96428" w14:textId="77777777" w:rsidR="004630A1" w:rsidRDefault="00DB7B08">
      <w:pPr>
        <w:pStyle w:val="Compact"/>
        <w:numPr>
          <w:ilvl w:val="0"/>
          <w:numId w:val="7"/>
        </w:numPr>
      </w:pPr>
      <w:r>
        <w:t>Danh sách ph</w:t>
      </w:r>
      <w:r>
        <w:t>ả</w:t>
      </w:r>
      <w:r>
        <w:t>i đư</w:t>
      </w:r>
      <w:r>
        <w:t>ợ</w:t>
      </w:r>
      <w:r>
        <w:t>c lưu tr</w:t>
      </w:r>
      <w:r>
        <w:t>ữ</w:t>
      </w:r>
      <w:r>
        <w:t xml:space="preserve"> t</w:t>
      </w:r>
      <w:r>
        <w:t>ố</w:t>
      </w:r>
      <w:r>
        <w:t>i thi</w:t>
      </w:r>
      <w:r>
        <w:t>ể</w:t>
      </w:r>
      <w:r>
        <w:t>u 5 năm</w:t>
      </w:r>
    </w:p>
    <w:p w14:paraId="48743237" w14:textId="77777777" w:rsidR="004630A1" w:rsidRDefault="00DB7B08">
      <w:pPr>
        <w:pStyle w:val="Compact"/>
        <w:numPr>
          <w:ilvl w:val="0"/>
          <w:numId w:val="7"/>
        </w:numPr>
      </w:pPr>
      <w:r>
        <w:t>B</w:t>
      </w:r>
      <w:r>
        <w:t>ả</w:t>
      </w:r>
      <w:r>
        <w:t>n sao ph</w:t>
      </w:r>
      <w:r>
        <w:t>ả</w:t>
      </w:r>
      <w:r>
        <w:t>i đư</w:t>
      </w:r>
      <w:r>
        <w:t>ợ</w:t>
      </w:r>
      <w:r>
        <w:t>c g</w:t>
      </w:r>
      <w:r>
        <w:t>ử</w:t>
      </w:r>
      <w:r>
        <w:t>i cho các bên liên quan</w:t>
      </w:r>
    </w:p>
    <w:p w14:paraId="2CB74019" w14:textId="77777777" w:rsidR="004630A1" w:rsidRDefault="00DB7B08">
      <w:r>
        <w:pict w14:anchorId="73C7C2C1">
          <v:rect id="_x0000_i1043" style="width:0;height:1.5pt" o:hralign="center" o:hrstd="t" o:hr="t"/>
        </w:pict>
      </w:r>
    </w:p>
    <w:p w14:paraId="0D22C9F0" w14:textId="77777777" w:rsidR="004630A1" w:rsidRDefault="00DB7B08">
      <w:pPr>
        <w:pStyle w:val="FirstParagraph"/>
      </w:pPr>
      <w:r>
        <w:rPr>
          <w:i/>
          <w:iCs/>
        </w:rPr>
        <w:lastRenderedPageBreak/>
        <w:t>Danh sách này đư</w:t>
      </w:r>
      <w:r>
        <w:rPr>
          <w:i/>
          <w:iCs/>
        </w:rPr>
        <w:t>ợ</w:t>
      </w:r>
      <w:r>
        <w:rPr>
          <w:i/>
          <w:iCs/>
        </w:rPr>
        <w:t>c l</w:t>
      </w:r>
      <w:r>
        <w:rPr>
          <w:i/>
          <w:iCs/>
        </w:rPr>
        <w:t>ậ</w:t>
      </w:r>
      <w:r>
        <w:rPr>
          <w:i/>
          <w:iCs/>
        </w:rPr>
        <w:t>p theo quy đ</w:t>
      </w:r>
      <w:r>
        <w:rPr>
          <w:i/>
          <w:iCs/>
        </w:rPr>
        <w:t>ị</w:t>
      </w:r>
      <w:r>
        <w:rPr>
          <w:i/>
          <w:iCs/>
        </w:rPr>
        <w:t>nh c</w:t>
      </w:r>
      <w:r>
        <w:rPr>
          <w:i/>
          <w:iCs/>
        </w:rPr>
        <w:t>ủ</w:t>
      </w:r>
      <w:r>
        <w:rPr>
          <w:i/>
          <w:iCs/>
        </w:rPr>
        <w:t>a Lu</w:t>
      </w:r>
      <w:r>
        <w:rPr>
          <w:i/>
          <w:iCs/>
        </w:rPr>
        <w:t>ậ</w:t>
      </w:r>
      <w:r>
        <w:rPr>
          <w:i/>
          <w:iCs/>
        </w:rPr>
        <w:t>t PCCC 2001 và các văn b</w:t>
      </w:r>
      <w:r>
        <w:rPr>
          <w:i/>
          <w:iCs/>
        </w:rPr>
        <w:t>ả</w:t>
      </w:r>
      <w:r>
        <w:rPr>
          <w:i/>
          <w:iCs/>
        </w:rPr>
        <w:t>n hư</w:t>
      </w:r>
      <w:r>
        <w:rPr>
          <w:i/>
          <w:iCs/>
        </w:rPr>
        <w:t>ớ</w:t>
      </w:r>
      <w:r>
        <w:rPr>
          <w:i/>
          <w:iCs/>
        </w:rPr>
        <w:t>ng d</w:t>
      </w:r>
      <w:r>
        <w:rPr>
          <w:i/>
          <w:iCs/>
        </w:rPr>
        <w:t>ẫ</w:t>
      </w:r>
      <w:r>
        <w:rPr>
          <w:i/>
          <w:iCs/>
        </w:rPr>
        <w:t>n thi hành.</w:t>
      </w:r>
      <w:bookmarkEnd w:id="0"/>
      <w:bookmarkEnd w:id="25"/>
    </w:p>
    <w:sectPr w:rsidR="004630A1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1F4D8" w14:textId="77777777" w:rsidR="00DB7B08" w:rsidRDefault="00DB7B08" w:rsidP="00760A39">
      <w:pPr>
        <w:spacing w:line="240" w:lineRule="auto"/>
      </w:pPr>
      <w:r>
        <w:separator/>
      </w:r>
    </w:p>
  </w:endnote>
  <w:endnote w:type="continuationSeparator" w:id="0">
    <w:p w14:paraId="14B916F6" w14:textId="77777777" w:rsidR="00DB7B08" w:rsidRDefault="00DB7B08" w:rsidP="00760A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113BF" w14:textId="77777777" w:rsidR="00DB7B08" w:rsidRDefault="00DB7B08" w:rsidP="00760A39">
      <w:pPr>
        <w:spacing w:line="240" w:lineRule="auto"/>
      </w:pPr>
      <w:r>
        <w:separator/>
      </w:r>
    </w:p>
  </w:footnote>
  <w:footnote w:type="continuationSeparator" w:id="0">
    <w:p w14:paraId="596E5D91" w14:textId="77777777" w:rsidR="00DB7B08" w:rsidRDefault="00DB7B08" w:rsidP="00760A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C58B8" w14:textId="426F9446" w:rsidR="00760A39" w:rsidRDefault="00760A39" w:rsidP="009D0EBF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Style w:val="Emphasis"/>
        <w:i w:val="0"/>
        <w:iCs w:val="0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2DA22830" wp14:editId="09B01057">
          <wp:simplePos x="0" y="0"/>
          <wp:positionH relativeFrom="column">
            <wp:posOffset>-279064</wp:posOffset>
          </wp:positionH>
          <wp:positionV relativeFrom="paragraph">
            <wp:posOffset>-288134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45F271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BE43A6C" w14:textId="77777777" w:rsidR="00760A39" w:rsidRPr="003E054C" w:rsidRDefault="00760A39">
    <w:pPr>
      <w:pStyle w:val="Header"/>
      <w:rPr>
        <w:rStyle w:val="Emphasis"/>
        <w:rFonts w:cs="Times New Roman"/>
      </w:rPr>
    </w:pPr>
  </w:p>
  <w:p w14:paraId="0F364F4F" w14:textId="77777777" w:rsidR="00760A39" w:rsidRDefault="00760A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80088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46C87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3B8AB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30A1"/>
    <w:rsid w:val="004630A1"/>
    <w:rsid w:val="00760A39"/>
    <w:rsid w:val="00DB7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1F922C"/>
  <w15:docId w15:val="{E90AD228-EDE8-46AF-ABD0-6F84C628D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60A39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60A39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60A39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60A39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760A39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760A3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60A39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760A39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A39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A39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60A39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760A39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60A39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60A39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A39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760A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760A39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760A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A39"/>
    <w:rPr>
      <w:rFonts w:ascii="Times New Roman" w:hAnsi="Times New Roman"/>
      <w:szCs w:val="22"/>
    </w:rPr>
  </w:style>
  <w:style w:type="character" w:styleId="Emphasis">
    <w:name w:val="Emphasis"/>
    <w:rsid w:val="00760A39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760A39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760A39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760A3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760A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7</Pages>
  <Words>594</Words>
  <Characters>3388</Characters>
  <Application>Microsoft Office Word</Application>
  <DocSecurity>0</DocSecurity>
  <Lines>28</Lines>
  <Paragraphs>7</Paragraphs>
  <ScaleCrop>false</ScaleCrop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2026-01-28T02:18:00Z</dcterms:created>
  <dcterms:modified xsi:type="dcterms:W3CDTF">2026-01-28T02:19:00Z</dcterms:modified>
</cp:coreProperties>
</file>