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9BAF0" w14:textId="77777777" w:rsidR="000B4ABA" w:rsidRDefault="007A7EA9" w:rsidP="00D20767">
      <w:pPr>
        <w:pStyle w:val="Title"/>
      </w:pPr>
      <w:bookmarkStart w:id="0" w:name="bm-r03-báo-cáo-đào-tạo-pccc"/>
      <w:r>
        <w:t>BM-R03: BÁO CÁO ĐÀO T</w:t>
      </w:r>
      <w:r>
        <w:t>Ạ</w:t>
      </w:r>
      <w:r>
        <w:t>O PCCC</w:t>
      </w:r>
    </w:p>
    <w:p w14:paraId="35F555B1" w14:textId="77777777" w:rsidR="000B4ABA" w:rsidRDefault="007A7EA9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QT-01-SOP-01-BM-R03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FE52C3D" w14:textId="77777777" w:rsidR="000B4ABA" w:rsidRDefault="007A7EA9">
      <w:r>
        <w:pict w14:anchorId="7C72C112">
          <v:rect id="_x0000_i1025" style="width:0;height:1.5pt" o:hralign="center" o:hrstd="t" o:hr="t"/>
        </w:pict>
      </w:r>
    </w:p>
    <w:p w14:paraId="35DED7D5" w14:textId="77777777" w:rsidR="000B4ABA" w:rsidRDefault="007A7EA9">
      <w:pPr>
        <w:pStyle w:val="Heading2"/>
      </w:pPr>
      <w:bookmarkStart w:id="1" w:name="thông-tin-chung"/>
      <w:r>
        <w:t>THÔNG TIN CHUNG</w:t>
      </w:r>
    </w:p>
    <w:p w14:paraId="410ADEA5" w14:textId="77777777" w:rsidR="000B4ABA" w:rsidRDefault="007A7EA9">
      <w:pPr>
        <w:pStyle w:val="FirstParagraph"/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báo cáo:</w:t>
      </w:r>
      <w:r>
        <w:t xml:space="preserve"> QT01-R03-_____/20_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Ngày l</w:t>
      </w:r>
      <w:r>
        <w:rPr>
          <w:b/>
          <w:bCs/>
          <w:i/>
          <w:iCs/>
        </w:rPr>
        <w:t>ậ</w:t>
      </w:r>
      <w:r>
        <w:rPr>
          <w:b/>
          <w:bCs/>
          <w:i/>
          <w:iCs/>
        </w:rPr>
        <w:t>p báo cáo:</w:t>
      </w:r>
      <w:r>
        <w:rPr>
          <w:i/>
          <w:iCs/>
        </w:rPr>
        <w:t xml:space="preserve"> </w:t>
      </w:r>
      <w:r>
        <w:t>_</w:t>
      </w:r>
      <w:r>
        <w:rPr>
          <w:i/>
          <w:iCs/>
        </w:rPr>
        <w:t>/</w:t>
      </w:r>
      <w:r>
        <w:t>_</w:t>
      </w:r>
      <w:r>
        <w:rPr>
          <w:i/>
          <w:iCs/>
        </w:rPr>
        <w:t>/</w:t>
      </w:r>
      <w:r>
        <w:t xml:space="preserve">______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 báo cáo:</w:t>
      </w:r>
      <w:r>
        <w:t xml:space="preserve"> </w:t>
      </w:r>
      <w:r>
        <w:t xml:space="preserve">_________________________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Trư</w:t>
      </w:r>
      <w:r>
        <w:t>ở</w:t>
      </w:r>
      <w:r>
        <w:t>ng phòng An toàn - B</w:t>
      </w:r>
      <w:r>
        <w:t>ả</w:t>
      </w:r>
      <w:r>
        <w:t>o v</w:t>
      </w:r>
      <w:r>
        <w:t>ệ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ạ</w:t>
      </w:r>
      <w:r>
        <w:rPr>
          <w:b/>
          <w:bCs/>
        </w:rPr>
        <w:t>m vi báo cáo:</w:t>
      </w:r>
      <w:r>
        <w:t xml:space="preserve"> Toàn b</w:t>
      </w:r>
      <w:r>
        <w:t>ộ</w:t>
      </w:r>
      <w:r>
        <w:t xml:space="preserve"> ho</w:t>
      </w:r>
      <w:r>
        <w:t>ạ</w:t>
      </w:r>
      <w:r>
        <w:t>t đ</w:t>
      </w:r>
      <w:r>
        <w:t>ộ</w:t>
      </w:r>
      <w:r>
        <w:t>ng đào t</w:t>
      </w:r>
      <w:r>
        <w:t>ạ</w:t>
      </w:r>
      <w:r>
        <w:t>o PCCC</w:t>
      </w:r>
    </w:p>
    <w:p w14:paraId="590C38BB" w14:textId="77777777" w:rsidR="000B4ABA" w:rsidRDefault="007A7EA9">
      <w:r>
        <w:pict w14:anchorId="5965CFF7">
          <v:rect id="_x0000_i1026" style="width:0;height:1.5pt" o:hralign="center" o:hrstd="t" o:hr="t"/>
        </w:pict>
      </w:r>
    </w:p>
    <w:p w14:paraId="44E94124" w14:textId="77777777" w:rsidR="000B4ABA" w:rsidRDefault="007A7EA9">
      <w:pPr>
        <w:pStyle w:val="Heading2"/>
      </w:pPr>
      <w:bookmarkStart w:id="2" w:name="tổng-quan-hoạt-động-đào-tạo"/>
      <w:bookmarkEnd w:id="1"/>
      <w:r>
        <w:t>T</w:t>
      </w:r>
      <w:r>
        <w:t>Ổ</w:t>
      </w:r>
      <w:r>
        <w:t>NG QUAN HO</w:t>
      </w:r>
      <w:r>
        <w:t>Ạ</w:t>
      </w:r>
      <w:r>
        <w:t>T Đ</w:t>
      </w:r>
      <w:r>
        <w:t>Ộ</w:t>
      </w:r>
      <w:r>
        <w:t>NG ĐÀO T</w:t>
      </w:r>
      <w:r>
        <w:t>Ạ</w:t>
      </w:r>
      <w:r>
        <w:t>O</w:t>
      </w:r>
    </w:p>
    <w:p w14:paraId="4374C870" w14:textId="77777777" w:rsidR="000B4ABA" w:rsidRDefault="007A7EA9">
      <w:pPr>
        <w:pStyle w:val="Heading3"/>
      </w:pPr>
      <w:bookmarkStart w:id="3" w:name="thống-kê-tổng-quan"/>
      <w:r>
        <w:t>Th</w:t>
      </w:r>
      <w:r>
        <w:t>ố</w:t>
      </w:r>
      <w:r>
        <w:t>ng kê t</w:t>
      </w:r>
      <w:r>
        <w:t>ổ</w:t>
      </w:r>
      <w:r>
        <w:t>ng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9"/>
        <w:gridCol w:w="1396"/>
        <w:gridCol w:w="983"/>
      </w:tblGrid>
      <w:tr w:rsidR="000B4ABA" w14:paraId="76BF8A7B" w14:textId="77777777" w:rsidTr="00D20767">
        <w:tc>
          <w:tcPr>
            <w:tcW w:w="0" w:type="auto"/>
          </w:tcPr>
          <w:p w14:paraId="723A39AA" w14:textId="77777777" w:rsidR="000B4ABA" w:rsidRDefault="007A7EA9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3EC32BD0" w14:textId="77777777" w:rsidR="000B4ABA" w:rsidRDefault="007A7EA9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6074AA8B" w14:textId="77777777" w:rsidR="000B4ABA" w:rsidRDefault="007A7EA9">
            <w:pPr>
              <w:pStyle w:val="Compact"/>
            </w:pPr>
            <w:r>
              <w:t>Ghi chú</w:t>
            </w:r>
          </w:p>
        </w:tc>
      </w:tr>
      <w:tr w:rsidR="000B4ABA" w14:paraId="561DA494" w14:textId="77777777" w:rsidTr="00D20767">
        <w:tc>
          <w:tcPr>
            <w:tcW w:w="0" w:type="auto"/>
          </w:tcPr>
          <w:p w14:paraId="2D3097C8" w14:textId="77777777" w:rsidR="000B4ABA" w:rsidRDefault="007A7EA9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khóa h</w:t>
            </w:r>
            <w:r>
              <w:t>ọ</w:t>
            </w:r>
            <w:r>
              <w:t>c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14:paraId="3C3B9A50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59BD3EA" w14:textId="77777777" w:rsidR="000B4ABA" w:rsidRDefault="000B4ABA">
            <w:pPr>
              <w:pStyle w:val="Compact"/>
            </w:pPr>
          </w:p>
        </w:tc>
      </w:tr>
      <w:tr w:rsidR="000B4ABA" w14:paraId="4CD9021B" w14:textId="77777777" w:rsidTr="00D20767">
        <w:tc>
          <w:tcPr>
            <w:tcW w:w="0" w:type="auto"/>
          </w:tcPr>
          <w:p w14:paraId="4A3FA32C" w14:textId="77777777" w:rsidR="000B4ABA" w:rsidRDefault="007A7EA9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viên đăng ký</w:t>
            </w:r>
          </w:p>
        </w:tc>
        <w:tc>
          <w:tcPr>
            <w:tcW w:w="0" w:type="auto"/>
          </w:tcPr>
          <w:p w14:paraId="0663ADEC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913EF88" w14:textId="77777777" w:rsidR="000B4ABA" w:rsidRDefault="000B4ABA">
            <w:pPr>
              <w:pStyle w:val="Compact"/>
            </w:pPr>
          </w:p>
        </w:tc>
      </w:tr>
      <w:tr w:rsidR="000B4ABA" w14:paraId="4FDBFF81" w14:textId="77777777" w:rsidTr="00D20767">
        <w:tc>
          <w:tcPr>
            <w:tcW w:w="0" w:type="auto"/>
          </w:tcPr>
          <w:p w14:paraId="3C32AD83" w14:textId="77777777" w:rsidR="000B4ABA" w:rsidRDefault="007A7EA9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viên tham gia</w:t>
            </w:r>
          </w:p>
        </w:tc>
        <w:tc>
          <w:tcPr>
            <w:tcW w:w="0" w:type="auto"/>
          </w:tcPr>
          <w:p w14:paraId="7F373D0C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52DF9FD" w14:textId="77777777" w:rsidR="000B4ABA" w:rsidRDefault="000B4ABA">
            <w:pPr>
              <w:pStyle w:val="Compact"/>
            </w:pPr>
          </w:p>
        </w:tc>
      </w:tr>
      <w:tr w:rsidR="000B4ABA" w14:paraId="1DF1258A" w14:textId="77777777" w:rsidTr="00D20767">
        <w:tc>
          <w:tcPr>
            <w:tcW w:w="0" w:type="auto"/>
          </w:tcPr>
          <w:p w14:paraId="45E5D23A" w14:textId="77777777" w:rsidR="000B4ABA" w:rsidRDefault="007A7EA9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viên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1CBED729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050FC6F" w14:textId="77777777" w:rsidR="000B4ABA" w:rsidRDefault="000B4ABA">
            <w:pPr>
              <w:pStyle w:val="Compact"/>
            </w:pPr>
          </w:p>
        </w:tc>
      </w:tr>
      <w:tr w:rsidR="000B4ABA" w14:paraId="3CEEA7A2" w14:textId="77777777" w:rsidTr="00D20767">
        <w:tc>
          <w:tcPr>
            <w:tcW w:w="0" w:type="auto"/>
          </w:tcPr>
          <w:p w14:paraId="4739D23C" w14:textId="77777777" w:rsidR="000B4ABA" w:rsidRDefault="007A7EA9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viên không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10431CFE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9BC03E7" w14:textId="77777777" w:rsidR="000B4ABA" w:rsidRDefault="000B4ABA">
            <w:pPr>
              <w:pStyle w:val="Compact"/>
            </w:pPr>
          </w:p>
        </w:tc>
      </w:tr>
      <w:tr w:rsidR="000B4ABA" w14:paraId="5FAA87CA" w14:textId="77777777" w:rsidTr="00D20767">
        <w:tc>
          <w:tcPr>
            <w:tcW w:w="0" w:type="auto"/>
          </w:tcPr>
          <w:p w14:paraId="2AA1CF4A" w14:textId="77777777" w:rsidR="000B4ABA" w:rsidRDefault="007A7EA9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gi</w:t>
            </w:r>
            <w:r>
              <w:t>ờ</w:t>
            </w:r>
            <w:r>
              <w:t xml:space="preserve"> đào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1C9A10C4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D820299" w14:textId="77777777" w:rsidR="000B4ABA" w:rsidRDefault="000B4ABA">
            <w:pPr>
              <w:pStyle w:val="Compact"/>
            </w:pPr>
          </w:p>
        </w:tc>
      </w:tr>
      <w:tr w:rsidR="000B4ABA" w14:paraId="0B81EE3D" w14:textId="77777777" w:rsidTr="00D20767">
        <w:tc>
          <w:tcPr>
            <w:tcW w:w="0" w:type="auto"/>
          </w:tcPr>
          <w:p w14:paraId="2C2832EA" w14:textId="77777777" w:rsidR="000B4ABA" w:rsidRDefault="007A7EA9">
            <w:pPr>
              <w:pStyle w:val="Compact"/>
            </w:pPr>
            <w:r>
              <w:t>T</w:t>
            </w:r>
            <w:r>
              <w:t>ổ</w:t>
            </w:r>
            <w:r>
              <w:t>ng chi phí đào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1D360F61" w14:textId="77777777" w:rsidR="000B4ABA" w:rsidRDefault="007A7EA9">
            <w:pPr>
              <w:pStyle w:val="Compact"/>
            </w:pPr>
            <w:r>
              <w:t>_____ VNĐ</w:t>
            </w:r>
          </w:p>
        </w:tc>
        <w:tc>
          <w:tcPr>
            <w:tcW w:w="0" w:type="auto"/>
          </w:tcPr>
          <w:p w14:paraId="3DF8C3F2" w14:textId="77777777" w:rsidR="000B4ABA" w:rsidRDefault="000B4ABA">
            <w:pPr>
              <w:pStyle w:val="Compact"/>
            </w:pPr>
          </w:p>
        </w:tc>
      </w:tr>
    </w:tbl>
    <w:p w14:paraId="129D4D0A" w14:textId="77777777" w:rsidR="000B4ABA" w:rsidRDefault="007A7EA9">
      <w:pPr>
        <w:pStyle w:val="Heading3"/>
      </w:pPr>
      <w:bookmarkStart w:id="4" w:name="phân-bổ-theo-cấp-độ"/>
      <w:bookmarkEnd w:id="3"/>
      <w:r>
        <w:t>Phân b</w:t>
      </w:r>
      <w:r>
        <w:t>ổ</w:t>
      </w:r>
      <w:r>
        <w:t xml:space="preserve"> theo c</w:t>
      </w:r>
      <w:r>
        <w:t>ấ</w:t>
      </w:r>
      <w:r>
        <w:t>p đ</w:t>
      </w:r>
      <w:r>
        <w:t>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996"/>
        <w:gridCol w:w="1350"/>
        <w:gridCol w:w="1136"/>
      </w:tblGrid>
      <w:tr w:rsidR="000B4ABA" w14:paraId="029871A9" w14:textId="77777777" w:rsidTr="00D20767">
        <w:tc>
          <w:tcPr>
            <w:tcW w:w="0" w:type="auto"/>
          </w:tcPr>
          <w:p w14:paraId="37A138EC" w14:textId="77777777" w:rsidR="000B4ABA" w:rsidRDefault="007A7EA9">
            <w:pPr>
              <w:pStyle w:val="Compact"/>
            </w:pPr>
            <w:r>
              <w:t>C</w:t>
            </w:r>
            <w:r>
              <w:t>ấ</w:t>
            </w:r>
            <w:r>
              <w:t>p đ</w:t>
            </w:r>
            <w:r>
              <w:t>ộ</w:t>
            </w:r>
          </w:p>
        </w:tc>
        <w:tc>
          <w:tcPr>
            <w:tcW w:w="0" w:type="auto"/>
          </w:tcPr>
          <w:p w14:paraId="3F1189BB" w14:textId="77777777" w:rsidR="000B4ABA" w:rsidRDefault="007A7EA9">
            <w:pPr>
              <w:pStyle w:val="Compact"/>
            </w:pPr>
            <w:r>
              <w:t>S</w:t>
            </w:r>
            <w:r>
              <w:t>ố</w:t>
            </w:r>
            <w:r>
              <w:t xml:space="preserve"> khóa</w:t>
            </w:r>
          </w:p>
        </w:tc>
        <w:tc>
          <w:tcPr>
            <w:tcW w:w="0" w:type="auto"/>
          </w:tcPr>
          <w:p w14:paraId="1EDD962A" w14:textId="77777777" w:rsidR="000B4ABA" w:rsidRDefault="007A7EA9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viên</w:t>
            </w:r>
          </w:p>
        </w:tc>
        <w:tc>
          <w:tcPr>
            <w:tcW w:w="0" w:type="auto"/>
          </w:tcPr>
          <w:p w14:paraId="35D68AD2" w14:textId="77777777" w:rsidR="000B4ABA" w:rsidRDefault="007A7EA9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(%)</w:t>
            </w:r>
          </w:p>
        </w:tc>
      </w:tr>
      <w:tr w:rsidR="000B4ABA" w14:paraId="727DCFD1" w14:textId="77777777" w:rsidTr="00D20767">
        <w:tc>
          <w:tcPr>
            <w:tcW w:w="0" w:type="auto"/>
          </w:tcPr>
          <w:p w14:paraId="2D4D0BEE" w14:textId="77777777" w:rsidR="000B4ABA" w:rsidRDefault="007A7EA9">
            <w:pPr>
              <w:pStyle w:val="Compact"/>
            </w:pPr>
            <w:r>
              <w:t>Cơ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7FCF7164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43E088E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ADB19E8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2AE3A4D0" w14:textId="77777777" w:rsidTr="00D20767">
        <w:tc>
          <w:tcPr>
            <w:tcW w:w="0" w:type="auto"/>
          </w:tcPr>
          <w:p w14:paraId="5F9A6C8D" w14:textId="77777777" w:rsidR="000B4ABA" w:rsidRDefault="007A7EA9">
            <w:pPr>
              <w:pStyle w:val="Compact"/>
            </w:pPr>
            <w:r>
              <w:t>Trung c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42433F27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8DAA485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6E644A0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0913AB70" w14:textId="77777777" w:rsidTr="00D20767">
        <w:tc>
          <w:tcPr>
            <w:tcW w:w="0" w:type="auto"/>
          </w:tcPr>
          <w:p w14:paraId="7A368E9C" w14:textId="77777777" w:rsidR="000B4ABA" w:rsidRDefault="007A7EA9">
            <w:pPr>
              <w:pStyle w:val="Compact"/>
            </w:pPr>
            <w:r>
              <w:t>Nâng cao</w:t>
            </w:r>
          </w:p>
        </w:tc>
        <w:tc>
          <w:tcPr>
            <w:tcW w:w="0" w:type="auto"/>
          </w:tcPr>
          <w:p w14:paraId="1A09E8B7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93179A5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A145528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4405B95B" w14:textId="77777777" w:rsidTr="00D20767">
        <w:tc>
          <w:tcPr>
            <w:tcW w:w="0" w:type="auto"/>
          </w:tcPr>
          <w:p w14:paraId="52A49B3D" w14:textId="77777777" w:rsidR="000B4ABA" w:rsidRDefault="007A7EA9">
            <w:pPr>
              <w:pStyle w:val="Compact"/>
            </w:pPr>
            <w:r>
              <w:lastRenderedPageBreak/>
              <w:t>Chuyên nghi</w:t>
            </w:r>
            <w:r>
              <w:t>ệ</w:t>
            </w:r>
            <w:r>
              <w:t>p</w:t>
            </w:r>
          </w:p>
        </w:tc>
        <w:tc>
          <w:tcPr>
            <w:tcW w:w="0" w:type="auto"/>
          </w:tcPr>
          <w:p w14:paraId="0FE44BCE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43CCCBE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B87639F" w14:textId="77777777" w:rsidR="000B4ABA" w:rsidRDefault="007A7EA9">
            <w:pPr>
              <w:pStyle w:val="Compact"/>
            </w:pPr>
            <w:r>
              <w:t>_____%</w:t>
            </w:r>
          </w:p>
        </w:tc>
      </w:tr>
    </w:tbl>
    <w:p w14:paraId="2AA4B5CC" w14:textId="77777777" w:rsidR="000B4ABA" w:rsidRDefault="007A7EA9">
      <w:r>
        <w:pict w14:anchorId="31E81D75">
          <v:rect id="_x0000_i1027" style="width:0;height:1.5pt" o:hralign="center" o:hrstd="t" o:hr="t"/>
        </w:pict>
      </w:r>
    </w:p>
    <w:p w14:paraId="0BDF0F81" w14:textId="77777777" w:rsidR="000B4ABA" w:rsidRDefault="007A7EA9">
      <w:pPr>
        <w:pStyle w:val="Heading2"/>
      </w:pPr>
      <w:bookmarkStart w:id="5" w:name="chi-tiết-các-khóa-đào-tạo"/>
      <w:bookmarkEnd w:id="2"/>
      <w:bookmarkEnd w:id="4"/>
      <w:r>
        <w:t>CHI TI</w:t>
      </w:r>
      <w:r>
        <w:t>Ế</w:t>
      </w:r>
      <w:r>
        <w:t>T CÁC KHÓA ĐÀO T</w:t>
      </w:r>
      <w:r>
        <w:t>Ạ</w:t>
      </w:r>
      <w:r>
        <w:t>O</w:t>
      </w:r>
    </w:p>
    <w:p w14:paraId="07628AC7" w14:textId="77777777" w:rsidR="000B4ABA" w:rsidRDefault="007A7EA9">
      <w:pPr>
        <w:pStyle w:val="Heading3"/>
      </w:pPr>
      <w:bookmarkStart w:id="6" w:name="khóa-1-tên-khóa-học"/>
      <w:r>
        <w:t>Khóa 1: [Tên khóa h</w:t>
      </w:r>
      <w:r>
        <w:t>ọ</w:t>
      </w:r>
      <w:r>
        <w:t>c]</w:t>
      </w:r>
    </w:p>
    <w:p w14:paraId="6A72AFA2" w14:textId="77777777" w:rsidR="000B4ABA" w:rsidRDefault="007A7EA9">
      <w:pPr>
        <w:pStyle w:val="FirstParagraph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gian:</w:t>
      </w:r>
      <w:r>
        <w:t xml:space="preserve"> T</w:t>
      </w:r>
      <w:r>
        <w:t>ừ</w:t>
      </w:r>
      <w:r>
        <w:t xml:space="preserve"> </w:t>
      </w:r>
      <w:r>
        <w:rPr>
          <w:b/>
          <w:bCs/>
          <w:i/>
          <w:iCs/>
        </w:rPr>
        <w:t>/</w:t>
      </w:r>
      <w:r>
        <w:t>/_______ đ</w:t>
      </w:r>
      <w:r>
        <w:t>ế</w:t>
      </w:r>
      <w:r>
        <w:t xml:space="preserve">n </w:t>
      </w:r>
      <w:r>
        <w:rPr>
          <w:b/>
          <w:bCs/>
          <w:i/>
          <w:iCs/>
        </w:rPr>
        <w:t>/</w:t>
      </w:r>
      <w:r>
        <w:t xml:space="preserve">/_______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đ</w:t>
      </w:r>
      <w:r>
        <w:rPr>
          <w:b/>
          <w:bCs/>
        </w:rPr>
        <w:t>ộ</w:t>
      </w:r>
      <w:r>
        <w:rPr>
          <w:b/>
          <w:bCs/>
        </w:rPr>
        <w:t>:</w:t>
      </w:r>
      <w:r>
        <w:t xml:space="preserve"> _________________________ </w:t>
      </w: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ng viên:</w:t>
      </w:r>
      <w:r>
        <w:t xml:space="preserve"> </w:t>
      </w:r>
      <w:r>
        <w:t xml:space="preserve">_________________________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viên:</w:t>
      </w:r>
      <w:r>
        <w:t xml:space="preserve"> _____ ngư</w:t>
      </w:r>
      <w:r>
        <w:t>ờ</w:t>
      </w:r>
      <w:r>
        <w:t xml:space="preserve">i </w:t>
      </w: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_____% </w:t>
      </w:r>
      <w:r>
        <w:rPr>
          <w:b/>
          <w:bCs/>
        </w:rPr>
        <w:t>Chi phí:</w:t>
      </w:r>
      <w:r>
        <w:t xml:space="preserve"> _____ VNĐ</w:t>
      </w:r>
    </w:p>
    <w:p w14:paraId="4CC8D4A9" w14:textId="77777777" w:rsidR="000B4ABA" w:rsidRDefault="007A7EA9">
      <w:pPr>
        <w:pStyle w:val="Heading3"/>
      </w:pPr>
      <w:bookmarkStart w:id="7" w:name="khóa-2-tên-khóa-học"/>
      <w:bookmarkEnd w:id="6"/>
      <w:r>
        <w:t>Khóa 2: [Tên khóa h</w:t>
      </w:r>
      <w:r>
        <w:t>ọ</w:t>
      </w:r>
      <w:r>
        <w:t>c]</w:t>
      </w:r>
    </w:p>
    <w:p w14:paraId="4F932612" w14:textId="77777777" w:rsidR="000B4ABA" w:rsidRDefault="007A7EA9">
      <w:pPr>
        <w:pStyle w:val="FirstParagraph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gian:</w:t>
      </w:r>
      <w:r>
        <w:t xml:space="preserve"> T</w:t>
      </w:r>
      <w:r>
        <w:t>ừ</w:t>
      </w:r>
      <w:r>
        <w:t xml:space="preserve"> </w:t>
      </w:r>
      <w:r>
        <w:rPr>
          <w:b/>
          <w:bCs/>
          <w:i/>
          <w:iCs/>
        </w:rPr>
        <w:t>/</w:t>
      </w:r>
      <w:r>
        <w:t>/_______ đ</w:t>
      </w:r>
      <w:r>
        <w:t>ế</w:t>
      </w:r>
      <w:r>
        <w:t xml:space="preserve">n </w:t>
      </w:r>
      <w:r>
        <w:rPr>
          <w:b/>
          <w:bCs/>
          <w:i/>
          <w:iCs/>
        </w:rPr>
        <w:t>/</w:t>
      </w:r>
      <w:r>
        <w:t xml:space="preserve">/_______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đ</w:t>
      </w:r>
      <w:r>
        <w:rPr>
          <w:b/>
          <w:bCs/>
        </w:rPr>
        <w:t>ộ</w:t>
      </w:r>
      <w:r>
        <w:rPr>
          <w:b/>
          <w:bCs/>
        </w:rPr>
        <w:t>:</w:t>
      </w:r>
      <w:r>
        <w:t xml:space="preserve"> _________________________ </w:t>
      </w: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ng viên:</w:t>
      </w:r>
      <w:r>
        <w:t xml:space="preserve"> _________________________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viên:</w:t>
      </w:r>
      <w:r>
        <w:t xml:space="preserve"> _____ ngư</w:t>
      </w:r>
      <w:r>
        <w:t>ờ</w:t>
      </w:r>
      <w:r>
        <w:t xml:space="preserve">i </w:t>
      </w: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_____% </w:t>
      </w:r>
      <w:r>
        <w:rPr>
          <w:b/>
          <w:bCs/>
        </w:rPr>
        <w:t>Chi phí:</w:t>
      </w:r>
      <w:r>
        <w:t xml:space="preserve"> _____ VNĐ</w:t>
      </w:r>
    </w:p>
    <w:p w14:paraId="5B284FBD" w14:textId="77777777" w:rsidR="000B4ABA" w:rsidRDefault="007A7EA9">
      <w:pPr>
        <w:pStyle w:val="Heading3"/>
      </w:pPr>
      <w:bookmarkStart w:id="8" w:name="khóa-3-tên-khóa-học"/>
      <w:bookmarkEnd w:id="7"/>
      <w:r>
        <w:t>Khóa 3: [Tên khóa h</w:t>
      </w:r>
      <w:r>
        <w:t>ọ</w:t>
      </w:r>
      <w:r>
        <w:t>c]</w:t>
      </w:r>
    </w:p>
    <w:p w14:paraId="3487DF47" w14:textId="77777777" w:rsidR="000B4ABA" w:rsidRDefault="007A7EA9">
      <w:pPr>
        <w:pStyle w:val="FirstParagraph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gian:</w:t>
      </w:r>
      <w:r>
        <w:t xml:space="preserve"> T</w:t>
      </w:r>
      <w:r>
        <w:t>ừ</w:t>
      </w:r>
      <w:r>
        <w:t xml:space="preserve"> </w:t>
      </w:r>
      <w:r>
        <w:rPr>
          <w:b/>
          <w:bCs/>
          <w:i/>
          <w:iCs/>
        </w:rPr>
        <w:t>/</w:t>
      </w:r>
      <w:r>
        <w:t>/_______ đ</w:t>
      </w:r>
      <w:r>
        <w:t>ế</w:t>
      </w:r>
      <w:r>
        <w:t xml:space="preserve">n </w:t>
      </w:r>
      <w:r>
        <w:rPr>
          <w:b/>
          <w:bCs/>
          <w:i/>
          <w:iCs/>
        </w:rPr>
        <w:t>/</w:t>
      </w:r>
      <w:r>
        <w:t xml:space="preserve">/_______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đ</w:t>
      </w:r>
      <w:r>
        <w:rPr>
          <w:b/>
          <w:bCs/>
        </w:rPr>
        <w:t>ộ</w:t>
      </w:r>
      <w:r>
        <w:rPr>
          <w:b/>
          <w:bCs/>
        </w:rPr>
        <w:t>:</w:t>
      </w:r>
      <w:r>
        <w:t xml:space="preserve"> _________________________ </w:t>
      </w: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ng viên:</w:t>
      </w:r>
      <w:r>
        <w:t xml:space="preserve"> _________________________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viên:</w:t>
      </w:r>
      <w:r>
        <w:t xml:space="preserve"> _____ ngư</w:t>
      </w:r>
      <w:r>
        <w:t>ờ</w:t>
      </w:r>
      <w:r>
        <w:t xml:space="preserve">i </w:t>
      </w: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_____% </w:t>
      </w:r>
      <w:r>
        <w:rPr>
          <w:b/>
          <w:bCs/>
        </w:rPr>
        <w:t>Chi phí:</w:t>
      </w:r>
      <w:r>
        <w:t xml:space="preserve"> _____ VNĐ</w:t>
      </w:r>
    </w:p>
    <w:p w14:paraId="5B8D638F" w14:textId="77777777" w:rsidR="000B4ABA" w:rsidRDefault="007A7EA9">
      <w:r>
        <w:pict w14:anchorId="30BEEC78">
          <v:rect id="_x0000_i1028" style="width:0;height:1.5pt" o:hralign="center" o:hrstd="t" o:hr="t"/>
        </w:pict>
      </w:r>
    </w:p>
    <w:p w14:paraId="5A314AB3" w14:textId="77777777" w:rsidR="000B4ABA" w:rsidRDefault="007A7EA9">
      <w:pPr>
        <w:pStyle w:val="Heading2"/>
      </w:pPr>
      <w:bookmarkStart w:id="9" w:name="phân-tích-kết-quả-đào-tạo"/>
      <w:bookmarkEnd w:id="5"/>
      <w:bookmarkEnd w:id="8"/>
      <w:r>
        <w:t>PHÂN TÍCH K</w:t>
      </w:r>
      <w:r>
        <w:t>Ế</w:t>
      </w:r>
      <w:r>
        <w:t>T QU</w:t>
      </w:r>
      <w:r>
        <w:t>Ả</w:t>
      </w:r>
      <w:r>
        <w:t xml:space="preserve"> ĐÀO T</w:t>
      </w:r>
      <w:r>
        <w:t>Ạ</w:t>
      </w:r>
      <w:r>
        <w:t>O</w:t>
      </w:r>
    </w:p>
    <w:p w14:paraId="300BA87E" w14:textId="77777777" w:rsidR="000B4ABA" w:rsidRDefault="007A7EA9">
      <w:pPr>
        <w:pStyle w:val="Heading3"/>
      </w:pPr>
      <w:bookmarkStart w:id="10" w:name="tỷ-lệ-đạt-theo-phòng-ban"/>
      <w:r>
        <w:t>T</w:t>
      </w:r>
      <w:r>
        <w:t>ỷ</w:t>
      </w:r>
      <w:r>
        <w:t xml:space="preserve"> l</w:t>
      </w:r>
      <w:r>
        <w:t>ệ</w:t>
      </w:r>
      <w:r>
        <w:t xml:space="preserve"> </w:t>
      </w:r>
      <w:r>
        <w:t>đ</w:t>
      </w:r>
      <w:r>
        <w:t>ạ</w:t>
      </w:r>
      <w:r>
        <w:t>t theo phòng ban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1987"/>
        <w:gridCol w:w="1447"/>
        <w:gridCol w:w="1489"/>
      </w:tblGrid>
      <w:tr w:rsidR="000B4ABA" w14:paraId="067BA289" w14:textId="77777777" w:rsidTr="00D20767">
        <w:tc>
          <w:tcPr>
            <w:tcW w:w="0" w:type="auto"/>
          </w:tcPr>
          <w:p w14:paraId="4A4BC017" w14:textId="77777777" w:rsidR="000B4ABA" w:rsidRDefault="007A7EA9">
            <w:pPr>
              <w:pStyle w:val="Compact"/>
            </w:pPr>
            <w:r>
              <w:t>Phòng ban</w:t>
            </w:r>
          </w:p>
        </w:tc>
        <w:tc>
          <w:tcPr>
            <w:tcW w:w="0" w:type="auto"/>
          </w:tcPr>
          <w:p w14:paraId="571515C9" w14:textId="77777777" w:rsidR="000B4ABA" w:rsidRDefault="007A7EA9">
            <w:pPr>
              <w:pStyle w:val="Compact"/>
            </w:pPr>
            <w:r>
              <w:t>S</w:t>
            </w:r>
            <w:r>
              <w:t>ố</w:t>
            </w:r>
            <w:r>
              <w:t xml:space="preserve"> ngư</w:t>
            </w:r>
            <w:r>
              <w:t>ờ</w:t>
            </w:r>
            <w:r>
              <w:t>i tham gia</w:t>
            </w:r>
          </w:p>
        </w:tc>
        <w:tc>
          <w:tcPr>
            <w:tcW w:w="0" w:type="auto"/>
          </w:tcPr>
          <w:p w14:paraId="5EF19B48" w14:textId="77777777" w:rsidR="000B4ABA" w:rsidRDefault="007A7EA9">
            <w:pPr>
              <w:pStyle w:val="Compact"/>
            </w:pPr>
            <w:r>
              <w:t>S</w:t>
            </w:r>
            <w:r>
              <w:t>ố</w:t>
            </w:r>
            <w:r>
              <w:t xml:space="preserve"> ngư</w:t>
            </w:r>
            <w:r>
              <w:t>ờ</w:t>
            </w:r>
            <w:r>
              <w:t>i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75DEFC22" w14:textId="77777777" w:rsidR="000B4ABA" w:rsidRDefault="007A7EA9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</w:t>
            </w:r>
            <w:r>
              <w:t>ạ</w:t>
            </w:r>
            <w:r>
              <w:t>t (%)</w:t>
            </w:r>
          </w:p>
        </w:tc>
      </w:tr>
      <w:tr w:rsidR="000B4ABA" w14:paraId="6E6685FD" w14:textId="77777777" w:rsidTr="00D20767">
        <w:tc>
          <w:tcPr>
            <w:tcW w:w="0" w:type="auto"/>
          </w:tcPr>
          <w:p w14:paraId="501710C0" w14:textId="77777777" w:rsidR="000B4ABA" w:rsidRDefault="007A7EA9">
            <w:pPr>
              <w:pStyle w:val="Compact"/>
            </w:pPr>
            <w:r>
              <w:t>Ban Giám hi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1FEA6B52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F23ECE5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04411AB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6B513A35" w14:textId="77777777" w:rsidTr="00D20767">
        <w:tc>
          <w:tcPr>
            <w:tcW w:w="0" w:type="auto"/>
          </w:tcPr>
          <w:p w14:paraId="6E2F35F1" w14:textId="77777777" w:rsidR="000B4ABA" w:rsidRDefault="007A7EA9">
            <w:pPr>
              <w:pStyle w:val="Compact"/>
            </w:pPr>
            <w:r>
              <w:t>Phòng An toàn</w:t>
            </w:r>
          </w:p>
        </w:tc>
        <w:tc>
          <w:tcPr>
            <w:tcW w:w="0" w:type="auto"/>
          </w:tcPr>
          <w:p w14:paraId="24354248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A3C9501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12D20D3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36BEED20" w14:textId="77777777" w:rsidTr="00D20767">
        <w:tc>
          <w:tcPr>
            <w:tcW w:w="0" w:type="auto"/>
          </w:tcPr>
          <w:p w14:paraId="2632F153" w14:textId="77777777" w:rsidR="000B4ABA" w:rsidRDefault="007A7EA9">
            <w:pPr>
              <w:pStyle w:val="Compact"/>
            </w:pPr>
            <w:r>
              <w:t>Giáo viên</w:t>
            </w:r>
          </w:p>
        </w:tc>
        <w:tc>
          <w:tcPr>
            <w:tcW w:w="0" w:type="auto"/>
          </w:tcPr>
          <w:p w14:paraId="0B60D08D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C2D6B12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5714DB6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1C71178E" w14:textId="77777777" w:rsidTr="00D20767">
        <w:tc>
          <w:tcPr>
            <w:tcW w:w="0" w:type="auto"/>
          </w:tcPr>
          <w:p w14:paraId="559BAC55" w14:textId="77777777" w:rsidR="000B4ABA" w:rsidRDefault="007A7EA9">
            <w:pPr>
              <w:pStyle w:val="Compact"/>
            </w:pPr>
            <w:r>
              <w:t>Nhân viên b</w:t>
            </w:r>
            <w:r>
              <w:t>ả</w:t>
            </w:r>
            <w:r>
              <w:t>o v</w:t>
            </w:r>
            <w:r>
              <w:t>ệ</w:t>
            </w:r>
          </w:p>
        </w:tc>
        <w:tc>
          <w:tcPr>
            <w:tcW w:w="0" w:type="auto"/>
          </w:tcPr>
          <w:p w14:paraId="502F0C33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7F3D9C5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0F61ADB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15D6BD33" w14:textId="77777777" w:rsidTr="00D20767">
        <w:tc>
          <w:tcPr>
            <w:tcW w:w="0" w:type="auto"/>
          </w:tcPr>
          <w:p w14:paraId="39A16DD1" w14:textId="77777777" w:rsidR="000B4ABA" w:rsidRDefault="007A7EA9">
            <w:pPr>
              <w:pStyle w:val="Compact"/>
            </w:pPr>
            <w:r>
              <w:lastRenderedPageBreak/>
              <w:t>Nhân viên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00FEAC7E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52C0EC7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63FBA31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17F909E2" w14:textId="77777777" w:rsidTr="00D20767">
        <w:tc>
          <w:tcPr>
            <w:tcW w:w="0" w:type="auto"/>
          </w:tcPr>
          <w:p w14:paraId="6A25075F" w14:textId="77777777" w:rsidR="000B4ABA" w:rsidRDefault="007A7EA9">
            <w:pPr>
              <w:pStyle w:val="Compact"/>
            </w:pPr>
            <w:r>
              <w:t>Nhân viên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2998AA0B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0C03C5D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9D8A9DB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678E4E92" w14:textId="77777777" w:rsidTr="00D20767">
        <w:tc>
          <w:tcPr>
            <w:tcW w:w="0" w:type="auto"/>
          </w:tcPr>
          <w:p w14:paraId="47FCD5FA" w14:textId="77777777" w:rsidR="000B4ABA" w:rsidRDefault="007A7EA9">
            <w:pPr>
              <w:pStyle w:val="Compact"/>
            </w:pPr>
            <w:r>
              <w:t>Nhân viên hành chính</w:t>
            </w:r>
          </w:p>
        </w:tc>
        <w:tc>
          <w:tcPr>
            <w:tcW w:w="0" w:type="auto"/>
          </w:tcPr>
          <w:p w14:paraId="49A9BE79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FFCFBF4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75A8ADE" w14:textId="77777777" w:rsidR="000B4ABA" w:rsidRDefault="007A7EA9">
            <w:pPr>
              <w:pStyle w:val="Compact"/>
            </w:pPr>
            <w:r>
              <w:t>_____%</w:t>
            </w:r>
          </w:p>
        </w:tc>
      </w:tr>
    </w:tbl>
    <w:p w14:paraId="596934D8" w14:textId="77777777" w:rsidR="000B4ABA" w:rsidRDefault="007A7EA9">
      <w:pPr>
        <w:pStyle w:val="Heading3"/>
      </w:pPr>
      <w:bookmarkStart w:id="11" w:name="điểm-số-trung-bình"/>
      <w:bookmarkEnd w:id="10"/>
      <w:r>
        <w:t>Đi</w:t>
      </w:r>
      <w:r>
        <w:t>ể</w:t>
      </w:r>
      <w:r>
        <w:t>m s</w:t>
      </w:r>
      <w:r>
        <w:t>ố</w:t>
      </w:r>
      <w:r>
        <w:t xml:space="preserve"> trung bình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  <w:gridCol w:w="1350"/>
        <w:gridCol w:w="1803"/>
        <w:gridCol w:w="1136"/>
      </w:tblGrid>
      <w:tr w:rsidR="000B4ABA" w14:paraId="25B14466" w14:textId="77777777" w:rsidTr="00D20767">
        <w:tc>
          <w:tcPr>
            <w:tcW w:w="0" w:type="auto"/>
          </w:tcPr>
          <w:p w14:paraId="341D1B56" w14:textId="77777777" w:rsidR="000B4ABA" w:rsidRDefault="007A7EA9">
            <w:pPr>
              <w:pStyle w:val="Compact"/>
            </w:pPr>
            <w:r>
              <w:t>Môn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5BAE760D" w14:textId="77777777" w:rsidR="000B4ABA" w:rsidRDefault="007A7EA9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ố</w:t>
            </w:r>
            <w:r>
              <w:t>i đa</w:t>
            </w:r>
          </w:p>
        </w:tc>
        <w:tc>
          <w:tcPr>
            <w:tcW w:w="0" w:type="auto"/>
          </w:tcPr>
          <w:p w14:paraId="4EF3B952" w14:textId="77777777" w:rsidR="000B4ABA" w:rsidRDefault="007A7EA9">
            <w:pPr>
              <w:pStyle w:val="Compact"/>
            </w:pPr>
            <w:r>
              <w:t>Đi</w:t>
            </w:r>
            <w:r>
              <w:t>ể</w:t>
            </w:r>
            <w:r>
              <w:t>m trung bình</w:t>
            </w:r>
          </w:p>
        </w:tc>
        <w:tc>
          <w:tcPr>
            <w:tcW w:w="0" w:type="auto"/>
          </w:tcPr>
          <w:p w14:paraId="77196E81" w14:textId="77777777" w:rsidR="000B4ABA" w:rsidRDefault="007A7EA9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(%)</w:t>
            </w:r>
          </w:p>
        </w:tc>
      </w:tr>
      <w:tr w:rsidR="000B4ABA" w14:paraId="2DE15BCF" w14:textId="77777777" w:rsidTr="00D20767">
        <w:tc>
          <w:tcPr>
            <w:tcW w:w="0" w:type="auto"/>
          </w:tcPr>
          <w:p w14:paraId="1C99C883" w14:textId="77777777" w:rsidR="000B4ABA" w:rsidRDefault="007A7EA9">
            <w:pPr>
              <w:pStyle w:val="Compact"/>
            </w:pPr>
            <w:r>
              <w:t>Lý thuy</w:t>
            </w:r>
            <w:r>
              <w:t>ế</w:t>
            </w:r>
            <w:r>
              <w:t>t PCCC</w:t>
            </w:r>
          </w:p>
        </w:tc>
        <w:tc>
          <w:tcPr>
            <w:tcW w:w="0" w:type="auto"/>
          </w:tcPr>
          <w:p w14:paraId="52ADF9B1" w14:textId="77777777" w:rsidR="000B4ABA" w:rsidRDefault="007A7EA9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7750ECAA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6942F23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0332B696" w14:textId="77777777" w:rsidTr="00D20767">
        <w:tc>
          <w:tcPr>
            <w:tcW w:w="0" w:type="auto"/>
          </w:tcPr>
          <w:p w14:paraId="398BE50C" w14:textId="77777777" w:rsidR="000B4ABA" w:rsidRDefault="007A7EA9">
            <w:pPr>
              <w:pStyle w:val="Compact"/>
            </w:pPr>
            <w:r>
              <w:t>Th</w:t>
            </w:r>
            <w:r>
              <w:t>ự</w:t>
            </w:r>
            <w:r>
              <w:t>c hành bình ch</w:t>
            </w:r>
            <w:r>
              <w:t>ữ</w:t>
            </w:r>
            <w:r>
              <w:t>a cháy</w:t>
            </w:r>
          </w:p>
        </w:tc>
        <w:tc>
          <w:tcPr>
            <w:tcW w:w="0" w:type="auto"/>
          </w:tcPr>
          <w:p w14:paraId="46DED6D3" w14:textId="77777777" w:rsidR="000B4ABA" w:rsidRDefault="007A7EA9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6DE431D8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6591976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482182D0" w14:textId="77777777" w:rsidTr="00D20767">
        <w:tc>
          <w:tcPr>
            <w:tcW w:w="0" w:type="auto"/>
          </w:tcPr>
          <w:p w14:paraId="4B934F7D" w14:textId="77777777" w:rsidR="000B4ABA" w:rsidRDefault="007A7EA9">
            <w:pPr>
              <w:pStyle w:val="Compact"/>
            </w:pPr>
            <w:r>
              <w:t>Th</w:t>
            </w:r>
            <w:r>
              <w:t>ự</w:t>
            </w:r>
            <w:r>
              <w:t>c hành sơ tán</w:t>
            </w:r>
          </w:p>
        </w:tc>
        <w:tc>
          <w:tcPr>
            <w:tcW w:w="0" w:type="auto"/>
          </w:tcPr>
          <w:p w14:paraId="6D5D54B0" w14:textId="77777777" w:rsidR="000B4ABA" w:rsidRDefault="007A7EA9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3086D275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F44A959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140956AA" w14:textId="77777777" w:rsidTr="00D20767">
        <w:tc>
          <w:tcPr>
            <w:tcW w:w="0" w:type="auto"/>
          </w:tcPr>
          <w:p w14:paraId="48A44A57" w14:textId="77777777" w:rsidR="000B4ABA" w:rsidRDefault="007A7EA9">
            <w:pPr>
              <w:pStyle w:val="Compact"/>
            </w:pPr>
            <w:r>
              <w:t>Sơ c</w:t>
            </w:r>
            <w:r>
              <w:t>ứ</w:t>
            </w:r>
            <w:r>
              <w:t>u ban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61C4D135" w14:textId="77777777" w:rsidR="000B4ABA" w:rsidRDefault="007A7EA9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569AC3C8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A55AE38" w14:textId="77777777" w:rsidR="000B4ABA" w:rsidRDefault="007A7EA9">
            <w:pPr>
              <w:pStyle w:val="Compact"/>
            </w:pPr>
            <w:r>
              <w:t>_____%</w:t>
            </w:r>
          </w:p>
        </w:tc>
      </w:tr>
    </w:tbl>
    <w:p w14:paraId="454E73B3" w14:textId="77777777" w:rsidR="000B4ABA" w:rsidRDefault="007A7EA9">
      <w:r>
        <w:pict w14:anchorId="27827EB4">
          <v:rect id="_x0000_i1029" style="width:0;height:1.5pt" o:hralign="center" o:hrstd="t" o:hr="t"/>
        </w:pict>
      </w:r>
    </w:p>
    <w:p w14:paraId="6DB97FDA" w14:textId="77777777" w:rsidR="000B4ABA" w:rsidRDefault="007A7EA9">
      <w:pPr>
        <w:pStyle w:val="Heading2"/>
      </w:pPr>
      <w:bookmarkStart w:id="12" w:name="đánh-giá-chất-lượng-đào-tạo"/>
      <w:bookmarkEnd w:id="9"/>
      <w:bookmarkEnd w:id="11"/>
      <w:r>
        <w:t>ĐÁNH GIÁ CH</w:t>
      </w:r>
      <w:r>
        <w:t>Ấ</w:t>
      </w:r>
      <w:r>
        <w:t>T LƯ</w:t>
      </w:r>
      <w:r>
        <w:t>Ợ</w:t>
      </w:r>
      <w:r>
        <w:t>NG ĐÀO T</w:t>
      </w:r>
      <w:r>
        <w:t>Ạ</w:t>
      </w:r>
      <w:r>
        <w:t>O</w:t>
      </w:r>
    </w:p>
    <w:p w14:paraId="006AC8A2" w14:textId="77777777" w:rsidR="000B4ABA" w:rsidRDefault="007A7EA9">
      <w:pPr>
        <w:pStyle w:val="Heading3"/>
      </w:pPr>
      <w:bookmarkStart w:id="13" w:name="đánh-giá-của-học-viên"/>
      <w:r>
        <w:t>Đánh giá c</w:t>
      </w:r>
      <w:r>
        <w:t>ủ</w:t>
      </w:r>
      <w:r>
        <w:t>a h</w:t>
      </w:r>
      <w:r>
        <w:t>ọ</w:t>
      </w:r>
      <w:r>
        <w:t>c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863"/>
        <w:gridCol w:w="816"/>
        <w:gridCol w:w="1290"/>
        <w:gridCol w:w="816"/>
        <w:gridCol w:w="1556"/>
      </w:tblGrid>
      <w:tr w:rsidR="000B4ABA" w14:paraId="7EEE5E3E" w14:textId="77777777" w:rsidTr="00D20767">
        <w:tc>
          <w:tcPr>
            <w:tcW w:w="0" w:type="auto"/>
          </w:tcPr>
          <w:p w14:paraId="1B9F9AD6" w14:textId="77777777" w:rsidR="000B4ABA" w:rsidRDefault="007A7EA9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5503CF1F" w14:textId="77777777" w:rsidR="000B4ABA" w:rsidRDefault="007A7EA9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0E2DB344" w14:textId="77777777" w:rsidR="000B4ABA" w:rsidRDefault="007A7EA9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0A42EF27" w14:textId="77777777" w:rsidR="000B4ABA" w:rsidRDefault="007A7EA9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44DD6E87" w14:textId="77777777" w:rsidR="000B4ABA" w:rsidRDefault="007A7EA9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7DE61631" w14:textId="77777777" w:rsidR="000B4ABA" w:rsidRDefault="007A7EA9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hài lòng</w:t>
            </w:r>
          </w:p>
        </w:tc>
      </w:tr>
      <w:tr w:rsidR="000B4ABA" w14:paraId="7DBEDB16" w14:textId="77777777" w:rsidTr="00D20767">
        <w:tc>
          <w:tcPr>
            <w:tcW w:w="0" w:type="auto"/>
          </w:tcPr>
          <w:p w14:paraId="19A267E3" w14:textId="77777777" w:rsidR="000B4ABA" w:rsidRDefault="007A7EA9">
            <w:pPr>
              <w:pStyle w:val="Compact"/>
            </w:pPr>
            <w:r>
              <w:t>N</w:t>
            </w:r>
            <w:r>
              <w:t>ộ</w:t>
            </w:r>
            <w:r>
              <w:t>i dung đào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06783095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BEC71AF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8D23132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2B63736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370E99B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49DB58AC" w14:textId="77777777" w:rsidTr="00D20767">
        <w:tc>
          <w:tcPr>
            <w:tcW w:w="0" w:type="auto"/>
          </w:tcPr>
          <w:p w14:paraId="1DE7DDE5" w14:textId="77777777" w:rsidR="000B4ABA" w:rsidRDefault="007A7EA9">
            <w:pPr>
              <w:pStyle w:val="Compact"/>
            </w:pPr>
            <w:r>
              <w:t>Phương pháp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  <w:tc>
          <w:tcPr>
            <w:tcW w:w="0" w:type="auto"/>
          </w:tcPr>
          <w:p w14:paraId="63385A41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3EB5512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62B44C4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4F9FA00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4F8DA4C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28D84D96" w14:textId="77777777" w:rsidTr="00D20767">
        <w:tc>
          <w:tcPr>
            <w:tcW w:w="0" w:type="auto"/>
          </w:tcPr>
          <w:p w14:paraId="7EE587C3" w14:textId="77777777" w:rsidR="000B4ABA" w:rsidRDefault="007A7EA9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th</w:t>
            </w:r>
            <w:r>
              <w:t>ự</w:t>
            </w:r>
            <w:r>
              <w:t>c hành</w:t>
            </w:r>
          </w:p>
        </w:tc>
        <w:tc>
          <w:tcPr>
            <w:tcW w:w="0" w:type="auto"/>
          </w:tcPr>
          <w:p w14:paraId="46963668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BB20349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734B048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B5B8CCD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2357BBA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097D52A0" w14:textId="77777777" w:rsidTr="00D20767">
        <w:tc>
          <w:tcPr>
            <w:tcW w:w="0" w:type="auto"/>
          </w:tcPr>
          <w:p w14:paraId="0D25441E" w14:textId="77777777" w:rsidR="000B4ABA" w:rsidRDefault="007A7EA9">
            <w:pPr>
              <w:pStyle w:val="Compact"/>
            </w:pPr>
            <w:r>
              <w:t>Th</w:t>
            </w:r>
            <w:r>
              <w:t>ờ</w:t>
            </w:r>
            <w:r>
              <w:t>i gian đào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69B2F775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1CC2510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FB69D52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BBE29B4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952D334" w14:textId="77777777" w:rsidR="000B4ABA" w:rsidRDefault="007A7EA9">
            <w:pPr>
              <w:pStyle w:val="Compact"/>
            </w:pPr>
            <w:r>
              <w:t>_____%</w:t>
            </w:r>
          </w:p>
        </w:tc>
      </w:tr>
      <w:tr w:rsidR="000B4ABA" w14:paraId="15B83DAD" w14:textId="77777777" w:rsidTr="00D20767">
        <w:tc>
          <w:tcPr>
            <w:tcW w:w="0" w:type="auto"/>
          </w:tcPr>
          <w:p w14:paraId="27D78AB6" w14:textId="77777777" w:rsidR="000B4ABA" w:rsidRDefault="007A7EA9">
            <w:pPr>
              <w:pStyle w:val="Compact"/>
            </w:pPr>
            <w:r>
              <w:t>Đ</w:t>
            </w:r>
            <w:r>
              <w:t>ị</w:t>
            </w:r>
            <w:r>
              <w:t>a đi</w:t>
            </w:r>
            <w:r>
              <w:t>ể</w:t>
            </w:r>
            <w:r>
              <w:t>m đào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12F11FA4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757A0E8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7C4C551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2D27085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E336BB7" w14:textId="77777777" w:rsidR="000B4ABA" w:rsidRDefault="007A7EA9">
            <w:pPr>
              <w:pStyle w:val="Compact"/>
            </w:pPr>
            <w:r>
              <w:t>_____%</w:t>
            </w:r>
          </w:p>
        </w:tc>
      </w:tr>
    </w:tbl>
    <w:p w14:paraId="5822C26E" w14:textId="77777777" w:rsidR="000B4ABA" w:rsidRDefault="007A7EA9">
      <w:pPr>
        <w:pStyle w:val="Heading3"/>
      </w:pPr>
      <w:bookmarkStart w:id="14" w:name="đánh-giá-của-giảng-viên"/>
      <w:bookmarkEnd w:id="13"/>
      <w:r>
        <w:t>Đánh giá c</w:t>
      </w:r>
      <w:r>
        <w:t>ủ</w:t>
      </w:r>
      <w:r>
        <w:t>a gi</w:t>
      </w:r>
      <w:r>
        <w:t>ả</w:t>
      </w:r>
      <w:r>
        <w:t>ng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863"/>
        <w:gridCol w:w="816"/>
        <w:gridCol w:w="1290"/>
        <w:gridCol w:w="816"/>
        <w:gridCol w:w="983"/>
      </w:tblGrid>
      <w:tr w:rsidR="000B4ABA" w14:paraId="4BC9294A" w14:textId="77777777" w:rsidTr="00D20767">
        <w:tc>
          <w:tcPr>
            <w:tcW w:w="0" w:type="auto"/>
          </w:tcPr>
          <w:p w14:paraId="4889D2B9" w14:textId="77777777" w:rsidR="000B4ABA" w:rsidRDefault="007A7EA9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6A65D819" w14:textId="77777777" w:rsidR="000B4ABA" w:rsidRDefault="007A7EA9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0202F91" w14:textId="77777777" w:rsidR="000B4ABA" w:rsidRDefault="007A7EA9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4DCDAA83" w14:textId="77777777" w:rsidR="000B4ABA" w:rsidRDefault="007A7EA9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66133F73" w14:textId="77777777" w:rsidR="000B4ABA" w:rsidRDefault="007A7EA9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0B761325" w14:textId="77777777" w:rsidR="000B4ABA" w:rsidRDefault="007A7EA9">
            <w:pPr>
              <w:pStyle w:val="Compact"/>
            </w:pPr>
            <w:r>
              <w:t>Ghi chú</w:t>
            </w:r>
          </w:p>
        </w:tc>
      </w:tr>
      <w:tr w:rsidR="000B4ABA" w14:paraId="7BA6E2F5" w14:textId="77777777" w:rsidTr="00D20767">
        <w:tc>
          <w:tcPr>
            <w:tcW w:w="0" w:type="auto"/>
          </w:tcPr>
          <w:p w14:paraId="7F41D438" w14:textId="77777777" w:rsidR="000B4ABA" w:rsidRDefault="007A7EA9">
            <w:pPr>
              <w:pStyle w:val="Compact"/>
            </w:pPr>
            <w:r>
              <w:t>Thái đ</w:t>
            </w:r>
            <w:r>
              <w:t>ộ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1B776E78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FD5AA77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2F96BE6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5AD3A22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19C138E" w14:textId="77777777" w:rsidR="000B4ABA" w:rsidRDefault="000B4ABA">
            <w:pPr>
              <w:pStyle w:val="Compact"/>
            </w:pPr>
          </w:p>
        </w:tc>
      </w:tr>
      <w:tr w:rsidR="000B4ABA" w14:paraId="2BEC499C" w14:textId="77777777" w:rsidTr="00D20767">
        <w:tc>
          <w:tcPr>
            <w:tcW w:w="0" w:type="auto"/>
          </w:tcPr>
          <w:p w14:paraId="4C5DCFEF" w14:textId="77777777" w:rsidR="000B4ABA" w:rsidRDefault="007A7EA9">
            <w:pPr>
              <w:pStyle w:val="Compact"/>
            </w:pPr>
            <w:r>
              <w:t>Kh</w:t>
            </w:r>
            <w:r>
              <w:t>ả</w:t>
            </w:r>
            <w:r>
              <w:t xml:space="preserve"> năng ti</w:t>
            </w:r>
            <w:r>
              <w:t>ế</w:t>
            </w:r>
            <w:r>
              <w:t>p thu</w:t>
            </w:r>
          </w:p>
        </w:tc>
        <w:tc>
          <w:tcPr>
            <w:tcW w:w="0" w:type="auto"/>
          </w:tcPr>
          <w:p w14:paraId="45FED246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BD5A816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E9E39F9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722C11B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B56CC66" w14:textId="77777777" w:rsidR="000B4ABA" w:rsidRDefault="000B4ABA">
            <w:pPr>
              <w:pStyle w:val="Compact"/>
            </w:pPr>
          </w:p>
        </w:tc>
      </w:tr>
      <w:tr w:rsidR="000B4ABA" w14:paraId="68FB9931" w14:textId="77777777" w:rsidTr="00D20767">
        <w:tc>
          <w:tcPr>
            <w:tcW w:w="0" w:type="auto"/>
          </w:tcPr>
          <w:p w14:paraId="22D0B65F" w14:textId="77777777" w:rsidR="000B4ABA" w:rsidRDefault="007A7EA9">
            <w:pPr>
              <w:pStyle w:val="Compact"/>
            </w:pPr>
            <w:r>
              <w:t>Tham gia th</w:t>
            </w:r>
            <w:r>
              <w:t>ự</w:t>
            </w:r>
            <w:r>
              <w:t>c hành</w:t>
            </w:r>
          </w:p>
        </w:tc>
        <w:tc>
          <w:tcPr>
            <w:tcW w:w="0" w:type="auto"/>
          </w:tcPr>
          <w:p w14:paraId="3BF1260A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D4D2B12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47A186D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B07BAA1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28F92B2" w14:textId="77777777" w:rsidR="000B4ABA" w:rsidRDefault="000B4ABA">
            <w:pPr>
              <w:pStyle w:val="Compact"/>
            </w:pPr>
          </w:p>
        </w:tc>
      </w:tr>
      <w:tr w:rsidR="000B4ABA" w14:paraId="04CAF1D0" w14:textId="77777777" w:rsidTr="00D20767">
        <w:tc>
          <w:tcPr>
            <w:tcW w:w="0" w:type="auto"/>
          </w:tcPr>
          <w:p w14:paraId="1730E789" w14:textId="77777777" w:rsidR="000B4ABA" w:rsidRDefault="007A7EA9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đánh giá</w:t>
            </w:r>
          </w:p>
        </w:tc>
        <w:tc>
          <w:tcPr>
            <w:tcW w:w="0" w:type="auto"/>
          </w:tcPr>
          <w:p w14:paraId="4A2F3A7A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0E32DA5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65AC5D1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363C995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63906E8" w14:textId="77777777" w:rsidR="000B4ABA" w:rsidRDefault="000B4ABA">
            <w:pPr>
              <w:pStyle w:val="Compact"/>
            </w:pPr>
          </w:p>
        </w:tc>
      </w:tr>
    </w:tbl>
    <w:p w14:paraId="78AB7208" w14:textId="77777777" w:rsidR="000B4ABA" w:rsidRDefault="007A7EA9">
      <w:r>
        <w:pict w14:anchorId="54438154">
          <v:rect id="_x0000_i1030" style="width:0;height:1.5pt" o:hralign="center" o:hrstd="t" o:hr="t"/>
        </w:pict>
      </w:r>
    </w:p>
    <w:p w14:paraId="644282F5" w14:textId="77777777" w:rsidR="000B4ABA" w:rsidRDefault="007A7EA9">
      <w:pPr>
        <w:pStyle w:val="Heading2"/>
      </w:pPr>
      <w:bookmarkStart w:id="15" w:name="phân-tích-chi-phí"/>
      <w:bookmarkEnd w:id="12"/>
      <w:bookmarkEnd w:id="14"/>
      <w:r>
        <w:lastRenderedPageBreak/>
        <w:t>PHÂN TÍCH CHI PHÍ</w:t>
      </w:r>
    </w:p>
    <w:p w14:paraId="66A6DA20" w14:textId="77777777" w:rsidR="000B4ABA" w:rsidRDefault="007A7EA9">
      <w:pPr>
        <w:pStyle w:val="Heading3"/>
      </w:pPr>
      <w:bookmarkStart w:id="16" w:name="chi-phí-chi-tiết"/>
      <w:r>
        <w:t>Chi phí chi ti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6"/>
        <w:gridCol w:w="1776"/>
        <w:gridCol w:w="1136"/>
        <w:gridCol w:w="983"/>
      </w:tblGrid>
      <w:tr w:rsidR="000B4ABA" w14:paraId="4B09C6E4" w14:textId="77777777" w:rsidTr="00D20767">
        <w:tc>
          <w:tcPr>
            <w:tcW w:w="0" w:type="auto"/>
          </w:tcPr>
          <w:p w14:paraId="2A0AF7C3" w14:textId="77777777" w:rsidR="000B4ABA" w:rsidRDefault="007A7EA9">
            <w:pPr>
              <w:pStyle w:val="Compact"/>
            </w:pPr>
            <w:r>
              <w:t>Lo</w:t>
            </w:r>
            <w:r>
              <w:t>ạ</w:t>
            </w:r>
            <w:r>
              <w:t>i chi phí</w:t>
            </w:r>
          </w:p>
        </w:tc>
        <w:tc>
          <w:tcPr>
            <w:tcW w:w="0" w:type="auto"/>
          </w:tcPr>
          <w:p w14:paraId="01CFAA2B" w14:textId="77777777" w:rsidR="000B4ABA" w:rsidRDefault="007A7EA9">
            <w:pPr>
              <w:pStyle w:val="Compact"/>
            </w:pPr>
            <w:r>
              <w:t>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(VNĐ)</w:t>
            </w:r>
          </w:p>
        </w:tc>
        <w:tc>
          <w:tcPr>
            <w:tcW w:w="0" w:type="auto"/>
          </w:tcPr>
          <w:p w14:paraId="16BFDB30" w14:textId="77777777" w:rsidR="000B4ABA" w:rsidRDefault="007A7EA9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(%)</w:t>
            </w:r>
          </w:p>
        </w:tc>
        <w:tc>
          <w:tcPr>
            <w:tcW w:w="0" w:type="auto"/>
          </w:tcPr>
          <w:p w14:paraId="59487051" w14:textId="77777777" w:rsidR="000B4ABA" w:rsidRDefault="007A7EA9">
            <w:pPr>
              <w:pStyle w:val="Compact"/>
            </w:pPr>
            <w:r>
              <w:t>Ghi chú</w:t>
            </w:r>
          </w:p>
        </w:tc>
      </w:tr>
      <w:tr w:rsidR="000B4ABA" w14:paraId="3164AEF6" w14:textId="77777777" w:rsidTr="00D20767">
        <w:tc>
          <w:tcPr>
            <w:tcW w:w="0" w:type="auto"/>
          </w:tcPr>
          <w:p w14:paraId="511FEF25" w14:textId="77777777" w:rsidR="000B4ABA" w:rsidRDefault="007A7EA9">
            <w:pPr>
              <w:pStyle w:val="Compact"/>
            </w:pPr>
            <w:r>
              <w:t>Chi phí gi</w:t>
            </w:r>
            <w:r>
              <w:t>ả</w:t>
            </w:r>
            <w:r>
              <w:t>ng viên</w:t>
            </w:r>
          </w:p>
        </w:tc>
        <w:tc>
          <w:tcPr>
            <w:tcW w:w="0" w:type="auto"/>
          </w:tcPr>
          <w:p w14:paraId="512641DF" w14:textId="77777777" w:rsidR="000B4ABA" w:rsidRDefault="007A7EA9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43B9E346" w14:textId="77777777" w:rsidR="000B4ABA" w:rsidRDefault="007A7EA9">
            <w:pPr>
              <w:pStyle w:val="Compact"/>
            </w:pPr>
            <w:r>
              <w:t>_____%</w:t>
            </w:r>
          </w:p>
        </w:tc>
        <w:tc>
          <w:tcPr>
            <w:tcW w:w="0" w:type="auto"/>
          </w:tcPr>
          <w:p w14:paraId="4D50D769" w14:textId="77777777" w:rsidR="000B4ABA" w:rsidRDefault="000B4ABA">
            <w:pPr>
              <w:pStyle w:val="Compact"/>
            </w:pPr>
          </w:p>
        </w:tc>
      </w:tr>
      <w:tr w:rsidR="000B4ABA" w14:paraId="0A98A39D" w14:textId="77777777" w:rsidTr="00D20767">
        <w:tc>
          <w:tcPr>
            <w:tcW w:w="0" w:type="auto"/>
          </w:tcPr>
          <w:p w14:paraId="7E98E8B5" w14:textId="77777777" w:rsidR="000B4ABA" w:rsidRDefault="007A7EA9">
            <w:pPr>
              <w:pStyle w:val="Compact"/>
            </w:pPr>
            <w:r>
              <w:t>Chi phí tài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4B2463AF" w14:textId="77777777" w:rsidR="000B4ABA" w:rsidRDefault="007A7EA9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4E111B32" w14:textId="77777777" w:rsidR="000B4ABA" w:rsidRDefault="007A7EA9">
            <w:pPr>
              <w:pStyle w:val="Compact"/>
            </w:pPr>
            <w:r>
              <w:t>_____%</w:t>
            </w:r>
          </w:p>
        </w:tc>
        <w:tc>
          <w:tcPr>
            <w:tcW w:w="0" w:type="auto"/>
          </w:tcPr>
          <w:p w14:paraId="014D3937" w14:textId="77777777" w:rsidR="000B4ABA" w:rsidRDefault="000B4ABA">
            <w:pPr>
              <w:pStyle w:val="Compact"/>
            </w:pPr>
          </w:p>
        </w:tc>
      </w:tr>
      <w:tr w:rsidR="000B4ABA" w14:paraId="1A8793F1" w14:textId="77777777" w:rsidTr="00D20767">
        <w:tc>
          <w:tcPr>
            <w:tcW w:w="0" w:type="auto"/>
          </w:tcPr>
          <w:p w14:paraId="1CC96D18" w14:textId="77777777" w:rsidR="000B4ABA" w:rsidRDefault="007A7EA9">
            <w:pPr>
              <w:pStyle w:val="Compact"/>
            </w:pPr>
            <w:r>
              <w:t>Chi phí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0" w:type="auto"/>
          </w:tcPr>
          <w:p w14:paraId="766AF364" w14:textId="77777777" w:rsidR="000B4ABA" w:rsidRDefault="007A7EA9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00083855" w14:textId="77777777" w:rsidR="000B4ABA" w:rsidRDefault="007A7EA9">
            <w:pPr>
              <w:pStyle w:val="Compact"/>
            </w:pPr>
            <w:r>
              <w:t>_____%</w:t>
            </w:r>
          </w:p>
        </w:tc>
        <w:tc>
          <w:tcPr>
            <w:tcW w:w="0" w:type="auto"/>
          </w:tcPr>
          <w:p w14:paraId="5665CD73" w14:textId="77777777" w:rsidR="000B4ABA" w:rsidRDefault="000B4ABA">
            <w:pPr>
              <w:pStyle w:val="Compact"/>
            </w:pPr>
          </w:p>
        </w:tc>
      </w:tr>
      <w:tr w:rsidR="000B4ABA" w14:paraId="51B0B0CB" w14:textId="77777777" w:rsidTr="00D20767">
        <w:tc>
          <w:tcPr>
            <w:tcW w:w="0" w:type="auto"/>
          </w:tcPr>
          <w:p w14:paraId="5E433986" w14:textId="77777777" w:rsidR="000B4ABA" w:rsidRDefault="007A7EA9">
            <w:pPr>
              <w:pStyle w:val="Compact"/>
            </w:pPr>
            <w:r>
              <w:t>Chi phí đ</w:t>
            </w:r>
            <w:r>
              <w:t>ị</w:t>
            </w:r>
            <w:r>
              <w:t>a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5402B3A1" w14:textId="77777777" w:rsidR="000B4ABA" w:rsidRDefault="007A7EA9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06B1FB30" w14:textId="77777777" w:rsidR="000B4ABA" w:rsidRDefault="007A7EA9">
            <w:pPr>
              <w:pStyle w:val="Compact"/>
            </w:pPr>
            <w:r>
              <w:t>_____%</w:t>
            </w:r>
          </w:p>
        </w:tc>
        <w:tc>
          <w:tcPr>
            <w:tcW w:w="0" w:type="auto"/>
          </w:tcPr>
          <w:p w14:paraId="74FE0FCA" w14:textId="77777777" w:rsidR="000B4ABA" w:rsidRDefault="000B4ABA">
            <w:pPr>
              <w:pStyle w:val="Compact"/>
            </w:pPr>
          </w:p>
        </w:tc>
      </w:tr>
      <w:tr w:rsidR="000B4ABA" w14:paraId="72012144" w14:textId="77777777" w:rsidTr="00D20767">
        <w:tc>
          <w:tcPr>
            <w:tcW w:w="0" w:type="auto"/>
          </w:tcPr>
          <w:p w14:paraId="027B31B1" w14:textId="77777777" w:rsidR="000B4ABA" w:rsidRDefault="007A7EA9">
            <w:pPr>
              <w:pStyle w:val="Compact"/>
            </w:pPr>
            <w:r>
              <w:t>Chi phí ăn u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14:paraId="4B2E13E3" w14:textId="77777777" w:rsidR="000B4ABA" w:rsidRDefault="007A7EA9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41BDDB56" w14:textId="77777777" w:rsidR="000B4ABA" w:rsidRDefault="007A7EA9">
            <w:pPr>
              <w:pStyle w:val="Compact"/>
            </w:pPr>
            <w:r>
              <w:t>_____%</w:t>
            </w:r>
          </w:p>
        </w:tc>
        <w:tc>
          <w:tcPr>
            <w:tcW w:w="0" w:type="auto"/>
          </w:tcPr>
          <w:p w14:paraId="2B9443FE" w14:textId="77777777" w:rsidR="000B4ABA" w:rsidRDefault="000B4ABA">
            <w:pPr>
              <w:pStyle w:val="Compact"/>
            </w:pPr>
          </w:p>
        </w:tc>
      </w:tr>
      <w:tr w:rsidR="000B4ABA" w14:paraId="4493C5D1" w14:textId="77777777" w:rsidTr="00D20767">
        <w:tc>
          <w:tcPr>
            <w:tcW w:w="0" w:type="auto"/>
          </w:tcPr>
          <w:p w14:paraId="30661E2C" w14:textId="77777777" w:rsidR="000B4ABA" w:rsidRDefault="007A7EA9">
            <w:pPr>
              <w:pStyle w:val="Compact"/>
            </w:pPr>
            <w:r>
              <w:t>Chi phí khác</w:t>
            </w:r>
          </w:p>
        </w:tc>
        <w:tc>
          <w:tcPr>
            <w:tcW w:w="0" w:type="auto"/>
          </w:tcPr>
          <w:p w14:paraId="58A04A2F" w14:textId="77777777" w:rsidR="000B4ABA" w:rsidRDefault="007A7EA9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184AE2DD" w14:textId="77777777" w:rsidR="000B4ABA" w:rsidRDefault="007A7EA9">
            <w:pPr>
              <w:pStyle w:val="Compact"/>
            </w:pPr>
            <w:r>
              <w:t>_____%</w:t>
            </w:r>
          </w:p>
        </w:tc>
        <w:tc>
          <w:tcPr>
            <w:tcW w:w="0" w:type="auto"/>
          </w:tcPr>
          <w:p w14:paraId="0BEE0072" w14:textId="77777777" w:rsidR="000B4ABA" w:rsidRDefault="000B4ABA">
            <w:pPr>
              <w:pStyle w:val="Compact"/>
            </w:pPr>
          </w:p>
        </w:tc>
      </w:tr>
      <w:tr w:rsidR="000B4ABA" w14:paraId="384E88CA" w14:textId="77777777" w:rsidTr="00D20767">
        <w:tc>
          <w:tcPr>
            <w:tcW w:w="0" w:type="auto"/>
          </w:tcPr>
          <w:p w14:paraId="7418C9CD" w14:textId="77777777" w:rsidR="000B4ABA" w:rsidRDefault="007A7EA9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602A65F" w14:textId="77777777" w:rsidR="000B4ABA" w:rsidRDefault="007A7EA9">
            <w:pPr>
              <w:pStyle w:val="Compact"/>
            </w:pPr>
            <w:r>
              <w:rPr>
                <w:b/>
                <w:bCs/>
              </w:rPr>
              <w:t>_____________</w:t>
            </w:r>
          </w:p>
        </w:tc>
        <w:tc>
          <w:tcPr>
            <w:tcW w:w="0" w:type="auto"/>
          </w:tcPr>
          <w:p w14:paraId="5EB56FBD" w14:textId="77777777" w:rsidR="000B4ABA" w:rsidRDefault="007A7EA9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</w:tcPr>
          <w:p w14:paraId="718C8EC8" w14:textId="77777777" w:rsidR="000B4ABA" w:rsidRDefault="000B4ABA">
            <w:pPr>
              <w:pStyle w:val="Compact"/>
            </w:pPr>
          </w:p>
        </w:tc>
      </w:tr>
    </w:tbl>
    <w:p w14:paraId="37E28A38" w14:textId="77777777" w:rsidR="000B4ABA" w:rsidRDefault="007A7EA9">
      <w:pPr>
        <w:pStyle w:val="Heading3"/>
      </w:pPr>
      <w:bookmarkStart w:id="17" w:name="chi-phí-bình-quân"/>
      <w:bookmarkEnd w:id="16"/>
      <w:r>
        <w:t>Chi phí bình quân</w:t>
      </w:r>
    </w:p>
    <w:p w14:paraId="08DD6236" w14:textId="77777777" w:rsidR="000B4ABA" w:rsidRDefault="007A7EA9">
      <w:pPr>
        <w:pStyle w:val="Compact"/>
        <w:numPr>
          <w:ilvl w:val="0"/>
          <w:numId w:val="2"/>
        </w:numPr>
      </w:pPr>
      <w:r>
        <w:rPr>
          <w:b/>
          <w:bCs/>
        </w:rPr>
        <w:t>Chi phí/khóa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_____ VNĐ</w:t>
      </w:r>
    </w:p>
    <w:p w14:paraId="300D5941" w14:textId="77777777" w:rsidR="000B4ABA" w:rsidRDefault="007A7EA9">
      <w:pPr>
        <w:pStyle w:val="Compact"/>
        <w:numPr>
          <w:ilvl w:val="0"/>
          <w:numId w:val="2"/>
        </w:numPr>
      </w:pPr>
      <w:r>
        <w:rPr>
          <w:b/>
          <w:bCs/>
        </w:rPr>
        <w:t>Chi phí/h</w:t>
      </w:r>
      <w:r>
        <w:rPr>
          <w:b/>
          <w:bCs/>
        </w:rPr>
        <w:t>ọ</w:t>
      </w:r>
      <w:r>
        <w:rPr>
          <w:b/>
          <w:bCs/>
        </w:rPr>
        <w:t>c viên:</w:t>
      </w:r>
      <w:r>
        <w:t xml:space="preserve"> _____ VNĐ</w:t>
      </w:r>
    </w:p>
    <w:p w14:paraId="0B25EFD4" w14:textId="77777777" w:rsidR="000B4ABA" w:rsidRDefault="007A7EA9">
      <w:pPr>
        <w:pStyle w:val="Compact"/>
        <w:numPr>
          <w:ilvl w:val="0"/>
          <w:numId w:val="2"/>
        </w:numPr>
      </w:pPr>
      <w:r>
        <w:rPr>
          <w:b/>
          <w:bCs/>
        </w:rPr>
        <w:t>Chi phí/gi</w:t>
      </w:r>
      <w:r>
        <w:rPr>
          <w:b/>
          <w:bCs/>
        </w:rPr>
        <w:t>ờ</w:t>
      </w:r>
      <w:r>
        <w:rPr>
          <w:b/>
          <w:bCs/>
        </w:rPr>
        <w:t xml:space="preserve"> đào t</w:t>
      </w:r>
      <w:r>
        <w:rPr>
          <w:b/>
          <w:bCs/>
        </w:rPr>
        <w:t>ạ</w:t>
      </w:r>
      <w:r>
        <w:rPr>
          <w:b/>
          <w:bCs/>
        </w:rPr>
        <w:t>o:</w:t>
      </w:r>
      <w:r>
        <w:t xml:space="preserve"> _____ VNĐ</w:t>
      </w:r>
    </w:p>
    <w:p w14:paraId="496E49FE" w14:textId="77777777" w:rsidR="000B4ABA" w:rsidRDefault="007A7EA9">
      <w:r>
        <w:pict w14:anchorId="3CC5475C">
          <v:rect id="_x0000_i1031" style="width:0;height:1.5pt" o:hralign="center" o:hrstd="t" o:hr="t"/>
        </w:pict>
      </w:r>
    </w:p>
    <w:p w14:paraId="27197509" w14:textId="77777777" w:rsidR="000B4ABA" w:rsidRDefault="007A7EA9">
      <w:pPr>
        <w:pStyle w:val="Heading2"/>
      </w:pPr>
      <w:bookmarkStart w:id="18" w:name="đánh-giá-tác-động"/>
      <w:bookmarkEnd w:id="15"/>
      <w:bookmarkEnd w:id="17"/>
      <w:r>
        <w:t>ĐÁNH GIÁ TÁC Đ</w:t>
      </w:r>
      <w:r>
        <w:t>Ộ</w:t>
      </w:r>
      <w:r>
        <w:t>NG</w:t>
      </w:r>
    </w:p>
    <w:p w14:paraId="16AB92FE" w14:textId="77777777" w:rsidR="000B4ABA" w:rsidRDefault="007A7EA9">
      <w:pPr>
        <w:pStyle w:val="Heading3"/>
      </w:pPr>
      <w:bookmarkStart w:id="19" w:name="tác-động-đến-công-việc"/>
      <w:r>
        <w:t>Tác đ</w:t>
      </w:r>
      <w:r>
        <w:t>ộ</w:t>
      </w:r>
      <w:r>
        <w:t>ng đ</w:t>
      </w:r>
      <w:r>
        <w:t>ế</w:t>
      </w:r>
      <w:r>
        <w:t>n công vi</w:t>
      </w:r>
      <w:r>
        <w:t>ệ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863"/>
        <w:gridCol w:w="816"/>
        <w:gridCol w:w="1290"/>
        <w:gridCol w:w="816"/>
        <w:gridCol w:w="983"/>
      </w:tblGrid>
      <w:tr w:rsidR="000B4ABA" w14:paraId="186BF1F0" w14:textId="77777777" w:rsidTr="00D20767">
        <w:tc>
          <w:tcPr>
            <w:tcW w:w="0" w:type="auto"/>
          </w:tcPr>
          <w:p w14:paraId="4F32E101" w14:textId="77777777" w:rsidR="000B4ABA" w:rsidRDefault="007A7EA9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6DEECF2F" w14:textId="77777777" w:rsidR="000B4ABA" w:rsidRDefault="007A7EA9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7D8F2685" w14:textId="77777777" w:rsidR="000B4ABA" w:rsidRDefault="007A7EA9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77C5C49C" w14:textId="77777777" w:rsidR="000B4ABA" w:rsidRDefault="007A7EA9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79147E18" w14:textId="77777777" w:rsidR="000B4ABA" w:rsidRDefault="007A7EA9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22364E70" w14:textId="77777777" w:rsidR="000B4ABA" w:rsidRDefault="007A7EA9">
            <w:pPr>
              <w:pStyle w:val="Compact"/>
            </w:pPr>
            <w:r>
              <w:t>Ghi chú</w:t>
            </w:r>
          </w:p>
        </w:tc>
      </w:tr>
      <w:tr w:rsidR="000B4ABA" w14:paraId="3AD5EF2E" w14:textId="77777777" w:rsidTr="00D20767">
        <w:tc>
          <w:tcPr>
            <w:tcW w:w="0" w:type="auto"/>
          </w:tcPr>
          <w:p w14:paraId="002D301A" w14:textId="77777777" w:rsidR="000B4ABA" w:rsidRDefault="007A7EA9">
            <w:pPr>
              <w:pStyle w:val="Compact"/>
            </w:pPr>
            <w:r>
              <w:t>Nâng cao nh</w:t>
            </w:r>
            <w:r>
              <w:t>ậ</w:t>
            </w:r>
            <w:r>
              <w:t>n th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14:paraId="609AF37D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37BFC65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68E8BD4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5971564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01C5AD8" w14:textId="77777777" w:rsidR="000B4ABA" w:rsidRDefault="000B4ABA">
            <w:pPr>
              <w:pStyle w:val="Compact"/>
            </w:pPr>
          </w:p>
        </w:tc>
      </w:tr>
      <w:tr w:rsidR="000B4ABA" w14:paraId="0E45AEE4" w14:textId="77777777" w:rsidTr="00D20767">
        <w:tc>
          <w:tcPr>
            <w:tcW w:w="0" w:type="auto"/>
          </w:tcPr>
          <w:p w14:paraId="3C4581F7" w14:textId="77777777" w:rsidR="000B4ABA" w:rsidRDefault="007A7EA9">
            <w:pPr>
              <w:pStyle w:val="Compact"/>
            </w:pPr>
            <w:r>
              <w:t>C</w:t>
            </w:r>
            <w:r>
              <w:t>ả</w:t>
            </w:r>
            <w:r>
              <w:t>i thi</w:t>
            </w:r>
            <w:r>
              <w:t>ệ</w:t>
            </w:r>
            <w:r>
              <w:t>n k</w:t>
            </w:r>
            <w:r>
              <w:t>ỹ</w:t>
            </w:r>
            <w:r>
              <w:t xml:space="preserve"> năng</w:t>
            </w:r>
          </w:p>
        </w:tc>
        <w:tc>
          <w:tcPr>
            <w:tcW w:w="0" w:type="auto"/>
          </w:tcPr>
          <w:p w14:paraId="5197BACB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4E5E453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275112E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020E110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866E400" w14:textId="77777777" w:rsidR="000B4ABA" w:rsidRDefault="000B4ABA">
            <w:pPr>
              <w:pStyle w:val="Compact"/>
            </w:pPr>
          </w:p>
        </w:tc>
      </w:tr>
      <w:tr w:rsidR="000B4ABA" w14:paraId="7BA83E0A" w14:textId="77777777" w:rsidTr="00D20767">
        <w:tc>
          <w:tcPr>
            <w:tcW w:w="0" w:type="auto"/>
          </w:tcPr>
          <w:p w14:paraId="225320F8" w14:textId="77777777" w:rsidR="000B4ABA" w:rsidRDefault="007A7EA9">
            <w:pPr>
              <w:pStyle w:val="Compact"/>
            </w:pPr>
            <w:r>
              <w:t>Tăng cư</w:t>
            </w:r>
            <w:r>
              <w:t>ờ</w:t>
            </w:r>
            <w:r>
              <w:t>ng an toàn</w:t>
            </w:r>
          </w:p>
        </w:tc>
        <w:tc>
          <w:tcPr>
            <w:tcW w:w="0" w:type="auto"/>
          </w:tcPr>
          <w:p w14:paraId="6A249026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7BAFBA4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B548363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44171BC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DB53468" w14:textId="77777777" w:rsidR="000B4ABA" w:rsidRDefault="000B4ABA">
            <w:pPr>
              <w:pStyle w:val="Compact"/>
            </w:pPr>
          </w:p>
        </w:tc>
      </w:tr>
      <w:tr w:rsidR="000B4ABA" w14:paraId="3DB9A73B" w14:textId="77777777" w:rsidTr="00D20767">
        <w:tc>
          <w:tcPr>
            <w:tcW w:w="0" w:type="auto"/>
          </w:tcPr>
          <w:p w14:paraId="0060F1AF" w14:textId="77777777" w:rsidR="000B4ABA" w:rsidRDefault="007A7EA9">
            <w:pPr>
              <w:pStyle w:val="Compact"/>
            </w:pPr>
            <w:r>
              <w:t>Gi</w:t>
            </w:r>
            <w:r>
              <w:t>ả</w:t>
            </w:r>
            <w:r>
              <w:t>m thi</w:t>
            </w:r>
            <w:r>
              <w:t>ể</w:t>
            </w:r>
            <w:r>
              <w:t>u r</w:t>
            </w:r>
            <w:r>
              <w:t>ủ</w:t>
            </w:r>
            <w:r>
              <w:t>i ro</w:t>
            </w:r>
          </w:p>
        </w:tc>
        <w:tc>
          <w:tcPr>
            <w:tcW w:w="0" w:type="auto"/>
          </w:tcPr>
          <w:p w14:paraId="2224775B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C039B0D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1602467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06165CD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38B2FE7" w14:textId="77777777" w:rsidR="000B4ABA" w:rsidRDefault="000B4ABA">
            <w:pPr>
              <w:pStyle w:val="Compact"/>
            </w:pPr>
          </w:p>
        </w:tc>
      </w:tr>
    </w:tbl>
    <w:p w14:paraId="16515515" w14:textId="77777777" w:rsidR="000B4ABA" w:rsidRDefault="007A7EA9">
      <w:pPr>
        <w:pStyle w:val="Heading3"/>
      </w:pPr>
      <w:bookmarkStart w:id="20" w:name="tác-động-đến-tổ-chức"/>
      <w:bookmarkEnd w:id="19"/>
      <w:r>
        <w:t>Tác đ</w:t>
      </w:r>
      <w:r>
        <w:t>ộ</w:t>
      </w:r>
      <w:r>
        <w:t>ng đ</w:t>
      </w:r>
      <w:r>
        <w:t>ế</w:t>
      </w:r>
      <w:r>
        <w:t>n t</w:t>
      </w:r>
      <w:r>
        <w:t>ổ</w:t>
      </w:r>
      <w:r>
        <w:t xml:space="preserve"> ch</w:t>
      </w:r>
      <w:r>
        <w:t>ứ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863"/>
        <w:gridCol w:w="816"/>
        <w:gridCol w:w="1290"/>
        <w:gridCol w:w="816"/>
        <w:gridCol w:w="983"/>
      </w:tblGrid>
      <w:tr w:rsidR="000B4ABA" w14:paraId="6B7BEA6B" w14:textId="77777777" w:rsidTr="00D20767">
        <w:tc>
          <w:tcPr>
            <w:tcW w:w="0" w:type="auto"/>
          </w:tcPr>
          <w:p w14:paraId="4939C784" w14:textId="77777777" w:rsidR="000B4ABA" w:rsidRDefault="007A7EA9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48A7F855" w14:textId="77777777" w:rsidR="000B4ABA" w:rsidRDefault="007A7EA9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EEEA580" w14:textId="77777777" w:rsidR="000B4ABA" w:rsidRDefault="007A7EA9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54500A6C" w14:textId="77777777" w:rsidR="000B4ABA" w:rsidRDefault="007A7EA9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1DACB2DE" w14:textId="77777777" w:rsidR="000B4ABA" w:rsidRDefault="007A7EA9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0556BC21" w14:textId="77777777" w:rsidR="000B4ABA" w:rsidRDefault="007A7EA9">
            <w:pPr>
              <w:pStyle w:val="Compact"/>
            </w:pPr>
            <w:r>
              <w:t>Ghi chú</w:t>
            </w:r>
          </w:p>
        </w:tc>
      </w:tr>
      <w:tr w:rsidR="000B4ABA" w14:paraId="255D3666" w14:textId="77777777" w:rsidTr="00D20767">
        <w:tc>
          <w:tcPr>
            <w:tcW w:w="0" w:type="auto"/>
          </w:tcPr>
          <w:p w14:paraId="0BDD0010" w14:textId="77777777" w:rsidR="000B4ABA" w:rsidRDefault="007A7EA9">
            <w:pPr>
              <w:pStyle w:val="Compact"/>
            </w:pPr>
            <w:r>
              <w:lastRenderedPageBreak/>
              <w:t>Tuân th</w:t>
            </w:r>
            <w:r>
              <w:t>ủ</w:t>
            </w:r>
            <w:r>
              <w:t xml:space="preserve"> quy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38581C96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74D77DE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1FC3D2A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4C352F8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452BE58" w14:textId="77777777" w:rsidR="000B4ABA" w:rsidRDefault="000B4ABA">
            <w:pPr>
              <w:pStyle w:val="Compact"/>
            </w:pPr>
          </w:p>
        </w:tc>
      </w:tr>
      <w:tr w:rsidR="000B4ABA" w14:paraId="29B0E28F" w14:textId="77777777" w:rsidTr="00D20767">
        <w:tc>
          <w:tcPr>
            <w:tcW w:w="0" w:type="auto"/>
          </w:tcPr>
          <w:p w14:paraId="03FCA76C" w14:textId="77777777" w:rsidR="000B4ABA" w:rsidRDefault="007A7EA9">
            <w:pPr>
              <w:pStyle w:val="Compact"/>
            </w:pPr>
            <w:r>
              <w:t>Nâng cao uy tín</w:t>
            </w:r>
          </w:p>
        </w:tc>
        <w:tc>
          <w:tcPr>
            <w:tcW w:w="0" w:type="auto"/>
          </w:tcPr>
          <w:p w14:paraId="0EAF8ED6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0076EDA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8346322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CCBE332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4D7E675" w14:textId="77777777" w:rsidR="000B4ABA" w:rsidRDefault="000B4ABA">
            <w:pPr>
              <w:pStyle w:val="Compact"/>
            </w:pPr>
          </w:p>
        </w:tc>
      </w:tr>
      <w:tr w:rsidR="000B4ABA" w14:paraId="282B413A" w14:textId="77777777" w:rsidTr="00D20767">
        <w:tc>
          <w:tcPr>
            <w:tcW w:w="0" w:type="auto"/>
          </w:tcPr>
          <w:p w14:paraId="01F04971" w14:textId="77777777" w:rsidR="000B4ABA" w:rsidRDefault="007A7EA9">
            <w:pPr>
              <w:pStyle w:val="Compact"/>
            </w:pPr>
            <w:r>
              <w:t>Gi</w:t>
            </w:r>
            <w:r>
              <w:t>ả</w:t>
            </w:r>
            <w:r>
              <w:t>m chi phí b</w:t>
            </w:r>
            <w:r>
              <w:t>ả</w:t>
            </w:r>
            <w:r>
              <w:t>o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7A3E1E15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C150803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DE139BA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47057DC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4E74ABF" w14:textId="77777777" w:rsidR="000B4ABA" w:rsidRDefault="000B4ABA">
            <w:pPr>
              <w:pStyle w:val="Compact"/>
            </w:pPr>
          </w:p>
        </w:tc>
      </w:tr>
      <w:tr w:rsidR="000B4ABA" w14:paraId="2F662AFF" w14:textId="77777777" w:rsidTr="00D20767">
        <w:tc>
          <w:tcPr>
            <w:tcW w:w="0" w:type="auto"/>
          </w:tcPr>
          <w:p w14:paraId="1E721E9F" w14:textId="77777777" w:rsidR="000B4ABA" w:rsidRDefault="007A7EA9">
            <w:pPr>
              <w:pStyle w:val="Compact"/>
            </w:pPr>
            <w:r>
              <w:t>Tăng cư</w:t>
            </w:r>
            <w:r>
              <w:t>ờ</w:t>
            </w:r>
            <w:r>
              <w:t>ng đoàn k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1B0D775B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EA89D5F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5AA3202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D4D5129" w14:textId="77777777" w:rsidR="000B4ABA" w:rsidRDefault="007A7EA9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A2F9B51" w14:textId="77777777" w:rsidR="000B4ABA" w:rsidRDefault="000B4ABA">
            <w:pPr>
              <w:pStyle w:val="Compact"/>
            </w:pPr>
          </w:p>
        </w:tc>
      </w:tr>
    </w:tbl>
    <w:p w14:paraId="7D8C57CB" w14:textId="77777777" w:rsidR="000B4ABA" w:rsidRDefault="007A7EA9">
      <w:r>
        <w:pict w14:anchorId="774F7813">
          <v:rect id="_x0000_i1032" style="width:0;height:1.5pt" o:hralign="center" o:hrstd="t" o:hr="t"/>
        </w:pict>
      </w:r>
    </w:p>
    <w:p w14:paraId="0C10FAD0" w14:textId="77777777" w:rsidR="000B4ABA" w:rsidRDefault="007A7EA9">
      <w:pPr>
        <w:pStyle w:val="Heading2"/>
      </w:pPr>
      <w:bookmarkStart w:id="21" w:name="vấn-đề-và-thách-thức"/>
      <w:bookmarkEnd w:id="18"/>
      <w:bookmarkEnd w:id="20"/>
      <w:r>
        <w:t>V</w:t>
      </w:r>
      <w:r>
        <w:t>Ấ</w:t>
      </w:r>
      <w:r>
        <w:t>N Đ</w:t>
      </w:r>
      <w:r>
        <w:t>Ề</w:t>
      </w:r>
      <w:r>
        <w:t xml:space="preserve"> VÀ THÁCH TH</w:t>
      </w:r>
      <w:r>
        <w:t>Ứ</w:t>
      </w:r>
      <w:r>
        <w:t>C</w:t>
      </w:r>
    </w:p>
    <w:p w14:paraId="0272BEFB" w14:textId="77777777" w:rsidR="000B4ABA" w:rsidRDefault="007A7EA9">
      <w:pPr>
        <w:pStyle w:val="Heading3"/>
      </w:pPr>
      <w:bookmarkStart w:id="22" w:name="vấn-đề-gặp-phải"/>
      <w:r>
        <w:t>V</w:t>
      </w:r>
      <w:r>
        <w:t>ấ</w:t>
      </w:r>
      <w:r>
        <w:t>n đ</w:t>
      </w:r>
      <w:r>
        <w:t>ề</w:t>
      </w:r>
      <w:r>
        <w:t xml:space="preserve"> g</w:t>
      </w:r>
      <w:r>
        <w:t>ặ</w:t>
      </w:r>
      <w:r>
        <w:t>p ph</w:t>
      </w:r>
      <w:r>
        <w:t>ả</w:t>
      </w:r>
      <w:r>
        <w:t>i</w:t>
      </w:r>
    </w:p>
    <w:p w14:paraId="07154641" w14:textId="77777777" w:rsidR="000B4ABA" w:rsidRDefault="007A7EA9">
      <w:r>
        <w:pict w14:anchorId="3EBE6112">
          <v:rect id="_x0000_i1033" style="width:0;height:1.5pt" o:hralign="center" o:hrstd="t" o:hr="t"/>
        </w:pict>
      </w:r>
    </w:p>
    <w:p w14:paraId="5634DF64" w14:textId="77777777" w:rsidR="000B4ABA" w:rsidRDefault="007A7EA9">
      <w:r>
        <w:pict w14:anchorId="289EC63C">
          <v:rect id="_x0000_i1034" style="width:0;height:1.5pt" o:hralign="center" o:hrstd="t" o:hr="t"/>
        </w:pict>
      </w:r>
    </w:p>
    <w:p w14:paraId="456ADD81" w14:textId="77777777" w:rsidR="000B4ABA" w:rsidRDefault="007A7EA9">
      <w:r>
        <w:pict w14:anchorId="6E27A557">
          <v:rect id="_x0000_i1035" style="width:0;height:1.5pt" o:hralign="center" o:hrstd="t" o:hr="t"/>
        </w:pict>
      </w:r>
    </w:p>
    <w:p w14:paraId="2FC074C8" w14:textId="77777777" w:rsidR="000B4ABA" w:rsidRDefault="007A7EA9">
      <w:pPr>
        <w:pStyle w:val="Heading3"/>
      </w:pPr>
      <w:bookmarkStart w:id="23" w:name="thách-thức"/>
      <w:bookmarkEnd w:id="22"/>
      <w:r>
        <w:t>Thách th</w:t>
      </w:r>
      <w:r>
        <w:t>ứ</w:t>
      </w:r>
      <w:r>
        <w:t>c</w:t>
      </w:r>
    </w:p>
    <w:p w14:paraId="054CEB1C" w14:textId="77777777" w:rsidR="000B4ABA" w:rsidRDefault="007A7EA9">
      <w:r>
        <w:pict w14:anchorId="01FEE7A1">
          <v:rect id="_x0000_i1036" style="width:0;height:1.5pt" o:hralign="center" o:hrstd="t" o:hr="t"/>
        </w:pict>
      </w:r>
    </w:p>
    <w:p w14:paraId="72E44B77" w14:textId="77777777" w:rsidR="000B4ABA" w:rsidRDefault="007A7EA9">
      <w:r>
        <w:pict w14:anchorId="2B08CA0E">
          <v:rect id="_x0000_i1037" style="width:0;height:1.5pt" o:hralign="center" o:hrstd="t" o:hr="t"/>
        </w:pict>
      </w:r>
    </w:p>
    <w:p w14:paraId="3B2FFA35" w14:textId="77777777" w:rsidR="000B4ABA" w:rsidRDefault="007A7EA9">
      <w:r>
        <w:pict w14:anchorId="0B3C4845">
          <v:rect id="_x0000_i1038" style="width:0;height:1.5pt" o:hralign="center" o:hrstd="t" o:hr="t"/>
        </w:pict>
      </w:r>
    </w:p>
    <w:p w14:paraId="3A9EA556" w14:textId="77777777" w:rsidR="000B4ABA" w:rsidRDefault="007A7EA9">
      <w:pPr>
        <w:pStyle w:val="Heading3"/>
      </w:pPr>
      <w:bookmarkStart w:id="24" w:name="giải-pháp-đã-áp-dụng"/>
      <w:bookmarkEnd w:id="23"/>
      <w:r>
        <w:t>Gi</w:t>
      </w:r>
      <w:r>
        <w:t>ả</w:t>
      </w:r>
      <w:r>
        <w:t>i pháp đã áp d</w:t>
      </w:r>
      <w:r>
        <w:t>ụ</w:t>
      </w:r>
      <w:r>
        <w:t>ng</w:t>
      </w:r>
    </w:p>
    <w:p w14:paraId="7339A529" w14:textId="77777777" w:rsidR="000B4ABA" w:rsidRDefault="007A7EA9">
      <w:r>
        <w:pict w14:anchorId="22AD26A1">
          <v:rect id="_x0000_i1039" style="width:0;height:1.5pt" o:hralign="center" o:hrstd="t" o:hr="t"/>
        </w:pict>
      </w:r>
    </w:p>
    <w:p w14:paraId="05821CB2" w14:textId="77777777" w:rsidR="000B4ABA" w:rsidRDefault="007A7EA9">
      <w:r>
        <w:pict w14:anchorId="67AFC4BB">
          <v:rect id="_x0000_i1040" style="width:0;height:1.5pt" o:hralign="center" o:hrstd="t" o:hr="t"/>
        </w:pict>
      </w:r>
    </w:p>
    <w:p w14:paraId="6B938372" w14:textId="77777777" w:rsidR="000B4ABA" w:rsidRDefault="007A7EA9">
      <w:r>
        <w:pict w14:anchorId="5D1B1665">
          <v:rect id="_x0000_i1041" style="width:0;height:1.5pt" o:hralign="center" o:hrstd="t" o:hr="t"/>
        </w:pict>
      </w:r>
    </w:p>
    <w:p w14:paraId="1526A1C1" w14:textId="77777777" w:rsidR="000B4ABA" w:rsidRDefault="007A7EA9">
      <w:r>
        <w:pict w14:anchorId="73370013">
          <v:rect id="_x0000_i1042" style="width:0;height:1.5pt" o:hralign="center" o:hrstd="t" o:hr="t"/>
        </w:pict>
      </w:r>
    </w:p>
    <w:p w14:paraId="06182DFA" w14:textId="77777777" w:rsidR="000B4ABA" w:rsidRDefault="007A7EA9">
      <w:pPr>
        <w:pStyle w:val="Heading2"/>
      </w:pPr>
      <w:bookmarkStart w:id="25" w:name="đề-xuất-và-khuyến-nghị"/>
      <w:bookmarkEnd w:id="21"/>
      <w:bookmarkEnd w:id="24"/>
      <w:r>
        <w:t>Đ</w:t>
      </w:r>
      <w:r>
        <w:t>Ề</w:t>
      </w:r>
      <w:r>
        <w:t xml:space="preserve"> XU</w:t>
      </w:r>
      <w:r>
        <w:t>Ấ</w:t>
      </w:r>
      <w:r>
        <w:t>T VÀ KHUY</w:t>
      </w:r>
      <w:r>
        <w:t>Ế</w:t>
      </w:r>
      <w:r>
        <w:t>N NGH</w:t>
      </w:r>
      <w:r>
        <w:t>Ị</w:t>
      </w:r>
    </w:p>
    <w:p w14:paraId="68A88086" w14:textId="77777777" w:rsidR="000B4ABA" w:rsidRDefault="007A7EA9">
      <w:pPr>
        <w:pStyle w:val="Heading3"/>
      </w:pPr>
      <w:bookmarkStart w:id="26" w:name="đề-xuất-cải-tiến"/>
      <w:r>
        <w:t>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ti</w:t>
      </w:r>
      <w:r>
        <w:t>ế</w:t>
      </w:r>
      <w:r>
        <w:t>n</w:t>
      </w:r>
    </w:p>
    <w:p w14:paraId="23577111" w14:textId="77777777" w:rsidR="000B4ABA" w:rsidRDefault="007A7EA9">
      <w:r>
        <w:pict w14:anchorId="200ABB83">
          <v:rect id="_x0000_i1043" style="width:0;height:1.5pt" o:hralign="center" o:hrstd="t" o:hr="t"/>
        </w:pict>
      </w:r>
    </w:p>
    <w:p w14:paraId="6C997197" w14:textId="77777777" w:rsidR="000B4ABA" w:rsidRDefault="007A7EA9">
      <w:r>
        <w:pict w14:anchorId="56C84590">
          <v:rect id="_x0000_i1044" style="width:0;height:1.5pt" o:hralign="center" o:hrstd="t" o:hr="t"/>
        </w:pict>
      </w:r>
    </w:p>
    <w:p w14:paraId="55A79495" w14:textId="77777777" w:rsidR="000B4ABA" w:rsidRDefault="007A7EA9">
      <w:r>
        <w:pict w14:anchorId="5C218F42">
          <v:rect id="_x0000_i1045" style="width:0;height:1.5pt" o:hralign="center" o:hrstd="t" o:hr="t"/>
        </w:pict>
      </w:r>
    </w:p>
    <w:p w14:paraId="18FBF32B" w14:textId="77777777" w:rsidR="000B4ABA" w:rsidRDefault="007A7EA9">
      <w:pPr>
        <w:pStyle w:val="Heading3"/>
      </w:pPr>
      <w:bookmarkStart w:id="27" w:name="đề-xuất-nội-dung-mới"/>
      <w:bookmarkEnd w:id="26"/>
      <w:r>
        <w:t>Đ</w:t>
      </w:r>
      <w:r>
        <w:t>ề</w:t>
      </w:r>
      <w:r>
        <w:t xml:space="preserve"> xu</w:t>
      </w:r>
      <w:r>
        <w:t>ấ</w:t>
      </w:r>
      <w:r>
        <w:t>t n</w:t>
      </w:r>
      <w:r>
        <w:t>ộ</w:t>
      </w:r>
      <w:r>
        <w:t>i dung m</w:t>
      </w:r>
      <w:r>
        <w:t>ớ</w:t>
      </w:r>
      <w:r>
        <w:t>i</w:t>
      </w:r>
    </w:p>
    <w:p w14:paraId="14AC86B3" w14:textId="77777777" w:rsidR="000B4ABA" w:rsidRDefault="007A7EA9">
      <w:r>
        <w:pict w14:anchorId="0E81D10A">
          <v:rect id="_x0000_i1046" style="width:0;height:1.5pt" o:hralign="center" o:hrstd="t" o:hr="t"/>
        </w:pict>
      </w:r>
    </w:p>
    <w:p w14:paraId="39B83ED8" w14:textId="77777777" w:rsidR="000B4ABA" w:rsidRDefault="007A7EA9">
      <w:r>
        <w:pict w14:anchorId="253D1BFD">
          <v:rect id="_x0000_i1047" style="width:0;height:1.5pt" o:hralign="center" o:hrstd="t" o:hr="t"/>
        </w:pict>
      </w:r>
    </w:p>
    <w:p w14:paraId="6C4FB8B0" w14:textId="77777777" w:rsidR="000B4ABA" w:rsidRDefault="007A7EA9">
      <w:r>
        <w:lastRenderedPageBreak/>
        <w:pict w14:anchorId="34678AF5">
          <v:rect id="_x0000_i1048" style="width:0;height:1.5pt" o:hralign="center" o:hrstd="t" o:hr="t"/>
        </w:pict>
      </w:r>
    </w:p>
    <w:p w14:paraId="496D1812" w14:textId="77777777" w:rsidR="000B4ABA" w:rsidRDefault="007A7EA9">
      <w:pPr>
        <w:pStyle w:val="Heading3"/>
      </w:pPr>
      <w:bookmarkStart w:id="28" w:name="đề-xuất-thời-gian-đào-tạo"/>
      <w:bookmarkEnd w:id="27"/>
      <w:r>
        <w:t>Đ</w:t>
      </w:r>
      <w:r>
        <w:t>ề</w:t>
      </w:r>
      <w:r>
        <w:t xml:space="preserve"> xu</w:t>
      </w:r>
      <w:r>
        <w:t>ấ</w:t>
      </w:r>
      <w:r>
        <w:t>t th</w:t>
      </w:r>
      <w:r>
        <w:t>ờ</w:t>
      </w:r>
      <w:r>
        <w:t>i gian đào t</w:t>
      </w:r>
      <w:r>
        <w:t>ạ</w:t>
      </w:r>
      <w:r>
        <w:t>o</w:t>
      </w:r>
    </w:p>
    <w:p w14:paraId="7941462C" w14:textId="77777777" w:rsidR="000B4ABA" w:rsidRDefault="007A7EA9">
      <w:r>
        <w:pict w14:anchorId="034AAEE0">
          <v:rect id="_x0000_i1049" style="width:0;height:1.5pt" o:hralign="center" o:hrstd="t" o:hr="t"/>
        </w:pict>
      </w:r>
    </w:p>
    <w:p w14:paraId="582E0BCE" w14:textId="77777777" w:rsidR="000B4ABA" w:rsidRDefault="007A7EA9">
      <w:r>
        <w:pict w14:anchorId="632380FE">
          <v:rect id="_x0000_i1050" style="width:0;height:1.5pt" o:hralign="center" o:hrstd="t" o:hr="t"/>
        </w:pict>
      </w:r>
    </w:p>
    <w:p w14:paraId="7987C78E" w14:textId="77777777" w:rsidR="000B4ABA" w:rsidRDefault="007A7EA9">
      <w:r>
        <w:pict w14:anchorId="64188443">
          <v:rect id="_x0000_i1051" style="width:0;height:1.5pt" o:hralign="center" o:hrstd="t" o:hr="t"/>
        </w:pict>
      </w:r>
    </w:p>
    <w:p w14:paraId="68FF9E1A" w14:textId="77777777" w:rsidR="000B4ABA" w:rsidRDefault="007A7EA9">
      <w:r>
        <w:pict w14:anchorId="1B96F614">
          <v:rect id="_x0000_i1052" style="width:0;height:1.5pt" o:hralign="center" o:hrstd="t" o:hr="t"/>
        </w:pict>
      </w:r>
    </w:p>
    <w:p w14:paraId="31612DAD" w14:textId="77777777" w:rsidR="000B4ABA" w:rsidRDefault="007A7EA9">
      <w:pPr>
        <w:pStyle w:val="Heading2"/>
      </w:pPr>
      <w:bookmarkStart w:id="29" w:name="kế-hoạch-đào-tạo-tiếp-theo"/>
      <w:bookmarkEnd w:id="25"/>
      <w:bookmarkEnd w:id="28"/>
      <w:r>
        <w:t>K</w:t>
      </w:r>
      <w:r>
        <w:t>Ế</w:t>
      </w:r>
      <w:r>
        <w:t xml:space="preserve"> HO</w:t>
      </w:r>
      <w:r>
        <w:t>Ạ</w:t>
      </w:r>
      <w:r>
        <w:t>CH ĐÀO T</w:t>
      </w:r>
      <w:r>
        <w:t>Ạ</w:t>
      </w:r>
      <w:r>
        <w:t>O TI</w:t>
      </w:r>
      <w:r>
        <w:t>Ế</w:t>
      </w:r>
      <w:r>
        <w:t>P THEO</w:t>
      </w:r>
    </w:p>
    <w:p w14:paraId="782224B4" w14:textId="77777777" w:rsidR="000B4ABA" w:rsidRDefault="007A7EA9">
      <w:pPr>
        <w:pStyle w:val="Heading3"/>
      </w:pPr>
      <w:bookmarkStart w:id="30" w:name="năm-sau"/>
      <w:r>
        <w:t>Năm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1876"/>
        <w:gridCol w:w="1200"/>
        <w:gridCol w:w="1094"/>
        <w:gridCol w:w="1713"/>
      </w:tblGrid>
      <w:tr w:rsidR="000B4ABA" w14:paraId="14664227" w14:textId="77777777" w:rsidTr="00D20767">
        <w:tc>
          <w:tcPr>
            <w:tcW w:w="0" w:type="auto"/>
          </w:tcPr>
          <w:p w14:paraId="50E70BF2" w14:textId="77777777" w:rsidR="000B4ABA" w:rsidRDefault="007A7EA9">
            <w:pPr>
              <w:pStyle w:val="Compact"/>
            </w:pPr>
            <w:r>
              <w:t>Tháng</w:t>
            </w:r>
          </w:p>
        </w:tc>
        <w:tc>
          <w:tcPr>
            <w:tcW w:w="0" w:type="auto"/>
          </w:tcPr>
          <w:p w14:paraId="4AC214CF" w14:textId="77777777" w:rsidR="000B4ABA" w:rsidRDefault="007A7EA9">
            <w:pPr>
              <w:pStyle w:val="Compact"/>
            </w:pPr>
            <w:r>
              <w:t>N</w:t>
            </w:r>
            <w:r>
              <w:t>ộ</w:t>
            </w:r>
            <w:r>
              <w:t>i dung đào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12A5377F" w14:textId="77777777" w:rsidR="000B4ABA" w:rsidRDefault="007A7EA9">
            <w:pPr>
              <w:pStyle w:val="Compact"/>
            </w:pPr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674EC4FF" w14:textId="77777777" w:rsidR="000B4ABA" w:rsidRDefault="007A7EA9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53E85DE0" w14:textId="77777777" w:rsidR="000B4ABA" w:rsidRDefault="007A7EA9">
            <w:pPr>
              <w:pStyle w:val="Compact"/>
            </w:pPr>
            <w:r>
              <w:t>Chi phí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</w:t>
            </w:r>
          </w:p>
        </w:tc>
      </w:tr>
      <w:tr w:rsidR="000B4ABA" w14:paraId="726E4220" w14:textId="77777777" w:rsidTr="00D20767">
        <w:tc>
          <w:tcPr>
            <w:tcW w:w="0" w:type="auto"/>
          </w:tcPr>
          <w:p w14:paraId="32049B99" w14:textId="77777777" w:rsidR="000B4ABA" w:rsidRDefault="007A7EA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5D216B8" w14:textId="77777777" w:rsidR="000B4ABA" w:rsidRDefault="000B4ABA">
            <w:pPr>
              <w:pStyle w:val="Compact"/>
            </w:pPr>
          </w:p>
        </w:tc>
        <w:tc>
          <w:tcPr>
            <w:tcW w:w="0" w:type="auto"/>
          </w:tcPr>
          <w:p w14:paraId="17BE7E64" w14:textId="77777777" w:rsidR="000B4ABA" w:rsidRDefault="000B4ABA">
            <w:pPr>
              <w:pStyle w:val="Compact"/>
            </w:pPr>
          </w:p>
        </w:tc>
        <w:tc>
          <w:tcPr>
            <w:tcW w:w="0" w:type="auto"/>
          </w:tcPr>
          <w:p w14:paraId="02038B63" w14:textId="77777777" w:rsidR="000B4ABA" w:rsidRDefault="000B4ABA">
            <w:pPr>
              <w:pStyle w:val="Compact"/>
            </w:pPr>
          </w:p>
        </w:tc>
        <w:tc>
          <w:tcPr>
            <w:tcW w:w="0" w:type="auto"/>
          </w:tcPr>
          <w:p w14:paraId="5D070C43" w14:textId="77777777" w:rsidR="000B4ABA" w:rsidRDefault="000B4ABA">
            <w:pPr>
              <w:pStyle w:val="Compact"/>
            </w:pPr>
          </w:p>
        </w:tc>
      </w:tr>
      <w:tr w:rsidR="000B4ABA" w14:paraId="46014466" w14:textId="77777777" w:rsidTr="00D20767">
        <w:tc>
          <w:tcPr>
            <w:tcW w:w="0" w:type="auto"/>
          </w:tcPr>
          <w:p w14:paraId="0AEBCA07" w14:textId="77777777" w:rsidR="000B4ABA" w:rsidRDefault="007A7EA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2B22086" w14:textId="77777777" w:rsidR="000B4ABA" w:rsidRDefault="000B4ABA">
            <w:pPr>
              <w:pStyle w:val="Compact"/>
            </w:pPr>
          </w:p>
        </w:tc>
        <w:tc>
          <w:tcPr>
            <w:tcW w:w="0" w:type="auto"/>
          </w:tcPr>
          <w:p w14:paraId="56966E13" w14:textId="77777777" w:rsidR="000B4ABA" w:rsidRDefault="000B4ABA">
            <w:pPr>
              <w:pStyle w:val="Compact"/>
            </w:pPr>
          </w:p>
        </w:tc>
        <w:tc>
          <w:tcPr>
            <w:tcW w:w="0" w:type="auto"/>
          </w:tcPr>
          <w:p w14:paraId="6409ADFC" w14:textId="77777777" w:rsidR="000B4ABA" w:rsidRDefault="000B4ABA">
            <w:pPr>
              <w:pStyle w:val="Compact"/>
            </w:pPr>
          </w:p>
        </w:tc>
        <w:tc>
          <w:tcPr>
            <w:tcW w:w="0" w:type="auto"/>
          </w:tcPr>
          <w:p w14:paraId="626489A4" w14:textId="77777777" w:rsidR="000B4ABA" w:rsidRDefault="000B4ABA">
            <w:pPr>
              <w:pStyle w:val="Compact"/>
            </w:pPr>
          </w:p>
        </w:tc>
      </w:tr>
      <w:tr w:rsidR="000B4ABA" w14:paraId="53F309C3" w14:textId="77777777" w:rsidTr="00D20767">
        <w:tc>
          <w:tcPr>
            <w:tcW w:w="0" w:type="auto"/>
          </w:tcPr>
          <w:p w14:paraId="39A9E581" w14:textId="77777777" w:rsidR="000B4ABA" w:rsidRDefault="007A7EA9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5D667A5" w14:textId="77777777" w:rsidR="000B4ABA" w:rsidRDefault="000B4ABA">
            <w:pPr>
              <w:pStyle w:val="Compact"/>
            </w:pPr>
          </w:p>
        </w:tc>
        <w:tc>
          <w:tcPr>
            <w:tcW w:w="0" w:type="auto"/>
          </w:tcPr>
          <w:p w14:paraId="4D53005A" w14:textId="77777777" w:rsidR="000B4ABA" w:rsidRDefault="000B4ABA">
            <w:pPr>
              <w:pStyle w:val="Compact"/>
            </w:pPr>
          </w:p>
        </w:tc>
        <w:tc>
          <w:tcPr>
            <w:tcW w:w="0" w:type="auto"/>
          </w:tcPr>
          <w:p w14:paraId="04416D9E" w14:textId="77777777" w:rsidR="000B4ABA" w:rsidRDefault="000B4ABA">
            <w:pPr>
              <w:pStyle w:val="Compact"/>
            </w:pPr>
          </w:p>
        </w:tc>
        <w:tc>
          <w:tcPr>
            <w:tcW w:w="0" w:type="auto"/>
          </w:tcPr>
          <w:p w14:paraId="5D16EF9C" w14:textId="77777777" w:rsidR="000B4ABA" w:rsidRDefault="000B4ABA">
            <w:pPr>
              <w:pStyle w:val="Compact"/>
            </w:pPr>
          </w:p>
        </w:tc>
      </w:tr>
      <w:tr w:rsidR="000B4ABA" w14:paraId="388E2230" w14:textId="77777777" w:rsidTr="00D20767">
        <w:tc>
          <w:tcPr>
            <w:tcW w:w="0" w:type="auto"/>
          </w:tcPr>
          <w:p w14:paraId="2DCA72BB" w14:textId="77777777" w:rsidR="000B4ABA" w:rsidRDefault="007A7EA9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4AA03132" w14:textId="77777777" w:rsidR="000B4ABA" w:rsidRDefault="000B4ABA">
            <w:pPr>
              <w:pStyle w:val="Compact"/>
            </w:pPr>
          </w:p>
        </w:tc>
        <w:tc>
          <w:tcPr>
            <w:tcW w:w="0" w:type="auto"/>
          </w:tcPr>
          <w:p w14:paraId="7E8C2D04" w14:textId="77777777" w:rsidR="000B4ABA" w:rsidRDefault="000B4ABA">
            <w:pPr>
              <w:pStyle w:val="Compact"/>
            </w:pPr>
          </w:p>
        </w:tc>
        <w:tc>
          <w:tcPr>
            <w:tcW w:w="0" w:type="auto"/>
          </w:tcPr>
          <w:p w14:paraId="62A7FB32" w14:textId="77777777" w:rsidR="000B4ABA" w:rsidRDefault="000B4ABA">
            <w:pPr>
              <w:pStyle w:val="Compact"/>
            </w:pPr>
          </w:p>
        </w:tc>
        <w:tc>
          <w:tcPr>
            <w:tcW w:w="0" w:type="auto"/>
          </w:tcPr>
          <w:p w14:paraId="615C9A08" w14:textId="77777777" w:rsidR="000B4ABA" w:rsidRDefault="000B4ABA">
            <w:pPr>
              <w:pStyle w:val="Compact"/>
            </w:pPr>
          </w:p>
        </w:tc>
      </w:tr>
    </w:tbl>
    <w:p w14:paraId="3FC259E3" w14:textId="77777777" w:rsidR="000B4ABA" w:rsidRDefault="007A7EA9">
      <w:pPr>
        <w:pStyle w:val="Heading3"/>
      </w:pPr>
      <w:bookmarkStart w:id="31" w:name="mục-tiêu"/>
      <w:bookmarkEnd w:id="30"/>
      <w:r>
        <w:t>M</w:t>
      </w:r>
      <w:r>
        <w:t>ụ</w:t>
      </w:r>
      <w:r>
        <w:t>c tiêu</w:t>
      </w:r>
    </w:p>
    <w:p w14:paraId="1DFF3A20" w14:textId="77777777" w:rsidR="000B4ABA" w:rsidRDefault="007A7EA9">
      <w:pPr>
        <w:pStyle w:val="Compact"/>
        <w:numPr>
          <w:ilvl w:val="0"/>
          <w:numId w:val="9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khóa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_____ khóa</w:t>
      </w:r>
    </w:p>
    <w:p w14:paraId="63659D3D" w14:textId="77777777" w:rsidR="000B4ABA" w:rsidRDefault="007A7EA9">
      <w:pPr>
        <w:pStyle w:val="Compact"/>
        <w:numPr>
          <w:ilvl w:val="0"/>
          <w:numId w:val="9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viên:</w:t>
      </w:r>
      <w:r>
        <w:t xml:space="preserve"> _____ ngư</w:t>
      </w:r>
      <w:r>
        <w:t>ờ</w:t>
      </w:r>
      <w:r>
        <w:t>i</w:t>
      </w:r>
    </w:p>
    <w:p w14:paraId="4C4E0F2A" w14:textId="77777777" w:rsidR="000B4ABA" w:rsidRDefault="007A7EA9">
      <w:pPr>
        <w:pStyle w:val="Compact"/>
        <w:numPr>
          <w:ilvl w:val="0"/>
          <w:numId w:val="9"/>
        </w:numPr>
      </w:pP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≥ _____%</w:t>
      </w:r>
    </w:p>
    <w:p w14:paraId="69A8AE93" w14:textId="77777777" w:rsidR="000B4ABA" w:rsidRDefault="007A7EA9">
      <w:pPr>
        <w:pStyle w:val="Compact"/>
        <w:numPr>
          <w:ilvl w:val="0"/>
          <w:numId w:val="9"/>
        </w:numPr>
      </w:pPr>
      <w:r>
        <w:rPr>
          <w:b/>
          <w:bCs/>
        </w:rPr>
        <w:t>Chi phí:</w:t>
      </w:r>
      <w:r>
        <w:t xml:space="preserve"> _____ VNĐ</w:t>
      </w:r>
    </w:p>
    <w:p w14:paraId="073E21F6" w14:textId="77777777" w:rsidR="000B4ABA" w:rsidRDefault="007A7EA9">
      <w:r>
        <w:pict w14:anchorId="096B1AC9">
          <v:rect id="_x0000_i1053" style="width:0;height:1.5pt" o:hralign="center" o:hrstd="t" o:hr="t"/>
        </w:pict>
      </w:r>
    </w:p>
    <w:p w14:paraId="75A984B3" w14:textId="77777777" w:rsidR="000B4ABA" w:rsidRDefault="007A7EA9">
      <w:pPr>
        <w:pStyle w:val="Heading2"/>
      </w:pPr>
      <w:bookmarkStart w:id="32" w:name="phụ-lục"/>
      <w:bookmarkEnd w:id="29"/>
      <w:bookmarkEnd w:id="31"/>
      <w:r>
        <w:t>PH</w:t>
      </w:r>
      <w:r>
        <w:t>Ụ</w:t>
      </w:r>
      <w:r>
        <w:t xml:space="preserve"> L</w:t>
      </w:r>
      <w:r>
        <w:t>Ụ</w:t>
      </w:r>
      <w:r>
        <w:t>C</w:t>
      </w:r>
    </w:p>
    <w:p w14:paraId="0354B8EC" w14:textId="77777777" w:rsidR="000B4ABA" w:rsidRDefault="007A7EA9">
      <w:pPr>
        <w:pStyle w:val="Heading3"/>
      </w:pPr>
      <w:bookmarkStart w:id="33" w:name="ảnh-minh-chứng"/>
      <w:r>
        <w:t>Ả</w:t>
      </w:r>
      <w:r>
        <w:t>nh minh ch</w:t>
      </w:r>
      <w:r>
        <w:t>ứ</w:t>
      </w:r>
      <w:r>
        <w:t>ng</w:t>
      </w:r>
    </w:p>
    <w:p w14:paraId="6446ECCE" w14:textId="77777777" w:rsidR="000B4ABA" w:rsidRDefault="007A7EA9">
      <w:pPr>
        <w:pStyle w:val="Compact"/>
        <w:numPr>
          <w:ilvl w:val="0"/>
          <w:numId w:val="10"/>
        </w:numPr>
      </w:pPr>
      <w:r>
        <w:t>Ả</w:t>
      </w:r>
      <w:r>
        <w:t>nh l</w:t>
      </w:r>
      <w:r>
        <w:t>ớ</w:t>
      </w:r>
      <w:r>
        <w:t>p h</w:t>
      </w:r>
      <w:r>
        <w:t>ọ</w:t>
      </w:r>
      <w:r>
        <w:t>c lý thuy</w:t>
      </w:r>
      <w:r>
        <w:t>ế</w:t>
      </w:r>
      <w:r>
        <w:t>t</w:t>
      </w:r>
    </w:p>
    <w:p w14:paraId="0FF78816" w14:textId="77777777" w:rsidR="000B4ABA" w:rsidRDefault="007A7EA9">
      <w:pPr>
        <w:pStyle w:val="Compact"/>
        <w:numPr>
          <w:ilvl w:val="0"/>
          <w:numId w:val="11"/>
        </w:numPr>
      </w:pPr>
      <w:r>
        <w:t>Ả</w:t>
      </w:r>
      <w:r>
        <w:t>nh th</w:t>
      </w:r>
      <w:r>
        <w:t>ự</w:t>
      </w:r>
      <w:r>
        <w:t>c hành bình ch</w:t>
      </w:r>
      <w:r>
        <w:t>ữ</w:t>
      </w:r>
      <w:r>
        <w:t>a cháy</w:t>
      </w:r>
    </w:p>
    <w:p w14:paraId="262C7807" w14:textId="77777777" w:rsidR="000B4ABA" w:rsidRDefault="007A7EA9">
      <w:pPr>
        <w:pStyle w:val="Compact"/>
        <w:numPr>
          <w:ilvl w:val="0"/>
          <w:numId w:val="12"/>
        </w:numPr>
      </w:pPr>
      <w:r>
        <w:t>Ả</w:t>
      </w:r>
      <w:r>
        <w:t>nh th</w:t>
      </w:r>
      <w:r>
        <w:t>ự</w:t>
      </w:r>
      <w:r>
        <w:t>c hành sơ tán</w:t>
      </w:r>
    </w:p>
    <w:p w14:paraId="13057BB0" w14:textId="77777777" w:rsidR="000B4ABA" w:rsidRDefault="007A7EA9">
      <w:pPr>
        <w:pStyle w:val="Compact"/>
        <w:numPr>
          <w:ilvl w:val="0"/>
          <w:numId w:val="13"/>
        </w:numPr>
      </w:pPr>
      <w:r>
        <w:t>Ả</w:t>
      </w:r>
      <w:r>
        <w:t>nh c</w:t>
      </w:r>
      <w:r>
        <w:t>ấ</w:t>
      </w:r>
      <w:r>
        <w:t>p ch</w:t>
      </w:r>
      <w:r>
        <w:t>ứ</w:t>
      </w:r>
      <w:r>
        <w:t>ng ch</w:t>
      </w:r>
      <w:r>
        <w:t>ỉ</w:t>
      </w:r>
    </w:p>
    <w:p w14:paraId="5466CBEE" w14:textId="77777777" w:rsidR="000B4ABA" w:rsidRDefault="007A7EA9">
      <w:pPr>
        <w:pStyle w:val="Heading3"/>
      </w:pPr>
      <w:bookmarkStart w:id="34" w:name="tài-liệu-đính-kèm"/>
      <w:bookmarkEnd w:id="33"/>
      <w:r>
        <w:lastRenderedPageBreak/>
        <w:t>Tài li</w:t>
      </w:r>
      <w:r>
        <w:t>ệ</w:t>
      </w:r>
      <w:r>
        <w:t>u đính kèm</w:t>
      </w:r>
    </w:p>
    <w:p w14:paraId="06AA3DC2" w14:textId="77777777" w:rsidR="000B4ABA" w:rsidRDefault="007A7EA9">
      <w:pPr>
        <w:pStyle w:val="Compact"/>
        <w:numPr>
          <w:ilvl w:val="0"/>
          <w:numId w:val="14"/>
        </w:numPr>
      </w:pPr>
      <w:r>
        <w:t>Danh sách h</w:t>
      </w:r>
      <w:r>
        <w:t>ọ</w:t>
      </w:r>
      <w:r>
        <w:t>c viên</w:t>
      </w:r>
    </w:p>
    <w:p w14:paraId="4C0FFC37" w14:textId="77777777" w:rsidR="000B4ABA" w:rsidRDefault="007A7EA9">
      <w:pPr>
        <w:pStyle w:val="Compact"/>
        <w:numPr>
          <w:ilvl w:val="0"/>
          <w:numId w:val="15"/>
        </w:numPr>
      </w:pPr>
      <w:r>
        <w:t>Đ</w:t>
      </w:r>
      <w:r>
        <w:t>ề</w:t>
      </w:r>
      <w:r>
        <w:t xml:space="preserve"> ki</w:t>
      </w:r>
      <w:r>
        <w:t>ể</w:t>
      </w:r>
      <w:r>
        <w:t>m tra</w:t>
      </w:r>
    </w:p>
    <w:p w14:paraId="1C4BA16D" w14:textId="77777777" w:rsidR="000B4ABA" w:rsidRDefault="007A7EA9">
      <w:pPr>
        <w:pStyle w:val="Compact"/>
        <w:numPr>
          <w:ilvl w:val="0"/>
          <w:numId w:val="16"/>
        </w:numPr>
      </w:pPr>
      <w:r>
        <w:t>Phi</w:t>
      </w:r>
      <w:r>
        <w:t>ế</w:t>
      </w:r>
      <w:r>
        <w:t>u đánh giá</w:t>
      </w:r>
    </w:p>
    <w:p w14:paraId="1C7C851A" w14:textId="77777777" w:rsidR="000B4ABA" w:rsidRDefault="007A7EA9">
      <w:pPr>
        <w:pStyle w:val="Compact"/>
        <w:numPr>
          <w:ilvl w:val="0"/>
          <w:numId w:val="17"/>
        </w:numPr>
      </w:pPr>
      <w:r>
        <w:t>Phi</w:t>
      </w:r>
      <w:r>
        <w:t>ế</w:t>
      </w:r>
      <w:r>
        <w:t>u ph</w:t>
      </w:r>
      <w:r>
        <w:t>ả</w:t>
      </w:r>
      <w:r>
        <w:t>n h</w:t>
      </w:r>
      <w:r>
        <w:t>ồ</w:t>
      </w:r>
      <w:r>
        <w:t>i</w:t>
      </w:r>
    </w:p>
    <w:p w14:paraId="700AFA41" w14:textId="77777777" w:rsidR="000B4ABA" w:rsidRDefault="007A7EA9">
      <w:r>
        <w:pict w14:anchorId="6CEF495D">
          <v:rect id="_x0000_i1054" style="width:0;height:1.5pt" o:hralign="center" o:hrstd="t" o:hr="t"/>
        </w:pict>
      </w:r>
    </w:p>
    <w:p w14:paraId="702F7836" w14:textId="77777777" w:rsidR="000B4ABA" w:rsidRDefault="007A7EA9">
      <w:pPr>
        <w:pStyle w:val="Heading2"/>
      </w:pPr>
      <w:bookmarkStart w:id="35" w:name="xác-nhận-và-phê-duyệt"/>
      <w:bookmarkEnd w:id="32"/>
      <w:bookmarkEnd w:id="34"/>
      <w:r>
        <w:t>XÁC NH</w:t>
      </w:r>
      <w:r>
        <w:t>Ậ</w:t>
      </w:r>
      <w:r>
        <w:t>N VÀ PHÊ DUY</w:t>
      </w:r>
      <w:r>
        <w:t>Ệ</w:t>
      </w:r>
      <w:r>
        <w:t>T</w:t>
      </w:r>
    </w:p>
    <w:p w14:paraId="68239F55" w14:textId="77777777" w:rsidR="000B4ABA" w:rsidRDefault="007A7EA9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 báo cáo:</w:t>
      </w:r>
      <w:r>
        <w:t xml:space="preserve"> _________________________ (Ký tên)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Trư</w:t>
      </w:r>
      <w:r>
        <w:t>ở</w:t>
      </w:r>
      <w:r>
        <w:t>ng phòng An toàn - B</w:t>
      </w:r>
      <w:r>
        <w:t>ả</w:t>
      </w:r>
      <w:r>
        <w:t>o v</w:t>
      </w:r>
      <w:r>
        <w:t>ệ</w:t>
      </w:r>
      <w:r>
        <w:t xml:space="preserve">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39A4797D" w14:textId="77777777" w:rsidR="000B4ABA" w:rsidRDefault="007A7EA9">
      <w:pPr>
        <w:pStyle w:val="BodyText"/>
      </w:pPr>
      <w:r>
        <w:rPr>
          <w:b/>
          <w:bCs/>
        </w:rPr>
        <w:t>Phó 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ở</w:t>
      </w:r>
      <w:r>
        <w:rPr>
          <w:b/>
          <w:bCs/>
        </w:rPr>
        <w:t>ng: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</w:t>
      </w:r>
      <w:r>
        <w:t>_____</w:t>
      </w:r>
    </w:p>
    <w:p w14:paraId="75D582AE" w14:textId="77777777" w:rsidR="000B4ABA" w:rsidRDefault="007A7EA9">
      <w:pPr>
        <w:pStyle w:val="BodyText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ở</w:t>
      </w:r>
      <w:r>
        <w:rPr>
          <w:b/>
          <w:bCs/>
        </w:rPr>
        <w:t>ng: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1B0337FD" w14:textId="77777777" w:rsidR="000B4ABA" w:rsidRDefault="007A7EA9">
      <w:r>
        <w:pict w14:anchorId="32DE6567">
          <v:rect id="_x0000_i1055" style="width:0;height:1.5pt" o:hralign="center" o:hrstd="t" o:hr="t"/>
        </w:pict>
      </w:r>
    </w:p>
    <w:p w14:paraId="6587923D" w14:textId="77777777" w:rsidR="000B4ABA" w:rsidRDefault="007A7EA9">
      <w:pPr>
        <w:pStyle w:val="Heading2"/>
      </w:pPr>
      <w:bookmarkStart w:id="36" w:name="lưu-ý"/>
      <w:bookmarkEnd w:id="35"/>
      <w:r>
        <w:t>LƯU Ý</w:t>
      </w:r>
    </w:p>
    <w:p w14:paraId="1D022A3E" w14:textId="77777777" w:rsidR="000B4ABA" w:rsidRDefault="007A7EA9">
      <w:pPr>
        <w:pStyle w:val="Compact"/>
        <w:numPr>
          <w:ilvl w:val="0"/>
          <w:numId w:val="18"/>
        </w:numPr>
      </w:pPr>
      <w:r>
        <w:t>Báo cáo này ph</w:t>
      </w:r>
      <w:r>
        <w:t>ả</w:t>
      </w:r>
      <w:r>
        <w:t>i đư</w:t>
      </w:r>
      <w:r>
        <w:t>ợ</w:t>
      </w:r>
      <w:r>
        <w:t>c l</w:t>
      </w:r>
      <w:r>
        <w:t>ậ</w:t>
      </w:r>
      <w:r>
        <w:t>p đ</w:t>
      </w:r>
      <w:r>
        <w:t>ị</w:t>
      </w:r>
      <w:r>
        <w:t>nh k</w:t>
      </w:r>
      <w:r>
        <w:t>ỳ</w:t>
      </w:r>
      <w:r>
        <w:t xml:space="preserve"> hàng quý</w:t>
      </w:r>
    </w:p>
    <w:p w14:paraId="771B5E91" w14:textId="77777777" w:rsidR="000B4ABA" w:rsidRDefault="007A7EA9">
      <w:pPr>
        <w:pStyle w:val="Compact"/>
        <w:numPr>
          <w:ilvl w:val="0"/>
          <w:numId w:val="18"/>
        </w:numPr>
      </w:pPr>
      <w:r>
        <w:t>M</w:t>
      </w:r>
      <w:r>
        <w:t>ọ</w:t>
      </w:r>
      <w:r>
        <w:t>i thông tin ph</w:t>
      </w:r>
      <w:r>
        <w:t>ả</w:t>
      </w:r>
      <w:r>
        <w:t>i đư</w:t>
      </w:r>
      <w:r>
        <w:t>ợ</w:t>
      </w:r>
      <w:r>
        <w:t>c ghi chép chính xác</w:t>
      </w:r>
    </w:p>
    <w:p w14:paraId="7007DCE7" w14:textId="77777777" w:rsidR="000B4ABA" w:rsidRDefault="007A7EA9">
      <w:pPr>
        <w:pStyle w:val="Compact"/>
        <w:numPr>
          <w:ilvl w:val="0"/>
          <w:numId w:val="18"/>
        </w:numPr>
      </w:pPr>
      <w:r>
        <w:t>Báo cáo ph</w:t>
      </w:r>
      <w:r>
        <w:t>ả</w:t>
      </w:r>
      <w:r>
        <w:t>i đư</w:t>
      </w:r>
      <w:r>
        <w:t>ợ</w:t>
      </w:r>
      <w:r>
        <w:t>c lưu tr</w:t>
      </w:r>
      <w:r>
        <w:t>ữ</w:t>
      </w:r>
      <w:r>
        <w:t xml:space="preserve"> t</w:t>
      </w:r>
      <w:r>
        <w:t>ố</w:t>
      </w:r>
      <w:r>
        <w:t>i thi</w:t>
      </w:r>
      <w:r>
        <w:t>ể</w:t>
      </w:r>
      <w:r>
        <w:t>u 5 năm</w:t>
      </w:r>
    </w:p>
    <w:p w14:paraId="78B29069" w14:textId="77777777" w:rsidR="000B4ABA" w:rsidRDefault="007A7EA9">
      <w:pPr>
        <w:pStyle w:val="Compact"/>
        <w:numPr>
          <w:ilvl w:val="0"/>
          <w:numId w:val="18"/>
        </w:numPr>
      </w:pPr>
      <w:r>
        <w:t>B</w:t>
      </w:r>
      <w:r>
        <w:t>ả</w:t>
      </w:r>
      <w:r>
        <w:t>n sao ph</w:t>
      </w:r>
      <w:r>
        <w:t>ả</w:t>
      </w:r>
      <w:r>
        <w:t>i đư</w:t>
      </w:r>
      <w:r>
        <w:t>ợ</w:t>
      </w:r>
      <w:r>
        <w:t>c g</w:t>
      </w:r>
      <w:r>
        <w:t>ử</w:t>
      </w:r>
      <w:r>
        <w:t>i cho các cơ quan có liên quan</w:t>
      </w:r>
    </w:p>
    <w:p w14:paraId="755B0E24" w14:textId="77777777" w:rsidR="000B4ABA" w:rsidRDefault="007A7EA9">
      <w:r>
        <w:pict w14:anchorId="18E4FA8F">
          <v:rect id="_x0000_i1056" style="width:0;height:1.5pt" o:hralign="center" o:hrstd="t" o:hr="t"/>
        </w:pict>
      </w:r>
    </w:p>
    <w:p w14:paraId="413A80FA" w14:textId="77777777" w:rsidR="000B4ABA" w:rsidRDefault="007A7EA9">
      <w:pPr>
        <w:pStyle w:val="FirstParagraph"/>
      </w:pPr>
      <w:r>
        <w:rPr>
          <w:i/>
          <w:iCs/>
        </w:rPr>
        <w:t>Báo cáo này đư</w:t>
      </w:r>
      <w:r>
        <w:rPr>
          <w:i/>
          <w:iCs/>
        </w:rPr>
        <w:t>ợ</w:t>
      </w:r>
      <w:r>
        <w:rPr>
          <w:i/>
          <w:iCs/>
        </w:rPr>
        <w:t>c l</w:t>
      </w:r>
      <w:r>
        <w:rPr>
          <w:i/>
          <w:iCs/>
        </w:rPr>
        <w:t>ậ</w:t>
      </w:r>
      <w:r>
        <w:rPr>
          <w:i/>
          <w:iCs/>
        </w:rPr>
        <w:t>p theo quy đ</w:t>
      </w:r>
      <w:r>
        <w:rPr>
          <w:i/>
          <w:iCs/>
        </w:rPr>
        <w:t>ị</w:t>
      </w:r>
      <w:r>
        <w:rPr>
          <w:i/>
          <w:iCs/>
        </w:rPr>
        <w:t>nh c</w:t>
      </w:r>
      <w:r>
        <w:rPr>
          <w:i/>
          <w:iCs/>
        </w:rPr>
        <w:t>ủ</w:t>
      </w:r>
      <w:r>
        <w:rPr>
          <w:i/>
          <w:iCs/>
        </w:rPr>
        <w:t>a Lu</w:t>
      </w:r>
      <w:r>
        <w:rPr>
          <w:i/>
          <w:iCs/>
        </w:rPr>
        <w:t>ậ</w:t>
      </w:r>
      <w:r>
        <w:rPr>
          <w:i/>
          <w:iCs/>
        </w:rPr>
        <w:t>t PCCC 2001 và các văn b</w:t>
      </w:r>
      <w:r>
        <w:rPr>
          <w:i/>
          <w:iCs/>
        </w:rPr>
        <w:t>ả</w:t>
      </w:r>
      <w:r>
        <w:rPr>
          <w:i/>
          <w:iCs/>
        </w:rPr>
        <w:t>n hư</w:t>
      </w:r>
      <w:r>
        <w:rPr>
          <w:i/>
          <w:iCs/>
        </w:rPr>
        <w:t>ớ</w:t>
      </w:r>
      <w:r>
        <w:rPr>
          <w:i/>
          <w:iCs/>
        </w:rPr>
        <w:t>ng d</w:t>
      </w:r>
      <w:r>
        <w:rPr>
          <w:i/>
          <w:iCs/>
        </w:rPr>
        <w:t>ẫ</w:t>
      </w:r>
      <w:r>
        <w:rPr>
          <w:i/>
          <w:iCs/>
        </w:rPr>
        <w:t>n thi hành.</w:t>
      </w:r>
      <w:bookmarkEnd w:id="0"/>
      <w:bookmarkEnd w:id="36"/>
    </w:p>
    <w:sectPr w:rsidR="000B4AB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AAE5F" w14:textId="77777777" w:rsidR="007A7EA9" w:rsidRDefault="007A7EA9" w:rsidP="00D20767">
      <w:pPr>
        <w:spacing w:line="240" w:lineRule="auto"/>
      </w:pPr>
      <w:r>
        <w:separator/>
      </w:r>
    </w:p>
  </w:endnote>
  <w:endnote w:type="continuationSeparator" w:id="0">
    <w:p w14:paraId="4596D072" w14:textId="77777777" w:rsidR="007A7EA9" w:rsidRDefault="007A7EA9" w:rsidP="00D207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DAFDE" w14:textId="77777777" w:rsidR="007A7EA9" w:rsidRDefault="007A7EA9" w:rsidP="00D20767">
      <w:pPr>
        <w:spacing w:line="240" w:lineRule="auto"/>
      </w:pPr>
      <w:r>
        <w:separator/>
      </w:r>
    </w:p>
  </w:footnote>
  <w:footnote w:type="continuationSeparator" w:id="0">
    <w:p w14:paraId="676C96E8" w14:textId="77777777" w:rsidR="007A7EA9" w:rsidRDefault="007A7EA9" w:rsidP="00D207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DC598" w14:textId="5D1E2097" w:rsidR="00D20767" w:rsidRPr="00D20767" w:rsidRDefault="00D20767" w:rsidP="00D20767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809E726" wp14:editId="4A3AB173">
          <wp:simplePos x="0" y="0"/>
          <wp:positionH relativeFrom="column">
            <wp:posOffset>-315595</wp:posOffset>
          </wp:positionH>
          <wp:positionV relativeFrom="paragraph">
            <wp:posOffset>-270881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F76B8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003A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1785F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090674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C89EDF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4ABA"/>
    <w:rsid w:val="000B4ABA"/>
    <w:rsid w:val="007A7EA9"/>
    <w:rsid w:val="00D2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B76C42"/>
  <w15:docId w15:val="{E90AD228-EDE8-46AF-ABD0-6F84C628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076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76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2076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2076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2076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2076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2076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2076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76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76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2076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2076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076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076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76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2076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76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2076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767"/>
    <w:rPr>
      <w:rFonts w:ascii="Times New Roman" w:hAnsi="Times New Roman"/>
      <w:szCs w:val="22"/>
    </w:rPr>
  </w:style>
  <w:style w:type="character" w:styleId="Emphasis">
    <w:name w:val="Emphasis"/>
    <w:rsid w:val="00D2076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2076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2076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2076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2076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7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2026-01-28T02:27:00Z</dcterms:created>
  <dcterms:modified xsi:type="dcterms:W3CDTF">2026-01-28T02:28:00Z</dcterms:modified>
</cp:coreProperties>
</file>