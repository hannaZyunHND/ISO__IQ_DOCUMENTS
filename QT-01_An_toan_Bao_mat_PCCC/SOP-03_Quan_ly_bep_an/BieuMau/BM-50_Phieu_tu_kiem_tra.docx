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8E93E" w14:textId="77777777" w:rsidR="006155B8" w:rsidRDefault="001D38BB" w:rsidP="0003388C">
      <w:pPr>
        <w:pStyle w:val="Title"/>
      </w:pPr>
      <w:bookmarkStart w:id="0" w:name="bm-50-phiếu-tự-kiểm-tra"/>
      <w:r>
        <w:t>BM-50: PHI</w:t>
      </w:r>
      <w:r>
        <w:t>Ế</w:t>
      </w:r>
      <w:r>
        <w:t>U T</w:t>
      </w:r>
      <w:r>
        <w:t>Ự</w:t>
      </w:r>
      <w:r>
        <w:t xml:space="preserve"> KI</w:t>
      </w:r>
      <w:r>
        <w:t>Ể</w:t>
      </w:r>
      <w:r>
        <w:t>M TRA</w:t>
      </w:r>
    </w:p>
    <w:p w14:paraId="5A68F0EC" w14:textId="77777777" w:rsidR="006155B8" w:rsidRDefault="001D38B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QT-01-SOP-03-BM-50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6EF8240" w14:textId="77777777" w:rsidR="006155B8" w:rsidRDefault="001D38BB">
      <w:r>
        <w:pict w14:anchorId="058B053B">
          <v:rect id="_x0000_i1025" style="width:0;height:1.5pt" o:hralign="center" o:hrstd="t" o:hr="t"/>
        </w:pict>
      </w:r>
    </w:p>
    <w:p w14:paraId="2D649609" w14:textId="77777777" w:rsidR="006155B8" w:rsidRDefault="001D38BB">
      <w:pPr>
        <w:pStyle w:val="Heading2"/>
      </w:pPr>
      <w:bookmarkStart w:id="1" w:name="thông-tin-kiểm-tra"/>
      <w:r>
        <w:t>THÔNG TIN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2413"/>
      </w:tblGrid>
      <w:tr w:rsidR="006155B8" w14:paraId="57FF8212" w14:textId="77777777" w:rsidTr="0003388C">
        <w:tc>
          <w:tcPr>
            <w:tcW w:w="0" w:type="auto"/>
          </w:tcPr>
          <w:p w14:paraId="06DCA75F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A0DA1A8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55B8" w14:paraId="02D68218" w14:textId="77777777" w:rsidTr="0003388C">
        <w:tc>
          <w:tcPr>
            <w:tcW w:w="0" w:type="auto"/>
          </w:tcPr>
          <w:p w14:paraId="002DD6CB" w14:textId="77777777" w:rsidR="006155B8" w:rsidRDefault="001D38BB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7995CC96" w14:textId="77777777" w:rsidR="006155B8" w:rsidRDefault="001D38B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6155B8" w14:paraId="40A49767" w14:textId="77777777" w:rsidTr="0003388C">
        <w:tc>
          <w:tcPr>
            <w:tcW w:w="0" w:type="auto"/>
          </w:tcPr>
          <w:p w14:paraId="7A498E49" w14:textId="77777777" w:rsidR="006155B8" w:rsidRDefault="001D38BB">
            <w:pPr>
              <w:pStyle w:val="Compact"/>
            </w:pPr>
            <w:r>
              <w:t>B</w:t>
            </w:r>
            <w:r>
              <w:t>ữ</w:t>
            </w:r>
            <w:r>
              <w:t>a ăn</w:t>
            </w:r>
          </w:p>
        </w:tc>
        <w:tc>
          <w:tcPr>
            <w:tcW w:w="0" w:type="auto"/>
          </w:tcPr>
          <w:p w14:paraId="72E46FDE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>i</w:t>
            </w:r>
          </w:p>
        </w:tc>
      </w:tr>
      <w:tr w:rsidR="006155B8" w14:paraId="6B310B88" w14:textId="77777777" w:rsidTr="0003388C">
        <w:tc>
          <w:tcPr>
            <w:tcW w:w="0" w:type="auto"/>
          </w:tcPr>
          <w:p w14:paraId="055118B9" w14:textId="77777777" w:rsidR="006155B8" w:rsidRDefault="001D38BB">
            <w:pPr>
              <w:pStyle w:val="Compact"/>
            </w:pPr>
            <w:r>
              <w:t>Ngư</w:t>
            </w:r>
            <w:r>
              <w:t>ờ</w:t>
            </w:r>
            <w:r>
              <w:t>i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32E1D91" w14:textId="77777777" w:rsidR="006155B8" w:rsidRDefault="006155B8">
            <w:pPr>
              <w:pStyle w:val="Compact"/>
            </w:pPr>
          </w:p>
        </w:tc>
      </w:tr>
      <w:tr w:rsidR="006155B8" w14:paraId="39787E42" w14:textId="77777777" w:rsidTr="0003388C">
        <w:tc>
          <w:tcPr>
            <w:tcW w:w="0" w:type="auto"/>
          </w:tcPr>
          <w:p w14:paraId="539441AA" w14:textId="77777777" w:rsidR="006155B8" w:rsidRDefault="001D38BB">
            <w:pPr>
              <w:pStyle w:val="Compact"/>
            </w:pPr>
            <w:r>
              <w:t>V</w:t>
            </w:r>
            <w:r>
              <w:t>ị</w:t>
            </w:r>
            <w:r>
              <w:t xml:space="preserve"> trí</w:t>
            </w:r>
          </w:p>
        </w:tc>
        <w:tc>
          <w:tcPr>
            <w:tcW w:w="0" w:type="auto"/>
          </w:tcPr>
          <w:p w14:paraId="79A7E7E7" w14:textId="77777777" w:rsidR="006155B8" w:rsidRDefault="001D38BB">
            <w:pPr>
              <w:pStyle w:val="Compact"/>
            </w:pPr>
            <w:r>
              <w:t>B</w:t>
            </w:r>
            <w:r>
              <w:t>ế</w:t>
            </w:r>
            <w:r>
              <w:t>p trư</w:t>
            </w:r>
            <w:r>
              <w:t>ở</w:t>
            </w:r>
            <w:r>
              <w:t>ng</w:t>
            </w:r>
          </w:p>
        </w:tc>
      </w:tr>
    </w:tbl>
    <w:p w14:paraId="5E906ED6" w14:textId="77777777" w:rsidR="006155B8" w:rsidRDefault="001D38BB">
      <w:pPr>
        <w:pStyle w:val="Heading2"/>
      </w:pPr>
      <w:bookmarkStart w:id="2" w:name="kiểm-tra-món-ăn"/>
      <w:bookmarkEnd w:id="1"/>
      <w:r>
        <w:t>KI</w:t>
      </w:r>
      <w:r>
        <w:t>Ể</w:t>
      </w:r>
      <w:r>
        <w:t>M TRA MÓN ĂN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6155B8" w14:paraId="14C3BB05" w14:textId="77777777" w:rsidTr="0003388C">
        <w:tc>
          <w:tcPr>
            <w:tcW w:w="792" w:type="dxa"/>
          </w:tcPr>
          <w:p w14:paraId="65F8DECF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792" w:type="dxa"/>
          </w:tcPr>
          <w:p w14:paraId="1788879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Tên món ăn</w:t>
            </w:r>
          </w:p>
        </w:tc>
        <w:tc>
          <w:tcPr>
            <w:tcW w:w="792" w:type="dxa"/>
          </w:tcPr>
          <w:p w14:paraId="6BC65DE8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Màu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792" w:type="dxa"/>
          </w:tcPr>
          <w:p w14:paraId="340D7402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Mùi v</w:t>
            </w:r>
            <w:r>
              <w:rPr>
                <w:b/>
                <w:bCs/>
              </w:rPr>
              <w:t>ị</w:t>
            </w:r>
          </w:p>
        </w:tc>
        <w:tc>
          <w:tcPr>
            <w:tcW w:w="792" w:type="dxa"/>
          </w:tcPr>
          <w:p w14:paraId="03284BC5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792" w:type="dxa"/>
          </w:tcPr>
          <w:p w14:paraId="3BEF6C4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792" w:type="dxa"/>
          </w:tcPr>
          <w:p w14:paraId="6B19C3F9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792" w:type="dxa"/>
          </w:tcPr>
          <w:p w14:paraId="568012AE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792" w:type="dxa"/>
          </w:tcPr>
          <w:p w14:paraId="0A59745B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Lưu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  <w:tc>
          <w:tcPr>
            <w:tcW w:w="792" w:type="dxa"/>
          </w:tcPr>
          <w:p w14:paraId="24D1840D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6155B8" w14:paraId="3DB9B6E8" w14:textId="77777777" w:rsidTr="0003388C">
        <w:tc>
          <w:tcPr>
            <w:tcW w:w="792" w:type="dxa"/>
          </w:tcPr>
          <w:p w14:paraId="33EA6F8E" w14:textId="77777777" w:rsidR="006155B8" w:rsidRDefault="001D38BB">
            <w:pPr>
              <w:pStyle w:val="Compact"/>
            </w:pPr>
            <w:r>
              <w:t>1</w:t>
            </w:r>
          </w:p>
        </w:tc>
        <w:tc>
          <w:tcPr>
            <w:tcW w:w="792" w:type="dxa"/>
          </w:tcPr>
          <w:p w14:paraId="43C67207" w14:textId="77777777" w:rsidR="006155B8" w:rsidRDefault="006155B8">
            <w:pPr>
              <w:pStyle w:val="Compact"/>
            </w:pPr>
          </w:p>
        </w:tc>
        <w:tc>
          <w:tcPr>
            <w:tcW w:w="792" w:type="dxa"/>
          </w:tcPr>
          <w:p w14:paraId="2F114F69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462032F4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5C4FA33D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6364AE0" w14:textId="77777777" w:rsidR="006155B8" w:rsidRDefault="001D38BB">
            <w:pPr>
              <w:pStyle w:val="Compact"/>
            </w:pPr>
            <w:r>
              <w:t>°C</w:t>
            </w:r>
          </w:p>
        </w:tc>
        <w:tc>
          <w:tcPr>
            <w:tcW w:w="792" w:type="dxa"/>
          </w:tcPr>
          <w:p w14:paraId="1BE36CE9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ED5F218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0B57F8C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DEB0F5F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6155B8" w14:paraId="3A9C5C4D" w14:textId="77777777" w:rsidTr="0003388C">
        <w:tc>
          <w:tcPr>
            <w:tcW w:w="792" w:type="dxa"/>
          </w:tcPr>
          <w:p w14:paraId="18AAC4D1" w14:textId="77777777" w:rsidR="006155B8" w:rsidRDefault="001D38BB">
            <w:pPr>
              <w:pStyle w:val="Compact"/>
            </w:pPr>
            <w:r>
              <w:t>2</w:t>
            </w:r>
          </w:p>
        </w:tc>
        <w:tc>
          <w:tcPr>
            <w:tcW w:w="792" w:type="dxa"/>
          </w:tcPr>
          <w:p w14:paraId="6A4D33EE" w14:textId="77777777" w:rsidR="006155B8" w:rsidRDefault="006155B8">
            <w:pPr>
              <w:pStyle w:val="Compact"/>
            </w:pPr>
          </w:p>
        </w:tc>
        <w:tc>
          <w:tcPr>
            <w:tcW w:w="792" w:type="dxa"/>
          </w:tcPr>
          <w:p w14:paraId="2ECE1F88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349C77BA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1A9F3CF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1FFB32DA" w14:textId="77777777" w:rsidR="006155B8" w:rsidRDefault="001D38BB">
            <w:pPr>
              <w:pStyle w:val="Compact"/>
            </w:pPr>
            <w:r>
              <w:t>°C</w:t>
            </w:r>
          </w:p>
        </w:tc>
        <w:tc>
          <w:tcPr>
            <w:tcW w:w="792" w:type="dxa"/>
          </w:tcPr>
          <w:p w14:paraId="02DAA958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199F47C6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0E913041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2F4F65E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6155B8" w14:paraId="6C9C2D86" w14:textId="77777777" w:rsidTr="0003388C">
        <w:tc>
          <w:tcPr>
            <w:tcW w:w="792" w:type="dxa"/>
          </w:tcPr>
          <w:p w14:paraId="1B8DBC08" w14:textId="77777777" w:rsidR="006155B8" w:rsidRDefault="001D38BB">
            <w:pPr>
              <w:pStyle w:val="Compact"/>
            </w:pPr>
            <w:r>
              <w:t>3</w:t>
            </w:r>
          </w:p>
        </w:tc>
        <w:tc>
          <w:tcPr>
            <w:tcW w:w="792" w:type="dxa"/>
          </w:tcPr>
          <w:p w14:paraId="27735261" w14:textId="77777777" w:rsidR="006155B8" w:rsidRDefault="006155B8">
            <w:pPr>
              <w:pStyle w:val="Compact"/>
            </w:pPr>
          </w:p>
        </w:tc>
        <w:tc>
          <w:tcPr>
            <w:tcW w:w="792" w:type="dxa"/>
          </w:tcPr>
          <w:p w14:paraId="0E2C140E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4C0A1522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39D98E19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6A2D1944" w14:textId="77777777" w:rsidR="006155B8" w:rsidRDefault="001D38BB">
            <w:pPr>
              <w:pStyle w:val="Compact"/>
            </w:pPr>
            <w:r>
              <w:t>°C</w:t>
            </w:r>
          </w:p>
        </w:tc>
        <w:tc>
          <w:tcPr>
            <w:tcW w:w="792" w:type="dxa"/>
          </w:tcPr>
          <w:p w14:paraId="5F2F2AC8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2F8915C5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3914FB9C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75056FBA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lastRenderedPageBreak/>
              <w:t>đ</w:t>
            </w:r>
            <w:r>
              <w:t>ạ</w:t>
            </w:r>
            <w:r>
              <w:t>t</w:t>
            </w:r>
          </w:p>
        </w:tc>
      </w:tr>
      <w:tr w:rsidR="006155B8" w14:paraId="06E12E84" w14:textId="77777777" w:rsidTr="0003388C">
        <w:tc>
          <w:tcPr>
            <w:tcW w:w="792" w:type="dxa"/>
          </w:tcPr>
          <w:p w14:paraId="3E8B70BB" w14:textId="77777777" w:rsidR="006155B8" w:rsidRDefault="001D38BB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792" w:type="dxa"/>
          </w:tcPr>
          <w:p w14:paraId="067083F0" w14:textId="77777777" w:rsidR="006155B8" w:rsidRDefault="006155B8">
            <w:pPr>
              <w:pStyle w:val="Compact"/>
            </w:pPr>
          </w:p>
        </w:tc>
        <w:tc>
          <w:tcPr>
            <w:tcW w:w="792" w:type="dxa"/>
          </w:tcPr>
          <w:p w14:paraId="25824509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119F429D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25CB3A6F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008D6D0D" w14:textId="77777777" w:rsidR="006155B8" w:rsidRDefault="001D38BB">
            <w:pPr>
              <w:pStyle w:val="Compact"/>
            </w:pPr>
            <w:r>
              <w:t>°C</w:t>
            </w:r>
          </w:p>
        </w:tc>
        <w:tc>
          <w:tcPr>
            <w:tcW w:w="792" w:type="dxa"/>
          </w:tcPr>
          <w:p w14:paraId="4C9D2C17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44B15A2E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62DD6443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625C381A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  <w:tr w:rsidR="006155B8" w14:paraId="576DC468" w14:textId="77777777" w:rsidTr="0003388C">
        <w:tc>
          <w:tcPr>
            <w:tcW w:w="792" w:type="dxa"/>
          </w:tcPr>
          <w:p w14:paraId="07C2351B" w14:textId="77777777" w:rsidR="006155B8" w:rsidRDefault="001D38BB">
            <w:pPr>
              <w:pStyle w:val="Compact"/>
            </w:pPr>
            <w:r>
              <w:t>5</w:t>
            </w:r>
          </w:p>
        </w:tc>
        <w:tc>
          <w:tcPr>
            <w:tcW w:w="792" w:type="dxa"/>
          </w:tcPr>
          <w:p w14:paraId="407BF44C" w14:textId="77777777" w:rsidR="006155B8" w:rsidRDefault="006155B8">
            <w:pPr>
              <w:pStyle w:val="Compact"/>
            </w:pPr>
          </w:p>
        </w:tc>
        <w:tc>
          <w:tcPr>
            <w:tcW w:w="792" w:type="dxa"/>
          </w:tcPr>
          <w:p w14:paraId="6E57D6E2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3ADB7CAF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114B24A9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0ACA2E21" w14:textId="77777777" w:rsidR="006155B8" w:rsidRDefault="001D38BB">
            <w:pPr>
              <w:pStyle w:val="Compact"/>
            </w:pPr>
            <w:r>
              <w:t>°C</w:t>
            </w:r>
          </w:p>
        </w:tc>
        <w:tc>
          <w:tcPr>
            <w:tcW w:w="792" w:type="dxa"/>
          </w:tcPr>
          <w:p w14:paraId="09586D73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206B96DE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5A877E11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ỗ</w:t>
            </w:r>
            <w:r>
              <w:t>i</w:t>
            </w:r>
          </w:p>
        </w:tc>
        <w:tc>
          <w:tcPr>
            <w:tcW w:w="792" w:type="dxa"/>
          </w:tcPr>
          <w:p w14:paraId="1AFC2D97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ạ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 xml:space="preserve">ng </w:t>
            </w:r>
            <w:r>
              <w:rPr>
                <w:rFonts w:cs="Times New Roman"/>
              </w:rPr>
              <w:t>đ</w:t>
            </w:r>
            <w:r>
              <w:t>ạ</w:t>
            </w:r>
            <w:r>
              <w:t>t</w:t>
            </w:r>
          </w:p>
        </w:tc>
      </w:tr>
    </w:tbl>
    <w:p w14:paraId="2914BFB8" w14:textId="77777777" w:rsidR="006155B8" w:rsidRDefault="001D38BB">
      <w:pPr>
        <w:pStyle w:val="Heading2"/>
      </w:pPr>
      <w:bookmarkStart w:id="3" w:name="tiêu-chuẩn-đánh-giá"/>
      <w:bookmarkEnd w:id="2"/>
      <w:r>
        <w:t>TIÊU CHU</w:t>
      </w:r>
      <w:r>
        <w:t>Ẩ</w:t>
      </w:r>
      <w:r>
        <w:t>N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3036"/>
        <w:gridCol w:w="2963"/>
      </w:tblGrid>
      <w:tr w:rsidR="006155B8" w14:paraId="58FE57E1" w14:textId="77777777" w:rsidTr="0003388C">
        <w:tc>
          <w:tcPr>
            <w:tcW w:w="0" w:type="auto"/>
          </w:tcPr>
          <w:p w14:paraId="1C0BCBF0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B9B84B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83F21BE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</w:tr>
      <w:tr w:rsidR="006155B8" w14:paraId="016F71AF" w14:textId="77777777" w:rsidTr="0003388C">
        <w:tc>
          <w:tcPr>
            <w:tcW w:w="0" w:type="auto"/>
          </w:tcPr>
          <w:p w14:paraId="307E351F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Màu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4C8ACB1" w14:textId="77777777" w:rsidR="006155B8" w:rsidRDefault="001D38BB">
            <w:pPr>
              <w:pStyle w:val="Compact"/>
            </w:pPr>
            <w:r>
              <w:t>T</w:t>
            </w:r>
            <w:r>
              <w:t>ự</w:t>
            </w:r>
            <w:r>
              <w:t xml:space="preserve"> nhiên, b</w:t>
            </w:r>
            <w:r>
              <w:t>ắ</w:t>
            </w:r>
            <w:r>
              <w:t>t m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5195F89D" w14:textId="77777777" w:rsidR="006155B8" w:rsidRDefault="001D38BB">
            <w:pPr>
              <w:pStyle w:val="Compact"/>
            </w:pPr>
            <w:r>
              <w:t>Xám x</w:t>
            </w:r>
            <w:r>
              <w:t>ị</w:t>
            </w:r>
            <w:r>
              <w:t>t, nh</w:t>
            </w:r>
            <w:r>
              <w:t>ợ</w:t>
            </w:r>
            <w:r>
              <w:t>t nh</w:t>
            </w:r>
            <w:r>
              <w:t>ạ</w:t>
            </w:r>
            <w:r>
              <w:t>t, đen khét</w:t>
            </w:r>
          </w:p>
        </w:tc>
      </w:tr>
      <w:tr w:rsidR="006155B8" w14:paraId="37609656" w14:textId="77777777" w:rsidTr="0003388C">
        <w:tc>
          <w:tcPr>
            <w:tcW w:w="0" w:type="auto"/>
          </w:tcPr>
          <w:p w14:paraId="2B69077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Mùi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77501F3E" w14:textId="77777777" w:rsidR="006155B8" w:rsidRDefault="001D38BB">
            <w:pPr>
              <w:pStyle w:val="Compact"/>
            </w:pPr>
            <w:r>
              <w:t>Thơm, đúng món, v</w:t>
            </w:r>
            <w:r>
              <w:t>ừ</w:t>
            </w:r>
            <w:r>
              <w:t>a mi</w:t>
            </w:r>
            <w:r>
              <w:t>ệ</w:t>
            </w:r>
            <w:r>
              <w:t>ng</w:t>
            </w:r>
          </w:p>
        </w:tc>
        <w:tc>
          <w:tcPr>
            <w:tcW w:w="0" w:type="auto"/>
          </w:tcPr>
          <w:p w14:paraId="57CB9003" w14:textId="77777777" w:rsidR="006155B8" w:rsidRDefault="001D38BB">
            <w:pPr>
              <w:pStyle w:val="Compact"/>
            </w:pPr>
            <w:r>
              <w:t>Tanh, hôi, ôi, quá m</w:t>
            </w:r>
            <w:r>
              <w:t>ặ</w:t>
            </w:r>
            <w:r>
              <w:t>n/nh</w:t>
            </w:r>
            <w:r>
              <w:t>ạ</w:t>
            </w:r>
            <w:r>
              <w:t>t</w:t>
            </w:r>
          </w:p>
        </w:tc>
      </w:tr>
      <w:tr w:rsidR="006155B8" w14:paraId="52CE2688" w14:textId="77777777" w:rsidTr="0003388C">
        <w:tc>
          <w:tcPr>
            <w:tcW w:w="0" w:type="auto"/>
          </w:tcPr>
          <w:p w14:paraId="0F743384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7E9135C" w14:textId="77777777" w:rsidR="006155B8" w:rsidRDefault="001D38BB">
            <w:pPr>
              <w:pStyle w:val="Compact"/>
            </w:pPr>
            <w:r>
              <w:t>V</w:t>
            </w:r>
            <w:r>
              <w:t>ừ</w:t>
            </w:r>
            <w:r>
              <w:t>a m</w:t>
            </w:r>
            <w:r>
              <w:t>ề</w:t>
            </w:r>
            <w:r>
              <w:t>m, v</w:t>
            </w:r>
            <w:r>
              <w:t>ừ</w:t>
            </w:r>
            <w:r>
              <w:t>a giòn, phù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4398AA68" w14:textId="77777777" w:rsidR="006155B8" w:rsidRDefault="001D38BB">
            <w:pPr>
              <w:pStyle w:val="Compact"/>
            </w:pPr>
            <w:r>
              <w:t>Quá nhũn, quá c</w:t>
            </w:r>
            <w:r>
              <w:t>ứ</w:t>
            </w:r>
            <w:r>
              <w:t>ng, khô</w:t>
            </w:r>
          </w:p>
        </w:tc>
      </w:tr>
      <w:tr w:rsidR="006155B8" w14:paraId="470547E5" w14:textId="77777777" w:rsidTr="0003388C">
        <w:tc>
          <w:tcPr>
            <w:tcW w:w="0" w:type="auto"/>
          </w:tcPr>
          <w:p w14:paraId="49A90593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7447ADE5" w14:textId="77777777" w:rsidR="006155B8" w:rsidRDefault="001D38BB">
            <w:pPr>
              <w:pStyle w:val="Compact"/>
            </w:pPr>
            <w:r>
              <w:t>Nóng ≥ 60°C, l</w:t>
            </w:r>
            <w:r>
              <w:t>ạ</w:t>
            </w:r>
            <w:r>
              <w:t>nh ≤ 5°C</w:t>
            </w:r>
          </w:p>
        </w:tc>
        <w:tc>
          <w:tcPr>
            <w:tcW w:w="0" w:type="auto"/>
          </w:tcPr>
          <w:p w14:paraId="7CE70DB1" w14:textId="77777777" w:rsidR="006155B8" w:rsidRDefault="001D38BB">
            <w:pPr>
              <w:pStyle w:val="Compact"/>
            </w:pPr>
            <w:r>
              <w:t xml:space="preserve">Âm </w:t>
            </w:r>
            <w:r>
              <w:t>ấ</w:t>
            </w:r>
            <w:r>
              <w:t>m (5-60°C)</w:t>
            </w:r>
          </w:p>
        </w:tc>
      </w:tr>
      <w:tr w:rsidR="006155B8" w14:paraId="6A74978B" w14:textId="77777777" w:rsidTr="0003388C">
        <w:tc>
          <w:tcPr>
            <w:tcW w:w="0" w:type="auto"/>
          </w:tcPr>
          <w:p w14:paraId="30A3FB20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DE5D9C9" w14:textId="77777777" w:rsidR="006155B8" w:rsidRDefault="001D38BB">
            <w:pPr>
              <w:pStyle w:val="Compact"/>
            </w:pPr>
            <w:r>
              <w:t>Đ</w:t>
            </w:r>
            <w:r>
              <w:t>ủ</w:t>
            </w:r>
            <w:r>
              <w:t xml:space="preserve"> kh</w:t>
            </w:r>
            <w:r>
              <w:t>ẩ</w:t>
            </w:r>
            <w:r>
              <w:t>u ph</w:t>
            </w:r>
            <w:r>
              <w:t>ầ</w:t>
            </w:r>
            <w:r>
              <w:t>n theo đ</w:t>
            </w:r>
            <w:r>
              <w:t>ộ</w:t>
            </w:r>
            <w:r>
              <w:t xml:space="preserve"> tu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15E0C1B9" w14:textId="77777777" w:rsidR="006155B8" w:rsidRDefault="001D38BB">
            <w:pPr>
              <w:pStyle w:val="Compact"/>
            </w:pPr>
            <w:r>
              <w:t>Thi</w:t>
            </w:r>
            <w:r>
              <w:t>ế</w:t>
            </w:r>
            <w:r>
              <w:t>u ho</w:t>
            </w:r>
            <w:r>
              <w:t>ặ</w:t>
            </w:r>
            <w:r>
              <w:t>c th</w:t>
            </w:r>
            <w:r>
              <w:t>ừ</w:t>
            </w:r>
            <w:r>
              <w:t>a quá nhi</w:t>
            </w:r>
            <w:r>
              <w:t>ề</w:t>
            </w:r>
            <w:r>
              <w:t>u</w:t>
            </w:r>
          </w:p>
        </w:tc>
      </w:tr>
      <w:tr w:rsidR="006155B8" w14:paraId="2C79C2D6" w14:textId="77777777" w:rsidTr="0003388C">
        <w:tc>
          <w:tcPr>
            <w:tcW w:w="0" w:type="auto"/>
          </w:tcPr>
          <w:p w14:paraId="15E69853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</w:t>
            </w:r>
          </w:p>
        </w:tc>
        <w:tc>
          <w:tcPr>
            <w:tcW w:w="0" w:type="auto"/>
          </w:tcPr>
          <w:p w14:paraId="4A6E600C" w14:textId="77777777" w:rsidR="006155B8" w:rsidRDefault="001D38BB">
            <w:pPr>
              <w:pStyle w:val="Compact"/>
            </w:pPr>
            <w:r>
              <w:t>S</w:t>
            </w:r>
            <w:r>
              <w:t>ạ</w:t>
            </w:r>
            <w:r>
              <w:t>ch, không d</w:t>
            </w:r>
            <w:r>
              <w:t>ị</w:t>
            </w:r>
            <w:r>
              <w:t xml:space="preserve"> v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07679989" w14:textId="77777777" w:rsidR="006155B8" w:rsidRDefault="001D38BB">
            <w:pPr>
              <w:pStyle w:val="Compact"/>
            </w:pPr>
            <w:r>
              <w:t>Có tóc, ru</w:t>
            </w:r>
            <w:r>
              <w:t>ồ</w:t>
            </w:r>
            <w:r>
              <w:t>i, v</w:t>
            </w:r>
            <w:r>
              <w:t>ậ</w:t>
            </w:r>
            <w:r>
              <w:t>t l</w:t>
            </w:r>
            <w:r>
              <w:t>ạ</w:t>
            </w:r>
          </w:p>
        </w:tc>
      </w:tr>
      <w:tr w:rsidR="006155B8" w14:paraId="5F7A1414" w14:textId="77777777" w:rsidTr="0003388C">
        <w:tc>
          <w:tcPr>
            <w:tcW w:w="0" w:type="auto"/>
          </w:tcPr>
          <w:p w14:paraId="563449B5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Lưu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2EFC86E9" w14:textId="77777777" w:rsidR="006155B8" w:rsidRDefault="001D38BB">
            <w:pPr>
              <w:pStyle w:val="Compact"/>
            </w:pPr>
            <w:r>
              <w:t>Đã lưu 100g, dán nhãn</w:t>
            </w:r>
          </w:p>
        </w:tc>
        <w:tc>
          <w:tcPr>
            <w:tcW w:w="0" w:type="auto"/>
          </w:tcPr>
          <w:p w14:paraId="28D0708A" w14:textId="77777777" w:rsidR="006155B8" w:rsidRDefault="001D38BB">
            <w:pPr>
              <w:pStyle w:val="Compact"/>
            </w:pPr>
            <w:r>
              <w:t>Chưa lưu ho</w:t>
            </w:r>
            <w:r>
              <w:t>ặ</w:t>
            </w:r>
            <w:r>
              <w:t>c không đ</w:t>
            </w:r>
            <w:r>
              <w:t>ủ</w:t>
            </w:r>
          </w:p>
        </w:tc>
      </w:tr>
    </w:tbl>
    <w:p w14:paraId="69613B13" w14:textId="77777777" w:rsidR="006155B8" w:rsidRDefault="001D38BB">
      <w:pPr>
        <w:pStyle w:val="Heading2"/>
      </w:pPr>
      <w:bookmarkStart w:id="4" w:name="xử-lý-món-không-đạt"/>
      <w:bookmarkEnd w:id="3"/>
      <w:r>
        <w:t>X</w:t>
      </w:r>
      <w:r>
        <w:t>Ử</w:t>
      </w:r>
      <w:r>
        <w:t xml:space="preserve"> LÝ MÓN KHÔNG Đ</w:t>
      </w:r>
      <w:r>
        <w:t>Ạ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155B8" w14:paraId="51680DAA" w14:textId="77777777" w:rsidTr="0003388C">
        <w:tc>
          <w:tcPr>
            <w:tcW w:w="1584" w:type="dxa"/>
          </w:tcPr>
          <w:p w14:paraId="522432C0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Món ăn</w:t>
            </w:r>
          </w:p>
        </w:tc>
        <w:tc>
          <w:tcPr>
            <w:tcW w:w="1584" w:type="dxa"/>
          </w:tcPr>
          <w:p w14:paraId="51BBCA56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2C4E363C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F83725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00C64595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55B8" w14:paraId="43D34008" w14:textId="77777777" w:rsidTr="0003388C">
        <w:tc>
          <w:tcPr>
            <w:tcW w:w="1584" w:type="dxa"/>
          </w:tcPr>
          <w:p w14:paraId="1FE116DE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1936F501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6C61DD3C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017137A5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6F705755" w14:textId="77777777" w:rsidR="006155B8" w:rsidRDefault="006155B8">
            <w:pPr>
              <w:pStyle w:val="Compact"/>
            </w:pPr>
          </w:p>
        </w:tc>
      </w:tr>
      <w:tr w:rsidR="006155B8" w14:paraId="28B66A33" w14:textId="77777777" w:rsidTr="0003388C">
        <w:tc>
          <w:tcPr>
            <w:tcW w:w="1584" w:type="dxa"/>
          </w:tcPr>
          <w:p w14:paraId="1A4C445B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7AE71B8A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0F187E16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39A9DCB2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4484762D" w14:textId="77777777" w:rsidR="006155B8" w:rsidRDefault="006155B8">
            <w:pPr>
              <w:pStyle w:val="Compact"/>
            </w:pPr>
          </w:p>
        </w:tc>
      </w:tr>
      <w:tr w:rsidR="006155B8" w14:paraId="22EFCA6D" w14:textId="77777777" w:rsidTr="0003388C">
        <w:tc>
          <w:tcPr>
            <w:tcW w:w="1584" w:type="dxa"/>
          </w:tcPr>
          <w:p w14:paraId="7914F5CC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34269A0E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47F0EA2B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005460B9" w14:textId="77777777" w:rsidR="006155B8" w:rsidRDefault="006155B8">
            <w:pPr>
              <w:pStyle w:val="Compact"/>
            </w:pPr>
          </w:p>
        </w:tc>
        <w:tc>
          <w:tcPr>
            <w:tcW w:w="1584" w:type="dxa"/>
          </w:tcPr>
          <w:p w14:paraId="400F384D" w14:textId="77777777" w:rsidR="006155B8" w:rsidRDefault="006155B8">
            <w:pPr>
              <w:pStyle w:val="Compact"/>
            </w:pPr>
          </w:p>
        </w:tc>
      </w:tr>
    </w:tbl>
    <w:p w14:paraId="64358166" w14:textId="77777777" w:rsidR="006155B8" w:rsidRDefault="001D38BB">
      <w:pPr>
        <w:pStyle w:val="Heading2"/>
      </w:pPr>
      <w:bookmarkStart w:id="5" w:name="kiểm-tra-bổ-sung"/>
      <w:bookmarkEnd w:id="4"/>
      <w:r>
        <w:lastRenderedPageBreak/>
        <w:t>KI</w:t>
      </w:r>
      <w:r>
        <w:t>Ể</w:t>
      </w:r>
      <w:r>
        <w:t>M TRA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2290"/>
        <w:gridCol w:w="1037"/>
      </w:tblGrid>
      <w:tr w:rsidR="006155B8" w14:paraId="5922F20A" w14:textId="77777777" w:rsidTr="0003388C">
        <w:tc>
          <w:tcPr>
            <w:tcW w:w="0" w:type="auto"/>
          </w:tcPr>
          <w:p w14:paraId="73B22308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3F6E936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0" w:type="auto"/>
          </w:tcPr>
          <w:p w14:paraId="025D877A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55B8" w14:paraId="6F90E277" w14:textId="77777777" w:rsidTr="0003388C">
        <w:tc>
          <w:tcPr>
            <w:tcW w:w="0" w:type="auto"/>
          </w:tcPr>
          <w:p w14:paraId="2CAC559C" w14:textId="77777777" w:rsidR="006155B8" w:rsidRDefault="001D38BB">
            <w:pPr>
              <w:pStyle w:val="Compact"/>
            </w:pPr>
            <w:r>
              <w:t>D</w:t>
            </w:r>
            <w:r>
              <w:t>ụ</w:t>
            </w:r>
            <w:r>
              <w:t>ng c</w:t>
            </w:r>
            <w:r>
              <w:t>ụ</w:t>
            </w:r>
            <w:r>
              <w:t xml:space="preserve"> n</w:t>
            </w:r>
            <w:r>
              <w:t>ấ</w:t>
            </w:r>
            <w:r>
              <w:t>u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A5D0255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r</w:t>
            </w:r>
            <w:r>
              <w:t>ử</w:t>
            </w:r>
            <w:r>
              <w:t>a</w:t>
            </w:r>
          </w:p>
        </w:tc>
        <w:tc>
          <w:tcPr>
            <w:tcW w:w="0" w:type="auto"/>
          </w:tcPr>
          <w:p w14:paraId="0D2F6DB8" w14:textId="77777777" w:rsidR="006155B8" w:rsidRDefault="006155B8">
            <w:pPr>
              <w:pStyle w:val="Compact"/>
            </w:pPr>
          </w:p>
        </w:tc>
      </w:tr>
      <w:tr w:rsidR="006155B8" w14:paraId="5917F424" w14:textId="77777777" w:rsidTr="0003388C">
        <w:tc>
          <w:tcPr>
            <w:tcW w:w="0" w:type="auto"/>
          </w:tcPr>
          <w:p w14:paraId="244CD908" w14:textId="77777777" w:rsidR="006155B8" w:rsidRDefault="001D38BB">
            <w:pPr>
              <w:pStyle w:val="Compact"/>
            </w:pPr>
            <w:r>
              <w:t>Khu v</w:t>
            </w:r>
            <w:r>
              <w:t>ự</w:t>
            </w:r>
            <w:r>
              <w:t>c n</w:t>
            </w:r>
            <w:r>
              <w:t>ấ</w:t>
            </w:r>
            <w:r>
              <w:t>u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332ECDAA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ầ</w:t>
            </w:r>
            <w:r>
              <w:t>n v</w:t>
            </w:r>
            <w:r>
              <w:t>ệ</w:t>
            </w:r>
            <w:r>
              <w:t xml:space="preserve"> sinh</w:t>
            </w:r>
          </w:p>
        </w:tc>
        <w:tc>
          <w:tcPr>
            <w:tcW w:w="0" w:type="auto"/>
          </w:tcPr>
          <w:p w14:paraId="2594D0B8" w14:textId="77777777" w:rsidR="006155B8" w:rsidRDefault="006155B8">
            <w:pPr>
              <w:pStyle w:val="Compact"/>
            </w:pPr>
          </w:p>
        </w:tc>
      </w:tr>
      <w:tr w:rsidR="006155B8" w14:paraId="65541A80" w14:textId="77777777" w:rsidTr="0003388C">
        <w:tc>
          <w:tcPr>
            <w:tcW w:w="0" w:type="auto"/>
          </w:tcPr>
          <w:p w14:paraId="06FDE5FE" w14:textId="77777777" w:rsidR="006155B8" w:rsidRDefault="001D38BB">
            <w:pPr>
              <w:pStyle w:val="Compact"/>
            </w:pPr>
            <w:r>
              <w:t>Nguyên li</w:t>
            </w:r>
            <w:r>
              <w:t>ệ</w:t>
            </w:r>
            <w:r>
              <w:t>u đ</w:t>
            </w:r>
            <w:r>
              <w:t>ủ</w:t>
            </w:r>
          </w:p>
        </w:tc>
        <w:tc>
          <w:tcPr>
            <w:tcW w:w="0" w:type="auto"/>
          </w:tcPr>
          <w:p w14:paraId="556CFDBD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514F2BE7" w14:textId="77777777" w:rsidR="006155B8" w:rsidRDefault="006155B8">
            <w:pPr>
              <w:pStyle w:val="Compact"/>
            </w:pPr>
          </w:p>
        </w:tc>
      </w:tr>
      <w:tr w:rsidR="006155B8" w14:paraId="63CD0187" w14:textId="77777777" w:rsidTr="0003388C">
        <w:tc>
          <w:tcPr>
            <w:tcW w:w="0" w:type="auto"/>
          </w:tcPr>
          <w:p w14:paraId="66899BAE" w14:textId="77777777" w:rsidR="006155B8" w:rsidRDefault="001D38BB">
            <w:pPr>
              <w:pStyle w:val="Compact"/>
            </w:pPr>
            <w:r>
              <w:t>Gia v</w:t>
            </w:r>
            <w:r>
              <w:t>ị</w:t>
            </w:r>
            <w:r>
              <w:t xml:space="preserve"> đ</w:t>
            </w:r>
            <w:r>
              <w:t>ủ</w:t>
            </w:r>
          </w:p>
        </w:tc>
        <w:tc>
          <w:tcPr>
            <w:tcW w:w="0" w:type="auto"/>
          </w:tcPr>
          <w:p w14:paraId="482653BA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0166E788" w14:textId="77777777" w:rsidR="006155B8" w:rsidRDefault="006155B8">
            <w:pPr>
              <w:pStyle w:val="Compact"/>
            </w:pPr>
          </w:p>
        </w:tc>
      </w:tr>
    </w:tbl>
    <w:p w14:paraId="4AC08FEE" w14:textId="77777777" w:rsidR="006155B8" w:rsidRDefault="001D38BB">
      <w:pPr>
        <w:pStyle w:val="Heading2"/>
      </w:pPr>
      <w:bookmarkStart w:id="6" w:name="phản-hồi-từ-đồng-nghiệp"/>
      <w:bookmarkEnd w:id="5"/>
      <w:r>
        <w:t>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Đ</w:t>
      </w:r>
      <w:r>
        <w:t>Ồ</w:t>
      </w:r>
      <w:r>
        <w:t>NG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3"/>
        <w:gridCol w:w="890"/>
        <w:gridCol w:w="1010"/>
      </w:tblGrid>
      <w:tr w:rsidR="006155B8" w14:paraId="4D108032" w14:textId="77777777" w:rsidTr="0003388C">
        <w:tc>
          <w:tcPr>
            <w:tcW w:w="0" w:type="auto"/>
          </w:tcPr>
          <w:p w14:paraId="585E7460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AA37BB0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Ý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CCCEF99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6155B8" w14:paraId="4C9D61B9" w14:textId="77777777" w:rsidTr="0003388C">
        <w:tc>
          <w:tcPr>
            <w:tcW w:w="0" w:type="auto"/>
          </w:tcPr>
          <w:p w14:paraId="0D12E02C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282EC1F1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24D2F8BE" w14:textId="77777777" w:rsidR="006155B8" w:rsidRDefault="006155B8">
            <w:pPr>
              <w:pStyle w:val="Compact"/>
            </w:pPr>
          </w:p>
        </w:tc>
      </w:tr>
      <w:tr w:rsidR="006155B8" w14:paraId="5C50D51B" w14:textId="77777777" w:rsidTr="0003388C">
        <w:tc>
          <w:tcPr>
            <w:tcW w:w="0" w:type="auto"/>
          </w:tcPr>
          <w:p w14:paraId="4CBAC1BC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33A726BC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2E85C12E" w14:textId="77777777" w:rsidR="006155B8" w:rsidRDefault="006155B8">
            <w:pPr>
              <w:pStyle w:val="Compact"/>
            </w:pPr>
          </w:p>
        </w:tc>
      </w:tr>
      <w:tr w:rsidR="006155B8" w14:paraId="3CC4EE14" w14:textId="77777777" w:rsidTr="0003388C">
        <w:tc>
          <w:tcPr>
            <w:tcW w:w="0" w:type="auto"/>
          </w:tcPr>
          <w:p w14:paraId="240C4D05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06F374FD" w14:textId="77777777" w:rsidR="006155B8" w:rsidRDefault="006155B8">
            <w:pPr>
              <w:pStyle w:val="Compact"/>
            </w:pPr>
          </w:p>
        </w:tc>
        <w:tc>
          <w:tcPr>
            <w:tcW w:w="0" w:type="auto"/>
          </w:tcPr>
          <w:p w14:paraId="44DBBBEB" w14:textId="77777777" w:rsidR="006155B8" w:rsidRDefault="006155B8">
            <w:pPr>
              <w:pStyle w:val="Compact"/>
            </w:pPr>
          </w:p>
        </w:tc>
      </w:tr>
    </w:tbl>
    <w:p w14:paraId="69EE4895" w14:textId="77777777" w:rsidR="006155B8" w:rsidRDefault="001D38BB">
      <w:pPr>
        <w:pStyle w:val="Heading2"/>
      </w:pPr>
      <w:bookmarkStart w:id="7" w:name="tổng-kết"/>
      <w:bookmarkEnd w:id="6"/>
      <w:r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037"/>
      </w:tblGrid>
      <w:tr w:rsidR="006155B8" w14:paraId="6DF39DA2" w14:textId="77777777" w:rsidTr="0003388C">
        <w:tc>
          <w:tcPr>
            <w:tcW w:w="0" w:type="auto"/>
          </w:tcPr>
          <w:p w14:paraId="75637BBB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48E9B9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6155B8" w14:paraId="73F6C497" w14:textId="77777777" w:rsidTr="0003388C">
        <w:tc>
          <w:tcPr>
            <w:tcW w:w="0" w:type="auto"/>
          </w:tcPr>
          <w:p w14:paraId="35F34F61" w14:textId="77777777" w:rsidR="006155B8" w:rsidRDefault="001D38BB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món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52391C12" w14:textId="77777777" w:rsidR="006155B8" w:rsidRDefault="006155B8">
            <w:pPr>
              <w:pStyle w:val="Compact"/>
            </w:pPr>
          </w:p>
        </w:tc>
      </w:tr>
      <w:tr w:rsidR="006155B8" w14:paraId="77978E6A" w14:textId="77777777" w:rsidTr="0003388C">
        <w:tc>
          <w:tcPr>
            <w:tcW w:w="0" w:type="auto"/>
          </w:tcPr>
          <w:p w14:paraId="5CE0BDD4" w14:textId="77777777" w:rsidR="006155B8" w:rsidRDefault="001D38BB">
            <w:pPr>
              <w:pStyle w:val="Compact"/>
            </w:pPr>
            <w:r>
              <w:t>S</w:t>
            </w:r>
            <w:r>
              <w:t>ố</w:t>
            </w:r>
            <w:r>
              <w:t xml:space="preserve"> món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34DF5A4A" w14:textId="77777777" w:rsidR="006155B8" w:rsidRDefault="006155B8">
            <w:pPr>
              <w:pStyle w:val="Compact"/>
            </w:pPr>
          </w:p>
        </w:tc>
      </w:tr>
      <w:tr w:rsidR="006155B8" w14:paraId="6FF8EA22" w14:textId="77777777" w:rsidTr="0003388C">
        <w:tc>
          <w:tcPr>
            <w:tcW w:w="0" w:type="auto"/>
          </w:tcPr>
          <w:p w14:paraId="0C3F67EE" w14:textId="77777777" w:rsidR="006155B8" w:rsidRDefault="001D38BB">
            <w:pPr>
              <w:pStyle w:val="Compact"/>
            </w:pPr>
            <w:r>
              <w:t>S</w:t>
            </w:r>
            <w:r>
              <w:t>ố</w:t>
            </w:r>
            <w:r>
              <w:t xml:space="preserve"> món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782CCD4" w14:textId="77777777" w:rsidR="006155B8" w:rsidRDefault="006155B8">
            <w:pPr>
              <w:pStyle w:val="Compact"/>
            </w:pPr>
          </w:p>
        </w:tc>
      </w:tr>
      <w:tr w:rsidR="006155B8" w14:paraId="1C2E5D7A" w14:textId="77777777" w:rsidTr="0003388C">
        <w:tc>
          <w:tcPr>
            <w:tcW w:w="0" w:type="auto"/>
          </w:tcPr>
          <w:p w14:paraId="3B3B03C7" w14:textId="77777777" w:rsidR="006155B8" w:rsidRDefault="001D38B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 (%)</w:t>
            </w:r>
          </w:p>
        </w:tc>
        <w:tc>
          <w:tcPr>
            <w:tcW w:w="0" w:type="auto"/>
          </w:tcPr>
          <w:p w14:paraId="620CB2A5" w14:textId="77777777" w:rsidR="006155B8" w:rsidRDefault="001D38BB">
            <w:pPr>
              <w:pStyle w:val="Compact"/>
            </w:pPr>
            <w:r>
              <w:t>%</w:t>
            </w:r>
          </w:p>
        </w:tc>
      </w:tr>
    </w:tbl>
    <w:p w14:paraId="39C4DCA0" w14:textId="77777777" w:rsidR="006155B8" w:rsidRDefault="001D38BB">
      <w:pPr>
        <w:pStyle w:val="Heading2"/>
      </w:pPr>
      <w:bookmarkStart w:id="8" w:name="quyết-định"/>
      <w:bookmarkEnd w:id="7"/>
      <w:r>
        <w:t>QUY</w:t>
      </w:r>
      <w:r>
        <w:t>Ế</w:t>
      </w:r>
      <w:r>
        <w:t>T Đ</w:t>
      </w:r>
      <w:r>
        <w:t>Ị</w:t>
      </w:r>
      <w: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1743"/>
      </w:tblGrid>
      <w:tr w:rsidR="006155B8" w14:paraId="0DB41411" w14:textId="77777777" w:rsidTr="0003388C">
        <w:tc>
          <w:tcPr>
            <w:tcW w:w="0" w:type="auto"/>
          </w:tcPr>
          <w:p w14:paraId="5050AEA8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42493647" w14:textId="77777777" w:rsidR="006155B8" w:rsidRDefault="001D38BB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</w:tr>
      <w:tr w:rsidR="006155B8" w14:paraId="61B2B148" w14:textId="77777777" w:rsidTr="0003388C">
        <w:tc>
          <w:tcPr>
            <w:tcW w:w="0" w:type="auto"/>
          </w:tcPr>
          <w:p w14:paraId="50729496" w14:textId="77777777" w:rsidR="006155B8" w:rsidRDefault="001D38BB">
            <w:pPr>
              <w:pStyle w:val="Compact"/>
            </w:pPr>
            <w:r>
              <w:t>Cho phép 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56BB121C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6155B8" w14:paraId="3CD78B77" w14:textId="77777777" w:rsidTr="0003388C">
        <w:tc>
          <w:tcPr>
            <w:tcW w:w="0" w:type="auto"/>
          </w:tcPr>
          <w:p w14:paraId="1F4813B0" w14:textId="77777777" w:rsidR="006155B8" w:rsidRDefault="001D38BB">
            <w:pPr>
              <w:pStyle w:val="Compact"/>
            </w:pPr>
            <w:r>
              <w:t>C</w:t>
            </w:r>
            <w:r>
              <w:t>ầ</w:t>
            </w:r>
            <w:r>
              <w:t>n 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  <w:tc>
          <w:tcPr>
            <w:tcW w:w="0" w:type="auto"/>
          </w:tcPr>
          <w:p w14:paraId="2B281C6F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6155B8" w14:paraId="253656C3" w14:textId="77777777" w:rsidTr="0003388C">
        <w:tc>
          <w:tcPr>
            <w:tcW w:w="0" w:type="auto"/>
          </w:tcPr>
          <w:p w14:paraId="340E3676" w14:textId="77777777" w:rsidR="006155B8" w:rsidRDefault="001D38BB">
            <w:pPr>
              <w:pStyle w:val="Compact"/>
            </w:pPr>
            <w:r>
              <w:t>C</w:t>
            </w:r>
            <w:r>
              <w:t>ầ</w:t>
            </w:r>
            <w:r>
              <w:t>n làm l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204C2BBB" w14:textId="77777777" w:rsidR="006155B8" w:rsidRDefault="001D38B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</w:tbl>
    <w:p w14:paraId="30AB48AA" w14:textId="77777777" w:rsidR="006155B8" w:rsidRDefault="001D38BB">
      <w:pPr>
        <w:pStyle w:val="Heading2"/>
      </w:pPr>
      <w:bookmarkStart w:id="9" w:name="ghi-chú"/>
      <w:bookmarkEnd w:id="8"/>
      <w:r>
        <w:lastRenderedPageBreak/>
        <w:t>GHI CHÚ</w:t>
      </w:r>
    </w:p>
    <w:p w14:paraId="360F62B9" w14:textId="77777777" w:rsidR="006155B8" w:rsidRDefault="001D38BB">
      <w:r>
        <w:pict w14:anchorId="4154668D">
          <v:rect id="_x0000_i1026" style="width:0;height:1.5pt" o:hralign="center" o:hrstd="t" o:hr="t"/>
        </w:pict>
      </w:r>
    </w:p>
    <w:p w14:paraId="074B1932" w14:textId="77777777" w:rsidR="006155B8" w:rsidRDefault="001D38BB">
      <w:r>
        <w:pict w14:anchorId="5DEEF8F3">
          <v:rect id="_x0000_i1027" style="width:0;height:1.5pt" o:hralign="center" o:hrstd="t" o:hr="t"/>
        </w:pict>
      </w:r>
    </w:p>
    <w:p w14:paraId="6712394D" w14:textId="77777777" w:rsidR="006155B8" w:rsidRDefault="001D38BB">
      <w:r>
        <w:pict w14:anchorId="33D1784A">
          <v:rect id="_x0000_i1028" style="width:0;height:1.5pt" o:hralign="center" o:hrstd="t" o:hr="t"/>
        </w:pict>
      </w:r>
    </w:p>
    <w:p w14:paraId="412D2A45" w14:textId="77777777" w:rsidR="006155B8" w:rsidRDefault="001D38BB">
      <w:r>
        <w:pict w14:anchorId="06008BF3">
          <v:rect id="_x0000_i1029" style="width:0;height:1.5pt" o:hralign="center" o:hrstd="t" o:hr="t"/>
        </w:pict>
      </w:r>
    </w:p>
    <w:p w14:paraId="7CBB7719" w14:textId="77777777" w:rsidR="006155B8" w:rsidRDefault="001D38B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b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p: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3ED4F8B6" w14:textId="77777777" w:rsidR="006155B8" w:rsidRDefault="001D38BB">
      <w:r>
        <w:pict w14:anchorId="5E058D51">
          <v:rect id="_x0000_i1030" style="width:0;height:1.5pt" o:hralign="center" o:hrstd="t" o:hr="t"/>
        </w:pict>
      </w:r>
    </w:p>
    <w:p w14:paraId="0B563710" w14:textId="77777777" w:rsidR="006155B8" w:rsidRDefault="001D38BB">
      <w:pPr>
        <w:pStyle w:val="FirstParagraph"/>
      </w:pPr>
      <w:r>
        <w:rPr>
          <w:b/>
          <w:bCs/>
        </w:rPr>
        <w:t>LƯU Ý:</w:t>
      </w:r>
      <w:r>
        <w:t xml:space="preserve"> </w:t>
      </w:r>
      <w:r>
        <w:t>- T</w:t>
      </w:r>
      <w:r>
        <w:t>ự</w:t>
      </w:r>
      <w:r>
        <w:t xml:space="preserve"> ki</w:t>
      </w:r>
      <w:r>
        <w:t>ể</w:t>
      </w:r>
      <w:r>
        <w:t>m tra là bư</w:t>
      </w:r>
      <w:r>
        <w:t>ớ</w:t>
      </w:r>
      <w:r>
        <w:t>c quan tr</w:t>
      </w:r>
      <w:r>
        <w:t>ọ</w:t>
      </w:r>
      <w:r>
        <w:t>ng trong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 - Ph</w:t>
      </w:r>
      <w:r>
        <w:t>ả</w:t>
      </w:r>
      <w:r>
        <w:t>i ki</w:t>
      </w:r>
      <w:r>
        <w:t>ể</w:t>
      </w:r>
      <w:r>
        <w:t>m tra k</w:t>
      </w:r>
      <w:r>
        <w:t>ỹ</w:t>
      </w:r>
      <w:r>
        <w:t xml:space="preserve"> lư</w:t>
      </w:r>
      <w:r>
        <w:t>ỡ</w:t>
      </w:r>
      <w:r>
        <w:t>ng trư</w:t>
      </w:r>
      <w:r>
        <w:t>ớ</w:t>
      </w:r>
      <w:r>
        <w:t>c khi báo cáo Trư</w:t>
      </w:r>
      <w:r>
        <w:t>ở</w:t>
      </w:r>
      <w:r>
        <w:t>ng b</w:t>
      </w:r>
      <w:r>
        <w:t>ế</w:t>
      </w:r>
      <w:r>
        <w:t>p - N</w:t>
      </w:r>
      <w:r>
        <w:t>ế</w:t>
      </w:r>
      <w:r>
        <w:t>u có nghi ng</w:t>
      </w:r>
      <w:r>
        <w:t>ờ</w:t>
      </w:r>
      <w:r>
        <w:t>, không đư</w:t>
      </w:r>
      <w:r>
        <w:t>ợ</w:t>
      </w:r>
      <w:r>
        <w:t>c ph</w:t>
      </w:r>
      <w:r>
        <w:t>ụ</w:t>
      </w:r>
      <w:r>
        <w:t>c v</w:t>
      </w:r>
      <w:r>
        <w:t>ụ</w:t>
      </w:r>
      <w:bookmarkEnd w:id="0"/>
      <w:bookmarkEnd w:id="9"/>
    </w:p>
    <w:sectPr w:rsidR="006155B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5D266" w14:textId="77777777" w:rsidR="001D38BB" w:rsidRDefault="001D38BB" w:rsidP="0003388C">
      <w:pPr>
        <w:spacing w:line="240" w:lineRule="auto"/>
      </w:pPr>
      <w:r>
        <w:separator/>
      </w:r>
    </w:p>
  </w:endnote>
  <w:endnote w:type="continuationSeparator" w:id="0">
    <w:p w14:paraId="53396F5C" w14:textId="77777777" w:rsidR="001D38BB" w:rsidRDefault="001D38BB" w:rsidP="00033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07C40" w14:textId="77777777" w:rsidR="001D38BB" w:rsidRDefault="001D38BB" w:rsidP="0003388C">
      <w:pPr>
        <w:spacing w:line="240" w:lineRule="auto"/>
      </w:pPr>
      <w:r>
        <w:separator/>
      </w:r>
    </w:p>
  </w:footnote>
  <w:footnote w:type="continuationSeparator" w:id="0">
    <w:p w14:paraId="77A5E1CA" w14:textId="77777777" w:rsidR="001D38BB" w:rsidRDefault="001D38BB" w:rsidP="000338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F1FA2" w14:textId="77777777" w:rsidR="0003388C" w:rsidRPr="00A33244" w:rsidRDefault="0003388C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3BD5CCC" wp14:editId="729DDAD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0210A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D4A161" w14:textId="77777777" w:rsidR="0003388C" w:rsidRDefault="000338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11C1A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F8DF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5B8"/>
    <w:rsid w:val="0003388C"/>
    <w:rsid w:val="001D38BB"/>
    <w:rsid w:val="00615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94CE7E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388C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88C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88C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88C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3388C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3388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3388C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3388C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C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C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388C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3388C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88C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88C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C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338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88C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338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88C"/>
    <w:rPr>
      <w:rFonts w:ascii="Times New Roman" w:hAnsi="Times New Roman"/>
      <w:szCs w:val="22"/>
    </w:rPr>
  </w:style>
  <w:style w:type="character" w:styleId="Emphasis">
    <w:name w:val="Emphasis"/>
    <w:rsid w:val="0003388C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3388C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3388C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3388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3388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2026-01-29T03:01:00Z</dcterms:created>
  <dcterms:modified xsi:type="dcterms:W3CDTF">2026-01-29T03:01:00Z</dcterms:modified>
</cp:coreProperties>
</file>