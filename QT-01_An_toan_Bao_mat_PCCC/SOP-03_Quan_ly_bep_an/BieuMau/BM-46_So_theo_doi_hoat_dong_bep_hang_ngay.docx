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7A00" w14:textId="77777777" w:rsidR="00752E30" w:rsidRDefault="00CC0577" w:rsidP="00182A53">
      <w:pPr>
        <w:pStyle w:val="Title"/>
      </w:pPr>
      <w:bookmarkStart w:id="0" w:name="Xe31cc3cdda3ce68bc40bb99af7fded2bf133c7e"/>
      <w:r>
        <w:t>BM-46: S</w:t>
      </w:r>
      <w:r>
        <w:t>Ổ</w:t>
      </w:r>
      <w:r>
        <w:t xml:space="preserve"> THEO DÕI HO</w:t>
      </w:r>
      <w:r>
        <w:t>Ạ</w:t>
      </w:r>
      <w:r>
        <w:t>T Đ</w:t>
      </w:r>
      <w:r>
        <w:t>Ộ</w:t>
      </w:r>
      <w:r>
        <w:t>NG B</w:t>
      </w:r>
      <w:r>
        <w:t>Ế</w:t>
      </w:r>
      <w:r>
        <w:t>P HÀNG NGÀY</w:t>
      </w:r>
    </w:p>
    <w:p w14:paraId="3E800B78" w14:textId="77777777" w:rsidR="00752E30" w:rsidRDefault="00CC057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QT-01-SOP-03-BM-46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144E0A5" w14:textId="77777777" w:rsidR="00752E30" w:rsidRDefault="00CC0577">
      <w:r>
        <w:pict w14:anchorId="7D3601D8">
          <v:rect id="_x0000_i1025" style="width:0;height:1.5pt" o:hralign="center" o:hrstd="t" o:hr="t"/>
        </w:pict>
      </w:r>
    </w:p>
    <w:p w14:paraId="5A6B02EA" w14:textId="77777777" w:rsidR="00752E30" w:rsidRDefault="00CC0577">
      <w:pPr>
        <w:pStyle w:val="Heading2"/>
      </w:pPr>
      <w:bookmarkStart w:id="1" w:name="thông-tin-ngày"/>
      <w:r>
        <w:t>THÔNG TIN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4369"/>
      </w:tblGrid>
      <w:tr w:rsidR="00752E30" w14:paraId="10C78778" w14:textId="77777777" w:rsidTr="00182A53">
        <w:tc>
          <w:tcPr>
            <w:tcW w:w="0" w:type="auto"/>
          </w:tcPr>
          <w:p w14:paraId="565BB734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7902AD2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52E30" w14:paraId="0B9EF5FB" w14:textId="77777777" w:rsidTr="00182A53">
        <w:tc>
          <w:tcPr>
            <w:tcW w:w="0" w:type="auto"/>
          </w:tcPr>
          <w:p w14:paraId="51A4BD84" w14:textId="77777777" w:rsidR="00752E30" w:rsidRDefault="00CC0577">
            <w:pPr>
              <w:pStyle w:val="Compact"/>
            </w:pPr>
            <w:r>
              <w:t>Ngày</w:t>
            </w:r>
          </w:p>
        </w:tc>
        <w:tc>
          <w:tcPr>
            <w:tcW w:w="0" w:type="auto"/>
          </w:tcPr>
          <w:p w14:paraId="38075043" w14:textId="77777777" w:rsidR="00752E30" w:rsidRDefault="00CC0577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752E30" w14:paraId="781D7570" w14:textId="77777777" w:rsidTr="00182A53">
        <w:tc>
          <w:tcPr>
            <w:tcW w:w="0" w:type="auto"/>
          </w:tcPr>
          <w:p w14:paraId="6C4F5747" w14:textId="77777777" w:rsidR="00752E30" w:rsidRDefault="00CC0577">
            <w:pPr>
              <w:pStyle w:val="Compact"/>
            </w:pPr>
            <w:r>
              <w:t>Th</w:t>
            </w:r>
            <w:r>
              <w:t>ứ</w:t>
            </w:r>
          </w:p>
        </w:tc>
        <w:tc>
          <w:tcPr>
            <w:tcW w:w="0" w:type="auto"/>
          </w:tcPr>
          <w:p w14:paraId="3AD4285E" w14:textId="77777777" w:rsidR="00752E30" w:rsidRDefault="00752E30">
            <w:pPr>
              <w:pStyle w:val="Compact"/>
            </w:pPr>
          </w:p>
        </w:tc>
      </w:tr>
      <w:tr w:rsidR="00752E30" w14:paraId="05E294A7" w14:textId="77777777" w:rsidTr="00182A53">
        <w:tc>
          <w:tcPr>
            <w:tcW w:w="0" w:type="auto"/>
          </w:tcPr>
          <w:p w14:paraId="1D2F3AFB" w14:textId="77777777" w:rsidR="00752E30" w:rsidRDefault="00CC0577">
            <w:pPr>
              <w:pStyle w:val="Compact"/>
            </w:pPr>
            <w:r>
              <w:t>Th</w:t>
            </w:r>
            <w:r>
              <w:t>ờ</w:t>
            </w:r>
            <w:r>
              <w:t>i ti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37F67B3D" w14:textId="77777777" w:rsidR="00752E30" w:rsidRDefault="00752E30">
            <w:pPr>
              <w:pStyle w:val="Compact"/>
            </w:pPr>
          </w:p>
        </w:tc>
      </w:tr>
      <w:tr w:rsidR="00752E30" w14:paraId="71E0CAB3" w14:textId="77777777" w:rsidTr="00182A53">
        <w:tc>
          <w:tcPr>
            <w:tcW w:w="0" w:type="auto"/>
          </w:tcPr>
          <w:p w14:paraId="606D74B3" w14:textId="77777777" w:rsidR="00752E30" w:rsidRDefault="00CC0577">
            <w:pPr>
              <w:pStyle w:val="Compact"/>
            </w:pPr>
            <w:r>
              <w:t>Ca làm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6222F368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 1 (5:00-12:00)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Ca 2 (12:00-18:00)</w:t>
            </w:r>
          </w:p>
        </w:tc>
      </w:tr>
    </w:tbl>
    <w:p w14:paraId="57CD20C6" w14:textId="77777777" w:rsidR="00752E30" w:rsidRDefault="00CC0577">
      <w:pPr>
        <w:pStyle w:val="Heading2"/>
      </w:pPr>
      <w:bookmarkStart w:id="2" w:name="nhân-sự-trong-ca"/>
      <w:bookmarkEnd w:id="1"/>
      <w:r>
        <w:t>NHÂN S</w:t>
      </w:r>
      <w:r>
        <w:t>Ự</w:t>
      </w:r>
      <w:r>
        <w:t xml:space="preserve"> TRONG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903"/>
        <w:gridCol w:w="1023"/>
        <w:gridCol w:w="889"/>
        <w:gridCol w:w="1037"/>
      </w:tblGrid>
      <w:tr w:rsidR="00752E30" w14:paraId="7C08670E" w14:textId="77777777" w:rsidTr="00182A53">
        <w:tc>
          <w:tcPr>
            <w:tcW w:w="0" w:type="auto"/>
          </w:tcPr>
          <w:p w14:paraId="736F2D8F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0B33BACB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5A91AA54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vào</w:t>
            </w:r>
          </w:p>
        </w:tc>
        <w:tc>
          <w:tcPr>
            <w:tcW w:w="0" w:type="auto"/>
          </w:tcPr>
          <w:p w14:paraId="21403547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ra</w:t>
            </w:r>
          </w:p>
        </w:tc>
        <w:tc>
          <w:tcPr>
            <w:tcW w:w="0" w:type="auto"/>
          </w:tcPr>
          <w:p w14:paraId="3748B9B0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52E30" w14:paraId="45521124" w14:textId="77777777" w:rsidTr="00182A53">
        <w:tc>
          <w:tcPr>
            <w:tcW w:w="0" w:type="auto"/>
          </w:tcPr>
          <w:p w14:paraId="69668748" w14:textId="77777777" w:rsidR="00752E30" w:rsidRDefault="00CC0577">
            <w:pPr>
              <w:pStyle w:val="Compact"/>
            </w:pPr>
            <w:r>
              <w:t>Trư</w:t>
            </w:r>
            <w:r>
              <w:t>ở</w:t>
            </w:r>
            <w:r>
              <w:t>ng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1D60D775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27367879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6FB8930B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16EE0C14" w14:textId="77777777" w:rsidR="00752E30" w:rsidRDefault="00752E30">
            <w:pPr>
              <w:pStyle w:val="Compact"/>
            </w:pPr>
          </w:p>
        </w:tc>
      </w:tr>
      <w:tr w:rsidR="00752E30" w14:paraId="136B2DF3" w14:textId="77777777" w:rsidTr="00182A53">
        <w:tc>
          <w:tcPr>
            <w:tcW w:w="0" w:type="auto"/>
          </w:tcPr>
          <w:p w14:paraId="78685C8E" w14:textId="77777777" w:rsidR="00752E30" w:rsidRDefault="00CC0577">
            <w:pPr>
              <w:pStyle w:val="Compact"/>
            </w:pPr>
            <w:r>
              <w:t>Phó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56B3A28E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446FFBE0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171E957F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0B59E9CE" w14:textId="77777777" w:rsidR="00752E30" w:rsidRDefault="00752E30">
            <w:pPr>
              <w:pStyle w:val="Compact"/>
            </w:pPr>
          </w:p>
        </w:tc>
      </w:tr>
      <w:tr w:rsidR="00752E30" w14:paraId="11AA9BD4" w14:textId="77777777" w:rsidTr="00182A53">
        <w:tc>
          <w:tcPr>
            <w:tcW w:w="0" w:type="auto"/>
          </w:tcPr>
          <w:p w14:paraId="11CE79E7" w14:textId="77777777" w:rsidR="00752E30" w:rsidRDefault="00CC0577">
            <w:pPr>
              <w:pStyle w:val="Compact"/>
            </w:pPr>
            <w:r>
              <w:t>B</w:t>
            </w:r>
            <w:r>
              <w:t>ế</w:t>
            </w:r>
            <w:r>
              <w:t>p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3927565B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3528A6D1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73947DE2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22AE3EC4" w14:textId="77777777" w:rsidR="00752E30" w:rsidRDefault="00752E30">
            <w:pPr>
              <w:pStyle w:val="Compact"/>
            </w:pPr>
          </w:p>
        </w:tc>
      </w:tr>
      <w:tr w:rsidR="00752E30" w14:paraId="2D59B799" w14:textId="77777777" w:rsidTr="00182A53">
        <w:tc>
          <w:tcPr>
            <w:tcW w:w="0" w:type="auto"/>
          </w:tcPr>
          <w:p w14:paraId="5928D773" w14:textId="77777777" w:rsidR="00752E30" w:rsidRDefault="00CC0577">
            <w:pPr>
              <w:pStyle w:val="Compact"/>
            </w:pPr>
            <w:r>
              <w:t>Ph</w:t>
            </w:r>
            <w:r>
              <w:t>ụ</w:t>
            </w:r>
            <w:r>
              <w:t xml:space="preserve">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0EDE42E7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7FB94F83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032C4C41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5576103C" w14:textId="77777777" w:rsidR="00752E30" w:rsidRDefault="00752E30">
            <w:pPr>
              <w:pStyle w:val="Compact"/>
            </w:pPr>
          </w:p>
        </w:tc>
      </w:tr>
      <w:tr w:rsidR="00752E30" w14:paraId="285DF458" w14:textId="77777777" w:rsidTr="00182A53">
        <w:tc>
          <w:tcPr>
            <w:tcW w:w="0" w:type="auto"/>
          </w:tcPr>
          <w:p w14:paraId="65E54557" w14:textId="77777777" w:rsidR="00752E30" w:rsidRDefault="00CC0577">
            <w:pPr>
              <w:pStyle w:val="Compact"/>
            </w:pPr>
            <w:r>
              <w:t>Nhân viên kho</w:t>
            </w:r>
          </w:p>
        </w:tc>
        <w:tc>
          <w:tcPr>
            <w:tcW w:w="0" w:type="auto"/>
          </w:tcPr>
          <w:p w14:paraId="27A215DD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102D9169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3F301F9E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3439CC43" w14:textId="77777777" w:rsidR="00752E30" w:rsidRDefault="00752E30">
            <w:pPr>
              <w:pStyle w:val="Compact"/>
            </w:pPr>
          </w:p>
        </w:tc>
      </w:tr>
      <w:tr w:rsidR="00752E30" w14:paraId="463DD455" w14:textId="77777777" w:rsidTr="00182A53">
        <w:tc>
          <w:tcPr>
            <w:tcW w:w="0" w:type="auto"/>
          </w:tcPr>
          <w:p w14:paraId="37738AD1" w14:textId="77777777" w:rsidR="00752E30" w:rsidRDefault="00CC0577">
            <w:pPr>
              <w:pStyle w:val="Compact"/>
            </w:pPr>
            <w:r>
              <w:t>Nhân viên v</w:t>
            </w:r>
            <w:r>
              <w:t>ệ</w:t>
            </w:r>
            <w:r>
              <w:t xml:space="preserve"> sinh</w:t>
            </w:r>
          </w:p>
        </w:tc>
        <w:tc>
          <w:tcPr>
            <w:tcW w:w="0" w:type="auto"/>
          </w:tcPr>
          <w:p w14:paraId="66A14C44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54F7AC76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3CA009F4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62AA9C5F" w14:textId="77777777" w:rsidR="00752E30" w:rsidRDefault="00752E30">
            <w:pPr>
              <w:pStyle w:val="Compact"/>
            </w:pPr>
          </w:p>
        </w:tc>
      </w:tr>
    </w:tbl>
    <w:p w14:paraId="4D07A954" w14:textId="77777777" w:rsidR="00752E30" w:rsidRDefault="00CC0577">
      <w:pPr>
        <w:pStyle w:val="Heading2"/>
      </w:pPr>
      <w:bookmarkStart w:id="3" w:name="kiểm-tra-đầu-ca-500"/>
      <w:bookmarkEnd w:id="2"/>
      <w:r>
        <w:t>KI</w:t>
      </w:r>
      <w:r>
        <w:t>Ể</w:t>
      </w:r>
      <w:r>
        <w:t>M TRA Đ</w:t>
      </w:r>
      <w:r>
        <w:t>Ầ</w:t>
      </w:r>
      <w:r>
        <w:t>U CA (5:00)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33"/>
        <w:gridCol w:w="1037"/>
      </w:tblGrid>
      <w:tr w:rsidR="00752E30" w14:paraId="124DB3F3" w14:textId="77777777" w:rsidTr="00182A53">
        <w:tc>
          <w:tcPr>
            <w:tcW w:w="0" w:type="auto"/>
          </w:tcPr>
          <w:p w14:paraId="39F7DD4C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4F18805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70FC18BB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52E30" w14:paraId="7506844A" w14:textId="77777777" w:rsidTr="00182A53">
        <w:tc>
          <w:tcPr>
            <w:tcW w:w="0" w:type="auto"/>
          </w:tcPr>
          <w:p w14:paraId="49FD280D" w14:textId="77777777" w:rsidR="00752E30" w:rsidRDefault="00CC0577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0FF64C19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76D21898" w14:textId="77777777" w:rsidR="00752E30" w:rsidRDefault="00752E30">
            <w:pPr>
              <w:pStyle w:val="Compact"/>
            </w:pPr>
          </w:p>
        </w:tc>
      </w:tr>
      <w:tr w:rsidR="00752E30" w14:paraId="2883E2BF" w14:textId="77777777" w:rsidTr="00182A53">
        <w:tc>
          <w:tcPr>
            <w:tcW w:w="0" w:type="auto"/>
          </w:tcPr>
          <w:p w14:paraId="160DFB81" w14:textId="77777777" w:rsidR="00752E30" w:rsidRDefault="00CC0577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317637A4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1F4155C3" w14:textId="77777777" w:rsidR="00752E30" w:rsidRDefault="00752E30">
            <w:pPr>
              <w:pStyle w:val="Compact"/>
            </w:pPr>
          </w:p>
        </w:tc>
      </w:tr>
      <w:tr w:rsidR="00752E30" w14:paraId="0DDB2083" w14:textId="77777777" w:rsidTr="00182A53">
        <w:tc>
          <w:tcPr>
            <w:tcW w:w="0" w:type="auto"/>
          </w:tcPr>
          <w:p w14:paraId="669E891C" w14:textId="77777777" w:rsidR="00752E30" w:rsidRDefault="00CC0577">
            <w:pPr>
              <w:pStyle w:val="Compact"/>
            </w:pPr>
            <w:r>
              <w:t>Nguyên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AFEDB33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4E2C202C" w14:textId="77777777" w:rsidR="00752E30" w:rsidRDefault="00752E30">
            <w:pPr>
              <w:pStyle w:val="Compact"/>
            </w:pPr>
          </w:p>
        </w:tc>
      </w:tr>
      <w:tr w:rsidR="00752E30" w14:paraId="135EA549" w14:textId="77777777" w:rsidTr="00182A53">
        <w:tc>
          <w:tcPr>
            <w:tcW w:w="0" w:type="auto"/>
          </w:tcPr>
          <w:p w14:paraId="2A7B03FA" w14:textId="77777777" w:rsidR="00752E30" w:rsidRDefault="00CC0577">
            <w:pPr>
              <w:pStyle w:val="Compact"/>
            </w:pPr>
            <w:r>
              <w:lastRenderedPageBreak/>
              <w:t>Gia v</w:t>
            </w:r>
            <w:r>
              <w:t>ị</w:t>
            </w:r>
            <w:r>
              <w:t>,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4C54651D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5CB7D476" w14:textId="77777777" w:rsidR="00752E30" w:rsidRDefault="00752E30">
            <w:pPr>
              <w:pStyle w:val="Compact"/>
            </w:pPr>
          </w:p>
        </w:tc>
      </w:tr>
      <w:tr w:rsidR="00752E30" w14:paraId="6255F27F" w14:textId="77777777" w:rsidTr="00182A53">
        <w:tc>
          <w:tcPr>
            <w:tcW w:w="0" w:type="auto"/>
          </w:tcPr>
          <w:p w14:paraId="30F7A302" w14:textId="77777777" w:rsidR="00752E30" w:rsidRDefault="00CC0577">
            <w:pPr>
              <w:pStyle w:val="Compact"/>
            </w:pPr>
            <w:r>
              <w:t>D</w:t>
            </w:r>
            <w:r>
              <w:t>ụ</w:t>
            </w:r>
            <w:r>
              <w:t>ng c</w:t>
            </w:r>
            <w:r>
              <w:t>ụ</w:t>
            </w:r>
          </w:p>
        </w:tc>
        <w:tc>
          <w:tcPr>
            <w:tcW w:w="0" w:type="auto"/>
          </w:tcPr>
          <w:p w14:paraId="27355420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43E925A5" w14:textId="77777777" w:rsidR="00752E30" w:rsidRDefault="00752E30">
            <w:pPr>
              <w:pStyle w:val="Compact"/>
            </w:pPr>
          </w:p>
        </w:tc>
      </w:tr>
    </w:tbl>
    <w:p w14:paraId="1644DDE3" w14:textId="77777777" w:rsidR="00752E30" w:rsidRDefault="00CC0577">
      <w:pPr>
        <w:pStyle w:val="Heading2"/>
      </w:pPr>
      <w:bookmarkStart w:id="4" w:name="menu-ngày"/>
      <w:bookmarkEnd w:id="3"/>
      <w:r>
        <w:t>MENU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330"/>
        <w:gridCol w:w="643"/>
        <w:gridCol w:w="777"/>
        <w:gridCol w:w="1543"/>
      </w:tblGrid>
      <w:tr w:rsidR="00752E30" w14:paraId="578D3851" w14:textId="77777777" w:rsidTr="00182A53">
        <w:tc>
          <w:tcPr>
            <w:tcW w:w="0" w:type="auto"/>
          </w:tcPr>
          <w:p w14:paraId="6B010895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21B32209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Món chính</w:t>
            </w:r>
          </w:p>
        </w:tc>
        <w:tc>
          <w:tcPr>
            <w:tcW w:w="0" w:type="auto"/>
          </w:tcPr>
          <w:p w14:paraId="702D67F1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Rau</w:t>
            </w:r>
          </w:p>
        </w:tc>
        <w:tc>
          <w:tcPr>
            <w:tcW w:w="0" w:type="auto"/>
          </w:tcPr>
          <w:p w14:paraId="18F97CFE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Canh</w:t>
            </w:r>
          </w:p>
        </w:tc>
        <w:tc>
          <w:tcPr>
            <w:tcW w:w="0" w:type="auto"/>
          </w:tcPr>
          <w:p w14:paraId="363CDA3D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Tráng mi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ng</w:t>
            </w:r>
          </w:p>
        </w:tc>
      </w:tr>
      <w:tr w:rsidR="00752E30" w14:paraId="2BE27348" w14:textId="77777777" w:rsidTr="00182A53">
        <w:tc>
          <w:tcPr>
            <w:tcW w:w="0" w:type="auto"/>
          </w:tcPr>
          <w:p w14:paraId="5FB65351" w14:textId="77777777" w:rsidR="00752E30" w:rsidRDefault="00CC0577">
            <w:pPr>
              <w:pStyle w:val="Compact"/>
            </w:pPr>
            <w:r>
              <w:t>Sáng</w:t>
            </w:r>
          </w:p>
        </w:tc>
        <w:tc>
          <w:tcPr>
            <w:tcW w:w="0" w:type="auto"/>
          </w:tcPr>
          <w:p w14:paraId="70A726BC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5785F21B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48A5E0BB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1EAB477E" w14:textId="77777777" w:rsidR="00752E30" w:rsidRDefault="00752E30">
            <w:pPr>
              <w:pStyle w:val="Compact"/>
            </w:pPr>
          </w:p>
        </w:tc>
      </w:tr>
      <w:tr w:rsidR="00752E30" w14:paraId="02F915BB" w14:textId="77777777" w:rsidTr="00182A53">
        <w:tc>
          <w:tcPr>
            <w:tcW w:w="0" w:type="auto"/>
          </w:tcPr>
          <w:p w14:paraId="296D6813" w14:textId="77777777" w:rsidR="00752E30" w:rsidRDefault="00CC0577">
            <w:pPr>
              <w:pStyle w:val="Compact"/>
            </w:pPr>
            <w:r>
              <w:t>Trưa</w:t>
            </w:r>
          </w:p>
        </w:tc>
        <w:tc>
          <w:tcPr>
            <w:tcW w:w="0" w:type="auto"/>
          </w:tcPr>
          <w:p w14:paraId="653E6F5A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2742B05B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447452AC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3D94727E" w14:textId="77777777" w:rsidR="00752E30" w:rsidRDefault="00752E30">
            <w:pPr>
              <w:pStyle w:val="Compact"/>
            </w:pPr>
          </w:p>
        </w:tc>
      </w:tr>
      <w:tr w:rsidR="00752E30" w14:paraId="00E3BBFA" w14:textId="77777777" w:rsidTr="00182A53">
        <w:tc>
          <w:tcPr>
            <w:tcW w:w="0" w:type="auto"/>
          </w:tcPr>
          <w:p w14:paraId="28C36520" w14:textId="77777777" w:rsidR="00752E30" w:rsidRDefault="00CC0577">
            <w:pPr>
              <w:pStyle w:val="Compact"/>
            </w:pPr>
            <w:r>
              <w:t>T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6B0B4D53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2BA24BAF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0C3E4D06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4D1D877E" w14:textId="77777777" w:rsidR="00752E30" w:rsidRDefault="00752E30">
            <w:pPr>
              <w:pStyle w:val="Compact"/>
            </w:pPr>
          </w:p>
        </w:tc>
      </w:tr>
    </w:tbl>
    <w:p w14:paraId="3BAF1912" w14:textId="77777777" w:rsidR="00752E30" w:rsidRDefault="00CC0577">
      <w:pPr>
        <w:pStyle w:val="Heading2"/>
      </w:pPr>
      <w:bookmarkStart w:id="5" w:name="sơ-chế-nguyên-liệu"/>
      <w:bookmarkEnd w:id="4"/>
      <w:r>
        <w:t>SƠ CH</w:t>
      </w:r>
      <w:r>
        <w:t>Ế</w:t>
      </w:r>
      <w:r>
        <w:t xml:space="preserve"> NGUYÊN LI</w:t>
      </w:r>
      <w:r>
        <w:t>Ệ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752E30" w14:paraId="7DD8B7A8" w14:textId="77777777" w:rsidTr="00182A53">
        <w:tc>
          <w:tcPr>
            <w:tcW w:w="1584" w:type="dxa"/>
          </w:tcPr>
          <w:p w14:paraId="4761AAAC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08DD5357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Nguyên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2DD2F5B1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11284CEA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521B56AB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52E30" w14:paraId="38C4477C" w14:textId="77777777" w:rsidTr="00182A53">
        <w:tc>
          <w:tcPr>
            <w:tcW w:w="1584" w:type="dxa"/>
          </w:tcPr>
          <w:p w14:paraId="7E0AAA8E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7A3DF39B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35B78269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5C12CEC9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5893CA49" w14:textId="77777777" w:rsidR="00752E30" w:rsidRDefault="00752E30">
            <w:pPr>
              <w:pStyle w:val="Compact"/>
            </w:pPr>
          </w:p>
        </w:tc>
      </w:tr>
      <w:tr w:rsidR="00752E30" w14:paraId="0229D526" w14:textId="77777777" w:rsidTr="00182A53">
        <w:tc>
          <w:tcPr>
            <w:tcW w:w="1584" w:type="dxa"/>
          </w:tcPr>
          <w:p w14:paraId="5CF72847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10D10988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3E6762CD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1F461563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5EAF324E" w14:textId="77777777" w:rsidR="00752E30" w:rsidRDefault="00752E30">
            <w:pPr>
              <w:pStyle w:val="Compact"/>
            </w:pPr>
          </w:p>
        </w:tc>
      </w:tr>
      <w:tr w:rsidR="00752E30" w14:paraId="3BD9A2DA" w14:textId="77777777" w:rsidTr="00182A53">
        <w:tc>
          <w:tcPr>
            <w:tcW w:w="1584" w:type="dxa"/>
          </w:tcPr>
          <w:p w14:paraId="19E2BB1E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2A313D1A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3E01D8B3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67E32517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1012C9F0" w14:textId="77777777" w:rsidR="00752E30" w:rsidRDefault="00752E30">
            <w:pPr>
              <w:pStyle w:val="Compact"/>
            </w:pPr>
          </w:p>
        </w:tc>
      </w:tr>
      <w:tr w:rsidR="00752E30" w14:paraId="6744F56F" w14:textId="77777777" w:rsidTr="00182A53">
        <w:tc>
          <w:tcPr>
            <w:tcW w:w="1584" w:type="dxa"/>
          </w:tcPr>
          <w:p w14:paraId="2749548C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433D400C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1FCEE740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5F8A4263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5621BC63" w14:textId="77777777" w:rsidR="00752E30" w:rsidRDefault="00752E30">
            <w:pPr>
              <w:pStyle w:val="Compact"/>
            </w:pPr>
          </w:p>
        </w:tc>
      </w:tr>
    </w:tbl>
    <w:p w14:paraId="5B888A80" w14:textId="77777777" w:rsidR="00752E30" w:rsidRDefault="00CC0577">
      <w:pPr>
        <w:pStyle w:val="Heading2"/>
      </w:pPr>
      <w:bookmarkStart w:id="6" w:name="chế-biến"/>
      <w:bookmarkEnd w:id="5"/>
      <w:r>
        <w:t>CH</w:t>
      </w:r>
      <w:r>
        <w:t>Ế</w:t>
      </w:r>
      <w:r>
        <w:t xml:space="preserve"> BI</w:t>
      </w:r>
      <w:r>
        <w:t>Ế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752E30" w14:paraId="7AA8A429" w14:textId="77777777" w:rsidTr="00182A53">
        <w:tc>
          <w:tcPr>
            <w:tcW w:w="1320" w:type="dxa"/>
          </w:tcPr>
          <w:p w14:paraId="20362EE9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59B27563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Món ăn</w:t>
            </w:r>
          </w:p>
        </w:tc>
        <w:tc>
          <w:tcPr>
            <w:tcW w:w="1320" w:type="dxa"/>
          </w:tcPr>
          <w:p w14:paraId="2E4E4184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0B3423AC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6A49323B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1518FCD8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52E30" w14:paraId="4BFE23C8" w14:textId="77777777" w:rsidTr="00182A53">
        <w:tc>
          <w:tcPr>
            <w:tcW w:w="1320" w:type="dxa"/>
          </w:tcPr>
          <w:p w14:paraId="32AEB3DA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3368EE1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0F144208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1735DCCA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0863E77C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BB43910" w14:textId="77777777" w:rsidR="00752E30" w:rsidRDefault="00752E30">
            <w:pPr>
              <w:pStyle w:val="Compact"/>
            </w:pPr>
          </w:p>
        </w:tc>
      </w:tr>
      <w:tr w:rsidR="00752E30" w14:paraId="018A577B" w14:textId="77777777" w:rsidTr="00182A53">
        <w:tc>
          <w:tcPr>
            <w:tcW w:w="1320" w:type="dxa"/>
          </w:tcPr>
          <w:p w14:paraId="6FAF8AFE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3C741C39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4D6B8A8D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31AF26E1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7734F8B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0DBF5E1E" w14:textId="77777777" w:rsidR="00752E30" w:rsidRDefault="00752E30">
            <w:pPr>
              <w:pStyle w:val="Compact"/>
            </w:pPr>
          </w:p>
        </w:tc>
      </w:tr>
      <w:tr w:rsidR="00752E30" w14:paraId="6EA0CD1C" w14:textId="77777777" w:rsidTr="00182A53">
        <w:tc>
          <w:tcPr>
            <w:tcW w:w="1320" w:type="dxa"/>
          </w:tcPr>
          <w:p w14:paraId="334AAE1A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5305D990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2783E8C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A0438C1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0F02314A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2298A05" w14:textId="77777777" w:rsidR="00752E30" w:rsidRDefault="00752E30">
            <w:pPr>
              <w:pStyle w:val="Compact"/>
            </w:pPr>
          </w:p>
        </w:tc>
      </w:tr>
      <w:tr w:rsidR="00752E30" w14:paraId="5CB31040" w14:textId="77777777" w:rsidTr="00182A53">
        <w:tc>
          <w:tcPr>
            <w:tcW w:w="1320" w:type="dxa"/>
          </w:tcPr>
          <w:p w14:paraId="29E9AF92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05014C62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1DDC0500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1CB889B9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E8844F0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CC99702" w14:textId="77777777" w:rsidR="00752E30" w:rsidRDefault="00752E30">
            <w:pPr>
              <w:pStyle w:val="Compact"/>
            </w:pPr>
          </w:p>
        </w:tc>
      </w:tr>
    </w:tbl>
    <w:p w14:paraId="5C835013" w14:textId="77777777" w:rsidR="00752E30" w:rsidRDefault="00CC0577">
      <w:pPr>
        <w:pStyle w:val="Heading2"/>
      </w:pPr>
      <w:bookmarkStart w:id="7" w:name="lưu-mẫu-thức-ăn"/>
      <w:bookmarkEnd w:id="6"/>
      <w:r>
        <w:t>LƯU M</w:t>
      </w:r>
      <w:r>
        <w:t>Ẫ</w:t>
      </w:r>
      <w:r>
        <w:t>U TH</w:t>
      </w:r>
      <w:r>
        <w:t>Ứ</w:t>
      </w:r>
      <w:r>
        <w:t>C ĂN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752E30" w14:paraId="3ED2FFAD" w14:textId="77777777" w:rsidTr="00182A53">
        <w:tc>
          <w:tcPr>
            <w:tcW w:w="1320" w:type="dxa"/>
          </w:tcPr>
          <w:p w14:paraId="34A3C72A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Món ăn</w:t>
            </w:r>
          </w:p>
        </w:tc>
        <w:tc>
          <w:tcPr>
            <w:tcW w:w="1320" w:type="dxa"/>
          </w:tcPr>
          <w:p w14:paraId="0A1C5D12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(g)</w:t>
            </w:r>
          </w:p>
        </w:tc>
        <w:tc>
          <w:tcPr>
            <w:tcW w:w="1320" w:type="dxa"/>
          </w:tcPr>
          <w:p w14:paraId="7D2B2199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lưu</w:t>
            </w:r>
          </w:p>
        </w:tc>
        <w:tc>
          <w:tcPr>
            <w:tcW w:w="1320" w:type="dxa"/>
          </w:tcPr>
          <w:p w14:paraId="7AB4F545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0B3260AA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lưu</w:t>
            </w:r>
          </w:p>
        </w:tc>
        <w:tc>
          <w:tcPr>
            <w:tcW w:w="1320" w:type="dxa"/>
          </w:tcPr>
          <w:p w14:paraId="26B31255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52E30" w14:paraId="0AE69532" w14:textId="77777777" w:rsidTr="00182A53">
        <w:tc>
          <w:tcPr>
            <w:tcW w:w="1320" w:type="dxa"/>
          </w:tcPr>
          <w:p w14:paraId="3FA75D8C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12BCAB90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B0E75C6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4C90B31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4FBF1DC2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1E575D6" w14:textId="77777777" w:rsidR="00752E30" w:rsidRDefault="00752E30">
            <w:pPr>
              <w:pStyle w:val="Compact"/>
            </w:pPr>
          </w:p>
        </w:tc>
      </w:tr>
      <w:tr w:rsidR="00752E30" w14:paraId="44AAC0E3" w14:textId="77777777" w:rsidTr="00182A53">
        <w:tc>
          <w:tcPr>
            <w:tcW w:w="1320" w:type="dxa"/>
          </w:tcPr>
          <w:p w14:paraId="4AF65BC8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82BDF78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628FA4C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1D17318B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1DD465C2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8508928" w14:textId="77777777" w:rsidR="00752E30" w:rsidRDefault="00752E30">
            <w:pPr>
              <w:pStyle w:val="Compact"/>
            </w:pPr>
          </w:p>
        </w:tc>
      </w:tr>
      <w:tr w:rsidR="00752E30" w14:paraId="7F1A54E7" w14:textId="77777777" w:rsidTr="00182A53">
        <w:tc>
          <w:tcPr>
            <w:tcW w:w="1320" w:type="dxa"/>
          </w:tcPr>
          <w:p w14:paraId="65B699F5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93D2F83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B547076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16B175D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46C22F9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386A2A5" w14:textId="77777777" w:rsidR="00752E30" w:rsidRDefault="00752E30">
            <w:pPr>
              <w:pStyle w:val="Compact"/>
            </w:pPr>
          </w:p>
        </w:tc>
      </w:tr>
    </w:tbl>
    <w:p w14:paraId="30380E44" w14:textId="77777777" w:rsidR="00752E30" w:rsidRDefault="00CC0577">
      <w:pPr>
        <w:pStyle w:val="Heading2"/>
      </w:pPr>
      <w:bookmarkStart w:id="8" w:name="phân-phát"/>
      <w:bookmarkEnd w:id="7"/>
      <w:r>
        <w:t>PHÂN PHÁT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752E30" w14:paraId="77C6993E" w14:textId="77777777" w:rsidTr="00182A53">
        <w:tc>
          <w:tcPr>
            <w:tcW w:w="1320" w:type="dxa"/>
          </w:tcPr>
          <w:p w14:paraId="7188135A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320" w:type="dxa"/>
          </w:tcPr>
          <w:p w14:paraId="0C5B5CEF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320" w:type="dxa"/>
          </w:tcPr>
          <w:p w14:paraId="2808EC68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320" w:type="dxa"/>
          </w:tcPr>
          <w:p w14:paraId="7962125E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u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42679004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320" w:type="dxa"/>
          </w:tcPr>
          <w:p w14:paraId="1A0CCAA3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phát</w:t>
            </w:r>
          </w:p>
        </w:tc>
      </w:tr>
      <w:tr w:rsidR="00752E30" w14:paraId="2AE219C3" w14:textId="77777777" w:rsidTr="00182A53">
        <w:tc>
          <w:tcPr>
            <w:tcW w:w="1320" w:type="dxa"/>
          </w:tcPr>
          <w:p w14:paraId="18F1CB0C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0F075804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7C83DF6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47FDDC29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0F3E9E8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58616164" w14:textId="77777777" w:rsidR="00752E30" w:rsidRDefault="00752E30">
            <w:pPr>
              <w:pStyle w:val="Compact"/>
            </w:pPr>
          </w:p>
        </w:tc>
      </w:tr>
      <w:tr w:rsidR="00752E30" w14:paraId="6849763D" w14:textId="77777777" w:rsidTr="00182A53">
        <w:tc>
          <w:tcPr>
            <w:tcW w:w="1320" w:type="dxa"/>
          </w:tcPr>
          <w:p w14:paraId="3F031EEA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75C5BF03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3E3DC549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2C64A46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C1C4794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13F2E50A" w14:textId="77777777" w:rsidR="00752E30" w:rsidRDefault="00752E30">
            <w:pPr>
              <w:pStyle w:val="Compact"/>
            </w:pPr>
          </w:p>
        </w:tc>
      </w:tr>
      <w:tr w:rsidR="00752E30" w14:paraId="0CAB7F19" w14:textId="77777777" w:rsidTr="00182A53">
        <w:tc>
          <w:tcPr>
            <w:tcW w:w="1320" w:type="dxa"/>
          </w:tcPr>
          <w:p w14:paraId="6549F88B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1D0EC66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709E138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4111E4DB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66857248" w14:textId="77777777" w:rsidR="00752E30" w:rsidRDefault="00752E30">
            <w:pPr>
              <w:pStyle w:val="Compact"/>
            </w:pPr>
          </w:p>
        </w:tc>
        <w:tc>
          <w:tcPr>
            <w:tcW w:w="1320" w:type="dxa"/>
          </w:tcPr>
          <w:p w14:paraId="287E345C" w14:textId="77777777" w:rsidR="00752E30" w:rsidRDefault="00752E30">
            <w:pPr>
              <w:pStyle w:val="Compact"/>
            </w:pPr>
          </w:p>
        </w:tc>
      </w:tr>
    </w:tbl>
    <w:p w14:paraId="2A37951C" w14:textId="77777777" w:rsidR="00752E30" w:rsidRDefault="00CC0577">
      <w:pPr>
        <w:pStyle w:val="Heading2"/>
      </w:pPr>
      <w:bookmarkStart w:id="9" w:name="vệ-sinh-cuối-ca"/>
      <w:bookmarkEnd w:id="8"/>
      <w:r>
        <w:t>V</w:t>
      </w:r>
      <w:r>
        <w:t>Ệ</w:t>
      </w:r>
      <w:r>
        <w:t xml:space="preserve"> SINH CU</w:t>
      </w:r>
      <w:r>
        <w:t>Ố</w:t>
      </w:r>
      <w:r>
        <w:t>I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2213"/>
        <w:gridCol w:w="1878"/>
        <w:gridCol w:w="1037"/>
      </w:tblGrid>
      <w:tr w:rsidR="00752E30" w14:paraId="0872DD08" w14:textId="77777777" w:rsidTr="00182A53">
        <w:tc>
          <w:tcPr>
            <w:tcW w:w="0" w:type="auto"/>
          </w:tcPr>
          <w:p w14:paraId="31602166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FEE11CE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7B2DFE2C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E7CE53B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52E30" w14:paraId="53808C5C" w14:textId="77777777" w:rsidTr="00182A53">
        <w:tc>
          <w:tcPr>
            <w:tcW w:w="0" w:type="auto"/>
          </w:tcPr>
          <w:p w14:paraId="39963228" w14:textId="77777777" w:rsidR="00752E30" w:rsidRDefault="00CC0577">
            <w:pPr>
              <w:pStyle w:val="Compact"/>
            </w:pPr>
            <w:r>
              <w:t>R</w:t>
            </w:r>
            <w:r>
              <w:t>ử</w:t>
            </w:r>
            <w:r>
              <w:t>a bát đĩa</w:t>
            </w:r>
          </w:p>
        </w:tc>
        <w:tc>
          <w:tcPr>
            <w:tcW w:w="0" w:type="auto"/>
          </w:tcPr>
          <w:p w14:paraId="520EEF7D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 xong</w:t>
            </w:r>
          </w:p>
        </w:tc>
        <w:tc>
          <w:tcPr>
            <w:tcW w:w="0" w:type="auto"/>
          </w:tcPr>
          <w:p w14:paraId="220668C7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6AEE5004" w14:textId="77777777" w:rsidR="00752E30" w:rsidRDefault="00752E30">
            <w:pPr>
              <w:pStyle w:val="Compact"/>
            </w:pPr>
          </w:p>
        </w:tc>
      </w:tr>
      <w:tr w:rsidR="00752E30" w14:paraId="0C10351F" w14:textId="77777777" w:rsidTr="00182A53">
        <w:tc>
          <w:tcPr>
            <w:tcW w:w="0" w:type="auto"/>
          </w:tcPr>
          <w:p w14:paraId="05957646" w14:textId="77777777" w:rsidR="00752E30" w:rsidRDefault="00CC0577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51E70E88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 xong</w:t>
            </w:r>
          </w:p>
        </w:tc>
        <w:tc>
          <w:tcPr>
            <w:tcW w:w="0" w:type="auto"/>
          </w:tcPr>
          <w:p w14:paraId="28254C9A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39F87794" w14:textId="77777777" w:rsidR="00752E30" w:rsidRDefault="00752E30">
            <w:pPr>
              <w:pStyle w:val="Compact"/>
            </w:pPr>
          </w:p>
        </w:tc>
      </w:tr>
      <w:tr w:rsidR="00752E30" w14:paraId="31C66758" w14:textId="77777777" w:rsidTr="00182A53">
        <w:tc>
          <w:tcPr>
            <w:tcW w:w="0" w:type="auto"/>
          </w:tcPr>
          <w:p w14:paraId="64D29D42" w14:textId="77777777" w:rsidR="00752E30" w:rsidRDefault="00CC0577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kho</w:t>
            </w:r>
          </w:p>
        </w:tc>
        <w:tc>
          <w:tcPr>
            <w:tcW w:w="0" w:type="auto"/>
          </w:tcPr>
          <w:p w14:paraId="7EE7D340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 xong</w:t>
            </w:r>
          </w:p>
        </w:tc>
        <w:tc>
          <w:tcPr>
            <w:tcW w:w="0" w:type="auto"/>
          </w:tcPr>
          <w:p w14:paraId="1EA03C22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042F9DD3" w14:textId="77777777" w:rsidR="00752E30" w:rsidRDefault="00752E30">
            <w:pPr>
              <w:pStyle w:val="Compact"/>
            </w:pPr>
          </w:p>
        </w:tc>
      </w:tr>
      <w:tr w:rsidR="00752E30" w14:paraId="0775284F" w14:textId="77777777" w:rsidTr="00182A53">
        <w:tc>
          <w:tcPr>
            <w:tcW w:w="0" w:type="auto"/>
          </w:tcPr>
          <w:p w14:paraId="23775D95" w14:textId="77777777" w:rsidR="00752E30" w:rsidRDefault="00CC0577">
            <w:pPr>
              <w:pStyle w:val="Compact"/>
            </w:pPr>
            <w:r>
              <w:t>Đ</w:t>
            </w:r>
            <w:r>
              <w:t>ổ</w:t>
            </w:r>
            <w:r>
              <w:t xml:space="preserve"> rác</w:t>
            </w:r>
          </w:p>
        </w:tc>
        <w:tc>
          <w:tcPr>
            <w:tcW w:w="0" w:type="auto"/>
          </w:tcPr>
          <w:p w14:paraId="354DE2F7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 xong</w:t>
            </w:r>
          </w:p>
        </w:tc>
        <w:tc>
          <w:tcPr>
            <w:tcW w:w="0" w:type="auto"/>
          </w:tcPr>
          <w:p w14:paraId="0808DC4D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56F81CC9" w14:textId="77777777" w:rsidR="00752E30" w:rsidRDefault="00752E30">
            <w:pPr>
              <w:pStyle w:val="Compact"/>
            </w:pPr>
          </w:p>
        </w:tc>
      </w:tr>
    </w:tbl>
    <w:p w14:paraId="349817A5" w14:textId="77777777" w:rsidR="00752E30" w:rsidRDefault="00CC0577">
      <w:pPr>
        <w:pStyle w:val="Heading2"/>
      </w:pPr>
      <w:bookmarkStart w:id="10" w:name="sự-cố-và-xử-lý"/>
      <w:bookmarkEnd w:id="9"/>
      <w:r>
        <w:t>S</w:t>
      </w:r>
      <w:r>
        <w:t>Ự</w:t>
      </w:r>
      <w:r>
        <w:t xml:space="preserve"> C</w:t>
      </w:r>
      <w:r>
        <w:t>Ố</w:t>
      </w:r>
      <w:r>
        <w:t xml:space="preserve"> VÀ X</w:t>
      </w:r>
      <w:r>
        <w:t>Ử</w:t>
      </w:r>
      <w:r>
        <w:t xml:space="preserve"> LÝ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752E30" w14:paraId="43BD29EA" w14:textId="77777777" w:rsidTr="00182A53">
        <w:tc>
          <w:tcPr>
            <w:tcW w:w="1584" w:type="dxa"/>
          </w:tcPr>
          <w:p w14:paraId="49CFF094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494D3D39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1584" w:type="dxa"/>
          </w:tcPr>
          <w:p w14:paraId="33329D48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584" w:type="dxa"/>
          </w:tcPr>
          <w:p w14:paraId="37C8AA60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584" w:type="dxa"/>
          </w:tcPr>
          <w:p w14:paraId="283CE8D6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752E30" w14:paraId="062A4DF3" w14:textId="77777777" w:rsidTr="00182A53">
        <w:tc>
          <w:tcPr>
            <w:tcW w:w="1584" w:type="dxa"/>
          </w:tcPr>
          <w:p w14:paraId="4AFDDD7C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0826B1F8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4F863B5A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6B9FD7BD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6E246B03" w14:textId="77777777" w:rsidR="00752E30" w:rsidRDefault="00752E30">
            <w:pPr>
              <w:pStyle w:val="Compact"/>
            </w:pPr>
          </w:p>
        </w:tc>
      </w:tr>
      <w:tr w:rsidR="00752E30" w14:paraId="137BBB85" w14:textId="77777777" w:rsidTr="00182A53">
        <w:tc>
          <w:tcPr>
            <w:tcW w:w="1584" w:type="dxa"/>
          </w:tcPr>
          <w:p w14:paraId="1FFD207F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4CD46AF9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0C18AD33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29B92FBB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4068E73C" w14:textId="77777777" w:rsidR="00752E30" w:rsidRDefault="00752E30">
            <w:pPr>
              <w:pStyle w:val="Compact"/>
            </w:pPr>
          </w:p>
        </w:tc>
      </w:tr>
      <w:tr w:rsidR="00752E30" w14:paraId="654F9561" w14:textId="77777777" w:rsidTr="00182A53">
        <w:tc>
          <w:tcPr>
            <w:tcW w:w="1584" w:type="dxa"/>
          </w:tcPr>
          <w:p w14:paraId="0CD5A52D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7B2E6A3D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3EAE9D85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4BDDDECB" w14:textId="77777777" w:rsidR="00752E30" w:rsidRDefault="00752E30">
            <w:pPr>
              <w:pStyle w:val="Compact"/>
            </w:pPr>
          </w:p>
        </w:tc>
        <w:tc>
          <w:tcPr>
            <w:tcW w:w="1584" w:type="dxa"/>
          </w:tcPr>
          <w:p w14:paraId="19B8E5AB" w14:textId="77777777" w:rsidR="00752E30" w:rsidRDefault="00752E30">
            <w:pPr>
              <w:pStyle w:val="Compact"/>
            </w:pPr>
          </w:p>
        </w:tc>
      </w:tr>
    </w:tbl>
    <w:p w14:paraId="39229649" w14:textId="77777777" w:rsidR="00752E30" w:rsidRDefault="00CC0577">
      <w:pPr>
        <w:pStyle w:val="Heading2"/>
      </w:pPr>
      <w:bookmarkStart w:id="11" w:name="phản-hồi-từ-học-sinh"/>
      <w:bookmarkEnd w:id="10"/>
      <w:r>
        <w:t>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010"/>
        <w:gridCol w:w="2563"/>
        <w:gridCol w:w="1037"/>
      </w:tblGrid>
      <w:tr w:rsidR="00752E30" w14:paraId="2DF86DC9" w14:textId="77777777" w:rsidTr="00182A53">
        <w:tc>
          <w:tcPr>
            <w:tcW w:w="0" w:type="auto"/>
          </w:tcPr>
          <w:p w14:paraId="7EEC4582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9338802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Món ăn</w:t>
            </w:r>
          </w:p>
        </w:tc>
        <w:tc>
          <w:tcPr>
            <w:tcW w:w="0" w:type="auto"/>
          </w:tcPr>
          <w:p w14:paraId="58F59143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FD29DB1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52E30" w14:paraId="7CC7EF9B" w14:textId="77777777" w:rsidTr="00182A53">
        <w:tc>
          <w:tcPr>
            <w:tcW w:w="0" w:type="auto"/>
          </w:tcPr>
          <w:p w14:paraId="2E9893BC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2E68535D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7352D5DF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Thích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th</w:t>
            </w:r>
            <w:r>
              <w:rPr>
                <w:rFonts w:cs="Times New Roman"/>
              </w:rPr>
              <w:t>í</w:t>
            </w:r>
            <w:r>
              <w:t>ch</w:t>
            </w:r>
          </w:p>
        </w:tc>
        <w:tc>
          <w:tcPr>
            <w:tcW w:w="0" w:type="auto"/>
          </w:tcPr>
          <w:p w14:paraId="4BE3C9F7" w14:textId="77777777" w:rsidR="00752E30" w:rsidRDefault="00752E30">
            <w:pPr>
              <w:pStyle w:val="Compact"/>
            </w:pPr>
          </w:p>
        </w:tc>
      </w:tr>
      <w:tr w:rsidR="00752E30" w14:paraId="738967E3" w14:textId="77777777" w:rsidTr="00182A53">
        <w:tc>
          <w:tcPr>
            <w:tcW w:w="0" w:type="auto"/>
          </w:tcPr>
          <w:p w14:paraId="1D3FF636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39D5347C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434B3BBC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Thích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th</w:t>
            </w:r>
            <w:r>
              <w:rPr>
                <w:rFonts w:cs="Times New Roman"/>
              </w:rPr>
              <w:t>í</w:t>
            </w:r>
            <w:r>
              <w:t>ch</w:t>
            </w:r>
          </w:p>
        </w:tc>
        <w:tc>
          <w:tcPr>
            <w:tcW w:w="0" w:type="auto"/>
          </w:tcPr>
          <w:p w14:paraId="383F6819" w14:textId="77777777" w:rsidR="00752E30" w:rsidRDefault="00752E30">
            <w:pPr>
              <w:pStyle w:val="Compact"/>
            </w:pPr>
          </w:p>
        </w:tc>
      </w:tr>
      <w:tr w:rsidR="00752E30" w14:paraId="41DBE7C1" w14:textId="77777777" w:rsidTr="00182A53">
        <w:tc>
          <w:tcPr>
            <w:tcW w:w="0" w:type="auto"/>
          </w:tcPr>
          <w:p w14:paraId="79636360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74E85A13" w14:textId="77777777" w:rsidR="00752E30" w:rsidRDefault="00752E30">
            <w:pPr>
              <w:pStyle w:val="Compact"/>
            </w:pPr>
          </w:p>
        </w:tc>
        <w:tc>
          <w:tcPr>
            <w:tcW w:w="0" w:type="auto"/>
          </w:tcPr>
          <w:p w14:paraId="10D48304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Thích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th</w:t>
            </w:r>
            <w:r>
              <w:rPr>
                <w:rFonts w:cs="Times New Roman"/>
              </w:rPr>
              <w:t>í</w:t>
            </w:r>
            <w:r>
              <w:t>ch</w:t>
            </w:r>
          </w:p>
        </w:tc>
        <w:tc>
          <w:tcPr>
            <w:tcW w:w="0" w:type="auto"/>
          </w:tcPr>
          <w:p w14:paraId="43B2EA86" w14:textId="77777777" w:rsidR="00752E30" w:rsidRDefault="00752E30">
            <w:pPr>
              <w:pStyle w:val="Compact"/>
            </w:pPr>
          </w:p>
        </w:tc>
      </w:tr>
    </w:tbl>
    <w:p w14:paraId="2C569F1F" w14:textId="77777777" w:rsidR="00752E30" w:rsidRDefault="00CC0577">
      <w:pPr>
        <w:pStyle w:val="Heading2"/>
      </w:pPr>
      <w:bookmarkStart w:id="12" w:name="tổng-kết-ngày"/>
      <w:bookmarkEnd w:id="11"/>
      <w:r>
        <w:t>T</w:t>
      </w:r>
      <w:r>
        <w:t>Ổ</w:t>
      </w:r>
      <w:r>
        <w:t>NG K</w:t>
      </w:r>
      <w:r>
        <w:t>Ế</w:t>
      </w:r>
      <w:r>
        <w:t>T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3809"/>
      </w:tblGrid>
      <w:tr w:rsidR="00752E30" w14:paraId="2646C01C" w14:textId="77777777" w:rsidTr="00182A53">
        <w:tc>
          <w:tcPr>
            <w:tcW w:w="0" w:type="auto"/>
          </w:tcPr>
          <w:p w14:paraId="12233118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B1F2E79" w14:textId="77777777" w:rsidR="00752E30" w:rsidRDefault="00CC0577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752E30" w14:paraId="3E16BF19" w14:textId="77777777" w:rsidTr="00182A53">
        <w:tc>
          <w:tcPr>
            <w:tcW w:w="0" w:type="auto"/>
          </w:tcPr>
          <w:p w14:paraId="0344B83C" w14:textId="77777777" w:rsidR="00752E30" w:rsidRDefault="00CC0577">
            <w:pPr>
              <w:pStyle w:val="Compact"/>
            </w:pPr>
            <w:r>
              <w:t>S</w:t>
            </w:r>
            <w:r>
              <w:t>ố</w:t>
            </w:r>
            <w:r>
              <w:t xml:space="preserve"> món n</w:t>
            </w:r>
            <w:r>
              <w:t>ấ</w:t>
            </w:r>
            <w:r>
              <w:t>u</w:t>
            </w:r>
          </w:p>
        </w:tc>
        <w:tc>
          <w:tcPr>
            <w:tcW w:w="0" w:type="auto"/>
          </w:tcPr>
          <w:p w14:paraId="7E5C82E6" w14:textId="77777777" w:rsidR="00752E30" w:rsidRDefault="00752E30">
            <w:pPr>
              <w:pStyle w:val="Compact"/>
            </w:pPr>
          </w:p>
        </w:tc>
      </w:tr>
      <w:tr w:rsidR="00752E30" w14:paraId="6BE504EA" w14:textId="77777777" w:rsidTr="00182A53">
        <w:tc>
          <w:tcPr>
            <w:tcW w:w="0" w:type="auto"/>
          </w:tcPr>
          <w:p w14:paraId="09ADF123" w14:textId="77777777" w:rsidR="00752E30" w:rsidRDefault="00CC0577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 ph</w:t>
            </w:r>
            <w:r>
              <w:t>ụ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14:paraId="71087107" w14:textId="77777777" w:rsidR="00752E30" w:rsidRDefault="00752E30">
            <w:pPr>
              <w:pStyle w:val="Compact"/>
            </w:pPr>
          </w:p>
        </w:tc>
      </w:tr>
      <w:tr w:rsidR="00752E30" w14:paraId="739B25B8" w14:textId="77777777" w:rsidTr="00182A53">
        <w:tc>
          <w:tcPr>
            <w:tcW w:w="0" w:type="auto"/>
          </w:tcPr>
          <w:p w14:paraId="4BFA6A16" w14:textId="77777777" w:rsidR="00752E30" w:rsidRDefault="00CC0577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60C4A92E" w14:textId="77777777" w:rsidR="00752E30" w:rsidRDefault="00752E30">
            <w:pPr>
              <w:pStyle w:val="Compact"/>
            </w:pPr>
          </w:p>
        </w:tc>
      </w:tr>
      <w:tr w:rsidR="00752E30" w14:paraId="14DA0B1C" w14:textId="77777777" w:rsidTr="00182A53">
        <w:tc>
          <w:tcPr>
            <w:tcW w:w="0" w:type="auto"/>
          </w:tcPr>
          <w:p w14:paraId="22030625" w14:textId="77777777" w:rsidR="00752E30" w:rsidRDefault="00CC0577">
            <w:pPr>
              <w:pStyle w:val="Compact"/>
            </w:pPr>
            <w:r>
              <w:t>Đánh giá chung</w:t>
            </w:r>
          </w:p>
        </w:tc>
        <w:tc>
          <w:tcPr>
            <w:tcW w:w="0" w:type="auto"/>
          </w:tcPr>
          <w:p w14:paraId="690F8E7C" w14:textId="77777777" w:rsidR="00752E30" w:rsidRDefault="00CC0577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</w:tr>
    </w:tbl>
    <w:p w14:paraId="0BE8DF68" w14:textId="77777777" w:rsidR="00752E30" w:rsidRDefault="00CC0577">
      <w:pPr>
        <w:pStyle w:val="Heading2"/>
      </w:pPr>
      <w:bookmarkStart w:id="13" w:name="ghi-chú-đặc-biệt"/>
      <w:bookmarkEnd w:id="12"/>
      <w:r>
        <w:t>GHI CHÚ Đ</w:t>
      </w:r>
      <w:r>
        <w:t>Ặ</w:t>
      </w:r>
      <w:r>
        <w:t>C BI</w:t>
      </w:r>
      <w:r>
        <w:t>Ệ</w:t>
      </w:r>
      <w:r>
        <w:t>T</w:t>
      </w:r>
    </w:p>
    <w:p w14:paraId="7FCF4F07" w14:textId="77777777" w:rsidR="00752E30" w:rsidRDefault="00CC0577">
      <w:r>
        <w:pict w14:anchorId="1BF1B7C7">
          <v:rect id="_x0000_i1026" style="width:0;height:1.5pt" o:hralign="center" o:hrstd="t" o:hr="t"/>
        </w:pict>
      </w:r>
    </w:p>
    <w:p w14:paraId="4F17ACDD" w14:textId="77777777" w:rsidR="00752E30" w:rsidRDefault="00CC0577">
      <w:r>
        <w:pict w14:anchorId="23240DF5">
          <v:rect id="_x0000_i1027" style="width:0;height:1.5pt" o:hralign="center" o:hrstd="t" o:hr="t"/>
        </w:pict>
      </w:r>
    </w:p>
    <w:p w14:paraId="5A4F74B9" w14:textId="77777777" w:rsidR="00752E30" w:rsidRDefault="00CC0577">
      <w:r>
        <w:pict w14:anchorId="3938407A">
          <v:rect id="_x0000_i1028" style="width:0;height:1.5pt" o:hralign="center" o:hrstd="t" o:hr="t"/>
        </w:pict>
      </w:r>
    </w:p>
    <w:p w14:paraId="353DC043" w14:textId="77777777" w:rsidR="00752E30" w:rsidRDefault="00CC0577">
      <w:r>
        <w:pict w14:anchorId="3E0E654F">
          <v:rect id="_x0000_i1029" style="width:0;height:1.5pt" o:hralign="center" o:hrstd="t" o:hr="t"/>
        </w:pict>
      </w:r>
    </w:p>
    <w:p w14:paraId="1D05A920" w14:textId="77777777" w:rsidR="00752E30" w:rsidRDefault="00CC057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Trư</w:t>
      </w:r>
      <w:r>
        <w:rPr>
          <w:b/>
          <w:bCs/>
        </w:rPr>
        <w:t>ở</w:t>
      </w:r>
      <w:r>
        <w:rPr>
          <w:b/>
          <w:bCs/>
        </w:rPr>
        <w:t>ng b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Phó b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>p: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13"/>
    </w:p>
    <w:sectPr w:rsidR="00752E3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D79C5" w14:textId="77777777" w:rsidR="00CC0577" w:rsidRDefault="00CC0577" w:rsidP="00182A53">
      <w:pPr>
        <w:spacing w:line="240" w:lineRule="auto"/>
      </w:pPr>
      <w:r>
        <w:separator/>
      </w:r>
    </w:p>
  </w:endnote>
  <w:endnote w:type="continuationSeparator" w:id="0">
    <w:p w14:paraId="40EFDCEA" w14:textId="77777777" w:rsidR="00CC0577" w:rsidRDefault="00CC0577" w:rsidP="00182A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1435F" w14:textId="77777777" w:rsidR="00CC0577" w:rsidRDefault="00CC0577" w:rsidP="00182A53">
      <w:pPr>
        <w:spacing w:line="240" w:lineRule="auto"/>
      </w:pPr>
      <w:r>
        <w:separator/>
      </w:r>
    </w:p>
  </w:footnote>
  <w:footnote w:type="continuationSeparator" w:id="0">
    <w:p w14:paraId="2144217A" w14:textId="77777777" w:rsidR="00CC0577" w:rsidRDefault="00CC0577" w:rsidP="00182A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987A8" w14:textId="77777777" w:rsidR="00182A53" w:rsidRPr="00A33244" w:rsidRDefault="00182A5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C36007C" wp14:editId="6EBD87A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32621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E597A94" w14:textId="77777777" w:rsidR="00182A53" w:rsidRDefault="00182A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1673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2698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E30"/>
    <w:rsid w:val="00182A53"/>
    <w:rsid w:val="00752E30"/>
    <w:rsid w:val="00CC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EBC4379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2A5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2A5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82A5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82A5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82A5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82A5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82A5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82A5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5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5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2A5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82A5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2A5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2A5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5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82A5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A5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82A5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A53"/>
    <w:rPr>
      <w:rFonts w:ascii="Times New Roman" w:hAnsi="Times New Roman"/>
      <w:szCs w:val="22"/>
    </w:rPr>
  </w:style>
  <w:style w:type="character" w:styleId="Emphasis">
    <w:name w:val="Emphasis"/>
    <w:rsid w:val="00182A5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82A5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82A5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82A5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82A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2026-01-29T03:00:00Z</dcterms:created>
  <dcterms:modified xsi:type="dcterms:W3CDTF">2026-01-29T03:00:00Z</dcterms:modified>
</cp:coreProperties>
</file>