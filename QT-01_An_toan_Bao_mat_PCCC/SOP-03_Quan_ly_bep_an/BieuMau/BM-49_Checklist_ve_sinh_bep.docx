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27BD7" w14:textId="77777777" w:rsidR="00E9268C" w:rsidRDefault="00384DEC" w:rsidP="00EC4D51">
      <w:pPr>
        <w:pStyle w:val="Title"/>
      </w:pPr>
      <w:bookmarkStart w:id="0" w:name="bm-49-checklist-vệ-sinh-bếp"/>
      <w:r>
        <w:t>BM-49: CHECKLIST V</w:t>
      </w:r>
      <w:r>
        <w:t>Ệ</w:t>
      </w:r>
      <w:r>
        <w:t xml:space="preserve"> SINH B</w:t>
      </w:r>
      <w:r>
        <w:t>Ế</w:t>
      </w:r>
      <w:r>
        <w:t>P</w:t>
      </w:r>
    </w:p>
    <w:p w14:paraId="1DA5C1B2" w14:textId="77777777" w:rsidR="00E9268C" w:rsidRDefault="00384DE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QT-01-SOP-03-BM-49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B04944A" w14:textId="77777777" w:rsidR="00E9268C" w:rsidRDefault="00384DEC">
      <w:r>
        <w:pict w14:anchorId="1EF148B0">
          <v:rect id="_x0000_i1025" style="width:0;height:1.5pt" o:hralign="center" o:hrstd="t" o:hr="t"/>
        </w:pict>
      </w:r>
    </w:p>
    <w:p w14:paraId="79B9D7C9" w14:textId="77777777" w:rsidR="00E9268C" w:rsidRDefault="00384DEC">
      <w:pPr>
        <w:pStyle w:val="Heading2"/>
      </w:pPr>
      <w:bookmarkStart w:id="1" w:name="thông-tin-kiểm-tra"/>
      <w:r>
        <w:t>THÔNG TIN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3"/>
        <w:gridCol w:w="1703"/>
      </w:tblGrid>
      <w:tr w:rsidR="00E9268C" w14:paraId="624533DE" w14:textId="77777777" w:rsidTr="00EC4D51">
        <w:tc>
          <w:tcPr>
            <w:tcW w:w="0" w:type="auto"/>
          </w:tcPr>
          <w:p w14:paraId="6998326D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ED37BE8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9268C" w14:paraId="12DF60E0" w14:textId="77777777" w:rsidTr="00EC4D51">
        <w:tc>
          <w:tcPr>
            <w:tcW w:w="0" w:type="auto"/>
          </w:tcPr>
          <w:p w14:paraId="13E3BB85" w14:textId="77777777" w:rsidR="00E9268C" w:rsidRDefault="00384DEC">
            <w:pPr>
              <w:pStyle w:val="Compact"/>
            </w:pPr>
            <w:r>
              <w:t>Ngày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229D9810" w14:textId="77777777" w:rsidR="00E9268C" w:rsidRDefault="00384DE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E9268C" w14:paraId="520ACC38" w14:textId="77777777" w:rsidTr="00EC4D51">
        <w:tc>
          <w:tcPr>
            <w:tcW w:w="0" w:type="auto"/>
          </w:tcPr>
          <w:p w14:paraId="1E943AA8" w14:textId="77777777" w:rsidR="00E9268C" w:rsidRDefault="00384DEC">
            <w:pPr>
              <w:pStyle w:val="Compact"/>
            </w:pPr>
            <w:r>
              <w:t>Ca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379B0B3C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 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Ca 2</w:t>
            </w:r>
          </w:p>
        </w:tc>
      </w:tr>
      <w:tr w:rsidR="00E9268C" w14:paraId="29FC389A" w14:textId="77777777" w:rsidTr="00EC4D51">
        <w:tc>
          <w:tcPr>
            <w:tcW w:w="0" w:type="auto"/>
          </w:tcPr>
          <w:p w14:paraId="03496EDE" w14:textId="77777777" w:rsidR="00E9268C" w:rsidRDefault="00384DEC">
            <w:pPr>
              <w:pStyle w:val="Compact"/>
            </w:pPr>
            <w:r>
              <w:t>Ngư</w:t>
            </w:r>
            <w:r>
              <w:t>ờ</w:t>
            </w:r>
            <w:r>
              <w:t>i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332EEB0E" w14:textId="77777777" w:rsidR="00E9268C" w:rsidRDefault="00E9268C">
            <w:pPr>
              <w:pStyle w:val="Compact"/>
            </w:pPr>
          </w:p>
        </w:tc>
      </w:tr>
      <w:tr w:rsidR="00E9268C" w14:paraId="4E221521" w14:textId="77777777" w:rsidTr="00EC4D51">
        <w:tc>
          <w:tcPr>
            <w:tcW w:w="0" w:type="auto"/>
          </w:tcPr>
          <w:p w14:paraId="4C14457C" w14:textId="77777777" w:rsidR="00E9268C" w:rsidRDefault="00384DEC">
            <w:pPr>
              <w:pStyle w:val="Compact"/>
            </w:pPr>
            <w:r>
              <w:t>Th</w:t>
            </w:r>
            <w:r>
              <w:t>ờ</w:t>
            </w:r>
            <w:r>
              <w:t>i gian ki</w:t>
            </w:r>
            <w:r>
              <w:t>ể</w:t>
            </w:r>
            <w:r>
              <w:t>m tra</w:t>
            </w:r>
          </w:p>
        </w:tc>
        <w:tc>
          <w:tcPr>
            <w:tcW w:w="0" w:type="auto"/>
          </w:tcPr>
          <w:p w14:paraId="40BA8235" w14:textId="77777777" w:rsidR="00E9268C" w:rsidRDefault="00E9268C">
            <w:pPr>
              <w:pStyle w:val="Compact"/>
            </w:pPr>
          </w:p>
        </w:tc>
      </w:tr>
    </w:tbl>
    <w:p w14:paraId="0C915FB8" w14:textId="77777777" w:rsidR="00E9268C" w:rsidRDefault="00384DEC">
      <w:pPr>
        <w:pStyle w:val="Heading2"/>
      </w:pPr>
      <w:bookmarkStart w:id="2" w:name="vệ-sinh-cá-nhân"/>
      <w:bookmarkEnd w:id="1"/>
      <w:r>
        <w:t>V</w:t>
      </w:r>
      <w:r>
        <w:t>Ệ</w:t>
      </w:r>
      <w:r>
        <w:t xml:space="preserve"> SINH CÁ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83"/>
        <w:gridCol w:w="1050"/>
        <w:gridCol w:w="590"/>
        <w:gridCol w:w="1304"/>
        <w:gridCol w:w="1037"/>
      </w:tblGrid>
      <w:tr w:rsidR="00E9268C" w14:paraId="65678DEB" w14:textId="77777777" w:rsidTr="00EC4D51">
        <w:tc>
          <w:tcPr>
            <w:tcW w:w="0" w:type="auto"/>
          </w:tcPr>
          <w:p w14:paraId="4011C952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5652077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39B2842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2643A34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A19A8A5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1E6CE248" w14:textId="77777777" w:rsidTr="00EC4D51">
        <w:tc>
          <w:tcPr>
            <w:tcW w:w="0" w:type="auto"/>
          </w:tcPr>
          <w:p w14:paraId="50BC5141" w14:textId="77777777" w:rsidR="00E9268C" w:rsidRDefault="00384DEC">
            <w:pPr>
              <w:pStyle w:val="Compact"/>
            </w:pPr>
            <w:r>
              <w:t>R</w:t>
            </w:r>
            <w:r>
              <w:t>ử</w:t>
            </w:r>
            <w:r>
              <w:t>a tay trư</w:t>
            </w:r>
            <w:r>
              <w:t>ớ</w:t>
            </w:r>
            <w:r>
              <w:t>c khi vào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6385FF21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269990F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C5C51B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CB7B379" w14:textId="77777777" w:rsidR="00E9268C" w:rsidRDefault="00E9268C">
            <w:pPr>
              <w:pStyle w:val="Compact"/>
            </w:pPr>
          </w:p>
        </w:tc>
      </w:tr>
      <w:tr w:rsidR="00E9268C" w14:paraId="118C4B23" w14:textId="77777777" w:rsidTr="00EC4D51">
        <w:tc>
          <w:tcPr>
            <w:tcW w:w="0" w:type="auto"/>
          </w:tcPr>
          <w:p w14:paraId="523195E8" w14:textId="77777777" w:rsidR="00E9268C" w:rsidRDefault="00384DEC">
            <w:pPr>
              <w:pStyle w:val="Compact"/>
            </w:pPr>
            <w:r>
              <w:t>R</w:t>
            </w:r>
            <w:r>
              <w:t>ử</w:t>
            </w:r>
            <w:r>
              <w:t>a tay sau khi đi v</w:t>
            </w:r>
            <w:r>
              <w:t>ệ</w:t>
            </w:r>
            <w:r>
              <w:t xml:space="preserve"> sinh</w:t>
            </w:r>
          </w:p>
        </w:tc>
        <w:tc>
          <w:tcPr>
            <w:tcW w:w="0" w:type="auto"/>
          </w:tcPr>
          <w:p w14:paraId="5350D67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F41B19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468D19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B9FEE79" w14:textId="77777777" w:rsidR="00E9268C" w:rsidRDefault="00E9268C">
            <w:pPr>
              <w:pStyle w:val="Compact"/>
            </w:pPr>
          </w:p>
        </w:tc>
      </w:tr>
      <w:tr w:rsidR="00E9268C" w14:paraId="18289578" w14:textId="77777777" w:rsidTr="00EC4D51">
        <w:tc>
          <w:tcPr>
            <w:tcW w:w="0" w:type="auto"/>
          </w:tcPr>
          <w:p w14:paraId="4E2B3383" w14:textId="77777777" w:rsidR="00E9268C" w:rsidRDefault="00384DEC">
            <w:pPr>
              <w:pStyle w:val="Compact"/>
            </w:pPr>
            <w:r>
              <w:t>R</w:t>
            </w:r>
            <w:r>
              <w:t>ử</w:t>
            </w:r>
            <w:r>
              <w:t>a tay sau khi ch</w:t>
            </w:r>
            <w:r>
              <w:t>ạ</w:t>
            </w:r>
            <w:r>
              <w:t>m th</w:t>
            </w:r>
            <w:r>
              <w:t>ự</w:t>
            </w:r>
            <w:r>
              <w:t>c ph</w:t>
            </w:r>
            <w:r>
              <w:t>ẩ</w:t>
            </w:r>
            <w:r>
              <w:t>m s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6A641276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C252BF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142FD7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67C4323" w14:textId="77777777" w:rsidR="00E9268C" w:rsidRDefault="00E9268C">
            <w:pPr>
              <w:pStyle w:val="Compact"/>
            </w:pPr>
          </w:p>
        </w:tc>
      </w:tr>
      <w:tr w:rsidR="00E9268C" w14:paraId="0E9F1DEB" w14:textId="77777777" w:rsidTr="00EC4D51">
        <w:tc>
          <w:tcPr>
            <w:tcW w:w="0" w:type="auto"/>
          </w:tcPr>
          <w:p w14:paraId="67FAEAE4" w14:textId="77777777" w:rsidR="00E9268C" w:rsidRDefault="00384DEC">
            <w:pPr>
              <w:pStyle w:val="Compact"/>
            </w:pPr>
            <w:r>
              <w:t>Đeo găng tay khi c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201225EA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34549DC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2F848B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DFC99A4" w14:textId="77777777" w:rsidR="00E9268C" w:rsidRDefault="00E9268C">
            <w:pPr>
              <w:pStyle w:val="Compact"/>
            </w:pPr>
          </w:p>
        </w:tc>
      </w:tr>
      <w:tr w:rsidR="00E9268C" w14:paraId="54743331" w14:textId="77777777" w:rsidTr="00EC4D51">
        <w:tc>
          <w:tcPr>
            <w:tcW w:w="0" w:type="auto"/>
          </w:tcPr>
          <w:p w14:paraId="094B853C" w14:textId="77777777" w:rsidR="00E9268C" w:rsidRDefault="00384DEC">
            <w:pPr>
              <w:pStyle w:val="Compact"/>
            </w:pPr>
            <w:r>
              <w:t>M</w:t>
            </w:r>
            <w:r>
              <w:t>ặ</w:t>
            </w:r>
            <w:r>
              <w:t>c đ</w:t>
            </w:r>
            <w:r>
              <w:t>ồ</w:t>
            </w:r>
            <w:r>
              <w:t>ng ph</w:t>
            </w:r>
            <w:r>
              <w:t>ụ</w:t>
            </w:r>
            <w:r>
              <w:t>c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3142FF80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250ADE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2BB5E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3ED5F77" w14:textId="77777777" w:rsidR="00E9268C" w:rsidRDefault="00E9268C">
            <w:pPr>
              <w:pStyle w:val="Compact"/>
            </w:pPr>
          </w:p>
        </w:tc>
      </w:tr>
      <w:tr w:rsidR="00E9268C" w14:paraId="656BCE51" w14:textId="77777777" w:rsidTr="00EC4D51">
        <w:tc>
          <w:tcPr>
            <w:tcW w:w="0" w:type="auto"/>
          </w:tcPr>
          <w:p w14:paraId="08DCCC46" w14:textId="77777777" w:rsidR="00E9268C" w:rsidRDefault="00384DEC">
            <w:pPr>
              <w:pStyle w:val="Compact"/>
            </w:pPr>
            <w:r>
              <w:t>Đ</w:t>
            </w:r>
            <w:r>
              <w:t>ộ</w:t>
            </w:r>
            <w:r>
              <w:t>i mũ trùm kín tóc</w:t>
            </w:r>
          </w:p>
        </w:tc>
        <w:tc>
          <w:tcPr>
            <w:tcW w:w="0" w:type="auto"/>
          </w:tcPr>
          <w:p w14:paraId="19955B5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1DEF8F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2030BE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9ED7344" w14:textId="77777777" w:rsidR="00E9268C" w:rsidRDefault="00E9268C">
            <w:pPr>
              <w:pStyle w:val="Compact"/>
            </w:pPr>
          </w:p>
        </w:tc>
      </w:tr>
      <w:tr w:rsidR="00E9268C" w14:paraId="28EEC896" w14:textId="77777777" w:rsidTr="00EC4D51">
        <w:tc>
          <w:tcPr>
            <w:tcW w:w="0" w:type="auto"/>
          </w:tcPr>
          <w:p w14:paraId="73D6F8BA" w14:textId="77777777" w:rsidR="00E9268C" w:rsidRDefault="00384DEC">
            <w:pPr>
              <w:pStyle w:val="Compact"/>
            </w:pPr>
            <w:r>
              <w:t>Đeo kh</w:t>
            </w:r>
            <w:r>
              <w:t>ẩ</w:t>
            </w:r>
            <w:r>
              <w:t>u trang</w:t>
            </w:r>
          </w:p>
        </w:tc>
        <w:tc>
          <w:tcPr>
            <w:tcW w:w="0" w:type="auto"/>
          </w:tcPr>
          <w:p w14:paraId="1910E8B7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8BC72B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08AE10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E89D7E" w14:textId="77777777" w:rsidR="00E9268C" w:rsidRDefault="00E9268C">
            <w:pPr>
              <w:pStyle w:val="Compact"/>
            </w:pPr>
          </w:p>
        </w:tc>
      </w:tr>
      <w:tr w:rsidR="00E9268C" w14:paraId="6E59342B" w14:textId="77777777" w:rsidTr="00EC4D51">
        <w:tc>
          <w:tcPr>
            <w:tcW w:w="0" w:type="auto"/>
          </w:tcPr>
          <w:p w14:paraId="6B91E5DA" w14:textId="77777777" w:rsidR="00E9268C" w:rsidRDefault="00384DEC">
            <w:pPr>
              <w:pStyle w:val="Compact"/>
            </w:pPr>
            <w:r>
              <w:t>C</w:t>
            </w:r>
            <w:r>
              <w:t>ắ</w:t>
            </w:r>
            <w:r>
              <w:t>t móng tay ng</w:t>
            </w:r>
            <w:r>
              <w:t>ắ</w:t>
            </w:r>
            <w:r>
              <w:t>n</w:t>
            </w:r>
          </w:p>
        </w:tc>
        <w:tc>
          <w:tcPr>
            <w:tcW w:w="0" w:type="auto"/>
          </w:tcPr>
          <w:p w14:paraId="572BC159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4A55590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5D0542D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439F42C" w14:textId="77777777" w:rsidR="00E9268C" w:rsidRDefault="00E9268C">
            <w:pPr>
              <w:pStyle w:val="Compact"/>
            </w:pPr>
          </w:p>
        </w:tc>
      </w:tr>
      <w:tr w:rsidR="00E9268C" w14:paraId="10A1BFFB" w14:textId="77777777" w:rsidTr="00EC4D51">
        <w:tc>
          <w:tcPr>
            <w:tcW w:w="0" w:type="auto"/>
          </w:tcPr>
          <w:p w14:paraId="6F333CF2" w14:textId="77777777" w:rsidR="00E9268C" w:rsidRDefault="00384DEC">
            <w:pPr>
              <w:pStyle w:val="Compact"/>
            </w:pPr>
            <w:r>
              <w:t>Không đeo trang s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1BB5FC56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2F9E42C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575072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5A0B08C" w14:textId="77777777" w:rsidR="00E9268C" w:rsidRDefault="00E9268C">
            <w:pPr>
              <w:pStyle w:val="Compact"/>
            </w:pPr>
          </w:p>
        </w:tc>
      </w:tr>
      <w:tr w:rsidR="00E9268C" w14:paraId="349ACDE3" w14:textId="77777777" w:rsidTr="00EC4D51">
        <w:tc>
          <w:tcPr>
            <w:tcW w:w="0" w:type="auto"/>
          </w:tcPr>
          <w:p w14:paraId="284EC0D9" w14:textId="77777777" w:rsidR="00E9268C" w:rsidRDefault="00384DEC">
            <w:pPr>
              <w:pStyle w:val="Compact"/>
            </w:pPr>
            <w:r>
              <w:t>Không hút thu</w:t>
            </w:r>
            <w:r>
              <w:t>ố</w:t>
            </w:r>
            <w:r>
              <w:t>c trong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7049154D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EC32E53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D4E9A9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14EB7C" w14:textId="77777777" w:rsidR="00E9268C" w:rsidRDefault="00E9268C">
            <w:pPr>
              <w:pStyle w:val="Compact"/>
            </w:pPr>
          </w:p>
        </w:tc>
      </w:tr>
    </w:tbl>
    <w:p w14:paraId="31D94F23" w14:textId="77777777" w:rsidR="00E9268C" w:rsidRDefault="00384DEC">
      <w:pPr>
        <w:pStyle w:val="Heading2"/>
      </w:pPr>
      <w:bookmarkStart w:id="3" w:name="vệ-sinh-dụng-cụ"/>
      <w:bookmarkEnd w:id="2"/>
      <w:r>
        <w:lastRenderedPageBreak/>
        <w:t>V</w:t>
      </w:r>
      <w:r>
        <w:t>Ệ</w:t>
      </w:r>
      <w:r>
        <w:t xml:space="preserve"> SINH D</w:t>
      </w:r>
      <w:r>
        <w:t>Ụ</w:t>
      </w:r>
      <w:r>
        <w:t>NG C</w:t>
      </w:r>
      <w: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050"/>
        <w:gridCol w:w="590"/>
        <w:gridCol w:w="1304"/>
        <w:gridCol w:w="1037"/>
      </w:tblGrid>
      <w:tr w:rsidR="00E9268C" w14:paraId="3CAC1E07" w14:textId="77777777" w:rsidTr="00EC4D51">
        <w:tc>
          <w:tcPr>
            <w:tcW w:w="0" w:type="auto"/>
          </w:tcPr>
          <w:p w14:paraId="78BDCB1A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4259909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16CBA05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3294428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71289369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1BD680F9" w14:textId="77777777" w:rsidTr="00EC4D51">
        <w:tc>
          <w:tcPr>
            <w:tcW w:w="0" w:type="auto"/>
          </w:tcPr>
          <w:p w14:paraId="3208C830" w14:textId="77777777" w:rsidR="00E9268C" w:rsidRDefault="00384DEC">
            <w:pPr>
              <w:pStyle w:val="Compact"/>
            </w:pPr>
            <w:r>
              <w:t>Dao, th</w:t>
            </w:r>
            <w:r>
              <w:t>ớ</w:t>
            </w:r>
            <w:r>
              <w:t>t s</w:t>
            </w:r>
            <w:r>
              <w:t>ạ</w:t>
            </w:r>
            <w:r>
              <w:t>ch s</w:t>
            </w:r>
            <w:r>
              <w:t>ẽ</w:t>
            </w:r>
          </w:p>
        </w:tc>
        <w:tc>
          <w:tcPr>
            <w:tcW w:w="0" w:type="auto"/>
          </w:tcPr>
          <w:p w14:paraId="15F4A48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655835F1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1A3E2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DCF7C0A" w14:textId="77777777" w:rsidR="00E9268C" w:rsidRDefault="00E9268C">
            <w:pPr>
              <w:pStyle w:val="Compact"/>
            </w:pPr>
          </w:p>
        </w:tc>
      </w:tr>
      <w:tr w:rsidR="00E9268C" w14:paraId="3D9E3F90" w14:textId="77777777" w:rsidTr="00EC4D51">
        <w:tc>
          <w:tcPr>
            <w:tcW w:w="0" w:type="auto"/>
          </w:tcPr>
          <w:p w14:paraId="0F1E9552" w14:textId="77777777" w:rsidR="00E9268C" w:rsidRDefault="00384DEC">
            <w:pPr>
              <w:pStyle w:val="Compact"/>
            </w:pPr>
            <w:r>
              <w:t>Phân lo</w:t>
            </w:r>
            <w:r>
              <w:t>ạ</w:t>
            </w:r>
            <w:r>
              <w:t>i dao th</w:t>
            </w:r>
            <w:r>
              <w:t>ớ</w:t>
            </w:r>
            <w:r>
              <w:t>t (s</w:t>
            </w:r>
            <w:r>
              <w:t>ố</w:t>
            </w:r>
            <w:r>
              <w:t>ng/chín)</w:t>
            </w:r>
          </w:p>
        </w:tc>
        <w:tc>
          <w:tcPr>
            <w:tcW w:w="0" w:type="auto"/>
          </w:tcPr>
          <w:p w14:paraId="23531B7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6528D29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7FE364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E765B6E" w14:textId="77777777" w:rsidR="00E9268C" w:rsidRDefault="00E9268C">
            <w:pPr>
              <w:pStyle w:val="Compact"/>
            </w:pPr>
          </w:p>
        </w:tc>
      </w:tr>
      <w:tr w:rsidR="00E9268C" w14:paraId="29696381" w14:textId="77777777" w:rsidTr="00EC4D51">
        <w:tc>
          <w:tcPr>
            <w:tcW w:w="0" w:type="auto"/>
          </w:tcPr>
          <w:p w14:paraId="7AF93E6B" w14:textId="77777777" w:rsidR="00E9268C" w:rsidRDefault="00384DEC">
            <w:pPr>
              <w:pStyle w:val="Compact"/>
            </w:pPr>
            <w:r>
              <w:t>Bát đĩa s</w:t>
            </w:r>
            <w:r>
              <w:t>ạ</w:t>
            </w:r>
            <w:r>
              <w:t>ch, khô</w:t>
            </w:r>
          </w:p>
        </w:tc>
        <w:tc>
          <w:tcPr>
            <w:tcW w:w="0" w:type="auto"/>
          </w:tcPr>
          <w:p w14:paraId="46DC772C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2D4A6D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310F6AD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CD3EE4A" w14:textId="77777777" w:rsidR="00E9268C" w:rsidRDefault="00E9268C">
            <w:pPr>
              <w:pStyle w:val="Compact"/>
            </w:pPr>
          </w:p>
        </w:tc>
      </w:tr>
      <w:tr w:rsidR="00E9268C" w14:paraId="4AD755F3" w14:textId="77777777" w:rsidTr="00EC4D51">
        <w:tc>
          <w:tcPr>
            <w:tcW w:w="0" w:type="auto"/>
          </w:tcPr>
          <w:p w14:paraId="4B1B1571" w14:textId="77777777" w:rsidR="00E9268C" w:rsidRDefault="00384DEC">
            <w:pPr>
              <w:pStyle w:val="Compact"/>
            </w:pPr>
            <w:r>
              <w:t>N</w:t>
            </w:r>
            <w:r>
              <w:t>ồ</w:t>
            </w:r>
            <w:r>
              <w:t>i, ch</w:t>
            </w:r>
            <w:r>
              <w:t>ả</w:t>
            </w:r>
            <w:r>
              <w:t>o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9127820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049748E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AD59C1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D2F395" w14:textId="77777777" w:rsidR="00E9268C" w:rsidRDefault="00E9268C">
            <w:pPr>
              <w:pStyle w:val="Compact"/>
            </w:pPr>
          </w:p>
        </w:tc>
      </w:tr>
      <w:tr w:rsidR="00E9268C" w14:paraId="3FBD084D" w14:textId="77777777" w:rsidTr="00EC4D51">
        <w:tc>
          <w:tcPr>
            <w:tcW w:w="0" w:type="auto"/>
          </w:tcPr>
          <w:p w14:paraId="4209154F" w14:textId="77777777" w:rsidR="00E9268C" w:rsidRDefault="00384DEC">
            <w:pPr>
              <w:pStyle w:val="Compact"/>
            </w:pPr>
            <w:r>
              <w:t>D</w:t>
            </w:r>
            <w:r>
              <w:t>ụ</w:t>
            </w:r>
            <w:r>
              <w:t>ng c</w:t>
            </w:r>
            <w:r>
              <w:t>ụ</w:t>
            </w:r>
            <w:r>
              <w:t xml:space="preserve"> đ</w:t>
            </w:r>
            <w:r>
              <w:t>ể</w:t>
            </w:r>
            <w:r>
              <w:t xml:space="preserve"> đúng nơi</w:t>
            </w:r>
          </w:p>
        </w:tc>
        <w:tc>
          <w:tcPr>
            <w:tcW w:w="0" w:type="auto"/>
          </w:tcPr>
          <w:p w14:paraId="71833CDB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2C2907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D2E4A8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3EEEB13" w14:textId="77777777" w:rsidR="00E9268C" w:rsidRDefault="00E9268C">
            <w:pPr>
              <w:pStyle w:val="Compact"/>
            </w:pPr>
          </w:p>
        </w:tc>
      </w:tr>
      <w:tr w:rsidR="00E9268C" w14:paraId="0F339058" w14:textId="77777777" w:rsidTr="00EC4D51">
        <w:tc>
          <w:tcPr>
            <w:tcW w:w="0" w:type="auto"/>
          </w:tcPr>
          <w:p w14:paraId="51F447FD" w14:textId="77777777" w:rsidR="00E9268C" w:rsidRDefault="00384DEC">
            <w:pPr>
              <w:pStyle w:val="Compact"/>
            </w:pPr>
            <w:r>
              <w:t>Kh</w:t>
            </w:r>
            <w:r>
              <w:t>ử</w:t>
            </w:r>
            <w:r>
              <w:t xml:space="preserve"> trùng d</w:t>
            </w:r>
            <w:r>
              <w:t>ụ</w:t>
            </w:r>
            <w:r>
              <w:t>ng c</w:t>
            </w:r>
            <w:r>
              <w:t>ụ</w:t>
            </w:r>
          </w:p>
        </w:tc>
        <w:tc>
          <w:tcPr>
            <w:tcW w:w="0" w:type="auto"/>
          </w:tcPr>
          <w:p w14:paraId="237AA2D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2C58AC3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F693C5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33BFBB1" w14:textId="77777777" w:rsidR="00E9268C" w:rsidRDefault="00E9268C">
            <w:pPr>
              <w:pStyle w:val="Compact"/>
            </w:pPr>
          </w:p>
        </w:tc>
      </w:tr>
    </w:tbl>
    <w:p w14:paraId="483527AE" w14:textId="77777777" w:rsidR="00E9268C" w:rsidRDefault="00384DEC">
      <w:pPr>
        <w:pStyle w:val="Heading2"/>
      </w:pPr>
      <w:bookmarkStart w:id="4" w:name="vệ-sinh-thực-phẩm"/>
      <w:bookmarkEnd w:id="3"/>
      <w:r>
        <w:t>V</w:t>
      </w:r>
      <w:r>
        <w:t>Ệ</w:t>
      </w:r>
      <w:r>
        <w:t xml:space="preserve"> SINH TH</w:t>
      </w:r>
      <w:r>
        <w:t>Ự</w:t>
      </w:r>
      <w:r>
        <w:t>C PH</w:t>
      </w:r>
      <w:r>
        <w:t>Ẩ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6"/>
        <w:gridCol w:w="1050"/>
        <w:gridCol w:w="590"/>
        <w:gridCol w:w="1304"/>
        <w:gridCol w:w="1037"/>
      </w:tblGrid>
      <w:tr w:rsidR="00E9268C" w14:paraId="0951D622" w14:textId="77777777" w:rsidTr="00EC4D51">
        <w:tc>
          <w:tcPr>
            <w:tcW w:w="0" w:type="auto"/>
          </w:tcPr>
          <w:p w14:paraId="3A402264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9742A8C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08911CFF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21217D6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B29453B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0FC733E8" w14:textId="77777777" w:rsidTr="00EC4D51">
        <w:tc>
          <w:tcPr>
            <w:tcW w:w="0" w:type="auto"/>
          </w:tcPr>
          <w:p w14:paraId="239086D5" w14:textId="77777777" w:rsidR="00E9268C" w:rsidRDefault="00384DEC">
            <w:pPr>
              <w:pStyle w:val="Compact"/>
            </w:pPr>
            <w:r>
              <w:t>Rau r</w:t>
            </w:r>
            <w:r>
              <w:t>ử</w:t>
            </w:r>
            <w:r>
              <w:t>a ≥ 3 l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7A9160DB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63DBCB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97D04B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C2A59E3" w14:textId="77777777" w:rsidR="00E9268C" w:rsidRDefault="00E9268C">
            <w:pPr>
              <w:pStyle w:val="Compact"/>
            </w:pPr>
          </w:p>
        </w:tc>
      </w:tr>
      <w:tr w:rsidR="00E9268C" w14:paraId="38226C19" w14:textId="77777777" w:rsidTr="00EC4D51">
        <w:tc>
          <w:tcPr>
            <w:tcW w:w="0" w:type="auto"/>
          </w:tcPr>
          <w:p w14:paraId="681F07F9" w14:textId="77777777" w:rsidR="00E9268C" w:rsidRDefault="00384DEC">
            <w:pPr>
              <w:pStyle w:val="Compact"/>
            </w:pPr>
            <w:r>
              <w:t>Th</w:t>
            </w:r>
            <w:r>
              <w:t>ị</w:t>
            </w:r>
            <w:r>
              <w:t>t, cá r</w:t>
            </w:r>
            <w:r>
              <w:t>ử</w:t>
            </w:r>
            <w:r>
              <w:t>a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0981BA3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0D2ADB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D604E5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2A9D378" w14:textId="77777777" w:rsidR="00E9268C" w:rsidRDefault="00E9268C">
            <w:pPr>
              <w:pStyle w:val="Compact"/>
            </w:pPr>
          </w:p>
        </w:tc>
      </w:tr>
      <w:tr w:rsidR="00E9268C" w14:paraId="52D79132" w14:textId="77777777" w:rsidTr="00EC4D51">
        <w:tc>
          <w:tcPr>
            <w:tcW w:w="0" w:type="auto"/>
          </w:tcPr>
          <w:p w14:paraId="1B99DC31" w14:textId="77777777" w:rsidR="00E9268C" w:rsidRDefault="00384DEC">
            <w:pPr>
              <w:pStyle w:val="Compact"/>
            </w:pPr>
            <w:r>
              <w:t>Tr</w:t>
            </w:r>
            <w:r>
              <w:t>ứ</w:t>
            </w:r>
            <w:r>
              <w:t>ng r</w:t>
            </w:r>
            <w:r>
              <w:t>ử</w:t>
            </w:r>
            <w:r>
              <w:t>a v</w:t>
            </w:r>
            <w:r>
              <w:t>ỏ</w:t>
            </w:r>
            <w:r>
              <w:t xml:space="preserve"> trư</w:t>
            </w:r>
            <w:r>
              <w:t>ớ</w:t>
            </w:r>
            <w:r>
              <w:t>c khi dùng</w:t>
            </w:r>
          </w:p>
        </w:tc>
        <w:tc>
          <w:tcPr>
            <w:tcW w:w="0" w:type="auto"/>
          </w:tcPr>
          <w:p w14:paraId="78A106DC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4911590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F52807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0D71E7" w14:textId="77777777" w:rsidR="00E9268C" w:rsidRDefault="00E9268C">
            <w:pPr>
              <w:pStyle w:val="Compact"/>
            </w:pPr>
          </w:p>
        </w:tc>
      </w:tr>
      <w:tr w:rsidR="00E9268C" w14:paraId="3EFE18C7" w14:textId="77777777" w:rsidTr="00EC4D51">
        <w:tc>
          <w:tcPr>
            <w:tcW w:w="0" w:type="auto"/>
          </w:tcPr>
          <w:p w14:paraId="32EA02AE" w14:textId="77777777" w:rsidR="00E9268C" w:rsidRDefault="00384DEC">
            <w:pPr>
              <w:pStyle w:val="Compact"/>
            </w:pPr>
            <w:r>
              <w:t>Trái cây r</w:t>
            </w:r>
            <w:r>
              <w:t>ử</w:t>
            </w:r>
            <w:r>
              <w:t>a, g</w:t>
            </w:r>
            <w:r>
              <w:t>ọ</w:t>
            </w:r>
            <w:r>
              <w:t>t v</w:t>
            </w:r>
            <w:r>
              <w:t>ỏ</w:t>
            </w:r>
          </w:p>
        </w:tc>
        <w:tc>
          <w:tcPr>
            <w:tcW w:w="0" w:type="auto"/>
          </w:tcPr>
          <w:p w14:paraId="5675AD0B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B7C650C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E3D665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48BB726" w14:textId="77777777" w:rsidR="00E9268C" w:rsidRDefault="00E9268C">
            <w:pPr>
              <w:pStyle w:val="Compact"/>
            </w:pPr>
          </w:p>
        </w:tc>
      </w:tr>
      <w:tr w:rsidR="00E9268C" w14:paraId="015E63BE" w14:textId="77777777" w:rsidTr="00EC4D51">
        <w:tc>
          <w:tcPr>
            <w:tcW w:w="0" w:type="auto"/>
          </w:tcPr>
          <w:p w14:paraId="35095A51" w14:textId="77777777" w:rsidR="00E9268C" w:rsidRDefault="00384DEC">
            <w:pPr>
              <w:pStyle w:val="Compact"/>
            </w:pPr>
            <w:r>
              <w:t>Không dùng th</w:t>
            </w:r>
            <w:r>
              <w:t>ự</w:t>
            </w:r>
            <w:r>
              <w:t>c ph</w:t>
            </w:r>
            <w:r>
              <w:t>ẩ</w:t>
            </w:r>
            <w:r>
              <w:t>m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2DAAEF7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A7715E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58FB5B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53A871F" w14:textId="77777777" w:rsidR="00E9268C" w:rsidRDefault="00E9268C">
            <w:pPr>
              <w:pStyle w:val="Compact"/>
            </w:pPr>
          </w:p>
        </w:tc>
      </w:tr>
      <w:tr w:rsidR="00E9268C" w14:paraId="26876CCB" w14:textId="77777777" w:rsidTr="00EC4D51">
        <w:tc>
          <w:tcPr>
            <w:tcW w:w="0" w:type="auto"/>
          </w:tcPr>
          <w:p w14:paraId="1D251B56" w14:textId="77777777" w:rsidR="00E9268C" w:rsidRDefault="00384DEC">
            <w:pPr>
              <w:pStyle w:val="Compact"/>
            </w:pPr>
            <w:r>
              <w:t>B</w:t>
            </w:r>
            <w:r>
              <w:t>ả</w:t>
            </w:r>
            <w:r>
              <w:t>o qu</w:t>
            </w:r>
            <w:r>
              <w:t>ả</w:t>
            </w:r>
            <w:r>
              <w:t>n đúng nhi</w:t>
            </w:r>
            <w:r>
              <w:t>ệ</w:t>
            </w:r>
            <w:r>
              <w:t>t đ</w:t>
            </w:r>
            <w:r>
              <w:t>ộ</w:t>
            </w:r>
          </w:p>
        </w:tc>
        <w:tc>
          <w:tcPr>
            <w:tcW w:w="0" w:type="auto"/>
          </w:tcPr>
          <w:p w14:paraId="3396654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2BB7E1CB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85E032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AB9531" w14:textId="77777777" w:rsidR="00E9268C" w:rsidRDefault="00E9268C">
            <w:pPr>
              <w:pStyle w:val="Compact"/>
            </w:pPr>
          </w:p>
        </w:tc>
      </w:tr>
    </w:tbl>
    <w:p w14:paraId="3465621E" w14:textId="77777777" w:rsidR="00E9268C" w:rsidRDefault="00384DEC">
      <w:pPr>
        <w:pStyle w:val="Heading2"/>
      </w:pPr>
      <w:bookmarkStart w:id="5" w:name="vệ-sinh-môi-trường"/>
      <w:bookmarkEnd w:id="4"/>
      <w:r>
        <w:t>V</w:t>
      </w:r>
      <w:r>
        <w:t>Ệ</w:t>
      </w:r>
      <w:r>
        <w:t xml:space="preserve"> SINH MÔI TRƯ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1050"/>
        <w:gridCol w:w="590"/>
        <w:gridCol w:w="1304"/>
        <w:gridCol w:w="1037"/>
      </w:tblGrid>
      <w:tr w:rsidR="00E9268C" w14:paraId="2FE94F2C" w14:textId="77777777" w:rsidTr="00EC4D51">
        <w:tc>
          <w:tcPr>
            <w:tcW w:w="0" w:type="auto"/>
          </w:tcPr>
          <w:p w14:paraId="3071DF7B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B974F92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6D45E5F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C351D2E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CAD502B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26EFBD71" w14:textId="77777777" w:rsidTr="00EC4D51">
        <w:tc>
          <w:tcPr>
            <w:tcW w:w="0" w:type="auto"/>
          </w:tcPr>
          <w:p w14:paraId="248F24C0" w14:textId="77777777" w:rsidR="00E9268C" w:rsidRDefault="00384DEC">
            <w:pPr>
              <w:pStyle w:val="Compact"/>
            </w:pPr>
            <w:r>
              <w:t>Sàn b</w:t>
            </w:r>
            <w:r>
              <w:t>ế</w:t>
            </w:r>
            <w:r>
              <w:t>p s</w:t>
            </w:r>
            <w:r>
              <w:t>ạ</w:t>
            </w:r>
            <w:r>
              <w:t>ch, khô</w:t>
            </w:r>
          </w:p>
        </w:tc>
        <w:tc>
          <w:tcPr>
            <w:tcW w:w="0" w:type="auto"/>
          </w:tcPr>
          <w:p w14:paraId="2281A47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628ED3A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C5A7B8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416C97" w14:textId="77777777" w:rsidR="00E9268C" w:rsidRDefault="00E9268C">
            <w:pPr>
              <w:pStyle w:val="Compact"/>
            </w:pPr>
          </w:p>
        </w:tc>
      </w:tr>
      <w:tr w:rsidR="00E9268C" w14:paraId="2201C12F" w14:textId="77777777" w:rsidTr="00EC4D51">
        <w:tc>
          <w:tcPr>
            <w:tcW w:w="0" w:type="auto"/>
          </w:tcPr>
          <w:p w14:paraId="564350B2" w14:textId="77777777" w:rsidR="00E9268C" w:rsidRDefault="00384DEC">
            <w:pPr>
              <w:pStyle w:val="Compact"/>
            </w:pPr>
            <w:r>
              <w:t>Tư</w:t>
            </w:r>
            <w:r>
              <w:t>ờ</w:t>
            </w:r>
            <w:r>
              <w:t>ng b</w:t>
            </w:r>
            <w:r>
              <w:t>ế</w:t>
            </w:r>
            <w:r>
              <w:t>p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F7BA2CA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5210F53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055CB61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6681531" w14:textId="77777777" w:rsidR="00E9268C" w:rsidRDefault="00E9268C">
            <w:pPr>
              <w:pStyle w:val="Compact"/>
            </w:pPr>
          </w:p>
        </w:tc>
      </w:tr>
      <w:tr w:rsidR="00E9268C" w14:paraId="1276F647" w14:textId="77777777" w:rsidTr="00EC4D51">
        <w:tc>
          <w:tcPr>
            <w:tcW w:w="0" w:type="auto"/>
          </w:tcPr>
          <w:p w14:paraId="385CED62" w14:textId="77777777" w:rsidR="00E9268C" w:rsidRDefault="00384DEC">
            <w:pPr>
              <w:pStyle w:val="Compact"/>
            </w:pPr>
            <w:r>
              <w:t>Tr</w:t>
            </w:r>
            <w:r>
              <w:t>ầ</w:t>
            </w:r>
            <w:r>
              <w:t>n b</w:t>
            </w:r>
            <w:r>
              <w:t>ế</w:t>
            </w:r>
            <w:r>
              <w:t>p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00BA31D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97D798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AD3D9D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A2181A2" w14:textId="77777777" w:rsidR="00E9268C" w:rsidRDefault="00E9268C">
            <w:pPr>
              <w:pStyle w:val="Compact"/>
            </w:pPr>
          </w:p>
        </w:tc>
      </w:tr>
      <w:tr w:rsidR="00E9268C" w14:paraId="6E18EFA4" w14:textId="77777777" w:rsidTr="00EC4D51">
        <w:tc>
          <w:tcPr>
            <w:tcW w:w="0" w:type="auto"/>
          </w:tcPr>
          <w:p w14:paraId="78D2ADC6" w14:textId="77777777" w:rsidR="00E9268C" w:rsidRDefault="00384DEC">
            <w:pPr>
              <w:pStyle w:val="Compact"/>
            </w:pPr>
            <w:r>
              <w:t>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456176AC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712742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FE196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21C1EA" w14:textId="77777777" w:rsidR="00E9268C" w:rsidRDefault="00E9268C">
            <w:pPr>
              <w:pStyle w:val="Compact"/>
            </w:pPr>
          </w:p>
        </w:tc>
      </w:tr>
      <w:tr w:rsidR="00E9268C" w14:paraId="7DD481EA" w14:textId="77777777" w:rsidTr="00EC4D51">
        <w:tc>
          <w:tcPr>
            <w:tcW w:w="0" w:type="auto"/>
          </w:tcPr>
          <w:p w14:paraId="4DAE6B47" w14:textId="77777777" w:rsidR="00E9268C" w:rsidRDefault="00384DEC">
            <w:pPr>
              <w:pStyle w:val="Compact"/>
            </w:pPr>
            <w:r>
              <w:lastRenderedPageBreak/>
              <w:t>Thùng rác đ</w:t>
            </w:r>
            <w:r>
              <w:t>ậ</w:t>
            </w:r>
            <w:r>
              <w:t>y kín</w:t>
            </w:r>
          </w:p>
        </w:tc>
        <w:tc>
          <w:tcPr>
            <w:tcW w:w="0" w:type="auto"/>
          </w:tcPr>
          <w:p w14:paraId="375650A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05609938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5E2B390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0F7A52" w14:textId="77777777" w:rsidR="00E9268C" w:rsidRDefault="00E9268C">
            <w:pPr>
              <w:pStyle w:val="Compact"/>
            </w:pPr>
          </w:p>
        </w:tc>
      </w:tr>
      <w:tr w:rsidR="00E9268C" w14:paraId="64571D09" w14:textId="77777777" w:rsidTr="00EC4D51">
        <w:tc>
          <w:tcPr>
            <w:tcW w:w="0" w:type="auto"/>
          </w:tcPr>
          <w:p w14:paraId="5C88DDF3" w14:textId="77777777" w:rsidR="00E9268C" w:rsidRDefault="00384DEC">
            <w:pPr>
              <w:pStyle w:val="Compact"/>
            </w:pPr>
            <w:r>
              <w:t>Không có côn trùng</w:t>
            </w:r>
          </w:p>
        </w:tc>
        <w:tc>
          <w:tcPr>
            <w:tcW w:w="0" w:type="auto"/>
          </w:tcPr>
          <w:p w14:paraId="09B79B82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63D570BD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E52EA70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DF8941F" w14:textId="77777777" w:rsidR="00E9268C" w:rsidRDefault="00E9268C">
            <w:pPr>
              <w:pStyle w:val="Compact"/>
            </w:pPr>
          </w:p>
        </w:tc>
      </w:tr>
      <w:tr w:rsidR="00E9268C" w14:paraId="397EB786" w14:textId="77777777" w:rsidTr="00EC4D51">
        <w:tc>
          <w:tcPr>
            <w:tcW w:w="0" w:type="auto"/>
          </w:tcPr>
          <w:p w14:paraId="7D01CFD0" w14:textId="77777777" w:rsidR="00E9268C" w:rsidRDefault="00384DEC">
            <w:pPr>
              <w:pStyle w:val="Compact"/>
            </w:pPr>
            <w:r>
              <w:t>Không có chu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14:paraId="498E4DD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34CB42D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0A90D58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071D17E" w14:textId="77777777" w:rsidR="00E9268C" w:rsidRDefault="00E9268C">
            <w:pPr>
              <w:pStyle w:val="Compact"/>
            </w:pPr>
          </w:p>
        </w:tc>
      </w:tr>
      <w:tr w:rsidR="00E9268C" w14:paraId="14E36E51" w14:textId="77777777" w:rsidTr="00EC4D51">
        <w:tc>
          <w:tcPr>
            <w:tcW w:w="0" w:type="auto"/>
          </w:tcPr>
          <w:p w14:paraId="4D5366F8" w14:textId="77777777" w:rsidR="00E9268C" w:rsidRDefault="00384DEC">
            <w:pPr>
              <w:pStyle w:val="Compact"/>
            </w:pPr>
            <w:r>
              <w:t>Thông gió t</w:t>
            </w:r>
            <w:r>
              <w:t>ố</w:t>
            </w:r>
            <w:r>
              <w:t>t</w:t>
            </w:r>
          </w:p>
        </w:tc>
        <w:tc>
          <w:tcPr>
            <w:tcW w:w="0" w:type="auto"/>
          </w:tcPr>
          <w:p w14:paraId="13A22963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F1A870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BA8C4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AA55CBC" w14:textId="77777777" w:rsidR="00E9268C" w:rsidRDefault="00E9268C">
            <w:pPr>
              <w:pStyle w:val="Compact"/>
            </w:pPr>
          </w:p>
        </w:tc>
      </w:tr>
    </w:tbl>
    <w:p w14:paraId="740BE0FB" w14:textId="77777777" w:rsidR="00E9268C" w:rsidRDefault="00384DEC">
      <w:pPr>
        <w:pStyle w:val="Heading2"/>
      </w:pPr>
      <w:bookmarkStart w:id="6" w:name="vệ-sinh-kho"/>
      <w:bookmarkEnd w:id="5"/>
      <w:r>
        <w:t>V</w:t>
      </w:r>
      <w:r>
        <w:t>Ệ</w:t>
      </w:r>
      <w:r>
        <w:t xml:space="preserve"> SINH KHO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6"/>
        <w:gridCol w:w="1050"/>
        <w:gridCol w:w="590"/>
        <w:gridCol w:w="1304"/>
        <w:gridCol w:w="1037"/>
      </w:tblGrid>
      <w:tr w:rsidR="00E9268C" w14:paraId="63034696" w14:textId="77777777" w:rsidTr="00EC4D51">
        <w:tc>
          <w:tcPr>
            <w:tcW w:w="0" w:type="auto"/>
          </w:tcPr>
          <w:p w14:paraId="06C2E8EF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E6ED417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CCB6A31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2B5D31D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470B602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25658E65" w14:textId="77777777" w:rsidTr="00EC4D51">
        <w:tc>
          <w:tcPr>
            <w:tcW w:w="0" w:type="auto"/>
          </w:tcPr>
          <w:p w14:paraId="0FB7DCDC" w14:textId="77777777" w:rsidR="00E9268C" w:rsidRDefault="00384DEC">
            <w:pPr>
              <w:pStyle w:val="Compact"/>
            </w:pPr>
            <w:r>
              <w:t>Kho s</w:t>
            </w:r>
            <w:r>
              <w:t>ạ</w:t>
            </w:r>
            <w:r>
              <w:t>ch, khô ráo</w:t>
            </w:r>
          </w:p>
        </w:tc>
        <w:tc>
          <w:tcPr>
            <w:tcW w:w="0" w:type="auto"/>
          </w:tcPr>
          <w:p w14:paraId="1BA09AC6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7B5E4FE7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C2C570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C13F9DD" w14:textId="77777777" w:rsidR="00E9268C" w:rsidRDefault="00E9268C">
            <w:pPr>
              <w:pStyle w:val="Compact"/>
            </w:pPr>
          </w:p>
        </w:tc>
      </w:tr>
      <w:tr w:rsidR="00E9268C" w14:paraId="2D6837DB" w14:textId="77777777" w:rsidTr="00EC4D51">
        <w:tc>
          <w:tcPr>
            <w:tcW w:w="0" w:type="auto"/>
          </w:tcPr>
          <w:p w14:paraId="44147CF3" w14:textId="77777777" w:rsidR="00E9268C" w:rsidRDefault="00384DEC">
            <w:pPr>
              <w:pStyle w:val="Compact"/>
            </w:pPr>
            <w:r>
              <w:t>Th</w:t>
            </w:r>
            <w:r>
              <w:t>ự</w:t>
            </w:r>
            <w:r>
              <w:t>c ph</w:t>
            </w:r>
            <w:r>
              <w:t>ẩ</w:t>
            </w:r>
            <w:r>
              <w:t>m s</w:t>
            </w:r>
            <w:r>
              <w:t>ắ</w:t>
            </w:r>
            <w:r>
              <w:t>p x</w:t>
            </w:r>
            <w:r>
              <w:t>ế</w:t>
            </w:r>
            <w:r>
              <w:t>p g</w:t>
            </w:r>
            <w:r>
              <w:t>ọ</w:t>
            </w:r>
            <w:r>
              <w:t>n gàng</w:t>
            </w:r>
          </w:p>
        </w:tc>
        <w:tc>
          <w:tcPr>
            <w:tcW w:w="0" w:type="auto"/>
          </w:tcPr>
          <w:p w14:paraId="610A6252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666AE12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D4C1DDC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C225D75" w14:textId="77777777" w:rsidR="00E9268C" w:rsidRDefault="00E9268C">
            <w:pPr>
              <w:pStyle w:val="Compact"/>
            </w:pPr>
          </w:p>
        </w:tc>
      </w:tr>
      <w:tr w:rsidR="00E9268C" w14:paraId="2D781DA3" w14:textId="77777777" w:rsidTr="00EC4D51">
        <w:tc>
          <w:tcPr>
            <w:tcW w:w="0" w:type="auto"/>
          </w:tcPr>
          <w:p w14:paraId="1233AB0C" w14:textId="77777777" w:rsidR="00E9268C" w:rsidRDefault="00384DEC">
            <w:pPr>
              <w:pStyle w:val="Compact"/>
            </w:pPr>
            <w:r>
              <w:t>T</w:t>
            </w:r>
            <w:r>
              <w:t>ủ</w:t>
            </w:r>
            <w:r>
              <w:t xml:space="preserve"> l</w:t>
            </w:r>
            <w:r>
              <w:t>ạ</w:t>
            </w:r>
            <w:r>
              <w:t>nh s</w:t>
            </w:r>
            <w:r>
              <w:t>ạ</w:t>
            </w:r>
            <w:r>
              <w:t>ch, không mùi</w:t>
            </w:r>
          </w:p>
        </w:tc>
        <w:tc>
          <w:tcPr>
            <w:tcW w:w="0" w:type="auto"/>
          </w:tcPr>
          <w:p w14:paraId="6335A0B5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B63262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5BC982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265AD9" w14:textId="77777777" w:rsidR="00E9268C" w:rsidRDefault="00E9268C">
            <w:pPr>
              <w:pStyle w:val="Compact"/>
            </w:pPr>
          </w:p>
        </w:tc>
      </w:tr>
      <w:tr w:rsidR="00E9268C" w14:paraId="05594E10" w14:textId="77777777" w:rsidTr="00EC4D51">
        <w:tc>
          <w:tcPr>
            <w:tcW w:w="0" w:type="auto"/>
          </w:tcPr>
          <w:p w14:paraId="7415B1C8" w14:textId="77777777" w:rsidR="00E9268C" w:rsidRDefault="00384DEC">
            <w:pPr>
              <w:pStyle w:val="Compact"/>
            </w:pPr>
            <w:r>
              <w:t>Phân vùng rõ ràng</w:t>
            </w:r>
          </w:p>
        </w:tc>
        <w:tc>
          <w:tcPr>
            <w:tcW w:w="0" w:type="auto"/>
          </w:tcPr>
          <w:p w14:paraId="7F522F00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0EE22231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44669C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C549EB4" w14:textId="77777777" w:rsidR="00E9268C" w:rsidRDefault="00E9268C">
            <w:pPr>
              <w:pStyle w:val="Compact"/>
            </w:pPr>
          </w:p>
        </w:tc>
      </w:tr>
      <w:tr w:rsidR="00E9268C" w14:paraId="6411F526" w14:textId="77777777" w:rsidTr="00EC4D51">
        <w:tc>
          <w:tcPr>
            <w:tcW w:w="0" w:type="auto"/>
          </w:tcPr>
          <w:p w14:paraId="4E147A3A" w14:textId="77777777" w:rsidR="00E9268C" w:rsidRDefault="00384DEC">
            <w:pPr>
              <w:pStyle w:val="Compact"/>
            </w:pPr>
            <w:r>
              <w:t>Không có th</w:t>
            </w:r>
            <w:r>
              <w:t>ự</w:t>
            </w:r>
            <w:r>
              <w:t>c ph</w:t>
            </w:r>
            <w:r>
              <w:t>ẩ</w:t>
            </w:r>
            <w:r>
              <w:t>m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02A1E8AD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867F404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708F5A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DC4DAFD" w14:textId="77777777" w:rsidR="00E9268C" w:rsidRDefault="00E9268C">
            <w:pPr>
              <w:pStyle w:val="Compact"/>
            </w:pPr>
          </w:p>
        </w:tc>
      </w:tr>
      <w:tr w:rsidR="00E9268C" w14:paraId="5D5A06E9" w14:textId="77777777" w:rsidTr="00EC4D51">
        <w:tc>
          <w:tcPr>
            <w:tcW w:w="0" w:type="auto"/>
          </w:tcPr>
          <w:p w14:paraId="1FF69975" w14:textId="77777777" w:rsidR="00E9268C" w:rsidRDefault="00384DEC">
            <w:pPr>
              <w:pStyle w:val="Compact"/>
            </w:pPr>
            <w:r>
              <w:t>Nhãn dán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0" w:type="auto"/>
          </w:tcPr>
          <w:p w14:paraId="5269F17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56286B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FD7757E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7C36081" w14:textId="77777777" w:rsidR="00E9268C" w:rsidRDefault="00E9268C">
            <w:pPr>
              <w:pStyle w:val="Compact"/>
            </w:pPr>
          </w:p>
        </w:tc>
      </w:tr>
    </w:tbl>
    <w:p w14:paraId="61C7EE83" w14:textId="77777777" w:rsidR="00E9268C" w:rsidRDefault="00384DEC">
      <w:pPr>
        <w:pStyle w:val="Heading2"/>
      </w:pPr>
      <w:bookmarkStart w:id="7" w:name="vệ-sinh-khu-vực-phục-vụ"/>
      <w:bookmarkEnd w:id="6"/>
      <w:r>
        <w:t>V</w:t>
      </w:r>
      <w:r>
        <w:t>Ệ</w:t>
      </w:r>
      <w:r>
        <w:t xml:space="preserve"> SINH KHU V</w:t>
      </w:r>
      <w:r>
        <w:t>Ự</w:t>
      </w:r>
      <w:r>
        <w:t>C PH</w:t>
      </w:r>
      <w:r>
        <w:t>Ụ</w:t>
      </w:r>
      <w:r>
        <w:t>C V</w:t>
      </w:r>
      <w: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2"/>
        <w:gridCol w:w="1050"/>
        <w:gridCol w:w="590"/>
        <w:gridCol w:w="1304"/>
        <w:gridCol w:w="1037"/>
      </w:tblGrid>
      <w:tr w:rsidR="00E9268C" w14:paraId="7C846DE8" w14:textId="77777777" w:rsidTr="00EC4D51">
        <w:tc>
          <w:tcPr>
            <w:tcW w:w="0" w:type="auto"/>
          </w:tcPr>
          <w:p w14:paraId="4E15F793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BC79007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1ED3D46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5549360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8A6A7EA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0A427994" w14:textId="77777777" w:rsidTr="00EC4D51">
        <w:tc>
          <w:tcPr>
            <w:tcW w:w="0" w:type="auto"/>
          </w:tcPr>
          <w:p w14:paraId="7F795C6E" w14:textId="77777777" w:rsidR="00E9268C" w:rsidRDefault="00384DEC">
            <w:pPr>
              <w:pStyle w:val="Compact"/>
            </w:pPr>
            <w:r>
              <w:t>Khu v</w:t>
            </w:r>
            <w:r>
              <w:t>ự</w:t>
            </w:r>
            <w:r>
              <w:t>c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6DDBF19A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29D094B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1E5D60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95057BB" w14:textId="77777777" w:rsidR="00E9268C" w:rsidRDefault="00E9268C">
            <w:pPr>
              <w:pStyle w:val="Compact"/>
            </w:pPr>
          </w:p>
        </w:tc>
      </w:tr>
      <w:tr w:rsidR="00E9268C" w14:paraId="0FA3E31D" w14:textId="77777777" w:rsidTr="00EC4D51">
        <w:tc>
          <w:tcPr>
            <w:tcW w:w="0" w:type="auto"/>
          </w:tcPr>
          <w:p w14:paraId="333ED1AC" w14:textId="77777777" w:rsidR="00E9268C" w:rsidRDefault="00384DEC">
            <w:pPr>
              <w:pStyle w:val="Compact"/>
            </w:pPr>
            <w:r>
              <w:t>Thùng ch</w:t>
            </w:r>
            <w:r>
              <w:t>ứ</w:t>
            </w:r>
            <w:r>
              <w:t>a th</w:t>
            </w:r>
            <w:r>
              <w:t>ứ</w:t>
            </w:r>
            <w:r>
              <w:t>c ăn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0BFE8216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DD14E39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1B2BE7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6140D7CE" w14:textId="77777777" w:rsidR="00E9268C" w:rsidRDefault="00E9268C">
            <w:pPr>
              <w:pStyle w:val="Compact"/>
            </w:pPr>
          </w:p>
        </w:tc>
      </w:tr>
      <w:tr w:rsidR="00E9268C" w14:paraId="2E62E3F6" w14:textId="77777777" w:rsidTr="00EC4D51">
        <w:tc>
          <w:tcPr>
            <w:tcW w:w="0" w:type="auto"/>
          </w:tcPr>
          <w:p w14:paraId="1D4C8AE1" w14:textId="77777777" w:rsidR="00E9268C" w:rsidRDefault="00384DEC">
            <w:pPr>
              <w:pStyle w:val="Compact"/>
            </w:pPr>
            <w:r>
              <w:t>Xe đ</w:t>
            </w:r>
            <w:r>
              <w:t>ẩ</w:t>
            </w:r>
            <w:r>
              <w:t>y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1C78AE2F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CBF0FB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8CC07F3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659CEE4" w14:textId="77777777" w:rsidR="00E9268C" w:rsidRDefault="00E9268C">
            <w:pPr>
              <w:pStyle w:val="Compact"/>
            </w:pPr>
          </w:p>
        </w:tc>
      </w:tr>
      <w:tr w:rsidR="00E9268C" w14:paraId="0209661A" w14:textId="77777777" w:rsidTr="00EC4D51">
        <w:tc>
          <w:tcPr>
            <w:tcW w:w="0" w:type="auto"/>
          </w:tcPr>
          <w:p w14:paraId="22D013C2" w14:textId="77777777" w:rsidR="00E9268C" w:rsidRDefault="00384DEC">
            <w:pPr>
              <w:pStyle w:val="Compact"/>
            </w:pPr>
            <w:r>
              <w:t>Khay, mu</w:t>
            </w:r>
            <w:r>
              <w:t>ỗ</w:t>
            </w:r>
            <w:r>
              <w:t>ng s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2392C694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50D8F21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DCBF30F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43861B7" w14:textId="77777777" w:rsidR="00E9268C" w:rsidRDefault="00E9268C">
            <w:pPr>
              <w:pStyle w:val="Compact"/>
            </w:pPr>
          </w:p>
        </w:tc>
      </w:tr>
    </w:tbl>
    <w:p w14:paraId="3D9EA4E6" w14:textId="77777777" w:rsidR="00E9268C" w:rsidRDefault="00384DEC">
      <w:pPr>
        <w:pStyle w:val="Heading2"/>
      </w:pPr>
      <w:bookmarkStart w:id="8" w:name="xử-lý-rác-thải"/>
      <w:bookmarkEnd w:id="7"/>
      <w:r>
        <w:t>X</w:t>
      </w:r>
      <w:r>
        <w:t>Ử</w:t>
      </w:r>
      <w:r>
        <w:t xml:space="preserve"> LÝ RÁC TH</w:t>
      </w:r>
      <w:r>
        <w:t>Ả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9"/>
        <w:gridCol w:w="1050"/>
        <w:gridCol w:w="590"/>
        <w:gridCol w:w="1304"/>
        <w:gridCol w:w="1037"/>
      </w:tblGrid>
      <w:tr w:rsidR="00E9268C" w14:paraId="583F1767" w14:textId="77777777" w:rsidTr="00EC4D51">
        <w:tc>
          <w:tcPr>
            <w:tcW w:w="0" w:type="auto"/>
          </w:tcPr>
          <w:p w14:paraId="0A28E0E7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D48C420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B98E108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42FDCED7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DF4ED44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9268C" w14:paraId="6EF3D7CC" w14:textId="77777777" w:rsidTr="00EC4D51">
        <w:tc>
          <w:tcPr>
            <w:tcW w:w="0" w:type="auto"/>
          </w:tcPr>
          <w:p w14:paraId="0771B21F" w14:textId="77777777" w:rsidR="00E9268C" w:rsidRDefault="00384DEC">
            <w:pPr>
              <w:pStyle w:val="Compact"/>
            </w:pPr>
            <w:r>
              <w:t>Phân lo</w:t>
            </w:r>
            <w:r>
              <w:t>ạ</w:t>
            </w:r>
            <w:r>
              <w:t>i rác đúng</w:t>
            </w:r>
          </w:p>
        </w:tc>
        <w:tc>
          <w:tcPr>
            <w:tcW w:w="0" w:type="auto"/>
          </w:tcPr>
          <w:p w14:paraId="2FCB11B9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1C73C478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044F667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0AD99D9" w14:textId="77777777" w:rsidR="00E9268C" w:rsidRDefault="00E9268C">
            <w:pPr>
              <w:pStyle w:val="Compact"/>
            </w:pPr>
          </w:p>
        </w:tc>
      </w:tr>
      <w:tr w:rsidR="00E9268C" w14:paraId="6FA4DD1A" w14:textId="77777777" w:rsidTr="00EC4D51">
        <w:tc>
          <w:tcPr>
            <w:tcW w:w="0" w:type="auto"/>
          </w:tcPr>
          <w:p w14:paraId="1BAA8F45" w14:textId="77777777" w:rsidR="00E9268C" w:rsidRDefault="00384DEC">
            <w:pPr>
              <w:pStyle w:val="Compact"/>
            </w:pPr>
            <w:r>
              <w:lastRenderedPageBreak/>
              <w:t>Thùng rác có n</w:t>
            </w:r>
            <w:r>
              <w:t>ắ</w:t>
            </w:r>
            <w:r>
              <w:t>p đ</w:t>
            </w:r>
            <w:r>
              <w:t>ậ</w:t>
            </w:r>
            <w:r>
              <w:t>y</w:t>
            </w:r>
          </w:p>
        </w:tc>
        <w:tc>
          <w:tcPr>
            <w:tcW w:w="0" w:type="auto"/>
          </w:tcPr>
          <w:p w14:paraId="7946FBBE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3334924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02DC50CA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9140230" w14:textId="77777777" w:rsidR="00E9268C" w:rsidRDefault="00E9268C">
            <w:pPr>
              <w:pStyle w:val="Compact"/>
            </w:pPr>
          </w:p>
        </w:tc>
      </w:tr>
      <w:tr w:rsidR="00E9268C" w14:paraId="4220D7F2" w14:textId="77777777" w:rsidTr="00EC4D51">
        <w:tc>
          <w:tcPr>
            <w:tcW w:w="0" w:type="auto"/>
          </w:tcPr>
          <w:p w14:paraId="22C33458" w14:textId="77777777" w:rsidR="00E9268C" w:rsidRDefault="00384DEC">
            <w:pPr>
              <w:pStyle w:val="Compact"/>
            </w:pPr>
            <w:r>
              <w:t>Đ</w:t>
            </w:r>
            <w:r>
              <w:t>ổ</w:t>
            </w:r>
            <w:r>
              <w:t xml:space="preserve"> rác đúng gi</w:t>
            </w:r>
            <w:r>
              <w:t>ờ</w:t>
            </w:r>
          </w:p>
        </w:tc>
        <w:tc>
          <w:tcPr>
            <w:tcW w:w="0" w:type="auto"/>
          </w:tcPr>
          <w:p w14:paraId="35BBDE39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03490AC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42F0E2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C3E6E78" w14:textId="77777777" w:rsidR="00E9268C" w:rsidRDefault="00E9268C">
            <w:pPr>
              <w:pStyle w:val="Compact"/>
            </w:pPr>
          </w:p>
        </w:tc>
      </w:tr>
      <w:tr w:rsidR="00E9268C" w14:paraId="1D9AB927" w14:textId="77777777" w:rsidTr="00EC4D51">
        <w:tc>
          <w:tcPr>
            <w:tcW w:w="0" w:type="auto"/>
          </w:tcPr>
          <w:p w14:paraId="01093D67" w14:textId="77777777" w:rsidR="00E9268C" w:rsidRDefault="00384DEC">
            <w:pPr>
              <w:pStyle w:val="Compact"/>
            </w:pPr>
            <w:r>
              <w:t>R</w:t>
            </w:r>
            <w:r>
              <w:t>ử</w:t>
            </w:r>
            <w:r>
              <w:t>a thùng rác sau khi đ</w:t>
            </w:r>
            <w:r>
              <w:t>ổ</w:t>
            </w:r>
          </w:p>
        </w:tc>
        <w:tc>
          <w:tcPr>
            <w:tcW w:w="0" w:type="auto"/>
          </w:tcPr>
          <w:p w14:paraId="5A854DC4" w14:textId="77777777" w:rsidR="00E9268C" w:rsidRDefault="00384DEC">
            <w:pPr>
              <w:pStyle w:val="Compact"/>
            </w:pPr>
            <w:r>
              <w:t>Có</w:t>
            </w:r>
          </w:p>
        </w:tc>
        <w:tc>
          <w:tcPr>
            <w:tcW w:w="0" w:type="auto"/>
          </w:tcPr>
          <w:p w14:paraId="47053EA2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F409768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BFD405B" w14:textId="77777777" w:rsidR="00E9268C" w:rsidRDefault="00E9268C">
            <w:pPr>
              <w:pStyle w:val="Compact"/>
            </w:pPr>
          </w:p>
        </w:tc>
      </w:tr>
    </w:tbl>
    <w:p w14:paraId="53BDDBB1" w14:textId="77777777" w:rsidR="00E9268C" w:rsidRDefault="00384DEC">
      <w:pPr>
        <w:pStyle w:val="Heading2"/>
      </w:pPr>
      <w:bookmarkStart w:id="9" w:name="kết-quả-kiểm-tra"/>
      <w:bookmarkEnd w:id="8"/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1037"/>
      </w:tblGrid>
      <w:tr w:rsidR="00E9268C" w14:paraId="61FF0005" w14:textId="77777777" w:rsidTr="00EC4D51">
        <w:tc>
          <w:tcPr>
            <w:tcW w:w="0" w:type="auto"/>
          </w:tcPr>
          <w:p w14:paraId="35A1FCED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2270F1F5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E9268C" w14:paraId="27DCE01F" w14:textId="77777777" w:rsidTr="00EC4D51">
        <w:tc>
          <w:tcPr>
            <w:tcW w:w="0" w:type="auto"/>
          </w:tcPr>
          <w:p w14:paraId="0EB0AC9E" w14:textId="77777777" w:rsidR="00E9268C" w:rsidRDefault="00384DEC">
            <w:pPr>
              <w:pStyle w:val="Compact"/>
            </w:pPr>
            <w:r>
              <w:t>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2ADAD2FC" w14:textId="77777777" w:rsidR="00E9268C" w:rsidRDefault="00E9268C">
            <w:pPr>
              <w:pStyle w:val="Compact"/>
            </w:pPr>
          </w:p>
        </w:tc>
      </w:tr>
      <w:tr w:rsidR="00E9268C" w14:paraId="4CF1B4DD" w14:textId="77777777" w:rsidTr="00EC4D51">
        <w:tc>
          <w:tcPr>
            <w:tcW w:w="0" w:type="auto"/>
          </w:tcPr>
          <w:p w14:paraId="5F8EBF2E" w14:textId="77777777" w:rsidR="00E9268C" w:rsidRDefault="00384DEC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02493137" w14:textId="77777777" w:rsidR="00E9268C" w:rsidRDefault="00E9268C">
            <w:pPr>
              <w:pStyle w:val="Compact"/>
            </w:pPr>
          </w:p>
        </w:tc>
      </w:tr>
      <w:tr w:rsidR="00E9268C" w14:paraId="076ABA3B" w14:textId="77777777" w:rsidTr="00EC4D51">
        <w:tc>
          <w:tcPr>
            <w:tcW w:w="0" w:type="auto"/>
          </w:tcPr>
          <w:p w14:paraId="6FB470BB" w14:textId="77777777" w:rsidR="00E9268C" w:rsidRDefault="00384DEC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ạ</w:t>
            </w:r>
            <w:r>
              <w:t>ng m</w:t>
            </w:r>
            <w:r>
              <w:t>ụ</w:t>
            </w:r>
            <w:r>
              <w:t>c không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78559CBB" w14:textId="77777777" w:rsidR="00E9268C" w:rsidRDefault="00E9268C">
            <w:pPr>
              <w:pStyle w:val="Compact"/>
            </w:pPr>
          </w:p>
        </w:tc>
      </w:tr>
      <w:tr w:rsidR="00E9268C" w14:paraId="1FBF4E13" w14:textId="77777777" w:rsidTr="00EC4D51">
        <w:tc>
          <w:tcPr>
            <w:tcW w:w="0" w:type="auto"/>
          </w:tcPr>
          <w:p w14:paraId="24772C7F" w14:textId="77777777" w:rsidR="00E9268C" w:rsidRDefault="00384DEC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</w:t>
            </w:r>
            <w:r>
              <w:t>ạ</w:t>
            </w:r>
            <w:r>
              <w:t>t (%)</w:t>
            </w:r>
          </w:p>
        </w:tc>
        <w:tc>
          <w:tcPr>
            <w:tcW w:w="0" w:type="auto"/>
          </w:tcPr>
          <w:p w14:paraId="0AF2CD6C" w14:textId="77777777" w:rsidR="00E9268C" w:rsidRDefault="00384DEC">
            <w:pPr>
              <w:pStyle w:val="Compact"/>
            </w:pPr>
            <w:r>
              <w:t>%</w:t>
            </w:r>
          </w:p>
        </w:tc>
      </w:tr>
    </w:tbl>
    <w:p w14:paraId="0922FE54" w14:textId="77777777" w:rsidR="00E9268C" w:rsidRDefault="00384DEC">
      <w:pPr>
        <w:pStyle w:val="Heading2"/>
      </w:pPr>
      <w:bookmarkStart w:id="10" w:name="hành-động-khắc-phục"/>
      <w:bookmarkEnd w:id="9"/>
      <w:r>
        <w:t>HÀNH Đ</w:t>
      </w:r>
      <w:r>
        <w:t>Ộ</w:t>
      </w:r>
      <w:r>
        <w:t>NG KH</w:t>
      </w:r>
      <w:r>
        <w:t>Ắ</w:t>
      </w:r>
      <w:r>
        <w:t>C PH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E9268C" w14:paraId="25CAED55" w14:textId="77777777" w:rsidTr="00EC4D51">
        <w:tc>
          <w:tcPr>
            <w:tcW w:w="1584" w:type="dxa"/>
          </w:tcPr>
          <w:p w14:paraId="1E83A4AD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không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3B513140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kh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34DB4B21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hoàn thành</w:t>
            </w:r>
          </w:p>
        </w:tc>
        <w:tc>
          <w:tcPr>
            <w:tcW w:w="1584" w:type="dxa"/>
          </w:tcPr>
          <w:p w14:paraId="5BDDF386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6CD440E8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</w:tr>
      <w:tr w:rsidR="00E9268C" w14:paraId="7C106ED8" w14:textId="77777777" w:rsidTr="00EC4D51">
        <w:tc>
          <w:tcPr>
            <w:tcW w:w="1584" w:type="dxa"/>
          </w:tcPr>
          <w:p w14:paraId="74FFA2D4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0E168DC3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1249374D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1DDB4710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0041EC3C" w14:textId="77777777" w:rsidR="00E9268C" w:rsidRDefault="00E9268C">
            <w:pPr>
              <w:pStyle w:val="Compact"/>
            </w:pPr>
          </w:p>
        </w:tc>
      </w:tr>
      <w:tr w:rsidR="00E9268C" w14:paraId="478AB58B" w14:textId="77777777" w:rsidTr="00EC4D51">
        <w:tc>
          <w:tcPr>
            <w:tcW w:w="1584" w:type="dxa"/>
          </w:tcPr>
          <w:p w14:paraId="1D794564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5067C500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37FD6944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0FBC2E7F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41507AFB" w14:textId="77777777" w:rsidR="00E9268C" w:rsidRDefault="00E9268C">
            <w:pPr>
              <w:pStyle w:val="Compact"/>
            </w:pPr>
          </w:p>
        </w:tc>
      </w:tr>
      <w:tr w:rsidR="00E9268C" w14:paraId="22C061AD" w14:textId="77777777" w:rsidTr="00EC4D51">
        <w:tc>
          <w:tcPr>
            <w:tcW w:w="1584" w:type="dxa"/>
          </w:tcPr>
          <w:p w14:paraId="2F635E7A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122C4504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476063FF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57E91AA8" w14:textId="77777777" w:rsidR="00E9268C" w:rsidRDefault="00E9268C">
            <w:pPr>
              <w:pStyle w:val="Compact"/>
            </w:pPr>
          </w:p>
        </w:tc>
        <w:tc>
          <w:tcPr>
            <w:tcW w:w="1584" w:type="dxa"/>
          </w:tcPr>
          <w:p w14:paraId="24B083E3" w14:textId="77777777" w:rsidR="00E9268C" w:rsidRDefault="00E9268C">
            <w:pPr>
              <w:pStyle w:val="Compact"/>
            </w:pPr>
          </w:p>
        </w:tc>
      </w:tr>
    </w:tbl>
    <w:p w14:paraId="496FE4E4" w14:textId="77777777" w:rsidR="00E9268C" w:rsidRDefault="00384DEC">
      <w:pPr>
        <w:pStyle w:val="Heading2"/>
      </w:pPr>
      <w:bookmarkStart w:id="11" w:name="đánh-giá-tổng-thể"/>
      <w:bookmarkEnd w:id="10"/>
      <w:r>
        <w:t>ĐÁNH GIÁ T</w:t>
      </w:r>
      <w:r>
        <w:t>Ổ</w:t>
      </w:r>
      <w:r>
        <w:t>NG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9"/>
        <w:gridCol w:w="1194"/>
      </w:tblGrid>
      <w:tr w:rsidR="00E9268C" w14:paraId="46CA0AB3" w14:textId="77777777" w:rsidTr="00EC4D51">
        <w:tc>
          <w:tcPr>
            <w:tcW w:w="0" w:type="auto"/>
          </w:tcPr>
          <w:p w14:paraId="64ACDDC3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56C460FF" w14:textId="77777777" w:rsidR="00E9268C" w:rsidRDefault="00384DEC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</w:tr>
      <w:tr w:rsidR="00E9268C" w14:paraId="6AE1E4F3" w14:textId="77777777" w:rsidTr="00EC4D51">
        <w:tc>
          <w:tcPr>
            <w:tcW w:w="0" w:type="auto"/>
          </w:tcPr>
          <w:p w14:paraId="50095CBA" w14:textId="77777777" w:rsidR="00E9268C" w:rsidRDefault="00384DEC">
            <w:pPr>
              <w:pStyle w:val="Compact"/>
            </w:pPr>
            <w:r>
              <w:t>Xu</w:t>
            </w:r>
            <w:r>
              <w:t>ấ</w:t>
            </w:r>
            <w:r>
              <w:t>t s</w:t>
            </w:r>
            <w:r>
              <w:t>ắ</w:t>
            </w:r>
            <w:r>
              <w:t>c (≥ 95%)</w:t>
            </w:r>
          </w:p>
        </w:tc>
        <w:tc>
          <w:tcPr>
            <w:tcW w:w="0" w:type="auto"/>
          </w:tcPr>
          <w:p w14:paraId="12373466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9268C" w14:paraId="16B23A2B" w14:textId="77777777" w:rsidTr="00EC4D51">
        <w:tc>
          <w:tcPr>
            <w:tcW w:w="0" w:type="auto"/>
          </w:tcPr>
          <w:p w14:paraId="77192B72" w14:textId="77777777" w:rsidR="00E9268C" w:rsidRDefault="00384DEC">
            <w:pPr>
              <w:pStyle w:val="Compact"/>
            </w:pPr>
            <w:r>
              <w:t>T</w:t>
            </w:r>
            <w:r>
              <w:t>ố</w:t>
            </w:r>
            <w:r>
              <w:t>t (85-94%)</w:t>
            </w:r>
          </w:p>
        </w:tc>
        <w:tc>
          <w:tcPr>
            <w:tcW w:w="0" w:type="auto"/>
          </w:tcPr>
          <w:p w14:paraId="1BA4A748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9268C" w14:paraId="10ADE637" w14:textId="77777777" w:rsidTr="00EC4D51">
        <w:tc>
          <w:tcPr>
            <w:tcW w:w="0" w:type="auto"/>
          </w:tcPr>
          <w:p w14:paraId="4E6E4243" w14:textId="77777777" w:rsidR="00E9268C" w:rsidRDefault="00384DEC">
            <w:pPr>
              <w:pStyle w:val="Compact"/>
            </w:pPr>
            <w:r>
              <w:t>Trung bình (70-84%)</w:t>
            </w:r>
          </w:p>
        </w:tc>
        <w:tc>
          <w:tcPr>
            <w:tcW w:w="0" w:type="auto"/>
          </w:tcPr>
          <w:p w14:paraId="76F0D87B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9268C" w14:paraId="35EB1824" w14:textId="77777777" w:rsidTr="00EC4D51">
        <w:tc>
          <w:tcPr>
            <w:tcW w:w="0" w:type="auto"/>
          </w:tcPr>
          <w:p w14:paraId="7A658572" w14:textId="77777777" w:rsidR="00E9268C" w:rsidRDefault="00384DEC">
            <w:pPr>
              <w:pStyle w:val="Compact"/>
            </w:pPr>
            <w:r>
              <w:t>Y</w:t>
            </w:r>
            <w:r>
              <w:t>ế</w:t>
            </w:r>
            <w:r>
              <w:t>u (&lt; 70%)</w:t>
            </w:r>
          </w:p>
        </w:tc>
        <w:tc>
          <w:tcPr>
            <w:tcW w:w="0" w:type="auto"/>
          </w:tcPr>
          <w:p w14:paraId="23BD72D5" w14:textId="77777777" w:rsidR="00E9268C" w:rsidRDefault="00384DE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709F0DA" w14:textId="77777777" w:rsidR="00E9268C" w:rsidRDefault="00384DEC">
      <w:pPr>
        <w:pStyle w:val="Heading2"/>
      </w:pPr>
      <w:bookmarkStart w:id="12" w:name="ghi-chú"/>
      <w:bookmarkEnd w:id="11"/>
      <w:r>
        <w:lastRenderedPageBreak/>
        <w:t>GHI CHÚ</w:t>
      </w:r>
    </w:p>
    <w:p w14:paraId="73699184" w14:textId="77777777" w:rsidR="00E9268C" w:rsidRDefault="00384DEC">
      <w:r>
        <w:pict w14:anchorId="297E3CEA">
          <v:rect id="_x0000_i1026" style="width:0;height:1.5pt" o:hralign="center" o:hrstd="t" o:hr="t"/>
        </w:pict>
      </w:r>
    </w:p>
    <w:p w14:paraId="3400693E" w14:textId="77777777" w:rsidR="00E9268C" w:rsidRDefault="00384DEC">
      <w:r>
        <w:pict w14:anchorId="6AF3A097">
          <v:rect id="_x0000_i1027" style="width:0;height:1.5pt" o:hralign="center" o:hrstd="t" o:hr="t"/>
        </w:pict>
      </w:r>
    </w:p>
    <w:p w14:paraId="0ED245C5" w14:textId="77777777" w:rsidR="00E9268C" w:rsidRDefault="00384DEC">
      <w:r>
        <w:pict w14:anchorId="1F64BAEA">
          <v:rect id="_x0000_i1028" style="width:0;height:1.5pt" o:hralign="center" o:hrstd="t" o:hr="t"/>
        </w:pict>
      </w:r>
    </w:p>
    <w:p w14:paraId="33CB4CAA" w14:textId="77777777" w:rsidR="00E9268C" w:rsidRDefault="00384DEC">
      <w:r>
        <w:pict w14:anchorId="766378CC">
          <v:rect id="_x0000_i1029" style="width:0;height:1.5pt" o:hralign="center" o:hrstd="t" o:hr="t"/>
        </w:pict>
      </w:r>
    </w:p>
    <w:p w14:paraId="1948F525" w14:textId="77777777" w:rsidR="00E9268C" w:rsidRDefault="00384DE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tra: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b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>p: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2"/>
    </w:p>
    <w:sectPr w:rsidR="00E9268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0CAE9" w14:textId="77777777" w:rsidR="00384DEC" w:rsidRDefault="00384DEC" w:rsidP="00EC4D51">
      <w:pPr>
        <w:spacing w:line="240" w:lineRule="auto"/>
      </w:pPr>
      <w:r>
        <w:separator/>
      </w:r>
    </w:p>
  </w:endnote>
  <w:endnote w:type="continuationSeparator" w:id="0">
    <w:p w14:paraId="6942B2FF" w14:textId="77777777" w:rsidR="00384DEC" w:rsidRDefault="00384DEC" w:rsidP="00EC4D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F5613" w14:textId="77777777" w:rsidR="00384DEC" w:rsidRDefault="00384DEC" w:rsidP="00EC4D51">
      <w:pPr>
        <w:spacing w:line="240" w:lineRule="auto"/>
      </w:pPr>
      <w:r>
        <w:separator/>
      </w:r>
    </w:p>
  </w:footnote>
  <w:footnote w:type="continuationSeparator" w:id="0">
    <w:p w14:paraId="1DEC6F26" w14:textId="77777777" w:rsidR="00384DEC" w:rsidRDefault="00384DEC" w:rsidP="00EC4D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55F4A" w14:textId="77777777" w:rsidR="00EC4D51" w:rsidRPr="00A33244" w:rsidRDefault="00EC4D5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6358E66" wp14:editId="1FA4A3E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BDDA0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300A33E" w14:textId="77777777" w:rsidR="00EC4D51" w:rsidRDefault="00EC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7C8D0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EED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68C"/>
    <w:rsid w:val="00384DEC"/>
    <w:rsid w:val="00E9268C"/>
    <w:rsid w:val="00E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2A7228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4D5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4D5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C4D5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C4D5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C4D5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C4D5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C4D5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C4D5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D5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D5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4D5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C4D5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4D5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4D5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D5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C4D5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D5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C4D5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D51"/>
    <w:rPr>
      <w:rFonts w:ascii="Times New Roman" w:hAnsi="Times New Roman"/>
      <w:szCs w:val="22"/>
    </w:rPr>
  </w:style>
  <w:style w:type="character" w:styleId="Emphasis">
    <w:name w:val="Emphasis"/>
    <w:rsid w:val="00EC4D5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C4D5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C4D5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C4D5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C4D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5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2026-01-29T03:00:00Z</dcterms:created>
  <dcterms:modified xsi:type="dcterms:W3CDTF">2026-01-29T03:00:00Z</dcterms:modified>
</cp:coreProperties>
</file>