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04D08" w14:textId="77777777" w:rsidR="002901A8" w:rsidRDefault="00F45708" w:rsidP="00B847C2">
      <w:pPr>
        <w:pStyle w:val="Title"/>
      </w:pPr>
      <w:bookmarkStart w:id="0" w:name="Xc272c1fdd03d8ba9aae2aa9d6963b8a656a9536"/>
      <w:r>
        <w:t>CL-02: CHECKLIST ĐI</w:t>
      </w:r>
      <w:r>
        <w:t>Ể</w:t>
      </w:r>
      <w:r>
        <w:t>M DANH GIÁO VIÊN GIÁM SÁT XE ĐƯA ĐÓN</w:t>
      </w:r>
    </w:p>
    <w:p w14:paraId="3E77FD81" w14:textId="77777777" w:rsidR="002901A8" w:rsidRDefault="00F45708">
      <w:pPr>
        <w:pStyle w:val="Heading2"/>
      </w:pPr>
      <w:bookmarkStart w:id="1" w:name="dành-cho-quản-lý"/>
      <w:r>
        <w:t>(Dành cho Qu</w:t>
      </w:r>
      <w:r>
        <w:t>ả</w:t>
      </w:r>
      <w:r>
        <w:t>n lý)</w:t>
      </w:r>
    </w:p>
    <w:p w14:paraId="1C451049" w14:textId="77777777" w:rsidR="002901A8" w:rsidRDefault="00F45708">
      <w:r>
        <w:pict w14:anchorId="1D227E62">
          <v:rect id="_x0000_i1025" style="width:0;height:1.5pt" o:hralign="center" o:hrstd="t" o:hr="t"/>
        </w:pict>
      </w:r>
    </w:p>
    <w:p w14:paraId="208E92DE" w14:textId="77777777" w:rsidR="002901A8" w:rsidRDefault="00F45708">
      <w:pPr>
        <w:pStyle w:val="Heading2"/>
      </w:pPr>
      <w:bookmarkStart w:id="2" w:name="i.-thông-tin-chung"/>
      <w:bookmarkEnd w:id="1"/>
      <w:r>
        <w:t>I. THÔNG TIN CHUNG</w:t>
      </w:r>
    </w:p>
    <w:p w14:paraId="18A51A07" w14:textId="77777777" w:rsidR="002901A8" w:rsidRDefault="00F45708">
      <w:pPr>
        <w:pStyle w:val="Compact"/>
        <w:numPr>
          <w:ilvl w:val="0"/>
          <w:numId w:val="2"/>
        </w:numPr>
      </w:pPr>
      <w:r>
        <w:rPr>
          <w:b/>
          <w:bCs/>
        </w:rPr>
        <w:t>Tháng</w:t>
      </w:r>
      <w:r>
        <w:t>: ______ Năm: ______</w:t>
      </w:r>
    </w:p>
    <w:p w14:paraId="10E44E0C" w14:textId="77777777" w:rsidR="002901A8" w:rsidRDefault="00F45708">
      <w:pPr>
        <w:pStyle w:val="Compact"/>
        <w:numPr>
          <w:ilvl w:val="0"/>
          <w:numId w:val="2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theo dõi</w:t>
      </w:r>
      <w:r>
        <w:t>: _________________________________________________</w:t>
      </w:r>
    </w:p>
    <w:p w14:paraId="2192CB1F" w14:textId="77777777" w:rsidR="002901A8" w:rsidRDefault="00F45708">
      <w:pPr>
        <w:pStyle w:val="Compact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t>: _____________________________________________________</w:t>
      </w:r>
    </w:p>
    <w:p w14:paraId="178736E9" w14:textId="77777777" w:rsidR="002901A8" w:rsidRDefault="00F45708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</w:t>
      </w:r>
      <w:r>
        <w:t>: ________________________________________________</w:t>
      </w:r>
    </w:p>
    <w:p w14:paraId="39524988" w14:textId="77777777" w:rsidR="002901A8" w:rsidRDefault="00F45708">
      <w:r>
        <w:pict w14:anchorId="4F57251B">
          <v:rect id="_x0000_i1026" style="width:0;height:1.5pt" o:hralign="center" o:hrstd="t" o:hr="t"/>
        </w:pict>
      </w:r>
    </w:p>
    <w:p w14:paraId="24DBCBC9" w14:textId="77777777" w:rsidR="002901A8" w:rsidRDefault="00F45708">
      <w:pPr>
        <w:pStyle w:val="Heading2"/>
      </w:pPr>
      <w:bookmarkStart w:id="3" w:name="ii.-bảng-điểm-danh-giáo-viên"/>
      <w:bookmarkEnd w:id="2"/>
      <w:r>
        <w:t>II. B</w:t>
      </w:r>
      <w:r>
        <w:t>Ả</w:t>
      </w:r>
      <w:r>
        <w:t>NG ĐI</w:t>
      </w:r>
      <w:r>
        <w:t>Ể</w:t>
      </w:r>
      <w:r>
        <w:t>M DANH GIÁO VIÊN</w:t>
      </w:r>
    </w:p>
    <w:p w14:paraId="1F25AEA5" w14:textId="77777777" w:rsidR="002901A8" w:rsidRDefault="00F45708">
      <w:pPr>
        <w:pStyle w:val="Heading3"/>
      </w:pPr>
      <w:bookmarkStart w:id="4" w:name="hướng-dẫn-sử-dụng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ng:</w:t>
      </w:r>
    </w:p>
    <w:p w14:paraId="03A9B481" w14:textId="77777777" w:rsidR="002901A8" w:rsidRDefault="00F45708">
      <w:pPr>
        <w:pStyle w:val="Compact"/>
        <w:numPr>
          <w:ilvl w:val="0"/>
          <w:numId w:val="3"/>
        </w:numPr>
      </w:pPr>
      <w:r>
        <w:rPr>
          <w:b/>
          <w:bCs/>
        </w:rPr>
        <w:t>✓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P</w:t>
      </w:r>
      <w:r>
        <w:t>: Có m</w:t>
      </w:r>
      <w:r>
        <w:t>ặ</w:t>
      </w:r>
      <w:r>
        <w:t>t</w:t>
      </w:r>
    </w:p>
    <w:p w14:paraId="207E740F" w14:textId="77777777" w:rsidR="002901A8" w:rsidRDefault="00F45708">
      <w:pPr>
        <w:pStyle w:val="Compact"/>
        <w:numPr>
          <w:ilvl w:val="0"/>
          <w:numId w:val="3"/>
        </w:numPr>
      </w:pPr>
      <w:r>
        <w:rPr>
          <w:b/>
          <w:bCs/>
        </w:rPr>
        <w:t>V</w:t>
      </w:r>
      <w:r>
        <w:t>: V</w:t>
      </w:r>
      <w:r>
        <w:t>ắ</w:t>
      </w:r>
      <w:r>
        <w:t>ng</w:t>
      </w:r>
    </w:p>
    <w:p w14:paraId="2E3729F5" w14:textId="77777777" w:rsidR="002901A8" w:rsidRDefault="00F45708">
      <w:pPr>
        <w:pStyle w:val="Compact"/>
        <w:numPr>
          <w:ilvl w:val="0"/>
          <w:numId w:val="3"/>
        </w:numPr>
      </w:pPr>
      <w:r>
        <w:rPr>
          <w:b/>
          <w:bCs/>
        </w:rPr>
        <w:t>P</w:t>
      </w:r>
      <w:r>
        <w:t>: Ngh</w:t>
      </w:r>
      <w:r>
        <w:t>ỉ</w:t>
      </w:r>
      <w:r>
        <w:t xml:space="preserve"> phép</w:t>
      </w:r>
    </w:p>
    <w:p w14:paraId="155172EC" w14:textId="77777777" w:rsidR="002901A8" w:rsidRDefault="00F45708">
      <w:pPr>
        <w:pStyle w:val="Compact"/>
        <w:numPr>
          <w:ilvl w:val="0"/>
          <w:numId w:val="3"/>
        </w:numPr>
      </w:pPr>
      <w:r>
        <w:rPr>
          <w:b/>
          <w:bCs/>
        </w:rPr>
        <w:t>x</w:t>
      </w:r>
      <w:r>
        <w:t>: Ngày không ho</w:t>
      </w:r>
      <w:r>
        <w:t>ạ</w:t>
      </w:r>
      <w:r>
        <w:t>t đ</w:t>
      </w:r>
      <w:r>
        <w:t>ộ</w:t>
      </w:r>
      <w:r>
        <w:t>ng (Ch</w:t>
      </w:r>
      <w:r>
        <w:t>ủ</w:t>
      </w:r>
      <w:r>
        <w:t xml:space="preserve"> nh</w:t>
      </w:r>
      <w:r>
        <w:t>ậ</w:t>
      </w:r>
      <w:r>
        <w:t>t, l</w:t>
      </w:r>
      <w:r>
        <w:t>ễ</w:t>
      </w:r>
      <w:r>
        <w:t>, t</w:t>
      </w:r>
      <w:r>
        <w:t>ế</w:t>
      </w:r>
      <w:r>
        <w:t>t)</w:t>
      </w:r>
    </w:p>
    <w:p w14:paraId="70B2962F" w14:textId="77777777" w:rsidR="002901A8" w:rsidRDefault="00F45708">
      <w:r>
        <w:pict w14:anchorId="5D375CCA">
          <v:rect id="_x0000_i1027" style="width:0;height:1.5pt" o:hralign="center" o:hrstd="t" o:hr="t"/>
        </w:pict>
      </w:r>
    </w:p>
    <w:p w14:paraId="0E3869BC" w14:textId="77777777" w:rsidR="002901A8" w:rsidRDefault="00F45708">
      <w:pPr>
        <w:pStyle w:val="Heading3"/>
      </w:pPr>
      <w:bookmarkStart w:id="5" w:name="Xcd374be6c66572b6f289165963e0e330c7d949f"/>
      <w:bookmarkEnd w:id="4"/>
      <w:r>
        <w:t>A.</w:t>
      </w:r>
      <w:r>
        <w:t xml:space="preserve"> B</w:t>
      </w:r>
      <w:r>
        <w:t>Ả</w:t>
      </w:r>
      <w:r>
        <w:t>NG ĐI</w:t>
      </w:r>
      <w:r>
        <w:t>Ể</w:t>
      </w:r>
      <w:r>
        <w:t>M DANH BU</w:t>
      </w:r>
      <w:r>
        <w:t>Ổ</w:t>
      </w:r>
      <w:r>
        <w:t>I ĐI (Sáng - Đón h</w:t>
      </w:r>
      <w:r>
        <w:t>ọ</w:t>
      </w:r>
      <w:r>
        <w:t>c sinh)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2"/>
        <w:gridCol w:w="496"/>
        <w:gridCol w:w="379"/>
        <w:gridCol w:w="260"/>
        <w:gridCol w:w="260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350"/>
      </w:tblGrid>
      <w:tr w:rsidR="002901A8" w14:paraId="1C21DE59" w14:textId="77777777" w:rsidTr="00B847C2">
        <w:tc>
          <w:tcPr>
            <w:tcW w:w="238" w:type="dxa"/>
          </w:tcPr>
          <w:p w14:paraId="253D1110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450" w:type="dxa"/>
          </w:tcPr>
          <w:p w14:paraId="32C45C65" w14:textId="77777777" w:rsidR="002901A8" w:rsidRDefault="00F45708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GV</w:t>
            </w:r>
          </w:p>
        </w:tc>
        <w:tc>
          <w:tcPr>
            <w:tcW w:w="344" w:type="dxa"/>
          </w:tcPr>
          <w:p w14:paraId="32195068" w14:textId="77777777" w:rsidR="002901A8" w:rsidRDefault="00F45708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xe</w:t>
            </w:r>
          </w:p>
        </w:tc>
        <w:tc>
          <w:tcPr>
            <w:tcW w:w="211" w:type="dxa"/>
          </w:tcPr>
          <w:p w14:paraId="102E64B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11" w:type="dxa"/>
          </w:tcPr>
          <w:p w14:paraId="5EDAD6DC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11" w:type="dxa"/>
          </w:tcPr>
          <w:p w14:paraId="0C71A4F8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11" w:type="dxa"/>
          </w:tcPr>
          <w:p w14:paraId="7ED278E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11" w:type="dxa"/>
          </w:tcPr>
          <w:p w14:paraId="6B75730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11" w:type="dxa"/>
          </w:tcPr>
          <w:p w14:paraId="13CB0BCB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11" w:type="dxa"/>
          </w:tcPr>
          <w:p w14:paraId="6F903765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11" w:type="dxa"/>
          </w:tcPr>
          <w:p w14:paraId="0AAA16EE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08</w:t>
            </w:r>
          </w:p>
        </w:tc>
        <w:tc>
          <w:tcPr>
            <w:tcW w:w="211" w:type="dxa"/>
          </w:tcPr>
          <w:p w14:paraId="3A3E580B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09</w:t>
            </w:r>
          </w:p>
        </w:tc>
        <w:tc>
          <w:tcPr>
            <w:tcW w:w="211" w:type="dxa"/>
          </w:tcPr>
          <w:p w14:paraId="04C45E97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11" w:type="dxa"/>
          </w:tcPr>
          <w:p w14:paraId="7C6D69FE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211" w:type="dxa"/>
          </w:tcPr>
          <w:p w14:paraId="0C883CBF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211" w:type="dxa"/>
          </w:tcPr>
          <w:p w14:paraId="618F2E72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211" w:type="dxa"/>
          </w:tcPr>
          <w:p w14:paraId="4CF5BB0F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211" w:type="dxa"/>
          </w:tcPr>
          <w:p w14:paraId="0A15FAA8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211" w:type="dxa"/>
          </w:tcPr>
          <w:p w14:paraId="083DA818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11" w:type="dxa"/>
          </w:tcPr>
          <w:p w14:paraId="406668E0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211" w:type="dxa"/>
          </w:tcPr>
          <w:p w14:paraId="33D23025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211" w:type="dxa"/>
          </w:tcPr>
          <w:p w14:paraId="218DBBF5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211" w:type="dxa"/>
          </w:tcPr>
          <w:p w14:paraId="5570688A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211" w:type="dxa"/>
          </w:tcPr>
          <w:p w14:paraId="54675B5C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21</w:t>
            </w:r>
          </w:p>
        </w:tc>
        <w:tc>
          <w:tcPr>
            <w:tcW w:w="211" w:type="dxa"/>
          </w:tcPr>
          <w:p w14:paraId="1C28C17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22</w:t>
            </w:r>
          </w:p>
        </w:tc>
        <w:tc>
          <w:tcPr>
            <w:tcW w:w="211" w:type="dxa"/>
          </w:tcPr>
          <w:p w14:paraId="62930BC2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23</w:t>
            </w:r>
          </w:p>
        </w:tc>
        <w:tc>
          <w:tcPr>
            <w:tcW w:w="211" w:type="dxa"/>
          </w:tcPr>
          <w:p w14:paraId="3E36F24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24</w:t>
            </w:r>
          </w:p>
        </w:tc>
        <w:tc>
          <w:tcPr>
            <w:tcW w:w="211" w:type="dxa"/>
          </w:tcPr>
          <w:p w14:paraId="5CF9A812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25</w:t>
            </w:r>
          </w:p>
        </w:tc>
        <w:tc>
          <w:tcPr>
            <w:tcW w:w="211" w:type="dxa"/>
          </w:tcPr>
          <w:p w14:paraId="70B1944D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26</w:t>
            </w:r>
          </w:p>
        </w:tc>
        <w:tc>
          <w:tcPr>
            <w:tcW w:w="211" w:type="dxa"/>
          </w:tcPr>
          <w:p w14:paraId="67933F0A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27</w:t>
            </w:r>
          </w:p>
        </w:tc>
        <w:tc>
          <w:tcPr>
            <w:tcW w:w="211" w:type="dxa"/>
          </w:tcPr>
          <w:p w14:paraId="16E6403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28</w:t>
            </w:r>
          </w:p>
        </w:tc>
        <w:tc>
          <w:tcPr>
            <w:tcW w:w="211" w:type="dxa"/>
          </w:tcPr>
          <w:p w14:paraId="1A3A792A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29</w:t>
            </w:r>
          </w:p>
        </w:tc>
        <w:tc>
          <w:tcPr>
            <w:tcW w:w="211" w:type="dxa"/>
          </w:tcPr>
          <w:p w14:paraId="50470B6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211" w:type="dxa"/>
          </w:tcPr>
          <w:p w14:paraId="508D9C1A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31</w:t>
            </w:r>
          </w:p>
        </w:tc>
        <w:tc>
          <w:tcPr>
            <w:tcW w:w="317" w:type="dxa"/>
          </w:tcPr>
          <w:p w14:paraId="63AA6CEE" w14:textId="77777777" w:rsidR="002901A8" w:rsidRDefault="00F4570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901A8" w14:paraId="08AF09A0" w14:textId="77777777" w:rsidTr="00B847C2">
        <w:tc>
          <w:tcPr>
            <w:tcW w:w="238" w:type="dxa"/>
          </w:tcPr>
          <w:p w14:paraId="5A5BC7C9" w14:textId="77777777" w:rsidR="002901A8" w:rsidRDefault="00F45708">
            <w:pPr>
              <w:pStyle w:val="Compact"/>
              <w:jc w:val="center"/>
            </w:pPr>
            <w:r>
              <w:lastRenderedPageBreak/>
              <w:t>1</w:t>
            </w:r>
          </w:p>
        </w:tc>
        <w:tc>
          <w:tcPr>
            <w:tcW w:w="450" w:type="dxa"/>
          </w:tcPr>
          <w:p w14:paraId="0E0C407D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0712C66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652A38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B5855C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DF5DC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1D74C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F150BA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56D8D1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6CB844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89D689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C30E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2157C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31E69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A67A1E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BA97C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5D48A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6B8A0E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400C7C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CFC263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0538D9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06B796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61D29F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DF4D1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9CF77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CCF86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078DA8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763C34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4880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D84B67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58C9B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43EA32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06FCA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118079B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71E8BD32" w14:textId="77777777" w:rsidR="002901A8" w:rsidRDefault="002901A8">
            <w:pPr>
              <w:pStyle w:val="Compact"/>
            </w:pPr>
          </w:p>
        </w:tc>
      </w:tr>
      <w:tr w:rsidR="002901A8" w14:paraId="7B5CE449" w14:textId="77777777" w:rsidTr="00B847C2">
        <w:tc>
          <w:tcPr>
            <w:tcW w:w="238" w:type="dxa"/>
          </w:tcPr>
          <w:p w14:paraId="3E10E650" w14:textId="77777777" w:rsidR="002901A8" w:rsidRDefault="00F45708">
            <w:pPr>
              <w:pStyle w:val="Compact"/>
              <w:jc w:val="center"/>
            </w:pPr>
            <w:r>
              <w:t>2</w:t>
            </w:r>
          </w:p>
        </w:tc>
        <w:tc>
          <w:tcPr>
            <w:tcW w:w="450" w:type="dxa"/>
          </w:tcPr>
          <w:p w14:paraId="296064D4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7208E3B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14E75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FC5BE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5EC8E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4EC01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D2C926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F8E43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457DC4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9ABA3B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8B5366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AF4851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1A30A1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6C5FCE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84E64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82943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7C25A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BDF35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C2DA28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DC1F9C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598301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A7ACD2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41D64B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6AD19D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9C44B4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87DEC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97A037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8E37BD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11D25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C0715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9C9B10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988AC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116B43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134C90D5" w14:textId="77777777" w:rsidR="002901A8" w:rsidRDefault="002901A8">
            <w:pPr>
              <w:pStyle w:val="Compact"/>
            </w:pPr>
          </w:p>
        </w:tc>
      </w:tr>
      <w:tr w:rsidR="002901A8" w14:paraId="3B99CBE5" w14:textId="77777777" w:rsidTr="00B847C2">
        <w:tc>
          <w:tcPr>
            <w:tcW w:w="238" w:type="dxa"/>
          </w:tcPr>
          <w:p w14:paraId="35AECB77" w14:textId="77777777" w:rsidR="002901A8" w:rsidRDefault="00F45708">
            <w:pPr>
              <w:pStyle w:val="Compact"/>
              <w:jc w:val="center"/>
            </w:pPr>
            <w:r>
              <w:t>3</w:t>
            </w:r>
          </w:p>
        </w:tc>
        <w:tc>
          <w:tcPr>
            <w:tcW w:w="450" w:type="dxa"/>
          </w:tcPr>
          <w:p w14:paraId="0DC07351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2B14B12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3DD375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8A1602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1F24D3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895F1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12F2D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DFA0B8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98039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ECEACB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C5DCA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6AEAE2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65C3D4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BA7933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6C7E80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E1CDA6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F2E83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8C4A26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A96803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AC1861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D40E39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D68C2A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0102A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CF5CB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A23C99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9F9973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72B38B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2C1B4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72029D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F136C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BCE5F4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72B215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CAA863B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44EC62DF" w14:textId="77777777" w:rsidR="002901A8" w:rsidRDefault="002901A8">
            <w:pPr>
              <w:pStyle w:val="Compact"/>
            </w:pPr>
          </w:p>
        </w:tc>
      </w:tr>
      <w:tr w:rsidR="002901A8" w14:paraId="4B5AB61B" w14:textId="77777777" w:rsidTr="00B847C2">
        <w:tc>
          <w:tcPr>
            <w:tcW w:w="238" w:type="dxa"/>
          </w:tcPr>
          <w:p w14:paraId="162FE397" w14:textId="77777777" w:rsidR="002901A8" w:rsidRDefault="00F45708">
            <w:pPr>
              <w:pStyle w:val="Compact"/>
              <w:jc w:val="center"/>
            </w:pPr>
            <w:r>
              <w:t>4</w:t>
            </w:r>
          </w:p>
        </w:tc>
        <w:tc>
          <w:tcPr>
            <w:tcW w:w="450" w:type="dxa"/>
          </w:tcPr>
          <w:p w14:paraId="463AD1B3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598BA28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E81C5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F933D7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EAB047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1D6D5B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9D2C0A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3680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6F9A9B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2EFF99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46ED3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B0775C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83D430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42571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14C40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B05DB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08046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F9CE15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7DBA3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5DDA9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597FAC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27C339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1D3A7B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FD596A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0184F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556108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C5ECE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1F3C0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64EC30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9C4E9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57EC98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06D48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D14229F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388116F6" w14:textId="77777777" w:rsidR="002901A8" w:rsidRDefault="002901A8">
            <w:pPr>
              <w:pStyle w:val="Compact"/>
            </w:pPr>
          </w:p>
        </w:tc>
      </w:tr>
      <w:tr w:rsidR="002901A8" w14:paraId="11E9BC67" w14:textId="77777777" w:rsidTr="00B847C2">
        <w:tc>
          <w:tcPr>
            <w:tcW w:w="238" w:type="dxa"/>
          </w:tcPr>
          <w:p w14:paraId="7209025F" w14:textId="77777777" w:rsidR="002901A8" w:rsidRDefault="00F45708">
            <w:pPr>
              <w:pStyle w:val="Compact"/>
              <w:jc w:val="center"/>
            </w:pPr>
            <w:r>
              <w:t>5</w:t>
            </w:r>
          </w:p>
        </w:tc>
        <w:tc>
          <w:tcPr>
            <w:tcW w:w="450" w:type="dxa"/>
          </w:tcPr>
          <w:p w14:paraId="5EACEB2C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2AC6F02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CF78A4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802F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3B81C7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929583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297B3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C699D6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AC8C59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35058C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6A323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16429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E05E2C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D9445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420380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311CCF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F00B1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FE5A35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7B8B08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358F60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6E3FD6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37C55F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3FADB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D1A62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ADFB2C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2D983B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D9F932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DDDCA9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B1C0E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E41FA5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42CC93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52F5FD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7CFC1E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56E10781" w14:textId="77777777" w:rsidR="002901A8" w:rsidRDefault="002901A8">
            <w:pPr>
              <w:pStyle w:val="Compact"/>
            </w:pPr>
          </w:p>
        </w:tc>
      </w:tr>
      <w:tr w:rsidR="002901A8" w14:paraId="39CA7E1E" w14:textId="77777777" w:rsidTr="00B847C2">
        <w:tc>
          <w:tcPr>
            <w:tcW w:w="238" w:type="dxa"/>
          </w:tcPr>
          <w:p w14:paraId="4EED7B68" w14:textId="77777777" w:rsidR="002901A8" w:rsidRDefault="00F45708">
            <w:pPr>
              <w:pStyle w:val="Compact"/>
              <w:jc w:val="center"/>
            </w:pPr>
            <w:r>
              <w:t>6</w:t>
            </w:r>
          </w:p>
        </w:tc>
        <w:tc>
          <w:tcPr>
            <w:tcW w:w="450" w:type="dxa"/>
          </w:tcPr>
          <w:p w14:paraId="07A42345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3EE9C36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FA9FF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D6794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BF7706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E9F466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5CBF5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25A2A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DED5E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9C035C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DDC557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C6660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E4416A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2683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1A0D55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22589A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51FA39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D3A78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7CDDCE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FA13A8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4E288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C7494D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7EA38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53EDA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CFD17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DA3A0D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5F27E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8BDA0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A3764E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A27CF0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43D7AA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98682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2E1C064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599EBD21" w14:textId="77777777" w:rsidR="002901A8" w:rsidRDefault="002901A8">
            <w:pPr>
              <w:pStyle w:val="Compact"/>
            </w:pPr>
          </w:p>
        </w:tc>
      </w:tr>
      <w:tr w:rsidR="002901A8" w14:paraId="6824AA17" w14:textId="77777777" w:rsidTr="00B847C2">
        <w:tc>
          <w:tcPr>
            <w:tcW w:w="238" w:type="dxa"/>
          </w:tcPr>
          <w:p w14:paraId="28552AA7" w14:textId="77777777" w:rsidR="002901A8" w:rsidRDefault="00F45708">
            <w:pPr>
              <w:pStyle w:val="Compact"/>
              <w:jc w:val="center"/>
            </w:pPr>
            <w:r>
              <w:t>7</w:t>
            </w:r>
          </w:p>
        </w:tc>
        <w:tc>
          <w:tcPr>
            <w:tcW w:w="450" w:type="dxa"/>
          </w:tcPr>
          <w:p w14:paraId="665215C4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7619FCE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E074D8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93635B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FB8A3F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9775B2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F0BCE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8B228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B7D17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EB557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93B6A1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7629B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D02A2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92DCA1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AE2F0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4F814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204BA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040A7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21305C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ED2394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1EC2E4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B88A1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E96CA4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DB06E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2A457C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5C77BC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E4541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7AC52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AEB52D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D6203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19E65C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B3329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9A7FC7B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7C8DD4AB" w14:textId="77777777" w:rsidR="002901A8" w:rsidRDefault="002901A8">
            <w:pPr>
              <w:pStyle w:val="Compact"/>
            </w:pPr>
          </w:p>
        </w:tc>
      </w:tr>
      <w:tr w:rsidR="002901A8" w14:paraId="3ABFCFCE" w14:textId="77777777" w:rsidTr="00B847C2">
        <w:tc>
          <w:tcPr>
            <w:tcW w:w="238" w:type="dxa"/>
          </w:tcPr>
          <w:p w14:paraId="619E2BDD" w14:textId="77777777" w:rsidR="002901A8" w:rsidRDefault="00F45708">
            <w:pPr>
              <w:pStyle w:val="Compact"/>
              <w:jc w:val="center"/>
            </w:pPr>
            <w:r>
              <w:t>8</w:t>
            </w:r>
          </w:p>
        </w:tc>
        <w:tc>
          <w:tcPr>
            <w:tcW w:w="450" w:type="dxa"/>
          </w:tcPr>
          <w:p w14:paraId="0C05B2A0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51A268D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E9CA2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A2129A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547503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BDE484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988430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B8159C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5F3F5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D0E41C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FE403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2F25E6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1CD99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D3F12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D6948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40D879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187A3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414495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94EA0D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7E2DB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AC301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BF1E6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FD58A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3F3B0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FC8BAD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2B4732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B300C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31A91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2F8B5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000D80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B6D5B6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D58D28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391DA96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6D7BA041" w14:textId="77777777" w:rsidR="002901A8" w:rsidRDefault="002901A8">
            <w:pPr>
              <w:pStyle w:val="Compact"/>
            </w:pPr>
          </w:p>
        </w:tc>
      </w:tr>
      <w:tr w:rsidR="002901A8" w14:paraId="05A94E80" w14:textId="77777777" w:rsidTr="00B847C2">
        <w:tc>
          <w:tcPr>
            <w:tcW w:w="238" w:type="dxa"/>
          </w:tcPr>
          <w:p w14:paraId="6B93E4C7" w14:textId="77777777" w:rsidR="002901A8" w:rsidRDefault="00F45708">
            <w:pPr>
              <w:pStyle w:val="Compact"/>
              <w:jc w:val="center"/>
            </w:pPr>
            <w:r>
              <w:t>9</w:t>
            </w:r>
          </w:p>
        </w:tc>
        <w:tc>
          <w:tcPr>
            <w:tcW w:w="450" w:type="dxa"/>
          </w:tcPr>
          <w:p w14:paraId="23BCA96B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17BC42E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C5FEB1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6C9BFC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4CEC52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6F3CA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77467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D7DF4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39DBE1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91AE8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E2344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FC9F1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6F6B8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B7DDD4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69F03E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D665CB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0076A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BD3F2A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D0FD2F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31C5A3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1BCE05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5F761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E75297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FC404E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DFC1F5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4BA40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E05C5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643272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9411FA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688E3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0244BD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B7D4C1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DE07C4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10DCE77D" w14:textId="77777777" w:rsidR="002901A8" w:rsidRDefault="002901A8">
            <w:pPr>
              <w:pStyle w:val="Compact"/>
            </w:pPr>
          </w:p>
        </w:tc>
      </w:tr>
      <w:tr w:rsidR="002901A8" w14:paraId="084792C1" w14:textId="77777777" w:rsidTr="00B847C2">
        <w:tc>
          <w:tcPr>
            <w:tcW w:w="238" w:type="dxa"/>
          </w:tcPr>
          <w:p w14:paraId="4B353ECB" w14:textId="77777777" w:rsidR="002901A8" w:rsidRDefault="00F45708">
            <w:pPr>
              <w:pStyle w:val="Compact"/>
              <w:jc w:val="center"/>
            </w:pPr>
            <w:r>
              <w:t>10</w:t>
            </w:r>
          </w:p>
        </w:tc>
        <w:tc>
          <w:tcPr>
            <w:tcW w:w="450" w:type="dxa"/>
          </w:tcPr>
          <w:p w14:paraId="54B6D7B9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057EB63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2125E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B9266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0227E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EC2EDB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2662E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6AD984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CB6C90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B4A31F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86A805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CAF76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D82FEA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570B98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089DD2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3F6506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B7839F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E54A6C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08FD9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9A5F9E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F7208F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4CE959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44E968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F29C5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7650F9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B133CF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15A86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5EAD38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C2E1C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B5B638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07327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B29324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67A258F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36FFA41C" w14:textId="77777777" w:rsidR="002901A8" w:rsidRDefault="002901A8">
            <w:pPr>
              <w:pStyle w:val="Compact"/>
            </w:pPr>
          </w:p>
        </w:tc>
      </w:tr>
      <w:tr w:rsidR="002901A8" w14:paraId="575BC46E" w14:textId="77777777" w:rsidTr="00B847C2">
        <w:tc>
          <w:tcPr>
            <w:tcW w:w="238" w:type="dxa"/>
          </w:tcPr>
          <w:p w14:paraId="3CD59BA7" w14:textId="77777777" w:rsidR="002901A8" w:rsidRDefault="00F45708">
            <w:pPr>
              <w:pStyle w:val="Compact"/>
              <w:jc w:val="center"/>
            </w:pPr>
            <w:r>
              <w:t>11</w:t>
            </w:r>
          </w:p>
        </w:tc>
        <w:tc>
          <w:tcPr>
            <w:tcW w:w="450" w:type="dxa"/>
          </w:tcPr>
          <w:p w14:paraId="69C12F94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334B3FC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8DA3DD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83095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0A3D3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8DAAB4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E90C1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81DDF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B2E3AF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79983A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5B9D2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0A940C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826068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5D6324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553AC9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6107AF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14B11D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7F8BF2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C9DE4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625DC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3B5914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792809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A5D1FF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A0162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57EC4B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B4C6AB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DA6624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314B3A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3DE01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CCBCAC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2FBD2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78D1E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1A0028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0584EBEE" w14:textId="77777777" w:rsidR="002901A8" w:rsidRDefault="002901A8">
            <w:pPr>
              <w:pStyle w:val="Compact"/>
            </w:pPr>
          </w:p>
        </w:tc>
      </w:tr>
      <w:tr w:rsidR="002901A8" w14:paraId="5C219308" w14:textId="77777777" w:rsidTr="00B847C2">
        <w:tc>
          <w:tcPr>
            <w:tcW w:w="238" w:type="dxa"/>
          </w:tcPr>
          <w:p w14:paraId="768B87EC" w14:textId="77777777" w:rsidR="002901A8" w:rsidRDefault="00F45708">
            <w:pPr>
              <w:pStyle w:val="Compact"/>
              <w:jc w:val="center"/>
            </w:pPr>
            <w:r>
              <w:t>12</w:t>
            </w:r>
          </w:p>
        </w:tc>
        <w:tc>
          <w:tcPr>
            <w:tcW w:w="450" w:type="dxa"/>
          </w:tcPr>
          <w:p w14:paraId="61EA7260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7A32C0A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8151F6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D62ABB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D62DB5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8520C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471E0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D58B59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F3A0AD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0BD9B9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05C08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B7AD0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75789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A9F7E7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3C4482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C1078E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EFAF80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D09204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28C69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1579DE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512A8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D8F01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7F1F3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DD1C5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A94A7D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3F6EC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2ECDF9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4AC8B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0245E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3FB43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4F05B0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3E1AB6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378A825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16D7493E" w14:textId="77777777" w:rsidR="002901A8" w:rsidRDefault="002901A8">
            <w:pPr>
              <w:pStyle w:val="Compact"/>
            </w:pPr>
          </w:p>
        </w:tc>
      </w:tr>
      <w:tr w:rsidR="002901A8" w14:paraId="33F91942" w14:textId="77777777" w:rsidTr="00B847C2">
        <w:tc>
          <w:tcPr>
            <w:tcW w:w="238" w:type="dxa"/>
          </w:tcPr>
          <w:p w14:paraId="0F128D00" w14:textId="77777777" w:rsidR="002901A8" w:rsidRDefault="00F45708">
            <w:pPr>
              <w:pStyle w:val="Compact"/>
              <w:jc w:val="center"/>
            </w:pPr>
            <w:r>
              <w:t>13</w:t>
            </w:r>
          </w:p>
        </w:tc>
        <w:tc>
          <w:tcPr>
            <w:tcW w:w="450" w:type="dxa"/>
          </w:tcPr>
          <w:p w14:paraId="55B7EC7A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0BF7D5F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DD94AA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41229F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7E1744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F3779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E4E402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B00397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AA4D0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59A62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47671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A4A5D5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EC45E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425A3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C8C3C7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AF8491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18E97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0C192F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D2EBBB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4E3E34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92D59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D18422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6ADC65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9F46E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071094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B7EBE1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4F608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36212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FA2013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516BD4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469370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6FB06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ED00CA2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2E815DD2" w14:textId="77777777" w:rsidR="002901A8" w:rsidRDefault="002901A8">
            <w:pPr>
              <w:pStyle w:val="Compact"/>
            </w:pPr>
          </w:p>
        </w:tc>
      </w:tr>
      <w:tr w:rsidR="002901A8" w14:paraId="197D434F" w14:textId="77777777" w:rsidTr="00B847C2">
        <w:tc>
          <w:tcPr>
            <w:tcW w:w="238" w:type="dxa"/>
          </w:tcPr>
          <w:p w14:paraId="764AB5E4" w14:textId="77777777" w:rsidR="002901A8" w:rsidRDefault="00F45708">
            <w:pPr>
              <w:pStyle w:val="Compact"/>
              <w:jc w:val="center"/>
            </w:pPr>
            <w:r>
              <w:t>14</w:t>
            </w:r>
          </w:p>
        </w:tc>
        <w:tc>
          <w:tcPr>
            <w:tcW w:w="450" w:type="dxa"/>
          </w:tcPr>
          <w:p w14:paraId="2B30DF85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0CFBB62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88B36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A57C5E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44FBA9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B6B30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FF3B3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9033E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24243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8E697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719E8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DDB763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53C9C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713D1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741C57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140665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A27C0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A7D1EB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D111EC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4D6F4F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80697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59F96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8C2C1A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28C3BE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8E3AA2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10420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7097E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880C81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F8923A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B2881F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0F06E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89611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C5E11D6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2FDF02DA" w14:textId="77777777" w:rsidR="002901A8" w:rsidRDefault="002901A8">
            <w:pPr>
              <w:pStyle w:val="Compact"/>
            </w:pPr>
          </w:p>
        </w:tc>
      </w:tr>
      <w:tr w:rsidR="002901A8" w14:paraId="41E9ED95" w14:textId="77777777" w:rsidTr="00B847C2">
        <w:tc>
          <w:tcPr>
            <w:tcW w:w="238" w:type="dxa"/>
          </w:tcPr>
          <w:p w14:paraId="758BE691" w14:textId="77777777" w:rsidR="002901A8" w:rsidRDefault="00F45708">
            <w:pPr>
              <w:pStyle w:val="Compact"/>
              <w:jc w:val="center"/>
            </w:pPr>
            <w:r>
              <w:t>15</w:t>
            </w:r>
          </w:p>
        </w:tc>
        <w:tc>
          <w:tcPr>
            <w:tcW w:w="450" w:type="dxa"/>
          </w:tcPr>
          <w:p w14:paraId="131943B6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4B475A7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B6717D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D09A5C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629E95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E94F8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19BB16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F07B7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0BDDBB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A3315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5A85DA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1D862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AFEEF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6E618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FA13B6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71E9A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81DFE9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BCCCE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30DC94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EEAEC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9B5202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49E5F2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AB5AB8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682D2C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DE047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5E756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DCB4D3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B5EB59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B691DB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AA6211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24F618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A5CE4B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BEF934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416B06A0" w14:textId="77777777" w:rsidR="002901A8" w:rsidRDefault="002901A8">
            <w:pPr>
              <w:pStyle w:val="Compact"/>
            </w:pPr>
          </w:p>
        </w:tc>
      </w:tr>
    </w:tbl>
    <w:p w14:paraId="464C5594" w14:textId="77777777" w:rsidR="002901A8" w:rsidRDefault="00F45708">
      <w:r>
        <w:pict w14:anchorId="2FEFA560">
          <v:rect id="_x0000_i1028" style="width:0;height:1.5pt" o:hralign="center" o:hrstd="t" o:hr="t"/>
        </w:pict>
      </w:r>
    </w:p>
    <w:p w14:paraId="797BF08B" w14:textId="77777777" w:rsidR="002901A8" w:rsidRDefault="00F45708">
      <w:pPr>
        <w:pStyle w:val="Heading3"/>
      </w:pPr>
      <w:bookmarkStart w:id="6" w:name="Xd50ae44bc022a87662bcb9b8c3037968a16b448"/>
      <w:bookmarkEnd w:id="5"/>
      <w:r>
        <w:t>B. B</w:t>
      </w:r>
      <w:r>
        <w:t>Ả</w:t>
      </w:r>
      <w:r>
        <w:t>NG ĐI</w:t>
      </w:r>
      <w:r>
        <w:t>Ể</w:t>
      </w:r>
      <w:r>
        <w:t>M DANH BU</w:t>
      </w:r>
      <w:r>
        <w:t>Ổ</w:t>
      </w:r>
      <w:r>
        <w:t>I V</w:t>
      </w:r>
      <w:r>
        <w:t>Ề</w:t>
      </w:r>
      <w:r>
        <w:t xml:space="preserve"> (Chi</w:t>
      </w:r>
      <w:r>
        <w:t>ề</w:t>
      </w:r>
      <w:r>
        <w:t>u - Đưa h</w:t>
      </w:r>
      <w:r>
        <w:t>ọ</w:t>
      </w:r>
      <w:r>
        <w:t>c sinh v</w:t>
      </w:r>
      <w:r>
        <w:t>ề</w:t>
      </w:r>
      <w:r>
        <w:t>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2"/>
        <w:gridCol w:w="496"/>
        <w:gridCol w:w="379"/>
        <w:gridCol w:w="260"/>
        <w:gridCol w:w="260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350"/>
      </w:tblGrid>
      <w:tr w:rsidR="002901A8" w14:paraId="61829291" w14:textId="77777777" w:rsidTr="00B847C2">
        <w:tc>
          <w:tcPr>
            <w:tcW w:w="238" w:type="dxa"/>
          </w:tcPr>
          <w:p w14:paraId="22C80646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450" w:type="dxa"/>
          </w:tcPr>
          <w:p w14:paraId="6EA575FB" w14:textId="77777777" w:rsidR="002901A8" w:rsidRDefault="00F45708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 GV</w:t>
            </w:r>
          </w:p>
        </w:tc>
        <w:tc>
          <w:tcPr>
            <w:tcW w:w="344" w:type="dxa"/>
          </w:tcPr>
          <w:p w14:paraId="5CAC141F" w14:textId="77777777" w:rsidR="002901A8" w:rsidRDefault="00F45708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xe</w:t>
            </w:r>
          </w:p>
        </w:tc>
        <w:tc>
          <w:tcPr>
            <w:tcW w:w="211" w:type="dxa"/>
          </w:tcPr>
          <w:p w14:paraId="508CBF81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11" w:type="dxa"/>
          </w:tcPr>
          <w:p w14:paraId="429B9453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11" w:type="dxa"/>
          </w:tcPr>
          <w:p w14:paraId="6596138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11" w:type="dxa"/>
          </w:tcPr>
          <w:p w14:paraId="49785160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11" w:type="dxa"/>
          </w:tcPr>
          <w:p w14:paraId="27D6AB37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11" w:type="dxa"/>
          </w:tcPr>
          <w:p w14:paraId="71732090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11" w:type="dxa"/>
          </w:tcPr>
          <w:p w14:paraId="68B52E5E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11" w:type="dxa"/>
          </w:tcPr>
          <w:p w14:paraId="09C0C84F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08</w:t>
            </w:r>
          </w:p>
        </w:tc>
        <w:tc>
          <w:tcPr>
            <w:tcW w:w="211" w:type="dxa"/>
          </w:tcPr>
          <w:p w14:paraId="43D1315A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09</w:t>
            </w:r>
          </w:p>
        </w:tc>
        <w:tc>
          <w:tcPr>
            <w:tcW w:w="211" w:type="dxa"/>
          </w:tcPr>
          <w:p w14:paraId="4B5F1B71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11" w:type="dxa"/>
          </w:tcPr>
          <w:p w14:paraId="1AAC9E6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211" w:type="dxa"/>
          </w:tcPr>
          <w:p w14:paraId="6B45EC3F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211" w:type="dxa"/>
          </w:tcPr>
          <w:p w14:paraId="74851F60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211" w:type="dxa"/>
          </w:tcPr>
          <w:p w14:paraId="321194B2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211" w:type="dxa"/>
          </w:tcPr>
          <w:p w14:paraId="67823D04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211" w:type="dxa"/>
          </w:tcPr>
          <w:p w14:paraId="0A6B9FD1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11" w:type="dxa"/>
          </w:tcPr>
          <w:p w14:paraId="5DDED4D7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211" w:type="dxa"/>
          </w:tcPr>
          <w:p w14:paraId="4898139F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211" w:type="dxa"/>
          </w:tcPr>
          <w:p w14:paraId="0D359A99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211" w:type="dxa"/>
          </w:tcPr>
          <w:p w14:paraId="5C789F45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211" w:type="dxa"/>
          </w:tcPr>
          <w:p w14:paraId="1A83030B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21</w:t>
            </w:r>
          </w:p>
        </w:tc>
        <w:tc>
          <w:tcPr>
            <w:tcW w:w="211" w:type="dxa"/>
          </w:tcPr>
          <w:p w14:paraId="2F1882D5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22</w:t>
            </w:r>
          </w:p>
        </w:tc>
        <w:tc>
          <w:tcPr>
            <w:tcW w:w="211" w:type="dxa"/>
          </w:tcPr>
          <w:p w14:paraId="5A5FE3F1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23</w:t>
            </w:r>
          </w:p>
        </w:tc>
        <w:tc>
          <w:tcPr>
            <w:tcW w:w="211" w:type="dxa"/>
          </w:tcPr>
          <w:p w14:paraId="2BB88817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24</w:t>
            </w:r>
          </w:p>
        </w:tc>
        <w:tc>
          <w:tcPr>
            <w:tcW w:w="211" w:type="dxa"/>
          </w:tcPr>
          <w:p w14:paraId="6149B7A4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25</w:t>
            </w:r>
          </w:p>
        </w:tc>
        <w:tc>
          <w:tcPr>
            <w:tcW w:w="211" w:type="dxa"/>
          </w:tcPr>
          <w:p w14:paraId="6416EDE3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26</w:t>
            </w:r>
          </w:p>
        </w:tc>
        <w:tc>
          <w:tcPr>
            <w:tcW w:w="211" w:type="dxa"/>
          </w:tcPr>
          <w:p w14:paraId="5EB0F91A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27</w:t>
            </w:r>
          </w:p>
        </w:tc>
        <w:tc>
          <w:tcPr>
            <w:tcW w:w="211" w:type="dxa"/>
          </w:tcPr>
          <w:p w14:paraId="465139E7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28</w:t>
            </w:r>
          </w:p>
        </w:tc>
        <w:tc>
          <w:tcPr>
            <w:tcW w:w="211" w:type="dxa"/>
          </w:tcPr>
          <w:p w14:paraId="35273C7E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29</w:t>
            </w:r>
          </w:p>
        </w:tc>
        <w:tc>
          <w:tcPr>
            <w:tcW w:w="211" w:type="dxa"/>
          </w:tcPr>
          <w:p w14:paraId="3D4884FE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211" w:type="dxa"/>
          </w:tcPr>
          <w:p w14:paraId="2222C83C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31</w:t>
            </w:r>
          </w:p>
        </w:tc>
        <w:tc>
          <w:tcPr>
            <w:tcW w:w="317" w:type="dxa"/>
          </w:tcPr>
          <w:p w14:paraId="2B6875F9" w14:textId="77777777" w:rsidR="002901A8" w:rsidRDefault="00F4570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901A8" w14:paraId="74D66976" w14:textId="77777777" w:rsidTr="00B847C2">
        <w:tc>
          <w:tcPr>
            <w:tcW w:w="238" w:type="dxa"/>
          </w:tcPr>
          <w:p w14:paraId="693DBEF5" w14:textId="77777777" w:rsidR="002901A8" w:rsidRDefault="00F45708">
            <w:pPr>
              <w:pStyle w:val="Compact"/>
              <w:jc w:val="center"/>
            </w:pPr>
            <w:r>
              <w:t>1</w:t>
            </w:r>
          </w:p>
        </w:tc>
        <w:tc>
          <w:tcPr>
            <w:tcW w:w="450" w:type="dxa"/>
          </w:tcPr>
          <w:p w14:paraId="00D3A7A2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52D2912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181BF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EF626B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4379BF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467EF3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2519EB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42F57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3CF193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B08188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A26F1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8D13C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3CC9A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C11F2E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9F4CF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558BEE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89F901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67675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5F5770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E37D3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64779A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11D66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5A066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AB47BF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905088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123F8C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C0CDCA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7A39D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094C5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FC3572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3F3B5C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90A2A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2BDA076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6FC1B1FF" w14:textId="77777777" w:rsidR="002901A8" w:rsidRDefault="002901A8">
            <w:pPr>
              <w:pStyle w:val="Compact"/>
            </w:pPr>
          </w:p>
        </w:tc>
      </w:tr>
      <w:tr w:rsidR="002901A8" w14:paraId="5B555BE9" w14:textId="77777777" w:rsidTr="00B847C2">
        <w:tc>
          <w:tcPr>
            <w:tcW w:w="238" w:type="dxa"/>
          </w:tcPr>
          <w:p w14:paraId="6098CE60" w14:textId="77777777" w:rsidR="002901A8" w:rsidRDefault="00F45708">
            <w:pPr>
              <w:pStyle w:val="Compact"/>
              <w:jc w:val="center"/>
            </w:pPr>
            <w:r>
              <w:t>2</w:t>
            </w:r>
          </w:p>
        </w:tc>
        <w:tc>
          <w:tcPr>
            <w:tcW w:w="450" w:type="dxa"/>
          </w:tcPr>
          <w:p w14:paraId="6132121D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58EDC93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54C0A6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1390F8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5167C2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AA5952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D588AE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8D4C80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0AC32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ECBC3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FDE4D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41224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5CC3E7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85BBD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084FC8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D9A34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5AF1B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BF8593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1837B5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202C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966468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3AD330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8BD9B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E2C9F4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E6E6B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52DF3B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EB894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FE1B7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B6FB62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AC234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1D13EB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35FE4F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DFECEA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1990994A" w14:textId="77777777" w:rsidR="002901A8" w:rsidRDefault="002901A8">
            <w:pPr>
              <w:pStyle w:val="Compact"/>
            </w:pPr>
          </w:p>
        </w:tc>
      </w:tr>
      <w:tr w:rsidR="002901A8" w14:paraId="3EADED49" w14:textId="77777777" w:rsidTr="00B847C2">
        <w:tc>
          <w:tcPr>
            <w:tcW w:w="238" w:type="dxa"/>
          </w:tcPr>
          <w:p w14:paraId="74B3E40A" w14:textId="77777777" w:rsidR="002901A8" w:rsidRDefault="00F45708">
            <w:pPr>
              <w:pStyle w:val="Compact"/>
              <w:jc w:val="center"/>
            </w:pPr>
            <w:r>
              <w:t>3</w:t>
            </w:r>
          </w:p>
        </w:tc>
        <w:tc>
          <w:tcPr>
            <w:tcW w:w="450" w:type="dxa"/>
          </w:tcPr>
          <w:p w14:paraId="34405124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22758F2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30159B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5DB315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501E15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42E28D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E2557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AF686E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EA16A3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17478D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4D17F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49C3CB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D2DD6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83871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CE14CD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A4D169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A6873D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4303EB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E3D7B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4D849E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97C70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BB6CE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E4CA79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DC61A0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3E0838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72208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FB9E82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A0D493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ABF6D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E6CD2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D58C2B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32718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738E397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2C7FD227" w14:textId="77777777" w:rsidR="002901A8" w:rsidRDefault="002901A8">
            <w:pPr>
              <w:pStyle w:val="Compact"/>
            </w:pPr>
          </w:p>
        </w:tc>
      </w:tr>
      <w:tr w:rsidR="002901A8" w14:paraId="77DFDCE9" w14:textId="77777777" w:rsidTr="00B847C2">
        <w:tc>
          <w:tcPr>
            <w:tcW w:w="238" w:type="dxa"/>
          </w:tcPr>
          <w:p w14:paraId="3174D3D0" w14:textId="77777777" w:rsidR="002901A8" w:rsidRDefault="00F45708">
            <w:pPr>
              <w:pStyle w:val="Compact"/>
              <w:jc w:val="center"/>
            </w:pPr>
            <w:r>
              <w:t>4</w:t>
            </w:r>
          </w:p>
        </w:tc>
        <w:tc>
          <w:tcPr>
            <w:tcW w:w="450" w:type="dxa"/>
          </w:tcPr>
          <w:p w14:paraId="69EE9CE4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0205B7D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6B556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0B737A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DE716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3B1930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E622AC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0F760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2F8F5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69A90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2B33D3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140D1F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EC36F7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A97B20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96485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861B3C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3ABD7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3839F2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B7E617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A6E873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D47546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47CD49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3F3BBE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7B949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FFFCE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9635E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9E04A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424730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5E760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3E33FF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018C00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8B2D8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65E3FE2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68C565D0" w14:textId="77777777" w:rsidR="002901A8" w:rsidRDefault="002901A8">
            <w:pPr>
              <w:pStyle w:val="Compact"/>
            </w:pPr>
          </w:p>
        </w:tc>
      </w:tr>
      <w:tr w:rsidR="002901A8" w14:paraId="158C0001" w14:textId="77777777" w:rsidTr="00B847C2">
        <w:tc>
          <w:tcPr>
            <w:tcW w:w="238" w:type="dxa"/>
          </w:tcPr>
          <w:p w14:paraId="622ADC9D" w14:textId="77777777" w:rsidR="002901A8" w:rsidRDefault="00F45708">
            <w:pPr>
              <w:pStyle w:val="Compact"/>
              <w:jc w:val="center"/>
            </w:pPr>
            <w:r>
              <w:t>5</w:t>
            </w:r>
          </w:p>
        </w:tc>
        <w:tc>
          <w:tcPr>
            <w:tcW w:w="450" w:type="dxa"/>
          </w:tcPr>
          <w:p w14:paraId="215E6A8C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3E2A4BD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7AC157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FBFCC4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C0C57B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08D1F5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0F7C74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CA5195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4C9953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46F2A5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7B7212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77F595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94253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D64A66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9511F0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20266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46D6B7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4BFD93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EFC126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75ADEF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427C87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542ACA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9E5CB8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FBD932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6C2C68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94661F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27FF9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842D2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AC5E68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52A627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109F1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6B3F4B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0C1107C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69A261BA" w14:textId="77777777" w:rsidR="002901A8" w:rsidRDefault="002901A8">
            <w:pPr>
              <w:pStyle w:val="Compact"/>
            </w:pPr>
          </w:p>
        </w:tc>
      </w:tr>
      <w:tr w:rsidR="002901A8" w14:paraId="26BEC5C8" w14:textId="77777777" w:rsidTr="00B847C2">
        <w:tc>
          <w:tcPr>
            <w:tcW w:w="238" w:type="dxa"/>
          </w:tcPr>
          <w:p w14:paraId="36E8DB43" w14:textId="77777777" w:rsidR="002901A8" w:rsidRDefault="00F45708">
            <w:pPr>
              <w:pStyle w:val="Compact"/>
              <w:jc w:val="center"/>
            </w:pPr>
            <w:r>
              <w:t>6</w:t>
            </w:r>
          </w:p>
        </w:tc>
        <w:tc>
          <w:tcPr>
            <w:tcW w:w="450" w:type="dxa"/>
          </w:tcPr>
          <w:p w14:paraId="1E307C53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451E2D9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C868A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63A43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9A07C4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CC414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F01A7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33A4B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841D7E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1042BA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0BA01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109D7A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1A2927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4D9714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4DBF51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556E2C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145C6B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CE4B0E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63224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27A70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63FCD8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BD666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50F330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325355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57BFB0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059629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028ADD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A239F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97AF2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327119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CDB481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6A747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602398A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2E66545A" w14:textId="77777777" w:rsidR="002901A8" w:rsidRDefault="002901A8">
            <w:pPr>
              <w:pStyle w:val="Compact"/>
            </w:pPr>
          </w:p>
        </w:tc>
      </w:tr>
      <w:tr w:rsidR="002901A8" w14:paraId="0B96E136" w14:textId="77777777" w:rsidTr="00B847C2">
        <w:tc>
          <w:tcPr>
            <w:tcW w:w="238" w:type="dxa"/>
          </w:tcPr>
          <w:p w14:paraId="7FB64F43" w14:textId="77777777" w:rsidR="002901A8" w:rsidRDefault="00F45708">
            <w:pPr>
              <w:pStyle w:val="Compact"/>
              <w:jc w:val="center"/>
            </w:pPr>
            <w:r>
              <w:t>7</w:t>
            </w:r>
          </w:p>
        </w:tc>
        <w:tc>
          <w:tcPr>
            <w:tcW w:w="450" w:type="dxa"/>
          </w:tcPr>
          <w:p w14:paraId="100BB3BB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2BFAC01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DA8CE5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0007CC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DBEC4D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A9245F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892269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DF21E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23A95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323C74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A06E0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BAA7CE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685985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E31D17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3E95B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403015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587C9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7AFA59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7130D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96B291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F13CC0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5878B6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BFCAEB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7C84F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AABDA6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DE5649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451259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81CBE6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1C0F1A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2042A2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4D2E04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F20AA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8EE4B5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7CE8D741" w14:textId="77777777" w:rsidR="002901A8" w:rsidRDefault="002901A8">
            <w:pPr>
              <w:pStyle w:val="Compact"/>
            </w:pPr>
          </w:p>
        </w:tc>
      </w:tr>
      <w:tr w:rsidR="002901A8" w14:paraId="25472052" w14:textId="77777777" w:rsidTr="00B847C2">
        <w:tc>
          <w:tcPr>
            <w:tcW w:w="238" w:type="dxa"/>
          </w:tcPr>
          <w:p w14:paraId="364A8D30" w14:textId="77777777" w:rsidR="002901A8" w:rsidRDefault="00F45708">
            <w:pPr>
              <w:pStyle w:val="Compact"/>
              <w:jc w:val="center"/>
            </w:pPr>
            <w:r>
              <w:t>8</w:t>
            </w:r>
          </w:p>
        </w:tc>
        <w:tc>
          <w:tcPr>
            <w:tcW w:w="450" w:type="dxa"/>
          </w:tcPr>
          <w:p w14:paraId="65174998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496F404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C01F1D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A8476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C758D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DA8DD1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36B9A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7CE1E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9F3D6F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A89A03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D4839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FC8625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7259F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EF1F37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316899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A9C39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5C07DB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4A3F93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9BEE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62A967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ADAA02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03DF07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33F2DB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CABF6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1E4D3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F849BD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D5C03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0C1C8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1AE730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C80B30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6116A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7AF732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0E1F265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771CC1E3" w14:textId="77777777" w:rsidR="002901A8" w:rsidRDefault="002901A8">
            <w:pPr>
              <w:pStyle w:val="Compact"/>
            </w:pPr>
          </w:p>
        </w:tc>
      </w:tr>
      <w:tr w:rsidR="002901A8" w14:paraId="4F9A71A5" w14:textId="77777777" w:rsidTr="00B847C2">
        <w:tc>
          <w:tcPr>
            <w:tcW w:w="238" w:type="dxa"/>
          </w:tcPr>
          <w:p w14:paraId="34AFBCBC" w14:textId="77777777" w:rsidR="002901A8" w:rsidRDefault="00F45708">
            <w:pPr>
              <w:pStyle w:val="Compact"/>
              <w:jc w:val="center"/>
            </w:pPr>
            <w:r>
              <w:lastRenderedPageBreak/>
              <w:t>9</w:t>
            </w:r>
          </w:p>
        </w:tc>
        <w:tc>
          <w:tcPr>
            <w:tcW w:w="450" w:type="dxa"/>
          </w:tcPr>
          <w:p w14:paraId="54E8550F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7013F55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8B8031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65B663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B6C41A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31FE4C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997C3B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E3B0F4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C5F68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7905E4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7EC36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1C3EC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0A1672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B00387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82DE2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91A14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E557E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B6AA98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5F5E9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1CBD3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793815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0D6578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9E7A25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64CB3F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7A0A6A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927318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A423D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6FEFAF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EEEC11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872E77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B25FAE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B1808E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41A3F3E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7DF8DF46" w14:textId="77777777" w:rsidR="002901A8" w:rsidRDefault="002901A8">
            <w:pPr>
              <w:pStyle w:val="Compact"/>
            </w:pPr>
          </w:p>
        </w:tc>
      </w:tr>
      <w:tr w:rsidR="002901A8" w14:paraId="3E0CCA1C" w14:textId="77777777" w:rsidTr="00B847C2">
        <w:tc>
          <w:tcPr>
            <w:tcW w:w="238" w:type="dxa"/>
          </w:tcPr>
          <w:p w14:paraId="7306B276" w14:textId="77777777" w:rsidR="002901A8" w:rsidRDefault="00F45708">
            <w:pPr>
              <w:pStyle w:val="Compact"/>
              <w:jc w:val="center"/>
            </w:pPr>
            <w:r>
              <w:t>10</w:t>
            </w:r>
          </w:p>
        </w:tc>
        <w:tc>
          <w:tcPr>
            <w:tcW w:w="450" w:type="dxa"/>
          </w:tcPr>
          <w:p w14:paraId="62F94BCE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10DE104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224F1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4168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D5FFC7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660EF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459057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33FAC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29705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C8EDE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25BF82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D4C01A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E9405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A54F74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9F642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5D2856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53F08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3FECB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A69421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319076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23DEA3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C4EF3C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BEA20A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FF3BC7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491657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8ED557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F4F05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6B58E0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E167A9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F69906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FD4A27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B68B4A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AE717DA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4E8ACDFA" w14:textId="77777777" w:rsidR="002901A8" w:rsidRDefault="002901A8">
            <w:pPr>
              <w:pStyle w:val="Compact"/>
            </w:pPr>
          </w:p>
        </w:tc>
      </w:tr>
      <w:tr w:rsidR="002901A8" w14:paraId="35410234" w14:textId="77777777" w:rsidTr="00B847C2">
        <w:tc>
          <w:tcPr>
            <w:tcW w:w="238" w:type="dxa"/>
          </w:tcPr>
          <w:p w14:paraId="0BB2694B" w14:textId="77777777" w:rsidR="002901A8" w:rsidRDefault="00F45708">
            <w:pPr>
              <w:pStyle w:val="Compact"/>
              <w:jc w:val="center"/>
            </w:pPr>
            <w:r>
              <w:t>11</w:t>
            </w:r>
          </w:p>
        </w:tc>
        <w:tc>
          <w:tcPr>
            <w:tcW w:w="450" w:type="dxa"/>
          </w:tcPr>
          <w:p w14:paraId="567E22E8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400E151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74CFCE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F8E53E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2358AA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B15ECD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32A92A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48AEC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66655F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EFCFC2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A628E6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1FDF9A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75E8B2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10C2B3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AE26F4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BD3437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D01C3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D88BE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7D0AA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20E25F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3D3869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4E027F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66A6DB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002C2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DA979E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9B6682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5C7C83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C57AF9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AF8A2C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F8A75F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DDCDA0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A603A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7E72330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593DDC80" w14:textId="77777777" w:rsidR="002901A8" w:rsidRDefault="002901A8">
            <w:pPr>
              <w:pStyle w:val="Compact"/>
            </w:pPr>
          </w:p>
        </w:tc>
      </w:tr>
      <w:tr w:rsidR="002901A8" w14:paraId="44CE09B5" w14:textId="77777777" w:rsidTr="00B847C2">
        <w:tc>
          <w:tcPr>
            <w:tcW w:w="238" w:type="dxa"/>
          </w:tcPr>
          <w:p w14:paraId="19FE475B" w14:textId="77777777" w:rsidR="002901A8" w:rsidRDefault="00F45708">
            <w:pPr>
              <w:pStyle w:val="Compact"/>
              <w:jc w:val="center"/>
            </w:pPr>
            <w:r>
              <w:t>12</w:t>
            </w:r>
          </w:p>
        </w:tc>
        <w:tc>
          <w:tcPr>
            <w:tcW w:w="450" w:type="dxa"/>
          </w:tcPr>
          <w:p w14:paraId="4B0425F4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7930EEC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5466DF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9F6673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CE3715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C7F085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6EE7B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BD0F1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4F969A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F572C9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579A7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CDA4B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935DAE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1A92A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78CAE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50C457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D2191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1192A9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D830B1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4E3CD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80CDC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627A8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03218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F28F59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163077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F211C2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44183B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067003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A80E83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E589D4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8979CB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B6306B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1069C11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759DE102" w14:textId="77777777" w:rsidR="002901A8" w:rsidRDefault="002901A8">
            <w:pPr>
              <w:pStyle w:val="Compact"/>
            </w:pPr>
          </w:p>
        </w:tc>
      </w:tr>
      <w:tr w:rsidR="002901A8" w14:paraId="3764034C" w14:textId="77777777" w:rsidTr="00B847C2">
        <w:tc>
          <w:tcPr>
            <w:tcW w:w="238" w:type="dxa"/>
          </w:tcPr>
          <w:p w14:paraId="2F572D10" w14:textId="77777777" w:rsidR="002901A8" w:rsidRDefault="00F45708">
            <w:pPr>
              <w:pStyle w:val="Compact"/>
              <w:jc w:val="center"/>
            </w:pPr>
            <w:r>
              <w:t>13</w:t>
            </w:r>
          </w:p>
        </w:tc>
        <w:tc>
          <w:tcPr>
            <w:tcW w:w="450" w:type="dxa"/>
          </w:tcPr>
          <w:p w14:paraId="3E687D27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49961FC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F4EE52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B8B47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8EF5F9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3400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01527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A7555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C813DA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526E3B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FFBD31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ADD850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4614F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E9E5DD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83818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C0C481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36A1D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0EB051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32E99A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DC83BE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5B00B2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DA7B99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87D66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3A2E7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15C31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8EAB2E8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EDE4EC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81736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35E07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3F1BE4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C1C88E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DBDA04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EB97AE9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1CAD174F" w14:textId="77777777" w:rsidR="002901A8" w:rsidRDefault="002901A8">
            <w:pPr>
              <w:pStyle w:val="Compact"/>
            </w:pPr>
          </w:p>
        </w:tc>
      </w:tr>
      <w:tr w:rsidR="002901A8" w14:paraId="07E01444" w14:textId="77777777" w:rsidTr="00B847C2">
        <w:tc>
          <w:tcPr>
            <w:tcW w:w="238" w:type="dxa"/>
          </w:tcPr>
          <w:p w14:paraId="12DF4D09" w14:textId="77777777" w:rsidR="002901A8" w:rsidRDefault="00F45708">
            <w:pPr>
              <w:pStyle w:val="Compact"/>
              <w:jc w:val="center"/>
            </w:pPr>
            <w:r>
              <w:t>14</w:t>
            </w:r>
          </w:p>
        </w:tc>
        <w:tc>
          <w:tcPr>
            <w:tcW w:w="450" w:type="dxa"/>
          </w:tcPr>
          <w:p w14:paraId="1B9AFE41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2418CEF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C9B5C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34F3C0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1BFB7B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F8682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EC1B89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8D3CA8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00C99B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E710B8B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1D4B11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9A477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4B3D1E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189786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1DD7C5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8F8A70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62C3D3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A361F8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963899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AA2CEC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E4AA5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96704C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2FED5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9B1C7C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4AD41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5B787A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CDB802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BCF853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336B29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46F729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28B522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5DACF4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64F747F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2134F678" w14:textId="77777777" w:rsidR="002901A8" w:rsidRDefault="002901A8">
            <w:pPr>
              <w:pStyle w:val="Compact"/>
            </w:pPr>
          </w:p>
        </w:tc>
      </w:tr>
      <w:tr w:rsidR="002901A8" w14:paraId="439B3B99" w14:textId="77777777" w:rsidTr="00B847C2">
        <w:tc>
          <w:tcPr>
            <w:tcW w:w="238" w:type="dxa"/>
          </w:tcPr>
          <w:p w14:paraId="3A7630CC" w14:textId="77777777" w:rsidR="002901A8" w:rsidRDefault="00F45708">
            <w:pPr>
              <w:pStyle w:val="Compact"/>
              <w:jc w:val="center"/>
            </w:pPr>
            <w:r>
              <w:t>15</w:t>
            </w:r>
          </w:p>
        </w:tc>
        <w:tc>
          <w:tcPr>
            <w:tcW w:w="450" w:type="dxa"/>
          </w:tcPr>
          <w:p w14:paraId="633ACF82" w14:textId="77777777" w:rsidR="002901A8" w:rsidRDefault="002901A8">
            <w:pPr>
              <w:pStyle w:val="Compact"/>
            </w:pPr>
          </w:p>
        </w:tc>
        <w:tc>
          <w:tcPr>
            <w:tcW w:w="344" w:type="dxa"/>
          </w:tcPr>
          <w:p w14:paraId="6237A06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B11FBD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BF65DB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574FDD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43AA68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912595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FFA141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7E21DD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89E6B69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08B737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0DA3BC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F352CEC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609207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72F610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FAB182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1CB31C4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B41079D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08CE02F5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2541A4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F8165F1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230BF5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3286E6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112129F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052839A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388F7340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24542F3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6266946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6AA18C27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528A9952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2A28C0DF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787BFBEE" w14:textId="77777777" w:rsidR="002901A8" w:rsidRDefault="002901A8">
            <w:pPr>
              <w:pStyle w:val="Compact"/>
            </w:pPr>
          </w:p>
        </w:tc>
        <w:tc>
          <w:tcPr>
            <w:tcW w:w="211" w:type="dxa"/>
          </w:tcPr>
          <w:p w14:paraId="477CE042" w14:textId="77777777" w:rsidR="002901A8" w:rsidRDefault="002901A8">
            <w:pPr>
              <w:pStyle w:val="Compact"/>
            </w:pPr>
          </w:p>
        </w:tc>
        <w:tc>
          <w:tcPr>
            <w:tcW w:w="317" w:type="dxa"/>
          </w:tcPr>
          <w:p w14:paraId="1CB41520" w14:textId="77777777" w:rsidR="002901A8" w:rsidRDefault="002901A8">
            <w:pPr>
              <w:pStyle w:val="Compact"/>
            </w:pPr>
          </w:p>
        </w:tc>
      </w:tr>
    </w:tbl>
    <w:p w14:paraId="354A47A8" w14:textId="77777777" w:rsidR="002901A8" w:rsidRDefault="00F45708">
      <w:r>
        <w:pict w14:anchorId="17A80E3F">
          <v:rect id="_x0000_i1029" style="width:0;height:1.5pt" o:hralign="center" o:hrstd="t" o:hr="t"/>
        </w:pict>
      </w:r>
    </w:p>
    <w:p w14:paraId="7DABC128" w14:textId="77777777" w:rsidR="002901A8" w:rsidRDefault="00F45708">
      <w:pPr>
        <w:pStyle w:val="Heading2"/>
      </w:pPr>
      <w:bookmarkStart w:id="7" w:name="iii.-xác-nhận"/>
      <w:bookmarkEnd w:id="3"/>
      <w:bookmarkEnd w:id="6"/>
      <w:r>
        <w:t>III. XÁC NH</w:t>
      </w:r>
      <w:r>
        <w:t>Ậ</w:t>
      </w:r>
      <w:r>
        <w:t>N</w:t>
      </w:r>
    </w:p>
    <w:p w14:paraId="411E2686" w14:textId="77777777" w:rsidR="002901A8" w:rsidRDefault="00F45708">
      <w:pPr>
        <w:pStyle w:val="Heading3"/>
      </w:pPr>
      <w:bookmarkStart w:id="8" w:name="người-lập-bảng-điểm-danh"/>
      <w:r>
        <w:t>1. Ngư</w:t>
      </w:r>
      <w:r>
        <w:t>ờ</w:t>
      </w:r>
      <w:r>
        <w:t>i l</w:t>
      </w:r>
      <w:r>
        <w:t>ậ</w:t>
      </w:r>
      <w:r>
        <w:t>p b</w:t>
      </w:r>
      <w:r>
        <w:t>ả</w:t>
      </w:r>
      <w:r>
        <w:t>ng đi</w:t>
      </w:r>
      <w:r>
        <w:t>ể</w:t>
      </w:r>
      <w:r>
        <w:t>m danh</w:t>
      </w:r>
    </w:p>
    <w:p w14:paraId="3CB8BA6C" w14:textId="77777777" w:rsidR="002901A8" w:rsidRDefault="00F45708">
      <w:pPr>
        <w:pStyle w:val="Compact"/>
        <w:numPr>
          <w:ilvl w:val="0"/>
          <w:numId w:val="4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15D48F9D" w14:textId="77777777" w:rsidR="002901A8" w:rsidRDefault="00F45708">
      <w:pPr>
        <w:pStyle w:val="Compact"/>
        <w:numPr>
          <w:ilvl w:val="0"/>
          <w:numId w:val="4"/>
        </w:numPr>
      </w:pP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t>: ____________________________________________________</w:t>
      </w:r>
    </w:p>
    <w:p w14:paraId="16962D5D" w14:textId="77777777" w:rsidR="002901A8" w:rsidRDefault="00F45708">
      <w:pPr>
        <w:pStyle w:val="Compact"/>
        <w:numPr>
          <w:ilvl w:val="0"/>
          <w:numId w:val="4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1A570C86" w14:textId="77777777" w:rsidR="002901A8" w:rsidRDefault="00F45708">
      <w:pPr>
        <w:pStyle w:val="Compact"/>
        <w:numPr>
          <w:ilvl w:val="0"/>
          <w:numId w:val="4"/>
        </w:numPr>
      </w:pPr>
      <w:r>
        <w:rPr>
          <w:b/>
          <w:bCs/>
        </w:rPr>
        <w:t>Ngày</w:t>
      </w:r>
      <w:r>
        <w:t>: ____/____/________</w:t>
      </w:r>
    </w:p>
    <w:p w14:paraId="18882BF3" w14:textId="77777777" w:rsidR="002901A8" w:rsidRDefault="00F45708">
      <w:pPr>
        <w:pStyle w:val="Heading3"/>
      </w:pPr>
      <w:bookmarkStart w:id="9" w:name="trưởng-bộ-phận-xe-đưa-đón"/>
      <w:bookmarkEnd w:id="8"/>
      <w:r>
        <w:t xml:space="preserve">2. </w:t>
      </w:r>
      <w:r>
        <w:t>Trư</w:t>
      </w:r>
      <w:r>
        <w:t>ở</w:t>
      </w:r>
      <w:r>
        <w:t>ng b</w:t>
      </w:r>
      <w:r>
        <w:t>ộ</w:t>
      </w:r>
      <w:r>
        <w:t xml:space="preserve"> ph</w:t>
      </w:r>
      <w:r>
        <w:t>ậ</w:t>
      </w:r>
      <w:r>
        <w:t>n Xe đưa đón</w:t>
      </w:r>
    </w:p>
    <w:p w14:paraId="3B0AD6C1" w14:textId="77777777" w:rsidR="002901A8" w:rsidRDefault="00F45708">
      <w:pPr>
        <w:pStyle w:val="Compact"/>
        <w:numPr>
          <w:ilvl w:val="0"/>
          <w:numId w:val="5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_____________________________________________________</w:t>
      </w:r>
    </w:p>
    <w:p w14:paraId="29DD7CE9" w14:textId="77777777" w:rsidR="002901A8" w:rsidRDefault="00F45708">
      <w:pPr>
        <w:pStyle w:val="Compact"/>
        <w:numPr>
          <w:ilvl w:val="0"/>
          <w:numId w:val="5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310DC578" w14:textId="77777777" w:rsidR="002901A8" w:rsidRDefault="00F45708">
      <w:pPr>
        <w:pStyle w:val="Compact"/>
        <w:numPr>
          <w:ilvl w:val="0"/>
          <w:numId w:val="5"/>
        </w:numPr>
      </w:pPr>
      <w:r>
        <w:rPr>
          <w:b/>
          <w:bCs/>
        </w:rPr>
        <w:t>Ngày</w:t>
      </w:r>
      <w:r>
        <w:t>: ____/____/________</w:t>
      </w:r>
    </w:p>
    <w:p w14:paraId="785D69BA" w14:textId="77777777" w:rsidR="002901A8" w:rsidRDefault="00F45708">
      <w:pPr>
        <w:pStyle w:val="Heading3"/>
      </w:pPr>
      <w:bookmarkStart w:id="10" w:name="phó-hiệu-trưởnghiệu-trưởng"/>
      <w:bookmarkEnd w:id="9"/>
      <w:r>
        <w:t>3. Phó Hi</w:t>
      </w:r>
      <w:r>
        <w:t>ệ</w:t>
      </w:r>
      <w:r>
        <w:t>u trư</w:t>
      </w:r>
      <w:r>
        <w:t>ở</w:t>
      </w:r>
      <w:r>
        <w:t>ng/Hi</w:t>
      </w:r>
      <w:r>
        <w:t>ệ</w:t>
      </w:r>
      <w:r>
        <w:t>u trư</w:t>
      </w:r>
      <w:r>
        <w:t>ở</w:t>
      </w:r>
      <w:r>
        <w:t>ng</w:t>
      </w:r>
    </w:p>
    <w:p w14:paraId="32ADFC4F" w14:textId="77777777" w:rsidR="002901A8" w:rsidRDefault="00F45708">
      <w:pPr>
        <w:pStyle w:val="Compact"/>
        <w:numPr>
          <w:ilvl w:val="0"/>
          <w:numId w:val="6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tên</w:t>
      </w:r>
      <w:r>
        <w:t>: __________________________________________</w:t>
      </w:r>
      <w:r>
        <w:t>___________</w:t>
      </w:r>
    </w:p>
    <w:p w14:paraId="57B5205D" w14:textId="77777777" w:rsidR="002901A8" w:rsidRDefault="00F45708">
      <w:pPr>
        <w:pStyle w:val="Compact"/>
        <w:numPr>
          <w:ilvl w:val="0"/>
          <w:numId w:val="6"/>
        </w:numPr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</w:t>
      </w:r>
      <w:r>
        <w:t>: _____________________________________________________</w:t>
      </w:r>
    </w:p>
    <w:p w14:paraId="5AA77C6E" w14:textId="77777777" w:rsidR="002901A8" w:rsidRDefault="00F45708">
      <w:pPr>
        <w:pStyle w:val="Compact"/>
        <w:numPr>
          <w:ilvl w:val="0"/>
          <w:numId w:val="6"/>
        </w:numPr>
      </w:pPr>
      <w:r>
        <w:rPr>
          <w:b/>
          <w:bCs/>
        </w:rPr>
        <w:t>Ngày</w:t>
      </w:r>
      <w:r>
        <w:t>: ____/____/________</w:t>
      </w:r>
    </w:p>
    <w:p w14:paraId="665D7056" w14:textId="77777777" w:rsidR="002901A8" w:rsidRDefault="00F45708">
      <w:pPr>
        <w:pStyle w:val="Compact"/>
        <w:numPr>
          <w:ilvl w:val="0"/>
          <w:numId w:val="6"/>
        </w:numPr>
      </w:pPr>
      <w:r>
        <w:rPr>
          <w:b/>
          <w:bCs/>
        </w:rPr>
        <w:t>Ý ki</w:t>
      </w:r>
      <w:r>
        <w:rPr>
          <w:b/>
          <w:bCs/>
        </w:rPr>
        <w:t>ế</w:t>
      </w:r>
      <w:r>
        <w:rPr>
          <w:b/>
          <w:bCs/>
        </w:rPr>
        <w:t>n ch</w:t>
      </w:r>
      <w:r>
        <w:rPr>
          <w:b/>
          <w:bCs/>
        </w:rPr>
        <w:t>ỉ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o</w:t>
      </w:r>
      <w:r>
        <w:t>:</w:t>
      </w:r>
    </w:p>
    <w:p w14:paraId="29AB6E0F" w14:textId="77777777" w:rsidR="002901A8" w:rsidRDefault="00F45708">
      <w:r>
        <w:lastRenderedPageBreak/>
        <w:pict w14:anchorId="25374D79">
          <v:rect id="_x0000_i1030" style="width:0;height:1.5pt" o:hralign="center" o:hrstd="t" o:hr="t"/>
        </w:pict>
      </w:r>
    </w:p>
    <w:p w14:paraId="30A9EE9F" w14:textId="77777777" w:rsidR="002901A8" w:rsidRDefault="00F45708">
      <w:r>
        <w:pict w14:anchorId="55A3D27A">
          <v:rect id="_x0000_i1031" style="width:0;height:1.5pt" o:hralign="center" o:hrstd="t" o:hr="t"/>
        </w:pict>
      </w:r>
    </w:p>
    <w:p w14:paraId="023413F2" w14:textId="77777777" w:rsidR="002901A8" w:rsidRDefault="00F45708">
      <w:r>
        <w:pict w14:anchorId="08CE8304">
          <v:rect id="_x0000_i1032" style="width:0;height:1.5pt" o:hralign="center" o:hrstd="t" o:hr="t"/>
        </w:pict>
      </w:r>
    </w:p>
    <w:p w14:paraId="22EDD7A6" w14:textId="77777777" w:rsidR="002901A8" w:rsidRDefault="00F45708">
      <w:r>
        <w:pict w14:anchorId="7584EB1E">
          <v:rect id="_x0000_i1033" style="width:0;height:1.5pt" o:hralign="center" o:hrstd="t" o:hr="t"/>
        </w:pict>
      </w:r>
    </w:p>
    <w:p w14:paraId="1976BFA5" w14:textId="77777777" w:rsidR="002901A8" w:rsidRDefault="00F45708">
      <w:pPr>
        <w:pStyle w:val="Heading2"/>
      </w:pPr>
      <w:bookmarkStart w:id="11" w:name="iv.-phụ-lục"/>
      <w:bookmarkEnd w:id="7"/>
      <w:bookmarkEnd w:id="10"/>
      <w:r>
        <w:t>IV. PH</w:t>
      </w:r>
      <w:r>
        <w:t>Ụ</w:t>
      </w:r>
      <w:r>
        <w:t xml:space="preserve"> L</w:t>
      </w:r>
      <w:r>
        <w:t>Ụ</w:t>
      </w:r>
      <w:r>
        <w:t>C</w:t>
      </w:r>
    </w:p>
    <w:p w14:paraId="7BA2DA3B" w14:textId="77777777" w:rsidR="002901A8" w:rsidRDefault="00F45708">
      <w:pPr>
        <w:pStyle w:val="Heading3"/>
      </w:pPr>
      <w:bookmarkStart w:id="12" w:name="quy-định-về-ký-hiệu-điểm-danh"/>
      <w:r>
        <w:t>Quy đ</w:t>
      </w:r>
      <w:r>
        <w:t>ị</w:t>
      </w:r>
      <w:r>
        <w:t>nh v</w:t>
      </w:r>
      <w:r>
        <w:t>ề</w:t>
      </w:r>
      <w:r>
        <w:t xml:space="preserve"> ký hi</w:t>
      </w:r>
      <w:r>
        <w:t>ệ</w:t>
      </w:r>
      <w:r>
        <w:t>u đi</w:t>
      </w:r>
      <w:r>
        <w:t>ể</w:t>
      </w:r>
      <w:r>
        <w:t>m danh: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64"/>
        <w:gridCol w:w="3106"/>
        <w:gridCol w:w="3106"/>
      </w:tblGrid>
      <w:tr w:rsidR="002901A8" w14:paraId="2F902249" w14:textId="77777777" w:rsidTr="00B847C2">
        <w:tc>
          <w:tcPr>
            <w:tcW w:w="2782" w:type="dxa"/>
          </w:tcPr>
          <w:p w14:paraId="319AF99A" w14:textId="77777777" w:rsidR="002901A8" w:rsidRDefault="00F45708">
            <w:pPr>
              <w:pStyle w:val="Compact"/>
              <w:jc w:val="center"/>
            </w:pPr>
            <w:r>
              <w:rPr>
                <w:b/>
                <w:bCs/>
              </w:rPr>
              <w:t>Ký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2568" w:type="dxa"/>
          </w:tcPr>
          <w:p w14:paraId="21665FA4" w14:textId="77777777" w:rsidR="002901A8" w:rsidRDefault="00F45708">
            <w:pPr>
              <w:pStyle w:val="Compact"/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568" w:type="dxa"/>
          </w:tcPr>
          <w:p w14:paraId="6F6FD01F" w14:textId="77777777" w:rsidR="002901A8" w:rsidRDefault="00F4570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901A8" w14:paraId="6F67C796" w14:textId="77777777" w:rsidTr="00B847C2">
        <w:tc>
          <w:tcPr>
            <w:tcW w:w="2782" w:type="dxa"/>
          </w:tcPr>
          <w:p w14:paraId="47800916" w14:textId="77777777" w:rsidR="002901A8" w:rsidRDefault="00F45708">
            <w:pPr>
              <w:pStyle w:val="Compact"/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ho</w:t>
            </w:r>
            <w:r>
              <w:t>ặ</w:t>
            </w:r>
            <w:r>
              <w:t>c P</w:t>
            </w:r>
          </w:p>
        </w:tc>
        <w:tc>
          <w:tcPr>
            <w:tcW w:w="2568" w:type="dxa"/>
          </w:tcPr>
          <w:p w14:paraId="15E95E2C" w14:textId="77777777" w:rsidR="002901A8" w:rsidRDefault="00F45708">
            <w:pPr>
              <w:pStyle w:val="Compact"/>
            </w:pPr>
            <w:r>
              <w:t>Có m</w:t>
            </w:r>
            <w:r>
              <w:t>ặ</w:t>
            </w:r>
            <w:r>
              <w:t>t</w:t>
            </w:r>
          </w:p>
        </w:tc>
        <w:tc>
          <w:tcPr>
            <w:tcW w:w="2568" w:type="dxa"/>
          </w:tcPr>
          <w:p w14:paraId="34CE74E8" w14:textId="77777777" w:rsidR="002901A8" w:rsidRDefault="00F45708">
            <w:pPr>
              <w:pStyle w:val="Compact"/>
            </w:pPr>
            <w:r>
              <w:t>Giáo viên có m</w:t>
            </w:r>
            <w:r>
              <w:t>ặ</w:t>
            </w:r>
            <w:r>
              <w:t>t</w:t>
            </w:r>
          </w:p>
        </w:tc>
      </w:tr>
      <w:tr w:rsidR="002901A8" w14:paraId="60AAF6B4" w14:textId="77777777" w:rsidTr="00B847C2">
        <w:tc>
          <w:tcPr>
            <w:tcW w:w="2782" w:type="dxa"/>
          </w:tcPr>
          <w:p w14:paraId="7B60C77D" w14:textId="77777777" w:rsidR="002901A8" w:rsidRDefault="00F45708">
            <w:pPr>
              <w:pStyle w:val="Compact"/>
              <w:jc w:val="center"/>
            </w:pPr>
            <w:r>
              <w:t>V</w:t>
            </w:r>
          </w:p>
        </w:tc>
        <w:tc>
          <w:tcPr>
            <w:tcW w:w="2568" w:type="dxa"/>
          </w:tcPr>
          <w:p w14:paraId="4AD20C4F" w14:textId="77777777" w:rsidR="002901A8" w:rsidRDefault="00F45708">
            <w:pPr>
              <w:pStyle w:val="Compact"/>
            </w:pPr>
            <w:r>
              <w:t>V</w:t>
            </w:r>
            <w:r>
              <w:t>ắ</w:t>
            </w:r>
            <w:r>
              <w:t>ng m</w:t>
            </w:r>
            <w:r>
              <w:t>ặ</w:t>
            </w:r>
            <w:r>
              <w:t>t</w:t>
            </w:r>
          </w:p>
        </w:tc>
        <w:tc>
          <w:tcPr>
            <w:tcW w:w="2568" w:type="dxa"/>
          </w:tcPr>
          <w:p w14:paraId="772EFCF3" w14:textId="77777777" w:rsidR="002901A8" w:rsidRDefault="00F45708">
            <w:pPr>
              <w:pStyle w:val="Compact"/>
            </w:pPr>
            <w:r>
              <w:t>Không có m</w:t>
            </w:r>
            <w:r>
              <w:t>ặ</w:t>
            </w:r>
            <w:r>
              <w:t>t</w:t>
            </w:r>
          </w:p>
        </w:tc>
      </w:tr>
      <w:tr w:rsidR="002901A8" w14:paraId="046E2CA2" w14:textId="77777777" w:rsidTr="00B847C2">
        <w:tc>
          <w:tcPr>
            <w:tcW w:w="2782" w:type="dxa"/>
          </w:tcPr>
          <w:p w14:paraId="19C73E1F" w14:textId="77777777" w:rsidR="002901A8" w:rsidRDefault="00F45708">
            <w:pPr>
              <w:pStyle w:val="Compact"/>
              <w:jc w:val="center"/>
            </w:pPr>
            <w:r>
              <w:t>P</w:t>
            </w:r>
          </w:p>
        </w:tc>
        <w:tc>
          <w:tcPr>
            <w:tcW w:w="2568" w:type="dxa"/>
          </w:tcPr>
          <w:p w14:paraId="0BA6DFDD" w14:textId="77777777" w:rsidR="002901A8" w:rsidRDefault="00F45708">
            <w:pPr>
              <w:pStyle w:val="Compact"/>
            </w:pPr>
            <w:r>
              <w:t>Ngh</w:t>
            </w:r>
            <w:r>
              <w:t>ỉ</w:t>
            </w:r>
            <w:r>
              <w:t xml:space="preserve"> phép</w:t>
            </w:r>
          </w:p>
        </w:tc>
        <w:tc>
          <w:tcPr>
            <w:tcW w:w="2568" w:type="dxa"/>
          </w:tcPr>
          <w:p w14:paraId="1BE6E865" w14:textId="77777777" w:rsidR="002901A8" w:rsidRDefault="00F45708">
            <w:pPr>
              <w:pStyle w:val="Compact"/>
            </w:pPr>
            <w:r>
              <w:t>Đã xin phép trư</w:t>
            </w:r>
            <w:r>
              <w:t>ớ</w:t>
            </w:r>
            <w:r>
              <w:t>c</w:t>
            </w:r>
          </w:p>
        </w:tc>
      </w:tr>
      <w:tr w:rsidR="002901A8" w14:paraId="6E809B04" w14:textId="77777777" w:rsidTr="00B847C2">
        <w:tc>
          <w:tcPr>
            <w:tcW w:w="2782" w:type="dxa"/>
          </w:tcPr>
          <w:p w14:paraId="11B2F056" w14:textId="77777777" w:rsidR="002901A8" w:rsidRDefault="00F45708">
            <w:pPr>
              <w:pStyle w:val="Compact"/>
              <w:jc w:val="center"/>
            </w:pPr>
            <w:r>
              <w:t>x</w:t>
            </w:r>
          </w:p>
        </w:tc>
        <w:tc>
          <w:tcPr>
            <w:tcW w:w="2568" w:type="dxa"/>
          </w:tcPr>
          <w:p w14:paraId="18BAD089" w14:textId="77777777" w:rsidR="002901A8" w:rsidRDefault="00F45708">
            <w:pPr>
              <w:pStyle w:val="Compact"/>
            </w:pPr>
            <w:r>
              <w:t>Ngày không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2568" w:type="dxa"/>
          </w:tcPr>
          <w:p w14:paraId="51DEE193" w14:textId="77777777" w:rsidR="002901A8" w:rsidRDefault="00F45708">
            <w:pPr>
              <w:pStyle w:val="Compact"/>
            </w:pPr>
            <w:r>
              <w:t>Ch</w:t>
            </w:r>
            <w:r>
              <w:t>ủ</w:t>
            </w:r>
            <w:r>
              <w:t xml:space="preserve"> nh</w:t>
            </w:r>
            <w:r>
              <w:t>ậ</w:t>
            </w:r>
            <w:r>
              <w:t>t, l</w:t>
            </w:r>
            <w:r>
              <w:t>ễ</w:t>
            </w:r>
            <w:r>
              <w:t>, t</w:t>
            </w:r>
            <w:r>
              <w:t>ế</w:t>
            </w:r>
            <w:r>
              <w:t>t, ho</w:t>
            </w:r>
            <w:r>
              <w:t>ặ</w:t>
            </w:r>
            <w:r>
              <w:t>c trư</w:t>
            </w:r>
            <w:r>
              <w:t>ờ</w:t>
            </w:r>
            <w:r>
              <w:t>ng không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đưa đón</w:t>
            </w:r>
          </w:p>
        </w:tc>
      </w:tr>
      <w:tr w:rsidR="002901A8" w14:paraId="1F02AE57" w14:textId="77777777" w:rsidTr="00B847C2">
        <w:tc>
          <w:tcPr>
            <w:tcW w:w="2782" w:type="dxa"/>
          </w:tcPr>
          <w:p w14:paraId="56C7E7C1" w14:textId="77777777" w:rsidR="002901A8" w:rsidRDefault="00F45708">
            <w:pPr>
              <w:pStyle w:val="Compact"/>
              <w:jc w:val="center"/>
            </w:pPr>
            <w:r>
              <w:t>-</w:t>
            </w:r>
          </w:p>
        </w:tc>
        <w:tc>
          <w:tcPr>
            <w:tcW w:w="2568" w:type="dxa"/>
          </w:tcPr>
          <w:p w14:paraId="4E12C854" w14:textId="77777777" w:rsidR="002901A8" w:rsidRDefault="00F45708">
            <w:pPr>
              <w:pStyle w:val="Compact"/>
            </w:pPr>
            <w:r>
              <w:t>Ch</w:t>
            </w:r>
            <w:r>
              <w:t>ờ</w:t>
            </w:r>
            <w:r>
              <w:t xml:space="preserve"> đi</w:t>
            </w:r>
            <w:r>
              <w:t>ề</w:t>
            </w:r>
            <w:r>
              <w:t>n</w:t>
            </w:r>
          </w:p>
        </w:tc>
        <w:tc>
          <w:tcPr>
            <w:tcW w:w="2568" w:type="dxa"/>
          </w:tcPr>
          <w:p w14:paraId="419C29F7" w14:textId="77777777" w:rsidR="002901A8" w:rsidRDefault="00F45708">
            <w:pPr>
              <w:pStyle w:val="Compact"/>
            </w:pPr>
            <w:r>
              <w:t>Chưa có thông tin</w:t>
            </w:r>
          </w:p>
        </w:tc>
      </w:tr>
    </w:tbl>
    <w:p w14:paraId="44E70FA1" w14:textId="77777777" w:rsidR="002901A8" w:rsidRDefault="00F45708">
      <w:pPr>
        <w:pStyle w:val="Heading3"/>
      </w:pPr>
      <w:bookmarkStart w:id="13" w:name="lưu-ý-quan-trọng"/>
      <w:bookmarkEnd w:id="12"/>
      <w:r>
        <w:t>Lưu ý quan tr</w:t>
      </w:r>
      <w:r>
        <w:t>ọ</w:t>
      </w:r>
      <w:r>
        <w:t>ng:</w:t>
      </w:r>
    </w:p>
    <w:p w14:paraId="6F4F6D06" w14:textId="77777777" w:rsidR="002901A8" w:rsidRDefault="00F45708">
      <w:pPr>
        <w:pStyle w:val="Compact"/>
        <w:numPr>
          <w:ilvl w:val="0"/>
          <w:numId w:val="7"/>
        </w:numPr>
      </w:pPr>
      <w:r>
        <w:t>Đi</w:t>
      </w:r>
      <w:r>
        <w:t>ể</w:t>
      </w:r>
      <w:r>
        <w:t>m danh ph</w:t>
      </w:r>
      <w:r>
        <w:t>ả</w:t>
      </w:r>
      <w:r>
        <w:t>i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hàng ngày và c</w:t>
      </w:r>
      <w:r>
        <w:t>ậ</w:t>
      </w:r>
      <w:r>
        <w:t>p nh</w:t>
      </w:r>
      <w:r>
        <w:t>ậ</w:t>
      </w:r>
      <w:r>
        <w:t>t k</w:t>
      </w:r>
      <w:r>
        <w:t>ị</w:t>
      </w:r>
      <w:r>
        <w:t>p th</w:t>
      </w:r>
      <w:r>
        <w:t>ờ</w:t>
      </w:r>
      <w:r>
        <w:t>i</w:t>
      </w:r>
    </w:p>
    <w:p w14:paraId="551681B4" w14:textId="77777777" w:rsidR="002901A8" w:rsidRDefault="00F45708">
      <w:pPr>
        <w:pStyle w:val="Compact"/>
        <w:numPr>
          <w:ilvl w:val="0"/>
          <w:numId w:val="7"/>
        </w:numPr>
      </w:pPr>
      <w:r>
        <w:t>Các ngày Ch</w:t>
      </w:r>
      <w:r>
        <w:t>ủ</w:t>
      </w:r>
      <w:r>
        <w:t xml:space="preserve"> nh</w:t>
      </w:r>
      <w:r>
        <w:t>ậ</w:t>
      </w:r>
      <w:r>
        <w:t>t, ngày l</w:t>
      </w:r>
      <w:r>
        <w:t>ễ</w:t>
      </w:r>
      <w:r>
        <w:t xml:space="preserve"> ph</w:t>
      </w:r>
      <w:r>
        <w:t>ả</w:t>
      </w:r>
      <w:r>
        <w:t>i đánh d</w:t>
      </w:r>
      <w:r>
        <w:t>ấ</w:t>
      </w:r>
      <w:r>
        <w:t>u (x) trư</w:t>
      </w:r>
      <w:r>
        <w:t>ớ</w:t>
      </w:r>
      <w:r>
        <w:t>c</w:t>
      </w:r>
    </w:p>
    <w:p w14:paraId="5B7AC06A" w14:textId="77777777" w:rsidR="002901A8" w:rsidRDefault="00F45708">
      <w:pPr>
        <w:pStyle w:val="Compact"/>
        <w:numPr>
          <w:ilvl w:val="0"/>
          <w:numId w:val="7"/>
        </w:numPr>
      </w:pPr>
      <w:r>
        <w:t>B</w:t>
      </w:r>
      <w:r>
        <w:t>ả</w:t>
      </w:r>
      <w:r>
        <w:t>ng đi</w:t>
      </w:r>
      <w:r>
        <w:t>ể</w:t>
      </w:r>
      <w:r>
        <w:t>m danh ph</w:t>
      </w:r>
      <w:r>
        <w:t>ả</w:t>
      </w:r>
      <w:r>
        <w:t>i đư</w:t>
      </w:r>
      <w:r>
        <w:t>ợ</w:t>
      </w:r>
      <w:r>
        <w:t>c lưu tr</w:t>
      </w:r>
      <w:r>
        <w:t>ữ</w:t>
      </w:r>
      <w:r>
        <w:t xml:space="preserve"> trong h</w:t>
      </w:r>
      <w:r>
        <w:t>ồ</w:t>
      </w:r>
      <w:r>
        <w:t xml:space="preserve"> sơ ít nh</w:t>
      </w:r>
      <w:r>
        <w:t>ấ</w:t>
      </w:r>
      <w:r>
        <w:t>t 01 năm</w:t>
      </w:r>
    </w:p>
    <w:p w14:paraId="0F347D2D" w14:textId="77777777" w:rsidR="002901A8" w:rsidRDefault="00F45708">
      <w:pPr>
        <w:pStyle w:val="Compact"/>
        <w:numPr>
          <w:ilvl w:val="0"/>
          <w:numId w:val="7"/>
        </w:numPr>
      </w:pPr>
      <w:r>
        <w:t>Giáo viên v</w:t>
      </w:r>
      <w:r>
        <w:t>ắ</w:t>
      </w:r>
      <w:r>
        <w:t>ng không phép ph</w:t>
      </w:r>
      <w:r>
        <w:t>ả</w:t>
      </w:r>
      <w:r>
        <w:t>i đư</w:t>
      </w:r>
      <w:r>
        <w:t>ợ</w:t>
      </w:r>
      <w:r>
        <w:t>c báo cáo ngay trong ngày</w:t>
      </w:r>
    </w:p>
    <w:p w14:paraId="6BB2D294" w14:textId="77777777" w:rsidR="002901A8" w:rsidRDefault="00F45708">
      <w:pPr>
        <w:pStyle w:val="Compact"/>
        <w:numPr>
          <w:ilvl w:val="0"/>
          <w:numId w:val="7"/>
        </w:numPr>
      </w:pPr>
      <w:r>
        <w:t>Giáo viên ngh</w:t>
      </w:r>
      <w:r>
        <w:t>ỉ</w:t>
      </w:r>
      <w:r>
        <w:t xml:space="preserve"> phép ph</w:t>
      </w:r>
      <w:r>
        <w:t>ả</w:t>
      </w:r>
      <w:r>
        <w:t>i</w:t>
      </w:r>
      <w:r>
        <w:t xml:space="preserve"> có đơn xin phép và đư</w:t>
      </w:r>
      <w:r>
        <w:t>ợ</w:t>
      </w:r>
      <w:r>
        <w:t>c phê duy</w:t>
      </w:r>
      <w:r>
        <w:t>ệ</w:t>
      </w:r>
      <w:r>
        <w:t>t trư</w:t>
      </w:r>
      <w:r>
        <w:t>ớ</w:t>
      </w:r>
      <w:r>
        <w:t>c</w:t>
      </w:r>
    </w:p>
    <w:p w14:paraId="4645708D" w14:textId="77777777" w:rsidR="002901A8" w:rsidRDefault="00F45708">
      <w:pPr>
        <w:pStyle w:val="Compact"/>
        <w:numPr>
          <w:ilvl w:val="0"/>
          <w:numId w:val="7"/>
        </w:numPr>
      </w:pPr>
      <w:r>
        <w:t>Ph</w:t>
      </w:r>
      <w:r>
        <w:t>ả</w:t>
      </w:r>
      <w:r>
        <w:t>i có phương án thay th</w:t>
      </w:r>
      <w:r>
        <w:t>ế</w:t>
      </w:r>
      <w:r>
        <w:t xml:space="preserve"> khi giáo viên v</w:t>
      </w:r>
      <w:r>
        <w:t>ắ</w:t>
      </w:r>
      <w:r>
        <w:t>ng m</w:t>
      </w:r>
      <w:r>
        <w:t>ặ</w:t>
      </w:r>
      <w:r>
        <w:t>t</w:t>
      </w:r>
    </w:p>
    <w:p w14:paraId="70FBA391" w14:textId="77777777" w:rsidR="002901A8" w:rsidRDefault="00F45708">
      <w:pPr>
        <w:pStyle w:val="Compact"/>
        <w:numPr>
          <w:ilvl w:val="0"/>
          <w:numId w:val="7"/>
        </w:num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th</w:t>
      </w:r>
      <w:r>
        <w:rPr>
          <w:b/>
          <w:bCs/>
        </w:rPr>
        <w:t>ố</w:t>
      </w:r>
      <w:r>
        <w:rPr>
          <w:b/>
          <w:bCs/>
        </w:rPr>
        <w:t>ng kê và báo cáo chi ti</w:t>
      </w:r>
      <w:r>
        <w:rPr>
          <w:b/>
          <w:bCs/>
        </w:rPr>
        <w:t>ế</w:t>
      </w:r>
      <w:r>
        <w:rPr>
          <w:b/>
          <w:bCs/>
        </w:rPr>
        <w:t>t xem t</w:t>
      </w:r>
      <w:r>
        <w:rPr>
          <w:b/>
          <w:bCs/>
        </w:rPr>
        <w:t>ạ</w:t>
      </w:r>
      <w:r>
        <w:rPr>
          <w:b/>
          <w:bCs/>
        </w:rPr>
        <w:t>i: BieuMau/BM-02_Thong_ke_giao_vien_thang.md</w:t>
      </w:r>
    </w:p>
    <w:p w14:paraId="00BEE36C" w14:textId="77777777" w:rsidR="002901A8" w:rsidRDefault="00F45708">
      <w:r>
        <w:pict w14:anchorId="073CE6B9">
          <v:rect id="_x0000_i1034" style="width:0;height:1.5pt" o:hralign="center" o:hrstd="t" o:hr="t"/>
        </w:pict>
      </w:r>
    </w:p>
    <w:p w14:paraId="36274F85" w14:textId="77777777" w:rsidR="002901A8" w:rsidRDefault="00F45708">
      <w:pPr>
        <w:pStyle w:val="FirstParagraph"/>
      </w:pPr>
      <w:r>
        <w:rPr>
          <w:b/>
          <w:bCs/>
        </w:rPr>
        <w:t>Ngày l</w:t>
      </w:r>
      <w:r>
        <w:rPr>
          <w:b/>
          <w:bCs/>
        </w:rPr>
        <w:t>ậ</w:t>
      </w:r>
      <w:r>
        <w:rPr>
          <w:b/>
          <w:bCs/>
        </w:rPr>
        <w:t>p</w:t>
      </w:r>
      <w:r>
        <w:t>: ____/____/________</w:t>
      </w:r>
      <w:r>
        <w:br/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</w:t>
      </w:r>
      <w:r>
        <w:t>: _______________________</w:t>
      </w:r>
      <w:bookmarkEnd w:id="0"/>
      <w:bookmarkEnd w:id="11"/>
      <w:bookmarkEnd w:id="13"/>
    </w:p>
    <w:sectPr w:rsidR="002901A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D9073" w14:textId="77777777" w:rsidR="00F45708" w:rsidRDefault="00F45708" w:rsidP="00B847C2">
      <w:pPr>
        <w:spacing w:line="240" w:lineRule="auto"/>
      </w:pPr>
      <w:r>
        <w:separator/>
      </w:r>
    </w:p>
  </w:endnote>
  <w:endnote w:type="continuationSeparator" w:id="0">
    <w:p w14:paraId="44C5A323" w14:textId="77777777" w:rsidR="00F45708" w:rsidRDefault="00F45708" w:rsidP="00B847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F1DAB" w14:textId="77777777" w:rsidR="00F45708" w:rsidRDefault="00F45708" w:rsidP="00B847C2">
      <w:pPr>
        <w:spacing w:line="240" w:lineRule="auto"/>
      </w:pPr>
      <w:r>
        <w:separator/>
      </w:r>
    </w:p>
  </w:footnote>
  <w:footnote w:type="continuationSeparator" w:id="0">
    <w:p w14:paraId="620F0254" w14:textId="77777777" w:rsidR="00F45708" w:rsidRDefault="00F45708" w:rsidP="00B847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EA985" w14:textId="77777777" w:rsidR="00B847C2" w:rsidRPr="00A33244" w:rsidRDefault="00B847C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A8A3E51" wp14:editId="64856B9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F5313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21144F9" w14:textId="77777777" w:rsidR="00B847C2" w:rsidRDefault="00B847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1BA29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24E6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60C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01A8"/>
    <w:rsid w:val="002901A8"/>
    <w:rsid w:val="00B847C2"/>
    <w:rsid w:val="00F4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5A57275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47C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7C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47C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47C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847C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847C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847C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847C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C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C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47C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847C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47C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47C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C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847C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7C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847C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7C2"/>
    <w:rPr>
      <w:rFonts w:ascii="Times New Roman" w:hAnsi="Times New Roman"/>
      <w:szCs w:val="22"/>
    </w:rPr>
  </w:style>
  <w:style w:type="character" w:styleId="Emphasis">
    <w:name w:val="Emphasis"/>
    <w:rsid w:val="00B847C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847C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847C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847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847C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2026-01-29T02:59:00Z</dcterms:created>
  <dcterms:modified xsi:type="dcterms:W3CDTF">2026-01-29T02:59:00Z</dcterms:modified>
</cp:coreProperties>
</file>