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58167" w14:textId="77777777" w:rsidR="007E0BFF" w:rsidRDefault="008258C2" w:rsidP="00863168">
      <w:pPr>
        <w:pStyle w:val="Title"/>
      </w:pPr>
      <w:bookmarkStart w:id="0" w:name="bm-35-phiếu-đánh-giá-định-kỳ"/>
      <w:r>
        <w:t>BM-35: PHI</w:t>
      </w:r>
      <w:r>
        <w:t>Ế</w:t>
      </w:r>
      <w:r>
        <w:t>U ĐÁNH GIÁ Đ</w:t>
      </w:r>
      <w:r>
        <w:t>Ị</w:t>
      </w:r>
      <w:r>
        <w:t>NH K</w:t>
      </w:r>
      <w:r>
        <w:t>Ỳ</w:t>
      </w:r>
    </w:p>
    <w:p w14:paraId="07C22D44" w14:textId="77777777" w:rsidR="007E0BFF" w:rsidRDefault="008258C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F4F4798" w14:textId="77777777" w:rsidR="007E0BFF" w:rsidRDefault="008258C2">
      <w:r>
        <w:pict w14:anchorId="24EEBDE7">
          <v:rect id="_x0000_i1025" style="width:0;height:1.5pt" o:hralign="center" o:hrstd="t" o:hr="t"/>
        </w:pict>
      </w:r>
    </w:p>
    <w:p w14:paraId="5F7A6D68" w14:textId="77777777" w:rsidR="007E0BFF" w:rsidRDefault="008258C2">
      <w:pPr>
        <w:pStyle w:val="Heading2"/>
      </w:pPr>
      <w:bookmarkStart w:id="1" w:name="thông-tin-đánh-giá"/>
      <w:r>
        <w:t>THÔNG TIN 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3636"/>
      </w:tblGrid>
      <w:tr w:rsidR="007E0BFF" w14:paraId="57B7B39E" w14:textId="77777777" w:rsidTr="00863168">
        <w:tc>
          <w:tcPr>
            <w:tcW w:w="0" w:type="auto"/>
          </w:tcPr>
          <w:p w14:paraId="76C40ACA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9DEE9AF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E0BFF" w14:paraId="392098B2" w14:textId="77777777" w:rsidTr="00863168">
        <w:tc>
          <w:tcPr>
            <w:tcW w:w="0" w:type="auto"/>
          </w:tcPr>
          <w:p w14:paraId="3D729475" w14:textId="77777777" w:rsidR="007E0BFF" w:rsidRDefault="008258C2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 tài x</w:t>
            </w:r>
            <w:r>
              <w:t>ế</w:t>
            </w:r>
          </w:p>
        </w:tc>
        <w:tc>
          <w:tcPr>
            <w:tcW w:w="0" w:type="auto"/>
          </w:tcPr>
          <w:p w14:paraId="6FB62118" w14:textId="77777777" w:rsidR="007E0BFF" w:rsidRDefault="007E0BFF">
            <w:pPr>
              <w:pStyle w:val="Compact"/>
            </w:pPr>
          </w:p>
        </w:tc>
      </w:tr>
      <w:tr w:rsidR="007E0BFF" w14:paraId="047C20B7" w14:textId="77777777" w:rsidTr="00863168">
        <w:tc>
          <w:tcPr>
            <w:tcW w:w="0" w:type="auto"/>
          </w:tcPr>
          <w:p w14:paraId="328EAB9F" w14:textId="77777777" w:rsidR="007E0BFF" w:rsidRDefault="008258C2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265ACD21" w14:textId="77777777" w:rsidR="007E0BFF" w:rsidRDefault="007E0BFF">
            <w:pPr>
              <w:pStyle w:val="Compact"/>
            </w:pPr>
          </w:p>
        </w:tc>
      </w:tr>
      <w:tr w:rsidR="007E0BFF" w14:paraId="776D3201" w14:textId="77777777" w:rsidTr="00863168">
        <w:tc>
          <w:tcPr>
            <w:tcW w:w="0" w:type="auto"/>
          </w:tcPr>
          <w:p w14:paraId="28FFC906" w14:textId="77777777" w:rsidR="007E0BFF" w:rsidRDefault="008258C2">
            <w:pPr>
              <w:pStyle w:val="Compact"/>
            </w:pPr>
            <w:r>
              <w:t>K</w:t>
            </w:r>
            <w:r>
              <w:t>ỳ</w:t>
            </w:r>
            <w:r>
              <w:t xml:space="preserve"> đánh giá</w:t>
            </w:r>
          </w:p>
        </w:tc>
        <w:tc>
          <w:tcPr>
            <w:tcW w:w="0" w:type="auto"/>
          </w:tcPr>
          <w:p w14:paraId="77CFBC06" w14:textId="77777777" w:rsidR="007E0BFF" w:rsidRDefault="008258C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ọ</w:t>
            </w:r>
            <w:r>
              <w:t>c k</w:t>
            </w:r>
            <w:r>
              <w:t>ỳ</w:t>
            </w:r>
            <w:r>
              <w:t xml:space="preserve"> 1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ọ</w:t>
            </w:r>
            <w:r>
              <w:t>c k</w:t>
            </w:r>
            <w:r>
              <w:t>ỳ</w:t>
            </w:r>
            <w:r>
              <w:t xml:space="preserve"> 2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t>ả</w:t>
            </w:r>
            <w:r>
              <w:t xml:space="preserve"> năm</w:t>
            </w:r>
          </w:p>
        </w:tc>
      </w:tr>
      <w:tr w:rsidR="007E0BFF" w14:paraId="6583EA27" w14:textId="77777777" w:rsidTr="00863168">
        <w:tc>
          <w:tcPr>
            <w:tcW w:w="0" w:type="auto"/>
          </w:tcPr>
          <w:p w14:paraId="33244C12" w14:textId="77777777" w:rsidR="007E0BFF" w:rsidRDefault="008258C2">
            <w:pPr>
              <w:pStyle w:val="Compact"/>
            </w:pPr>
            <w:r>
              <w:t>T</w:t>
            </w:r>
            <w:r>
              <w:t>ừ</w:t>
            </w:r>
            <w:r>
              <w:t xml:space="preserve"> ngày</w:t>
            </w:r>
          </w:p>
        </w:tc>
        <w:tc>
          <w:tcPr>
            <w:tcW w:w="0" w:type="auto"/>
          </w:tcPr>
          <w:p w14:paraId="1287242F" w14:textId="77777777" w:rsidR="007E0BFF" w:rsidRDefault="008258C2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7E0BFF" w14:paraId="035C303B" w14:textId="77777777" w:rsidTr="00863168">
        <w:tc>
          <w:tcPr>
            <w:tcW w:w="0" w:type="auto"/>
          </w:tcPr>
          <w:p w14:paraId="10BAB429" w14:textId="77777777" w:rsidR="007E0BFF" w:rsidRDefault="008258C2">
            <w:pPr>
              <w:pStyle w:val="Compact"/>
            </w:pPr>
            <w:r>
              <w:t>Đ</w:t>
            </w:r>
            <w:r>
              <w:t>ế</w:t>
            </w:r>
            <w:r>
              <w:t>n ngày</w:t>
            </w:r>
          </w:p>
        </w:tc>
        <w:tc>
          <w:tcPr>
            <w:tcW w:w="0" w:type="auto"/>
          </w:tcPr>
          <w:p w14:paraId="659E4223" w14:textId="77777777" w:rsidR="007E0BFF" w:rsidRDefault="008258C2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7E0BFF" w14:paraId="628E98AB" w14:textId="77777777" w:rsidTr="00863168">
        <w:tc>
          <w:tcPr>
            <w:tcW w:w="0" w:type="auto"/>
          </w:tcPr>
          <w:p w14:paraId="02B2F00C" w14:textId="77777777" w:rsidR="007E0BFF" w:rsidRDefault="008258C2">
            <w:pPr>
              <w:pStyle w:val="Compact"/>
            </w:pPr>
            <w:r>
              <w:t>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25AFC112" w14:textId="77777777" w:rsidR="007E0BFF" w:rsidRDefault="007E0BFF">
            <w:pPr>
              <w:pStyle w:val="Compact"/>
            </w:pPr>
          </w:p>
        </w:tc>
      </w:tr>
      <w:tr w:rsidR="007E0BFF" w14:paraId="3D3471B6" w14:textId="77777777" w:rsidTr="00863168">
        <w:tc>
          <w:tcPr>
            <w:tcW w:w="0" w:type="auto"/>
          </w:tcPr>
          <w:p w14:paraId="1383D3C1" w14:textId="77777777" w:rsidR="007E0BFF" w:rsidRDefault="008258C2">
            <w:pPr>
              <w:pStyle w:val="Compact"/>
            </w:pPr>
            <w:r>
              <w:t>Ngư</w:t>
            </w:r>
            <w:r>
              <w:t>ờ</w:t>
            </w:r>
            <w:r>
              <w:t>i đánh giá</w:t>
            </w:r>
          </w:p>
        </w:tc>
        <w:tc>
          <w:tcPr>
            <w:tcW w:w="0" w:type="auto"/>
          </w:tcPr>
          <w:p w14:paraId="435F61B7" w14:textId="77777777" w:rsidR="007E0BFF" w:rsidRDefault="007E0BFF">
            <w:pPr>
              <w:pStyle w:val="Compact"/>
            </w:pPr>
          </w:p>
        </w:tc>
      </w:tr>
    </w:tbl>
    <w:p w14:paraId="1FFB30DB" w14:textId="77777777" w:rsidR="007E0BFF" w:rsidRDefault="008258C2">
      <w:pPr>
        <w:pStyle w:val="Heading2"/>
      </w:pPr>
      <w:bookmarkStart w:id="2" w:name="đánh-giá-các-tiêu-chí"/>
      <w:bookmarkEnd w:id="1"/>
      <w:r>
        <w:t>ĐÁNH GIÁ CÁC TIÊU CHÍ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6"/>
        <w:gridCol w:w="1130"/>
        <w:gridCol w:w="1423"/>
        <w:gridCol w:w="1943"/>
      </w:tblGrid>
      <w:tr w:rsidR="007E0BFF" w14:paraId="69A68F40" w14:textId="77777777" w:rsidTr="00863168">
        <w:tc>
          <w:tcPr>
            <w:tcW w:w="0" w:type="auto"/>
          </w:tcPr>
          <w:p w14:paraId="028DFDF4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1C543C8E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66A3CEEE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(0-10)</w:t>
            </w:r>
          </w:p>
        </w:tc>
        <w:tc>
          <w:tcPr>
            <w:tcW w:w="0" w:type="auto"/>
          </w:tcPr>
          <w:p w14:paraId="35466BE9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có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</w:p>
        </w:tc>
      </w:tr>
      <w:tr w:rsidR="007E0BFF" w14:paraId="4B1DCE10" w14:textId="77777777" w:rsidTr="00863168">
        <w:tc>
          <w:tcPr>
            <w:tcW w:w="0" w:type="auto"/>
          </w:tcPr>
          <w:p w14:paraId="35D280A3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79DC6C1" w14:textId="77777777" w:rsidR="007E0BFF" w:rsidRDefault="008258C2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ADEB647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D03854E" w14:textId="77777777" w:rsidR="007E0BFF" w:rsidRDefault="007E0BFF">
            <w:pPr>
              <w:pStyle w:val="Compact"/>
            </w:pPr>
          </w:p>
        </w:tc>
      </w:tr>
      <w:tr w:rsidR="007E0BFF" w14:paraId="3CA32D0A" w14:textId="77777777" w:rsidTr="00863168">
        <w:tc>
          <w:tcPr>
            <w:tcW w:w="0" w:type="auto"/>
          </w:tcPr>
          <w:p w14:paraId="517715A7" w14:textId="77777777" w:rsidR="007E0BFF" w:rsidRDefault="008258C2">
            <w:pPr>
              <w:pStyle w:val="Compact"/>
            </w:pPr>
            <w:r>
              <w:t>- Đi</w:t>
            </w:r>
            <w:r>
              <w:t>ể</w:t>
            </w:r>
            <w:r>
              <w:t>m danh đúng gi</w:t>
            </w:r>
            <w:r>
              <w:t>ờ</w:t>
            </w:r>
          </w:p>
        </w:tc>
        <w:tc>
          <w:tcPr>
            <w:tcW w:w="0" w:type="auto"/>
          </w:tcPr>
          <w:p w14:paraId="60867957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21E9D7FF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23101FDD" w14:textId="77777777" w:rsidR="007E0BFF" w:rsidRDefault="007E0BFF">
            <w:pPr>
              <w:pStyle w:val="Compact"/>
            </w:pPr>
          </w:p>
        </w:tc>
      </w:tr>
      <w:tr w:rsidR="007E0BFF" w14:paraId="048C0F39" w14:textId="77777777" w:rsidTr="00863168">
        <w:tc>
          <w:tcPr>
            <w:tcW w:w="0" w:type="auto"/>
          </w:tcPr>
          <w:p w14:paraId="5B03A49C" w14:textId="77777777" w:rsidR="007E0BFF" w:rsidRDefault="008258C2">
            <w:pPr>
              <w:pStyle w:val="Compact"/>
            </w:pPr>
            <w:r>
              <w:t>- Tuân th</w:t>
            </w:r>
            <w:r>
              <w:t>ủ</w:t>
            </w:r>
            <w:r>
              <w:t xml:space="preserve"> quy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35CED58E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5AE37D1B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64434A73" w14:textId="77777777" w:rsidR="007E0BFF" w:rsidRDefault="007E0BFF">
            <w:pPr>
              <w:pStyle w:val="Compact"/>
            </w:pPr>
          </w:p>
        </w:tc>
      </w:tr>
      <w:tr w:rsidR="007E0BFF" w14:paraId="5E008DCE" w14:textId="77777777" w:rsidTr="00863168">
        <w:tc>
          <w:tcPr>
            <w:tcW w:w="0" w:type="auto"/>
          </w:tcPr>
          <w:p w14:paraId="0C30B156" w14:textId="77777777" w:rsidR="007E0BFF" w:rsidRDefault="008258C2">
            <w:pPr>
              <w:pStyle w:val="Compact"/>
            </w:pPr>
            <w:r>
              <w:t>- Thái đ</w:t>
            </w:r>
            <w:r>
              <w:t>ộ</w:t>
            </w:r>
            <w:r>
              <w:t xml:space="preserve"> làm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430FE97D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547D318E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61E309EC" w14:textId="77777777" w:rsidR="007E0BFF" w:rsidRDefault="007E0BFF">
            <w:pPr>
              <w:pStyle w:val="Compact"/>
            </w:pPr>
          </w:p>
        </w:tc>
      </w:tr>
      <w:tr w:rsidR="007E0BFF" w14:paraId="4A155993" w14:textId="77777777" w:rsidTr="00863168">
        <w:tc>
          <w:tcPr>
            <w:tcW w:w="0" w:type="auto"/>
          </w:tcPr>
          <w:p w14:paraId="564D0754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An toàn</w:t>
            </w:r>
          </w:p>
        </w:tc>
        <w:tc>
          <w:tcPr>
            <w:tcW w:w="0" w:type="auto"/>
          </w:tcPr>
          <w:p w14:paraId="641F0624" w14:textId="77777777" w:rsidR="007E0BFF" w:rsidRDefault="008258C2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153B911C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293AA695" w14:textId="77777777" w:rsidR="007E0BFF" w:rsidRDefault="007E0BFF">
            <w:pPr>
              <w:pStyle w:val="Compact"/>
            </w:pPr>
          </w:p>
        </w:tc>
      </w:tr>
      <w:tr w:rsidR="007E0BFF" w14:paraId="2582C37D" w14:textId="77777777" w:rsidTr="00863168">
        <w:tc>
          <w:tcPr>
            <w:tcW w:w="0" w:type="auto"/>
          </w:tcPr>
          <w:p w14:paraId="301A4621" w14:textId="77777777" w:rsidR="007E0BFF" w:rsidRDefault="008258C2">
            <w:pPr>
              <w:pStyle w:val="Compact"/>
            </w:pPr>
            <w:r>
              <w:t>- Tuân th</w:t>
            </w:r>
            <w:r>
              <w:t>ủ</w:t>
            </w:r>
            <w:r>
              <w:t xml:space="preserve"> lu</w:t>
            </w:r>
            <w:r>
              <w:t>ậ</w:t>
            </w:r>
            <w:r>
              <w:t>t giao thông</w:t>
            </w:r>
          </w:p>
        </w:tc>
        <w:tc>
          <w:tcPr>
            <w:tcW w:w="0" w:type="auto"/>
          </w:tcPr>
          <w:p w14:paraId="7B011EC6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75069A5F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195D25E0" w14:textId="77777777" w:rsidR="007E0BFF" w:rsidRDefault="007E0BFF">
            <w:pPr>
              <w:pStyle w:val="Compact"/>
            </w:pPr>
          </w:p>
        </w:tc>
      </w:tr>
      <w:tr w:rsidR="007E0BFF" w14:paraId="01C9F8CD" w14:textId="77777777" w:rsidTr="00863168">
        <w:tc>
          <w:tcPr>
            <w:tcW w:w="0" w:type="auto"/>
          </w:tcPr>
          <w:p w14:paraId="24926655" w14:textId="77777777" w:rsidR="007E0BFF" w:rsidRDefault="008258C2">
            <w:pPr>
              <w:pStyle w:val="Compact"/>
            </w:pPr>
            <w:r>
              <w:t>- K</w:t>
            </w:r>
            <w:r>
              <w:t>ỹ</w:t>
            </w:r>
            <w:r>
              <w:t xml:space="preserve"> năng lái xe</w:t>
            </w:r>
          </w:p>
        </w:tc>
        <w:tc>
          <w:tcPr>
            <w:tcW w:w="0" w:type="auto"/>
          </w:tcPr>
          <w:p w14:paraId="1F6C8F24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22BC1DC3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25CE98D5" w14:textId="77777777" w:rsidR="007E0BFF" w:rsidRDefault="007E0BFF">
            <w:pPr>
              <w:pStyle w:val="Compact"/>
            </w:pPr>
          </w:p>
        </w:tc>
      </w:tr>
      <w:tr w:rsidR="007E0BFF" w14:paraId="3E4012CD" w14:textId="77777777" w:rsidTr="00863168">
        <w:tc>
          <w:tcPr>
            <w:tcW w:w="0" w:type="auto"/>
          </w:tcPr>
          <w:p w14:paraId="3C5A86A5" w14:textId="77777777" w:rsidR="007E0BFF" w:rsidRDefault="008258C2">
            <w:pPr>
              <w:pStyle w:val="Compact"/>
            </w:pPr>
            <w:r>
              <w:t>- X</w:t>
            </w:r>
            <w:r>
              <w:t>ử</w:t>
            </w:r>
            <w:r>
              <w:t xml:space="preserve"> lý tình hu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77EC4E4B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F8488BC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5A7E66F1" w14:textId="77777777" w:rsidR="007E0BFF" w:rsidRDefault="007E0BFF">
            <w:pPr>
              <w:pStyle w:val="Compact"/>
            </w:pPr>
          </w:p>
        </w:tc>
      </w:tr>
      <w:tr w:rsidR="007E0BFF" w14:paraId="300F2AD7" w14:textId="77777777" w:rsidTr="00863168">
        <w:tc>
          <w:tcPr>
            <w:tcW w:w="0" w:type="auto"/>
          </w:tcPr>
          <w:p w14:paraId="3B1E27DA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Thái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0EEBA6D2" w14:textId="77777777" w:rsidR="007E0BFF" w:rsidRDefault="008258C2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016B8ADA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15BA8864" w14:textId="77777777" w:rsidR="007E0BFF" w:rsidRDefault="007E0BFF">
            <w:pPr>
              <w:pStyle w:val="Compact"/>
            </w:pPr>
          </w:p>
        </w:tc>
      </w:tr>
      <w:tr w:rsidR="007E0BFF" w14:paraId="72DF0109" w14:textId="77777777" w:rsidTr="00863168">
        <w:tc>
          <w:tcPr>
            <w:tcW w:w="0" w:type="auto"/>
          </w:tcPr>
          <w:p w14:paraId="50EB3629" w14:textId="77777777" w:rsidR="007E0BFF" w:rsidRDefault="008258C2">
            <w:pPr>
              <w:pStyle w:val="Compact"/>
            </w:pPr>
            <w:r>
              <w:lastRenderedPageBreak/>
              <w:t>- V</w:t>
            </w:r>
            <w:r>
              <w:t>ớ</w:t>
            </w:r>
            <w:r>
              <w:t>i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6A899FFE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CCBB462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6DD3D6A9" w14:textId="77777777" w:rsidR="007E0BFF" w:rsidRDefault="007E0BFF">
            <w:pPr>
              <w:pStyle w:val="Compact"/>
            </w:pPr>
          </w:p>
        </w:tc>
      </w:tr>
      <w:tr w:rsidR="007E0BFF" w14:paraId="54564228" w14:textId="77777777" w:rsidTr="00863168">
        <w:tc>
          <w:tcPr>
            <w:tcW w:w="0" w:type="auto"/>
          </w:tcPr>
          <w:p w14:paraId="7037A8FB" w14:textId="77777777" w:rsidR="007E0BFF" w:rsidRDefault="008258C2">
            <w:pPr>
              <w:pStyle w:val="Compact"/>
            </w:pPr>
            <w:r>
              <w:t>-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225AA8FC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0B119282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C2E393A" w14:textId="77777777" w:rsidR="007E0BFF" w:rsidRDefault="007E0BFF">
            <w:pPr>
              <w:pStyle w:val="Compact"/>
            </w:pPr>
          </w:p>
        </w:tc>
      </w:tr>
      <w:tr w:rsidR="007E0BFF" w14:paraId="5D7E12E7" w14:textId="77777777" w:rsidTr="00863168">
        <w:tc>
          <w:tcPr>
            <w:tcW w:w="0" w:type="auto"/>
          </w:tcPr>
          <w:p w14:paraId="0C34DB71" w14:textId="77777777" w:rsidR="007E0BFF" w:rsidRDefault="008258C2">
            <w:pPr>
              <w:pStyle w:val="Compact"/>
            </w:pPr>
            <w:r>
              <w:t>- V</w:t>
            </w:r>
            <w:r>
              <w:t>ớ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62D32889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59C6E93C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EEE77FE" w14:textId="77777777" w:rsidR="007E0BFF" w:rsidRDefault="007E0BFF">
            <w:pPr>
              <w:pStyle w:val="Compact"/>
            </w:pPr>
          </w:p>
        </w:tc>
      </w:tr>
      <w:tr w:rsidR="007E0BFF" w14:paraId="6C0CFA75" w14:textId="77777777" w:rsidTr="00863168">
        <w:tc>
          <w:tcPr>
            <w:tcW w:w="0" w:type="auto"/>
          </w:tcPr>
          <w:p w14:paraId="48A81AA2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 chuyên môn</w:t>
            </w:r>
          </w:p>
        </w:tc>
        <w:tc>
          <w:tcPr>
            <w:tcW w:w="0" w:type="auto"/>
          </w:tcPr>
          <w:p w14:paraId="74129636" w14:textId="77777777" w:rsidR="007E0BFF" w:rsidRDefault="008258C2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08197BE6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54B2D7C8" w14:textId="77777777" w:rsidR="007E0BFF" w:rsidRDefault="007E0BFF">
            <w:pPr>
              <w:pStyle w:val="Compact"/>
            </w:pPr>
          </w:p>
        </w:tc>
      </w:tr>
      <w:tr w:rsidR="007E0BFF" w14:paraId="7F769EAB" w14:textId="77777777" w:rsidTr="00863168">
        <w:tc>
          <w:tcPr>
            <w:tcW w:w="0" w:type="auto"/>
          </w:tcPr>
          <w:p w14:paraId="48F13C6F" w14:textId="77777777" w:rsidR="007E0BFF" w:rsidRDefault="008258C2">
            <w:pPr>
              <w:pStyle w:val="Compact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69A857BF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7A3B2A07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4AC8411C" w14:textId="77777777" w:rsidR="007E0BFF" w:rsidRDefault="007E0BFF">
            <w:pPr>
              <w:pStyle w:val="Compact"/>
            </w:pPr>
          </w:p>
        </w:tc>
      </w:tr>
      <w:tr w:rsidR="007E0BFF" w14:paraId="1E3E8FB2" w14:textId="77777777" w:rsidTr="00863168">
        <w:tc>
          <w:tcPr>
            <w:tcW w:w="0" w:type="auto"/>
          </w:tcPr>
          <w:p w14:paraId="04B1FB9D" w14:textId="77777777" w:rsidR="007E0BFF" w:rsidRDefault="008258C2">
            <w:pPr>
              <w:pStyle w:val="Compact"/>
            </w:pPr>
            <w:r>
              <w:t>- Đi</w:t>
            </w:r>
            <w:r>
              <w:t>ể</w:t>
            </w:r>
            <w:r>
              <w:t>m danh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3B0E6252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1DEA4AE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4560663A" w14:textId="77777777" w:rsidR="007E0BFF" w:rsidRDefault="007E0BFF">
            <w:pPr>
              <w:pStyle w:val="Compact"/>
            </w:pPr>
          </w:p>
        </w:tc>
      </w:tr>
      <w:tr w:rsidR="007E0BFF" w14:paraId="23D95B18" w14:textId="77777777" w:rsidTr="00863168">
        <w:tc>
          <w:tcPr>
            <w:tcW w:w="0" w:type="auto"/>
          </w:tcPr>
          <w:p w14:paraId="611B6439" w14:textId="77777777" w:rsidR="007E0BFF" w:rsidRDefault="008258C2">
            <w:pPr>
              <w:pStyle w:val="Compact"/>
            </w:pPr>
            <w:r>
              <w:t>- Báo cáo</w:t>
            </w:r>
          </w:p>
        </w:tc>
        <w:tc>
          <w:tcPr>
            <w:tcW w:w="0" w:type="auto"/>
          </w:tcPr>
          <w:p w14:paraId="72E0C043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33CB736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B4D699C" w14:textId="77777777" w:rsidR="007E0BFF" w:rsidRDefault="007E0BFF">
            <w:pPr>
              <w:pStyle w:val="Compact"/>
            </w:pPr>
          </w:p>
        </w:tc>
      </w:tr>
      <w:tr w:rsidR="007E0BFF" w14:paraId="2E3629CE" w14:textId="77777777" w:rsidTr="00863168">
        <w:tc>
          <w:tcPr>
            <w:tcW w:w="0" w:type="auto"/>
          </w:tcPr>
          <w:p w14:paraId="64885DE4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Giao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E86DA2E" w14:textId="77777777" w:rsidR="007E0BFF" w:rsidRDefault="008258C2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766CF531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4D075AE0" w14:textId="77777777" w:rsidR="007E0BFF" w:rsidRDefault="007E0BFF">
            <w:pPr>
              <w:pStyle w:val="Compact"/>
            </w:pPr>
          </w:p>
        </w:tc>
      </w:tr>
      <w:tr w:rsidR="007E0BFF" w14:paraId="26ADB719" w14:textId="77777777" w:rsidTr="00863168">
        <w:tc>
          <w:tcPr>
            <w:tcW w:w="0" w:type="auto"/>
          </w:tcPr>
          <w:p w14:paraId="6EEE82EC" w14:textId="77777777" w:rsidR="007E0BFF" w:rsidRDefault="008258C2">
            <w:pPr>
              <w:pStyle w:val="Compact"/>
            </w:pPr>
            <w:r>
              <w:t>- Báo cáo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4F2195B0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567867D0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64337F76" w14:textId="77777777" w:rsidR="007E0BFF" w:rsidRDefault="007E0BFF">
            <w:pPr>
              <w:pStyle w:val="Compact"/>
            </w:pPr>
          </w:p>
        </w:tc>
      </w:tr>
      <w:tr w:rsidR="007E0BFF" w14:paraId="4B40FB3E" w14:textId="77777777" w:rsidTr="00863168">
        <w:tc>
          <w:tcPr>
            <w:tcW w:w="0" w:type="auto"/>
          </w:tcPr>
          <w:p w14:paraId="7155FCC4" w14:textId="77777777" w:rsidR="007E0BFF" w:rsidRDefault="008258C2">
            <w:pPr>
              <w:pStyle w:val="Compact"/>
            </w:pPr>
            <w:r>
              <w:t>- Liên l</w:t>
            </w:r>
            <w:r>
              <w:t>ạ</w:t>
            </w:r>
            <w:r>
              <w:t>c v</w:t>
            </w:r>
            <w:r>
              <w:t>ớ</w:t>
            </w:r>
            <w:r>
              <w:t>i PH</w:t>
            </w:r>
          </w:p>
        </w:tc>
        <w:tc>
          <w:tcPr>
            <w:tcW w:w="0" w:type="auto"/>
          </w:tcPr>
          <w:p w14:paraId="0ACEDE5F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3D359D08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4CD6106D" w14:textId="77777777" w:rsidR="007E0BFF" w:rsidRDefault="007E0BFF">
            <w:pPr>
              <w:pStyle w:val="Compact"/>
            </w:pPr>
          </w:p>
        </w:tc>
      </w:tr>
      <w:tr w:rsidR="007E0BFF" w14:paraId="7BE00CEE" w14:textId="77777777" w:rsidTr="00863168">
        <w:tc>
          <w:tcPr>
            <w:tcW w:w="0" w:type="auto"/>
          </w:tcPr>
          <w:p w14:paraId="16F3449B" w14:textId="77777777" w:rsidR="007E0BFF" w:rsidRDefault="008258C2">
            <w:pPr>
              <w:pStyle w:val="Compact"/>
            </w:pPr>
            <w:r>
              <w:t>- Ph</w:t>
            </w:r>
            <w:r>
              <w:t>ố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0D9BA1F0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26A02D6F" w14:textId="77777777" w:rsidR="007E0BFF" w:rsidRDefault="007E0BFF">
            <w:pPr>
              <w:pStyle w:val="Compact"/>
            </w:pPr>
          </w:p>
        </w:tc>
        <w:tc>
          <w:tcPr>
            <w:tcW w:w="0" w:type="auto"/>
          </w:tcPr>
          <w:p w14:paraId="69FBCC78" w14:textId="77777777" w:rsidR="007E0BFF" w:rsidRDefault="007E0BFF">
            <w:pPr>
              <w:pStyle w:val="Compact"/>
            </w:pPr>
          </w:p>
        </w:tc>
      </w:tr>
    </w:tbl>
    <w:p w14:paraId="5D5CF188" w14:textId="77777777" w:rsidR="007E0BFF" w:rsidRDefault="008258C2">
      <w:pPr>
        <w:pStyle w:val="Heading2"/>
      </w:pPr>
      <w:bookmarkStart w:id="3" w:name="tổng-điểm-và-xếp-loại"/>
      <w:bookmarkEnd w:id="2"/>
      <w:r>
        <w:t>T</w:t>
      </w:r>
      <w:r>
        <w:t>Ổ</w:t>
      </w:r>
      <w:r>
        <w:t>NG ĐI</w:t>
      </w:r>
      <w:r>
        <w:t>Ể</w:t>
      </w:r>
      <w:r>
        <w:t>M VÀ X</w:t>
      </w:r>
      <w:r>
        <w:t>Ế</w:t>
      </w:r>
      <w:r>
        <w:t>P LO</w:t>
      </w:r>
      <w:r>
        <w:t>Ạ</w:t>
      </w:r>
      <w: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7E0BFF" w14:paraId="18873DA2" w14:textId="77777777" w:rsidTr="00863168">
        <w:tc>
          <w:tcPr>
            <w:tcW w:w="3960" w:type="dxa"/>
          </w:tcPr>
          <w:p w14:paraId="51AADDF9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3960" w:type="dxa"/>
          </w:tcPr>
          <w:p w14:paraId="2312850E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7E0BFF" w14:paraId="012F6633" w14:textId="77777777" w:rsidTr="00863168">
        <w:tc>
          <w:tcPr>
            <w:tcW w:w="3960" w:type="dxa"/>
          </w:tcPr>
          <w:p w14:paraId="175437A3" w14:textId="77777777" w:rsidR="007E0BFF" w:rsidRDefault="008258C2">
            <w:pPr>
              <w:pStyle w:val="Compact"/>
            </w:pPr>
            <w:r>
              <w:t>T</w:t>
            </w:r>
            <w:r>
              <w:t>ổ</w:t>
            </w:r>
            <w:r>
              <w:t>ng đi</w:t>
            </w:r>
            <w:r>
              <w:t>ể</w:t>
            </w:r>
            <w:r>
              <w:t>m</w:t>
            </w:r>
          </w:p>
        </w:tc>
        <w:tc>
          <w:tcPr>
            <w:tcW w:w="3960" w:type="dxa"/>
          </w:tcPr>
          <w:p w14:paraId="14E71C25" w14:textId="77777777" w:rsidR="007E0BFF" w:rsidRDefault="008258C2">
            <w:pPr>
              <w:pStyle w:val="Compact"/>
            </w:pPr>
            <w:r>
              <w:t>/100</w:t>
            </w:r>
          </w:p>
        </w:tc>
      </w:tr>
      <w:tr w:rsidR="007E0BFF" w14:paraId="3B8B38EB" w14:textId="77777777" w:rsidTr="00863168">
        <w:tc>
          <w:tcPr>
            <w:tcW w:w="3960" w:type="dxa"/>
          </w:tcPr>
          <w:p w14:paraId="12707332" w14:textId="77777777" w:rsidR="007E0BFF" w:rsidRDefault="008258C2">
            <w:pPr>
              <w:pStyle w:val="Compact"/>
            </w:pPr>
            <w:r>
              <w:t>X</w:t>
            </w:r>
            <w:r>
              <w:t>ế</w:t>
            </w:r>
            <w:r>
              <w:t>p lo</w:t>
            </w:r>
            <w:r>
              <w:t>ạ</w:t>
            </w:r>
            <w:r>
              <w:t>i</w:t>
            </w:r>
          </w:p>
        </w:tc>
        <w:tc>
          <w:tcPr>
            <w:tcW w:w="3960" w:type="dxa"/>
          </w:tcPr>
          <w:p w14:paraId="7EFFEF45" w14:textId="77777777" w:rsidR="007E0BFF" w:rsidRDefault="008258C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Xu</w:t>
            </w:r>
            <w:r>
              <w:t>ấ</w:t>
            </w:r>
            <w:r>
              <w:t>t s</w:t>
            </w:r>
            <w:r>
              <w:t>ắ</w:t>
            </w:r>
            <w:r>
              <w:t xml:space="preserve">c (≥90)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(80-89)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(70-79)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Y</w:t>
            </w:r>
            <w:r>
              <w:t>ế</w:t>
            </w:r>
            <w:r>
              <w:t>u (&lt;70)</w:t>
            </w:r>
          </w:p>
        </w:tc>
      </w:tr>
    </w:tbl>
    <w:p w14:paraId="67136191" w14:textId="77777777" w:rsidR="007E0BFF" w:rsidRDefault="008258C2">
      <w:pPr>
        <w:pStyle w:val="Heading2"/>
      </w:pPr>
      <w:bookmarkStart w:id="4" w:name="thành-tích-trong-kỳ"/>
      <w:bookmarkEnd w:id="3"/>
      <w:r>
        <w:t>THÀNH TÍCH TRONG K</w:t>
      </w:r>
      <w:r>
        <w:t>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1127"/>
      </w:tblGrid>
      <w:tr w:rsidR="007E0BFF" w14:paraId="72DA850B" w14:textId="77777777" w:rsidTr="00863168">
        <w:tc>
          <w:tcPr>
            <w:tcW w:w="0" w:type="auto"/>
          </w:tcPr>
          <w:p w14:paraId="6D92DB7A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Thành tích</w:t>
            </w:r>
          </w:p>
        </w:tc>
        <w:tc>
          <w:tcPr>
            <w:tcW w:w="0" w:type="auto"/>
          </w:tcPr>
          <w:p w14:paraId="35FAD56D" w14:textId="77777777" w:rsidR="007E0BFF" w:rsidRDefault="008258C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7E0BFF" w14:paraId="2C4FAEB6" w14:textId="77777777" w:rsidTr="00863168">
        <w:tc>
          <w:tcPr>
            <w:tcW w:w="0" w:type="auto"/>
          </w:tcPr>
          <w:p w14:paraId="442EFE04" w14:textId="77777777" w:rsidR="007E0BFF" w:rsidRDefault="008258C2">
            <w:pPr>
              <w:pStyle w:val="Compact"/>
            </w:pPr>
            <w:r>
              <w:t>S</w:t>
            </w:r>
            <w:r>
              <w:t>ố</w:t>
            </w:r>
            <w:r>
              <w:t xml:space="preserve"> chuy</w:t>
            </w:r>
            <w:r>
              <w:t>ế</w:t>
            </w:r>
            <w:r>
              <w:t>n lái</w:t>
            </w:r>
          </w:p>
        </w:tc>
        <w:tc>
          <w:tcPr>
            <w:tcW w:w="0" w:type="auto"/>
          </w:tcPr>
          <w:p w14:paraId="59D3C594" w14:textId="77777777" w:rsidR="007E0BFF" w:rsidRDefault="007E0BFF">
            <w:pPr>
              <w:pStyle w:val="Compact"/>
            </w:pPr>
          </w:p>
        </w:tc>
      </w:tr>
      <w:tr w:rsidR="007E0BFF" w14:paraId="3BA5BA72" w14:textId="77777777" w:rsidTr="00863168">
        <w:tc>
          <w:tcPr>
            <w:tcW w:w="0" w:type="auto"/>
          </w:tcPr>
          <w:p w14:paraId="07EE3DD5" w14:textId="77777777" w:rsidR="007E0BFF" w:rsidRDefault="008258C2">
            <w:pPr>
              <w:pStyle w:val="Compact"/>
            </w:pPr>
            <w:r>
              <w:t>S</w:t>
            </w:r>
            <w:r>
              <w:t>ố</w:t>
            </w:r>
            <w:r>
              <w:t xml:space="preserve"> h</w:t>
            </w:r>
            <w:r>
              <w:t>ọ</w:t>
            </w:r>
            <w:r>
              <w:t>c sinh ph</w:t>
            </w:r>
            <w:r>
              <w:t>ụ</w:t>
            </w:r>
            <w:r>
              <w:t>c v</w:t>
            </w:r>
            <w:r>
              <w:t>ụ</w:t>
            </w:r>
          </w:p>
        </w:tc>
        <w:tc>
          <w:tcPr>
            <w:tcW w:w="0" w:type="auto"/>
          </w:tcPr>
          <w:p w14:paraId="59C6D351" w14:textId="77777777" w:rsidR="007E0BFF" w:rsidRDefault="007E0BFF">
            <w:pPr>
              <w:pStyle w:val="Compact"/>
            </w:pPr>
          </w:p>
        </w:tc>
      </w:tr>
      <w:tr w:rsidR="007E0BFF" w14:paraId="4D074CF2" w14:textId="77777777" w:rsidTr="00863168">
        <w:tc>
          <w:tcPr>
            <w:tcW w:w="0" w:type="auto"/>
          </w:tcPr>
          <w:p w14:paraId="5FEE7018" w14:textId="77777777" w:rsidR="007E0BFF" w:rsidRDefault="008258C2">
            <w:pPr>
              <w:pStyle w:val="Compact"/>
            </w:pPr>
            <w:r>
              <w:t>S</w:t>
            </w:r>
            <w:r>
              <w:t>ố</w:t>
            </w:r>
            <w:r>
              <w:t xml:space="preserve"> l</w:t>
            </w:r>
            <w:r>
              <w:t>ầ</w:t>
            </w:r>
            <w:r>
              <w:t>n đư</w:t>
            </w:r>
            <w:r>
              <w:t>ợ</w:t>
            </w:r>
            <w:r>
              <w:t>c khen</w:t>
            </w:r>
          </w:p>
        </w:tc>
        <w:tc>
          <w:tcPr>
            <w:tcW w:w="0" w:type="auto"/>
          </w:tcPr>
          <w:p w14:paraId="594F29E6" w14:textId="77777777" w:rsidR="007E0BFF" w:rsidRDefault="007E0BFF">
            <w:pPr>
              <w:pStyle w:val="Compact"/>
            </w:pPr>
          </w:p>
        </w:tc>
      </w:tr>
      <w:tr w:rsidR="007E0BFF" w14:paraId="6BC9809A" w14:textId="77777777" w:rsidTr="00863168">
        <w:tc>
          <w:tcPr>
            <w:tcW w:w="0" w:type="auto"/>
          </w:tcPr>
          <w:p w14:paraId="2C1FCB70" w14:textId="77777777" w:rsidR="007E0BFF" w:rsidRDefault="008258C2">
            <w:pPr>
              <w:pStyle w:val="Compact"/>
            </w:pPr>
            <w:r>
              <w:t>S</w:t>
            </w:r>
            <w:r>
              <w:t>ố</w:t>
            </w:r>
            <w:r>
              <w:t xml:space="preserve"> 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5ACC5443" w14:textId="77777777" w:rsidR="007E0BFF" w:rsidRDefault="007E0BFF">
            <w:pPr>
              <w:pStyle w:val="Compact"/>
            </w:pPr>
          </w:p>
        </w:tc>
      </w:tr>
      <w:tr w:rsidR="007E0BFF" w14:paraId="0398569B" w14:textId="77777777" w:rsidTr="00863168">
        <w:tc>
          <w:tcPr>
            <w:tcW w:w="0" w:type="auto"/>
          </w:tcPr>
          <w:p w14:paraId="2C579439" w14:textId="77777777" w:rsidR="007E0BFF" w:rsidRDefault="008258C2">
            <w:pPr>
              <w:pStyle w:val="Compact"/>
            </w:pPr>
            <w:r>
              <w:t>S</w:t>
            </w:r>
            <w:r>
              <w:t>ố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36DE2759" w14:textId="77777777" w:rsidR="007E0BFF" w:rsidRDefault="007E0BFF">
            <w:pPr>
              <w:pStyle w:val="Compact"/>
            </w:pPr>
          </w:p>
        </w:tc>
      </w:tr>
    </w:tbl>
    <w:p w14:paraId="063F208D" w14:textId="77777777" w:rsidR="007E0BFF" w:rsidRDefault="008258C2">
      <w:pPr>
        <w:pStyle w:val="Heading2"/>
      </w:pPr>
      <w:bookmarkStart w:id="5" w:name="nhận-xét-chi-tiết"/>
      <w:bookmarkEnd w:id="4"/>
      <w:r>
        <w:lastRenderedPageBreak/>
        <w:t>NH</w:t>
      </w:r>
      <w:r>
        <w:t>Ậ</w:t>
      </w:r>
      <w:r>
        <w:t>N XÉT CHI TI</w:t>
      </w:r>
      <w:r>
        <w:t>Ế</w:t>
      </w:r>
      <w:r>
        <w:t>T</w:t>
      </w:r>
    </w:p>
    <w:p w14:paraId="3ED06317" w14:textId="77777777" w:rsidR="007E0BFF" w:rsidRDefault="008258C2">
      <w:pPr>
        <w:pStyle w:val="Heading3"/>
      </w:pPr>
      <w:bookmarkStart w:id="6" w:name="điểm-mạnh"/>
      <w:r>
        <w:t>Đi</w:t>
      </w:r>
      <w:r>
        <w:t>ể</w:t>
      </w:r>
      <w:r>
        <w:t>m m</w:t>
      </w:r>
      <w:r>
        <w:t>ạ</w:t>
      </w:r>
      <w:r>
        <w:t>nh:</w:t>
      </w:r>
    </w:p>
    <w:p w14:paraId="5B764717" w14:textId="77777777" w:rsidR="007E0BFF" w:rsidRDefault="008258C2">
      <w:r>
        <w:pict w14:anchorId="75F81A9C">
          <v:rect id="_x0000_i1026" style="width:0;height:1.5pt" o:hralign="center" o:hrstd="t" o:hr="t"/>
        </w:pict>
      </w:r>
    </w:p>
    <w:p w14:paraId="6392201C" w14:textId="77777777" w:rsidR="007E0BFF" w:rsidRDefault="008258C2">
      <w:r>
        <w:pict w14:anchorId="4A21CEC1">
          <v:rect id="_x0000_i1027" style="width:0;height:1.5pt" o:hralign="center" o:hrstd="t" o:hr="t"/>
        </w:pict>
      </w:r>
    </w:p>
    <w:p w14:paraId="77E6BB71" w14:textId="77777777" w:rsidR="007E0BFF" w:rsidRDefault="008258C2">
      <w:r>
        <w:pict w14:anchorId="0E05942A">
          <v:rect id="_x0000_i1028" style="width:0;height:1.5pt" o:hralign="center" o:hrstd="t" o:hr="t"/>
        </w:pict>
      </w:r>
    </w:p>
    <w:p w14:paraId="69B1E61E" w14:textId="77777777" w:rsidR="007E0BFF" w:rsidRDefault="008258C2">
      <w:pPr>
        <w:pStyle w:val="Heading3"/>
      </w:pPr>
      <w:bookmarkStart w:id="7" w:name="điểm-cần-cải-thiện"/>
      <w:bookmarkEnd w:id="6"/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n:</w:t>
      </w:r>
    </w:p>
    <w:p w14:paraId="68D607B4" w14:textId="77777777" w:rsidR="007E0BFF" w:rsidRDefault="008258C2">
      <w:r>
        <w:pict w14:anchorId="0711BEC4">
          <v:rect id="_x0000_i1029" style="width:0;height:1.5pt" o:hralign="center" o:hrstd="t" o:hr="t"/>
        </w:pict>
      </w:r>
    </w:p>
    <w:p w14:paraId="75F2796D" w14:textId="77777777" w:rsidR="007E0BFF" w:rsidRDefault="008258C2">
      <w:r>
        <w:pict w14:anchorId="4ED01ED3">
          <v:rect id="_x0000_i1030" style="width:0;height:1.5pt" o:hralign="center" o:hrstd="t" o:hr="t"/>
        </w:pict>
      </w:r>
    </w:p>
    <w:p w14:paraId="72294028" w14:textId="77777777" w:rsidR="007E0BFF" w:rsidRDefault="008258C2">
      <w:r>
        <w:pict w14:anchorId="213B5248">
          <v:rect id="_x0000_i1031" style="width:0;height:1.5pt" o:hralign="center" o:hrstd="t" o:hr="t"/>
        </w:pict>
      </w:r>
    </w:p>
    <w:p w14:paraId="338F3E96" w14:textId="77777777" w:rsidR="007E0BFF" w:rsidRDefault="008258C2">
      <w:pPr>
        <w:pStyle w:val="Heading3"/>
      </w:pPr>
      <w:bookmarkStart w:id="8" w:name="sự-cố-trong-kỳ"/>
      <w:bookmarkEnd w:id="7"/>
      <w:r>
        <w:t>S</w:t>
      </w:r>
      <w:r>
        <w:t>ự</w:t>
      </w:r>
      <w:r>
        <w:t xml:space="preserve"> c</w:t>
      </w:r>
      <w:r>
        <w:t>ố</w:t>
      </w:r>
      <w:r>
        <w:t xml:space="preserve"> trong k</w:t>
      </w:r>
      <w:r>
        <w:t>ỳ</w:t>
      </w:r>
      <w:r>
        <w:t>:</w:t>
      </w:r>
    </w:p>
    <w:p w14:paraId="1960C44E" w14:textId="77777777" w:rsidR="007E0BFF" w:rsidRDefault="008258C2">
      <w:r>
        <w:pict w14:anchorId="7BD04E86">
          <v:rect id="_x0000_i1032" style="width:0;height:1.5pt" o:hralign="center" o:hrstd="t" o:hr="t"/>
        </w:pict>
      </w:r>
    </w:p>
    <w:p w14:paraId="3057A693" w14:textId="77777777" w:rsidR="007E0BFF" w:rsidRDefault="008258C2">
      <w:r>
        <w:pict w14:anchorId="016157A1">
          <v:rect id="_x0000_i1033" style="width:0;height:1.5pt" o:hralign="center" o:hrstd="t" o:hr="t"/>
        </w:pict>
      </w:r>
    </w:p>
    <w:p w14:paraId="2D9E1EC2" w14:textId="77777777" w:rsidR="007E0BFF" w:rsidRDefault="008258C2">
      <w:pPr>
        <w:pStyle w:val="Heading2"/>
      </w:pPr>
      <w:bookmarkStart w:id="9" w:name="khuyến-nghị"/>
      <w:bookmarkEnd w:id="5"/>
      <w:bookmarkEnd w:id="8"/>
      <w:r>
        <w:t>KHUY</w:t>
      </w:r>
      <w:r>
        <w:t>Ế</w:t>
      </w:r>
      <w:r>
        <w:t>N NGH</w:t>
      </w:r>
      <w:r>
        <w:t>Ị</w:t>
      </w:r>
    </w:p>
    <w:p w14:paraId="260ECBA6" w14:textId="77777777" w:rsidR="007E0BFF" w:rsidRDefault="008258C2">
      <w:pPr>
        <w:pStyle w:val="Heading3"/>
      </w:pPr>
      <w:bookmarkStart w:id="10" w:name="về-đào-tạo"/>
      <w:r>
        <w:t>V</w:t>
      </w:r>
      <w:r>
        <w:t>ề</w:t>
      </w:r>
      <w:r>
        <w:t xml:space="preserve"> đào t</w:t>
      </w:r>
      <w:r>
        <w:t>ạ</w:t>
      </w:r>
      <w:r>
        <w:t>o:</w:t>
      </w:r>
    </w:p>
    <w:p w14:paraId="20A76A9C" w14:textId="77777777" w:rsidR="007E0BFF" w:rsidRDefault="008258C2">
      <w:r>
        <w:pict w14:anchorId="0E6B732A">
          <v:rect id="_x0000_i1034" style="width:0;height:1.5pt" o:hralign="center" o:hrstd="t" o:hr="t"/>
        </w:pict>
      </w:r>
    </w:p>
    <w:p w14:paraId="51B1AB34" w14:textId="77777777" w:rsidR="007E0BFF" w:rsidRDefault="008258C2">
      <w:r>
        <w:pict w14:anchorId="4B2DC429">
          <v:rect id="_x0000_i1035" style="width:0;height:1.5pt" o:hralign="center" o:hrstd="t" o:hr="t"/>
        </w:pict>
      </w:r>
    </w:p>
    <w:p w14:paraId="2801BD23" w14:textId="77777777" w:rsidR="007E0BFF" w:rsidRDefault="008258C2">
      <w:pPr>
        <w:pStyle w:val="Heading3"/>
      </w:pPr>
      <w:bookmarkStart w:id="11" w:name="về-vị-trí-công-việc"/>
      <w:bookmarkEnd w:id="10"/>
      <w:r>
        <w:t>V</w:t>
      </w:r>
      <w:r>
        <w:t>ề</w:t>
      </w:r>
      <w:r>
        <w:t xml:space="preserve"> v</w:t>
      </w:r>
      <w:r>
        <w:t>ị</w:t>
      </w:r>
      <w:r>
        <w:t xml:space="preserve"> trí công vi</w:t>
      </w:r>
      <w:r>
        <w:t>ệ</w:t>
      </w:r>
      <w:r>
        <w:t>c:</w:t>
      </w:r>
    </w:p>
    <w:p w14:paraId="65C1B9FC" w14:textId="77777777" w:rsidR="007E0BFF" w:rsidRDefault="008258C2">
      <w:r>
        <w:pict w14:anchorId="35CB3D30">
          <v:rect id="_x0000_i1036" style="width:0;height:1.5pt" o:hralign="center" o:hrstd="t" o:hr="t"/>
        </w:pict>
      </w:r>
    </w:p>
    <w:p w14:paraId="5408E352" w14:textId="77777777" w:rsidR="007E0BFF" w:rsidRDefault="008258C2">
      <w:r>
        <w:pict w14:anchorId="50F725F7">
          <v:rect id="_x0000_i1037" style="width:0;height:1.5pt" o:hralign="center" o:hrstd="t" o:hr="t"/>
        </w:pict>
      </w:r>
    </w:p>
    <w:p w14:paraId="74059468" w14:textId="77777777" w:rsidR="007E0BFF" w:rsidRDefault="008258C2">
      <w:pPr>
        <w:pStyle w:val="Heading3"/>
      </w:pPr>
      <w:bookmarkStart w:id="12" w:name="về-khen-thưởngkỷ-luật"/>
      <w:bookmarkEnd w:id="11"/>
      <w:r>
        <w:t>V</w:t>
      </w:r>
      <w:r>
        <w:t>ề</w:t>
      </w:r>
      <w:r>
        <w:t xml:space="preserve"> khen thư</w:t>
      </w:r>
      <w:r>
        <w:t>ở</w:t>
      </w:r>
      <w:r>
        <w:t>ng/k</w:t>
      </w:r>
      <w:r>
        <w:t>ỷ</w:t>
      </w:r>
      <w:r>
        <w:t xml:space="preserve"> lu</w:t>
      </w:r>
      <w:r>
        <w:t>ậ</w:t>
      </w:r>
      <w:r>
        <w:t>t:</w:t>
      </w:r>
    </w:p>
    <w:p w14:paraId="151B4EE6" w14:textId="77777777" w:rsidR="007E0BFF" w:rsidRDefault="008258C2">
      <w:r>
        <w:pict w14:anchorId="3478522B">
          <v:rect id="_x0000_i1038" style="width:0;height:1.5pt" o:hralign="center" o:hrstd="t" o:hr="t"/>
        </w:pict>
      </w:r>
    </w:p>
    <w:p w14:paraId="53AE7D6F" w14:textId="77777777" w:rsidR="007E0BFF" w:rsidRDefault="008258C2">
      <w:r>
        <w:pict w14:anchorId="06F50282">
          <v:rect id="_x0000_i1039" style="width:0;height:1.5pt" o:hralign="center" o:hrstd="t" o:hr="t"/>
        </w:pict>
      </w:r>
    </w:p>
    <w:p w14:paraId="680EE7C9" w14:textId="77777777" w:rsidR="007E0BFF" w:rsidRDefault="008258C2">
      <w:pPr>
        <w:pStyle w:val="Heading2"/>
      </w:pPr>
      <w:bookmarkStart w:id="13" w:name="quyết-định"/>
      <w:bookmarkEnd w:id="9"/>
      <w:bookmarkEnd w:id="12"/>
      <w:r>
        <w:t>QUY</w:t>
      </w:r>
      <w:r>
        <w:t>Ế</w:t>
      </w:r>
      <w:r>
        <w:t>T Đ</w:t>
      </w:r>
      <w:r>
        <w:t>Ị</w:t>
      </w:r>
      <w:r>
        <w:t>NH</w:t>
      </w:r>
    </w:p>
    <w:p w14:paraId="1EDEE968" w14:textId="77777777" w:rsidR="007E0BFF" w:rsidRDefault="008258C2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Tăng lương</w:t>
      </w:r>
      <w:r>
        <w:t xml:space="preserve"> - D</w:t>
      </w:r>
      <w:r>
        <w:t>ự</w:t>
      </w:r>
      <w:r>
        <w:t>a vào k</w:t>
      </w:r>
      <w:r>
        <w:t>ế</w:t>
      </w:r>
      <w:r>
        <w:t>t qu</w:t>
      </w:r>
      <w:r>
        <w:t>ả</w:t>
      </w:r>
      <w:r>
        <w:t xml:space="preserve"> đánh giá ☐ </w:t>
      </w:r>
      <w:r>
        <w:rPr>
          <w:b/>
          <w:bCs/>
        </w:rPr>
        <w:t>Gi</w:t>
      </w:r>
      <w:r>
        <w:rPr>
          <w:b/>
          <w:bCs/>
        </w:rPr>
        <w:t>ữ</w:t>
      </w:r>
      <w:r>
        <w:rPr>
          <w:b/>
          <w:bCs/>
        </w:rPr>
        <w:t xml:space="preserve"> nguyên</w:t>
      </w:r>
      <w:r>
        <w:t xml:space="preserve"> - Duy trì m</w:t>
      </w:r>
      <w:r>
        <w:t>ứ</w:t>
      </w:r>
      <w:r>
        <w:t>c hi</w:t>
      </w:r>
      <w:r>
        <w:t>ệ</w:t>
      </w:r>
      <w:r>
        <w:t>n t</w:t>
      </w:r>
      <w:r>
        <w:t>ạ</w:t>
      </w:r>
      <w:r>
        <w:t xml:space="preserve">i ☐ </w:t>
      </w:r>
      <w:r>
        <w:rPr>
          <w:b/>
          <w:bCs/>
        </w:rPr>
        <w:t>Đào t</w:t>
      </w:r>
      <w:r>
        <w:rPr>
          <w:b/>
          <w:bCs/>
        </w:rPr>
        <w:t>ạ</w:t>
      </w:r>
      <w:r>
        <w:rPr>
          <w:b/>
          <w:bCs/>
        </w:rPr>
        <w:t>o thêm</w:t>
      </w:r>
      <w:r>
        <w:t xml:space="preserve"> </w:t>
      </w:r>
      <w:r>
        <w:t>-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 k</w:t>
      </w:r>
      <w:r>
        <w:t>ỹ</w:t>
      </w:r>
      <w:r>
        <w:t xml:space="preserve"> năng ☐ </w:t>
      </w:r>
      <w:r>
        <w:rPr>
          <w:b/>
          <w:bCs/>
        </w:rPr>
        <w:t>Chuy</w:t>
      </w:r>
      <w:r>
        <w:rPr>
          <w:b/>
          <w:bCs/>
        </w:rPr>
        <w:t>ể</w:t>
      </w:r>
      <w:r>
        <w:rPr>
          <w:b/>
          <w:bCs/>
        </w:rPr>
        <w:t>n v</w:t>
      </w:r>
      <w:r>
        <w:rPr>
          <w:b/>
          <w:bCs/>
        </w:rPr>
        <w:t>ị</w:t>
      </w:r>
      <w:r>
        <w:rPr>
          <w:b/>
          <w:bCs/>
        </w:rPr>
        <w:t xml:space="preserve"> trí</w:t>
      </w:r>
      <w:r>
        <w:t xml:space="preserve"> - Phù h</w:t>
      </w:r>
      <w:r>
        <w:t>ợ</w:t>
      </w:r>
      <w:r>
        <w:t>p hơn v</w:t>
      </w:r>
      <w:r>
        <w:t>ớ</w:t>
      </w:r>
      <w:r>
        <w:t>i năng l</w:t>
      </w:r>
      <w:r>
        <w:t>ự</w:t>
      </w:r>
      <w:r>
        <w:t xml:space="preserve">c ☐ </w:t>
      </w:r>
      <w:r>
        <w:rPr>
          <w:b/>
          <w:bCs/>
        </w:rPr>
        <w:t>Xem xét sa th</w:t>
      </w:r>
      <w:r>
        <w:rPr>
          <w:b/>
          <w:bCs/>
        </w:rPr>
        <w:t>ả</w:t>
      </w:r>
      <w:r>
        <w:rPr>
          <w:b/>
          <w:bCs/>
        </w:rPr>
        <w:t>i</w:t>
      </w:r>
      <w:r>
        <w:t xml:space="preserve"> - Không đ</w:t>
      </w:r>
      <w:r>
        <w:t>ạ</w:t>
      </w:r>
      <w:r>
        <w:t>t yêu c</w:t>
      </w:r>
      <w:r>
        <w:t>ầ</w:t>
      </w:r>
      <w:r>
        <w:t>u</w:t>
      </w:r>
    </w:p>
    <w:p w14:paraId="68ACF705" w14:textId="77777777" w:rsidR="007E0BFF" w:rsidRDefault="008258C2">
      <w:r>
        <w:lastRenderedPageBreak/>
        <w:pict w14:anchorId="006DE243">
          <v:rect id="_x0000_i1040" style="width:0;height:1.5pt" o:hralign="center" o:hrstd="t" o:hr="t"/>
        </w:pict>
      </w:r>
    </w:p>
    <w:p w14:paraId="4E8D7C84" w14:textId="77777777" w:rsidR="007E0BFF" w:rsidRDefault="008258C2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đánh giá: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phòng Xe: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u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13"/>
    </w:p>
    <w:sectPr w:rsidR="007E0BF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FD6CC" w14:textId="77777777" w:rsidR="008258C2" w:rsidRDefault="008258C2" w:rsidP="00863168">
      <w:pPr>
        <w:spacing w:line="240" w:lineRule="auto"/>
      </w:pPr>
      <w:r>
        <w:separator/>
      </w:r>
    </w:p>
  </w:endnote>
  <w:endnote w:type="continuationSeparator" w:id="0">
    <w:p w14:paraId="39E17F53" w14:textId="77777777" w:rsidR="008258C2" w:rsidRDefault="008258C2" w:rsidP="00863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05488" w14:textId="77777777" w:rsidR="008258C2" w:rsidRDefault="008258C2" w:rsidP="00863168">
      <w:pPr>
        <w:spacing w:line="240" w:lineRule="auto"/>
      </w:pPr>
      <w:r>
        <w:separator/>
      </w:r>
    </w:p>
  </w:footnote>
  <w:footnote w:type="continuationSeparator" w:id="0">
    <w:p w14:paraId="316EB84C" w14:textId="77777777" w:rsidR="008258C2" w:rsidRDefault="008258C2" w:rsidP="008631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F688" w14:textId="77777777" w:rsidR="00863168" w:rsidRPr="00A33244" w:rsidRDefault="0086316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3778863" wp14:editId="2BB814A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6251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38E19F3" w14:textId="77777777" w:rsidR="00863168" w:rsidRDefault="008631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68687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0AB5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E246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BFF"/>
    <w:rsid w:val="007E0BFF"/>
    <w:rsid w:val="008258C2"/>
    <w:rsid w:val="00863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91939B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316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6316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6316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16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6316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6316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6316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6316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6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6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6316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6316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316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316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6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631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16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631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168"/>
    <w:rPr>
      <w:rFonts w:ascii="Times New Roman" w:hAnsi="Times New Roman"/>
      <w:szCs w:val="22"/>
    </w:rPr>
  </w:style>
  <w:style w:type="character" w:styleId="Emphasis">
    <w:name w:val="Emphasis"/>
    <w:rsid w:val="0086316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6316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6316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6316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6316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2026-01-29T02:46:00Z</dcterms:created>
  <dcterms:modified xsi:type="dcterms:W3CDTF">2026-01-29T02:46:00Z</dcterms:modified>
</cp:coreProperties>
</file>