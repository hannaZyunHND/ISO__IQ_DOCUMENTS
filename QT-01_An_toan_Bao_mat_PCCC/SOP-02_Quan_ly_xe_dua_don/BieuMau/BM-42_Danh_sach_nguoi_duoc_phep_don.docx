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0E9E" w14:textId="77777777" w:rsidR="005D199E" w:rsidRDefault="004F24AD" w:rsidP="00020CE6">
      <w:pPr>
        <w:pStyle w:val="Title"/>
      </w:pPr>
      <w:bookmarkStart w:id="0" w:name="bm-42-danh-sách-người-được-phép-đón"/>
      <w:r>
        <w:t>BM-42: DANH SÁCH NGƯ</w:t>
      </w:r>
      <w:r>
        <w:t>Ờ</w:t>
      </w:r>
      <w:r>
        <w:t>I ĐƯ</w:t>
      </w:r>
      <w:r>
        <w:t>Ợ</w:t>
      </w:r>
      <w:r>
        <w:t>C PHÉP ĐÓN</w:t>
      </w:r>
    </w:p>
    <w:p w14:paraId="606373F3" w14:textId="77777777" w:rsidR="005D199E" w:rsidRDefault="004F24A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2642617" w14:textId="77777777" w:rsidR="005D199E" w:rsidRDefault="004F24AD">
      <w:r>
        <w:pict w14:anchorId="615A90B2">
          <v:rect id="_x0000_i1025" style="width:0;height:1.5pt" o:hralign="center" o:hrstd="t" o:hr="t"/>
        </w:pict>
      </w:r>
    </w:p>
    <w:p w14:paraId="37162104" w14:textId="77777777" w:rsidR="005D199E" w:rsidRDefault="004F24AD">
      <w:pPr>
        <w:pStyle w:val="Heading2"/>
      </w:pPr>
      <w:bookmarkStart w:id="1" w:name="thông-tin-học-sinh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157"/>
      </w:tblGrid>
      <w:tr w:rsidR="005D199E" w14:paraId="49695107" w14:textId="77777777" w:rsidTr="00020CE6">
        <w:tc>
          <w:tcPr>
            <w:tcW w:w="0" w:type="auto"/>
          </w:tcPr>
          <w:p w14:paraId="66FD5611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FDBAC2F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D199E" w14:paraId="369E852F" w14:textId="77777777" w:rsidTr="00020CE6">
        <w:tc>
          <w:tcPr>
            <w:tcW w:w="0" w:type="auto"/>
          </w:tcPr>
          <w:p w14:paraId="68565E18" w14:textId="77777777" w:rsidR="005D199E" w:rsidRDefault="004F24AD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5464B5C7" w14:textId="77777777" w:rsidR="005D199E" w:rsidRDefault="005D199E">
            <w:pPr>
              <w:pStyle w:val="Compact"/>
            </w:pPr>
          </w:p>
        </w:tc>
      </w:tr>
      <w:tr w:rsidR="005D199E" w14:paraId="5A3E7E80" w14:textId="77777777" w:rsidTr="00020CE6">
        <w:tc>
          <w:tcPr>
            <w:tcW w:w="0" w:type="auto"/>
          </w:tcPr>
          <w:p w14:paraId="7A683982" w14:textId="77777777" w:rsidR="005D199E" w:rsidRDefault="004F24AD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B731D7A" w14:textId="77777777" w:rsidR="005D199E" w:rsidRDefault="005D199E">
            <w:pPr>
              <w:pStyle w:val="Compact"/>
            </w:pPr>
          </w:p>
        </w:tc>
      </w:tr>
      <w:tr w:rsidR="005D199E" w14:paraId="603EE28D" w14:textId="77777777" w:rsidTr="00020CE6">
        <w:tc>
          <w:tcPr>
            <w:tcW w:w="0" w:type="auto"/>
          </w:tcPr>
          <w:p w14:paraId="2A87E2A5" w14:textId="77777777" w:rsidR="005D199E" w:rsidRDefault="004F24AD">
            <w:pPr>
              <w:pStyle w:val="Compact"/>
            </w:pPr>
            <w:r>
              <w:t>Tuy</w:t>
            </w:r>
            <w:r>
              <w:t>ế</w:t>
            </w:r>
            <w:r>
              <w:t>n xe</w:t>
            </w:r>
          </w:p>
        </w:tc>
        <w:tc>
          <w:tcPr>
            <w:tcW w:w="0" w:type="auto"/>
          </w:tcPr>
          <w:p w14:paraId="3A0EAE3B" w14:textId="77777777" w:rsidR="005D199E" w:rsidRDefault="005D199E">
            <w:pPr>
              <w:pStyle w:val="Compact"/>
            </w:pPr>
          </w:p>
        </w:tc>
      </w:tr>
      <w:tr w:rsidR="005D199E" w14:paraId="7300B331" w14:textId="77777777" w:rsidTr="00020CE6">
        <w:tc>
          <w:tcPr>
            <w:tcW w:w="0" w:type="auto"/>
          </w:tcPr>
          <w:p w14:paraId="6786223F" w14:textId="77777777" w:rsidR="005D199E" w:rsidRDefault="004F24AD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1FDCC1BA" w14:textId="77777777" w:rsidR="005D199E" w:rsidRDefault="004F24AD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7CE74899" w14:textId="77777777" w:rsidR="005D199E" w:rsidRDefault="004F24AD">
      <w:pPr>
        <w:pStyle w:val="Heading2"/>
      </w:pPr>
      <w:bookmarkStart w:id="2" w:name="danh-sách-người-được-phép-đón"/>
      <w:bookmarkEnd w:id="1"/>
      <w:r>
        <w:t>DANH SÁCH NGƯ</w:t>
      </w:r>
      <w:r>
        <w:t>Ờ</w:t>
      </w:r>
      <w:r>
        <w:t>I ĐƯ</w:t>
      </w:r>
      <w:r>
        <w:t>Ợ</w:t>
      </w:r>
      <w:r>
        <w:t>C PHÉP ĐÓN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5D199E" w14:paraId="60A3B6A8" w14:textId="77777777" w:rsidTr="00020CE6">
        <w:tc>
          <w:tcPr>
            <w:tcW w:w="1131" w:type="dxa"/>
          </w:tcPr>
          <w:p w14:paraId="4FD901B4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5323346D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089F11DE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quan h</w:t>
            </w:r>
            <w:r>
              <w:rPr>
                <w:b/>
                <w:bCs/>
              </w:rPr>
              <w:t>ệ</w:t>
            </w:r>
          </w:p>
        </w:tc>
        <w:tc>
          <w:tcPr>
            <w:tcW w:w="1131" w:type="dxa"/>
          </w:tcPr>
          <w:p w14:paraId="597D2413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SĐT</w:t>
            </w:r>
          </w:p>
        </w:tc>
        <w:tc>
          <w:tcPr>
            <w:tcW w:w="1131" w:type="dxa"/>
          </w:tcPr>
          <w:p w14:paraId="30DDD01C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1131" w:type="dxa"/>
          </w:tcPr>
          <w:p w14:paraId="48858888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</w:t>
            </w:r>
          </w:p>
        </w:tc>
        <w:tc>
          <w:tcPr>
            <w:tcW w:w="1131" w:type="dxa"/>
          </w:tcPr>
          <w:p w14:paraId="45D39263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D199E" w14:paraId="6528BB78" w14:textId="77777777" w:rsidTr="00020CE6">
        <w:tc>
          <w:tcPr>
            <w:tcW w:w="1131" w:type="dxa"/>
          </w:tcPr>
          <w:p w14:paraId="03A32AF2" w14:textId="77777777" w:rsidR="005D199E" w:rsidRDefault="004F24AD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25B32636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4CDA41B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01D8C61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89F46A5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216606E1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2229E88" w14:textId="77777777" w:rsidR="005D199E" w:rsidRDefault="005D199E">
            <w:pPr>
              <w:pStyle w:val="Compact"/>
            </w:pPr>
          </w:p>
        </w:tc>
      </w:tr>
      <w:tr w:rsidR="005D199E" w14:paraId="56DAD27D" w14:textId="77777777" w:rsidTr="00020CE6">
        <w:tc>
          <w:tcPr>
            <w:tcW w:w="1131" w:type="dxa"/>
          </w:tcPr>
          <w:p w14:paraId="66ACD24B" w14:textId="77777777" w:rsidR="005D199E" w:rsidRDefault="004F24AD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0F0C7013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B3440CC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EA6BF48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E04F9A8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FEA8D54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743CAD8C" w14:textId="77777777" w:rsidR="005D199E" w:rsidRDefault="005D199E">
            <w:pPr>
              <w:pStyle w:val="Compact"/>
            </w:pPr>
          </w:p>
        </w:tc>
      </w:tr>
      <w:tr w:rsidR="005D199E" w14:paraId="70A82293" w14:textId="77777777" w:rsidTr="00020CE6">
        <w:tc>
          <w:tcPr>
            <w:tcW w:w="1131" w:type="dxa"/>
          </w:tcPr>
          <w:p w14:paraId="23C9DE5A" w14:textId="77777777" w:rsidR="005D199E" w:rsidRDefault="004F24AD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1263ED7A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1E9A1F70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19B4D56B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96C3985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57E78060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734D3A4" w14:textId="77777777" w:rsidR="005D199E" w:rsidRDefault="005D199E">
            <w:pPr>
              <w:pStyle w:val="Compact"/>
            </w:pPr>
          </w:p>
        </w:tc>
      </w:tr>
      <w:tr w:rsidR="005D199E" w14:paraId="673D8E91" w14:textId="77777777" w:rsidTr="00020CE6">
        <w:tc>
          <w:tcPr>
            <w:tcW w:w="1131" w:type="dxa"/>
          </w:tcPr>
          <w:p w14:paraId="7D436619" w14:textId="77777777" w:rsidR="005D199E" w:rsidRDefault="004F24AD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1DB0C14C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20F44FF6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57AC518E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08C18F7A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04A9FB76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0820A3EE" w14:textId="77777777" w:rsidR="005D199E" w:rsidRDefault="005D199E">
            <w:pPr>
              <w:pStyle w:val="Compact"/>
            </w:pPr>
          </w:p>
        </w:tc>
      </w:tr>
      <w:tr w:rsidR="005D199E" w14:paraId="1207A28D" w14:textId="77777777" w:rsidTr="00020CE6">
        <w:tc>
          <w:tcPr>
            <w:tcW w:w="1131" w:type="dxa"/>
          </w:tcPr>
          <w:p w14:paraId="3F9337DA" w14:textId="77777777" w:rsidR="005D199E" w:rsidRDefault="004F24AD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0DD2849C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6036030D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131FF446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BEAE025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0CA5C68F" w14:textId="77777777" w:rsidR="005D199E" w:rsidRDefault="005D199E">
            <w:pPr>
              <w:pStyle w:val="Compact"/>
            </w:pPr>
          </w:p>
        </w:tc>
        <w:tc>
          <w:tcPr>
            <w:tcW w:w="1131" w:type="dxa"/>
          </w:tcPr>
          <w:p w14:paraId="4EBF0AA1" w14:textId="77777777" w:rsidR="005D199E" w:rsidRDefault="005D199E">
            <w:pPr>
              <w:pStyle w:val="Compact"/>
            </w:pPr>
          </w:p>
        </w:tc>
      </w:tr>
    </w:tbl>
    <w:p w14:paraId="49F3A974" w14:textId="77777777" w:rsidR="005D199E" w:rsidRDefault="004F24AD">
      <w:pPr>
        <w:pStyle w:val="Heading2"/>
      </w:pPr>
      <w:bookmarkStart w:id="3" w:name="quy-định-giao-nhận"/>
      <w:bookmarkEnd w:id="2"/>
      <w:r>
        <w:t>QUY Đ</w:t>
      </w:r>
      <w:r>
        <w:t>Ị</w:t>
      </w:r>
      <w:r>
        <w:t>NH GIAO NH</w:t>
      </w:r>
      <w:r>
        <w:t>Ậ</w:t>
      </w:r>
      <w:r>
        <w:t>N</w:t>
      </w:r>
    </w:p>
    <w:p w14:paraId="23B8A3C1" w14:textId="77777777" w:rsidR="005D199E" w:rsidRDefault="004F24AD">
      <w:pPr>
        <w:pStyle w:val="Compact"/>
        <w:numPr>
          <w:ilvl w:val="0"/>
          <w:numId w:val="2"/>
        </w:numPr>
      </w:pPr>
      <w:r>
        <w:rPr>
          <w:b/>
          <w:bCs/>
        </w:rPr>
        <w:t>Xác th</w:t>
      </w:r>
      <w:r>
        <w:rPr>
          <w:b/>
          <w:bCs/>
        </w:rPr>
        <w:t>ự</w:t>
      </w:r>
      <w:r>
        <w:rPr>
          <w:b/>
          <w:bCs/>
        </w:rPr>
        <w:t>c danh tính:</w:t>
      </w:r>
      <w:r>
        <w:t xml:space="preserve"> </w:t>
      </w:r>
      <w:r>
        <w:t>Ngư</w:t>
      </w:r>
      <w:r>
        <w:t>ờ</w:t>
      </w:r>
      <w:r>
        <w:t>i đón ph</w:t>
      </w:r>
      <w:r>
        <w:t>ả</w:t>
      </w:r>
      <w:r>
        <w:t>i xu</w:t>
      </w:r>
      <w:r>
        <w:t>ấ</w:t>
      </w:r>
      <w:r>
        <w:t>t trình CMND/CCCD và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 xml:space="preserve">i </w:t>
      </w:r>
      <w:r>
        <w:t>ả</w:t>
      </w:r>
      <w:r>
        <w:t>nh trong danh sách</w:t>
      </w:r>
    </w:p>
    <w:p w14:paraId="7D6EEA11" w14:textId="77777777" w:rsidR="005D199E" w:rsidRDefault="004F24AD">
      <w:pPr>
        <w:pStyle w:val="Compact"/>
        <w:numPr>
          <w:ilvl w:val="0"/>
          <w:numId w:val="2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danh sách:</w:t>
      </w:r>
      <w:r>
        <w:t xml:space="preserve"> Ch</w:t>
      </w:r>
      <w:r>
        <w:t>ỉ</w:t>
      </w:r>
      <w:r>
        <w:t xml:space="preserve"> giao con cho ngư</w:t>
      </w:r>
      <w:r>
        <w:t>ờ</w:t>
      </w:r>
      <w:r>
        <w:t>i có tên trong danh sách này</w:t>
      </w:r>
    </w:p>
    <w:p w14:paraId="23168EE8" w14:textId="77777777" w:rsidR="005D199E" w:rsidRDefault="004F24AD">
      <w:pPr>
        <w:pStyle w:val="Compact"/>
        <w:numPr>
          <w:ilvl w:val="0"/>
          <w:numId w:val="2"/>
        </w:numPr>
      </w:pPr>
      <w:r>
        <w:rPr>
          <w:b/>
          <w:bCs/>
        </w:rPr>
        <w:t>Xác nh</w:t>
      </w:r>
      <w:r>
        <w:rPr>
          <w:b/>
          <w:bCs/>
        </w:rPr>
        <w:t>ậ</w:t>
      </w:r>
      <w:r>
        <w:rPr>
          <w:b/>
          <w:bCs/>
        </w:rPr>
        <w:t>n qua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N</w:t>
      </w:r>
      <w:r>
        <w:t>ế</w:t>
      </w:r>
      <w:r>
        <w:t>u nghi ng</w:t>
      </w:r>
      <w:r>
        <w:t>ờ</w:t>
      </w:r>
      <w:r>
        <w:t>, g</w:t>
      </w:r>
      <w:r>
        <w:t>ọ</w:t>
      </w:r>
      <w:r>
        <w:t>i đi</w:t>
      </w:r>
      <w:r>
        <w:t>ệ</w:t>
      </w:r>
      <w:r>
        <w:t>n cho ph</w:t>
      </w:r>
      <w:r>
        <w:t>ụ</w:t>
      </w:r>
      <w:r>
        <w:t xml:space="preserve"> huynh xác nh</w:t>
      </w:r>
      <w:r>
        <w:t>ậ</w:t>
      </w:r>
      <w:r>
        <w:t>n</w:t>
      </w:r>
    </w:p>
    <w:p w14:paraId="33751028" w14:textId="77777777" w:rsidR="005D199E" w:rsidRDefault="004F24AD">
      <w:pPr>
        <w:pStyle w:val="Compact"/>
        <w:numPr>
          <w:ilvl w:val="0"/>
          <w:numId w:val="2"/>
        </w:numPr>
      </w:pPr>
      <w:r>
        <w:rPr>
          <w:b/>
          <w:bCs/>
        </w:rPr>
        <w:t>Không có ngo</w:t>
      </w:r>
      <w:r>
        <w:rPr>
          <w:b/>
          <w:bCs/>
        </w:rPr>
        <w:t>ạ</w:t>
      </w:r>
      <w:r>
        <w:rPr>
          <w:b/>
          <w:bCs/>
        </w:rPr>
        <w:t>i l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Không giao con cho ngư</w:t>
      </w:r>
      <w:r>
        <w:t>ờ</w:t>
      </w:r>
      <w:r>
        <w:t>i không có trong danh sách</w:t>
      </w:r>
    </w:p>
    <w:p w14:paraId="2CF99903" w14:textId="77777777" w:rsidR="005D199E" w:rsidRDefault="004F24AD">
      <w:pPr>
        <w:pStyle w:val="Heading2"/>
      </w:pPr>
      <w:bookmarkStart w:id="4" w:name="ghi-chú-đặc-biệt"/>
      <w:bookmarkEnd w:id="3"/>
      <w:r>
        <w:lastRenderedPageBreak/>
        <w:t>GHI CHÚ Đ</w:t>
      </w:r>
      <w:r>
        <w:t>Ặ</w:t>
      </w:r>
      <w:r>
        <w:t>C BI</w:t>
      </w:r>
      <w:r>
        <w:t>Ệ</w:t>
      </w:r>
      <w:r>
        <w:t>T</w:t>
      </w:r>
    </w:p>
    <w:p w14:paraId="7E6FD0B1" w14:textId="77777777" w:rsidR="005D199E" w:rsidRDefault="004F24AD">
      <w:r>
        <w:pict w14:anchorId="6A6DE9AF">
          <v:rect id="_x0000_i1026" style="width:0;height:1.5pt" o:hralign="center" o:hrstd="t" o:hr="t"/>
        </w:pict>
      </w:r>
    </w:p>
    <w:p w14:paraId="22A616E1" w14:textId="77777777" w:rsidR="005D199E" w:rsidRDefault="004F24AD">
      <w:r>
        <w:pict w14:anchorId="15AAC36E">
          <v:rect id="_x0000_i1027" style="width:0;height:1.5pt" o:hralign="center" o:hrstd="t" o:hr="t"/>
        </w:pict>
      </w:r>
    </w:p>
    <w:p w14:paraId="58C883E3" w14:textId="77777777" w:rsidR="005D199E" w:rsidRDefault="004F24AD">
      <w:r>
        <w:pict w14:anchorId="5318192B">
          <v:rect id="_x0000_i1028" style="width:0;height:1.5pt" o:hralign="center" o:hrstd="t" o:hr="t"/>
        </w:pict>
      </w:r>
    </w:p>
    <w:p w14:paraId="1F78869D" w14:textId="77777777" w:rsidR="005D199E" w:rsidRDefault="004F24AD">
      <w:pPr>
        <w:pStyle w:val="Heading2"/>
      </w:pPr>
      <w:bookmarkStart w:id="5" w:name="cập-nhật"/>
      <w:bookmarkEnd w:id="4"/>
      <w:r>
        <w:t>C</w:t>
      </w:r>
      <w:r>
        <w:t>Ậ</w:t>
      </w:r>
      <w:r>
        <w:t>P NH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130"/>
        <w:gridCol w:w="1800"/>
        <w:gridCol w:w="1037"/>
      </w:tblGrid>
      <w:tr w:rsidR="005D199E" w14:paraId="5350359A" w14:textId="77777777" w:rsidTr="00020CE6">
        <w:tc>
          <w:tcPr>
            <w:tcW w:w="0" w:type="auto"/>
          </w:tcPr>
          <w:p w14:paraId="6DD10522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06BEC9DD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052D4F6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4C0CB9D" w14:textId="77777777" w:rsidR="005D199E" w:rsidRDefault="004F24A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D199E" w14:paraId="640F81FD" w14:textId="77777777" w:rsidTr="00020CE6">
        <w:tc>
          <w:tcPr>
            <w:tcW w:w="0" w:type="auto"/>
          </w:tcPr>
          <w:p w14:paraId="4725408B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7B29E80A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11B7B5C8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4FC56DBB" w14:textId="77777777" w:rsidR="005D199E" w:rsidRDefault="005D199E">
            <w:pPr>
              <w:pStyle w:val="Compact"/>
            </w:pPr>
          </w:p>
        </w:tc>
      </w:tr>
      <w:tr w:rsidR="005D199E" w14:paraId="021651CE" w14:textId="77777777" w:rsidTr="00020CE6">
        <w:tc>
          <w:tcPr>
            <w:tcW w:w="0" w:type="auto"/>
          </w:tcPr>
          <w:p w14:paraId="41FAA5B2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47B36EE3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49B1D068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45950CBC" w14:textId="77777777" w:rsidR="005D199E" w:rsidRDefault="005D199E">
            <w:pPr>
              <w:pStyle w:val="Compact"/>
            </w:pPr>
          </w:p>
        </w:tc>
      </w:tr>
      <w:tr w:rsidR="005D199E" w14:paraId="6A4F661B" w14:textId="77777777" w:rsidTr="00020CE6">
        <w:tc>
          <w:tcPr>
            <w:tcW w:w="0" w:type="auto"/>
          </w:tcPr>
          <w:p w14:paraId="2D4D0695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7F024530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15254916" w14:textId="77777777" w:rsidR="005D199E" w:rsidRDefault="005D199E">
            <w:pPr>
              <w:pStyle w:val="Compact"/>
            </w:pPr>
          </w:p>
        </w:tc>
        <w:tc>
          <w:tcPr>
            <w:tcW w:w="0" w:type="auto"/>
          </w:tcPr>
          <w:p w14:paraId="52719434" w14:textId="77777777" w:rsidR="005D199E" w:rsidRDefault="005D199E">
            <w:pPr>
              <w:pStyle w:val="Compact"/>
            </w:pPr>
          </w:p>
        </w:tc>
      </w:tr>
    </w:tbl>
    <w:p w14:paraId="030D0423" w14:textId="77777777" w:rsidR="005D199E" w:rsidRDefault="004F24AD">
      <w:r>
        <w:pict w14:anchorId="5E8A6807">
          <v:rect id="_x0000_i1029" style="width:0;height:1.5pt" o:hralign="center" o:hrstd="t" o:hr="t"/>
        </w:pict>
      </w:r>
    </w:p>
    <w:p w14:paraId="25645C87" w14:textId="77777777" w:rsidR="005D199E" w:rsidRDefault="004F24AD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duy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163E6829" w14:textId="77777777" w:rsidR="005D199E" w:rsidRDefault="004F24AD">
      <w:r>
        <w:pict w14:anchorId="7EC5B379">
          <v:rect id="_x0000_i1030" style="width:0;height:1.5pt" o:hralign="center" o:hrstd="t" o:hr="t"/>
        </w:pict>
      </w:r>
    </w:p>
    <w:p w14:paraId="732EB173" w14:textId="77777777" w:rsidR="005D199E" w:rsidRDefault="004F24AD">
      <w:pPr>
        <w:pStyle w:val="FirstParagraph"/>
      </w:pPr>
      <w:r>
        <w:rPr>
          <w:b/>
          <w:bCs/>
        </w:rPr>
        <w:t>LƯU Ý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</w:t>
      </w:r>
      <w:r>
        <w:t>- Danh sách này ph</w:t>
      </w:r>
      <w:r>
        <w:t>ả</w:t>
      </w:r>
      <w:r>
        <w:t>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khi có thay đ</w:t>
      </w:r>
      <w:r>
        <w:t>ổ</w:t>
      </w:r>
      <w:r>
        <w:t xml:space="preserve">i - </w:t>
      </w:r>
      <w:r>
        <w:t>Ả</w:t>
      </w:r>
      <w:r>
        <w:t>nh ngư</w:t>
      </w:r>
      <w:r>
        <w:t>ờ</w:t>
      </w:r>
      <w:r>
        <w:t>i đón ph</w:t>
      </w:r>
      <w:r>
        <w:t>ả</w:t>
      </w:r>
      <w:r>
        <w:t>i rõ m</w:t>
      </w:r>
      <w:r>
        <w:t>ặ</w:t>
      </w:r>
      <w:r>
        <w:t>t, d</w:t>
      </w:r>
      <w:r>
        <w:t>ễ</w:t>
      </w:r>
      <w:r>
        <w:t xml:space="preserve"> nh</w:t>
      </w:r>
      <w:r>
        <w:t>ậ</w:t>
      </w:r>
      <w:r>
        <w:t>n d</w:t>
      </w:r>
      <w:r>
        <w:t>ạ</w:t>
      </w:r>
      <w:r>
        <w:t>ng - Tài x</w:t>
      </w:r>
      <w:r>
        <w:t>ế</w:t>
      </w:r>
      <w:r>
        <w:t xml:space="preserve"> và nhân viên h</w:t>
      </w:r>
      <w:r>
        <w:t>ỗ</w:t>
      </w:r>
      <w:r>
        <w:t xml:space="preserve"> tr</w:t>
      </w:r>
      <w:r>
        <w:t>ợ</w:t>
      </w:r>
      <w:r>
        <w:t xml:space="preserve"> ph</w:t>
      </w:r>
      <w:r>
        <w:t>ả</w:t>
      </w:r>
      <w:r>
        <w:t>i thu</w:t>
      </w:r>
      <w:r>
        <w:t>ộ</w:t>
      </w:r>
      <w:r>
        <w:t>c danh sách này</w:t>
      </w:r>
      <w:bookmarkEnd w:id="0"/>
      <w:bookmarkEnd w:id="5"/>
    </w:p>
    <w:sectPr w:rsidR="005D199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823AA" w14:textId="77777777" w:rsidR="004F24AD" w:rsidRDefault="004F24AD" w:rsidP="00020CE6">
      <w:pPr>
        <w:spacing w:line="240" w:lineRule="auto"/>
      </w:pPr>
      <w:r>
        <w:separator/>
      </w:r>
    </w:p>
  </w:endnote>
  <w:endnote w:type="continuationSeparator" w:id="0">
    <w:p w14:paraId="233B4764" w14:textId="77777777" w:rsidR="004F24AD" w:rsidRDefault="004F24AD" w:rsidP="00020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5672B" w14:textId="77777777" w:rsidR="004F24AD" w:rsidRDefault="004F24AD" w:rsidP="00020CE6">
      <w:pPr>
        <w:spacing w:line="240" w:lineRule="auto"/>
      </w:pPr>
      <w:r>
        <w:separator/>
      </w:r>
    </w:p>
  </w:footnote>
  <w:footnote w:type="continuationSeparator" w:id="0">
    <w:p w14:paraId="66F21AF9" w14:textId="77777777" w:rsidR="004F24AD" w:rsidRDefault="004F24AD" w:rsidP="00020C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B5F6F" w14:textId="77777777" w:rsidR="00020CE6" w:rsidRPr="00A33244" w:rsidRDefault="00020CE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908C910" wp14:editId="11165D4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44426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00A37DD" w14:textId="77777777" w:rsidR="00020CE6" w:rsidRDefault="00020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35EB4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584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6254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99E"/>
    <w:rsid w:val="00020CE6"/>
    <w:rsid w:val="004F24AD"/>
    <w:rsid w:val="005D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09AF28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0CE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0CE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0CE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0CE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20CE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20CE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20CE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20CE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CE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CE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0CE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20CE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0CE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0CE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CE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20CE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CE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20CE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CE6"/>
    <w:rPr>
      <w:rFonts w:ascii="Times New Roman" w:hAnsi="Times New Roman"/>
      <w:szCs w:val="22"/>
    </w:rPr>
  </w:style>
  <w:style w:type="character" w:styleId="Emphasis">
    <w:name w:val="Emphasis"/>
    <w:rsid w:val="00020CE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20CE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20CE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20CE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20C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2026-01-29T02:51:00Z</dcterms:created>
  <dcterms:modified xsi:type="dcterms:W3CDTF">2026-01-29T02:52:00Z</dcterms:modified>
</cp:coreProperties>
</file>