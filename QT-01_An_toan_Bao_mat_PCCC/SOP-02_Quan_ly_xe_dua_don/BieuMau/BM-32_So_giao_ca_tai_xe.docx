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78B2" w14:textId="77777777" w:rsidR="00A02360" w:rsidRDefault="00BD6D80" w:rsidP="00D5053E">
      <w:pPr>
        <w:pStyle w:val="Title"/>
      </w:pPr>
      <w:bookmarkStart w:id="0" w:name="bm-32-sổ-giao-ca-tài-xế"/>
      <w:r>
        <w:t>BM-32: S</w:t>
      </w:r>
      <w:r>
        <w:t>Ổ</w:t>
      </w:r>
      <w:r>
        <w:t xml:space="preserve"> GIAO CA TÀI X</w:t>
      </w:r>
      <w:r>
        <w:t>Ế</w:t>
      </w:r>
    </w:p>
    <w:p w14:paraId="6AB1343B" w14:textId="77777777" w:rsidR="00A02360" w:rsidRDefault="00BD6D8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B2DA71B" w14:textId="77777777" w:rsidR="00A02360" w:rsidRDefault="00BD6D80">
      <w:r>
        <w:pict w14:anchorId="316CCE5B">
          <v:rect id="_x0000_i1025" style="width:0;height:1.5pt" o:hralign="center" o:hrstd="t" o:hr="t"/>
        </w:pict>
      </w:r>
    </w:p>
    <w:p w14:paraId="11709153" w14:textId="77777777" w:rsidR="00A02360" w:rsidRDefault="00BD6D80">
      <w:pPr>
        <w:pStyle w:val="Heading2"/>
      </w:pPr>
      <w:bookmarkStart w:id="1" w:name="thông-tin-ca-làm-việc"/>
      <w:r>
        <w:t>THÔNG TIN CA LÀM VI</w:t>
      </w:r>
      <w:r>
        <w:t>Ệ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863"/>
      </w:tblGrid>
      <w:tr w:rsidR="00A02360" w14:paraId="3CE290AB" w14:textId="77777777" w:rsidTr="00D5053E">
        <w:tc>
          <w:tcPr>
            <w:tcW w:w="0" w:type="auto"/>
          </w:tcPr>
          <w:p w14:paraId="2683E0D1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54663A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02360" w14:paraId="1750C9D9" w14:textId="77777777" w:rsidTr="00D5053E">
        <w:tc>
          <w:tcPr>
            <w:tcW w:w="0" w:type="auto"/>
          </w:tcPr>
          <w:p w14:paraId="5AD4C28A" w14:textId="77777777" w:rsidR="00A02360" w:rsidRDefault="00BD6D80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2F3820D8" w14:textId="77777777" w:rsidR="00A02360" w:rsidRDefault="00BD6D8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A02360" w14:paraId="7453B602" w14:textId="77777777" w:rsidTr="00D5053E">
        <w:tc>
          <w:tcPr>
            <w:tcW w:w="0" w:type="auto"/>
          </w:tcPr>
          <w:p w14:paraId="115C5956" w14:textId="77777777" w:rsidR="00A02360" w:rsidRDefault="00BD6D80">
            <w:pPr>
              <w:pStyle w:val="Compact"/>
            </w:pPr>
            <w:r>
              <w:t>Ca</w:t>
            </w:r>
          </w:p>
        </w:tc>
        <w:tc>
          <w:tcPr>
            <w:tcW w:w="0" w:type="auto"/>
          </w:tcPr>
          <w:p w14:paraId="1EDBE101" w14:textId="77777777" w:rsidR="00A02360" w:rsidRDefault="00BD6D8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</w:tr>
      <w:tr w:rsidR="00A02360" w14:paraId="2CE439E5" w14:textId="77777777" w:rsidTr="00D5053E">
        <w:tc>
          <w:tcPr>
            <w:tcW w:w="0" w:type="auto"/>
          </w:tcPr>
          <w:p w14:paraId="4A7A51FA" w14:textId="77777777" w:rsidR="00A02360" w:rsidRDefault="00BD6D80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51A7C959" w14:textId="77777777" w:rsidR="00A02360" w:rsidRDefault="00A02360">
            <w:pPr>
              <w:pStyle w:val="Compact"/>
            </w:pPr>
          </w:p>
        </w:tc>
      </w:tr>
      <w:tr w:rsidR="00A02360" w14:paraId="3338623C" w14:textId="77777777" w:rsidTr="00D5053E">
        <w:tc>
          <w:tcPr>
            <w:tcW w:w="0" w:type="auto"/>
          </w:tcPr>
          <w:p w14:paraId="4A8DC282" w14:textId="77777777" w:rsidR="00A02360" w:rsidRDefault="00BD6D80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3B6BD788" w14:textId="77777777" w:rsidR="00A02360" w:rsidRDefault="00A02360">
            <w:pPr>
              <w:pStyle w:val="Compact"/>
            </w:pPr>
          </w:p>
        </w:tc>
      </w:tr>
      <w:tr w:rsidR="00A02360" w14:paraId="73474345" w14:textId="77777777" w:rsidTr="00D5053E">
        <w:tc>
          <w:tcPr>
            <w:tcW w:w="0" w:type="auto"/>
          </w:tcPr>
          <w:p w14:paraId="151D6BDF" w14:textId="77777777" w:rsidR="00A02360" w:rsidRDefault="00BD6D80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24BFF5D9" w14:textId="77777777" w:rsidR="00A02360" w:rsidRDefault="00A02360">
            <w:pPr>
              <w:pStyle w:val="Compact"/>
            </w:pPr>
          </w:p>
        </w:tc>
      </w:tr>
      <w:tr w:rsidR="00A02360" w14:paraId="621C9CFB" w14:textId="77777777" w:rsidTr="00D5053E">
        <w:tc>
          <w:tcPr>
            <w:tcW w:w="0" w:type="auto"/>
          </w:tcPr>
          <w:p w14:paraId="0FECAC2D" w14:textId="77777777" w:rsidR="00A02360" w:rsidRDefault="00BD6D80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0595E270" w14:textId="77777777" w:rsidR="00A02360" w:rsidRDefault="00A02360">
            <w:pPr>
              <w:pStyle w:val="Compact"/>
            </w:pPr>
          </w:p>
        </w:tc>
      </w:tr>
    </w:tbl>
    <w:p w14:paraId="7EBF2F28" w14:textId="77777777" w:rsidR="00A02360" w:rsidRDefault="00BD6D80">
      <w:pPr>
        <w:pStyle w:val="Heading2"/>
      </w:pPr>
      <w:bookmarkStart w:id="2" w:name="giao-ca-sáng"/>
      <w:bookmarkEnd w:id="1"/>
      <w:r>
        <w:t>GIAO CA SÁNG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2707"/>
        <w:gridCol w:w="1037"/>
      </w:tblGrid>
      <w:tr w:rsidR="00A02360" w14:paraId="26FF9A86" w14:textId="77777777" w:rsidTr="00D5053E">
        <w:tc>
          <w:tcPr>
            <w:tcW w:w="0" w:type="auto"/>
          </w:tcPr>
          <w:p w14:paraId="078119E8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7ECB7CDE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F825B90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02360" w14:paraId="48EDF52F" w14:textId="77777777" w:rsidTr="00D5053E">
        <w:tc>
          <w:tcPr>
            <w:tcW w:w="0" w:type="auto"/>
          </w:tcPr>
          <w:p w14:paraId="36D7E025" w14:textId="77777777" w:rsidR="00A02360" w:rsidRDefault="00BD6D80">
            <w:pPr>
              <w:pStyle w:val="Compact"/>
            </w:pPr>
            <w:r>
              <w:t>Gi</w:t>
            </w:r>
            <w:r>
              <w:t>ờ</w:t>
            </w:r>
            <w:r>
              <w:t xml:space="preserve"> đi</w:t>
            </w:r>
            <w:r>
              <w:t>ể</w:t>
            </w:r>
            <w:r>
              <w:t>m danh</w:t>
            </w:r>
          </w:p>
        </w:tc>
        <w:tc>
          <w:tcPr>
            <w:tcW w:w="0" w:type="auto"/>
          </w:tcPr>
          <w:p w14:paraId="12BEC0A3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AF0F4D9" w14:textId="77777777" w:rsidR="00A02360" w:rsidRDefault="00A02360">
            <w:pPr>
              <w:pStyle w:val="Compact"/>
            </w:pPr>
          </w:p>
        </w:tc>
      </w:tr>
      <w:tr w:rsidR="00A02360" w14:paraId="10232293" w14:textId="77777777" w:rsidTr="00D5053E">
        <w:tc>
          <w:tcPr>
            <w:tcW w:w="0" w:type="auto"/>
          </w:tcPr>
          <w:p w14:paraId="6BE3E96F" w14:textId="77777777" w:rsidR="00A02360" w:rsidRDefault="00BD6D80">
            <w:pPr>
              <w:pStyle w:val="Compact"/>
            </w:pPr>
            <w:r>
              <w:t>Test n</w:t>
            </w:r>
            <w:r>
              <w:t>ồ</w:t>
            </w:r>
            <w:r>
              <w:t>ng đ</w:t>
            </w:r>
            <w:r>
              <w:t>ộ</w:t>
            </w:r>
            <w:r>
              <w:t xml:space="preserve"> c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14:paraId="217F2D9B" w14:textId="77777777" w:rsidR="00A02360" w:rsidRDefault="00BD6D8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Âm tính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</w:t>
            </w:r>
            <w:r>
              <w:rPr>
                <w:rFonts w:cs="Times New Roman"/>
              </w:rPr>
              <w:t>ươ</w:t>
            </w:r>
            <w:r>
              <w:t>ng t</w:t>
            </w:r>
            <w:r>
              <w:rPr>
                <w:rFonts w:cs="Times New Roman"/>
              </w:rPr>
              <w:t>í</w:t>
            </w:r>
            <w:r>
              <w:t>nh</w:t>
            </w:r>
          </w:p>
        </w:tc>
        <w:tc>
          <w:tcPr>
            <w:tcW w:w="0" w:type="auto"/>
          </w:tcPr>
          <w:p w14:paraId="2705448A" w14:textId="77777777" w:rsidR="00A02360" w:rsidRDefault="00A02360">
            <w:pPr>
              <w:pStyle w:val="Compact"/>
            </w:pPr>
          </w:p>
        </w:tc>
      </w:tr>
      <w:tr w:rsidR="00A02360" w14:paraId="06DC41E6" w14:textId="77777777" w:rsidTr="00D5053E">
        <w:tc>
          <w:tcPr>
            <w:tcW w:w="0" w:type="auto"/>
          </w:tcPr>
          <w:p w14:paraId="2EF21CF9" w14:textId="77777777" w:rsidR="00A02360" w:rsidRDefault="00BD6D80">
            <w:pPr>
              <w:pStyle w:val="Compact"/>
            </w:pPr>
            <w:r>
              <w:t>Ki</w:t>
            </w:r>
            <w:r>
              <w:t>ể</w:t>
            </w:r>
            <w:r>
              <w:t>m tra xe</w:t>
            </w:r>
          </w:p>
        </w:tc>
        <w:tc>
          <w:tcPr>
            <w:tcW w:w="0" w:type="auto"/>
          </w:tcPr>
          <w:p w14:paraId="194E3F72" w14:textId="77777777" w:rsidR="00A02360" w:rsidRDefault="00BD6D8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9E4BAB9" w14:textId="77777777" w:rsidR="00A02360" w:rsidRDefault="00A02360">
            <w:pPr>
              <w:pStyle w:val="Compact"/>
            </w:pPr>
          </w:p>
        </w:tc>
      </w:tr>
      <w:tr w:rsidR="00A02360" w14:paraId="0C5A46A3" w14:textId="77777777" w:rsidTr="00D5053E">
        <w:tc>
          <w:tcPr>
            <w:tcW w:w="0" w:type="auto"/>
          </w:tcPr>
          <w:p w14:paraId="4AD8BD3E" w14:textId="77777777" w:rsidR="00A02360" w:rsidRDefault="00BD6D80">
            <w:pPr>
              <w:pStyle w:val="Compact"/>
            </w:pPr>
            <w:r>
              <w:t>Nh</w:t>
            </w:r>
            <w:r>
              <w:t>ậ</w:t>
            </w:r>
            <w:r>
              <w:t>n nhi</w:t>
            </w:r>
            <w:r>
              <w:t>ệ</w:t>
            </w:r>
            <w:r>
              <w:t>m v</w:t>
            </w:r>
            <w:r>
              <w:t>ụ</w:t>
            </w:r>
          </w:p>
        </w:tc>
        <w:tc>
          <w:tcPr>
            <w:tcW w:w="0" w:type="auto"/>
          </w:tcPr>
          <w:p w14:paraId="77E0BF33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413F2E7" w14:textId="77777777" w:rsidR="00A02360" w:rsidRDefault="00A02360">
            <w:pPr>
              <w:pStyle w:val="Compact"/>
            </w:pPr>
          </w:p>
        </w:tc>
      </w:tr>
      <w:tr w:rsidR="00A02360" w14:paraId="7D45805F" w14:textId="77777777" w:rsidTr="00D5053E">
        <w:tc>
          <w:tcPr>
            <w:tcW w:w="0" w:type="auto"/>
          </w:tcPr>
          <w:p w14:paraId="7E548FF6" w14:textId="77777777" w:rsidR="00A02360" w:rsidRDefault="00BD6D80">
            <w:pPr>
              <w:pStyle w:val="Compact"/>
            </w:pPr>
            <w:r>
              <w:t>Gi</w:t>
            </w:r>
            <w:r>
              <w:t>ờ</w:t>
            </w:r>
            <w:r>
              <w:t xml:space="preserve"> xu</w:t>
            </w:r>
            <w:r>
              <w:t>ấ</w:t>
            </w:r>
            <w:r>
              <w:t>t phát</w:t>
            </w:r>
          </w:p>
        </w:tc>
        <w:tc>
          <w:tcPr>
            <w:tcW w:w="0" w:type="auto"/>
          </w:tcPr>
          <w:p w14:paraId="0D23CBC7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14D4B10" w14:textId="77777777" w:rsidR="00A02360" w:rsidRDefault="00A02360">
            <w:pPr>
              <w:pStyle w:val="Compact"/>
            </w:pPr>
          </w:p>
        </w:tc>
      </w:tr>
    </w:tbl>
    <w:p w14:paraId="6E5ABB5D" w14:textId="77777777" w:rsidR="00A02360" w:rsidRDefault="00BD6D80">
      <w:pPr>
        <w:pStyle w:val="Heading2"/>
      </w:pPr>
      <w:bookmarkStart w:id="3" w:name="vận-hành-trong-ca"/>
      <w:bookmarkEnd w:id="2"/>
      <w:r>
        <w:t>V</w:t>
      </w:r>
      <w:r>
        <w:t>Ậ</w:t>
      </w:r>
      <w:r>
        <w:t>N HÀNH TRONG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994"/>
        <w:gridCol w:w="1037"/>
      </w:tblGrid>
      <w:tr w:rsidR="00A02360" w14:paraId="4EF9968D" w14:textId="77777777" w:rsidTr="00D5053E">
        <w:tc>
          <w:tcPr>
            <w:tcW w:w="0" w:type="auto"/>
          </w:tcPr>
          <w:p w14:paraId="29D2CC8F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16FE4179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3228949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02360" w14:paraId="3891203B" w14:textId="77777777" w:rsidTr="00D5053E">
        <w:tc>
          <w:tcPr>
            <w:tcW w:w="0" w:type="auto"/>
          </w:tcPr>
          <w:p w14:paraId="581181AD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2A8BD9D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E7EFBDE" w14:textId="77777777" w:rsidR="00A02360" w:rsidRDefault="00A02360">
            <w:pPr>
              <w:pStyle w:val="Compact"/>
            </w:pPr>
          </w:p>
        </w:tc>
      </w:tr>
      <w:tr w:rsidR="00A02360" w14:paraId="47C5B9E0" w14:textId="77777777" w:rsidTr="00D5053E">
        <w:tc>
          <w:tcPr>
            <w:tcW w:w="0" w:type="auto"/>
          </w:tcPr>
          <w:p w14:paraId="328E5432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1940D70F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7872C92" w14:textId="77777777" w:rsidR="00A02360" w:rsidRDefault="00A02360">
            <w:pPr>
              <w:pStyle w:val="Compact"/>
            </w:pPr>
          </w:p>
        </w:tc>
      </w:tr>
      <w:tr w:rsidR="00A02360" w14:paraId="3314CA26" w14:textId="77777777" w:rsidTr="00D5053E">
        <w:tc>
          <w:tcPr>
            <w:tcW w:w="0" w:type="auto"/>
          </w:tcPr>
          <w:p w14:paraId="0778A23E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9F4CC29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F491E1A" w14:textId="77777777" w:rsidR="00A02360" w:rsidRDefault="00A02360">
            <w:pPr>
              <w:pStyle w:val="Compact"/>
            </w:pPr>
          </w:p>
        </w:tc>
      </w:tr>
      <w:tr w:rsidR="00A02360" w14:paraId="08B9D80C" w14:textId="77777777" w:rsidTr="00D5053E">
        <w:tc>
          <w:tcPr>
            <w:tcW w:w="0" w:type="auto"/>
          </w:tcPr>
          <w:p w14:paraId="3F9BF3A3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5CDE9A44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2D10BAD" w14:textId="77777777" w:rsidR="00A02360" w:rsidRDefault="00A02360">
            <w:pPr>
              <w:pStyle w:val="Compact"/>
            </w:pPr>
          </w:p>
        </w:tc>
      </w:tr>
      <w:tr w:rsidR="00A02360" w14:paraId="6476A0CA" w14:textId="77777777" w:rsidTr="00D5053E">
        <w:tc>
          <w:tcPr>
            <w:tcW w:w="0" w:type="auto"/>
          </w:tcPr>
          <w:p w14:paraId="5CA202EC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4E570B46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C5859B6" w14:textId="77777777" w:rsidR="00A02360" w:rsidRDefault="00A02360">
            <w:pPr>
              <w:pStyle w:val="Compact"/>
            </w:pPr>
          </w:p>
        </w:tc>
      </w:tr>
      <w:tr w:rsidR="00A02360" w14:paraId="04C48495" w14:textId="77777777" w:rsidTr="00D5053E">
        <w:tc>
          <w:tcPr>
            <w:tcW w:w="0" w:type="auto"/>
          </w:tcPr>
          <w:p w14:paraId="36034105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5E23C47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432F3301" w14:textId="77777777" w:rsidR="00A02360" w:rsidRDefault="00A02360">
            <w:pPr>
              <w:pStyle w:val="Compact"/>
            </w:pPr>
          </w:p>
        </w:tc>
      </w:tr>
      <w:tr w:rsidR="00A02360" w14:paraId="0FAF413E" w14:textId="77777777" w:rsidTr="00D5053E">
        <w:tc>
          <w:tcPr>
            <w:tcW w:w="0" w:type="auto"/>
          </w:tcPr>
          <w:p w14:paraId="021F0C18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C1F9E87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4118885" w14:textId="77777777" w:rsidR="00A02360" w:rsidRDefault="00A02360">
            <w:pPr>
              <w:pStyle w:val="Compact"/>
            </w:pPr>
          </w:p>
        </w:tc>
      </w:tr>
      <w:tr w:rsidR="00A02360" w14:paraId="2AFA877D" w14:textId="77777777" w:rsidTr="00D5053E">
        <w:tc>
          <w:tcPr>
            <w:tcW w:w="0" w:type="auto"/>
          </w:tcPr>
          <w:p w14:paraId="5166A2B7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97D3359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327DA9E" w14:textId="77777777" w:rsidR="00A02360" w:rsidRDefault="00A02360">
            <w:pPr>
              <w:pStyle w:val="Compact"/>
            </w:pPr>
          </w:p>
        </w:tc>
      </w:tr>
    </w:tbl>
    <w:p w14:paraId="682C80B4" w14:textId="77777777" w:rsidR="00A02360" w:rsidRDefault="00BD6D80">
      <w:pPr>
        <w:pStyle w:val="Heading2"/>
      </w:pPr>
      <w:bookmarkStart w:id="4" w:name="sự-cố-và-xử-lý"/>
      <w:bookmarkEnd w:id="3"/>
      <w:r>
        <w:t>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781"/>
        <w:gridCol w:w="1321"/>
        <w:gridCol w:w="1037"/>
      </w:tblGrid>
      <w:tr w:rsidR="00A02360" w14:paraId="22918EED" w14:textId="77777777" w:rsidTr="00D5053E">
        <w:tc>
          <w:tcPr>
            <w:tcW w:w="0" w:type="auto"/>
          </w:tcPr>
          <w:p w14:paraId="0E527660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C93F374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22EF73EC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573EE2D9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A02360" w14:paraId="62329B74" w14:textId="77777777" w:rsidTr="00D5053E">
        <w:tc>
          <w:tcPr>
            <w:tcW w:w="0" w:type="auto"/>
          </w:tcPr>
          <w:p w14:paraId="4524E9BF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4282173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298032F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1CBEE3B7" w14:textId="77777777" w:rsidR="00A02360" w:rsidRDefault="00A02360">
            <w:pPr>
              <w:pStyle w:val="Compact"/>
            </w:pPr>
          </w:p>
        </w:tc>
      </w:tr>
      <w:tr w:rsidR="00A02360" w14:paraId="276D967E" w14:textId="77777777" w:rsidTr="00D5053E">
        <w:tc>
          <w:tcPr>
            <w:tcW w:w="0" w:type="auto"/>
          </w:tcPr>
          <w:p w14:paraId="4A8295EB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EBE3DFA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35C5EFC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9B4C81A" w14:textId="77777777" w:rsidR="00A02360" w:rsidRDefault="00A02360">
            <w:pPr>
              <w:pStyle w:val="Compact"/>
            </w:pPr>
          </w:p>
        </w:tc>
      </w:tr>
      <w:tr w:rsidR="00A02360" w14:paraId="24688DE3" w14:textId="77777777" w:rsidTr="00D5053E">
        <w:tc>
          <w:tcPr>
            <w:tcW w:w="0" w:type="auto"/>
          </w:tcPr>
          <w:p w14:paraId="32331BCB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DBE012D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2D4011A9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0DF2530B" w14:textId="77777777" w:rsidR="00A02360" w:rsidRDefault="00A02360">
            <w:pPr>
              <w:pStyle w:val="Compact"/>
            </w:pPr>
          </w:p>
        </w:tc>
      </w:tr>
    </w:tbl>
    <w:p w14:paraId="5A17FC7A" w14:textId="77777777" w:rsidR="00A02360" w:rsidRDefault="00BD6D80">
      <w:pPr>
        <w:pStyle w:val="Heading2"/>
      </w:pPr>
      <w:bookmarkStart w:id="5" w:name="phản-hồi-phụ-huynh"/>
      <w:bookmarkEnd w:id="4"/>
      <w:r>
        <w:t>PH</w:t>
      </w:r>
      <w:r>
        <w:t>Ả</w:t>
      </w:r>
      <w:r>
        <w:t>N H</w:t>
      </w:r>
      <w:r>
        <w:t>Ồ</w:t>
      </w:r>
      <w:r>
        <w:t>I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157"/>
        <w:gridCol w:w="781"/>
      </w:tblGrid>
      <w:tr w:rsidR="00A02360" w14:paraId="7B328946" w14:textId="77777777" w:rsidTr="00D5053E">
        <w:tc>
          <w:tcPr>
            <w:tcW w:w="0" w:type="auto"/>
          </w:tcPr>
          <w:p w14:paraId="653DCB4E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EAD5A43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B6C7789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A02360" w14:paraId="650FE0DB" w14:textId="77777777" w:rsidTr="00D5053E">
        <w:tc>
          <w:tcPr>
            <w:tcW w:w="0" w:type="auto"/>
          </w:tcPr>
          <w:p w14:paraId="5CC93FB5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2F9DF792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5A2F5655" w14:textId="77777777" w:rsidR="00A02360" w:rsidRDefault="00A02360">
            <w:pPr>
              <w:pStyle w:val="Compact"/>
            </w:pPr>
          </w:p>
        </w:tc>
      </w:tr>
      <w:tr w:rsidR="00A02360" w14:paraId="659F4AD7" w14:textId="77777777" w:rsidTr="00D5053E">
        <w:tc>
          <w:tcPr>
            <w:tcW w:w="0" w:type="auto"/>
          </w:tcPr>
          <w:p w14:paraId="2D321391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5256BA1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379EE40B" w14:textId="77777777" w:rsidR="00A02360" w:rsidRDefault="00A02360">
            <w:pPr>
              <w:pStyle w:val="Compact"/>
            </w:pPr>
          </w:p>
        </w:tc>
      </w:tr>
    </w:tbl>
    <w:p w14:paraId="2B0719EF" w14:textId="77777777" w:rsidR="00A02360" w:rsidRDefault="00BD6D80">
      <w:pPr>
        <w:pStyle w:val="Heading2"/>
      </w:pPr>
      <w:bookmarkStart w:id="6" w:name="giao-ca-chiều"/>
      <w:bookmarkEnd w:id="5"/>
      <w:r>
        <w:t>GIAO CA CHI</w:t>
      </w:r>
      <w:r>
        <w:t>Ề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2130"/>
        <w:gridCol w:w="1037"/>
      </w:tblGrid>
      <w:tr w:rsidR="00A02360" w14:paraId="54F25D59" w14:textId="77777777" w:rsidTr="00D5053E">
        <w:tc>
          <w:tcPr>
            <w:tcW w:w="0" w:type="auto"/>
          </w:tcPr>
          <w:p w14:paraId="4A7ABB04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61657672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C7DE622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02360" w14:paraId="385B7B1F" w14:textId="77777777" w:rsidTr="00D5053E">
        <w:tc>
          <w:tcPr>
            <w:tcW w:w="0" w:type="auto"/>
          </w:tcPr>
          <w:p w14:paraId="70F4059B" w14:textId="77777777" w:rsidR="00A02360" w:rsidRDefault="00BD6D80">
            <w:pPr>
              <w:pStyle w:val="Compact"/>
            </w:pPr>
            <w:r>
              <w:t>Gi</w:t>
            </w:r>
            <w:r>
              <w:t>ờ</w:t>
            </w:r>
            <w:r>
              <w:t xml:space="preserve"> v</w:t>
            </w:r>
            <w:r>
              <w:t>ề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C880930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9D55645" w14:textId="77777777" w:rsidR="00A02360" w:rsidRDefault="00A02360">
            <w:pPr>
              <w:pStyle w:val="Compact"/>
            </w:pPr>
          </w:p>
        </w:tc>
      </w:tr>
      <w:tr w:rsidR="00A02360" w14:paraId="36025340" w14:textId="77777777" w:rsidTr="00D5053E">
        <w:tc>
          <w:tcPr>
            <w:tcW w:w="0" w:type="auto"/>
          </w:tcPr>
          <w:p w14:paraId="288F16E0" w14:textId="77777777" w:rsidR="00A02360" w:rsidRDefault="00BD6D80">
            <w:pPr>
              <w:pStyle w:val="Compact"/>
            </w:pPr>
            <w:r>
              <w:t>Giao l</w:t>
            </w:r>
            <w:r>
              <w:t>ạ</w:t>
            </w:r>
            <w:r>
              <w:t>i xe</w:t>
            </w:r>
          </w:p>
        </w:tc>
        <w:tc>
          <w:tcPr>
            <w:tcW w:w="0" w:type="auto"/>
          </w:tcPr>
          <w:p w14:paraId="146D5536" w14:textId="77777777" w:rsidR="00A02360" w:rsidRDefault="00BD6D8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0" w:type="auto"/>
          </w:tcPr>
          <w:p w14:paraId="416AB72F" w14:textId="77777777" w:rsidR="00A02360" w:rsidRDefault="00A02360">
            <w:pPr>
              <w:pStyle w:val="Compact"/>
            </w:pPr>
          </w:p>
        </w:tc>
      </w:tr>
      <w:tr w:rsidR="00A02360" w14:paraId="2EED9561" w14:textId="77777777" w:rsidTr="00D5053E">
        <w:tc>
          <w:tcPr>
            <w:tcW w:w="0" w:type="auto"/>
          </w:tcPr>
          <w:p w14:paraId="12409B8A" w14:textId="77777777" w:rsidR="00A02360" w:rsidRDefault="00BD6D80">
            <w:pPr>
              <w:pStyle w:val="Compact"/>
            </w:pPr>
            <w:r>
              <w:t>N</w:t>
            </w:r>
            <w:r>
              <w:t>ộ</w:t>
            </w:r>
            <w:r>
              <w:t>p danh sách</w:t>
            </w:r>
          </w:p>
        </w:tc>
        <w:tc>
          <w:tcPr>
            <w:tcW w:w="0" w:type="auto"/>
          </w:tcPr>
          <w:p w14:paraId="539BB614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17A4F8E8" w14:textId="77777777" w:rsidR="00A02360" w:rsidRDefault="00A02360">
            <w:pPr>
              <w:pStyle w:val="Compact"/>
            </w:pPr>
          </w:p>
        </w:tc>
      </w:tr>
      <w:tr w:rsidR="00A02360" w14:paraId="7F7CD2D4" w14:textId="77777777" w:rsidTr="00D5053E">
        <w:tc>
          <w:tcPr>
            <w:tcW w:w="0" w:type="auto"/>
          </w:tcPr>
          <w:p w14:paraId="6B886D72" w14:textId="77777777" w:rsidR="00A02360" w:rsidRDefault="00BD6D80">
            <w:pPr>
              <w:pStyle w:val="Compact"/>
            </w:pPr>
            <w:r>
              <w:t>Báo cáo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6BDBABFE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65621998" w14:textId="77777777" w:rsidR="00A02360" w:rsidRDefault="00A02360">
            <w:pPr>
              <w:pStyle w:val="Compact"/>
            </w:pPr>
          </w:p>
        </w:tc>
      </w:tr>
      <w:tr w:rsidR="00A02360" w14:paraId="6197BB4A" w14:textId="77777777" w:rsidTr="00D5053E">
        <w:tc>
          <w:tcPr>
            <w:tcW w:w="0" w:type="auto"/>
          </w:tcPr>
          <w:p w14:paraId="72B0FD75" w14:textId="77777777" w:rsidR="00A02360" w:rsidRDefault="00BD6D80">
            <w:pPr>
              <w:pStyle w:val="Compact"/>
            </w:pPr>
            <w:r>
              <w:t>Nh</w:t>
            </w:r>
            <w:r>
              <w:t>ậ</w:t>
            </w:r>
            <w:r>
              <w:t>n ý ki</w:t>
            </w:r>
            <w:r>
              <w:t>ế</w:t>
            </w:r>
            <w:r>
              <w:t>n PH</w:t>
            </w:r>
          </w:p>
        </w:tc>
        <w:tc>
          <w:tcPr>
            <w:tcW w:w="0" w:type="auto"/>
          </w:tcPr>
          <w:p w14:paraId="0AF867D2" w14:textId="77777777" w:rsidR="00A02360" w:rsidRDefault="00A02360">
            <w:pPr>
              <w:pStyle w:val="Compact"/>
            </w:pPr>
          </w:p>
        </w:tc>
        <w:tc>
          <w:tcPr>
            <w:tcW w:w="0" w:type="auto"/>
          </w:tcPr>
          <w:p w14:paraId="76B38F92" w14:textId="77777777" w:rsidR="00A02360" w:rsidRDefault="00A02360">
            <w:pPr>
              <w:pStyle w:val="Compact"/>
            </w:pPr>
          </w:p>
        </w:tc>
      </w:tr>
    </w:tbl>
    <w:p w14:paraId="14F8EB6A" w14:textId="77777777" w:rsidR="00A02360" w:rsidRDefault="00BD6D80">
      <w:pPr>
        <w:pStyle w:val="Heading2"/>
      </w:pPr>
      <w:bookmarkStart w:id="7" w:name="tổng-kết-ca"/>
      <w:bookmarkEnd w:id="6"/>
      <w:r>
        <w:lastRenderedPageBreak/>
        <w:t>T</w:t>
      </w:r>
      <w:r>
        <w:t>Ổ</w:t>
      </w:r>
      <w:r>
        <w:t>NG K</w:t>
      </w:r>
      <w:r>
        <w:t>Ế</w:t>
      </w:r>
      <w:r>
        <w:t>T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1037"/>
      </w:tblGrid>
      <w:tr w:rsidR="00A02360" w14:paraId="41CE01D8" w14:textId="77777777" w:rsidTr="00D5053E">
        <w:tc>
          <w:tcPr>
            <w:tcW w:w="0" w:type="auto"/>
          </w:tcPr>
          <w:p w14:paraId="2C6BF9B5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5575112" w14:textId="77777777" w:rsidR="00A02360" w:rsidRDefault="00BD6D80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A02360" w14:paraId="15A94969" w14:textId="77777777" w:rsidTr="00D5053E">
        <w:tc>
          <w:tcPr>
            <w:tcW w:w="0" w:type="auto"/>
          </w:tcPr>
          <w:p w14:paraId="1729A14D" w14:textId="77777777" w:rsidR="00A02360" w:rsidRDefault="00BD6D80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đón</w:t>
            </w:r>
          </w:p>
        </w:tc>
        <w:tc>
          <w:tcPr>
            <w:tcW w:w="0" w:type="auto"/>
          </w:tcPr>
          <w:p w14:paraId="331DB4AE" w14:textId="77777777" w:rsidR="00A02360" w:rsidRDefault="00A02360">
            <w:pPr>
              <w:pStyle w:val="Compact"/>
            </w:pPr>
          </w:p>
        </w:tc>
      </w:tr>
      <w:tr w:rsidR="00A02360" w14:paraId="231D042D" w14:textId="77777777" w:rsidTr="00D5053E">
        <w:tc>
          <w:tcPr>
            <w:tcW w:w="0" w:type="auto"/>
          </w:tcPr>
          <w:p w14:paraId="1A71FE97" w14:textId="77777777" w:rsidR="00A02360" w:rsidRDefault="00BD6D80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đưa</w:t>
            </w:r>
          </w:p>
        </w:tc>
        <w:tc>
          <w:tcPr>
            <w:tcW w:w="0" w:type="auto"/>
          </w:tcPr>
          <w:p w14:paraId="2240983C" w14:textId="77777777" w:rsidR="00A02360" w:rsidRDefault="00A02360">
            <w:pPr>
              <w:pStyle w:val="Compact"/>
            </w:pPr>
          </w:p>
        </w:tc>
      </w:tr>
      <w:tr w:rsidR="00A02360" w14:paraId="48B2F2C3" w14:textId="77777777" w:rsidTr="00D5053E">
        <w:tc>
          <w:tcPr>
            <w:tcW w:w="0" w:type="auto"/>
          </w:tcPr>
          <w:p w14:paraId="2B35E5AD" w14:textId="77777777" w:rsidR="00A02360" w:rsidRDefault="00BD6D80">
            <w:pPr>
              <w:pStyle w:val="Compact"/>
            </w:pPr>
            <w:r>
              <w:t>Th</w:t>
            </w:r>
            <w:r>
              <w:t>ờ</w:t>
            </w:r>
            <w:r>
              <w:t>i gian trung bình</w:t>
            </w:r>
          </w:p>
        </w:tc>
        <w:tc>
          <w:tcPr>
            <w:tcW w:w="0" w:type="auto"/>
          </w:tcPr>
          <w:p w14:paraId="4DB8E195" w14:textId="77777777" w:rsidR="00A02360" w:rsidRDefault="00A02360">
            <w:pPr>
              <w:pStyle w:val="Compact"/>
            </w:pPr>
          </w:p>
        </w:tc>
      </w:tr>
      <w:tr w:rsidR="00A02360" w14:paraId="2AA62789" w14:textId="77777777" w:rsidTr="00D5053E">
        <w:tc>
          <w:tcPr>
            <w:tcW w:w="0" w:type="auto"/>
          </w:tcPr>
          <w:p w14:paraId="1417F052" w14:textId="77777777" w:rsidR="00A02360" w:rsidRDefault="00BD6D80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756B2638" w14:textId="77777777" w:rsidR="00A02360" w:rsidRDefault="00A02360">
            <w:pPr>
              <w:pStyle w:val="Compact"/>
            </w:pPr>
          </w:p>
        </w:tc>
      </w:tr>
      <w:tr w:rsidR="00A02360" w14:paraId="577B8A87" w14:textId="77777777" w:rsidTr="00D5053E">
        <w:tc>
          <w:tcPr>
            <w:tcW w:w="0" w:type="auto"/>
          </w:tcPr>
          <w:p w14:paraId="4347698B" w14:textId="77777777" w:rsidR="00A02360" w:rsidRDefault="00BD6D80">
            <w:pPr>
              <w:pStyle w:val="Compact"/>
            </w:pPr>
            <w:r>
              <w:t>Đánh giá chung</w:t>
            </w:r>
          </w:p>
        </w:tc>
        <w:tc>
          <w:tcPr>
            <w:tcW w:w="0" w:type="auto"/>
          </w:tcPr>
          <w:p w14:paraId="25A8CADF" w14:textId="77777777" w:rsidR="00A02360" w:rsidRDefault="00A02360">
            <w:pPr>
              <w:pStyle w:val="Compact"/>
            </w:pPr>
          </w:p>
        </w:tc>
      </w:tr>
    </w:tbl>
    <w:p w14:paraId="397E3BC1" w14:textId="77777777" w:rsidR="00A02360" w:rsidRDefault="00BD6D80">
      <w:pPr>
        <w:pStyle w:val="Heading2"/>
      </w:pPr>
      <w:bookmarkStart w:id="8" w:name="ghi-chú-đặc-biệt"/>
      <w:bookmarkEnd w:id="7"/>
      <w:r>
        <w:t>GHI CHÚ Đ</w:t>
      </w:r>
      <w:r>
        <w:t>Ặ</w:t>
      </w:r>
      <w:r>
        <w:t>C BI</w:t>
      </w:r>
      <w:r>
        <w:t>Ệ</w:t>
      </w:r>
      <w:r>
        <w:t>T</w:t>
      </w:r>
    </w:p>
    <w:p w14:paraId="3AC7255E" w14:textId="77777777" w:rsidR="00A02360" w:rsidRDefault="00BD6D80">
      <w:r>
        <w:pict w14:anchorId="363553F3">
          <v:rect id="_x0000_i1026" style="width:0;height:1.5pt" o:hralign="center" o:hrstd="t" o:hr="t"/>
        </w:pict>
      </w:r>
    </w:p>
    <w:p w14:paraId="04F16137" w14:textId="77777777" w:rsidR="00A02360" w:rsidRDefault="00BD6D80">
      <w:r>
        <w:pict w14:anchorId="36E2516B">
          <v:rect id="_x0000_i1027" style="width:0;height:1.5pt" o:hralign="center" o:hrstd="t" o:hr="t"/>
        </w:pict>
      </w:r>
    </w:p>
    <w:p w14:paraId="3B2B3B32" w14:textId="77777777" w:rsidR="00A02360" w:rsidRDefault="00BD6D80">
      <w:r>
        <w:pict w14:anchorId="235A3BEE">
          <v:rect id="_x0000_i1028" style="width:0;height:1.5pt" o:hralign="center" o:hrstd="t" o:hr="t"/>
        </w:pict>
      </w:r>
    </w:p>
    <w:p w14:paraId="048ABA32" w14:textId="77777777" w:rsidR="00A02360" w:rsidRDefault="00BD6D80">
      <w:r>
        <w:pict w14:anchorId="57B9ECEE">
          <v:rect id="_x0000_i1029" style="width:0;height:1.5pt" o:hralign="center" o:hrstd="t" o:hr="t"/>
        </w:pict>
      </w:r>
    </w:p>
    <w:p w14:paraId="5915B926" w14:textId="77777777" w:rsidR="00A02360" w:rsidRDefault="00BD6D8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tài x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NV h</w:t>
      </w:r>
      <w:r>
        <w:rPr>
          <w:b/>
          <w:bCs/>
          <w:i/>
          <w:iCs/>
        </w:rPr>
        <w:t>ỗ</w:t>
      </w:r>
      <w:r>
        <w:rPr>
          <w:b/>
          <w:bCs/>
          <w:i/>
          <w:iCs/>
        </w:rPr>
        <w:t xml:space="preserve"> tr</w:t>
      </w:r>
      <w:r>
        <w:rPr>
          <w:b/>
          <w:bCs/>
          <w:i/>
          <w:iCs/>
        </w:rPr>
        <w:t>ợ</w:t>
      </w:r>
      <w:r>
        <w:rPr>
          <w:b/>
          <w:bCs/>
          <w:i/>
          <w:iCs/>
        </w:rPr>
        <w:t>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đi</w:t>
      </w:r>
      <w:r>
        <w:rPr>
          <w:b/>
          <w:bCs/>
          <w:i/>
          <w:iCs/>
        </w:rPr>
        <w:t>ề</w:t>
      </w:r>
      <w:r>
        <w:rPr>
          <w:b/>
          <w:bCs/>
          <w:i/>
          <w:iCs/>
        </w:rPr>
        <w:t>u ph</w:t>
      </w:r>
      <w:r>
        <w:rPr>
          <w:b/>
          <w:bCs/>
          <w:i/>
          <w:iCs/>
        </w:rPr>
        <w:t>ố</w:t>
      </w:r>
      <w:r>
        <w:rPr>
          <w:b/>
          <w:bCs/>
          <w:i/>
          <w:iCs/>
        </w:rPr>
        <w:t>i: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8"/>
    </w:p>
    <w:sectPr w:rsidR="00A0236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CDE52" w14:textId="77777777" w:rsidR="00BD6D80" w:rsidRDefault="00BD6D80" w:rsidP="00D5053E">
      <w:pPr>
        <w:spacing w:line="240" w:lineRule="auto"/>
      </w:pPr>
      <w:r>
        <w:separator/>
      </w:r>
    </w:p>
  </w:endnote>
  <w:endnote w:type="continuationSeparator" w:id="0">
    <w:p w14:paraId="75AD77AD" w14:textId="77777777" w:rsidR="00BD6D80" w:rsidRDefault="00BD6D80" w:rsidP="00D5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D78A3" w14:textId="77777777" w:rsidR="00BD6D80" w:rsidRDefault="00BD6D80" w:rsidP="00D5053E">
      <w:pPr>
        <w:spacing w:line="240" w:lineRule="auto"/>
      </w:pPr>
      <w:r>
        <w:separator/>
      </w:r>
    </w:p>
  </w:footnote>
  <w:footnote w:type="continuationSeparator" w:id="0">
    <w:p w14:paraId="1D4007A0" w14:textId="77777777" w:rsidR="00BD6D80" w:rsidRDefault="00BD6D80" w:rsidP="00D5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CF4A" w14:textId="77777777" w:rsidR="00D5053E" w:rsidRPr="00A33244" w:rsidRDefault="00D5053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1E44165" wp14:editId="1CAD8EB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3C7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5F6476B" w14:textId="77777777" w:rsidR="00D5053E" w:rsidRDefault="00D50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8069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A66E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360"/>
    <w:rsid w:val="00A02360"/>
    <w:rsid w:val="00BD6D80"/>
    <w:rsid w:val="00D5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86449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053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053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053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053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5053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5053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5053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5053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3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3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5053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5053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053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053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3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505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53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505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53E"/>
    <w:rPr>
      <w:rFonts w:ascii="Times New Roman" w:hAnsi="Times New Roman"/>
      <w:szCs w:val="22"/>
    </w:rPr>
  </w:style>
  <w:style w:type="character" w:styleId="Emphasis">
    <w:name w:val="Emphasis"/>
    <w:rsid w:val="00D5053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5053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5053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5053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505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2026-01-29T02:45:00Z</dcterms:created>
  <dcterms:modified xsi:type="dcterms:W3CDTF">2026-01-29T02:45:00Z</dcterms:modified>
</cp:coreProperties>
</file>