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CB6D" w14:textId="77777777" w:rsidR="00CB0CC0" w:rsidRDefault="00D11EDD" w:rsidP="00550812">
      <w:pPr>
        <w:pStyle w:val="Title"/>
      </w:pPr>
      <w:bookmarkStart w:id="0" w:name="bm-28-danh-sách-học-sinh-theo-xe"/>
      <w:r>
        <w:t>BM-28: DANH SÁCH H</w:t>
      </w:r>
      <w:r>
        <w:t>Ọ</w:t>
      </w:r>
      <w:r>
        <w:t>C SINH THEO XE</w:t>
      </w:r>
    </w:p>
    <w:p w14:paraId="7451F2DB" w14:textId="77777777" w:rsidR="00CB0CC0" w:rsidRDefault="00D11ED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QT-01-SOP-02-BM-28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6DEA8BC" w14:textId="77777777" w:rsidR="00CB0CC0" w:rsidRDefault="00D11EDD">
      <w:r>
        <w:pict w14:anchorId="56AA5519">
          <v:rect id="_x0000_i1025" style="width:0;height:1.5pt" o:hralign="center" o:hrstd="t" o:hr="t"/>
        </w:pict>
      </w:r>
    </w:p>
    <w:p w14:paraId="26FBDA70" w14:textId="77777777" w:rsidR="00CB0CC0" w:rsidRDefault="00D11EDD">
      <w:pPr>
        <w:pStyle w:val="Heading2"/>
      </w:pPr>
      <w:bookmarkStart w:id="1" w:name="thông-tin-xe"/>
      <w:r>
        <w:t>THÔNG TIN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1157"/>
      </w:tblGrid>
      <w:tr w:rsidR="00CB0CC0" w14:paraId="6B4DAE5F" w14:textId="77777777" w:rsidTr="00550812">
        <w:tc>
          <w:tcPr>
            <w:tcW w:w="0" w:type="auto"/>
          </w:tcPr>
          <w:p w14:paraId="26F7BFA0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97F14CD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B0CC0" w14:paraId="4430CEF5" w14:textId="77777777" w:rsidTr="00550812">
        <w:tc>
          <w:tcPr>
            <w:tcW w:w="0" w:type="auto"/>
          </w:tcPr>
          <w:p w14:paraId="1E2771AB" w14:textId="77777777" w:rsidR="00CB0CC0" w:rsidRDefault="00D11EDD">
            <w:pPr>
              <w:pStyle w:val="Compact"/>
            </w:pPr>
            <w:r>
              <w:t>Mã 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6A406A09" w14:textId="77777777" w:rsidR="00CB0CC0" w:rsidRDefault="00CB0CC0">
            <w:pPr>
              <w:pStyle w:val="Compact"/>
            </w:pPr>
          </w:p>
        </w:tc>
      </w:tr>
      <w:tr w:rsidR="00CB0CC0" w14:paraId="408ABB1A" w14:textId="77777777" w:rsidTr="00550812">
        <w:tc>
          <w:tcPr>
            <w:tcW w:w="0" w:type="auto"/>
          </w:tcPr>
          <w:p w14:paraId="1F80783B" w14:textId="77777777" w:rsidR="00CB0CC0" w:rsidRDefault="00D11EDD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1E912024" w14:textId="77777777" w:rsidR="00CB0CC0" w:rsidRDefault="00CB0CC0">
            <w:pPr>
              <w:pStyle w:val="Compact"/>
            </w:pPr>
          </w:p>
        </w:tc>
      </w:tr>
      <w:tr w:rsidR="00CB0CC0" w14:paraId="2E3E6D45" w14:textId="77777777" w:rsidTr="00550812">
        <w:tc>
          <w:tcPr>
            <w:tcW w:w="0" w:type="auto"/>
          </w:tcPr>
          <w:p w14:paraId="2538ACDD" w14:textId="77777777" w:rsidR="00CB0CC0" w:rsidRDefault="00D11EDD">
            <w:pPr>
              <w:pStyle w:val="Compact"/>
            </w:pPr>
            <w:r>
              <w:t>Tài x</w:t>
            </w:r>
            <w:r>
              <w:t>ế</w:t>
            </w:r>
          </w:p>
        </w:tc>
        <w:tc>
          <w:tcPr>
            <w:tcW w:w="0" w:type="auto"/>
          </w:tcPr>
          <w:p w14:paraId="0A4C5AA7" w14:textId="77777777" w:rsidR="00CB0CC0" w:rsidRDefault="00CB0CC0">
            <w:pPr>
              <w:pStyle w:val="Compact"/>
            </w:pPr>
          </w:p>
        </w:tc>
      </w:tr>
      <w:tr w:rsidR="00CB0CC0" w14:paraId="11D9F35E" w14:textId="77777777" w:rsidTr="00550812">
        <w:tc>
          <w:tcPr>
            <w:tcW w:w="0" w:type="auto"/>
          </w:tcPr>
          <w:p w14:paraId="2BF2B72D" w14:textId="77777777" w:rsidR="00CB0CC0" w:rsidRDefault="00D11EDD">
            <w:pPr>
              <w:pStyle w:val="Compact"/>
            </w:pPr>
            <w:r>
              <w:t>Nhân viên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1969FB4A" w14:textId="77777777" w:rsidR="00CB0CC0" w:rsidRDefault="00CB0CC0">
            <w:pPr>
              <w:pStyle w:val="Compact"/>
            </w:pPr>
          </w:p>
        </w:tc>
      </w:tr>
      <w:tr w:rsidR="00CB0CC0" w14:paraId="4939EA40" w14:textId="77777777" w:rsidTr="00550812">
        <w:tc>
          <w:tcPr>
            <w:tcW w:w="0" w:type="auto"/>
          </w:tcPr>
          <w:p w14:paraId="715A1A70" w14:textId="77777777" w:rsidR="00CB0CC0" w:rsidRDefault="00D11EDD">
            <w:pPr>
              <w:pStyle w:val="Compact"/>
            </w:pPr>
            <w:r>
              <w:t>Ngày l</w:t>
            </w:r>
            <w:r>
              <w:t>ậ</w:t>
            </w:r>
            <w:r>
              <w:t>p danh sách</w:t>
            </w:r>
          </w:p>
        </w:tc>
        <w:tc>
          <w:tcPr>
            <w:tcW w:w="0" w:type="auto"/>
          </w:tcPr>
          <w:p w14:paraId="28B52ADB" w14:textId="77777777" w:rsidR="00CB0CC0" w:rsidRDefault="00CB0CC0">
            <w:pPr>
              <w:pStyle w:val="Compact"/>
            </w:pPr>
          </w:p>
        </w:tc>
      </w:tr>
    </w:tbl>
    <w:p w14:paraId="4DDC7928" w14:textId="77777777" w:rsidR="00CB0CC0" w:rsidRDefault="00D11EDD">
      <w:pPr>
        <w:pStyle w:val="Heading2"/>
      </w:pPr>
      <w:bookmarkStart w:id="2" w:name="danh-sách-học-sinh"/>
      <w:bookmarkEnd w:id="1"/>
      <w:r>
        <w:t>DANH SÁCH H</w:t>
      </w:r>
      <w:r>
        <w:t>Ọ</w:t>
      </w:r>
      <w:r>
        <w:t>C SINH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CB0CC0" w14:paraId="6ECF1AE1" w14:textId="77777777" w:rsidTr="00550812">
        <w:tc>
          <w:tcPr>
            <w:tcW w:w="1131" w:type="dxa"/>
          </w:tcPr>
          <w:p w14:paraId="1E20E08E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6E536613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131" w:type="dxa"/>
          </w:tcPr>
          <w:p w14:paraId="107FD37A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131" w:type="dxa"/>
          </w:tcPr>
          <w:p w14:paraId="12E0AA71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đón</w:t>
            </w:r>
          </w:p>
        </w:tc>
        <w:tc>
          <w:tcPr>
            <w:tcW w:w="1131" w:type="dxa"/>
          </w:tcPr>
          <w:p w14:paraId="4FF77097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SĐT PH</w:t>
            </w:r>
          </w:p>
        </w:tc>
        <w:tc>
          <w:tcPr>
            <w:tcW w:w="1131" w:type="dxa"/>
          </w:tcPr>
          <w:p w14:paraId="62A72BE4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đón</w:t>
            </w:r>
          </w:p>
        </w:tc>
        <w:tc>
          <w:tcPr>
            <w:tcW w:w="1131" w:type="dxa"/>
          </w:tcPr>
          <w:p w14:paraId="424BBE44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CB0CC0" w14:paraId="0BA05419" w14:textId="77777777" w:rsidTr="00550812">
        <w:tc>
          <w:tcPr>
            <w:tcW w:w="1131" w:type="dxa"/>
          </w:tcPr>
          <w:p w14:paraId="1A472453" w14:textId="77777777" w:rsidR="00CB0CC0" w:rsidRDefault="00D11EDD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36493DEC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32D9624C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89CD619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3CE6AC8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70E32B22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5FAA532" w14:textId="77777777" w:rsidR="00CB0CC0" w:rsidRDefault="00CB0CC0">
            <w:pPr>
              <w:pStyle w:val="Compact"/>
            </w:pPr>
          </w:p>
        </w:tc>
      </w:tr>
      <w:tr w:rsidR="00CB0CC0" w14:paraId="117F6023" w14:textId="77777777" w:rsidTr="00550812">
        <w:tc>
          <w:tcPr>
            <w:tcW w:w="1131" w:type="dxa"/>
          </w:tcPr>
          <w:p w14:paraId="20C6E9E6" w14:textId="77777777" w:rsidR="00CB0CC0" w:rsidRDefault="00D11EDD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0A07D37B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948CEA0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92BD221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128F516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B4F1033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32D721B" w14:textId="77777777" w:rsidR="00CB0CC0" w:rsidRDefault="00CB0CC0">
            <w:pPr>
              <w:pStyle w:val="Compact"/>
            </w:pPr>
          </w:p>
        </w:tc>
      </w:tr>
      <w:tr w:rsidR="00CB0CC0" w14:paraId="14DB6759" w14:textId="77777777" w:rsidTr="00550812">
        <w:tc>
          <w:tcPr>
            <w:tcW w:w="1131" w:type="dxa"/>
          </w:tcPr>
          <w:p w14:paraId="5E97C886" w14:textId="77777777" w:rsidR="00CB0CC0" w:rsidRDefault="00D11EDD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7FF4A427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74A6673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C493467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F6C191B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10BD170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7D6E8B1A" w14:textId="77777777" w:rsidR="00CB0CC0" w:rsidRDefault="00CB0CC0">
            <w:pPr>
              <w:pStyle w:val="Compact"/>
            </w:pPr>
          </w:p>
        </w:tc>
      </w:tr>
      <w:tr w:rsidR="00CB0CC0" w14:paraId="78C71E77" w14:textId="77777777" w:rsidTr="00550812">
        <w:tc>
          <w:tcPr>
            <w:tcW w:w="1131" w:type="dxa"/>
          </w:tcPr>
          <w:p w14:paraId="40188165" w14:textId="77777777" w:rsidR="00CB0CC0" w:rsidRDefault="00D11EDD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0728E526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6EB9408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69ADDB5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E384AB0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09604ED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3647BA69" w14:textId="77777777" w:rsidR="00CB0CC0" w:rsidRDefault="00CB0CC0">
            <w:pPr>
              <w:pStyle w:val="Compact"/>
            </w:pPr>
          </w:p>
        </w:tc>
      </w:tr>
      <w:tr w:rsidR="00CB0CC0" w14:paraId="3FEE99F1" w14:textId="77777777" w:rsidTr="00550812">
        <w:tc>
          <w:tcPr>
            <w:tcW w:w="1131" w:type="dxa"/>
          </w:tcPr>
          <w:p w14:paraId="09E8B0A6" w14:textId="77777777" w:rsidR="00CB0CC0" w:rsidRDefault="00D11EDD">
            <w:pPr>
              <w:pStyle w:val="Compact"/>
            </w:pPr>
            <w:r>
              <w:t>5</w:t>
            </w:r>
          </w:p>
        </w:tc>
        <w:tc>
          <w:tcPr>
            <w:tcW w:w="1131" w:type="dxa"/>
          </w:tcPr>
          <w:p w14:paraId="3ECD75B2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B28F9A4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DFDE976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30F22876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507137A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B831CA5" w14:textId="77777777" w:rsidR="00CB0CC0" w:rsidRDefault="00CB0CC0">
            <w:pPr>
              <w:pStyle w:val="Compact"/>
            </w:pPr>
          </w:p>
        </w:tc>
      </w:tr>
      <w:tr w:rsidR="00CB0CC0" w14:paraId="588F3B31" w14:textId="77777777" w:rsidTr="00550812">
        <w:tc>
          <w:tcPr>
            <w:tcW w:w="1131" w:type="dxa"/>
          </w:tcPr>
          <w:p w14:paraId="3F948EA3" w14:textId="77777777" w:rsidR="00CB0CC0" w:rsidRDefault="00D11EDD">
            <w:pPr>
              <w:pStyle w:val="Compact"/>
            </w:pPr>
            <w:r>
              <w:t>6</w:t>
            </w:r>
          </w:p>
        </w:tc>
        <w:tc>
          <w:tcPr>
            <w:tcW w:w="1131" w:type="dxa"/>
          </w:tcPr>
          <w:p w14:paraId="4130E61F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BF9041D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B1F7FA2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32706569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CEF34DA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FCB6285" w14:textId="77777777" w:rsidR="00CB0CC0" w:rsidRDefault="00CB0CC0">
            <w:pPr>
              <w:pStyle w:val="Compact"/>
            </w:pPr>
          </w:p>
        </w:tc>
      </w:tr>
      <w:tr w:rsidR="00CB0CC0" w14:paraId="16415895" w14:textId="77777777" w:rsidTr="00550812">
        <w:tc>
          <w:tcPr>
            <w:tcW w:w="1131" w:type="dxa"/>
          </w:tcPr>
          <w:p w14:paraId="09DEAD75" w14:textId="77777777" w:rsidR="00CB0CC0" w:rsidRDefault="00D11EDD">
            <w:pPr>
              <w:pStyle w:val="Compact"/>
            </w:pPr>
            <w:r>
              <w:t>7</w:t>
            </w:r>
          </w:p>
        </w:tc>
        <w:tc>
          <w:tcPr>
            <w:tcW w:w="1131" w:type="dxa"/>
          </w:tcPr>
          <w:p w14:paraId="3EB10F23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99E7CF2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02C117A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75A74CAF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E35CDD6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12652BF" w14:textId="77777777" w:rsidR="00CB0CC0" w:rsidRDefault="00CB0CC0">
            <w:pPr>
              <w:pStyle w:val="Compact"/>
            </w:pPr>
          </w:p>
        </w:tc>
      </w:tr>
      <w:tr w:rsidR="00CB0CC0" w14:paraId="0264D049" w14:textId="77777777" w:rsidTr="00550812">
        <w:tc>
          <w:tcPr>
            <w:tcW w:w="1131" w:type="dxa"/>
          </w:tcPr>
          <w:p w14:paraId="63F014E2" w14:textId="77777777" w:rsidR="00CB0CC0" w:rsidRDefault="00D11EDD">
            <w:pPr>
              <w:pStyle w:val="Compact"/>
            </w:pPr>
            <w:r>
              <w:t>8</w:t>
            </w:r>
          </w:p>
        </w:tc>
        <w:tc>
          <w:tcPr>
            <w:tcW w:w="1131" w:type="dxa"/>
          </w:tcPr>
          <w:p w14:paraId="0C5E0A41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EBC2586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2F84B36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A6A4609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A0DA4EF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87D1A3F" w14:textId="77777777" w:rsidR="00CB0CC0" w:rsidRDefault="00CB0CC0">
            <w:pPr>
              <w:pStyle w:val="Compact"/>
            </w:pPr>
          </w:p>
        </w:tc>
      </w:tr>
      <w:tr w:rsidR="00CB0CC0" w14:paraId="09AC0531" w14:textId="77777777" w:rsidTr="00550812">
        <w:tc>
          <w:tcPr>
            <w:tcW w:w="1131" w:type="dxa"/>
          </w:tcPr>
          <w:p w14:paraId="70973B7C" w14:textId="77777777" w:rsidR="00CB0CC0" w:rsidRDefault="00D11EDD">
            <w:pPr>
              <w:pStyle w:val="Compact"/>
            </w:pPr>
            <w:r>
              <w:t>9</w:t>
            </w:r>
          </w:p>
        </w:tc>
        <w:tc>
          <w:tcPr>
            <w:tcW w:w="1131" w:type="dxa"/>
          </w:tcPr>
          <w:p w14:paraId="74D20260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37B2173C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632241A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C9FC1FB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7E16710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D3BC972" w14:textId="77777777" w:rsidR="00CB0CC0" w:rsidRDefault="00CB0CC0">
            <w:pPr>
              <w:pStyle w:val="Compact"/>
            </w:pPr>
          </w:p>
        </w:tc>
      </w:tr>
      <w:tr w:rsidR="00CB0CC0" w14:paraId="64E2179C" w14:textId="77777777" w:rsidTr="00550812">
        <w:tc>
          <w:tcPr>
            <w:tcW w:w="1131" w:type="dxa"/>
          </w:tcPr>
          <w:p w14:paraId="274FD60F" w14:textId="77777777" w:rsidR="00CB0CC0" w:rsidRDefault="00D11EDD">
            <w:pPr>
              <w:pStyle w:val="Compact"/>
            </w:pPr>
            <w:r>
              <w:t>10</w:t>
            </w:r>
          </w:p>
        </w:tc>
        <w:tc>
          <w:tcPr>
            <w:tcW w:w="1131" w:type="dxa"/>
          </w:tcPr>
          <w:p w14:paraId="3CD3CC33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44D96B2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F9B0028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861E20A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E295580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2C1EE5D" w14:textId="77777777" w:rsidR="00CB0CC0" w:rsidRDefault="00CB0CC0">
            <w:pPr>
              <w:pStyle w:val="Compact"/>
            </w:pPr>
          </w:p>
        </w:tc>
      </w:tr>
      <w:tr w:rsidR="00CB0CC0" w14:paraId="0CBEDF6E" w14:textId="77777777" w:rsidTr="00550812">
        <w:tc>
          <w:tcPr>
            <w:tcW w:w="1131" w:type="dxa"/>
          </w:tcPr>
          <w:p w14:paraId="50B0B3DC" w14:textId="77777777" w:rsidR="00CB0CC0" w:rsidRDefault="00D11EDD">
            <w:pPr>
              <w:pStyle w:val="Compact"/>
            </w:pPr>
            <w:r>
              <w:lastRenderedPageBreak/>
              <w:t>11</w:t>
            </w:r>
          </w:p>
        </w:tc>
        <w:tc>
          <w:tcPr>
            <w:tcW w:w="1131" w:type="dxa"/>
          </w:tcPr>
          <w:p w14:paraId="25F0D6E4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370A5BF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33935DB7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377EFA57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D56B2AD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2114CE0" w14:textId="77777777" w:rsidR="00CB0CC0" w:rsidRDefault="00CB0CC0">
            <w:pPr>
              <w:pStyle w:val="Compact"/>
            </w:pPr>
          </w:p>
        </w:tc>
      </w:tr>
      <w:tr w:rsidR="00CB0CC0" w14:paraId="01240BCE" w14:textId="77777777" w:rsidTr="00550812">
        <w:tc>
          <w:tcPr>
            <w:tcW w:w="1131" w:type="dxa"/>
          </w:tcPr>
          <w:p w14:paraId="118E3F54" w14:textId="77777777" w:rsidR="00CB0CC0" w:rsidRDefault="00D11EDD">
            <w:pPr>
              <w:pStyle w:val="Compact"/>
            </w:pPr>
            <w:r>
              <w:t>12</w:t>
            </w:r>
          </w:p>
        </w:tc>
        <w:tc>
          <w:tcPr>
            <w:tcW w:w="1131" w:type="dxa"/>
          </w:tcPr>
          <w:p w14:paraId="19202E1E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295FC02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EF19AAA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5C73F9B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7DFF19A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544880D" w14:textId="77777777" w:rsidR="00CB0CC0" w:rsidRDefault="00CB0CC0">
            <w:pPr>
              <w:pStyle w:val="Compact"/>
            </w:pPr>
          </w:p>
        </w:tc>
      </w:tr>
      <w:tr w:rsidR="00CB0CC0" w14:paraId="67EEFDA7" w14:textId="77777777" w:rsidTr="00550812">
        <w:tc>
          <w:tcPr>
            <w:tcW w:w="1131" w:type="dxa"/>
          </w:tcPr>
          <w:p w14:paraId="5EE59056" w14:textId="77777777" w:rsidR="00CB0CC0" w:rsidRDefault="00D11EDD">
            <w:pPr>
              <w:pStyle w:val="Compact"/>
            </w:pPr>
            <w:r>
              <w:t>13</w:t>
            </w:r>
          </w:p>
        </w:tc>
        <w:tc>
          <w:tcPr>
            <w:tcW w:w="1131" w:type="dxa"/>
          </w:tcPr>
          <w:p w14:paraId="27DF1D6B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35785F93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5F74BBD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B217A7C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E64C54F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AF22E81" w14:textId="77777777" w:rsidR="00CB0CC0" w:rsidRDefault="00CB0CC0">
            <w:pPr>
              <w:pStyle w:val="Compact"/>
            </w:pPr>
          </w:p>
        </w:tc>
      </w:tr>
      <w:tr w:rsidR="00CB0CC0" w14:paraId="5BAB644E" w14:textId="77777777" w:rsidTr="00550812">
        <w:tc>
          <w:tcPr>
            <w:tcW w:w="1131" w:type="dxa"/>
          </w:tcPr>
          <w:p w14:paraId="5685D3FF" w14:textId="77777777" w:rsidR="00CB0CC0" w:rsidRDefault="00D11EDD">
            <w:pPr>
              <w:pStyle w:val="Compact"/>
            </w:pPr>
            <w:r>
              <w:t>14</w:t>
            </w:r>
          </w:p>
        </w:tc>
        <w:tc>
          <w:tcPr>
            <w:tcW w:w="1131" w:type="dxa"/>
          </w:tcPr>
          <w:p w14:paraId="6722BFCA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3B24A6A3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8199788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8D6E77D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77B9142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A806B90" w14:textId="77777777" w:rsidR="00CB0CC0" w:rsidRDefault="00CB0CC0">
            <w:pPr>
              <w:pStyle w:val="Compact"/>
            </w:pPr>
          </w:p>
        </w:tc>
      </w:tr>
      <w:tr w:rsidR="00CB0CC0" w14:paraId="118F917C" w14:textId="77777777" w:rsidTr="00550812">
        <w:tc>
          <w:tcPr>
            <w:tcW w:w="1131" w:type="dxa"/>
          </w:tcPr>
          <w:p w14:paraId="5933DAE0" w14:textId="77777777" w:rsidR="00CB0CC0" w:rsidRDefault="00D11EDD">
            <w:pPr>
              <w:pStyle w:val="Compact"/>
            </w:pPr>
            <w:r>
              <w:t>15</w:t>
            </w:r>
          </w:p>
        </w:tc>
        <w:tc>
          <w:tcPr>
            <w:tcW w:w="1131" w:type="dxa"/>
          </w:tcPr>
          <w:p w14:paraId="3560BBB6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B0E0404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3BCF18F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28BC833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78C30C9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83843D9" w14:textId="77777777" w:rsidR="00CB0CC0" w:rsidRDefault="00CB0CC0">
            <w:pPr>
              <w:pStyle w:val="Compact"/>
            </w:pPr>
          </w:p>
        </w:tc>
      </w:tr>
      <w:tr w:rsidR="00CB0CC0" w14:paraId="2E81FF23" w14:textId="77777777" w:rsidTr="00550812">
        <w:tc>
          <w:tcPr>
            <w:tcW w:w="1131" w:type="dxa"/>
          </w:tcPr>
          <w:p w14:paraId="4BCCF79F" w14:textId="77777777" w:rsidR="00CB0CC0" w:rsidRDefault="00D11EDD">
            <w:pPr>
              <w:pStyle w:val="Compact"/>
            </w:pPr>
            <w:r>
              <w:t>16</w:t>
            </w:r>
          </w:p>
        </w:tc>
        <w:tc>
          <w:tcPr>
            <w:tcW w:w="1131" w:type="dxa"/>
          </w:tcPr>
          <w:p w14:paraId="114463BC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7B2D607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72C97CE4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36C9396E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0ACFB83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739C686" w14:textId="77777777" w:rsidR="00CB0CC0" w:rsidRDefault="00CB0CC0">
            <w:pPr>
              <w:pStyle w:val="Compact"/>
            </w:pPr>
          </w:p>
        </w:tc>
      </w:tr>
      <w:tr w:rsidR="00CB0CC0" w14:paraId="7CAA62AA" w14:textId="77777777" w:rsidTr="00550812">
        <w:tc>
          <w:tcPr>
            <w:tcW w:w="1131" w:type="dxa"/>
          </w:tcPr>
          <w:p w14:paraId="4C25B03D" w14:textId="77777777" w:rsidR="00CB0CC0" w:rsidRDefault="00D11EDD">
            <w:pPr>
              <w:pStyle w:val="Compact"/>
            </w:pPr>
            <w:r>
              <w:t>17</w:t>
            </w:r>
          </w:p>
        </w:tc>
        <w:tc>
          <w:tcPr>
            <w:tcW w:w="1131" w:type="dxa"/>
          </w:tcPr>
          <w:p w14:paraId="5CE6FBC9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4562FE1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97786C2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97986E9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66396897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36E61CA" w14:textId="77777777" w:rsidR="00CB0CC0" w:rsidRDefault="00CB0CC0">
            <w:pPr>
              <w:pStyle w:val="Compact"/>
            </w:pPr>
          </w:p>
        </w:tc>
      </w:tr>
      <w:tr w:rsidR="00CB0CC0" w14:paraId="4646BDA0" w14:textId="77777777" w:rsidTr="00550812">
        <w:tc>
          <w:tcPr>
            <w:tcW w:w="1131" w:type="dxa"/>
          </w:tcPr>
          <w:p w14:paraId="2F97FD42" w14:textId="77777777" w:rsidR="00CB0CC0" w:rsidRDefault="00D11EDD">
            <w:pPr>
              <w:pStyle w:val="Compact"/>
            </w:pPr>
            <w:r>
              <w:t>18</w:t>
            </w:r>
          </w:p>
        </w:tc>
        <w:tc>
          <w:tcPr>
            <w:tcW w:w="1131" w:type="dxa"/>
          </w:tcPr>
          <w:p w14:paraId="74DB9D39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82B8227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82CE21E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CEB6B78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4E86BAE0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1BC0CE0" w14:textId="77777777" w:rsidR="00CB0CC0" w:rsidRDefault="00CB0CC0">
            <w:pPr>
              <w:pStyle w:val="Compact"/>
            </w:pPr>
          </w:p>
        </w:tc>
      </w:tr>
      <w:tr w:rsidR="00CB0CC0" w14:paraId="15508FE5" w14:textId="77777777" w:rsidTr="00550812">
        <w:tc>
          <w:tcPr>
            <w:tcW w:w="1131" w:type="dxa"/>
          </w:tcPr>
          <w:p w14:paraId="22E56B35" w14:textId="77777777" w:rsidR="00CB0CC0" w:rsidRDefault="00D11EDD">
            <w:pPr>
              <w:pStyle w:val="Compact"/>
            </w:pPr>
            <w:r>
              <w:t>19</w:t>
            </w:r>
          </w:p>
        </w:tc>
        <w:tc>
          <w:tcPr>
            <w:tcW w:w="1131" w:type="dxa"/>
          </w:tcPr>
          <w:p w14:paraId="564EA00D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15EFDB9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438645E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26F52E7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3CC18D8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7E207C2" w14:textId="77777777" w:rsidR="00CB0CC0" w:rsidRDefault="00CB0CC0">
            <w:pPr>
              <w:pStyle w:val="Compact"/>
            </w:pPr>
          </w:p>
        </w:tc>
      </w:tr>
      <w:tr w:rsidR="00CB0CC0" w14:paraId="3ECDE442" w14:textId="77777777" w:rsidTr="00550812">
        <w:tc>
          <w:tcPr>
            <w:tcW w:w="1131" w:type="dxa"/>
          </w:tcPr>
          <w:p w14:paraId="4EAD05AE" w14:textId="77777777" w:rsidR="00CB0CC0" w:rsidRDefault="00D11EDD">
            <w:pPr>
              <w:pStyle w:val="Compact"/>
            </w:pPr>
            <w:r>
              <w:t>20</w:t>
            </w:r>
          </w:p>
        </w:tc>
        <w:tc>
          <w:tcPr>
            <w:tcW w:w="1131" w:type="dxa"/>
          </w:tcPr>
          <w:p w14:paraId="5EBFB49C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7B809AB0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0FBB3FDC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1D8DA062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5D4E91B0" w14:textId="77777777" w:rsidR="00CB0CC0" w:rsidRDefault="00CB0CC0">
            <w:pPr>
              <w:pStyle w:val="Compact"/>
            </w:pPr>
          </w:p>
        </w:tc>
        <w:tc>
          <w:tcPr>
            <w:tcW w:w="1131" w:type="dxa"/>
          </w:tcPr>
          <w:p w14:paraId="2A37EEB8" w14:textId="77777777" w:rsidR="00CB0CC0" w:rsidRDefault="00CB0CC0">
            <w:pPr>
              <w:pStyle w:val="Compact"/>
            </w:pPr>
          </w:p>
        </w:tc>
      </w:tr>
    </w:tbl>
    <w:p w14:paraId="7BBA8287" w14:textId="77777777" w:rsidR="00CB0CC0" w:rsidRDefault="00D11EDD">
      <w:pPr>
        <w:pStyle w:val="Heading2"/>
      </w:pPr>
      <w:bookmarkStart w:id="3" w:name="tổng-kết"/>
      <w:bookmarkEnd w:id="2"/>
      <w:r>
        <w:t>T</w:t>
      </w:r>
      <w:r>
        <w:t>Ổ</w:t>
      </w:r>
      <w:r>
        <w:t>NG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1127"/>
      </w:tblGrid>
      <w:tr w:rsidR="00CB0CC0" w14:paraId="5D36330F" w14:textId="77777777" w:rsidTr="00550812">
        <w:tc>
          <w:tcPr>
            <w:tcW w:w="0" w:type="auto"/>
          </w:tcPr>
          <w:p w14:paraId="3D2E6AFB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8CAF56D" w14:textId="77777777" w:rsidR="00CB0CC0" w:rsidRDefault="00D11ED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CB0CC0" w14:paraId="1DD2A4E4" w14:textId="77777777" w:rsidTr="00550812">
        <w:tc>
          <w:tcPr>
            <w:tcW w:w="0" w:type="auto"/>
          </w:tcPr>
          <w:p w14:paraId="0351A5D6" w14:textId="77777777" w:rsidR="00CB0CC0" w:rsidRDefault="00D11EDD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6E53BEFB" w14:textId="77777777" w:rsidR="00CB0CC0" w:rsidRDefault="00CB0CC0">
            <w:pPr>
              <w:pStyle w:val="Compact"/>
            </w:pPr>
          </w:p>
        </w:tc>
      </w:tr>
      <w:tr w:rsidR="00CB0CC0" w14:paraId="49F00506" w14:textId="77777777" w:rsidTr="00550812">
        <w:tc>
          <w:tcPr>
            <w:tcW w:w="0" w:type="auto"/>
          </w:tcPr>
          <w:p w14:paraId="350C730E" w14:textId="77777777" w:rsidR="00CB0CC0" w:rsidRDefault="00D11EDD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ể</w:t>
            </w:r>
            <w:r>
              <w:t>m đón</w:t>
            </w:r>
          </w:p>
        </w:tc>
        <w:tc>
          <w:tcPr>
            <w:tcW w:w="0" w:type="auto"/>
          </w:tcPr>
          <w:p w14:paraId="39A6AAB7" w14:textId="77777777" w:rsidR="00CB0CC0" w:rsidRDefault="00CB0CC0">
            <w:pPr>
              <w:pStyle w:val="Compact"/>
            </w:pPr>
          </w:p>
        </w:tc>
      </w:tr>
      <w:tr w:rsidR="00CB0CC0" w14:paraId="70D5AC47" w14:textId="77777777" w:rsidTr="00550812">
        <w:tc>
          <w:tcPr>
            <w:tcW w:w="0" w:type="auto"/>
          </w:tcPr>
          <w:p w14:paraId="17FD8927" w14:textId="77777777" w:rsidR="00CB0CC0" w:rsidRDefault="00D11EDD">
            <w:pPr>
              <w:pStyle w:val="Compact"/>
            </w:pPr>
            <w:r>
              <w:t>Th</w:t>
            </w:r>
            <w:r>
              <w:t>ờ</w:t>
            </w:r>
            <w:r>
              <w:t>i gian 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74836C11" w14:textId="77777777" w:rsidR="00CB0CC0" w:rsidRDefault="00CB0CC0">
            <w:pPr>
              <w:pStyle w:val="Compact"/>
            </w:pPr>
          </w:p>
        </w:tc>
      </w:tr>
      <w:tr w:rsidR="00CB0CC0" w14:paraId="6E125153" w14:textId="77777777" w:rsidTr="00550812">
        <w:tc>
          <w:tcPr>
            <w:tcW w:w="0" w:type="auto"/>
          </w:tcPr>
          <w:p w14:paraId="503F1368" w14:textId="77777777" w:rsidR="00CB0CC0" w:rsidRDefault="00D11EDD">
            <w:pPr>
              <w:pStyle w:val="Compact"/>
            </w:pPr>
            <w:r>
              <w:t>Kho</w:t>
            </w:r>
            <w:r>
              <w:t>ả</w:t>
            </w:r>
            <w:r>
              <w:t>ng cách</w:t>
            </w:r>
          </w:p>
        </w:tc>
        <w:tc>
          <w:tcPr>
            <w:tcW w:w="0" w:type="auto"/>
          </w:tcPr>
          <w:p w14:paraId="1ED8611D" w14:textId="77777777" w:rsidR="00CB0CC0" w:rsidRDefault="00CB0CC0">
            <w:pPr>
              <w:pStyle w:val="Compact"/>
            </w:pPr>
          </w:p>
        </w:tc>
      </w:tr>
    </w:tbl>
    <w:p w14:paraId="4FC6DB68" w14:textId="77777777" w:rsidR="00CB0CC0" w:rsidRDefault="00D11EDD">
      <w:pPr>
        <w:pStyle w:val="Heading2"/>
      </w:pPr>
      <w:bookmarkStart w:id="4" w:name="ghi-chú-đặc-biệt"/>
      <w:bookmarkEnd w:id="3"/>
      <w:r>
        <w:t>GHI CHÚ Đ</w:t>
      </w:r>
      <w:r>
        <w:t>Ặ</w:t>
      </w:r>
      <w:r>
        <w:t>C BI</w:t>
      </w:r>
      <w:r>
        <w:t>Ệ</w:t>
      </w:r>
      <w:r>
        <w:t>T</w:t>
      </w:r>
    </w:p>
    <w:p w14:paraId="1ADC012C" w14:textId="77777777" w:rsidR="00CB0CC0" w:rsidRDefault="00D11EDD">
      <w:pPr>
        <w:pStyle w:val="Compact"/>
        <w:numPr>
          <w:ilvl w:val="0"/>
          <w:numId w:val="2"/>
        </w:numPr>
      </w:pPr>
      <w:r>
        <w:t>H</w:t>
      </w:r>
      <w:r>
        <w:t>ọ</w:t>
      </w:r>
      <w:r>
        <w:t>c sinh c</w:t>
      </w:r>
      <w:r>
        <w:t>ầ</w:t>
      </w:r>
      <w:r>
        <w:t>n chú ý đ</w:t>
      </w:r>
      <w:r>
        <w:t>ặ</w:t>
      </w:r>
      <w:r>
        <w:t>c bi</w:t>
      </w:r>
      <w:r>
        <w:t>ệ</w:t>
      </w:r>
      <w:r>
        <w:t>t: _________________</w:t>
      </w:r>
    </w:p>
    <w:p w14:paraId="0525A70A" w14:textId="77777777" w:rsidR="00CB0CC0" w:rsidRDefault="00D11EDD">
      <w:pPr>
        <w:pStyle w:val="Compact"/>
        <w:numPr>
          <w:ilvl w:val="0"/>
          <w:numId w:val="2"/>
        </w:numPr>
      </w:pPr>
      <w:r>
        <w:t>Yêu c</w:t>
      </w:r>
      <w:r>
        <w:t>ầ</w:t>
      </w:r>
      <w:r>
        <w:t>u đ</w:t>
      </w:r>
      <w:r>
        <w:t>ặ</w:t>
      </w:r>
      <w:r>
        <w:t>c bi</w:t>
      </w:r>
      <w:r>
        <w:t>ệ</w:t>
      </w:r>
      <w:r>
        <w:t>t: _________________</w:t>
      </w:r>
    </w:p>
    <w:p w14:paraId="1085EB00" w14:textId="77777777" w:rsidR="00CB0CC0" w:rsidRDefault="00D11EDD">
      <w:pPr>
        <w:pStyle w:val="Compact"/>
        <w:numPr>
          <w:ilvl w:val="0"/>
          <w:numId w:val="2"/>
        </w:numPr>
      </w:pPr>
      <w:r>
        <w:t>Lưu ý khác: _________________</w:t>
      </w:r>
    </w:p>
    <w:p w14:paraId="7C951399" w14:textId="77777777" w:rsidR="00CB0CC0" w:rsidRDefault="00D11EDD">
      <w:r>
        <w:pict w14:anchorId="5F8F7AF8">
          <v:rect id="_x0000_i1026" style="width:0;height:1.5pt" o:hralign="center" o:hrstd="t" o:hr="t"/>
        </w:pict>
      </w:r>
    </w:p>
    <w:p w14:paraId="7E1DC20C" w14:textId="77777777" w:rsidR="00CB0CC0" w:rsidRDefault="00D11EDD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Ngư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 duy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t: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4"/>
    </w:p>
    <w:sectPr w:rsidR="00CB0CC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D4B8B" w14:textId="77777777" w:rsidR="00D11EDD" w:rsidRDefault="00D11EDD" w:rsidP="00550812">
      <w:pPr>
        <w:spacing w:line="240" w:lineRule="auto"/>
      </w:pPr>
      <w:r>
        <w:separator/>
      </w:r>
    </w:p>
  </w:endnote>
  <w:endnote w:type="continuationSeparator" w:id="0">
    <w:p w14:paraId="76C86216" w14:textId="77777777" w:rsidR="00D11EDD" w:rsidRDefault="00D11EDD" w:rsidP="005508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D3D70" w14:textId="77777777" w:rsidR="00D11EDD" w:rsidRDefault="00D11EDD" w:rsidP="00550812">
      <w:pPr>
        <w:spacing w:line="240" w:lineRule="auto"/>
      </w:pPr>
      <w:r>
        <w:separator/>
      </w:r>
    </w:p>
  </w:footnote>
  <w:footnote w:type="continuationSeparator" w:id="0">
    <w:p w14:paraId="7894B6F7" w14:textId="77777777" w:rsidR="00D11EDD" w:rsidRDefault="00D11EDD" w:rsidP="005508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89FE6" w14:textId="20ED1E94" w:rsidR="00550812" w:rsidRPr="00550812" w:rsidRDefault="00550812" w:rsidP="00550812">
    <w:pPr>
      <w:tabs>
        <w:tab w:val="left" w:pos="8460"/>
      </w:tabs>
      <w:autoSpaceDE w:val="0"/>
      <w:autoSpaceDN w:val="0"/>
      <w:adjustRightInd w:val="0"/>
      <w:spacing w:line="240" w:lineRule="atLeast"/>
      <w:ind w:right="942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31C260B" wp14:editId="69EC14F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88746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F87E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FCD3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CC0"/>
    <w:rsid w:val="00550812"/>
    <w:rsid w:val="00CB0CC0"/>
    <w:rsid w:val="00D1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56C4DA3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081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5081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5081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5081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5081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5081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5081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5081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81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1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5081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5081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081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081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81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5081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81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5081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812"/>
    <w:rPr>
      <w:rFonts w:ascii="Times New Roman" w:hAnsi="Times New Roman"/>
      <w:szCs w:val="22"/>
    </w:rPr>
  </w:style>
  <w:style w:type="character" w:styleId="Emphasis">
    <w:name w:val="Emphasis"/>
    <w:rsid w:val="0055081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5081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5081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5081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50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2026-01-29T02:43:00Z</dcterms:created>
  <dcterms:modified xsi:type="dcterms:W3CDTF">2026-01-29T02:44:00Z</dcterms:modified>
</cp:coreProperties>
</file>