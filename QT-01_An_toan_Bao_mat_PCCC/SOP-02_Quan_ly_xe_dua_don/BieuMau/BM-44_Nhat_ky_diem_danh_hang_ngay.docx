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F02DE" w14:textId="77777777" w:rsidR="00260983" w:rsidRDefault="00CA05A1" w:rsidP="002208CD">
      <w:pPr>
        <w:pStyle w:val="Title"/>
      </w:pPr>
      <w:bookmarkStart w:id="0" w:name="bm-44-nhật-ký-điểm-danh-hàng-ngày"/>
      <w:r>
        <w:t>BM-44: NH</w:t>
      </w:r>
      <w:r>
        <w:t>Ậ</w:t>
      </w:r>
      <w:r>
        <w:t>T KÝ ĐI</w:t>
      </w:r>
      <w:r>
        <w:t>Ể</w:t>
      </w:r>
      <w:r>
        <w:t>M DANH HÀNG NGÀY</w:t>
      </w:r>
    </w:p>
    <w:p w14:paraId="16CDC349" w14:textId="77777777" w:rsidR="00260983" w:rsidRDefault="00CA05A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EC989AE" w14:textId="77777777" w:rsidR="00260983" w:rsidRDefault="00CA05A1">
      <w:r>
        <w:pict w14:anchorId="68B36D94">
          <v:rect id="_x0000_i1025" style="width:0;height:1.5pt" o:hralign="center" o:hrstd="t" o:hr="t"/>
        </w:pict>
      </w:r>
    </w:p>
    <w:p w14:paraId="44B3C0F6" w14:textId="77777777" w:rsidR="00260983" w:rsidRDefault="00CA05A1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157"/>
      </w:tblGrid>
      <w:tr w:rsidR="00260983" w14:paraId="5A6009FC" w14:textId="77777777" w:rsidTr="002208CD">
        <w:tc>
          <w:tcPr>
            <w:tcW w:w="0" w:type="auto"/>
          </w:tcPr>
          <w:p w14:paraId="3EFE74CF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2D40210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60983" w14:paraId="7CB8E010" w14:textId="77777777" w:rsidTr="002208CD">
        <w:tc>
          <w:tcPr>
            <w:tcW w:w="0" w:type="auto"/>
          </w:tcPr>
          <w:p w14:paraId="316BF126" w14:textId="77777777" w:rsidR="00260983" w:rsidRDefault="00CA05A1">
            <w:pPr>
              <w:pStyle w:val="Compact"/>
            </w:pPr>
            <w:r>
              <w:t>Mã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150F082A" w14:textId="77777777" w:rsidR="00260983" w:rsidRDefault="00260983">
            <w:pPr>
              <w:pStyle w:val="Compact"/>
            </w:pPr>
          </w:p>
        </w:tc>
      </w:tr>
      <w:tr w:rsidR="00260983" w14:paraId="117B9B1A" w14:textId="77777777" w:rsidTr="002208CD">
        <w:tc>
          <w:tcPr>
            <w:tcW w:w="0" w:type="auto"/>
          </w:tcPr>
          <w:p w14:paraId="5B78B77A" w14:textId="77777777" w:rsidR="00260983" w:rsidRDefault="00CA05A1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4123B24A" w14:textId="77777777" w:rsidR="00260983" w:rsidRDefault="00260983">
            <w:pPr>
              <w:pStyle w:val="Compact"/>
            </w:pPr>
          </w:p>
        </w:tc>
      </w:tr>
      <w:tr w:rsidR="00260983" w14:paraId="01705A3B" w14:textId="77777777" w:rsidTr="002208CD">
        <w:tc>
          <w:tcPr>
            <w:tcW w:w="0" w:type="auto"/>
          </w:tcPr>
          <w:p w14:paraId="4DF9DC3B" w14:textId="77777777" w:rsidR="00260983" w:rsidRDefault="00CA05A1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0582AE96" w14:textId="77777777" w:rsidR="00260983" w:rsidRDefault="00260983">
            <w:pPr>
              <w:pStyle w:val="Compact"/>
            </w:pPr>
          </w:p>
        </w:tc>
      </w:tr>
      <w:tr w:rsidR="00260983" w14:paraId="0420408D" w14:textId="77777777" w:rsidTr="002208CD">
        <w:tc>
          <w:tcPr>
            <w:tcW w:w="0" w:type="auto"/>
          </w:tcPr>
          <w:p w14:paraId="4E424394" w14:textId="77777777" w:rsidR="00260983" w:rsidRDefault="00CA05A1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5F275CCE" w14:textId="77777777" w:rsidR="00260983" w:rsidRDefault="00260983">
            <w:pPr>
              <w:pStyle w:val="Compact"/>
            </w:pPr>
          </w:p>
        </w:tc>
      </w:tr>
      <w:tr w:rsidR="00260983" w14:paraId="28F0A669" w14:textId="77777777" w:rsidTr="002208CD">
        <w:tc>
          <w:tcPr>
            <w:tcW w:w="0" w:type="auto"/>
          </w:tcPr>
          <w:p w14:paraId="64592269" w14:textId="77777777" w:rsidR="00260983" w:rsidRDefault="00CA05A1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4A89F108" w14:textId="77777777" w:rsidR="00260983" w:rsidRDefault="00CA05A1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332CD034" w14:textId="77777777" w:rsidR="00260983" w:rsidRDefault="00CA05A1">
      <w:pPr>
        <w:pStyle w:val="Heading2"/>
      </w:pPr>
      <w:bookmarkStart w:id="2" w:name="điểm-danh-buổi-sáng"/>
      <w:bookmarkEnd w:id="1"/>
      <w:r>
        <w:t>ĐI</w:t>
      </w:r>
      <w:r>
        <w:t>Ể</w:t>
      </w:r>
      <w:r>
        <w:t>M DANH BU</w:t>
      </w:r>
      <w:r>
        <w:t>Ổ</w:t>
      </w:r>
      <w:r>
        <w:t>I SÁNG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60983" w14:paraId="2474AB3B" w14:textId="77777777" w:rsidTr="002208CD">
        <w:tc>
          <w:tcPr>
            <w:tcW w:w="1131" w:type="dxa"/>
          </w:tcPr>
          <w:p w14:paraId="593C2E5C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74CB6698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131" w:type="dxa"/>
          </w:tcPr>
          <w:p w14:paraId="3A2BD9FE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3F56BA05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đón</w:t>
            </w:r>
          </w:p>
        </w:tc>
        <w:tc>
          <w:tcPr>
            <w:tcW w:w="1131" w:type="dxa"/>
          </w:tcPr>
          <w:p w14:paraId="7D2B15FF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đón</w:t>
            </w:r>
          </w:p>
        </w:tc>
        <w:tc>
          <w:tcPr>
            <w:tcW w:w="1131" w:type="dxa"/>
          </w:tcPr>
          <w:p w14:paraId="78F7E313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Có th</w:t>
            </w:r>
            <w:r>
              <w:rPr>
                <w:b/>
                <w:bCs/>
              </w:rPr>
              <w:t>ẻ</w:t>
            </w:r>
          </w:p>
        </w:tc>
        <w:tc>
          <w:tcPr>
            <w:tcW w:w="1131" w:type="dxa"/>
          </w:tcPr>
          <w:p w14:paraId="58CF5174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60983" w14:paraId="56646EF4" w14:textId="77777777" w:rsidTr="002208CD">
        <w:tc>
          <w:tcPr>
            <w:tcW w:w="1131" w:type="dxa"/>
          </w:tcPr>
          <w:p w14:paraId="2AD9B2FA" w14:textId="77777777" w:rsidR="00260983" w:rsidRDefault="00CA05A1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7CB3F1A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E4B069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F487DD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B10504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BE5D12D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A966318" w14:textId="77777777" w:rsidR="00260983" w:rsidRDefault="00260983">
            <w:pPr>
              <w:pStyle w:val="Compact"/>
            </w:pPr>
          </w:p>
        </w:tc>
      </w:tr>
      <w:tr w:rsidR="00260983" w14:paraId="5A197C4D" w14:textId="77777777" w:rsidTr="002208CD">
        <w:tc>
          <w:tcPr>
            <w:tcW w:w="1131" w:type="dxa"/>
          </w:tcPr>
          <w:p w14:paraId="66015B4F" w14:textId="77777777" w:rsidR="00260983" w:rsidRDefault="00CA05A1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5D18C94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AEE91F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D63980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0CB83A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A869255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37A8999A" w14:textId="77777777" w:rsidR="00260983" w:rsidRDefault="00260983">
            <w:pPr>
              <w:pStyle w:val="Compact"/>
            </w:pPr>
          </w:p>
        </w:tc>
      </w:tr>
      <w:tr w:rsidR="00260983" w14:paraId="1777ADA8" w14:textId="77777777" w:rsidTr="002208CD">
        <w:tc>
          <w:tcPr>
            <w:tcW w:w="1131" w:type="dxa"/>
          </w:tcPr>
          <w:p w14:paraId="1EC285EB" w14:textId="77777777" w:rsidR="00260983" w:rsidRDefault="00CA05A1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27984A1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85EECE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CB4567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D66755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EB151F7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3A26132" w14:textId="77777777" w:rsidR="00260983" w:rsidRDefault="00260983">
            <w:pPr>
              <w:pStyle w:val="Compact"/>
            </w:pPr>
          </w:p>
        </w:tc>
      </w:tr>
      <w:tr w:rsidR="00260983" w14:paraId="58585CDA" w14:textId="77777777" w:rsidTr="002208CD">
        <w:tc>
          <w:tcPr>
            <w:tcW w:w="1131" w:type="dxa"/>
          </w:tcPr>
          <w:p w14:paraId="654DCE7C" w14:textId="77777777" w:rsidR="00260983" w:rsidRDefault="00CA05A1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74F75DA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0D1FF5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33D23F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B9A7F0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107C20C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1AC4177" w14:textId="77777777" w:rsidR="00260983" w:rsidRDefault="00260983">
            <w:pPr>
              <w:pStyle w:val="Compact"/>
            </w:pPr>
          </w:p>
        </w:tc>
      </w:tr>
      <w:tr w:rsidR="00260983" w14:paraId="72992EA9" w14:textId="77777777" w:rsidTr="002208CD">
        <w:tc>
          <w:tcPr>
            <w:tcW w:w="1131" w:type="dxa"/>
          </w:tcPr>
          <w:p w14:paraId="50EF033E" w14:textId="77777777" w:rsidR="00260983" w:rsidRDefault="00CA05A1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7C5C388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8F0F55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F021A0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EAE24C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9C6187A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FA5B18C" w14:textId="77777777" w:rsidR="00260983" w:rsidRDefault="00260983">
            <w:pPr>
              <w:pStyle w:val="Compact"/>
            </w:pPr>
          </w:p>
        </w:tc>
      </w:tr>
      <w:tr w:rsidR="00260983" w14:paraId="53454C15" w14:textId="77777777" w:rsidTr="002208CD">
        <w:tc>
          <w:tcPr>
            <w:tcW w:w="1131" w:type="dxa"/>
          </w:tcPr>
          <w:p w14:paraId="799FEB53" w14:textId="77777777" w:rsidR="00260983" w:rsidRDefault="00CA05A1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0713B89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A9CCF1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CC2AB7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3378CA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51AC505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0F052411" w14:textId="77777777" w:rsidR="00260983" w:rsidRDefault="00260983">
            <w:pPr>
              <w:pStyle w:val="Compact"/>
            </w:pPr>
          </w:p>
        </w:tc>
      </w:tr>
      <w:tr w:rsidR="00260983" w14:paraId="7CA19EDE" w14:textId="77777777" w:rsidTr="002208CD">
        <w:tc>
          <w:tcPr>
            <w:tcW w:w="1131" w:type="dxa"/>
          </w:tcPr>
          <w:p w14:paraId="2484AC67" w14:textId="77777777" w:rsidR="00260983" w:rsidRDefault="00CA05A1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10D6BF0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96BB16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380D2C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022A51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C2313F5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08C159E0" w14:textId="77777777" w:rsidR="00260983" w:rsidRDefault="00260983">
            <w:pPr>
              <w:pStyle w:val="Compact"/>
            </w:pPr>
          </w:p>
        </w:tc>
      </w:tr>
      <w:tr w:rsidR="00260983" w14:paraId="67AB5B22" w14:textId="77777777" w:rsidTr="002208CD">
        <w:tc>
          <w:tcPr>
            <w:tcW w:w="1131" w:type="dxa"/>
          </w:tcPr>
          <w:p w14:paraId="5F58A933" w14:textId="77777777" w:rsidR="00260983" w:rsidRDefault="00CA05A1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676001C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9316A5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7C8674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E2F4EC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7ED5042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362C970B" w14:textId="77777777" w:rsidR="00260983" w:rsidRDefault="00260983">
            <w:pPr>
              <w:pStyle w:val="Compact"/>
            </w:pPr>
          </w:p>
        </w:tc>
      </w:tr>
      <w:tr w:rsidR="00260983" w14:paraId="154D0C34" w14:textId="77777777" w:rsidTr="002208CD">
        <w:tc>
          <w:tcPr>
            <w:tcW w:w="1131" w:type="dxa"/>
          </w:tcPr>
          <w:p w14:paraId="33D414E6" w14:textId="77777777" w:rsidR="00260983" w:rsidRDefault="00CA05A1">
            <w:pPr>
              <w:pStyle w:val="Compact"/>
            </w:pPr>
            <w:r>
              <w:t>9</w:t>
            </w:r>
          </w:p>
        </w:tc>
        <w:tc>
          <w:tcPr>
            <w:tcW w:w="1131" w:type="dxa"/>
          </w:tcPr>
          <w:p w14:paraId="6A32847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10729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508EEE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2C140B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ADDC7C3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19455EA8" w14:textId="77777777" w:rsidR="00260983" w:rsidRDefault="00260983">
            <w:pPr>
              <w:pStyle w:val="Compact"/>
            </w:pPr>
          </w:p>
        </w:tc>
      </w:tr>
      <w:tr w:rsidR="00260983" w14:paraId="0DBFC4D2" w14:textId="77777777" w:rsidTr="002208CD">
        <w:tc>
          <w:tcPr>
            <w:tcW w:w="1131" w:type="dxa"/>
          </w:tcPr>
          <w:p w14:paraId="47D9F112" w14:textId="77777777" w:rsidR="00260983" w:rsidRDefault="00CA05A1">
            <w:pPr>
              <w:pStyle w:val="Compact"/>
            </w:pPr>
            <w:r>
              <w:t>10</w:t>
            </w:r>
          </w:p>
        </w:tc>
        <w:tc>
          <w:tcPr>
            <w:tcW w:w="1131" w:type="dxa"/>
          </w:tcPr>
          <w:p w14:paraId="0F0212A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D91BB8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AD4DCE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32A504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95556AE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39EB2A3A" w14:textId="77777777" w:rsidR="00260983" w:rsidRDefault="00260983">
            <w:pPr>
              <w:pStyle w:val="Compact"/>
            </w:pPr>
          </w:p>
        </w:tc>
      </w:tr>
      <w:tr w:rsidR="00260983" w14:paraId="155F48CC" w14:textId="77777777" w:rsidTr="002208CD">
        <w:tc>
          <w:tcPr>
            <w:tcW w:w="1131" w:type="dxa"/>
          </w:tcPr>
          <w:p w14:paraId="10EE6649" w14:textId="77777777" w:rsidR="00260983" w:rsidRDefault="00CA05A1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1131" w:type="dxa"/>
          </w:tcPr>
          <w:p w14:paraId="24D6C8A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EDB6E4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3217C1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6A18AD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E574A52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45CAEFD3" w14:textId="77777777" w:rsidR="00260983" w:rsidRDefault="00260983">
            <w:pPr>
              <w:pStyle w:val="Compact"/>
            </w:pPr>
          </w:p>
        </w:tc>
      </w:tr>
      <w:tr w:rsidR="00260983" w14:paraId="36F611BA" w14:textId="77777777" w:rsidTr="002208CD">
        <w:tc>
          <w:tcPr>
            <w:tcW w:w="1131" w:type="dxa"/>
          </w:tcPr>
          <w:p w14:paraId="0378771B" w14:textId="77777777" w:rsidR="00260983" w:rsidRDefault="00CA05A1">
            <w:pPr>
              <w:pStyle w:val="Compact"/>
            </w:pPr>
            <w:r>
              <w:t>12</w:t>
            </w:r>
          </w:p>
        </w:tc>
        <w:tc>
          <w:tcPr>
            <w:tcW w:w="1131" w:type="dxa"/>
          </w:tcPr>
          <w:p w14:paraId="3F7DF4B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E22DDC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AA2594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147F80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102C225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61DEAF40" w14:textId="77777777" w:rsidR="00260983" w:rsidRDefault="00260983">
            <w:pPr>
              <w:pStyle w:val="Compact"/>
            </w:pPr>
          </w:p>
        </w:tc>
      </w:tr>
      <w:tr w:rsidR="00260983" w14:paraId="759F7753" w14:textId="77777777" w:rsidTr="002208CD">
        <w:tc>
          <w:tcPr>
            <w:tcW w:w="1131" w:type="dxa"/>
          </w:tcPr>
          <w:p w14:paraId="1912EBF5" w14:textId="77777777" w:rsidR="00260983" w:rsidRDefault="00CA05A1">
            <w:pPr>
              <w:pStyle w:val="Compact"/>
            </w:pPr>
            <w:r>
              <w:t>13</w:t>
            </w:r>
          </w:p>
        </w:tc>
        <w:tc>
          <w:tcPr>
            <w:tcW w:w="1131" w:type="dxa"/>
          </w:tcPr>
          <w:p w14:paraId="05F2D24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F78963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027F2A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794EAB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6FDB74A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6E6D63ED" w14:textId="77777777" w:rsidR="00260983" w:rsidRDefault="00260983">
            <w:pPr>
              <w:pStyle w:val="Compact"/>
            </w:pPr>
          </w:p>
        </w:tc>
      </w:tr>
      <w:tr w:rsidR="00260983" w14:paraId="210014DA" w14:textId="77777777" w:rsidTr="002208CD">
        <w:tc>
          <w:tcPr>
            <w:tcW w:w="1131" w:type="dxa"/>
          </w:tcPr>
          <w:p w14:paraId="01B1B1A7" w14:textId="77777777" w:rsidR="00260983" w:rsidRDefault="00CA05A1">
            <w:pPr>
              <w:pStyle w:val="Compact"/>
            </w:pPr>
            <w:r>
              <w:t>14</w:t>
            </w:r>
          </w:p>
        </w:tc>
        <w:tc>
          <w:tcPr>
            <w:tcW w:w="1131" w:type="dxa"/>
          </w:tcPr>
          <w:p w14:paraId="18F908F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4D8E50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D67E4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2B8447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2283433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B673243" w14:textId="77777777" w:rsidR="00260983" w:rsidRDefault="00260983">
            <w:pPr>
              <w:pStyle w:val="Compact"/>
            </w:pPr>
          </w:p>
        </w:tc>
      </w:tr>
      <w:tr w:rsidR="00260983" w14:paraId="3720C2C1" w14:textId="77777777" w:rsidTr="002208CD">
        <w:tc>
          <w:tcPr>
            <w:tcW w:w="1131" w:type="dxa"/>
          </w:tcPr>
          <w:p w14:paraId="1B2CB7E1" w14:textId="77777777" w:rsidR="00260983" w:rsidRDefault="00CA05A1">
            <w:pPr>
              <w:pStyle w:val="Compact"/>
            </w:pPr>
            <w:r>
              <w:t>15</w:t>
            </w:r>
          </w:p>
        </w:tc>
        <w:tc>
          <w:tcPr>
            <w:tcW w:w="1131" w:type="dxa"/>
          </w:tcPr>
          <w:p w14:paraId="1D96ED8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22450F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643725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486668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318D4C4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3AA716C1" w14:textId="77777777" w:rsidR="00260983" w:rsidRDefault="00260983">
            <w:pPr>
              <w:pStyle w:val="Compact"/>
            </w:pPr>
          </w:p>
        </w:tc>
      </w:tr>
      <w:tr w:rsidR="00260983" w14:paraId="2D67DE06" w14:textId="77777777" w:rsidTr="002208CD">
        <w:tc>
          <w:tcPr>
            <w:tcW w:w="1131" w:type="dxa"/>
          </w:tcPr>
          <w:p w14:paraId="7EDC3B61" w14:textId="77777777" w:rsidR="00260983" w:rsidRDefault="00CA05A1">
            <w:pPr>
              <w:pStyle w:val="Compact"/>
            </w:pPr>
            <w:r>
              <w:t>16</w:t>
            </w:r>
          </w:p>
        </w:tc>
        <w:tc>
          <w:tcPr>
            <w:tcW w:w="1131" w:type="dxa"/>
          </w:tcPr>
          <w:p w14:paraId="61DEED3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03EAC3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F60DED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252C94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D00B8CE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FBE9506" w14:textId="77777777" w:rsidR="00260983" w:rsidRDefault="00260983">
            <w:pPr>
              <w:pStyle w:val="Compact"/>
            </w:pPr>
          </w:p>
        </w:tc>
      </w:tr>
      <w:tr w:rsidR="00260983" w14:paraId="297498A8" w14:textId="77777777" w:rsidTr="002208CD">
        <w:tc>
          <w:tcPr>
            <w:tcW w:w="1131" w:type="dxa"/>
          </w:tcPr>
          <w:p w14:paraId="04BD53AA" w14:textId="77777777" w:rsidR="00260983" w:rsidRDefault="00CA05A1">
            <w:pPr>
              <w:pStyle w:val="Compact"/>
            </w:pPr>
            <w:r>
              <w:t>17</w:t>
            </w:r>
          </w:p>
        </w:tc>
        <w:tc>
          <w:tcPr>
            <w:tcW w:w="1131" w:type="dxa"/>
          </w:tcPr>
          <w:p w14:paraId="6E3F5F2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033009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FAA600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6327E6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A270B8F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36F328E5" w14:textId="77777777" w:rsidR="00260983" w:rsidRDefault="00260983">
            <w:pPr>
              <w:pStyle w:val="Compact"/>
            </w:pPr>
          </w:p>
        </w:tc>
      </w:tr>
      <w:tr w:rsidR="00260983" w14:paraId="6436D06A" w14:textId="77777777" w:rsidTr="002208CD">
        <w:tc>
          <w:tcPr>
            <w:tcW w:w="1131" w:type="dxa"/>
          </w:tcPr>
          <w:p w14:paraId="79113919" w14:textId="77777777" w:rsidR="00260983" w:rsidRDefault="00CA05A1">
            <w:pPr>
              <w:pStyle w:val="Compact"/>
            </w:pPr>
            <w:r>
              <w:t>18</w:t>
            </w:r>
          </w:p>
        </w:tc>
        <w:tc>
          <w:tcPr>
            <w:tcW w:w="1131" w:type="dxa"/>
          </w:tcPr>
          <w:p w14:paraId="24C86CA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7FCB37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47D6E3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AF9FE3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39B1DF0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60D8475E" w14:textId="77777777" w:rsidR="00260983" w:rsidRDefault="00260983">
            <w:pPr>
              <w:pStyle w:val="Compact"/>
            </w:pPr>
          </w:p>
        </w:tc>
      </w:tr>
      <w:tr w:rsidR="00260983" w14:paraId="7EF98FB7" w14:textId="77777777" w:rsidTr="002208CD">
        <w:tc>
          <w:tcPr>
            <w:tcW w:w="1131" w:type="dxa"/>
          </w:tcPr>
          <w:p w14:paraId="25E66899" w14:textId="77777777" w:rsidR="00260983" w:rsidRDefault="00CA05A1">
            <w:pPr>
              <w:pStyle w:val="Compact"/>
            </w:pPr>
            <w:r>
              <w:t>19</w:t>
            </w:r>
          </w:p>
        </w:tc>
        <w:tc>
          <w:tcPr>
            <w:tcW w:w="1131" w:type="dxa"/>
          </w:tcPr>
          <w:p w14:paraId="1347734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71D248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40F5DC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C8D9C7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B88721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5524C72B" w14:textId="77777777" w:rsidR="00260983" w:rsidRDefault="00260983">
            <w:pPr>
              <w:pStyle w:val="Compact"/>
            </w:pPr>
          </w:p>
        </w:tc>
      </w:tr>
      <w:tr w:rsidR="00260983" w14:paraId="68560AB3" w14:textId="77777777" w:rsidTr="002208CD">
        <w:tc>
          <w:tcPr>
            <w:tcW w:w="1131" w:type="dxa"/>
          </w:tcPr>
          <w:p w14:paraId="470B4A2E" w14:textId="77777777" w:rsidR="00260983" w:rsidRDefault="00CA05A1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1729935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10729A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AD5E7D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B2B62A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A750BDE" w14:textId="77777777" w:rsidR="00260983" w:rsidRDefault="00CA05A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1" w:type="dxa"/>
          </w:tcPr>
          <w:p w14:paraId="07552416" w14:textId="77777777" w:rsidR="00260983" w:rsidRDefault="00260983">
            <w:pPr>
              <w:pStyle w:val="Compact"/>
            </w:pPr>
          </w:p>
        </w:tc>
      </w:tr>
    </w:tbl>
    <w:p w14:paraId="47E56366" w14:textId="77777777" w:rsidR="00260983" w:rsidRDefault="00CA05A1">
      <w:pPr>
        <w:pStyle w:val="Heading2"/>
      </w:pPr>
      <w:bookmarkStart w:id="3" w:name="điểm-danh-buổi-chiều"/>
      <w:bookmarkEnd w:id="2"/>
      <w:r>
        <w:t>ĐI</w:t>
      </w:r>
      <w:r>
        <w:t>Ể</w:t>
      </w:r>
      <w:r>
        <w:t>M DANH BU</w:t>
      </w:r>
      <w:r>
        <w:t>Ổ</w:t>
      </w:r>
      <w:r>
        <w:t>I CHI</w:t>
      </w:r>
      <w:r>
        <w:t>Ề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260983" w14:paraId="0068A2A7" w14:textId="77777777" w:rsidTr="002208CD">
        <w:tc>
          <w:tcPr>
            <w:tcW w:w="1131" w:type="dxa"/>
          </w:tcPr>
          <w:p w14:paraId="462308E3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4918B538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131" w:type="dxa"/>
          </w:tcPr>
          <w:p w14:paraId="53ED0D7E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482B870B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giao</w:t>
            </w:r>
          </w:p>
        </w:tc>
        <w:tc>
          <w:tcPr>
            <w:tcW w:w="1131" w:type="dxa"/>
          </w:tcPr>
          <w:p w14:paraId="48E89CE5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giao</w:t>
            </w:r>
          </w:p>
        </w:tc>
        <w:tc>
          <w:tcPr>
            <w:tcW w:w="1131" w:type="dxa"/>
          </w:tcPr>
          <w:p w14:paraId="1ED7C640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đón</w:t>
            </w:r>
          </w:p>
        </w:tc>
        <w:tc>
          <w:tcPr>
            <w:tcW w:w="1131" w:type="dxa"/>
          </w:tcPr>
          <w:p w14:paraId="56DD3C8C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60983" w14:paraId="3299E44D" w14:textId="77777777" w:rsidTr="002208CD">
        <w:tc>
          <w:tcPr>
            <w:tcW w:w="1131" w:type="dxa"/>
          </w:tcPr>
          <w:p w14:paraId="49348156" w14:textId="77777777" w:rsidR="00260983" w:rsidRDefault="00CA05A1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7E52A19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30D6AC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4C54CB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01E250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7FA89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F741015" w14:textId="77777777" w:rsidR="00260983" w:rsidRDefault="00260983">
            <w:pPr>
              <w:pStyle w:val="Compact"/>
            </w:pPr>
          </w:p>
        </w:tc>
      </w:tr>
      <w:tr w:rsidR="00260983" w14:paraId="0837A2D5" w14:textId="77777777" w:rsidTr="002208CD">
        <w:tc>
          <w:tcPr>
            <w:tcW w:w="1131" w:type="dxa"/>
          </w:tcPr>
          <w:p w14:paraId="54D81C50" w14:textId="77777777" w:rsidR="00260983" w:rsidRDefault="00CA05A1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01C307B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20B215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009D83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4B9E61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ABCEE4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D0DDF2E" w14:textId="77777777" w:rsidR="00260983" w:rsidRDefault="00260983">
            <w:pPr>
              <w:pStyle w:val="Compact"/>
            </w:pPr>
          </w:p>
        </w:tc>
      </w:tr>
      <w:tr w:rsidR="00260983" w14:paraId="09E91BBB" w14:textId="77777777" w:rsidTr="002208CD">
        <w:tc>
          <w:tcPr>
            <w:tcW w:w="1131" w:type="dxa"/>
          </w:tcPr>
          <w:p w14:paraId="596E84EB" w14:textId="77777777" w:rsidR="00260983" w:rsidRDefault="00CA05A1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7FEE066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978B83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74020A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23248A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E19937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63B3EE7" w14:textId="77777777" w:rsidR="00260983" w:rsidRDefault="00260983">
            <w:pPr>
              <w:pStyle w:val="Compact"/>
            </w:pPr>
          </w:p>
        </w:tc>
      </w:tr>
      <w:tr w:rsidR="00260983" w14:paraId="0A937868" w14:textId="77777777" w:rsidTr="002208CD">
        <w:tc>
          <w:tcPr>
            <w:tcW w:w="1131" w:type="dxa"/>
          </w:tcPr>
          <w:p w14:paraId="4ED9996B" w14:textId="77777777" w:rsidR="00260983" w:rsidRDefault="00CA05A1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0CDF787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41D117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A350BA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00DE44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FA8DD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A207774" w14:textId="77777777" w:rsidR="00260983" w:rsidRDefault="00260983">
            <w:pPr>
              <w:pStyle w:val="Compact"/>
            </w:pPr>
          </w:p>
        </w:tc>
      </w:tr>
      <w:tr w:rsidR="00260983" w14:paraId="009DB847" w14:textId="77777777" w:rsidTr="002208CD">
        <w:tc>
          <w:tcPr>
            <w:tcW w:w="1131" w:type="dxa"/>
          </w:tcPr>
          <w:p w14:paraId="567EEA66" w14:textId="77777777" w:rsidR="00260983" w:rsidRDefault="00CA05A1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5DF322D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38D9A5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A676AA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C72669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BD6D9C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C6D1A7A" w14:textId="77777777" w:rsidR="00260983" w:rsidRDefault="00260983">
            <w:pPr>
              <w:pStyle w:val="Compact"/>
            </w:pPr>
          </w:p>
        </w:tc>
      </w:tr>
      <w:tr w:rsidR="00260983" w14:paraId="0B0BB228" w14:textId="77777777" w:rsidTr="002208CD">
        <w:tc>
          <w:tcPr>
            <w:tcW w:w="1131" w:type="dxa"/>
          </w:tcPr>
          <w:p w14:paraId="3DB33C4F" w14:textId="77777777" w:rsidR="00260983" w:rsidRDefault="00CA05A1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201D653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2C19F7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9105F7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42A548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6F8CCC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1D4C80E" w14:textId="77777777" w:rsidR="00260983" w:rsidRDefault="00260983">
            <w:pPr>
              <w:pStyle w:val="Compact"/>
            </w:pPr>
          </w:p>
        </w:tc>
      </w:tr>
      <w:tr w:rsidR="00260983" w14:paraId="06021DBB" w14:textId="77777777" w:rsidTr="002208CD">
        <w:tc>
          <w:tcPr>
            <w:tcW w:w="1131" w:type="dxa"/>
          </w:tcPr>
          <w:p w14:paraId="5ABE5FC1" w14:textId="77777777" w:rsidR="00260983" w:rsidRDefault="00CA05A1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546C43E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876F2F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65441C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96C4AC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A7DAC2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2432C2A" w14:textId="77777777" w:rsidR="00260983" w:rsidRDefault="00260983">
            <w:pPr>
              <w:pStyle w:val="Compact"/>
            </w:pPr>
          </w:p>
        </w:tc>
      </w:tr>
      <w:tr w:rsidR="00260983" w14:paraId="4B986FD1" w14:textId="77777777" w:rsidTr="002208CD">
        <w:tc>
          <w:tcPr>
            <w:tcW w:w="1131" w:type="dxa"/>
          </w:tcPr>
          <w:p w14:paraId="1A3B3393" w14:textId="77777777" w:rsidR="00260983" w:rsidRDefault="00CA05A1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6C36616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D444FF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0BC879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BAA124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68D167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DA4F003" w14:textId="77777777" w:rsidR="00260983" w:rsidRDefault="00260983">
            <w:pPr>
              <w:pStyle w:val="Compact"/>
            </w:pPr>
          </w:p>
        </w:tc>
      </w:tr>
      <w:tr w:rsidR="00260983" w14:paraId="3B970F7C" w14:textId="77777777" w:rsidTr="002208CD">
        <w:tc>
          <w:tcPr>
            <w:tcW w:w="1131" w:type="dxa"/>
          </w:tcPr>
          <w:p w14:paraId="32067EC4" w14:textId="77777777" w:rsidR="00260983" w:rsidRDefault="00CA05A1">
            <w:pPr>
              <w:pStyle w:val="Compact"/>
            </w:pPr>
            <w:r>
              <w:t>9</w:t>
            </w:r>
          </w:p>
        </w:tc>
        <w:tc>
          <w:tcPr>
            <w:tcW w:w="1131" w:type="dxa"/>
          </w:tcPr>
          <w:p w14:paraId="3E39F6E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0C0C8C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EE2D56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F22A8B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FAF407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148A962" w14:textId="77777777" w:rsidR="00260983" w:rsidRDefault="00260983">
            <w:pPr>
              <w:pStyle w:val="Compact"/>
            </w:pPr>
          </w:p>
        </w:tc>
      </w:tr>
      <w:tr w:rsidR="00260983" w14:paraId="4D76EE55" w14:textId="77777777" w:rsidTr="002208CD">
        <w:tc>
          <w:tcPr>
            <w:tcW w:w="1131" w:type="dxa"/>
          </w:tcPr>
          <w:p w14:paraId="2D39DDB1" w14:textId="77777777" w:rsidR="00260983" w:rsidRDefault="00CA05A1">
            <w:pPr>
              <w:pStyle w:val="Compact"/>
            </w:pPr>
            <w:r>
              <w:t>10</w:t>
            </w:r>
          </w:p>
        </w:tc>
        <w:tc>
          <w:tcPr>
            <w:tcW w:w="1131" w:type="dxa"/>
          </w:tcPr>
          <w:p w14:paraId="1FFA9A6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C01553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A2F71A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928F15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2C02566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0677EC3" w14:textId="77777777" w:rsidR="00260983" w:rsidRDefault="00260983">
            <w:pPr>
              <w:pStyle w:val="Compact"/>
            </w:pPr>
          </w:p>
        </w:tc>
      </w:tr>
      <w:tr w:rsidR="00260983" w14:paraId="5A9A1CCB" w14:textId="77777777" w:rsidTr="002208CD">
        <w:tc>
          <w:tcPr>
            <w:tcW w:w="1131" w:type="dxa"/>
          </w:tcPr>
          <w:p w14:paraId="66A21781" w14:textId="77777777" w:rsidR="00260983" w:rsidRDefault="00CA05A1">
            <w:pPr>
              <w:pStyle w:val="Compact"/>
            </w:pPr>
            <w:r>
              <w:t>11</w:t>
            </w:r>
          </w:p>
        </w:tc>
        <w:tc>
          <w:tcPr>
            <w:tcW w:w="1131" w:type="dxa"/>
          </w:tcPr>
          <w:p w14:paraId="736CADE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B57F19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7DC587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B3ABDE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794E7C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68C2CA8" w14:textId="77777777" w:rsidR="00260983" w:rsidRDefault="00260983">
            <w:pPr>
              <w:pStyle w:val="Compact"/>
            </w:pPr>
          </w:p>
        </w:tc>
      </w:tr>
      <w:tr w:rsidR="00260983" w14:paraId="496850B8" w14:textId="77777777" w:rsidTr="002208CD">
        <w:tc>
          <w:tcPr>
            <w:tcW w:w="1131" w:type="dxa"/>
          </w:tcPr>
          <w:p w14:paraId="654F89EF" w14:textId="77777777" w:rsidR="00260983" w:rsidRDefault="00CA05A1">
            <w:pPr>
              <w:pStyle w:val="Compact"/>
            </w:pPr>
            <w:r>
              <w:t>12</w:t>
            </w:r>
          </w:p>
        </w:tc>
        <w:tc>
          <w:tcPr>
            <w:tcW w:w="1131" w:type="dxa"/>
          </w:tcPr>
          <w:p w14:paraId="376B8F22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45EE81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7FB756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4D4CF1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319357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924F217" w14:textId="77777777" w:rsidR="00260983" w:rsidRDefault="00260983">
            <w:pPr>
              <w:pStyle w:val="Compact"/>
            </w:pPr>
          </w:p>
        </w:tc>
      </w:tr>
      <w:tr w:rsidR="00260983" w14:paraId="1C26DBF1" w14:textId="77777777" w:rsidTr="002208CD">
        <w:tc>
          <w:tcPr>
            <w:tcW w:w="1131" w:type="dxa"/>
          </w:tcPr>
          <w:p w14:paraId="41ED800E" w14:textId="77777777" w:rsidR="00260983" w:rsidRDefault="00CA05A1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1131" w:type="dxa"/>
          </w:tcPr>
          <w:p w14:paraId="4F56716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24A425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5E07C2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0075E2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5B4A9C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EE32C49" w14:textId="77777777" w:rsidR="00260983" w:rsidRDefault="00260983">
            <w:pPr>
              <w:pStyle w:val="Compact"/>
            </w:pPr>
          </w:p>
        </w:tc>
      </w:tr>
      <w:tr w:rsidR="00260983" w14:paraId="275956FC" w14:textId="77777777" w:rsidTr="002208CD">
        <w:tc>
          <w:tcPr>
            <w:tcW w:w="1131" w:type="dxa"/>
          </w:tcPr>
          <w:p w14:paraId="19D063ED" w14:textId="77777777" w:rsidR="00260983" w:rsidRDefault="00CA05A1">
            <w:pPr>
              <w:pStyle w:val="Compact"/>
            </w:pPr>
            <w:r>
              <w:t>14</w:t>
            </w:r>
          </w:p>
        </w:tc>
        <w:tc>
          <w:tcPr>
            <w:tcW w:w="1131" w:type="dxa"/>
          </w:tcPr>
          <w:p w14:paraId="6A96377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FDB9FB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789DE4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F21449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A5196A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70C20F5" w14:textId="77777777" w:rsidR="00260983" w:rsidRDefault="00260983">
            <w:pPr>
              <w:pStyle w:val="Compact"/>
            </w:pPr>
          </w:p>
        </w:tc>
      </w:tr>
      <w:tr w:rsidR="00260983" w14:paraId="08C67ABC" w14:textId="77777777" w:rsidTr="002208CD">
        <w:tc>
          <w:tcPr>
            <w:tcW w:w="1131" w:type="dxa"/>
          </w:tcPr>
          <w:p w14:paraId="296ABE51" w14:textId="77777777" w:rsidR="00260983" w:rsidRDefault="00CA05A1">
            <w:pPr>
              <w:pStyle w:val="Compact"/>
            </w:pPr>
            <w:r>
              <w:t>15</w:t>
            </w:r>
          </w:p>
        </w:tc>
        <w:tc>
          <w:tcPr>
            <w:tcW w:w="1131" w:type="dxa"/>
          </w:tcPr>
          <w:p w14:paraId="7F13E8D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9D7670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7984DF0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8F2B43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1F8C5D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FCAF92F" w14:textId="77777777" w:rsidR="00260983" w:rsidRDefault="00260983">
            <w:pPr>
              <w:pStyle w:val="Compact"/>
            </w:pPr>
          </w:p>
        </w:tc>
      </w:tr>
      <w:tr w:rsidR="00260983" w14:paraId="23339AC7" w14:textId="77777777" w:rsidTr="002208CD">
        <w:tc>
          <w:tcPr>
            <w:tcW w:w="1131" w:type="dxa"/>
          </w:tcPr>
          <w:p w14:paraId="415F3F09" w14:textId="77777777" w:rsidR="00260983" w:rsidRDefault="00CA05A1">
            <w:pPr>
              <w:pStyle w:val="Compact"/>
            </w:pPr>
            <w:r>
              <w:t>16</w:t>
            </w:r>
          </w:p>
        </w:tc>
        <w:tc>
          <w:tcPr>
            <w:tcW w:w="1131" w:type="dxa"/>
          </w:tcPr>
          <w:p w14:paraId="7E0213B5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0BB05F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11E1588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D0D436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0DF878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A5F4054" w14:textId="77777777" w:rsidR="00260983" w:rsidRDefault="00260983">
            <w:pPr>
              <w:pStyle w:val="Compact"/>
            </w:pPr>
          </w:p>
        </w:tc>
      </w:tr>
      <w:tr w:rsidR="00260983" w14:paraId="7709A387" w14:textId="77777777" w:rsidTr="002208CD">
        <w:tc>
          <w:tcPr>
            <w:tcW w:w="1131" w:type="dxa"/>
          </w:tcPr>
          <w:p w14:paraId="0DC589FB" w14:textId="77777777" w:rsidR="00260983" w:rsidRDefault="00CA05A1">
            <w:pPr>
              <w:pStyle w:val="Compact"/>
            </w:pPr>
            <w:r>
              <w:t>17</w:t>
            </w:r>
          </w:p>
        </w:tc>
        <w:tc>
          <w:tcPr>
            <w:tcW w:w="1131" w:type="dxa"/>
          </w:tcPr>
          <w:p w14:paraId="6E4B12C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511D8AFB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5699BB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F87C83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71804C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F7CEFD4" w14:textId="77777777" w:rsidR="00260983" w:rsidRDefault="00260983">
            <w:pPr>
              <w:pStyle w:val="Compact"/>
            </w:pPr>
          </w:p>
        </w:tc>
      </w:tr>
      <w:tr w:rsidR="00260983" w14:paraId="06FA6545" w14:textId="77777777" w:rsidTr="002208CD">
        <w:tc>
          <w:tcPr>
            <w:tcW w:w="1131" w:type="dxa"/>
          </w:tcPr>
          <w:p w14:paraId="47D37AA3" w14:textId="77777777" w:rsidR="00260983" w:rsidRDefault="00CA05A1">
            <w:pPr>
              <w:pStyle w:val="Compact"/>
            </w:pPr>
            <w:r>
              <w:t>18</w:t>
            </w:r>
          </w:p>
        </w:tc>
        <w:tc>
          <w:tcPr>
            <w:tcW w:w="1131" w:type="dxa"/>
          </w:tcPr>
          <w:p w14:paraId="17149E2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D03F6F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C262F6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FF676AA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D331A37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C81B49B" w14:textId="77777777" w:rsidR="00260983" w:rsidRDefault="00260983">
            <w:pPr>
              <w:pStyle w:val="Compact"/>
            </w:pPr>
          </w:p>
        </w:tc>
      </w:tr>
      <w:tr w:rsidR="00260983" w14:paraId="0AB42F46" w14:textId="77777777" w:rsidTr="002208CD">
        <w:tc>
          <w:tcPr>
            <w:tcW w:w="1131" w:type="dxa"/>
          </w:tcPr>
          <w:p w14:paraId="4F0BBC11" w14:textId="77777777" w:rsidR="00260983" w:rsidRDefault="00CA05A1">
            <w:pPr>
              <w:pStyle w:val="Compact"/>
            </w:pPr>
            <w:r>
              <w:t>19</w:t>
            </w:r>
          </w:p>
        </w:tc>
        <w:tc>
          <w:tcPr>
            <w:tcW w:w="1131" w:type="dxa"/>
          </w:tcPr>
          <w:p w14:paraId="103AB444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722513F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3A93AEB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EA33BC3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7387D08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7D2189E6" w14:textId="77777777" w:rsidR="00260983" w:rsidRDefault="00260983">
            <w:pPr>
              <w:pStyle w:val="Compact"/>
            </w:pPr>
          </w:p>
        </w:tc>
      </w:tr>
      <w:tr w:rsidR="00260983" w14:paraId="03D8C3C0" w14:textId="77777777" w:rsidTr="002208CD">
        <w:tc>
          <w:tcPr>
            <w:tcW w:w="1131" w:type="dxa"/>
          </w:tcPr>
          <w:p w14:paraId="3D864781" w14:textId="77777777" w:rsidR="00260983" w:rsidRDefault="00CA05A1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6371E6BE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23AE00C9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6560D8DD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4F6C78D1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F63BE4C" w14:textId="77777777" w:rsidR="00260983" w:rsidRDefault="00260983">
            <w:pPr>
              <w:pStyle w:val="Compact"/>
            </w:pPr>
          </w:p>
        </w:tc>
        <w:tc>
          <w:tcPr>
            <w:tcW w:w="1131" w:type="dxa"/>
          </w:tcPr>
          <w:p w14:paraId="00883152" w14:textId="77777777" w:rsidR="00260983" w:rsidRDefault="00260983">
            <w:pPr>
              <w:pStyle w:val="Compact"/>
            </w:pPr>
          </w:p>
        </w:tc>
      </w:tr>
    </w:tbl>
    <w:p w14:paraId="2DDA4FA1" w14:textId="77777777" w:rsidR="00260983" w:rsidRDefault="00CA05A1">
      <w:pPr>
        <w:pStyle w:val="Heading2"/>
      </w:pPr>
      <w:bookmarkStart w:id="4" w:name="tổng-kết-ngày"/>
      <w:bookmarkEnd w:id="3"/>
      <w:r>
        <w:t>T</w:t>
      </w:r>
      <w:r>
        <w:t>Ổ</w:t>
      </w:r>
      <w:r>
        <w:t>NG K</w:t>
      </w:r>
      <w:r>
        <w:t>Ế</w:t>
      </w:r>
      <w:r>
        <w:t>T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723"/>
        <w:gridCol w:w="830"/>
        <w:gridCol w:w="750"/>
      </w:tblGrid>
      <w:tr w:rsidR="00260983" w14:paraId="32058218" w14:textId="77777777" w:rsidTr="002208CD">
        <w:tc>
          <w:tcPr>
            <w:tcW w:w="0" w:type="auto"/>
          </w:tcPr>
          <w:p w14:paraId="2B2D9F46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0441B6F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Sáng</w:t>
            </w:r>
          </w:p>
        </w:tc>
        <w:tc>
          <w:tcPr>
            <w:tcW w:w="0" w:type="auto"/>
          </w:tcPr>
          <w:p w14:paraId="1FDD28BC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270875C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260983" w14:paraId="0A2A99F0" w14:textId="77777777" w:rsidTr="002208CD">
        <w:tc>
          <w:tcPr>
            <w:tcW w:w="0" w:type="auto"/>
          </w:tcPr>
          <w:p w14:paraId="185C8E41" w14:textId="77777777" w:rsidR="00260983" w:rsidRDefault="00CA05A1">
            <w:pPr>
              <w:pStyle w:val="Compact"/>
            </w:pPr>
            <w:r>
              <w:t>S</w:t>
            </w:r>
            <w:r>
              <w:t>ố</w:t>
            </w:r>
            <w:r>
              <w:t xml:space="preserve"> HS đón/giao</w:t>
            </w:r>
          </w:p>
        </w:tc>
        <w:tc>
          <w:tcPr>
            <w:tcW w:w="0" w:type="auto"/>
          </w:tcPr>
          <w:p w14:paraId="31CA16F0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30DEC3AD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6D0594CE" w14:textId="77777777" w:rsidR="00260983" w:rsidRDefault="00260983">
            <w:pPr>
              <w:pStyle w:val="Compact"/>
            </w:pPr>
          </w:p>
        </w:tc>
      </w:tr>
      <w:tr w:rsidR="00260983" w14:paraId="1823E7D1" w14:textId="77777777" w:rsidTr="002208CD">
        <w:tc>
          <w:tcPr>
            <w:tcW w:w="0" w:type="auto"/>
          </w:tcPr>
          <w:p w14:paraId="1F60480F" w14:textId="77777777" w:rsidR="00260983" w:rsidRDefault="00CA05A1">
            <w:pPr>
              <w:pStyle w:val="Compact"/>
            </w:pPr>
            <w:r>
              <w:t>S</w:t>
            </w:r>
            <w:r>
              <w:t>ố</w:t>
            </w:r>
            <w:r>
              <w:t xml:space="preserve"> HS có th</w:t>
            </w:r>
            <w:r>
              <w:t>ẻ</w:t>
            </w:r>
          </w:p>
        </w:tc>
        <w:tc>
          <w:tcPr>
            <w:tcW w:w="0" w:type="auto"/>
          </w:tcPr>
          <w:p w14:paraId="4BB91FF2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180B5F1C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074C60A2" w14:textId="77777777" w:rsidR="00260983" w:rsidRDefault="00260983">
            <w:pPr>
              <w:pStyle w:val="Compact"/>
            </w:pPr>
          </w:p>
        </w:tc>
      </w:tr>
      <w:tr w:rsidR="00260983" w14:paraId="2BE1CFEE" w14:textId="77777777" w:rsidTr="002208CD">
        <w:tc>
          <w:tcPr>
            <w:tcW w:w="0" w:type="auto"/>
          </w:tcPr>
          <w:p w14:paraId="348102E9" w14:textId="77777777" w:rsidR="00260983" w:rsidRDefault="00CA05A1">
            <w:pPr>
              <w:pStyle w:val="Compact"/>
            </w:pPr>
            <w:r>
              <w:t>S</w:t>
            </w:r>
            <w:r>
              <w:t>ố</w:t>
            </w:r>
            <w:r>
              <w:t xml:space="preserve"> HS không có th</w:t>
            </w:r>
            <w:r>
              <w:t>ẻ</w:t>
            </w:r>
          </w:p>
        </w:tc>
        <w:tc>
          <w:tcPr>
            <w:tcW w:w="0" w:type="auto"/>
          </w:tcPr>
          <w:p w14:paraId="54597125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065683BE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4008C7B2" w14:textId="77777777" w:rsidR="00260983" w:rsidRDefault="00260983">
            <w:pPr>
              <w:pStyle w:val="Compact"/>
            </w:pPr>
          </w:p>
        </w:tc>
      </w:tr>
      <w:tr w:rsidR="00260983" w14:paraId="09902866" w14:textId="77777777" w:rsidTr="002208CD">
        <w:tc>
          <w:tcPr>
            <w:tcW w:w="0" w:type="auto"/>
          </w:tcPr>
          <w:p w14:paraId="10F2B641" w14:textId="77777777" w:rsidR="00260983" w:rsidRDefault="00CA05A1">
            <w:pPr>
              <w:pStyle w:val="Compact"/>
            </w:pPr>
            <w:r>
              <w:t>S</w:t>
            </w:r>
            <w:r>
              <w:t>ố</w:t>
            </w:r>
            <w:r>
              <w:t xml:space="preserve"> HS v</w:t>
            </w:r>
            <w:r>
              <w:t>ắ</w:t>
            </w:r>
            <w:r>
              <w:t>ng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14:paraId="4A469874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115386DD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4C699544" w14:textId="77777777" w:rsidR="00260983" w:rsidRDefault="00260983">
            <w:pPr>
              <w:pStyle w:val="Compact"/>
            </w:pPr>
          </w:p>
        </w:tc>
      </w:tr>
      <w:tr w:rsidR="00260983" w14:paraId="08C7C883" w14:textId="77777777" w:rsidTr="002208CD">
        <w:tc>
          <w:tcPr>
            <w:tcW w:w="0" w:type="auto"/>
          </w:tcPr>
          <w:p w14:paraId="7A6A8A99" w14:textId="77777777" w:rsidR="00260983" w:rsidRDefault="00CA05A1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6453FC9A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050E84E1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190C528E" w14:textId="77777777" w:rsidR="00260983" w:rsidRDefault="00260983">
            <w:pPr>
              <w:pStyle w:val="Compact"/>
            </w:pPr>
          </w:p>
        </w:tc>
      </w:tr>
    </w:tbl>
    <w:p w14:paraId="73640288" w14:textId="77777777" w:rsidR="00260983" w:rsidRDefault="00CA05A1">
      <w:pPr>
        <w:pStyle w:val="Heading2"/>
      </w:pPr>
      <w:bookmarkStart w:id="5" w:name="sự-cố-và-xử-lý"/>
      <w:bookmarkEnd w:id="4"/>
      <w:r>
        <w:t>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781"/>
        <w:gridCol w:w="1321"/>
        <w:gridCol w:w="1037"/>
      </w:tblGrid>
      <w:tr w:rsidR="00260983" w14:paraId="19C91E1E" w14:textId="77777777" w:rsidTr="002208CD">
        <w:tc>
          <w:tcPr>
            <w:tcW w:w="0" w:type="auto"/>
          </w:tcPr>
          <w:p w14:paraId="5EC21D68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57EEFE50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069F339C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248B9468" w14:textId="77777777" w:rsidR="00260983" w:rsidRDefault="00CA05A1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260983" w14:paraId="48F6810E" w14:textId="77777777" w:rsidTr="002208CD">
        <w:tc>
          <w:tcPr>
            <w:tcW w:w="0" w:type="auto"/>
          </w:tcPr>
          <w:p w14:paraId="5395318D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1D9AC119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54EE8B83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5E6AF99A" w14:textId="77777777" w:rsidR="00260983" w:rsidRDefault="00260983">
            <w:pPr>
              <w:pStyle w:val="Compact"/>
            </w:pPr>
          </w:p>
        </w:tc>
      </w:tr>
      <w:tr w:rsidR="00260983" w14:paraId="49009B4A" w14:textId="77777777" w:rsidTr="002208CD">
        <w:tc>
          <w:tcPr>
            <w:tcW w:w="0" w:type="auto"/>
          </w:tcPr>
          <w:p w14:paraId="33C1D672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2E4C9D85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4C43C371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5EADB4DE" w14:textId="77777777" w:rsidR="00260983" w:rsidRDefault="00260983">
            <w:pPr>
              <w:pStyle w:val="Compact"/>
            </w:pPr>
          </w:p>
        </w:tc>
      </w:tr>
      <w:tr w:rsidR="00260983" w14:paraId="5CD710C2" w14:textId="77777777" w:rsidTr="002208CD">
        <w:tc>
          <w:tcPr>
            <w:tcW w:w="0" w:type="auto"/>
          </w:tcPr>
          <w:p w14:paraId="37523C47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68DF33D3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55D42328" w14:textId="77777777" w:rsidR="00260983" w:rsidRDefault="00260983">
            <w:pPr>
              <w:pStyle w:val="Compact"/>
            </w:pPr>
          </w:p>
        </w:tc>
        <w:tc>
          <w:tcPr>
            <w:tcW w:w="0" w:type="auto"/>
          </w:tcPr>
          <w:p w14:paraId="465598E3" w14:textId="77777777" w:rsidR="00260983" w:rsidRDefault="00260983">
            <w:pPr>
              <w:pStyle w:val="Compact"/>
            </w:pPr>
          </w:p>
        </w:tc>
      </w:tr>
    </w:tbl>
    <w:p w14:paraId="41AAC994" w14:textId="77777777" w:rsidR="00260983" w:rsidRDefault="00CA05A1">
      <w:pPr>
        <w:pStyle w:val="Heading2"/>
      </w:pPr>
      <w:bookmarkStart w:id="6" w:name="ghi-chú-đặc-biệt"/>
      <w:bookmarkEnd w:id="5"/>
      <w:r>
        <w:t>GHI CHÚ Đ</w:t>
      </w:r>
      <w:r>
        <w:t>Ặ</w:t>
      </w:r>
      <w:r>
        <w:t>C BI</w:t>
      </w:r>
      <w:r>
        <w:t>Ệ</w:t>
      </w:r>
      <w:r>
        <w:t>T</w:t>
      </w:r>
    </w:p>
    <w:p w14:paraId="50040A35" w14:textId="77777777" w:rsidR="00260983" w:rsidRDefault="00CA05A1">
      <w:r>
        <w:pict w14:anchorId="467FC060">
          <v:rect id="_x0000_i1026" style="width:0;height:1.5pt" o:hralign="center" o:hrstd="t" o:hr="t"/>
        </w:pict>
      </w:r>
    </w:p>
    <w:p w14:paraId="46086C1E" w14:textId="77777777" w:rsidR="00260983" w:rsidRDefault="00CA05A1">
      <w:r>
        <w:pict w14:anchorId="2E03F526">
          <v:rect id="_x0000_i1027" style="width:0;height:1.5pt" o:hralign="center" o:hrstd="t" o:hr="t"/>
        </w:pict>
      </w:r>
    </w:p>
    <w:p w14:paraId="4C28A512" w14:textId="77777777" w:rsidR="00260983" w:rsidRDefault="00CA05A1">
      <w:r>
        <w:pict w14:anchorId="68E07736">
          <v:rect id="_x0000_i1028" style="width:0;height:1.5pt" o:hralign="center" o:hrstd="t" o:hr="t"/>
        </w:pict>
      </w:r>
    </w:p>
    <w:p w14:paraId="4E518C23" w14:textId="77777777" w:rsidR="00260983" w:rsidRDefault="00CA05A1">
      <w:r>
        <w:lastRenderedPageBreak/>
        <w:pict w14:anchorId="064A4C9B">
          <v:rect id="_x0000_i1029" style="width:0;height:1.5pt" o:hralign="center" o:hrstd="t" o:hr="t"/>
        </w:pict>
      </w:r>
    </w:p>
    <w:p w14:paraId="297A0A6F" w14:textId="77777777" w:rsidR="00260983" w:rsidRDefault="00CA05A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tài x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NV h</w:t>
      </w:r>
      <w:r>
        <w:rPr>
          <w:b/>
          <w:bCs/>
          <w:i/>
          <w:iCs/>
        </w:rPr>
        <w:t>ỗ</w:t>
      </w:r>
      <w:r>
        <w:rPr>
          <w:b/>
          <w:bCs/>
          <w:i/>
          <w:iCs/>
        </w:rPr>
        <w:t xml:space="preserve"> tr</w:t>
      </w:r>
      <w:r>
        <w:rPr>
          <w:b/>
          <w:bCs/>
          <w:i/>
          <w:iCs/>
        </w:rPr>
        <w:t>ợ</w:t>
      </w:r>
      <w:r>
        <w:rPr>
          <w:b/>
          <w:bCs/>
          <w:i/>
          <w:iCs/>
        </w:rPr>
        <w:t>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đi</w:t>
      </w:r>
      <w:r>
        <w:rPr>
          <w:b/>
          <w:bCs/>
          <w:i/>
          <w:iCs/>
        </w:rPr>
        <w:t>ề</w:t>
      </w:r>
      <w:r>
        <w:rPr>
          <w:b/>
          <w:bCs/>
          <w:i/>
          <w:iCs/>
        </w:rPr>
        <w:t>u ph</w:t>
      </w:r>
      <w:r>
        <w:rPr>
          <w:b/>
          <w:bCs/>
          <w:i/>
          <w:iCs/>
        </w:rPr>
        <w:t>ố</w:t>
      </w:r>
      <w:r>
        <w:rPr>
          <w:b/>
          <w:bCs/>
          <w:i/>
          <w:iCs/>
        </w:rPr>
        <w:t>i: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49EF177F" w14:textId="77777777" w:rsidR="00260983" w:rsidRDefault="00CA05A1">
      <w:r>
        <w:pict w14:anchorId="6B697EB1">
          <v:rect id="_x0000_i1030" style="width:0;height:1.5pt" o:hralign="center" o:hrstd="t" o:hr="t"/>
        </w:pict>
      </w:r>
    </w:p>
    <w:p w14:paraId="74652E70" w14:textId="77777777" w:rsidR="00260983" w:rsidRDefault="00CA05A1">
      <w:pPr>
        <w:pStyle w:val="FirstParagraph"/>
      </w:pPr>
      <w:r>
        <w:rPr>
          <w:b/>
          <w:bCs/>
        </w:rPr>
        <w:t>LƯU Ý:</w:t>
      </w:r>
      <w:r>
        <w:t xml:space="preserve"> - Đi</w:t>
      </w:r>
      <w:r>
        <w:t>ể</w:t>
      </w:r>
      <w:r>
        <w:t>m danh ph</w:t>
      </w:r>
      <w:r>
        <w:t>ả</w:t>
      </w:r>
      <w:r>
        <w:t>i chính xác, không đư</w:t>
      </w:r>
      <w:r>
        <w:t>ợ</w:t>
      </w:r>
      <w:r>
        <w:t>c b</w:t>
      </w:r>
      <w:r>
        <w:t>ỏ</w:t>
      </w:r>
      <w:r>
        <w:t xml:space="preserve"> sót </w:t>
      </w:r>
      <w:r>
        <w:t>- Ghi chú rõ ràng m</w:t>
      </w:r>
      <w:r>
        <w:t>ọ</w:t>
      </w:r>
      <w:r>
        <w:t>i s</w:t>
      </w:r>
      <w:r>
        <w:t>ự</w:t>
      </w:r>
      <w:r>
        <w:t xml:space="preserve"> c</w:t>
      </w:r>
      <w:r>
        <w:t>ố</w:t>
      </w:r>
      <w:r>
        <w:t xml:space="preserve"> b</w:t>
      </w:r>
      <w:r>
        <w:t>ấ</w:t>
      </w:r>
      <w:r>
        <w:t>t thư</w:t>
      </w:r>
      <w:r>
        <w:t>ờ</w:t>
      </w:r>
      <w:r>
        <w:t>ng - N</w:t>
      </w:r>
      <w:r>
        <w:t>ộ</w:t>
      </w:r>
      <w:r>
        <w:t>p s</w:t>
      </w:r>
      <w:r>
        <w:t>ổ</w:t>
      </w:r>
      <w:r>
        <w:t xml:space="preserve"> này cu</w:t>
      </w:r>
      <w:r>
        <w:t>ố</w:t>
      </w:r>
      <w:r>
        <w:t>i m</w:t>
      </w:r>
      <w:r>
        <w:t>ỗ</w:t>
      </w:r>
      <w:r>
        <w:t>i ngày</w:t>
      </w:r>
      <w:bookmarkEnd w:id="0"/>
      <w:bookmarkEnd w:id="6"/>
    </w:p>
    <w:sectPr w:rsidR="0026098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F37AC" w14:textId="77777777" w:rsidR="00CA05A1" w:rsidRDefault="00CA05A1" w:rsidP="002208CD">
      <w:pPr>
        <w:spacing w:line="240" w:lineRule="auto"/>
      </w:pPr>
      <w:r>
        <w:separator/>
      </w:r>
    </w:p>
  </w:endnote>
  <w:endnote w:type="continuationSeparator" w:id="0">
    <w:p w14:paraId="5E04ABD6" w14:textId="77777777" w:rsidR="00CA05A1" w:rsidRDefault="00CA05A1" w:rsidP="00220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6EDDA" w14:textId="77777777" w:rsidR="00CA05A1" w:rsidRDefault="00CA05A1" w:rsidP="002208CD">
      <w:pPr>
        <w:spacing w:line="240" w:lineRule="auto"/>
      </w:pPr>
      <w:r>
        <w:separator/>
      </w:r>
    </w:p>
  </w:footnote>
  <w:footnote w:type="continuationSeparator" w:id="0">
    <w:p w14:paraId="63C57B1A" w14:textId="77777777" w:rsidR="00CA05A1" w:rsidRDefault="00CA05A1" w:rsidP="002208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FD4E2" w14:textId="77777777" w:rsidR="002208CD" w:rsidRPr="00A33244" w:rsidRDefault="002208C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DA6D112" wp14:editId="73AF79C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28CBD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0121B31" w14:textId="77777777" w:rsidR="002208CD" w:rsidRDefault="002208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0AEA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4AFD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983"/>
    <w:rsid w:val="002208CD"/>
    <w:rsid w:val="00260983"/>
    <w:rsid w:val="00CA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ACE90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08C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08C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08C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08C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208C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208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208C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208C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C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08C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208C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08C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08C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C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208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8C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208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8CD"/>
    <w:rPr>
      <w:rFonts w:ascii="Times New Roman" w:hAnsi="Times New Roman"/>
      <w:szCs w:val="22"/>
    </w:rPr>
  </w:style>
  <w:style w:type="character" w:styleId="Emphasis">
    <w:name w:val="Emphasis"/>
    <w:rsid w:val="002208C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208C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208C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208C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208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2026-01-29T02:54:00Z</dcterms:created>
  <dcterms:modified xsi:type="dcterms:W3CDTF">2026-01-29T02:54:00Z</dcterms:modified>
</cp:coreProperties>
</file>