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1BECB" w14:textId="77777777" w:rsidR="004B21F3" w:rsidRDefault="000B460E" w:rsidP="004E0A27">
      <w:pPr>
        <w:pStyle w:val="Title"/>
      </w:pPr>
      <w:bookmarkStart w:id="0" w:name="bm-34-sổ-theo-dõi-kỷ-luật"/>
      <w:r>
        <w:t>BM-34: S</w:t>
      </w:r>
      <w:r>
        <w:t>Ổ</w:t>
      </w:r>
      <w:r>
        <w:t xml:space="preserve"> THEO DÕI K</w:t>
      </w:r>
      <w:r>
        <w:t>Ỷ</w:t>
      </w:r>
      <w:r>
        <w:t xml:space="preserve"> LU</w:t>
      </w:r>
      <w:r>
        <w:t>Ậ</w:t>
      </w:r>
      <w:r>
        <w:t>T</w:t>
      </w:r>
    </w:p>
    <w:p w14:paraId="7F714536" w14:textId="77777777" w:rsidR="004B21F3" w:rsidRDefault="000B460E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QT-01-SOP-02-BM-34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7793628" w14:textId="77777777" w:rsidR="004B21F3" w:rsidRDefault="000B460E">
      <w:r>
        <w:pict w14:anchorId="4C822E8E">
          <v:rect id="_x0000_i1025" style="width:0;height:1.5pt" o:hralign="center" o:hrstd="t" o:hr="t"/>
        </w:pict>
      </w:r>
    </w:p>
    <w:p w14:paraId="401F7B04" w14:textId="77777777" w:rsidR="004B21F3" w:rsidRDefault="000B460E">
      <w:pPr>
        <w:pStyle w:val="Heading2"/>
      </w:pPr>
      <w:bookmarkStart w:id="1" w:name="thông-tin-tài-xế"/>
      <w:r>
        <w:t>THÔNG TIN TÀI X</w:t>
      </w:r>
      <w:r>
        <w:t>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157"/>
      </w:tblGrid>
      <w:tr w:rsidR="004B21F3" w14:paraId="7C0D3006" w14:textId="77777777" w:rsidTr="004E0A27">
        <w:tc>
          <w:tcPr>
            <w:tcW w:w="0" w:type="auto"/>
          </w:tcPr>
          <w:p w14:paraId="12BF242B" w14:textId="77777777" w:rsidR="004B21F3" w:rsidRDefault="000B460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9DB45AF" w14:textId="77777777" w:rsidR="004B21F3" w:rsidRDefault="000B460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B21F3" w14:paraId="017730F9" w14:textId="77777777" w:rsidTr="004E0A27">
        <w:tc>
          <w:tcPr>
            <w:tcW w:w="0" w:type="auto"/>
          </w:tcPr>
          <w:p w14:paraId="20F85423" w14:textId="77777777" w:rsidR="004B21F3" w:rsidRDefault="000B460E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0" w:type="auto"/>
          </w:tcPr>
          <w:p w14:paraId="71C0833A" w14:textId="77777777" w:rsidR="004B21F3" w:rsidRDefault="004B21F3">
            <w:pPr>
              <w:pStyle w:val="Compact"/>
            </w:pPr>
          </w:p>
        </w:tc>
      </w:tr>
      <w:tr w:rsidR="004B21F3" w14:paraId="65F4F15E" w14:textId="77777777" w:rsidTr="004E0A27">
        <w:tc>
          <w:tcPr>
            <w:tcW w:w="0" w:type="auto"/>
          </w:tcPr>
          <w:p w14:paraId="549E7F52" w14:textId="77777777" w:rsidR="004B21F3" w:rsidRDefault="000B460E">
            <w:pPr>
              <w:pStyle w:val="Compact"/>
            </w:pPr>
            <w:r>
              <w:t>CMND/CCCD</w:t>
            </w:r>
          </w:p>
        </w:tc>
        <w:tc>
          <w:tcPr>
            <w:tcW w:w="0" w:type="auto"/>
          </w:tcPr>
          <w:p w14:paraId="5F8755D7" w14:textId="77777777" w:rsidR="004B21F3" w:rsidRDefault="004B21F3">
            <w:pPr>
              <w:pStyle w:val="Compact"/>
            </w:pPr>
          </w:p>
        </w:tc>
      </w:tr>
      <w:tr w:rsidR="004B21F3" w14:paraId="01F67613" w14:textId="77777777" w:rsidTr="004E0A27">
        <w:tc>
          <w:tcPr>
            <w:tcW w:w="0" w:type="auto"/>
          </w:tcPr>
          <w:p w14:paraId="00DCA24E" w14:textId="77777777" w:rsidR="004B21F3" w:rsidRDefault="000B460E">
            <w:pPr>
              <w:pStyle w:val="Compact"/>
            </w:pPr>
            <w:r>
              <w:t>Ngày vào làm</w:t>
            </w:r>
          </w:p>
        </w:tc>
        <w:tc>
          <w:tcPr>
            <w:tcW w:w="0" w:type="auto"/>
          </w:tcPr>
          <w:p w14:paraId="2B4B472E" w14:textId="77777777" w:rsidR="004B21F3" w:rsidRDefault="004B21F3">
            <w:pPr>
              <w:pStyle w:val="Compact"/>
            </w:pPr>
          </w:p>
        </w:tc>
      </w:tr>
      <w:tr w:rsidR="004B21F3" w14:paraId="3C6233D1" w14:textId="77777777" w:rsidTr="004E0A27">
        <w:tc>
          <w:tcPr>
            <w:tcW w:w="0" w:type="auto"/>
          </w:tcPr>
          <w:p w14:paraId="671C6505" w14:textId="77777777" w:rsidR="004B21F3" w:rsidRDefault="000B460E">
            <w:pPr>
              <w:pStyle w:val="Compact"/>
            </w:pPr>
            <w:r>
              <w:t>Tuy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475C5629" w14:textId="77777777" w:rsidR="004B21F3" w:rsidRDefault="004B21F3">
            <w:pPr>
              <w:pStyle w:val="Compact"/>
            </w:pPr>
          </w:p>
        </w:tc>
      </w:tr>
    </w:tbl>
    <w:p w14:paraId="1E6AB95C" w14:textId="77777777" w:rsidR="004B21F3" w:rsidRDefault="000B460E">
      <w:pPr>
        <w:pStyle w:val="Heading2"/>
      </w:pPr>
      <w:bookmarkStart w:id="2" w:name="lịch-sử-vi-phạm"/>
      <w:bookmarkEnd w:id="1"/>
      <w:r>
        <w:t>L</w:t>
      </w:r>
      <w:r>
        <w:t>Ị</w:t>
      </w:r>
      <w:r>
        <w:t>CH S</w:t>
      </w:r>
      <w:r>
        <w:t>Ử</w:t>
      </w:r>
      <w:r>
        <w:t xml:space="preserve"> VI PH</w:t>
      </w:r>
      <w:r>
        <w:t>Ạ</w:t>
      </w:r>
      <w:r>
        <w:t>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4B21F3" w14:paraId="5FDF9C3C" w14:textId="77777777" w:rsidTr="004E0A27">
        <w:tc>
          <w:tcPr>
            <w:tcW w:w="1320" w:type="dxa"/>
          </w:tcPr>
          <w:p w14:paraId="7F55CF7E" w14:textId="77777777" w:rsidR="004B21F3" w:rsidRDefault="000B460E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1320" w:type="dxa"/>
          </w:tcPr>
          <w:p w14:paraId="1A060325" w14:textId="77777777" w:rsidR="004B21F3" w:rsidRDefault="000B460E">
            <w:pPr>
              <w:pStyle w:val="Compact"/>
            </w:pPr>
            <w:r>
              <w:rPr>
                <w:b/>
                <w:bCs/>
              </w:rPr>
              <w:t>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</w:t>
            </w:r>
          </w:p>
        </w:tc>
        <w:tc>
          <w:tcPr>
            <w:tcW w:w="1320" w:type="dxa"/>
          </w:tcPr>
          <w:p w14:paraId="73B36B58" w14:textId="77777777" w:rsidR="004B21F3" w:rsidRDefault="000B460E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1320" w:type="dxa"/>
          </w:tcPr>
          <w:p w14:paraId="452A050E" w14:textId="77777777" w:rsidR="004B21F3" w:rsidRDefault="000B460E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1320" w:type="dxa"/>
          </w:tcPr>
          <w:p w14:paraId="7810CE1D" w14:textId="77777777" w:rsidR="004B21F3" w:rsidRDefault="000B460E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1320" w:type="dxa"/>
          </w:tcPr>
          <w:p w14:paraId="37C01B2F" w14:textId="77777777" w:rsidR="004B21F3" w:rsidRDefault="000B460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4B21F3" w14:paraId="0775B1E7" w14:textId="77777777" w:rsidTr="004E0A27">
        <w:tc>
          <w:tcPr>
            <w:tcW w:w="1320" w:type="dxa"/>
          </w:tcPr>
          <w:p w14:paraId="2079928D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72F7DC26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29C58F19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1B0F7E23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3C66C634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4DCE894A" w14:textId="77777777" w:rsidR="004B21F3" w:rsidRDefault="004B21F3">
            <w:pPr>
              <w:pStyle w:val="Compact"/>
            </w:pPr>
          </w:p>
        </w:tc>
      </w:tr>
      <w:tr w:rsidR="004B21F3" w14:paraId="530CB981" w14:textId="77777777" w:rsidTr="004E0A27">
        <w:tc>
          <w:tcPr>
            <w:tcW w:w="1320" w:type="dxa"/>
          </w:tcPr>
          <w:p w14:paraId="4936B279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5269B7B4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3CB955DF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2D2031EA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4727B90C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59F2CF6F" w14:textId="77777777" w:rsidR="004B21F3" w:rsidRDefault="004B21F3">
            <w:pPr>
              <w:pStyle w:val="Compact"/>
            </w:pPr>
          </w:p>
        </w:tc>
      </w:tr>
      <w:tr w:rsidR="004B21F3" w14:paraId="47C22321" w14:textId="77777777" w:rsidTr="004E0A27">
        <w:tc>
          <w:tcPr>
            <w:tcW w:w="1320" w:type="dxa"/>
          </w:tcPr>
          <w:p w14:paraId="2A355E16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5C672BC3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7D06B366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051D4EEA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5069080D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6866B888" w14:textId="77777777" w:rsidR="004B21F3" w:rsidRDefault="004B21F3">
            <w:pPr>
              <w:pStyle w:val="Compact"/>
            </w:pPr>
          </w:p>
        </w:tc>
      </w:tr>
      <w:tr w:rsidR="004B21F3" w14:paraId="06E83DA5" w14:textId="77777777" w:rsidTr="004E0A27">
        <w:tc>
          <w:tcPr>
            <w:tcW w:w="1320" w:type="dxa"/>
          </w:tcPr>
          <w:p w14:paraId="7DCA8E23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5EBBDD28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68203EE4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3819983B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48F1DC62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01A08A5A" w14:textId="77777777" w:rsidR="004B21F3" w:rsidRDefault="004B21F3">
            <w:pPr>
              <w:pStyle w:val="Compact"/>
            </w:pPr>
          </w:p>
        </w:tc>
      </w:tr>
      <w:tr w:rsidR="004B21F3" w14:paraId="0F3E6020" w14:textId="77777777" w:rsidTr="004E0A27">
        <w:tc>
          <w:tcPr>
            <w:tcW w:w="1320" w:type="dxa"/>
          </w:tcPr>
          <w:p w14:paraId="16919718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6A5E42E1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3D389B0D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3FA113B2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217D6291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623B126A" w14:textId="77777777" w:rsidR="004B21F3" w:rsidRDefault="004B21F3">
            <w:pPr>
              <w:pStyle w:val="Compact"/>
            </w:pPr>
          </w:p>
        </w:tc>
      </w:tr>
      <w:tr w:rsidR="004B21F3" w14:paraId="1C51C742" w14:textId="77777777" w:rsidTr="004E0A27">
        <w:tc>
          <w:tcPr>
            <w:tcW w:w="1320" w:type="dxa"/>
          </w:tcPr>
          <w:p w14:paraId="66FA6984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2FAEC824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5F40E917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583AF34B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68945936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1E2F6C13" w14:textId="77777777" w:rsidR="004B21F3" w:rsidRDefault="004B21F3">
            <w:pPr>
              <w:pStyle w:val="Compact"/>
            </w:pPr>
          </w:p>
        </w:tc>
      </w:tr>
      <w:tr w:rsidR="004B21F3" w14:paraId="3D106A84" w14:textId="77777777" w:rsidTr="004E0A27">
        <w:tc>
          <w:tcPr>
            <w:tcW w:w="1320" w:type="dxa"/>
          </w:tcPr>
          <w:p w14:paraId="0855E4DB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623949AC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4ACC3A74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17EB4E5B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3929C736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12CC2768" w14:textId="77777777" w:rsidR="004B21F3" w:rsidRDefault="004B21F3">
            <w:pPr>
              <w:pStyle w:val="Compact"/>
            </w:pPr>
          </w:p>
        </w:tc>
      </w:tr>
      <w:tr w:rsidR="004B21F3" w14:paraId="0BCCE54D" w14:textId="77777777" w:rsidTr="004E0A27">
        <w:tc>
          <w:tcPr>
            <w:tcW w:w="1320" w:type="dxa"/>
          </w:tcPr>
          <w:p w14:paraId="39D32A76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7510C8E8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1FF85688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151C68C4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7DEBD402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5B314264" w14:textId="77777777" w:rsidR="004B21F3" w:rsidRDefault="004B21F3">
            <w:pPr>
              <w:pStyle w:val="Compact"/>
            </w:pPr>
          </w:p>
        </w:tc>
      </w:tr>
      <w:tr w:rsidR="004B21F3" w14:paraId="3457A2A8" w14:textId="77777777" w:rsidTr="004E0A27">
        <w:tc>
          <w:tcPr>
            <w:tcW w:w="1320" w:type="dxa"/>
          </w:tcPr>
          <w:p w14:paraId="4E856ED3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6FF962CD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4D503D9F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1A58CD03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5BBDB42B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17B5CBC9" w14:textId="77777777" w:rsidR="004B21F3" w:rsidRDefault="004B21F3">
            <w:pPr>
              <w:pStyle w:val="Compact"/>
            </w:pPr>
          </w:p>
        </w:tc>
      </w:tr>
      <w:tr w:rsidR="004B21F3" w14:paraId="668AFD36" w14:textId="77777777" w:rsidTr="004E0A27">
        <w:tc>
          <w:tcPr>
            <w:tcW w:w="1320" w:type="dxa"/>
          </w:tcPr>
          <w:p w14:paraId="2107C932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42BE458D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187F0984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5C9CD7E1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0812C528" w14:textId="77777777" w:rsidR="004B21F3" w:rsidRDefault="004B21F3">
            <w:pPr>
              <w:pStyle w:val="Compact"/>
            </w:pPr>
          </w:p>
        </w:tc>
        <w:tc>
          <w:tcPr>
            <w:tcW w:w="1320" w:type="dxa"/>
          </w:tcPr>
          <w:p w14:paraId="53225105" w14:textId="77777777" w:rsidR="004B21F3" w:rsidRDefault="004B21F3">
            <w:pPr>
              <w:pStyle w:val="Compact"/>
            </w:pPr>
          </w:p>
        </w:tc>
      </w:tr>
    </w:tbl>
    <w:p w14:paraId="7D20FCFF" w14:textId="77777777" w:rsidR="004B21F3" w:rsidRDefault="000B460E">
      <w:pPr>
        <w:pStyle w:val="Heading2"/>
      </w:pPr>
      <w:bookmarkStart w:id="3" w:name="phân-loại-vi-phạm"/>
      <w:bookmarkEnd w:id="2"/>
      <w:r>
        <w:lastRenderedPageBreak/>
        <w:t>PHÂN LO</w:t>
      </w:r>
      <w:r>
        <w:t>Ạ</w:t>
      </w:r>
      <w:r>
        <w:t>I VI PH</w:t>
      </w:r>
      <w:r>
        <w:t>Ạ</w:t>
      </w:r>
      <w:r>
        <w:t>M</w:t>
      </w:r>
    </w:p>
    <w:p w14:paraId="7596B08E" w14:textId="77777777" w:rsidR="004B21F3" w:rsidRDefault="000B460E">
      <w:pPr>
        <w:pStyle w:val="Heading3"/>
      </w:pPr>
      <w:bookmarkStart w:id="4" w:name="vi-phạm-nhẹ"/>
      <w:r>
        <w:t>Vi ph</w:t>
      </w:r>
      <w:r>
        <w:t>ạ</w:t>
      </w:r>
      <w:r>
        <w:t>m NH</w:t>
      </w:r>
      <w:r>
        <w:t>Ẹ</w:t>
      </w:r>
      <w:r>
        <w:t>:</w:t>
      </w:r>
    </w:p>
    <w:p w14:paraId="31002369" w14:textId="77777777" w:rsidR="004B21F3" w:rsidRDefault="000B460E">
      <w:pPr>
        <w:pStyle w:val="Compact"/>
        <w:numPr>
          <w:ilvl w:val="0"/>
          <w:numId w:val="2"/>
        </w:numPr>
      </w:pPr>
      <w:r>
        <w:t>Đ</w:t>
      </w:r>
      <w:r>
        <w:t>ế</w:t>
      </w:r>
      <w:r>
        <w:t>n mu</w:t>
      </w:r>
      <w:r>
        <w:t>ộ</w:t>
      </w:r>
      <w:r>
        <w:t>n &lt; 15 phút</w:t>
      </w:r>
    </w:p>
    <w:p w14:paraId="6D5B354E" w14:textId="77777777" w:rsidR="004B21F3" w:rsidRDefault="000B460E">
      <w:pPr>
        <w:pStyle w:val="Compact"/>
        <w:numPr>
          <w:ilvl w:val="0"/>
          <w:numId w:val="2"/>
        </w:numPr>
      </w:pPr>
      <w:r>
        <w:t>Không m</w:t>
      </w:r>
      <w:r>
        <w:t>ặ</w:t>
      </w:r>
      <w:r>
        <w:t>c đ</w:t>
      </w:r>
      <w:r>
        <w:t>ồ</w:t>
      </w:r>
      <w:r>
        <w:t>ng ph</w:t>
      </w:r>
      <w:r>
        <w:t>ụ</w:t>
      </w:r>
      <w:r>
        <w:t>c</w:t>
      </w:r>
    </w:p>
    <w:p w14:paraId="5F18DA16" w14:textId="77777777" w:rsidR="004B21F3" w:rsidRDefault="000B460E">
      <w:pPr>
        <w:pStyle w:val="Compact"/>
        <w:numPr>
          <w:ilvl w:val="0"/>
          <w:numId w:val="2"/>
        </w:numPr>
      </w:pPr>
      <w:r>
        <w:t>Quên mang th</w:t>
      </w:r>
      <w:r>
        <w:t>ẻ</w:t>
      </w:r>
    </w:p>
    <w:p w14:paraId="5773556F" w14:textId="77777777" w:rsidR="004B21F3" w:rsidRDefault="000B460E">
      <w:pPr>
        <w:pStyle w:val="Heading3"/>
      </w:pPr>
      <w:bookmarkStart w:id="5" w:name="vi-phạm-nặng"/>
      <w:bookmarkEnd w:id="4"/>
      <w:r>
        <w:t>Vi ph</w:t>
      </w:r>
      <w:r>
        <w:t>ạ</w:t>
      </w:r>
      <w:r>
        <w:t>m N</w:t>
      </w:r>
      <w:r>
        <w:t>Ặ</w:t>
      </w:r>
      <w:r>
        <w:t>NG:</w:t>
      </w:r>
    </w:p>
    <w:p w14:paraId="7EA15C30" w14:textId="77777777" w:rsidR="004B21F3" w:rsidRDefault="000B460E">
      <w:pPr>
        <w:pStyle w:val="Compact"/>
        <w:numPr>
          <w:ilvl w:val="0"/>
          <w:numId w:val="3"/>
        </w:numPr>
      </w:pPr>
      <w:r>
        <w:t>Vi ph</w:t>
      </w:r>
      <w:r>
        <w:t>ạ</w:t>
      </w:r>
      <w:r>
        <w:t>m lu</w:t>
      </w:r>
      <w:r>
        <w:t>ậ</w:t>
      </w:r>
      <w:r>
        <w:t>t giao thông</w:t>
      </w:r>
    </w:p>
    <w:p w14:paraId="0F5A879D" w14:textId="77777777" w:rsidR="004B21F3" w:rsidRDefault="000B460E">
      <w:pPr>
        <w:pStyle w:val="Compact"/>
        <w:numPr>
          <w:ilvl w:val="0"/>
          <w:numId w:val="3"/>
        </w:numPr>
      </w:pPr>
      <w:r>
        <w:t>Thái đ</w:t>
      </w:r>
      <w:r>
        <w:t>ộ</w:t>
      </w:r>
      <w:r>
        <w:t xml:space="preserve"> x</w:t>
      </w:r>
      <w:r>
        <w:t>ấ</w:t>
      </w:r>
      <w:r>
        <w:t>u v</w:t>
      </w:r>
      <w:r>
        <w:t>ớ</w:t>
      </w:r>
      <w:r>
        <w:t>i HS, PH</w:t>
      </w:r>
    </w:p>
    <w:p w14:paraId="1F115459" w14:textId="77777777" w:rsidR="004B21F3" w:rsidRDefault="000B460E">
      <w:pPr>
        <w:pStyle w:val="Compact"/>
        <w:numPr>
          <w:ilvl w:val="0"/>
          <w:numId w:val="3"/>
        </w:numPr>
      </w:pPr>
      <w:r>
        <w:t>Không đi</w:t>
      </w:r>
      <w:r>
        <w:t>ể</w:t>
      </w:r>
      <w:r>
        <w:t>m danh HS</w:t>
      </w:r>
    </w:p>
    <w:p w14:paraId="76DDAAA7" w14:textId="77777777" w:rsidR="004B21F3" w:rsidRDefault="000B460E">
      <w:pPr>
        <w:pStyle w:val="Compact"/>
        <w:numPr>
          <w:ilvl w:val="0"/>
          <w:numId w:val="3"/>
        </w:numPr>
      </w:pPr>
      <w:r>
        <w:t>Lái xe khi m</w:t>
      </w:r>
      <w:r>
        <w:t>ệ</w:t>
      </w:r>
      <w:r>
        <w:t>t m</w:t>
      </w:r>
      <w:r>
        <w:t>ỏ</w:t>
      </w:r>
      <w:r>
        <w:t>i</w:t>
      </w:r>
    </w:p>
    <w:p w14:paraId="30E8BE15" w14:textId="77777777" w:rsidR="004B21F3" w:rsidRDefault="000B460E">
      <w:pPr>
        <w:pStyle w:val="Heading3"/>
      </w:pPr>
      <w:bookmarkStart w:id="6" w:name="vi-phạm-rất-nặng"/>
      <w:bookmarkEnd w:id="5"/>
      <w:r>
        <w:t>Vi ph</w:t>
      </w:r>
      <w:r>
        <w:t>ạ</w:t>
      </w:r>
      <w:r>
        <w:t>m R</w:t>
      </w:r>
      <w:r>
        <w:t>Ấ</w:t>
      </w:r>
      <w:r>
        <w:t>T N</w:t>
      </w:r>
      <w:r>
        <w:t>Ặ</w:t>
      </w:r>
      <w:r>
        <w:t>NG:</w:t>
      </w:r>
    </w:p>
    <w:p w14:paraId="6BD0F761" w14:textId="77777777" w:rsidR="004B21F3" w:rsidRDefault="000B460E">
      <w:pPr>
        <w:pStyle w:val="Compact"/>
        <w:numPr>
          <w:ilvl w:val="0"/>
          <w:numId w:val="4"/>
        </w:numPr>
      </w:pPr>
      <w:r>
        <w:t>Lái xe khi u</w:t>
      </w:r>
      <w:r>
        <w:t>ố</w:t>
      </w:r>
      <w:r>
        <w:t>ng rư</w:t>
      </w:r>
      <w:r>
        <w:t>ợ</w:t>
      </w:r>
      <w:r>
        <w:t>u</w:t>
      </w:r>
    </w:p>
    <w:p w14:paraId="4AAF3694" w14:textId="77777777" w:rsidR="004B21F3" w:rsidRDefault="000B460E">
      <w:pPr>
        <w:pStyle w:val="Compact"/>
        <w:numPr>
          <w:ilvl w:val="0"/>
          <w:numId w:val="4"/>
        </w:numPr>
      </w:pPr>
      <w:r>
        <w:t>Đ</w:t>
      </w:r>
      <w:r>
        <w:t>ể</w:t>
      </w:r>
      <w:r>
        <w:t xml:space="preserve"> quên HS</w:t>
      </w:r>
    </w:p>
    <w:p w14:paraId="3ECDACCC" w14:textId="77777777" w:rsidR="004B21F3" w:rsidRDefault="000B460E">
      <w:pPr>
        <w:pStyle w:val="Compact"/>
        <w:numPr>
          <w:ilvl w:val="0"/>
          <w:numId w:val="4"/>
        </w:numPr>
      </w:pPr>
      <w:r>
        <w:t>Gây tai n</w:t>
      </w:r>
      <w:r>
        <w:t>ạ</w:t>
      </w:r>
      <w:r>
        <w:t>n do l</w:t>
      </w:r>
      <w:r>
        <w:t>ỗ</w:t>
      </w:r>
      <w:r>
        <w:t>i</w:t>
      </w:r>
    </w:p>
    <w:p w14:paraId="736AF090" w14:textId="77777777" w:rsidR="004B21F3" w:rsidRDefault="000B460E">
      <w:pPr>
        <w:pStyle w:val="Heading2"/>
      </w:pPr>
      <w:bookmarkStart w:id="7" w:name="xử-lý-kỷ-luật"/>
      <w:bookmarkEnd w:id="3"/>
      <w:bookmarkEnd w:id="6"/>
      <w:r>
        <w:t>X</w:t>
      </w:r>
      <w:r>
        <w:t>Ử</w:t>
      </w:r>
      <w:r>
        <w:t xml:space="preserve"> LÝ K</w:t>
      </w:r>
      <w:r>
        <w:t>Ỷ</w:t>
      </w:r>
      <w:r>
        <w:t xml:space="preserve"> LU</w:t>
      </w:r>
      <w:r>
        <w:t>Ậ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B21F3" w14:paraId="1D11836A" w14:textId="77777777" w:rsidTr="004E0A27">
        <w:tc>
          <w:tcPr>
            <w:tcW w:w="1980" w:type="dxa"/>
          </w:tcPr>
          <w:p w14:paraId="689BB813" w14:textId="77777777" w:rsidR="004B21F3" w:rsidRDefault="000B460E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38F1A32B" w14:textId="77777777" w:rsidR="004B21F3" w:rsidRDefault="000B460E">
            <w:pPr>
              <w:pStyle w:val="Compact"/>
            </w:pPr>
            <w:r>
              <w:rPr>
                <w:b/>
                <w:bCs/>
              </w:rPr>
              <w:t>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nh</w:t>
            </w:r>
            <w:r>
              <w:rPr>
                <w:b/>
                <w:bCs/>
              </w:rPr>
              <w:t>ẹ</w:t>
            </w:r>
          </w:p>
        </w:tc>
        <w:tc>
          <w:tcPr>
            <w:tcW w:w="1980" w:type="dxa"/>
          </w:tcPr>
          <w:p w14:paraId="290D8289" w14:textId="77777777" w:rsidR="004B21F3" w:rsidRDefault="000B460E">
            <w:pPr>
              <w:pStyle w:val="Compact"/>
            </w:pPr>
            <w:r>
              <w:rPr>
                <w:b/>
                <w:bCs/>
              </w:rPr>
              <w:t>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n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06559A6A" w14:textId="77777777" w:rsidR="004B21F3" w:rsidRDefault="000B460E">
            <w:pPr>
              <w:pStyle w:val="Compact"/>
            </w:pPr>
            <w:r>
              <w:rPr>
                <w:b/>
                <w:bCs/>
              </w:rPr>
              <w:t>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r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n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ng</w:t>
            </w:r>
          </w:p>
        </w:tc>
      </w:tr>
      <w:tr w:rsidR="004B21F3" w14:paraId="4F5DF802" w14:textId="77777777" w:rsidTr="004E0A27">
        <w:tc>
          <w:tcPr>
            <w:tcW w:w="1980" w:type="dxa"/>
          </w:tcPr>
          <w:p w14:paraId="43EB481C" w14:textId="77777777" w:rsidR="004B21F3" w:rsidRDefault="000B460E">
            <w:pPr>
              <w:pStyle w:val="Compact"/>
            </w:pPr>
            <w:r>
              <w:t>L</w:t>
            </w:r>
            <w:r>
              <w:t>ầ</w:t>
            </w:r>
            <w:r>
              <w:t>n 1</w:t>
            </w:r>
          </w:p>
        </w:tc>
        <w:tc>
          <w:tcPr>
            <w:tcW w:w="1980" w:type="dxa"/>
          </w:tcPr>
          <w:p w14:paraId="343A2267" w14:textId="77777777" w:rsidR="004B21F3" w:rsidRDefault="000B460E">
            <w:pPr>
              <w:pStyle w:val="Compact"/>
            </w:pPr>
            <w:r>
              <w:t>Nh</w:t>
            </w:r>
            <w:r>
              <w:t>ắ</w:t>
            </w:r>
            <w:r>
              <w:t>c nh</w:t>
            </w:r>
            <w:r>
              <w:t>ở</w:t>
            </w:r>
          </w:p>
        </w:tc>
        <w:tc>
          <w:tcPr>
            <w:tcW w:w="1980" w:type="dxa"/>
          </w:tcPr>
          <w:p w14:paraId="3546A727" w14:textId="77777777" w:rsidR="004B21F3" w:rsidRDefault="000B460E">
            <w:pPr>
              <w:pStyle w:val="Compact"/>
            </w:pPr>
            <w:r>
              <w:t>C</w:t>
            </w:r>
            <w:r>
              <w:t>ả</w:t>
            </w:r>
            <w:r>
              <w:t>nh cáo + H</w:t>
            </w:r>
            <w:r>
              <w:t>ọ</w:t>
            </w:r>
            <w:r>
              <w:t>c l</w:t>
            </w:r>
            <w:r>
              <w:t>ạ</w:t>
            </w:r>
            <w:r>
              <w:t>i</w:t>
            </w:r>
          </w:p>
        </w:tc>
        <w:tc>
          <w:tcPr>
            <w:tcW w:w="1980" w:type="dxa"/>
          </w:tcPr>
          <w:p w14:paraId="728765EC" w14:textId="77777777" w:rsidR="004B21F3" w:rsidRDefault="000B460E">
            <w:pPr>
              <w:pStyle w:val="Compact"/>
            </w:pPr>
            <w:r>
              <w:rPr>
                <w:b/>
                <w:bCs/>
              </w:rPr>
              <w:t>SA TH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NGAY</w:t>
            </w:r>
          </w:p>
        </w:tc>
      </w:tr>
      <w:tr w:rsidR="004B21F3" w14:paraId="7DECE756" w14:textId="77777777" w:rsidTr="004E0A27">
        <w:tc>
          <w:tcPr>
            <w:tcW w:w="1980" w:type="dxa"/>
          </w:tcPr>
          <w:p w14:paraId="63004682" w14:textId="77777777" w:rsidR="004B21F3" w:rsidRDefault="000B460E">
            <w:pPr>
              <w:pStyle w:val="Compact"/>
            </w:pPr>
            <w:r>
              <w:t>L</w:t>
            </w:r>
            <w:r>
              <w:t>ầ</w:t>
            </w:r>
            <w:r>
              <w:t>n 2</w:t>
            </w:r>
          </w:p>
        </w:tc>
        <w:tc>
          <w:tcPr>
            <w:tcW w:w="1980" w:type="dxa"/>
          </w:tcPr>
          <w:p w14:paraId="1C9DC4A4" w14:textId="77777777" w:rsidR="004B21F3" w:rsidRDefault="000B460E">
            <w:pPr>
              <w:pStyle w:val="Compact"/>
            </w:pPr>
            <w:r>
              <w:t>C</w:t>
            </w:r>
            <w:r>
              <w:t>ả</w:t>
            </w:r>
            <w:r>
              <w:t>nh cáo</w:t>
            </w:r>
          </w:p>
        </w:tc>
        <w:tc>
          <w:tcPr>
            <w:tcW w:w="1980" w:type="dxa"/>
          </w:tcPr>
          <w:p w14:paraId="6B8D9221" w14:textId="77777777" w:rsidR="004B21F3" w:rsidRDefault="000B460E">
            <w:pPr>
              <w:pStyle w:val="Compact"/>
            </w:pPr>
            <w:r>
              <w:t>Ph</w:t>
            </w:r>
            <w:r>
              <w:t>ạ</w:t>
            </w:r>
            <w:r>
              <w:t>t ti</w:t>
            </w:r>
            <w:r>
              <w:t>ề</w:t>
            </w:r>
            <w:r>
              <w:t>n</w:t>
            </w:r>
          </w:p>
        </w:tc>
        <w:tc>
          <w:tcPr>
            <w:tcW w:w="1980" w:type="dxa"/>
          </w:tcPr>
          <w:p w14:paraId="312BF1ED" w14:textId="77777777" w:rsidR="004B21F3" w:rsidRDefault="000B460E">
            <w:pPr>
              <w:pStyle w:val="Compact"/>
            </w:pPr>
            <w:r>
              <w:t>-</w:t>
            </w:r>
          </w:p>
        </w:tc>
      </w:tr>
      <w:tr w:rsidR="004B21F3" w14:paraId="00C5CA18" w14:textId="77777777" w:rsidTr="004E0A27">
        <w:tc>
          <w:tcPr>
            <w:tcW w:w="1980" w:type="dxa"/>
          </w:tcPr>
          <w:p w14:paraId="0473D112" w14:textId="77777777" w:rsidR="004B21F3" w:rsidRDefault="000B460E">
            <w:pPr>
              <w:pStyle w:val="Compact"/>
            </w:pPr>
            <w:r>
              <w:t>L</w:t>
            </w:r>
            <w:r>
              <w:t>ầ</w:t>
            </w:r>
            <w:r>
              <w:t>n 3</w:t>
            </w:r>
          </w:p>
        </w:tc>
        <w:tc>
          <w:tcPr>
            <w:tcW w:w="1980" w:type="dxa"/>
          </w:tcPr>
          <w:p w14:paraId="6A2858B5" w14:textId="77777777" w:rsidR="004B21F3" w:rsidRDefault="000B460E">
            <w:pPr>
              <w:pStyle w:val="Compact"/>
            </w:pPr>
            <w:r>
              <w:t>Tr</w:t>
            </w:r>
            <w:r>
              <w:t>ừ</w:t>
            </w:r>
            <w:r>
              <w:t xml:space="preserve"> lương</w:t>
            </w:r>
          </w:p>
        </w:tc>
        <w:tc>
          <w:tcPr>
            <w:tcW w:w="1980" w:type="dxa"/>
          </w:tcPr>
          <w:p w14:paraId="28E0084C" w14:textId="77777777" w:rsidR="004B21F3" w:rsidRDefault="000B460E">
            <w:pPr>
              <w:pStyle w:val="Compact"/>
            </w:pPr>
            <w:r>
              <w:t>Sa th</w:t>
            </w:r>
            <w:r>
              <w:t>ả</w:t>
            </w:r>
            <w:r>
              <w:t>i</w:t>
            </w:r>
          </w:p>
        </w:tc>
        <w:tc>
          <w:tcPr>
            <w:tcW w:w="1980" w:type="dxa"/>
          </w:tcPr>
          <w:p w14:paraId="35AB1EB5" w14:textId="77777777" w:rsidR="004B21F3" w:rsidRDefault="000B460E">
            <w:pPr>
              <w:pStyle w:val="Compact"/>
            </w:pPr>
            <w:r>
              <w:t>-</w:t>
            </w:r>
          </w:p>
        </w:tc>
      </w:tr>
    </w:tbl>
    <w:p w14:paraId="3EE6A102" w14:textId="77777777" w:rsidR="004B21F3" w:rsidRDefault="000B460E">
      <w:pPr>
        <w:pStyle w:val="Heading2"/>
      </w:pPr>
      <w:bookmarkStart w:id="8" w:name="tổng-kết"/>
      <w:bookmarkEnd w:id="7"/>
      <w:r>
        <w:t>T</w:t>
      </w:r>
      <w:r>
        <w:t>Ổ</w:t>
      </w:r>
      <w:r>
        <w:t>NG K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9"/>
        <w:gridCol w:w="1127"/>
      </w:tblGrid>
      <w:tr w:rsidR="004B21F3" w14:paraId="713C5B1A" w14:textId="77777777" w:rsidTr="004E0A27">
        <w:tc>
          <w:tcPr>
            <w:tcW w:w="0" w:type="auto"/>
          </w:tcPr>
          <w:p w14:paraId="30BB9C9A" w14:textId="77777777" w:rsidR="004B21F3" w:rsidRDefault="000B460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8737AD7" w14:textId="77777777" w:rsidR="004B21F3" w:rsidRDefault="000B460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</w:tr>
      <w:tr w:rsidR="004B21F3" w14:paraId="6DB94766" w14:textId="77777777" w:rsidTr="004E0A27">
        <w:tc>
          <w:tcPr>
            <w:tcW w:w="0" w:type="auto"/>
          </w:tcPr>
          <w:p w14:paraId="337FDBD9" w14:textId="77777777" w:rsidR="004B21F3" w:rsidRDefault="000B460E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vi ph</w:t>
            </w:r>
            <w:r>
              <w:t>ạ</w:t>
            </w:r>
            <w:r>
              <w:t>m</w:t>
            </w:r>
          </w:p>
        </w:tc>
        <w:tc>
          <w:tcPr>
            <w:tcW w:w="0" w:type="auto"/>
          </w:tcPr>
          <w:p w14:paraId="4B21E0C8" w14:textId="77777777" w:rsidR="004B21F3" w:rsidRDefault="004B21F3">
            <w:pPr>
              <w:pStyle w:val="Compact"/>
            </w:pPr>
          </w:p>
        </w:tc>
      </w:tr>
      <w:tr w:rsidR="004B21F3" w14:paraId="5519B899" w14:textId="77777777" w:rsidTr="004E0A27">
        <w:tc>
          <w:tcPr>
            <w:tcW w:w="0" w:type="auto"/>
          </w:tcPr>
          <w:p w14:paraId="77F4FFB9" w14:textId="77777777" w:rsidR="004B21F3" w:rsidRDefault="000B460E">
            <w:pPr>
              <w:pStyle w:val="Compact"/>
            </w:pPr>
            <w:r>
              <w:t>Vi ph</w:t>
            </w:r>
            <w:r>
              <w:t>ạ</w:t>
            </w:r>
            <w:r>
              <w:t>m nh</w:t>
            </w:r>
            <w:r>
              <w:t>ẹ</w:t>
            </w:r>
          </w:p>
        </w:tc>
        <w:tc>
          <w:tcPr>
            <w:tcW w:w="0" w:type="auto"/>
          </w:tcPr>
          <w:p w14:paraId="0D035D29" w14:textId="77777777" w:rsidR="004B21F3" w:rsidRDefault="004B21F3">
            <w:pPr>
              <w:pStyle w:val="Compact"/>
            </w:pPr>
          </w:p>
        </w:tc>
      </w:tr>
      <w:tr w:rsidR="004B21F3" w14:paraId="7975B94F" w14:textId="77777777" w:rsidTr="004E0A27">
        <w:tc>
          <w:tcPr>
            <w:tcW w:w="0" w:type="auto"/>
          </w:tcPr>
          <w:p w14:paraId="56CBA317" w14:textId="77777777" w:rsidR="004B21F3" w:rsidRDefault="000B460E">
            <w:pPr>
              <w:pStyle w:val="Compact"/>
            </w:pPr>
            <w:r>
              <w:t>Vi ph</w:t>
            </w:r>
            <w:r>
              <w:t>ạ</w:t>
            </w:r>
            <w:r>
              <w:t>m n</w:t>
            </w:r>
            <w:r>
              <w:t>ặ</w:t>
            </w:r>
            <w:r>
              <w:t>ng</w:t>
            </w:r>
          </w:p>
        </w:tc>
        <w:tc>
          <w:tcPr>
            <w:tcW w:w="0" w:type="auto"/>
          </w:tcPr>
          <w:p w14:paraId="5D3C9D91" w14:textId="77777777" w:rsidR="004B21F3" w:rsidRDefault="004B21F3">
            <w:pPr>
              <w:pStyle w:val="Compact"/>
            </w:pPr>
          </w:p>
        </w:tc>
      </w:tr>
      <w:tr w:rsidR="004B21F3" w14:paraId="63EF8A46" w14:textId="77777777" w:rsidTr="004E0A27">
        <w:tc>
          <w:tcPr>
            <w:tcW w:w="0" w:type="auto"/>
          </w:tcPr>
          <w:p w14:paraId="345312A5" w14:textId="77777777" w:rsidR="004B21F3" w:rsidRDefault="000B460E">
            <w:pPr>
              <w:pStyle w:val="Compact"/>
            </w:pPr>
            <w:r>
              <w:lastRenderedPageBreak/>
              <w:t>Vi ph</w:t>
            </w:r>
            <w:r>
              <w:t>ạ</w:t>
            </w:r>
            <w:r>
              <w:t>m r</w:t>
            </w:r>
            <w:r>
              <w:t>ấ</w:t>
            </w:r>
            <w:r>
              <w:t>t n</w:t>
            </w:r>
            <w:r>
              <w:t>ặ</w:t>
            </w:r>
            <w:r>
              <w:t>ng</w:t>
            </w:r>
          </w:p>
        </w:tc>
        <w:tc>
          <w:tcPr>
            <w:tcW w:w="0" w:type="auto"/>
          </w:tcPr>
          <w:p w14:paraId="71FF2306" w14:textId="77777777" w:rsidR="004B21F3" w:rsidRDefault="004B21F3">
            <w:pPr>
              <w:pStyle w:val="Compact"/>
            </w:pPr>
          </w:p>
        </w:tc>
      </w:tr>
      <w:tr w:rsidR="004B21F3" w14:paraId="0391FAF6" w14:textId="77777777" w:rsidTr="004E0A27">
        <w:tc>
          <w:tcPr>
            <w:tcW w:w="0" w:type="auto"/>
          </w:tcPr>
          <w:p w14:paraId="77988B40" w14:textId="77777777" w:rsidR="004B21F3" w:rsidRDefault="000B460E">
            <w:pPr>
              <w:pStyle w:val="Compact"/>
            </w:pPr>
            <w:r>
              <w:t>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c</w:t>
            </w:r>
            <w:r>
              <w:t>ả</w:t>
            </w:r>
            <w:r>
              <w:t>nh cáo</w:t>
            </w:r>
          </w:p>
        </w:tc>
        <w:tc>
          <w:tcPr>
            <w:tcW w:w="0" w:type="auto"/>
          </w:tcPr>
          <w:p w14:paraId="3222FEB4" w14:textId="77777777" w:rsidR="004B21F3" w:rsidRDefault="004B21F3">
            <w:pPr>
              <w:pStyle w:val="Compact"/>
            </w:pPr>
          </w:p>
        </w:tc>
      </w:tr>
      <w:tr w:rsidR="004B21F3" w14:paraId="66F03FD5" w14:textId="77777777" w:rsidTr="004E0A27">
        <w:tc>
          <w:tcPr>
            <w:tcW w:w="0" w:type="auto"/>
          </w:tcPr>
          <w:p w14:paraId="1255725B" w14:textId="77777777" w:rsidR="004B21F3" w:rsidRDefault="000B460E">
            <w:pPr>
              <w:pStyle w:val="Compact"/>
            </w:pPr>
            <w:r>
              <w:t>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ph</w:t>
            </w:r>
            <w:r>
              <w:t>ạ</w:t>
            </w:r>
            <w:r>
              <w:t>t ti</w:t>
            </w:r>
            <w:r>
              <w:t>ề</w:t>
            </w:r>
            <w:r>
              <w:t>n</w:t>
            </w:r>
          </w:p>
        </w:tc>
        <w:tc>
          <w:tcPr>
            <w:tcW w:w="0" w:type="auto"/>
          </w:tcPr>
          <w:p w14:paraId="7310CF5E" w14:textId="77777777" w:rsidR="004B21F3" w:rsidRDefault="004B21F3">
            <w:pPr>
              <w:pStyle w:val="Compact"/>
            </w:pPr>
          </w:p>
        </w:tc>
      </w:tr>
    </w:tbl>
    <w:p w14:paraId="29CDC3CB" w14:textId="77777777" w:rsidR="004B21F3" w:rsidRDefault="000B460E">
      <w:pPr>
        <w:pStyle w:val="Heading2"/>
      </w:pPr>
      <w:bookmarkStart w:id="9" w:name="ghi-chú"/>
      <w:bookmarkEnd w:id="8"/>
      <w:r>
        <w:t>GHI CHÚ</w:t>
      </w:r>
    </w:p>
    <w:p w14:paraId="55DD0E6C" w14:textId="77777777" w:rsidR="004B21F3" w:rsidRDefault="000B460E">
      <w:r>
        <w:pict w14:anchorId="3940D5B4">
          <v:rect id="_x0000_i1026" style="width:0;height:1.5pt" o:hralign="center" o:hrstd="t" o:hr="t"/>
        </w:pict>
      </w:r>
    </w:p>
    <w:p w14:paraId="1C7F309C" w14:textId="77777777" w:rsidR="004B21F3" w:rsidRDefault="000B460E">
      <w:r>
        <w:pict w14:anchorId="0753253F">
          <v:rect id="_x0000_i1027" style="width:0;height:1.5pt" o:hralign="center" o:hrstd="t" o:hr="t"/>
        </w:pict>
      </w:r>
    </w:p>
    <w:p w14:paraId="56788F50" w14:textId="77777777" w:rsidR="004B21F3" w:rsidRDefault="000B460E">
      <w:r>
        <w:pict w14:anchorId="1BC8A6F9">
          <v:rect id="_x0000_i1028" style="width:0;height:1.5pt" o:hralign="center" o:hrstd="t" o:hr="t"/>
        </w:pict>
      </w:r>
    </w:p>
    <w:p w14:paraId="6A1EC434" w14:textId="77777777" w:rsidR="004B21F3" w:rsidRDefault="000B460E">
      <w:r>
        <w:pict w14:anchorId="7BBA6410">
          <v:rect id="_x0000_i1029" style="width:0;height:1.5pt" o:hralign="center" o:hrstd="t" o:hr="t"/>
        </w:pict>
      </w:r>
    </w:p>
    <w:p w14:paraId="3959FE6B" w14:textId="77777777" w:rsidR="004B21F3" w:rsidRDefault="000B460E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theo dõi: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Trư</w:t>
      </w:r>
      <w:r>
        <w:rPr>
          <w:b/>
          <w:bCs/>
          <w:i/>
          <w:iCs/>
        </w:rPr>
        <w:t>ở</w:t>
      </w:r>
      <w:r>
        <w:rPr>
          <w:b/>
          <w:bCs/>
          <w:i/>
          <w:iCs/>
        </w:rPr>
        <w:t>ng phòng Xe: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  <w:bookmarkEnd w:id="0"/>
      <w:bookmarkEnd w:id="9"/>
    </w:p>
    <w:sectPr w:rsidR="004B21F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BF987" w14:textId="77777777" w:rsidR="000B460E" w:rsidRDefault="000B460E" w:rsidP="004E0A27">
      <w:pPr>
        <w:spacing w:line="240" w:lineRule="auto"/>
      </w:pPr>
      <w:r>
        <w:separator/>
      </w:r>
    </w:p>
  </w:endnote>
  <w:endnote w:type="continuationSeparator" w:id="0">
    <w:p w14:paraId="0328E8D3" w14:textId="77777777" w:rsidR="000B460E" w:rsidRDefault="000B460E" w:rsidP="004E0A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FF856" w14:textId="77777777" w:rsidR="000B460E" w:rsidRDefault="000B460E" w:rsidP="004E0A27">
      <w:pPr>
        <w:spacing w:line="240" w:lineRule="auto"/>
      </w:pPr>
      <w:r>
        <w:separator/>
      </w:r>
    </w:p>
  </w:footnote>
  <w:footnote w:type="continuationSeparator" w:id="0">
    <w:p w14:paraId="1CD24EEF" w14:textId="77777777" w:rsidR="000B460E" w:rsidRDefault="000B460E" w:rsidP="004E0A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D5604" w14:textId="77777777" w:rsidR="004E0A27" w:rsidRPr="00A33244" w:rsidRDefault="004E0A27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AF990C6" wp14:editId="3333D40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0C7D0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051ADC0" w14:textId="77777777" w:rsidR="004E0A27" w:rsidRDefault="004E0A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01C75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FC9A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21F3"/>
    <w:rsid w:val="000B460E"/>
    <w:rsid w:val="004B21F3"/>
    <w:rsid w:val="004E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7D6E12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0A27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E0A27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E0A27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E0A27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E0A27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E0A2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E0A27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E0A27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A2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A2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0A27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E0A27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0A27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0A27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A27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E0A2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A27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E0A2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A27"/>
    <w:rPr>
      <w:rFonts w:ascii="Times New Roman" w:hAnsi="Times New Roman"/>
      <w:szCs w:val="22"/>
    </w:rPr>
  </w:style>
  <w:style w:type="character" w:styleId="Emphasis">
    <w:name w:val="Emphasis"/>
    <w:rsid w:val="004E0A27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E0A27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E0A27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E0A2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E0A2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2026-01-29T02:46:00Z</dcterms:created>
  <dcterms:modified xsi:type="dcterms:W3CDTF">2026-01-29T02:46:00Z</dcterms:modified>
</cp:coreProperties>
</file>