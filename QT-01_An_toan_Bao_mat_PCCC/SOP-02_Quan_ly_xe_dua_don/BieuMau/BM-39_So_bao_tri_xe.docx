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4716" w14:textId="77777777" w:rsidR="00B05A4E" w:rsidRDefault="005B5D46" w:rsidP="00C21375">
      <w:pPr>
        <w:pStyle w:val="Title"/>
      </w:pPr>
      <w:bookmarkStart w:id="0" w:name="bm-39-sổ-bảo-trì-xe"/>
      <w:r>
        <w:t>BM-39: S</w:t>
      </w:r>
      <w:r>
        <w:t>Ổ</w:t>
      </w:r>
      <w:r>
        <w:t xml:space="preserve"> B</w:t>
      </w:r>
      <w:r>
        <w:t>Ả</w:t>
      </w:r>
      <w:r>
        <w:t>O TRÌ XE</w:t>
      </w:r>
    </w:p>
    <w:p w14:paraId="48FDF16E" w14:textId="77777777" w:rsidR="00B05A4E" w:rsidRDefault="005B5D46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123EC04" w14:textId="77777777" w:rsidR="00B05A4E" w:rsidRDefault="005B5D46">
      <w:r>
        <w:pict w14:anchorId="5F2A7E55">
          <v:rect id="_x0000_i1025" style="width:0;height:1.5pt" o:hralign="center" o:hrstd="t" o:hr="t"/>
        </w:pict>
      </w:r>
    </w:p>
    <w:p w14:paraId="6A22343C" w14:textId="77777777" w:rsidR="00B05A4E" w:rsidRDefault="005B5D46">
      <w:pPr>
        <w:pStyle w:val="Heading2"/>
      </w:pPr>
      <w:bookmarkStart w:id="1" w:name="thông-tin-xe"/>
      <w:r>
        <w:t>THÔNG TIN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157"/>
      </w:tblGrid>
      <w:tr w:rsidR="00B05A4E" w14:paraId="76486D72" w14:textId="77777777" w:rsidTr="00C21375">
        <w:tc>
          <w:tcPr>
            <w:tcW w:w="0" w:type="auto"/>
          </w:tcPr>
          <w:p w14:paraId="3D3AD962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5B25A8C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05A4E" w14:paraId="60EA00A2" w14:textId="77777777" w:rsidTr="00C21375">
        <w:tc>
          <w:tcPr>
            <w:tcW w:w="0" w:type="auto"/>
          </w:tcPr>
          <w:p w14:paraId="539B9E48" w14:textId="77777777" w:rsidR="00B05A4E" w:rsidRDefault="005B5D46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14141157" w14:textId="77777777" w:rsidR="00B05A4E" w:rsidRDefault="00B05A4E">
            <w:pPr>
              <w:pStyle w:val="Compact"/>
            </w:pPr>
          </w:p>
        </w:tc>
      </w:tr>
      <w:tr w:rsidR="00B05A4E" w14:paraId="45A8830B" w14:textId="77777777" w:rsidTr="00C21375">
        <w:tc>
          <w:tcPr>
            <w:tcW w:w="0" w:type="auto"/>
          </w:tcPr>
          <w:p w14:paraId="0C273261" w14:textId="77777777" w:rsidR="00B05A4E" w:rsidRDefault="005B5D46">
            <w:pPr>
              <w:pStyle w:val="Compact"/>
            </w:pPr>
            <w:r>
              <w:t>Lo</w:t>
            </w:r>
            <w:r>
              <w:t>ạ</w:t>
            </w:r>
            <w:r>
              <w:t>i xe</w:t>
            </w:r>
          </w:p>
        </w:tc>
        <w:tc>
          <w:tcPr>
            <w:tcW w:w="0" w:type="auto"/>
          </w:tcPr>
          <w:p w14:paraId="56C45973" w14:textId="77777777" w:rsidR="00B05A4E" w:rsidRDefault="00B05A4E">
            <w:pPr>
              <w:pStyle w:val="Compact"/>
            </w:pPr>
          </w:p>
        </w:tc>
      </w:tr>
      <w:tr w:rsidR="00B05A4E" w14:paraId="412AE2DD" w14:textId="77777777" w:rsidTr="00C21375">
        <w:tc>
          <w:tcPr>
            <w:tcW w:w="0" w:type="auto"/>
          </w:tcPr>
          <w:p w14:paraId="6CB816E8" w14:textId="77777777" w:rsidR="00B05A4E" w:rsidRDefault="005B5D46">
            <w:pPr>
              <w:pStyle w:val="Compact"/>
            </w:pPr>
            <w:r>
              <w:t>Năm s</w:t>
            </w:r>
            <w:r>
              <w:t>ả</w:t>
            </w:r>
            <w:r>
              <w:t>n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6D53C148" w14:textId="77777777" w:rsidR="00B05A4E" w:rsidRDefault="00B05A4E">
            <w:pPr>
              <w:pStyle w:val="Compact"/>
            </w:pPr>
          </w:p>
        </w:tc>
      </w:tr>
      <w:tr w:rsidR="00B05A4E" w14:paraId="49FB3E1F" w14:textId="77777777" w:rsidTr="00C21375">
        <w:tc>
          <w:tcPr>
            <w:tcW w:w="0" w:type="auto"/>
          </w:tcPr>
          <w:p w14:paraId="254E0DEE" w14:textId="77777777" w:rsidR="00B05A4E" w:rsidRDefault="005B5D46">
            <w:pPr>
              <w:pStyle w:val="Compact"/>
            </w:pPr>
            <w:r>
              <w:t>Ngày mua</w:t>
            </w:r>
          </w:p>
        </w:tc>
        <w:tc>
          <w:tcPr>
            <w:tcW w:w="0" w:type="auto"/>
          </w:tcPr>
          <w:p w14:paraId="3E792E8A" w14:textId="77777777" w:rsidR="00B05A4E" w:rsidRDefault="005B5D46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B05A4E" w14:paraId="575399DE" w14:textId="77777777" w:rsidTr="00C21375">
        <w:tc>
          <w:tcPr>
            <w:tcW w:w="0" w:type="auto"/>
          </w:tcPr>
          <w:p w14:paraId="468B0ADF" w14:textId="77777777" w:rsidR="00B05A4E" w:rsidRDefault="005B5D46">
            <w:pPr>
              <w:pStyle w:val="Compact"/>
            </w:pPr>
            <w:r>
              <w:t>Giá mua</w:t>
            </w:r>
          </w:p>
        </w:tc>
        <w:tc>
          <w:tcPr>
            <w:tcW w:w="0" w:type="auto"/>
          </w:tcPr>
          <w:p w14:paraId="5F2CDE28" w14:textId="77777777" w:rsidR="00B05A4E" w:rsidRDefault="005B5D46">
            <w:pPr>
              <w:pStyle w:val="Compact"/>
            </w:pPr>
            <w:r>
              <w:t>VNĐ</w:t>
            </w:r>
          </w:p>
        </w:tc>
      </w:tr>
      <w:tr w:rsidR="00B05A4E" w14:paraId="1C3CE5E0" w14:textId="77777777" w:rsidTr="00C21375">
        <w:tc>
          <w:tcPr>
            <w:tcW w:w="0" w:type="auto"/>
          </w:tcPr>
          <w:p w14:paraId="3D42C4B9" w14:textId="77777777" w:rsidR="00B05A4E" w:rsidRDefault="005B5D46">
            <w:pPr>
              <w:pStyle w:val="Compact"/>
            </w:pPr>
            <w:r>
              <w:t>S</w:t>
            </w:r>
            <w:r>
              <w:t>ố</w:t>
            </w:r>
            <w:r>
              <w:t xml:space="preserve"> km ban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581B656" w14:textId="77777777" w:rsidR="00B05A4E" w:rsidRDefault="00B05A4E">
            <w:pPr>
              <w:pStyle w:val="Compact"/>
            </w:pPr>
          </w:p>
        </w:tc>
      </w:tr>
    </w:tbl>
    <w:p w14:paraId="674B73AD" w14:textId="77777777" w:rsidR="00B05A4E" w:rsidRDefault="005B5D46">
      <w:pPr>
        <w:pStyle w:val="Heading2"/>
      </w:pPr>
      <w:bookmarkStart w:id="2" w:name="lịch-sử-bảo-trì"/>
      <w:bookmarkEnd w:id="1"/>
      <w:r>
        <w:t>L</w:t>
      </w:r>
      <w:r>
        <w:t>Ị</w:t>
      </w:r>
      <w:r>
        <w:t>CH S</w:t>
      </w:r>
      <w:r>
        <w:t>Ử</w:t>
      </w:r>
      <w:r>
        <w:t xml:space="preserve"> B</w:t>
      </w:r>
      <w:r>
        <w:t>Ả</w:t>
      </w:r>
      <w:r>
        <w:t>O TRÌ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B05A4E" w14:paraId="2C33CA64" w14:textId="77777777" w:rsidTr="00C21375">
        <w:tc>
          <w:tcPr>
            <w:tcW w:w="1131" w:type="dxa"/>
          </w:tcPr>
          <w:p w14:paraId="54A1A19E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131" w:type="dxa"/>
          </w:tcPr>
          <w:p w14:paraId="57C20835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</w:t>
            </w:r>
          </w:p>
        </w:tc>
        <w:tc>
          <w:tcPr>
            <w:tcW w:w="1131" w:type="dxa"/>
          </w:tcPr>
          <w:p w14:paraId="49C1C2FA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km</w:t>
            </w:r>
          </w:p>
        </w:tc>
        <w:tc>
          <w:tcPr>
            <w:tcW w:w="1131" w:type="dxa"/>
          </w:tcPr>
          <w:p w14:paraId="2961D5FA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131" w:type="dxa"/>
          </w:tcPr>
          <w:p w14:paraId="295A938A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1131" w:type="dxa"/>
          </w:tcPr>
          <w:p w14:paraId="12DAE60F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Nơi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72B88784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05A4E" w14:paraId="296463E6" w14:textId="77777777" w:rsidTr="00C21375">
        <w:tc>
          <w:tcPr>
            <w:tcW w:w="1131" w:type="dxa"/>
          </w:tcPr>
          <w:p w14:paraId="59E8267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A1939D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4CBC77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8AEFC9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C1CEBB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C8BDAE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C595025" w14:textId="77777777" w:rsidR="00B05A4E" w:rsidRDefault="00B05A4E">
            <w:pPr>
              <w:pStyle w:val="Compact"/>
            </w:pPr>
          </w:p>
        </w:tc>
      </w:tr>
      <w:tr w:rsidR="00B05A4E" w14:paraId="2305059D" w14:textId="77777777" w:rsidTr="00C21375">
        <w:tc>
          <w:tcPr>
            <w:tcW w:w="1131" w:type="dxa"/>
          </w:tcPr>
          <w:p w14:paraId="0B593AD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932D3C5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DF316F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1C4D8D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7C0C65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986D87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52A4E26" w14:textId="77777777" w:rsidR="00B05A4E" w:rsidRDefault="00B05A4E">
            <w:pPr>
              <w:pStyle w:val="Compact"/>
            </w:pPr>
          </w:p>
        </w:tc>
      </w:tr>
      <w:tr w:rsidR="00B05A4E" w14:paraId="2E0BC427" w14:textId="77777777" w:rsidTr="00C21375">
        <w:tc>
          <w:tcPr>
            <w:tcW w:w="1131" w:type="dxa"/>
          </w:tcPr>
          <w:p w14:paraId="12B50A8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66213F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BA3ED2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ACDBA8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17979D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C446B8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7DCD608" w14:textId="77777777" w:rsidR="00B05A4E" w:rsidRDefault="00B05A4E">
            <w:pPr>
              <w:pStyle w:val="Compact"/>
            </w:pPr>
          </w:p>
        </w:tc>
      </w:tr>
      <w:tr w:rsidR="00B05A4E" w14:paraId="13FE7057" w14:textId="77777777" w:rsidTr="00C21375">
        <w:tc>
          <w:tcPr>
            <w:tcW w:w="1131" w:type="dxa"/>
          </w:tcPr>
          <w:p w14:paraId="1470DE7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912597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FFED77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E9DA52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0D5EC1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9CDF74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D954ED7" w14:textId="77777777" w:rsidR="00B05A4E" w:rsidRDefault="00B05A4E">
            <w:pPr>
              <w:pStyle w:val="Compact"/>
            </w:pPr>
          </w:p>
        </w:tc>
      </w:tr>
      <w:tr w:rsidR="00B05A4E" w14:paraId="0D94978A" w14:textId="77777777" w:rsidTr="00C21375">
        <w:tc>
          <w:tcPr>
            <w:tcW w:w="1131" w:type="dxa"/>
          </w:tcPr>
          <w:p w14:paraId="2328722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1B1078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F79D3E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FC412C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01204F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E542315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CD2C9CE" w14:textId="77777777" w:rsidR="00B05A4E" w:rsidRDefault="00B05A4E">
            <w:pPr>
              <w:pStyle w:val="Compact"/>
            </w:pPr>
          </w:p>
        </w:tc>
      </w:tr>
      <w:tr w:rsidR="00B05A4E" w14:paraId="72B0F67F" w14:textId="77777777" w:rsidTr="00C21375">
        <w:tc>
          <w:tcPr>
            <w:tcW w:w="1131" w:type="dxa"/>
          </w:tcPr>
          <w:p w14:paraId="1886495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2B8A85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11FA0C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5678D3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0A072A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65B796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E4D9DF1" w14:textId="77777777" w:rsidR="00B05A4E" w:rsidRDefault="00B05A4E">
            <w:pPr>
              <w:pStyle w:val="Compact"/>
            </w:pPr>
          </w:p>
        </w:tc>
      </w:tr>
      <w:tr w:rsidR="00B05A4E" w14:paraId="19F9150D" w14:textId="77777777" w:rsidTr="00C21375">
        <w:tc>
          <w:tcPr>
            <w:tcW w:w="1131" w:type="dxa"/>
          </w:tcPr>
          <w:p w14:paraId="09ED5F1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26515F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B08C28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A1BA39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15EA21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67CC025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AE40DF9" w14:textId="77777777" w:rsidR="00B05A4E" w:rsidRDefault="00B05A4E">
            <w:pPr>
              <w:pStyle w:val="Compact"/>
            </w:pPr>
          </w:p>
        </w:tc>
      </w:tr>
      <w:tr w:rsidR="00B05A4E" w14:paraId="78C98DE6" w14:textId="77777777" w:rsidTr="00C21375">
        <w:tc>
          <w:tcPr>
            <w:tcW w:w="1131" w:type="dxa"/>
          </w:tcPr>
          <w:p w14:paraId="03A9567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267A6D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D777C9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BF460F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938939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A83A42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73C8BBC" w14:textId="77777777" w:rsidR="00B05A4E" w:rsidRDefault="00B05A4E">
            <w:pPr>
              <w:pStyle w:val="Compact"/>
            </w:pPr>
          </w:p>
        </w:tc>
      </w:tr>
      <w:tr w:rsidR="00B05A4E" w14:paraId="10D1CDF1" w14:textId="77777777" w:rsidTr="00C21375">
        <w:tc>
          <w:tcPr>
            <w:tcW w:w="1131" w:type="dxa"/>
          </w:tcPr>
          <w:p w14:paraId="6755B24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DA451A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3DCB4E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513ED5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884CEA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9F9221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59E3130" w14:textId="77777777" w:rsidR="00B05A4E" w:rsidRDefault="00B05A4E">
            <w:pPr>
              <w:pStyle w:val="Compact"/>
            </w:pPr>
          </w:p>
        </w:tc>
      </w:tr>
      <w:tr w:rsidR="00B05A4E" w14:paraId="381AD0FA" w14:textId="77777777" w:rsidTr="00C21375">
        <w:tc>
          <w:tcPr>
            <w:tcW w:w="1131" w:type="dxa"/>
          </w:tcPr>
          <w:p w14:paraId="5BD63F4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547B2B5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A9FB10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B5658B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A9741A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7BE41D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8F19CD8" w14:textId="77777777" w:rsidR="00B05A4E" w:rsidRDefault="00B05A4E">
            <w:pPr>
              <w:pStyle w:val="Compact"/>
            </w:pPr>
          </w:p>
        </w:tc>
      </w:tr>
    </w:tbl>
    <w:p w14:paraId="77CFDDBC" w14:textId="77777777" w:rsidR="00B05A4E" w:rsidRDefault="005B5D46">
      <w:pPr>
        <w:pStyle w:val="Heading2"/>
      </w:pPr>
      <w:bookmarkStart w:id="3" w:name="lịch-sử-sửa-chữa"/>
      <w:bookmarkEnd w:id="2"/>
      <w:r>
        <w:t>L</w:t>
      </w:r>
      <w:r>
        <w:t>Ị</w:t>
      </w:r>
      <w:r>
        <w:t>CH S</w:t>
      </w:r>
      <w:r>
        <w:t>Ử</w:t>
      </w:r>
      <w:r>
        <w:t xml:space="preserve"> S</w:t>
      </w:r>
      <w:r>
        <w:t>Ử</w:t>
      </w:r>
      <w:r>
        <w:t>A CH</w:t>
      </w:r>
      <w:r>
        <w:t>Ữ</w:t>
      </w:r>
      <w:r>
        <w:t>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B05A4E" w14:paraId="530E5EE5" w14:textId="77777777" w:rsidTr="00C21375">
        <w:tc>
          <w:tcPr>
            <w:tcW w:w="1131" w:type="dxa"/>
          </w:tcPr>
          <w:p w14:paraId="7C7A6A1B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131" w:type="dxa"/>
          </w:tcPr>
          <w:p w14:paraId="7F4594E7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131" w:type="dxa"/>
          </w:tcPr>
          <w:p w14:paraId="2B6E4EF1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km</w:t>
            </w:r>
          </w:p>
        </w:tc>
        <w:tc>
          <w:tcPr>
            <w:tcW w:w="1131" w:type="dxa"/>
          </w:tcPr>
          <w:p w14:paraId="41D7321E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1131" w:type="dxa"/>
          </w:tcPr>
          <w:p w14:paraId="77AA7612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1131" w:type="dxa"/>
          </w:tcPr>
          <w:p w14:paraId="61809430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Nơi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</w:t>
            </w:r>
          </w:p>
        </w:tc>
        <w:tc>
          <w:tcPr>
            <w:tcW w:w="1131" w:type="dxa"/>
          </w:tcPr>
          <w:p w14:paraId="1CC1D4D3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05A4E" w14:paraId="5C49A4E4" w14:textId="77777777" w:rsidTr="00C21375">
        <w:tc>
          <w:tcPr>
            <w:tcW w:w="1131" w:type="dxa"/>
          </w:tcPr>
          <w:p w14:paraId="695B528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F79EEF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3D259F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7D254E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B0F617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81B7D6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1A7C552" w14:textId="77777777" w:rsidR="00B05A4E" w:rsidRDefault="00B05A4E">
            <w:pPr>
              <w:pStyle w:val="Compact"/>
            </w:pPr>
          </w:p>
        </w:tc>
      </w:tr>
      <w:tr w:rsidR="00B05A4E" w14:paraId="7ADE0455" w14:textId="77777777" w:rsidTr="00C21375">
        <w:tc>
          <w:tcPr>
            <w:tcW w:w="1131" w:type="dxa"/>
          </w:tcPr>
          <w:p w14:paraId="1047B15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96A5F3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0D4C02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CDCE1A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0C987C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E6ABB6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FA43DA7" w14:textId="77777777" w:rsidR="00B05A4E" w:rsidRDefault="00B05A4E">
            <w:pPr>
              <w:pStyle w:val="Compact"/>
            </w:pPr>
          </w:p>
        </w:tc>
      </w:tr>
      <w:tr w:rsidR="00B05A4E" w14:paraId="01F13F4A" w14:textId="77777777" w:rsidTr="00C21375">
        <w:tc>
          <w:tcPr>
            <w:tcW w:w="1131" w:type="dxa"/>
          </w:tcPr>
          <w:p w14:paraId="32593AD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432739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E883D05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B99BD4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3FE820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5CEA2A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342BA49" w14:textId="77777777" w:rsidR="00B05A4E" w:rsidRDefault="00B05A4E">
            <w:pPr>
              <w:pStyle w:val="Compact"/>
            </w:pPr>
          </w:p>
        </w:tc>
      </w:tr>
      <w:tr w:rsidR="00B05A4E" w14:paraId="72956D00" w14:textId="77777777" w:rsidTr="00C21375">
        <w:tc>
          <w:tcPr>
            <w:tcW w:w="1131" w:type="dxa"/>
          </w:tcPr>
          <w:p w14:paraId="1F15B94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F717F8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03671B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3B5C6F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F9D9AE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C4CBF8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75D5513" w14:textId="77777777" w:rsidR="00B05A4E" w:rsidRDefault="00B05A4E">
            <w:pPr>
              <w:pStyle w:val="Compact"/>
            </w:pPr>
          </w:p>
        </w:tc>
      </w:tr>
      <w:tr w:rsidR="00B05A4E" w14:paraId="5C97F9CB" w14:textId="77777777" w:rsidTr="00C21375">
        <w:tc>
          <w:tcPr>
            <w:tcW w:w="1131" w:type="dxa"/>
          </w:tcPr>
          <w:p w14:paraId="6983948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7E6F9A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304755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D16D6F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040758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3EA7D3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5D1618B" w14:textId="77777777" w:rsidR="00B05A4E" w:rsidRDefault="00B05A4E">
            <w:pPr>
              <w:pStyle w:val="Compact"/>
            </w:pPr>
          </w:p>
        </w:tc>
      </w:tr>
      <w:tr w:rsidR="00B05A4E" w14:paraId="5F5BFE61" w14:textId="77777777" w:rsidTr="00C21375">
        <w:tc>
          <w:tcPr>
            <w:tcW w:w="1131" w:type="dxa"/>
          </w:tcPr>
          <w:p w14:paraId="4D56DAF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81AA64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16A7B6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D0D681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6606C9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C31C18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BDA437D" w14:textId="77777777" w:rsidR="00B05A4E" w:rsidRDefault="00B05A4E">
            <w:pPr>
              <w:pStyle w:val="Compact"/>
            </w:pPr>
          </w:p>
        </w:tc>
      </w:tr>
      <w:tr w:rsidR="00B05A4E" w14:paraId="6044739E" w14:textId="77777777" w:rsidTr="00C21375">
        <w:tc>
          <w:tcPr>
            <w:tcW w:w="1131" w:type="dxa"/>
          </w:tcPr>
          <w:p w14:paraId="673AC59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4BC64A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A6EA9E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279863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B1FEB9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29EBFE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F33C61F" w14:textId="77777777" w:rsidR="00B05A4E" w:rsidRDefault="00B05A4E">
            <w:pPr>
              <w:pStyle w:val="Compact"/>
            </w:pPr>
          </w:p>
        </w:tc>
      </w:tr>
      <w:tr w:rsidR="00B05A4E" w14:paraId="17560A98" w14:textId="77777777" w:rsidTr="00C21375">
        <w:tc>
          <w:tcPr>
            <w:tcW w:w="1131" w:type="dxa"/>
          </w:tcPr>
          <w:p w14:paraId="3D1464D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26E64C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01CEEB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100080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940CB1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5BBDCF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318BEA1" w14:textId="77777777" w:rsidR="00B05A4E" w:rsidRDefault="00B05A4E">
            <w:pPr>
              <w:pStyle w:val="Compact"/>
            </w:pPr>
          </w:p>
        </w:tc>
      </w:tr>
      <w:tr w:rsidR="00B05A4E" w14:paraId="7E58934B" w14:textId="77777777" w:rsidTr="00C21375">
        <w:tc>
          <w:tcPr>
            <w:tcW w:w="1131" w:type="dxa"/>
          </w:tcPr>
          <w:p w14:paraId="5AE1367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CF37DD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42FC90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83FA0D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C09C0F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D3C259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77BAAEA" w14:textId="77777777" w:rsidR="00B05A4E" w:rsidRDefault="00B05A4E">
            <w:pPr>
              <w:pStyle w:val="Compact"/>
            </w:pPr>
          </w:p>
        </w:tc>
      </w:tr>
      <w:tr w:rsidR="00B05A4E" w14:paraId="77FB0BC5" w14:textId="77777777" w:rsidTr="00C21375">
        <w:tc>
          <w:tcPr>
            <w:tcW w:w="1131" w:type="dxa"/>
          </w:tcPr>
          <w:p w14:paraId="27179E9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02C6B9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3292E9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DEC43E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BF6870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BA61C4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E97FE14" w14:textId="77777777" w:rsidR="00B05A4E" w:rsidRDefault="00B05A4E">
            <w:pPr>
              <w:pStyle w:val="Compact"/>
            </w:pPr>
          </w:p>
        </w:tc>
      </w:tr>
    </w:tbl>
    <w:p w14:paraId="74FF81D8" w14:textId="77777777" w:rsidR="00B05A4E" w:rsidRDefault="005B5D46">
      <w:pPr>
        <w:pStyle w:val="Heading2"/>
      </w:pPr>
      <w:bookmarkStart w:id="4" w:name="lịch-sử-thay-thế"/>
      <w:bookmarkEnd w:id="3"/>
      <w:r>
        <w:t>L</w:t>
      </w:r>
      <w:r>
        <w:t>Ị</w:t>
      </w:r>
      <w:r>
        <w:t>CH S</w:t>
      </w:r>
      <w:r>
        <w:t>Ử</w:t>
      </w:r>
      <w:r>
        <w:t xml:space="preserve"> THAY TH</w:t>
      </w:r>
      <w:r>
        <w:t>Ế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B05A4E" w14:paraId="706FE918" w14:textId="77777777" w:rsidTr="00C21375">
        <w:tc>
          <w:tcPr>
            <w:tcW w:w="1131" w:type="dxa"/>
          </w:tcPr>
          <w:p w14:paraId="09253049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131" w:type="dxa"/>
          </w:tcPr>
          <w:p w14:paraId="72BA1AE3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tùng</w:t>
            </w:r>
          </w:p>
        </w:tc>
        <w:tc>
          <w:tcPr>
            <w:tcW w:w="1131" w:type="dxa"/>
          </w:tcPr>
          <w:p w14:paraId="68A66369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km</w:t>
            </w:r>
          </w:p>
        </w:tc>
        <w:tc>
          <w:tcPr>
            <w:tcW w:w="1131" w:type="dxa"/>
          </w:tcPr>
          <w:p w14:paraId="5240912E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Lý do thay</w:t>
            </w:r>
          </w:p>
        </w:tc>
        <w:tc>
          <w:tcPr>
            <w:tcW w:w="1131" w:type="dxa"/>
          </w:tcPr>
          <w:p w14:paraId="120E69FB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1131" w:type="dxa"/>
          </w:tcPr>
          <w:p w14:paraId="4E04749C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Nơi thay</w:t>
            </w:r>
          </w:p>
        </w:tc>
        <w:tc>
          <w:tcPr>
            <w:tcW w:w="1131" w:type="dxa"/>
          </w:tcPr>
          <w:p w14:paraId="1BFA67E1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05A4E" w14:paraId="14DC7A40" w14:textId="77777777" w:rsidTr="00C21375">
        <w:tc>
          <w:tcPr>
            <w:tcW w:w="1131" w:type="dxa"/>
          </w:tcPr>
          <w:p w14:paraId="104E2D1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22395A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A31158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813275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1DA26C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90D794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4F2776D" w14:textId="77777777" w:rsidR="00B05A4E" w:rsidRDefault="00B05A4E">
            <w:pPr>
              <w:pStyle w:val="Compact"/>
            </w:pPr>
          </w:p>
        </w:tc>
      </w:tr>
      <w:tr w:rsidR="00B05A4E" w14:paraId="7D89386C" w14:textId="77777777" w:rsidTr="00C21375">
        <w:tc>
          <w:tcPr>
            <w:tcW w:w="1131" w:type="dxa"/>
          </w:tcPr>
          <w:p w14:paraId="694AA13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F17D57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065BE5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A44677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D42729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931CBDD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666B70D" w14:textId="77777777" w:rsidR="00B05A4E" w:rsidRDefault="00B05A4E">
            <w:pPr>
              <w:pStyle w:val="Compact"/>
            </w:pPr>
          </w:p>
        </w:tc>
      </w:tr>
      <w:tr w:rsidR="00B05A4E" w14:paraId="5AC9816F" w14:textId="77777777" w:rsidTr="00C21375">
        <w:tc>
          <w:tcPr>
            <w:tcW w:w="1131" w:type="dxa"/>
          </w:tcPr>
          <w:p w14:paraId="14468B1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1537F05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B3CD875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848BAD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935E9F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45D39E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782AA3C" w14:textId="77777777" w:rsidR="00B05A4E" w:rsidRDefault="00B05A4E">
            <w:pPr>
              <w:pStyle w:val="Compact"/>
            </w:pPr>
          </w:p>
        </w:tc>
      </w:tr>
      <w:tr w:rsidR="00B05A4E" w14:paraId="1AB7810E" w14:textId="77777777" w:rsidTr="00C21375">
        <w:tc>
          <w:tcPr>
            <w:tcW w:w="1131" w:type="dxa"/>
          </w:tcPr>
          <w:p w14:paraId="7F775DA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150EA2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834627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CB1555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A234DE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770A7A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7DD955A" w14:textId="77777777" w:rsidR="00B05A4E" w:rsidRDefault="00B05A4E">
            <w:pPr>
              <w:pStyle w:val="Compact"/>
            </w:pPr>
          </w:p>
        </w:tc>
      </w:tr>
      <w:tr w:rsidR="00B05A4E" w14:paraId="43FF89E9" w14:textId="77777777" w:rsidTr="00C21375">
        <w:tc>
          <w:tcPr>
            <w:tcW w:w="1131" w:type="dxa"/>
          </w:tcPr>
          <w:p w14:paraId="0CDEA405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447148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5EC630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89FDC6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7D76BF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E55583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B270BE1" w14:textId="77777777" w:rsidR="00B05A4E" w:rsidRDefault="00B05A4E">
            <w:pPr>
              <w:pStyle w:val="Compact"/>
            </w:pPr>
          </w:p>
        </w:tc>
      </w:tr>
      <w:tr w:rsidR="00B05A4E" w14:paraId="0AE9AD80" w14:textId="77777777" w:rsidTr="00C21375">
        <w:tc>
          <w:tcPr>
            <w:tcW w:w="1131" w:type="dxa"/>
          </w:tcPr>
          <w:p w14:paraId="3D5A7AF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32B84C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792CC7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5BA03AF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C2C3B5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7ED98F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1119764" w14:textId="77777777" w:rsidR="00B05A4E" w:rsidRDefault="00B05A4E">
            <w:pPr>
              <w:pStyle w:val="Compact"/>
            </w:pPr>
          </w:p>
        </w:tc>
      </w:tr>
      <w:tr w:rsidR="00B05A4E" w14:paraId="1BAA7C60" w14:textId="77777777" w:rsidTr="00C21375">
        <w:tc>
          <w:tcPr>
            <w:tcW w:w="1131" w:type="dxa"/>
          </w:tcPr>
          <w:p w14:paraId="41B1B6A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9B821FE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7FCEF82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D7D06B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077BF67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CF67DE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7747E1B3" w14:textId="77777777" w:rsidR="00B05A4E" w:rsidRDefault="00B05A4E">
            <w:pPr>
              <w:pStyle w:val="Compact"/>
            </w:pPr>
          </w:p>
        </w:tc>
      </w:tr>
      <w:tr w:rsidR="00B05A4E" w14:paraId="764640C3" w14:textId="77777777" w:rsidTr="00C21375">
        <w:tc>
          <w:tcPr>
            <w:tcW w:w="1131" w:type="dxa"/>
          </w:tcPr>
          <w:p w14:paraId="76723B86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7627CE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85EF2F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D9B3B3B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73C0FF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163C4B4C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22165AC" w14:textId="77777777" w:rsidR="00B05A4E" w:rsidRDefault="00B05A4E">
            <w:pPr>
              <w:pStyle w:val="Compact"/>
            </w:pPr>
          </w:p>
        </w:tc>
      </w:tr>
      <w:tr w:rsidR="00B05A4E" w14:paraId="6340D74E" w14:textId="77777777" w:rsidTr="00C21375">
        <w:tc>
          <w:tcPr>
            <w:tcW w:w="1131" w:type="dxa"/>
          </w:tcPr>
          <w:p w14:paraId="002F6B6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638444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7A04D4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BC1A430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EC4A7E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3969C998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2A67980C" w14:textId="77777777" w:rsidR="00B05A4E" w:rsidRDefault="00B05A4E">
            <w:pPr>
              <w:pStyle w:val="Compact"/>
            </w:pPr>
          </w:p>
        </w:tc>
      </w:tr>
      <w:tr w:rsidR="00B05A4E" w14:paraId="40A9F519" w14:textId="77777777" w:rsidTr="00C21375">
        <w:tc>
          <w:tcPr>
            <w:tcW w:w="1131" w:type="dxa"/>
          </w:tcPr>
          <w:p w14:paraId="4990A819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D8D9BFA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CA597F1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07C2D56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588112D3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6ABC1D04" w14:textId="77777777" w:rsidR="00B05A4E" w:rsidRDefault="00B05A4E">
            <w:pPr>
              <w:pStyle w:val="Compact"/>
            </w:pPr>
          </w:p>
        </w:tc>
        <w:tc>
          <w:tcPr>
            <w:tcW w:w="1131" w:type="dxa"/>
          </w:tcPr>
          <w:p w14:paraId="4DB1FFAA" w14:textId="77777777" w:rsidR="00B05A4E" w:rsidRDefault="00B05A4E">
            <w:pPr>
              <w:pStyle w:val="Compact"/>
            </w:pPr>
          </w:p>
        </w:tc>
      </w:tr>
    </w:tbl>
    <w:p w14:paraId="532C9FD7" w14:textId="77777777" w:rsidR="00B05A4E" w:rsidRDefault="005B5D46">
      <w:pPr>
        <w:pStyle w:val="Heading2"/>
      </w:pPr>
      <w:bookmarkStart w:id="5" w:name="lịch-sử-đăng-kiểm"/>
      <w:bookmarkEnd w:id="4"/>
      <w:r>
        <w:t>L</w:t>
      </w:r>
      <w:r>
        <w:t>Ị</w:t>
      </w:r>
      <w:r>
        <w:t>CH S</w:t>
      </w:r>
      <w:r>
        <w:t>Ử</w:t>
      </w:r>
      <w:r>
        <w:t xml:space="preserve"> ĐĂNG KI</w:t>
      </w:r>
      <w:r>
        <w:t>Ể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B05A4E" w14:paraId="5BEEFEB1" w14:textId="77777777" w:rsidTr="00C21375">
        <w:tc>
          <w:tcPr>
            <w:tcW w:w="1320" w:type="dxa"/>
          </w:tcPr>
          <w:p w14:paraId="71FCDA30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320" w:type="dxa"/>
          </w:tcPr>
          <w:p w14:paraId="0C4B5089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320" w:type="dxa"/>
          </w:tcPr>
          <w:p w14:paraId="405D5D3A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320" w:type="dxa"/>
          </w:tcPr>
          <w:p w14:paraId="58CE6285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1320" w:type="dxa"/>
          </w:tcPr>
          <w:p w14:paraId="00A66A1A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Nơi đăng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320" w:type="dxa"/>
          </w:tcPr>
          <w:p w14:paraId="0B411C80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05A4E" w14:paraId="0C691310" w14:textId="77777777" w:rsidTr="00C21375">
        <w:tc>
          <w:tcPr>
            <w:tcW w:w="1320" w:type="dxa"/>
          </w:tcPr>
          <w:p w14:paraId="7AADA75F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72FAF293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2038F667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445190C7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082C0773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C26827F" w14:textId="77777777" w:rsidR="00B05A4E" w:rsidRDefault="00B05A4E">
            <w:pPr>
              <w:pStyle w:val="Compact"/>
            </w:pPr>
          </w:p>
        </w:tc>
      </w:tr>
      <w:tr w:rsidR="00B05A4E" w14:paraId="70E83D10" w14:textId="77777777" w:rsidTr="00C21375">
        <w:tc>
          <w:tcPr>
            <w:tcW w:w="1320" w:type="dxa"/>
          </w:tcPr>
          <w:p w14:paraId="360D06E2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2CCDDD2D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70AACF5A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3E19EE3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1995995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30E9147" w14:textId="77777777" w:rsidR="00B05A4E" w:rsidRDefault="00B05A4E">
            <w:pPr>
              <w:pStyle w:val="Compact"/>
            </w:pPr>
          </w:p>
        </w:tc>
      </w:tr>
      <w:tr w:rsidR="00B05A4E" w14:paraId="2633D5C8" w14:textId="77777777" w:rsidTr="00C21375">
        <w:tc>
          <w:tcPr>
            <w:tcW w:w="1320" w:type="dxa"/>
          </w:tcPr>
          <w:p w14:paraId="187B7AB6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41F612C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2DFB2A5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AD53FBA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1FAAFF8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93D7810" w14:textId="77777777" w:rsidR="00B05A4E" w:rsidRDefault="00B05A4E">
            <w:pPr>
              <w:pStyle w:val="Compact"/>
            </w:pPr>
          </w:p>
        </w:tc>
      </w:tr>
      <w:tr w:rsidR="00B05A4E" w14:paraId="3D0793F9" w14:textId="77777777" w:rsidTr="00C21375">
        <w:tc>
          <w:tcPr>
            <w:tcW w:w="1320" w:type="dxa"/>
          </w:tcPr>
          <w:p w14:paraId="2D9D1693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7E77D2BA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5DC14CB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771686E2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364195D2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0D1D6DBD" w14:textId="77777777" w:rsidR="00B05A4E" w:rsidRDefault="00B05A4E">
            <w:pPr>
              <w:pStyle w:val="Compact"/>
            </w:pPr>
          </w:p>
        </w:tc>
      </w:tr>
      <w:tr w:rsidR="00B05A4E" w14:paraId="320C62BC" w14:textId="77777777" w:rsidTr="00C21375">
        <w:tc>
          <w:tcPr>
            <w:tcW w:w="1320" w:type="dxa"/>
          </w:tcPr>
          <w:p w14:paraId="66C486A7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C6EB4A6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E150112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6D6F54A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F8D0B59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40F92BA6" w14:textId="77777777" w:rsidR="00B05A4E" w:rsidRDefault="00B05A4E">
            <w:pPr>
              <w:pStyle w:val="Compact"/>
            </w:pPr>
          </w:p>
        </w:tc>
      </w:tr>
    </w:tbl>
    <w:p w14:paraId="2034A190" w14:textId="77777777" w:rsidR="00B05A4E" w:rsidRDefault="005B5D46">
      <w:pPr>
        <w:pStyle w:val="Heading2"/>
      </w:pPr>
      <w:bookmarkStart w:id="6" w:name="tổng-kết-chi-phí"/>
      <w:bookmarkEnd w:id="5"/>
      <w:r>
        <w:t>T</w:t>
      </w:r>
      <w:r>
        <w:t>Ổ</w:t>
      </w:r>
      <w:r>
        <w:t>NG K</w:t>
      </w:r>
      <w:r>
        <w:t>Ế</w:t>
      </w:r>
      <w:r>
        <w:t>T CHI PHÍ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B05A4E" w14:paraId="56E5A68B" w14:textId="77777777" w:rsidTr="00C21375">
        <w:tc>
          <w:tcPr>
            <w:tcW w:w="1320" w:type="dxa"/>
          </w:tcPr>
          <w:p w14:paraId="1E26CDEF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1320" w:type="dxa"/>
          </w:tcPr>
          <w:p w14:paraId="51B6FB47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</w:t>
            </w:r>
          </w:p>
        </w:tc>
        <w:tc>
          <w:tcPr>
            <w:tcW w:w="1320" w:type="dxa"/>
          </w:tcPr>
          <w:p w14:paraId="73D2A822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</w:t>
            </w:r>
          </w:p>
        </w:tc>
        <w:tc>
          <w:tcPr>
            <w:tcW w:w="1320" w:type="dxa"/>
          </w:tcPr>
          <w:p w14:paraId="73891C48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1320" w:type="dxa"/>
          </w:tcPr>
          <w:p w14:paraId="6E0EE0C7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Đăng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320" w:type="dxa"/>
          </w:tcPr>
          <w:p w14:paraId="4BD21E6A" w14:textId="77777777" w:rsidR="00B05A4E" w:rsidRDefault="005B5D4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B05A4E" w14:paraId="30CDC967" w14:textId="77777777" w:rsidTr="00C21375">
        <w:tc>
          <w:tcPr>
            <w:tcW w:w="1320" w:type="dxa"/>
          </w:tcPr>
          <w:p w14:paraId="4332FAC3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5CAE3A2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238B7AB2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38EEC506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3B094029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CEF3B96" w14:textId="77777777" w:rsidR="00B05A4E" w:rsidRDefault="00B05A4E">
            <w:pPr>
              <w:pStyle w:val="Compact"/>
            </w:pPr>
          </w:p>
        </w:tc>
      </w:tr>
      <w:tr w:rsidR="00B05A4E" w14:paraId="618E2526" w14:textId="77777777" w:rsidTr="00C21375">
        <w:tc>
          <w:tcPr>
            <w:tcW w:w="1320" w:type="dxa"/>
          </w:tcPr>
          <w:p w14:paraId="61B43B13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A4B2CC1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100D4B0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7EC1EFB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86D621E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4759F80F" w14:textId="77777777" w:rsidR="00B05A4E" w:rsidRDefault="00B05A4E">
            <w:pPr>
              <w:pStyle w:val="Compact"/>
            </w:pPr>
          </w:p>
        </w:tc>
      </w:tr>
      <w:tr w:rsidR="00B05A4E" w14:paraId="3AE4A0EF" w14:textId="77777777" w:rsidTr="00C21375">
        <w:tc>
          <w:tcPr>
            <w:tcW w:w="1320" w:type="dxa"/>
          </w:tcPr>
          <w:p w14:paraId="25340A82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883DFB0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56294132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07B70857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3C797AC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B125F73" w14:textId="77777777" w:rsidR="00B05A4E" w:rsidRDefault="00B05A4E">
            <w:pPr>
              <w:pStyle w:val="Compact"/>
            </w:pPr>
          </w:p>
        </w:tc>
      </w:tr>
      <w:tr w:rsidR="00B05A4E" w14:paraId="66009DE0" w14:textId="77777777" w:rsidTr="00C21375">
        <w:tc>
          <w:tcPr>
            <w:tcW w:w="1320" w:type="dxa"/>
          </w:tcPr>
          <w:p w14:paraId="6FFEC8DD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C6CB089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0BD4121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47783BCC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A9ACC69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4FA0C70A" w14:textId="77777777" w:rsidR="00B05A4E" w:rsidRDefault="00B05A4E">
            <w:pPr>
              <w:pStyle w:val="Compact"/>
            </w:pPr>
          </w:p>
        </w:tc>
      </w:tr>
      <w:tr w:rsidR="00B05A4E" w14:paraId="2921FAFE" w14:textId="77777777" w:rsidTr="00C21375">
        <w:tc>
          <w:tcPr>
            <w:tcW w:w="1320" w:type="dxa"/>
          </w:tcPr>
          <w:p w14:paraId="40B59303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10D59E81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E2E681E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055D3C04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64D41555" w14:textId="77777777" w:rsidR="00B05A4E" w:rsidRDefault="00B05A4E">
            <w:pPr>
              <w:pStyle w:val="Compact"/>
            </w:pPr>
          </w:p>
        </w:tc>
        <w:tc>
          <w:tcPr>
            <w:tcW w:w="1320" w:type="dxa"/>
          </w:tcPr>
          <w:p w14:paraId="37433A57" w14:textId="77777777" w:rsidR="00B05A4E" w:rsidRDefault="00B05A4E">
            <w:pPr>
              <w:pStyle w:val="Compact"/>
            </w:pPr>
          </w:p>
        </w:tc>
      </w:tr>
    </w:tbl>
    <w:p w14:paraId="17A69E85" w14:textId="77777777" w:rsidR="00B05A4E" w:rsidRDefault="005B5D46">
      <w:pPr>
        <w:pStyle w:val="Heading2"/>
      </w:pPr>
      <w:bookmarkStart w:id="7" w:name="ghi-chú-quan-trọng"/>
      <w:bookmarkEnd w:id="6"/>
      <w:r>
        <w:t>GHI CHÚ QUAN TR</w:t>
      </w:r>
      <w:r>
        <w:t>Ọ</w:t>
      </w:r>
      <w:r>
        <w:t>NG</w:t>
      </w:r>
    </w:p>
    <w:p w14:paraId="6E1C094A" w14:textId="77777777" w:rsidR="00B05A4E" w:rsidRDefault="005B5D46">
      <w:r>
        <w:pict w14:anchorId="7C3D675B">
          <v:rect id="_x0000_i1026" style="width:0;height:1.5pt" o:hralign="center" o:hrstd="t" o:hr="t"/>
        </w:pict>
      </w:r>
    </w:p>
    <w:p w14:paraId="449D45D5" w14:textId="77777777" w:rsidR="00B05A4E" w:rsidRDefault="005B5D46">
      <w:r>
        <w:pict w14:anchorId="5AB2FE26">
          <v:rect id="_x0000_i1027" style="width:0;height:1.5pt" o:hralign="center" o:hrstd="t" o:hr="t"/>
        </w:pict>
      </w:r>
    </w:p>
    <w:p w14:paraId="608CD039" w14:textId="77777777" w:rsidR="00B05A4E" w:rsidRDefault="005B5D46">
      <w:r>
        <w:pict w14:anchorId="1FCCEDD2">
          <v:rect id="_x0000_i1028" style="width:0;height:1.5pt" o:hralign="center" o:hrstd="t" o:hr="t"/>
        </w:pict>
      </w:r>
    </w:p>
    <w:p w14:paraId="151CFE5D" w14:textId="77777777" w:rsidR="00B05A4E" w:rsidRDefault="005B5D46">
      <w:r>
        <w:pict w14:anchorId="13CC47FD">
          <v:rect id="_x0000_i1029" style="width:0;height:1.5pt" o:hralign="center" o:hrstd="t" o:hr="t"/>
        </w:pict>
      </w:r>
    </w:p>
    <w:p w14:paraId="1456FF98" w14:textId="77777777" w:rsidR="00B05A4E" w:rsidRDefault="005B5D46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qu</w:t>
      </w:r>
      <w:r>
        <w:rPr>
          <w:b/>
          <w:bCs/>
        </w:rPr>
        <w:t>ả</w:t>
      </w:r>
      <w:r>
        <w:rPr>
          <w:b/>
          <w:bCs/>
        </w:rPr>
        <w:t>n lý: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phòng Xe: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68981A78" w14:textId="77777777" w:rsidR="00B05A4E" w:rsidRDefault="005B5D46">
      <w:r>
        <w:lastRenderedPageBreak/>
        <w:pict w14:anchorId="1EF27F51">
          <v:rect id="_x0000_i1030" style="width:0;height:1.5pt" o:hralign="center" o:hrstd="t" o:hr="t"/>
        </w:pict>
      </w:r>
    </w:p>
    <w:p w14:paraId="2E3C6CE6" w14:textId="77777777" w:rsidR="00B05A4E" w:rsidRDefault="005B5D46">
      <w:pPr>
        <w:pStyle w:val="FirstParagraph"/>
      </w:pPr>
      <w:r>
        <w:rPr>
          <w:b/>
          <w:bCs/>
        </w:rPr>
        <w:t>Lưu ý:</w:t>
      </w:r>
      <w:r>
        <w:t xml:space="preserve"> S</w:t>
      </w:r>
      <w:r>
        <w:t>ổ</w:t>
      </w:r>
      <w:r>
        <w:t xml:space="preserve">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m</w:t>
      </w:r>
      <w:r>
        <w:t>ỗ</w:t>
      </w:r>
      <w:r>
        <w:t>i khi có ho</w:t>
      </w:r>
      <w:r>
        <w:t>ạ</w:t>
      </w:r>
      <w:r>
        <w:t>t đ</w:t>
      </w:r>
      <w:r>
        <w:t>ộ</w:t>
      </w:r>
      <w:r>
        <w:t>ng b</w:t>
      </w:r>
      <w:r>
        <w:t>ả</w:t>
      </w:r>
      <w:r>
        <w:t>o trì, s</w:t>
      </w:r>
      <w:r>
        <w:t>ử</w:t>
      </w:r>
      <w:r>
        <w:t>a ch</w:t>
      </w:r>
      <w:r>
        <w:t>ữ</w:t>
      </w:r>
      <w:r>
        <w:t>a ho</w:t>
      </w:r>
      <w:r>
        <w:t>ặ</w:t>
      </w:r>
      <w:r>
        <w:t>c thay th</w:t>
      </w:r>
      <w:r>
        <w:t>ế</w:t>
      </w:r>
      <w:r>
        <w:t>.</w:t>
      </w:r>
      <w:bookmarkEnd w:id="0"/>
      <w:bookmarkEnd w:id="7"/>
    </w:p>
    <w:sectPr w:rsidR="00B05A4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DAAF8" w14:textId="77777777" w:rsidR="005B5D46" w:rsidRDefault="005B5D46" w:rsidP="00C21375">
      <w:pPr>
        <w:spacing w:line="240" w:lineRule="auto"/>
      </w:pPr>
      <w:r>
        <w:separator/>
      </w:r>
    </w:p>
  </w:endnote>
  <w:endnote w:type="continuationSeparator" w:id="0">
    <w:p w14:paraId="69D34F7C" w14:textId="77777777" w:rsidR="005B5D46" w:rsidRDefault="005B5D46" w:rsidP="00C21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EF386" w14:textId="77777777" w:rsidR="005B5D46" w:rsidRDefault="005B5D46" w:rsidP="00C21375">
      <w:pPr>
        <w:spacing w:line="240" w:lineRule="auto"/>
      </w:pPr>
      <w:r>
        <w:separator/>
      </w:r>
    </w:p>
  </w:footnote>
  <w:footnote w:type="continuationSeparator" w:id="0">
    <w:p w14:paraId="49F22140" w14:textId="77777777" w:rsidR="005B5D46" w:rsidRDefault="005B5D46" w:rsidP="00C213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A4AA" w14:textId="1BF70C02" w:rsidR="00C21375" w:rsidRPr="00C21375" w:rsidRDefault="00C21375" w:rsidP="00C21375">
    <w:pPr>
      <w:tabs>
        <w:tab w:val="left" w:pos="8460"/>
      </w:tabs>
      <w:autoSpaceDE w:val="0"/>
      <w:autoSpaceDN w:val="0"/>
      <w:adjustRightInd w:val="0"/>
      <w:spacing w:line="240" w:lineRule="atLeast"/>
      <w:ind w:right="942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5A13DB7" wp14:editId="05C970B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545EF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3003D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1420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A4E"/>
    <w:rsid w:val="005B5D46"/>
    <w:rsid w:val="00B05A4E"/>
    <w:rsid w:val="00C2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412C2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37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137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2137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2137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2137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2137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137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2137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37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37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137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2137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137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37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37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2137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37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2137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375"/>
    <w:rPr>
      <w:rFonts w:ascii="Times New Roman" w:hAnsi="Times New Roman"/>
      <w:szCs w:val="22"/>
    </w:rPr>
  </w:style>
  <w:style w:type="character" w:styleId="Emphasis">
    <w:name w:val="Emphasis"/>
    <w:rsid w:val="00C2137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2137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2137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2137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2137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2026-01-29T02:48:00Z</dcterms:created>
  <dcterms:modified xsi:type="dcterms:W3CDTF">2026-01-29T02:48:00Z</dcterms:modified>
</cp:coreProperties>
</file>