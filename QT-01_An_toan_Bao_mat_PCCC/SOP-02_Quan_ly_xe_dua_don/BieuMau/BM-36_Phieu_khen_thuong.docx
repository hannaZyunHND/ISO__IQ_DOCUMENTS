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1B1A" w14:textId="77777777" w:rsidR="00B36212" w:rsidRDefault="00DD36A6" w:rsidP="00D27579">
      <w:pPr>
        <w:pStyle w:val="Title"/>
      </w:pPr>
      <w:bookmarkStart w:id="0" w:name="bm-36-phiếu-khen-thưởng"/>
      <w:r>
        <w:t>BM-36: PHI</w:t>
      </w:r>
      <w:r>
        <w:t>Ế</w:t>
      </w:r>
      <w:r>
        <w:t>U KHEN THƯ</w:t>
      </w:r>
      <w:r>
        <w:t>Ở</w:t>
      </w:r>
      <w:r>
        <w:t>NG</w:t>
      </w:r>
    </w:p>
    <w:p w14:paraId="33629999" w14:textId="77777777" w:rsidR="00B36212" w:rsidRDefault="00DD36A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8AB64A9" w14:textId="77777777" w:rsidR="00B36212" w:rsidRDefault="00DD36A6">
      <w:r>
        <w:pict w14:anchorId="3339EAEF">
          <v:rect id="_x0000_i1025" style="width:0;height:1.5pt" o:hralign="center" o:hrstd="t" o:hr="t"/>
        </w:pict>
      </w:r>
    </w:p>
    <w:p w14:paraId="12419EAF" w14:textId="77777777" w:rsidR="00B36212" w:rsidRDefault="00DD36A6">
      <w:pPr>
        <w:pStyle w:val="Heading2"/>
      </w:pPr>
      <w:bookmarkStart w:id="1" w:name="thông-tin-người-được-khen-thưởng"/>
      <w:r>
        <w:t>THÔNG TIN NGƯ</w:t>
      </w:r>
      <w:r>
        <w:t>Ờ</w:t>
      </w:r>
      <w:r>
        <w:t>I ĐƯ</w:t>
      </w:r>
      <w:r>
        <w:t>Ợ</w:t>
      </w:r>
      <w:r>
        <w:t>C KHEN THƯ</w:t>
      </w:r>
      <w:r>
        <w:t>Ở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3043"/>
      </w:tblGrid>
      <w:tr w:rsidR="00B36212" w14:paraId="4306C19C" w14:textId="77777777" w:rsidTr="00D27579">
        <w:tc>
          <w:tcPr>
            <w:tcW w:w="0" w:type="auto"/>
          </w:tcPr>
          <w:p w14:paraId="7A7159A4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88E003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36212" w14:paraId="1AD9044A" w14:textId="77777777" w:rsidTr="00D27579">
        <w:tc>
          <w:tcPr>
            <w:tcW w:w="0" w:type="auto"/>
          </w:tcPr>
          <w:p w14:paraId="753E5470" w14:textId="77777777" w:rsidR="00B36212" w:rsidRDefault="00DD36A6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733A3390" w14:textId="77777777" w:rsidR="00B36212" w:rsidRDefault="00B36212">
            <w:pPr>
              <w:pStyle w:val="Compact"/>
            </w:pPr>
          </w:p>
        </w:tc>
      </w:tr>
      <w:tr w:rsidR="00B36212" w14:paraId="47933036" w14:textId="77777777" w:rsidTr="00D27579">
        <w:tc>
          <w:tcPr>
            <w:tcW w:w="0" w:type="auto"/>
          </w:tcPr>
          <w:p w14:paraId="128650CB" w14:textId="77777777" w:rsidR="00B36212" w:rsidRDefault="00DD36A6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45D64148" w14:textId="77777777" w:rsidR="00B36212" w:rsidRDefault="00B36212">
            <w:pPr>
              <w:pStyle w:val="Compact"/>
            </w:pPr>
          </w:p>
        </w:tc>
      </w:tr>
      <w:tr w:rsidR="00B36212" w14:paraId="6A3B8B3C" w14:textId="77777777" w:rsidTr="00D27579">
        <w:tc>
          <w:tcPr>
            <w:tcW w:w="0" w:type="auto"/>
          </w:tcPr>
          <w:p w14:paraId="74AD6546" w14:textId="77777777" w:rsidR="00B36212" w:rsidRDefault="00DD36A6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3B133095" w14:textId="77777777" w:rsidR="00B36212" w:rsidRDefault="00DD36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Tài x</w:t>
            </w:r>
            <w:r>
              <w:t>ế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rPr>
                <w:rFonts w:cs="Times New Roman"/>
              </w:rPr>
              <w:t>â</w:t>
            </w:r>
            <w:r>
              <w:t>n vi</w:t>
            </w:r>
            <w:r>
              <w:rPr>
                <w:rFonts w:cs="Times New Roman"/>
              </w:rPr>
              <w:t>ê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B36212" w14:paraId="17A2BEC1" w14:textId="77777777" w:rsidTr="00D27579">
        <w:tc>
          <w:tcPr>
            <w:tcW w:w="0" w:type="auto"/>
          </w:tcPr>
          <w:p w14:paraId="0959651A" w14:textId="77777777" w:rsidR="00B36212" w:rsidRDefault="00DD36A6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458843ED" w14:textId="77777777" w:rsidR="00B36212" w:rsidRDefault="00B36212">
            <w:pPr>
              <w:pStyle w:val="Compact"/>
            </w:pPr>
          </w:p>
        </w:tc>
      </w:tr>
      <w:tr w:rsidR="00B36212" w14:paraId="7B934ED9" w14:textId="77777777" w:rsidTr="00D27579">
        <w:tc>
          <w:tcPr>
            <w:tcW w:w="0" w:type="auto"/>
          </w:tcPr>
          <w:p w14:paraId="597CBBEB" w14:textId="77777777" w:rsidR="00B36212" w:rsidRDefault="00DD36A6">
            <w:pPr>
              <w:pStyle w:val="Compact"/>
            </w:pPr>
            <w:r>
              <w:t>Ngày vào làm</w:t>
            </w:r>
          </w:p>
        </w:tc>
        <w:tc>
          <w:tcPr>
            <w:tcW w:w="0" w:type="auto"/>
          </w:tcPr>
          <w:p w14:paraId="2141FCFE" w14:textId="77777777" w:rsidR="00B36212" w:rsidRDefault="00B36212">
            <w:pPr>
              <w:pStyle w:val="Compact"/>
            </w:pPr>
          </w:p>
        </w:tc>
      </w:tr>
    </w:tbl>
    <w:p w14:paraId="5D44CBF9" w14:textId="77777777" w:rsidR="00B36212" w:rsidRDefault="00DD36A6">
      <w:pPr>
        <w:pStyle w:val="Heading2"/>
      </w:pPr>
      <w:bookmarkStart w:id="2" w:name="thông-tin-khen-thưởng"/>
      <w:bookmarkEnd w:id="1"/>
      <w:r>
        <w:t>THÔNG TIN KHEN THƯ</w:t>
      </w:r>
      <w:r>
        <w:t>Ở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3790"/>
      </w:tblGrid>
      <w:tr w:rsidR="00B36212" w14:paraId="2DB165CD" w14:textId="77777777" w:rsidTr="00D27579">
        <w:tc>
          <w:tcPr>
            <w:tcW w:w="0" w:type="auto"/>
          </w:tcPr>
          <w:p w14:paraId="3351F416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A0DC7A8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36212" w14:paraId="1EB262E5" w14:textId="77777777" w:rsidTr="00D27579">
        <w:tc>
          <w:tcPr>
            <w:tcW w:w="0" w:type="auto"/>
          </w:tcPr>
          <w:p w14:paraId="099B4749" w14:textId="77777777" w:rsidR="00B36212" w:rsidRDefault="00DD36A6">
            <w:pPr>
              <w:pStyle w:val="Compact"/>
            </w:pPr>
            <w:r>
              <w:t>Lo</w:t>
            </w:r>
            <w:r>
              <w:t>ạ</w:t>
            </w:r>
            <w:r>
              <w:t>i khen thư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50A7EE2" w14:textId="77777777" w:rsidR="00B36212" w:rsidRDefault="00DD36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Qu</w:t>
            </w:r>
            <w:r>
              <w:rPr>
                <w:rFonts w:cs="Times New Roman"/>
              </w:rPr>
              <w:t>ý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rPr>
                <w:rFonts w:cs="Times New Roman"/>
              </w:rPr>
              <w:t>ă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ộ</w:t>
            </w:r>
            <w:r>
              <w:t>t xu</w:t>
            </w:r>
            <w:r>
              <w:t>ấ</w:t>
            </w:r>
            <w:r>
              <w:t>t</w:t>
            </w:r>
          </w:p>
        </w:tc>
      </w:tr>
      <w:tr w:rsidR="00B36212" w14:paraId="5513E01C" w14:textId="77777777" w:rsidTr="00D27579">
        <w:tc>
          <w:tcPr>
            <w:tcW w:w="0" w:type="auto"/>
          </w:tcPr>
          <w:p w14:paraId="3C88A6E9" w14:textId="77777777" w:rsidR="00B36212" w:rsidRDefault="00DD36A6">
            <w:pPr>
              <w:pStyle w:val="Compact"/>
            </w:pPr>
            <w:r>
              <w:t>Ngày khen thư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61780991" w14:textId="77777777" w:rsidR="00B36212" w:rsidRDefault="00DD36A6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B36212" w14:paraId="1B872D19" w14:textId="77777777" w:rsidTr="00D27579">
        <w:tc>
          <w:tcPr>
            <w:tcW w:w="0" w:type="auto"/>
          </w:tcPr>
          <w:p w14:paraId="7689633E" w14:textId="77777777" w:rsidR="00B36212" w:rsidRDefault="00DD36A6">
            <w:pPr>
              <w:pStyle w:val="Compact"/>
            </w:pPr>
            <w:r>
              <w:t>Ngư</w:t>
            </w:r>
            <w:r>
              <w:t>ờ</w:t>
            </w:r>
            <w:r>
              <w:t>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FB12FE5" w14:textId="77777777" w:rsidR="00B36212" w:rsidRDefault="00B36212">
            <w:pPr>
              <w:pStyle w:val="Compact"/>
            </w:pPr>
          </w:p>
        </w:tc>
      </w:tr>
      <w:tr w:rsidR="00B36212" w14:paraId="1F80E3EF" w14:textId="77777777" w:rsidTr="00D27579">
        <w:tc>
          <w:tcPr>
            <w:tcW w:w="0" w:type="auto"/>
          </w:tcPr>
          <w:p w14:paraId="2BD9E7CF" w14:textId="77777777" w:rsidR="00B36212" w:rsidRDefault="00DD36A6">
            <w:pPr>
              <w:pStyle w:val="Compac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619EADDD" w14:textId="77777777" w:rsidR="00B36212" w:rsidRDefault="00B36212">
            <w:pPr>
              <w:pStyle w:val="Compact"/>
            </w:pPr>
          </w:p>
        </w:tc>
      </w:tr>
    </w:tbl>
    <w:p w14:paraId="2EB509D6" w14:textId="77777777" w:rsidR="00B36212" w:rsidRDefault="00DD36A6">
      <w:pPr>
        <w:pStyle w:val="Heading2"/>
      </w:pPr>
      <w:bookmarkStart w:id="3" w:name="thành-tích-được-khen-thưởng"/>
      <w:bookmarkEnd w:id="2"/>
      <w:r>
        <w:t>THÀNH TÍCH ĐƯ</w:t>
      </w:r>
      <w:r>
        <w:t>Ợ</w:t>
      </w:r>
      <w:r>
        <w:t>C KHEN THƯ</w:t>
      </w:r>
      <w:r>
        <w:t>Ở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1583"/>
      </w:tblGrid>
      <w:tr w:rsidR="00B36212" w14:paraId="60561384" w14:textId="77777777" w:rsidTr="00D27579">
        <w:tc>
          <w:tcPr>
            <w:tcW w:w="0" w:type="auto"/>
          </w:tcPr>
          <w:p w14:paraId="7247318D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0" w:type="auto"/>
          </w:tcPr>
          <w:p w14:paraId="3044F41F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B36212" w14:paraId="7BB510EE" w14:textId="77777777" w:rsidTr="00D27579">
        <w:tc>
          <w:tcPr>
            <w:tcW w:w="0" w:type="auto"/>
          </w:tcPr>
          <w:p w14:paraId="61378904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Tài 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tháng</w:t>
            </w:r>
          </w:p>
        </w:tc>
        <w:tc>
          <w:tcPr>
            <w:tcW w:w="0" w:type="auto"/>
          </w:tcPr>
          <w:p w14:paraId="2A904508" w14:textId="77777777" w:rsidR="00B36212" w:rsidRDefault="00B36212">
            <w:pPr>
              <w:pStyle w:val="Compact"/>
            </w:pPr>
          </w:p>
        </w:tc>
      </w:tr>
      <w:tr w:rsidR="00B36212" w14:paraId="046A559B" w14:textId="77777777" w:rsidTr="00D27579">
        <w:tc>
          <w:tcPr>
            <w:tcW w:w="0" w:type="auto"/>
          </w:tcPr>
          <w:p w14:paraId="6C57702C" w14:textId="77777777" w:rsidR="00B36212" w:rsidRDefault="00DD36A6">
            <w:pPr>
              <w:pStyle w:val="Compact"/>
            </w:pPr>
            <w:r>
              <w:t>- Đi</w:t>
            </w:r>
            <w:r>
              <w:t>ể</w:t>
            </w:r>
            <w:r>
              <w:t>m đánh giá</w:t>
            </w:r>
          </w:p>
        </w:tc>
        <w:tc>
          <w:tcPr>
            <w:tcW w:w="0" w:type="auto"/>
          </w:tcPr>
          <w:p w14:paraId="71772F9C" w14:textId="77777777" w:rsidR="00B36212" w:rsidRDefault="00DD36A6">
            <w:pPr>
              <w:pStyle w:val="Compact"/>
            </w:pPr>
            <w:r>
              <w:t>/100</w:t>
            </w:r>
          </w:p>
        </w:tc>
      </w:tr>
      <w:tr w:rsidR="00B36212" w14:paraId="52405719" w14:textId="77777777" w:rsidTr="00D27579">
        <w:tc>
          <w:tcPr>
            <w:tcW w:w="0" w:type="auto"/>
          </w:tcPr>
          <w:p w14:paraId="7E62DE5E" w14:textId="77777777" w:rsidR="00B36212" w:rsidRDefault="00DD36A6">
            <w:pPr>
              <w:pStyle w:val="Compact"/>
            </w:pPr>
            <w:r>
              <w:t>- S</w:t>
            </w:r>
            <w:r>
              <w:t>ố</w:t>
            </w:r>
            <w:r>
              <w:t xml:space="preserve"> chuy</w:t>
            </w:r>
            <w:r>
              <w:t>ế</w:t>
            </w:r>
            <w:r>
              <w:t>n lái</w:t>
            </w:r>
          </w:p>
        </w:tc>
        <w:tc>
          <w:tcPr>
            <w:tcW w:w="0" w:type="auto"/>
          </w:tcPr>
          <w:p w14:paraId="31F9ABCB" w14:textId="77777777" w:rsidR="00B36212" w:rsidRDefault="00B36212">
            <w:pPr>
              <w:pStyle w:val="Compact"/>
            </w:pPr>
          </w:p>
        </w:tc>
      </w:tr>
      <w:tr w:rsidR="00B36212" w14:paraId="5DFDFE08" w14:textId="77777777" w:rsidTr="00D27579">
        <w:tc>
          <w:tcPr>
            <w:tcW w:w="0" w:type="auto"/>
          </w:tcPr>
          <w:p w14:paraId="095A3772" w14:textId="77777777" w:rsidR="00B36212" w:rsidRDefault="00DD36A6">
            <w:pPr>
              <w:pStyle w:val="Compact"/>
            </w:pPr>
            <w:r>
              <w:t>-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đúng gi</w:t>
            </w:r>
            <w:r>
              <w:t>ờ</w:t>
            </w:r>
          </w:p>
        </w:tc>
        <w:tc>
          <w:tcPr>
            <w:tcW w:w="0" w:type="auto"/>
          </w:tcPr>
          <w:p w14:paraId="650DD053" w14:textId="77777777" w:rsidR="00B36212" w:rsidRDefault="00DD36A6">
            <w:pPr>
              <w:pStyle w:val="Compact"/>
            </w:pPr>
            <w:r>
              <w:t>%</w:t>
            </w:r>
          </w:p>
        </w:tc>
      </w:tr>
      <w:tr w:rsidR="00B36212" w14:paraId="452D9F3E" w14:textId="77777777" w:rsidTr="00D27579">
        <w:tc>
          <w:tcPr>
            <w:tcW w:w="0" w:type="auto"/>
          </w:tcPr>
          <w:p w14:paraId="740758BD" w14:textId="77777777" w:rsidR="00B36212" w:rsidRDefault="00DD36A6">
            <w:pPr>
              <w:pStyle w:val="Compact"/>
            </w:pPr>
            <w:r>
              <w:lastRenderedPageBreak/>
              <w:t>- S</w:t>
            </w:r>
            <w:r>
              <w:t>ố</w:t>
            </w:r>
            <w:r>
              <w:t xml:space="preserve">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58E430B6" w14:textId="77777777" w:rsidR="00B36212" w:rsidRDefault="00B36212">
            <w:pPr>
              <w:pStyle w:val="Compact"/>
            </w:pPr>
          </w:p>
        </w:tc>
      </w:tr>
      <w:tr w:rsidR="00B36212" w14:paraId="0C475CC1" w14:textId="77777777" w:rsidTr="00D27579">
        <w:tc>
          <w:tcPr>
            <w:tcW w:w="0" w:type="auto"/>
          </w:tcPr>
          <w:p w14:paraId="0242E14C" w14:textId="77777777" w:rsidR="00B36212" w:rsidRDefault="00DD36A6">
            <w:pPr>
              <w:pStyle w:val="Compact"/>
            </w:pPr>
            <w:r>
              <w:t>- Ph</w:t>
            </w:r>
            <w:r>
              <w:t>ả</w:t>
            </w:r>
            <w:r>
              <w:t>n h</w:t>
            </w:r>
            <w:r>
              <w:t>ồ</w:t>
            </w:r>
            <w:r>
              <w:t>i PH</w:t>
            </w:r>
          </w:p>
        </w:tc>
        <w:tc>
          <w:tcPr>
            <w:tcW w:w="0" w:type="auto"/>
          </w:tcPr>
          <w:p w14:paraId="5AC9D6EE" w14:textId="77777777" w:rsidR="00B36212" w:rsidRDefault="00B36212">
            <w:pPr>
              <w:pStyle w:val="Compact"/>
            </w:pPr>
          </w:p>
        </w:tc>
      </w:tr>
    </w:tbl>
    <w:p w14:paraId="28BE1EFF" w14:textId="77777777" w:rsidR="00B36212" w:rsidRDefault="00DD36A6">
      <w:pPr>
        <w:pStyle w:val="BodyText"/>
      </w:pPr>
      <w:r>
        <w:rPr>
          <w:b/>
          <w:bCs/>
        </w:rPr>
        <w:t>Tài x</w:t>
      </w:r>
      <w:r>
        <w:rPr>
          <w:b/>
          <w:bCs/>
        </w:rPr>
        <w:t>ế</w:t>
      </w:r>
      <w:r>
        <w:rPr>
          <w:b/>
          <w:bCs/>
        </w:rPr>
        <w:t xml:space="preserve"> an toàn năm</w:t>
      </w:r>
      <w:r>
        <w:t xml:space="preserve"> | |</w:t>
      </w:r>
      <w:r>
        <w:br/>
        <w:t>- Không vi ph</w:t>
      </w:r>
      <w:r>
        <w:t>ạ</w:t>
      </w:r>
      <w:r>
        <w:t>m lu</w:t>
      </w:r>
      <w:r>
        <w:t>ậ</w:t>
      </w:r>
      <w:r>
        <w:t>t giao thông | ☐ Có ☐ Không |</w:t>
      </w:r>
      <w:r>
        <w:br/>
      </w:r>
      <w:r>
        <w:t>- Không có tai n</w:t>
      </w:r>
      <w:r>
        <w:t>ạ</w:t>
      </w:r>
      <w:r>
        <w:t>n | ☐ Có ☐ Không |</w:t>
      </w:r>
      <w:r>
        <w:br/>
        <w:t>- Test c</w:t>
      </w:r>
      <w:r>
        <w:t>ồ</w:t>
      </w:r>
      <w:r>
        <w:t>n 100% âm tính | ☐ Có ☐ Không |</w:t>
      </w:r>
      <w:r>
        <w:br/>
        <w:t>- Đư</w:t>
      </w:r>
      <w:r>
        <w:t>ợ</w:t>
      </w:r>
      <w:r>
        <w:t>c PH khen ng</w:t>
      </w:r>
      <w:r>
        <w:t>ợ</w:t>
      </w:r>
      <w:r>
        <w:t>i | ☐ Có ☐ Không |</w:t>
      </w:r>
    </w:p>
    <w:p w14:paraId="20B7F009" w14:textId="77777777" w:rsidR="00B36212" w:rsidRDefault="00DD36A6">
      <w:pPr>
        <w:pStyle w:val="BodyText"/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 xml:space="preserve">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 | |</w:t>
      </w:r>
      <w:r>
        <w:br/>
        <w:t>- Mô t</w:t>
      </w:r>
      <w:r>
        <w:t>ả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| |</w:t>
      </w:r>
      <w:r>
        <w:br/>
        <w:t>- Cách phát hi</w:t>
      </w:r>
      <w:r>
        <w:t>ệ</w:t>
      </w:r>
      <w:r>
        <w:t>n | |</w:t>
      </w:r>
      <w:r>
        <w:br/>
        <w:t>- Tác đ</w:t>
      </w:r>
      <w:r>
        <w:t>ộ</w:t>
      </w:r>
      <w:r>
        <w:t>ng tích c</w:t>
      </w:r>
      <w:r>
        <w:t>ự</w:t>
      </w:r>
      <w:r>
        <w:t>c | |</w:t>
      </w:r>
    </w:p>
    <w:p w14:paraId="4B80431D" w14:textId="77777777" w:rsidR="00B36212" w:rsidRDefault="00DD36A6">
      <w:pPr>
        <w:pStyle w:val="BodyText"/>
      </w:pPr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 xml:space="preserve"> huynh khen ng</w:t>
      </w:r>
      <w:r>
        <w:rPr>
          <w:b/>
          <w:bCs/>
        </w:rPr>
        <w:t>ợ</w:t>
      </w:r>
      <w:r>
        <w:rPr>
          <w:b/>
          <w:bCs/>
        </w:rPr>
        <w:t>i</w:t>
      </w:r>
      <w:r>
        <w:t xml:space="preserve"> | |</w:t>
      </w:r>
      <w:r>
        <w:br/>
        <w:t>- S</w:t>
      </w:r>
      <w:r>
        <w:t>ố</w:t>
      </w:r>
      <w:r>
        <w:t xml:space="preserve"> l</w:t>
      </w:r>
      <w:r>
        <w:t>ầ</w:t>
      </w:r>
      <w:r>
        <w:t>n đư</w:t>
      </w:r>
      <w:r>
        <w:t>ợ</w:t>
      </w:r>
      <w:r>
        <w:t xml:space="preserve">c khen | </w:t>
      </w:r>
      <w:r>
        <w:t>|</w:t>
      </w:r>
      <w:r>
        <w:br/>
        <w:t>- N</w:t>
      </w:r>
      <w:r>
        <w:t>ộ</w:t>
      </w:r>
      <w:r>
        <w:t>i dung khen ng</w:t>
      </w:r>
      <w:r>
        <w:t>ợ</w:t>
      </w:r>
      <w:r>
        <w:t>i | |</w:t>
      </w:r>
      <w:r>
        <w:br/>
        <w:t>- Tác đ</w:t>
      </w:r>
      <w:r>
        <w:t>ộ</w:t>
      </w:r>
      <w:r>
        <w:t>ng đ</w:t>
      </w:r>
      <w:r>
        <w:t>ế</w:t>
      </w:r>
      <w:r>
        <w:t>n uy tín trư</w:t>
      </w:r>
      <w:r>
        <w:t>ờ</w:t>
      </w:r>
      <w:r>
        <w:t>ng | |</w:t>
      </w:r>
    </w:p>
    <w:p w14:paraId="129B9212" w14:textId="77777777" w:rsidR="00B36212" w:rsidRDefault="00DD36A6">
      <w:pPr>
        <w:pStyle w:val="BodyText"/>
      </w:pPr>
      <w:r>
        <w:rPr>
          <w:b/>
          <w:bCs/>
        </w:rPr>
        <w:t>5 năm không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 xml:space="preserve"> | |</w:t>
      </w:r>
      <w:r>
        <w:br/>
        <w:t>- Ngày b</w:t>
      </w:r>
      <w:r>
        <w:t>ắ</w:t>
      </w:r>
      <w:r>
        <w:t>t đ</w:t>
      </w:r>
      <w:r>
        <w:t>ầ</w:t>
      </w:r>
      <w:r>
        <w:t xml:space="preserve">u | </w:t>
      </w:r>
      <w:r>
        <w:rPr>
          <w:b/>
          <w:bCs/>
          <w:i/>
          <w:iCs/>
        </w:rPr>
        <w:t>/</w:t>
      </w:r>
      <w:r>
        <w:t>/___ |</w:t>
      </w:r>
      <w:r>
        <w:br/>
        <w:t>- Ngày k</w:t>
      </w:r>
      <w:r>
        <w:t>ế</w:t>
      </w:r>
      <w:r>
        <w:t xml:space="preserve">t thúc | </w:t>
      </w:r>
      <w:r>
        <w:rPr>
          <w:b/>
          <w:bCs/>
          <w:i/>
          <w:iCs/>
        </w:rPr>
        <w:t>/</w:t>
      </w:r>
      <w:r>
        <w:t>/___ |</w:t>
      </w:r>
      <w:r>
        <w:br/>
        <w:t>- S</w:t>
      </w:r>
      <w:r>
        <w:t>ố</w:t>
      </w:r>
      <w:r>
        <w:t xml:space="preserve"> năm liên t</w:t>
      </w:r>
      <w:r>
        <w:t>ụ</w:t>
      </w:r>
      <w:r>
        <w:t>c | |</w:t>
      </w:r>
    </w:p>
    <w:p w14:paraId="753F6A8B" w14:textId="77777777" w:rsidR="00B36212" w:rsidRDefault="00DD36A6">
      <w:pPr>
        <w:pStyle w:val="Heading2"/>
      </w:pPr>
      <w:bookmarkStart w:id="4" w:name="hình-thức-khen-thưởng"/>
      <w:bookmarkEnd w:id="3"/>
      <w:r>
        <w:t>HÌNH TH</w:t>
      </w:r>
      <w:r>
        <w:t>Ứ</w:t>
      </w:r>
      <w:r>
        <w:t>C KHEN THƯ</w:t>
      </w:r>
      <w:r>
        <w:t>Ở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743"/>
        <w:gridCol w:w="1037"/>
      </w:tblGrid>
      <w:tr w:rsidR="00B36212" w14:paraId="4C195DEB" w14:textId="77777777" w:rsidTr="00D27579">
        <w:tc>
          <w:tcPr>
            <w:tcW w:w="0" w:type="auto"/>
          </w:tcPr>
          <w:p w14:paraId="1CE74491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F3E4212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2798CBF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36212" w14:paraId="276ECFDB" w14:textId="77777777" w:rsidTr="00D27579">
        <w:tc>
          <w:tcPr>
            <w:tcW w:w="0" w:type="auto"/>
          </w:tcPr>
          <w:p w14:paraId="0434D4BF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9D244BA" w14:textId="77777777" w:rsidR="00B36212" w:rsidRDefault="00DD36A6">
            <w:pPr>
              <w:pStyle w:val="Compact"/>
            </w:pPr>
            <w:r>
              <w:t>VNĐ</w:t>
            </w:r>
          </w:p>
        </w:tc>
        <w:tc>
          <w:tcPr>
            <w:tcW w:w="0" w:type="auto"/>
          </w:tcPr>
          <w:p w14:paraId="12A38D42" w14:textId="77777777" w:rsidR="00B36212" w:rsidRDefault="00B36212">
            <w:pPr>
              <w:pStyle w:val="Compact"/>
            </w:pPr>
          </w:p>
        </w:tc>
      </w:tr>
      <w:tr w:rsidR="00B36212" w14:paraId="5B246E73" w14:textId="77777777" w:rsidTr="00D27579">
        <w:tc>
          <w:tcPr>
            <w:tcW w:w="0" w:type="auto"/>
          </w:tcPr>
          <w:p w14:paraId="6128C4D8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khen</w:t>
            </w:r>
          </w:p>
        </w:tc>
        <w:tc>
          <w:tcPr>
            <w:tcW w:w="0" w:type="auto"/>
          </w:tcPr>
          <w:p w14:paraId="74148CD3" w14:textId="77777777" w:rsidR="00B36212" w:rsidRDefault="00DD36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536B6C3E" w14:textId="77777777" w:rsidR="00B36212" w:rsidRDefault="00B36212">
            <w:pPr>
              <w:pStyle w:val="Compact"/>
            </w:pPr>
          </w:p>
        </w:tc>
      </w:tr>
      <w:tr w:rsidR="00B36212" w14:paraId="7C0A8EFE" w14:textId="77777777" w:rsidTr="00D27579">
        <w:tc>
          <w:tcPr>
            <w:tcW w:w="0" w:type="auto"/>
          </w:tcPr>
          <w:p w14:paraId="1FAE0925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khen</w:t>
            </w:r>
          </w:p>
        </w:tc>
        <w:tc>
          <w:tcPr>
            <w:tcW w:w="0" w:type="auto"/>
          </w:tcPr>
          <w:p w14:paraId="72A1A256" w14:textId="77777777" w:rsidR="00B36212" w:rsidRDefault="00DD36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3DDDAB89" w14:textId="77777777" w:rsidR="00B36212" w:rsidRDefault="00B36212">
            <w:pPr>
              <w:pStyle w:val="Compact"/>
            </w:pPr>
          </w:p>
        </w:tc>
      </w:tr>
      <w:tr w:rsidR="00B36212" w14:paraId="75546CAF" w14:textId="77777777" w:rsidTr="00D27579">
        <w:tc>
          <w:tcPr>
            <w:tcW w:w="0" w:type="auto"/>
          </w:tcPr>
          <w:p w14:paraId="3C1C9984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t>Tăng lương</w:t>
            </w:r>
          </w:p>
        </w:tc>
        <w:tc>
          <w:tcPr>
            <w:tcW w:w="0" w:type="auto"/>
          </w:tcPr>
          <w:p w14:paraId="303A1E84" w14:textId="77777777" w:rsidR="00B36212" w:rsidRDefault="00DD36A6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40B18552" w14:textId="77777777" w:rsidR="00B36212" w:rsidRDefault="00B36212">
            <w:pPr>
              <w:pStyle w:val="Compact"/>
            </w:pPr>
          </w:p>
        </w:tc>
      </w:tr>
      <w:tr w:rsidR="00B36212" w14:paraId="233B2007" w14:textId="77777777" w:rsidTr="00D27579">
        <w:tc>
          <w:tcPr>
            <w:tcW w:w="0" w:type="auto"/>
          </w:tcPr>
          <w:p w14:paraId="42DA63DE" w14:textId="77777777" w:rsidR="00B36212" w:rsidRDefault="00DD36A6">
            <w:pPr>
              <w:pStyle w:val="Compact"/>
            </w:pPr>
            <w:r>
              <w:rPr>
                <w:b/>
                <w:bCs/>
              </w:rPr>
              <w:lastRenderedPageBreak/>
              <w:t>Khác</w:t>
            </w:r>
          </w:p>
        </w:tc>
        <w:tc>
          <w:tcPr>
            <w:tcW w:w="0" w:type="auto"/>
          </w:tcPr>
          <w:p w14:paraId="4F3623E0" w14:textId="77777777" w:rsidR="00B36212" w:rsidRDefault="00B36212">
            <w:pPr>
              <w:pStyle w:val="Compact"/>
            </w:pPr>
          </w:p>
        </w:tc>
        <w:tc>
          <w:tcPr>
            <w:tcW w:w="0" w:type="auto"/>
          </w:tcPr>
          <w:p w14:paraId="6B0B1540" w14:textId="77777777" w:rsidR="00B36212" w:rsidRDefault="00B36212">
            <w:pPr>
              <w:pStyle w:val="Compact"/>
            </w:pPr>
          </w:p>
        </w:tc>
      </w:tr>
    </w:tbl>
    <w:p w14:paraId="2E48760D" w14:textId="77777777" w:rsidR="00B36212" w:rsidRDefault="00DD36A6">
      <w:pPr>
        <w:pStyle w:val="Heading2"/>
      </w:pPr>
      <w:bookmarkStart w:id="5" w:name="lý-do-khen-thưởng"/>
      <w:bookmarkEnd w:id="4"/>
      <w:r>
        <w:t>LÝ DO KHEN THƯ</w:t>
      </w:r>
      <w:r>
        <w:t>Ở</w:t>
      </w:r>
      <w:r>
        <w:t>NG</w:t>
      </w:r>
    </w:p>
    <w:p w14:paraId="2CE58B78" w14:textId="77777777" w:rsidR="00B36212" w:rsidRDefault="00DD36A6">
      <w:r>
        <w:pict w14:anchorId="4FF69EE0">
          <v:rect id="_x0000_i1026" style="width:0;height:1.5pt" o:hralign="center" o:hrstd="t" o:hr="t"/>
        </w:pict>
      </w:r>
    </w:p>
    <w:p w14:paraId="7D243DA7" w14:textId="77777777" w:rsidR="00B36212" w:rsidRDefault="00DD36A6">
      <w:r>
        <w:pict w14:anchorId="4339DF3A">
          <v:rect id="_x0000_i1027" style="width:0;height:1.5pt" o:hralign="center" o:hrstd="t" o:hr="t"/>
        </w:pict>
      </w:r>
    </w:p>
    <w:p w14:paraId="725E1F4F" w14:textId="77777777" w:rsidR="00B36212" w:rsidRDefault="00DD36A6">
      <w:r>
        <w:pict w14:anchorId="1E358479">
          <v:rect id="_x0000_i1028" style="width:0;height:1.5pt" o:hralign="center" o:hrstd="t" o:hr="t"/>
        </w:pict>
      </w:r>
    </w:p>
    <w:p w14:paraId="1FE40C6B" w14:textId="77777777" w:rsidR="00B36212" w:rsidRDefault="00DD36A6">
      <w:r>
        <w:pict w14:anchorId="0627C59E">
          <v:rect id="_x0000_i1029" style="width:0;height:1.5pt" o:hralign="center" o:hrstd="t" o:hr="t"/>
        </w:pict>
      </w:r>
    </w:p>
    <w:p w14:paraId="0ABD1BF2" w14:textId="77777777" w:rsidR="00B36212" w:rsidRDefault="00DD36A6">
      <w:pPr>
        <w:pStyle w:val="Heading2"/>
      </w:pPr>
      <w:bookmarkStart w:id="6" w:name="tác-động-tích-cực"/>
      <w:bookmarkEnd w:id="5"/>
      <w:r>
        <w:t>TÁC Đ</w:t>
      </w:r>
      <w:r>
        <w:t>Ộ</w:t>
      </w:r>
      <w:r>
        <w:t>NG TÍCH C</w:t>
      </w:r>
      <w:r>
        <w:t>Ự</w:t>
      </w:r>
      <w:r>
        <w:t>C</w:t>
      </w:r>
    </w:p>
    <w:p w14:paraId="13E5D9CD" w14:textId="77777777" w:rsidR="00B36212" w:rsidRDefault="00DD36A6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v</w:t>
      </w:r>
      <w:r>
        <w:t>ớ</w:t>
      </w:r>
      <w:r>
        <w:t>i cá nhân: _________________</w:t>
      </w:r>
    </w:p>
    <w:p w14:paraId="73E13A80" w14:textId="77777777" w:rsidR="00B36212" w:rsidRDefault="00DD36A6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v</w:t>
      </w:r>
      <w:r>
        <w:t>ớ</w:t>
      </w:r>
      <w:r>
        <w:t>i đ</w:t>
      </w:r>
      <w:r>
        <w:t>ộ</w:t>
      </w:r>
      <w:r>
        <w:t>i xe: _________________</w:t>
      </w:r>
    </w:p>
    <w:p w14:paraId="228E4713" w14:textId="77777777" w:rsidR="00B36212" w:rsidRDefault="00DD36A6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v</w:t>
      </w:r>
      <w:r>
        <w:t>ớ</w:t>
      </w:r>
      <w:r>
        <w:t>i trư</w:t>
      </w:r>
      <w:r>
        <w:t>ờ</w:t>
      </w:r>
      <w:r>
        <w:t>ng: _________________</w:t>
      </w:r>
    </w:p>
    <w:p w14:paraId="47496012" w14:textId="77777777" w:rsidR="00B36212" w:rsidRDefault="00DD36A6">
      <w:pPr>
        <w:pStyle w:val="Heading2"/>
      </w:pPr>
      <w:bookmarkStart w:id="7" w:name="ghi-chú"/>
      <w:bookmarkEnd w:id="6"/>
      <w:r>
        <w:t>GHI CHÚ</w:t>
      </w:r>
    </w:p>
    <w:p w14:paraId="64F766E8" w14:textId="77777777" w:rsidR="00B36212" w:rsidRDefault="00DD36A6">
      <w:r>
        <w:pict w14:anchorId="3ED4DF98">
          <v:rect id="_x0000_i1030" style="width:0;height:1.5pt" o:hralign="center" o:hrstd="t" o:hr="t"/>
        </w:pict>
      </w:r>
    </w:p>
    <w:p w14:paraId="0233C05B" w14:textId="77777777" w:rsidR="00B36212" w:rsidRDefault="00DD36A6">
      <w:r>
        <w:pict w14:anchorId="07928F9B">
          <v:rect id="_x0000_i1031" style="width:0;height:1.5pt" o:hralign="center" o:hrstd="t" o:hr="t"/>
        </w:pict>
      </w:r>
    </w:p>
    <w:p w14:paraId="16671005" w14:textId="77777777" w:rsidR="00B36212" w:rsidRDefault="00DD36A6">
      <w:r>
        <w:pict w14:anchorId="1C9BE86E">
          <v:rect id="_x0000_i1032" style="width:0;height:1.5pt" o:hralign="center" o:hrstd="t" o:hr="t"/>
        </w:pict>
      </w:r>
    </w:p>
    <w:p w14:paraId="0ADE42B3" w14:textId="77777777" w:rsidR="00B36212" w:rsidRDefault="00DD36A6">
      <w:r>
        <w:pict w14:anchorId="24308381">
          <v:rect id="_x0000_i1033" style="width:0;height:1.5pt" o:hralign="center" o:hrstd="t" o:hr="t"/>
        </w:pict>
      </w:r>
    </w:p>
    <w:p w14:paraId="0BB17DF6" w14:textId="77777777" w:rsidR="00B36212" w:rsidRDefault="00DD36A6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7"/>
    </w:p>
    <w:sectPr w:rsidR="00B3621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0CE9A" w14:textId="77777777" w:rsidR="00DD36A6" w:rsidRDefault="00DD36A6" w:rsidP="00D27579">
      <w:pPr>
        <w:spacing w:line="240" w:lineRule="auto"/>
      </w:pPr>
      <w:r>
        <w:separator/>
      </w:r>
    </w:p>
  </w:endnote>
  <w:endnote w:type="continuationSeparator" w:id="0">
    <w:p w14:paraId="3CF3C7C0" w14:textId="77777777" w:rsidR="00DD36A6" w:rsidRDefault="00DD36A6" w:rsidP="00D27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C5EB8" w14:textId="77777777" w:rsidR="00DD36A6" w:rsidRDefault="00DD36A6" w:rsidP="00D27579">
      <w:pPr>
        <w:spacing w:line="240" w:lineRule="auto"/>
      </w:pPr>
      <w:r>
        <w:separator/>
      </w:r>
    </w:p>
  </w:footnote>
  <w:footnote w:type="continuationSeparator" w:id="0">
    <w:p w14:paraId="10CAAC96" w14:textId="77777777" w:rsidR="00DD36A6" w:rsidRDefault="00DD36A6" w:rsidP="00D275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F71CB" w14:textId="1287F1C1" w:rsidR="00D27579" w:rsidRPr="00D27579" w:rsidRDefault="00D27579" w:rsidP="00D27579">
    <w:pPr>
      <w:tabs>
        <w:tab w:val="left" w:pos="8460"/>
      </w:tabs>
      <w:autoSpaceDE w:val="0"/>
      <w:autoSpaceDN w:val="0"/>
      <w:adjustRightInd w:val="0"/>
      <w:spacing w:line="240" w:lineRule="atLeast"/>
      <w:ind w:right="58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A189BE0" wp14:editId="1D20E89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FCCA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6BC47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281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0FA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212"/>
    <w:rsid w:val="00B36212"/>
    <w:rsid w:val="00D27579"/>
    <w:rsid w:val="00D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E89C3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57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757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2757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2757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2757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275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2757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2757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57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57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757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2757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757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757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57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275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57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275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579"/>
    <w:rPr>
      <w:rFonts w:ascii="Times New Roman" w:hAnsi="Times New Roman"/>
      <w:szCs w:val="22"/>
    </w:rPr>
  </w:style>
  <w:style w:type="character" w:styleId="Emphasis">
    <w:name w:val="Emphasis"/>
    <w:rsid w:val="00D2757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2757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2757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2757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275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2026-01-29T02:46:00Z</dcterms:created>
  <dcterms:modified xsi:type="dcterms:W3CDTF">2026-01-29T02:46:00Z</dcterms:modified>
</cp:coreProperties>
</file>