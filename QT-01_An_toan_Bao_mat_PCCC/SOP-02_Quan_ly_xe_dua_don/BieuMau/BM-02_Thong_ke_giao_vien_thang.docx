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00F2" w14:textId="77777777" w:rsidR="00AA0963" w:rsidRDefault="00B33323" w:rsidP="0051063B">
      <w:pPr>
        <w:pStyle w:val="Title"/>
      </w:pPr>
      <w:bookmarkStart w:id="0" w:name="X5c08bb2310fc5e3e88ed993e2fee0227f4a94e3"/>
      <w:r>
        <w:t>BM-02: BI</w:t>
      </w:r>
      <w:r>
        <w:t>Ể</w:t>
      </w:r>
      <w:r>
        <w:t>U M</w:t>
      </w:r>
      <w:r>
        <w:t>Ẫ</w:t>
      </w:r>
      <w:r>
        <w:t>U TH</w:t>
      </w:r>
      <w:r>
        <w:t>Ố</w:t>
      </w:r>
      <w:r>
        <w:t>NG KÊ GIÁO VIÊN GIÁM SÁT XE THÁNG</w:t>
      </w:r>
    </w:p>
    <w:p w14:paraId="37871CEE" w14:textId="77777777" w:rsidR="00AA0963" w:rsidRDefault="00B33323">
      <w:pPr>
        <w:pStyle w:val="Heading2"/>
      </w:pPr>
      <w:bookmarkStart w:id="1" w:name="dành-cho-quản-lý"/>
      <w:r>
        <w:t>(Dành cho Qu</w:t>
      </w:r>
      <w:r>
        <w:t>ả</w:t>
      </w:r>
      <w:r>
        <w:t>n lý)</w:t>
      </w:r>
    </w:p>
    <w:p w14:paraId="556DA835" w14:textId="77777777" w:rsidR="00AA0963" w:rsidRDefault="00B33323">
      <w:r>
        <w:pict w14:anchorId="50FCE34D">
          <v:rect id="_x0000_i1025" style="width:0;height:1.5pt" o:hralign="center" o:hrstd="t" o:hr="t"/>
        </w:pict>
      </w:r>
    </w:p>
    <w:p w14:paraId="6ADAD99C" w14:textId="77777777" w:rsidR="00AA0963" w:rsidRDefault="00B33323">
      <w:pPr>
        <w:pStyle w:val="Heading2"/>
      </w:pPr>
      <w:bookmarkStart w:id="2" w:name="i.-thông-tin-chung"/>
      <w:bookmarkEnd w:id="1"/>
      <w:r>
        <w:t>I. THÔNG TIN CHUNG</w:t>
      </w:r>
    </w:p>
    <w:p w14:paraId="68DB2623" w14:textId="77777777" w:rsidR="00AA0963" w:rsidRDefault="00B33323">
      <w:pPr>
        <w:pStyle w:val="Compact"/>
        <w:numPr>
          <w:ilvl w:val="0"/>
          <w:numId w:val="2"/>
        </w:numPr>
      </w:pPr>
      <w:r>
        <w:rPr>
          <w:b/>
          <w:bCs/>
        </w:rPr>
        <w:t>Tháng</w:t>
      </w:r>
      <w:r>
        <w:t>: ______ Năm: ______</w:t>
      </w:r>
    </w:p>
    <w:p w14:paraId="3A52FF48" w14:textId="77777777" w:rsidR="00AA0963" w:rsidRDefault="00B33323">
      <w:pPr>
        <w:pStyle w:val="Compact"/>
        <w:numPr>
          <w:ilvl w:val="0"/>
          <w:numId w:val="2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_____________________________________________</w:t>
      </w:r>
    </w:p>
    <w:p w14:paraId="1D183C95" w14:textId="77777777" w:rsidR="00AA0963" w:rsidRDefault="00B33323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t>: _____________________________________________________</w:t>
      </w:r>
    </w:p>
    <w:p w14:paraId="45D8E849" w14:textId="77777777" w:rsidR="00AA0963" w:rsidRDefault="00B33323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________________________________________________</w:t>
      </w:r>
    </w:p>
    <w:p w14:paraId="2D540F4A" w14:textId="77777777" w:rsidR="00AA0963" w:rsidRDefault="00B33323">
      <w:pPr>
        <w:pStyle w:val="Compact"/>
        <w:numPr>
          <w:ilvl w:val="0"/>
          <w:numId w:val="2"/>
        </w:numPr>
      </w:pPr>
      <w:r>
        <w:rPr>
          <w:b/>
          <w:bCs/>
        </w:rPr>
        <w:t>Ngày l</w:t>
      </w:r>
      <w:r>
        <w:rPr>
          <w:b/>
          <w:bCs/>
        </w:rPr>
        <w:t>ậ</w:t>
      </w:r>
      <w:r>
        <w:rPr>
          <w:b/>
          <w:bCs/>
        </w:rPr>
        <w:t>p</w:t>
      </w:r>
      <w:r>
        <w:t>: ____/____/________</w:t>
      </w:r>
    </w:p>
    <w:p w14:paraId="0CDB4A66" w14:textId="77777777" w:rsidR="00AA0963" w:rsidRDefault="00B33323">
      <w:r>
        <w:pict w14:anchorId="10A8E754">
          <v:rect id="_x0000_i1026" style="width:0;height:1.5pt" o:hralign="center" o:hrstd="t" o:hr="t"/>
        </w:pict>
      </w:r>
    </w:p>
    <w:p w14:paraId="53C1ED97" w14:textId="77777777" w:rsidR="00AA0963" w:rsidRDefault="00B33323">
      <w:pPr>
        <w:pStyle w:val="Heading2"/>
      </w:pPr>
      <w:bookmarkStart w:id="3" w:name="ii.-thống-kê-tổng-hợp"/>
      <w:bookmarkEnd w:id="2"/>
      <w:r>
        <w:t>II. TH</w:t>
      </w:r>
      <w:r>
        <w:t>Ố</w:t>
      </w:r>
      <w:r>
        <w:t>NG KÊ T</w:t>
      </w:r>
      <w:r>
        <w:t>Ổ</w:t>
      </w:r>
      <w:r>
        <w:t>NG H</w:t>
      </w:r>
      <w:r>
        <w:t>Ợ</w:t>
      </w:r>
      <w:r>
        <w:t>P</w:t>
      </w:r>
    </w:p>
    <w:p w14:paraId="51C49F15" w14:textId="77777777" w:rsidR="00AA0963" w:rsidRDefault="00B33323">
      <w:pPr>
        <w:pStyle w:val="Heading3"/>
      </w:pPr>
      <w:bookmarkStart w:id="4" w:name="tổng-hợp-theo-giáo-viên"/>
      <w:r>
        <w:t>1. T</w:t>
      </w:r>
      <w:r>
        <w:t>ổ</w:t>
      </w:r>
      <w:r>
        <w:t>ng h</w:t>
      </w:r>
      <w:r>
        <w:t>ợ</w:t>
      </w:r>
      <w:r>
        <w:t>p theo giáo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52"/>
        <w:gridCol w:w="1044"/>
        <w:gridCol w:w="1166"/>
        <w:gridCol w:w="1105"/>
        <w:gridCol w:w="1105"/>
        <w:gridCol w:w="1105"/>
        <w:gridCol w:w="1412"/>
        <w:gridCol w:w="1350"/>
        <w:gridCol w:w="737"/>
      </w:tblGrid>
      <w:tr w:rsidR="00AA0963" w14:paraId="064AFB1C" w14:textId="77777777" w:rsidTr="0051063B">
        <w:tc>
          <w:tcPr>
            <w:tcW w:w="456" w:type="dxa"/>
          </w:tcPr>
          <w:p w14:paraId="7F17D1AD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863" w:type="dxa"/>
          </w:tcPr>
          <w:p w14:paraId="4FD3CD03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964" w:type="dxa"/>
          </w:tcPr>
          <w:p w14:paraId="0B6CCCFA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ngày công</w:t>
            </w:r>
          </w:p>
        </w:tc>
        <w:tc>
          <w:tcPr>
            <w:tcW w:w="913" w:type="dxa"/>
          </w:tcPr>
          <w:p w14:paraId="680040F9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sáng</w:t>
            </w:r>
          </w:p>
        </w:tc>
        <w:tc>
          <w:tcPr>
            <w:tcW w:w="913" w:type="dxa"/>
          </w:tcPr>
          <w:p w14:paraId="6CC98C76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913" w:type="dxa"/>
          </w:tcPr>
          <w:p w14:paraId="0B1E7C50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</w:p>
        </w:tc>
        <w:tc>
          <w:tcPr>
            <w:tcW w:w="1167" w:type="dxa"/>
          </w:tcPr>
          <w:p w14:paraId="2B93BCD7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phép</w:t>
            </w:r>
          </w:p>
        </w:tc>
        <w:tc>
          <w:tcPr>
            <w:tcW w:w="1116" w:type="dxa"/>
          </w:tcPr>
          <w:p w14:paraId="5DC04B49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có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(%)</w:t>
            </w:r>
          </w:p>
        </w:tc>
        <w:tc>
          <w:tcPr>
            <w:tcW w:w="609" w:type="dxa"/>
          </w:tcPr>
          <w:p w14:paraId="35151ECA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A0963" w14:paraId="42680447" w14:textId="77777777" w:rsidTr="0051063B">
        <w:tc>
          <w:tcPr>
            <w:tcW w:w="456" w:type="dxa"/>
          </w:tcPr>
          <w:p w14:paraId="05901ED7" w14:textId="77777777" w:rsidR="00AA0963" w:rsidRDefault="00B33323">
            <w:pPr>
              <w:pStyle w:val="Compact"/>
              <w:jc w:val="center"/>
            </w:pPr>
            <w:r>
              <w:t>1</w:t>
            </w:r>
          </w:p>
        </w:tc>
        <w:tc>
          <w:tcPr>
            <w:tcW w:w="863" w:type="dxa"/>
          </w:tcPr>
          <w:p w14:paraId="04FBE464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4E759257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F7BEE6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20765E68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81085F5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2CF00177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0E74F6A5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3826C533" w14:textId="77777777" w:rsidR="00AA0963" w:rsidRDefault="00AA0963">
            <w:pPr>
              <w:pStyle w:val="Compact"/>
            </w:pPr>
          </w:p>
        </w:tc>
      </w:tr>
      <w:tr w:rsidR="00AA0963" w14:paraId="08085D7C" w14:textId="77777777" w:rsidTr="0051063B">
        <w:tc>
          <w:tcPr>
            <w:tcW w:w="456" w:type="dxa"/>
          </w:tcPr>
          <w:p w14:paraId="2B78EDF6" w14:textId="77777777" w:rsidR="00AA0963" w:rsidRDefault="00B33323">
            <w:pPr>
              <w:pStyle w:val="Compact"/>
              <w:jc w:val="center"/>
            </w:pPr>
            <w:r>
              <w:t>2</w:t>
            </w:r>
          </w:p>
        </w:tc>
        <w:tc>
          <w:tcPr>
            <w:tcW w:w="863" w:type="dxa"/>
          </w:tcPr>
          <w:p w14:paraId="594DCBDC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18929A6E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4B3B29D4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37C088E0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04FD190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4127797F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226CE477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46856F37" w14:textId="77777777" w:rsidR="00AA0963" w:rsidRDefault="00AA0963">
            <w:pPr>
              <w:pStyle w:val="Compact"/>
            </w:pPr>
          </w:p>
        </w:tc>
      </w:tr>
      <w:tr w:rsidR="00AA0963" w14:paraId="64A4EE0E" w14:textId="77777777" w:rsidTr="0051063B">
        <w:tc>
          <w:tcPr>
            <w:tcW w:w="456" w:type="dxa"/>
          </w:tcPr>
          <w:p w14:paraId="43F722FB" w14:textId="77777777" w:rsidR="00AA0963" w:rsidRDefault="00B33323">
            <w:pPr>
              <w:pStyle w:val="Compact"/>
              <w:jc w:val="center"/>
            </w:pPr>
            <w:r>
              <w:t>3</w:t>
            </w:r>
          </w:p>
        </w:tc>
        <w:tc>
          <w:tcPr>
            <w:tcW w:w="863" w:type="dxa"/>
          </w:tcPr>
          <w:p w14:paraId="7B05D537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29D19D9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998429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11404BD1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AA94F0A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7C4A22B9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43230938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3225867B" w14:textId="77777777" w:rsidR="00AA0963" w:rsidRDefault="00AA0963">
            <w:pPr>
              <w:pStyle w:val="Compact"/>
            </w:pPr>
          </w:p>
        </w:tc>
      </w:tr>
      <w:tr w:rsidR="00AA0963" w14:paraId="1633501B" w14:textId="77777777" w:rsidTr="0051063B">
        <w:tc>
          <w:tcPr>
            <w:tcW w:w="456" w:type="dxa"/>
          </w:tcPr>
          <w:p w14:paraId="264D72F8" w14:textId="77777777" w:rsidR="00AA0963" w:rsidRDefault="00B33323">
            <w:pPr>
              <w:pStyle w:val="Compact"/>
              <w:jc w:val="center"/>
            </w:pPr>
            <w:r>
              <w:t>4</w:t>
            </w:r>
          </w:p>
        </w:tc>
        <w:tc>
          <w:tcPr>
            <w:tcW w:w="863" w:type="dxa"/>
          </w:tcPr>
          <w:p w14:paraId="04404C72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31C1554E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0F26B66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4F0F0EA2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FB129E2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1AA06C17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175F6F8C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43470262" w14:textId="77777777" w:rsidR="00AA0963" w:rsidRDefault="00AA0963">
            <w:pPr>
              <w:pStyle w:val="Compact"/>
            </w:pPr>
          </w:p>
        </w:tc>
      </w:tr>
      <w:tr w:rsidR="00AA0963" w14:paraId="4EC0B960" w14:textId="77777777" w:rsidTr="0051063B">
        <w:tc>
          <w:tcPr>
            <w:tcW w:w="456" w:type="dxa"/>
          </w:tcPr>
          <w:p w14:paraId="4994E1DE" w14:textId="77777777" w:rsidR="00AA0963" w:rsidRDefault="00B33323">
            <w:pPr>
              <w:pStyle w:val="Compact"/>
              <w:jc w:val="center"/>
            </w:pPr>
            <w:r>
              <w:t>5</w:t>
            </w:r>
          </w:p>
        </w:tc>
        <w:tc>
          <w:tcPr>
            <w:tcW w:w="863" w:type="dxa"/>
          </w:tcPr>
          <w:p w14:paraId="6FA9D51E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6161C713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F1F0262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3AB6BAD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424EB246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601A0CE2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626D11B1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0D4C9A1B" w14:textId="77777777" w:rsidR="00AA0963" w:rsidRDefault="00AA0963">
            <w:pPr>
              <w:pStyle w:val="Compact"/>
            </w:pPr>
          </w:p>
        </w:tc>
      </w:tr>
      <w:tr w:rsidR="00AA0963" w14:paraId="0DF5D972" w14:textId="77777777" w:rsidTr="0051063B">
        <w:tc>
          <w:tcPr>
            <w:tcW w:w="456" w:type="dxa"/>
          </w:tcPr>
          <w:p w14:paraId="52948139" w14:textId="77777777" w:rsidR="00AA0963" w:rsidRDefault="00B33323">
            <w:pPr>
              <w:pStyle w:val="Compact"/>
              <w:jc w:val="center"/>
            </w:pPr>
            <w:r>
              <w:t>6</w:t>
            </w:r>
          </w:p>
        </w:tc>
        <w:tc>
          <w:tcPr>
            <w:tcW w:w="863" w:type="dxa"/>
          </w:tcPr>
          <w:p w14:paraId="262E5062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59CE8FE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4744625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BB3EB7B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205DB90F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46913317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4B61CD80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021580AB" w14:textId="77777777" w:rsidR="00AA0963" w:rsidRDefault="00AA0963">
            <w:pPr>
              <w:pStyle w:val="Compact"/>
            </w:pPr>
          </w:p>
        </w:tc>
      </w:tr>
      <w:tr w:rsidR="00AA0963" w14:paraId="1FCEA269" w14:textId="77777777" w:rsidTr="0051063B">
        <w:tc>
          <w:tcPr>
            <w:tcW w:w="456" w:type="dxa"/>
          </w:tcPr>
          <w:p w14:paraId="2BA39C2C" w14:textId="77777777" w:rsidR="00AA0963" w:rsidRDefault="00B33323">
            <w:pPr>
              <w:pStyle w:val="Compact"/>
              <w:jc w:val="center"/>
            </w:pPr>
            <w:r>
              <w:t>7</w:t>
            </w:r>
          </w:p>
        </w:tc>
        <w:tc>
          <w:tcPr>
            <w:tcW w:w="863" w:type="dxa"/>
          </w:tcPr>
          <w:p w14:paraId="3EAAFF7A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4117CDB4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493B38D3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FFFC699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1272D485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5A4FAC62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3D95230A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1D6DFEA4" w14:textId="77777777" w:rsidR="00AA0963" w:rsidRDefault="00AA0963">
            <w:pPr>
              <w:pStyle w:val="Compact"/>
            </w:pPr>
          </w:p>
        </w:tc>
      </w:tr>
      <w:tr w:rsidR="00AA0963" w14:paraId="5EB98654" w14:textId="77777777" w:rsidTr="0051063B">
        <w:tc>
          <w:tcPr>
            <w:tcW w:w="456" w:type="dxa"/>
          </w:tcPr>
          <w:p w14:paraId="55395EE6" w14:textId="77777777" w:rsidR="00AA0963" w:rsidRDefault="00B33323">
            <w:pPr>
              <w:pStyle w:val="Compact"/>
              <w:jc w:val="center"/>
            </w:pPr>
            <w:r>
              <w:t>8</w:t>
            </w:r>
          </w:p>
        </w:tc>
        <w:tc>
          <w:tcPr>
            <w:tcW w:w="863" w:type="dxa"/>
          </w:tcPr>
          <w:p w14:paraId="14FA85B5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69E836A9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C85DD4B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6874F4E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FFA1AA3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08DC94A4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113F1E9D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3D862801" w14:textId="77777777" w:rsidR="00AA0963" w:rsidRDefault="00AA0963">
            <w:pPr>
              <w:pStyle w:val="Compact"/>
            </w:pPr>
          </w:p>
        </w:tc>
      </w:tr>
      <w:tr w:rsidR="00AA0963" w14:paraId="7CC6F929" w14:textId="77777777" w:rsidTr="0051063B">
        <w:tc>
          <w:tcPr>
            <w:tcW w:w="456" w:type="dxa"/>
          </w:tcPr>
          <w:p w14:paraId="0E6327CD" w14:textId="77777777" w:rsidR="00AA0963" w:rsidRDefault="00B33323">
            <w:pPr>
              <w:pStyle w:val="Compact"/>
              <w:jc w:val="center"/>
            </w:pPr>
            <w:r>
              <w:t>9</w:t>
            </w:r>
          </w:p>
        </w:tc>
        <w:tc>
          <w:tcPr>
            <w:tcW w:w="863" w:type="dxa"/>
          </w:tcPr>
          <w:p w14:paraId="0CFA8A70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029DAF8D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66464E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480B47E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898E877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7D1AFAE3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0F17D89E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20DDEC82" w14:textId="77777777" w:rsidR="00AA0963" w:rsidRDefault="00AA0963">
            <w:pPr>
              <w:pStyle w:val="Compact"/>
            </w:pPr>
          </w:p>
        </w:tc>
      </w:tr>
      <w:tr w:rsidR="00AA0963" w14:paraId="4E19D7BA" w14:textId="77777777" w:rsidTr="0051063B">
        <w:tc>
          <w:tcPr>
            <w:tcW w:w="456" w:type="dxa"/>
          </w:tcPr>
          <w:p w14:paraId="78519419" w14:textId="77777777" w:rsidR="00AA0963" w:rsidRDefault="00B33323">
            <w:pPr>
              <w:pStyle w:val="Compact"/>
              <w:jc w:val="center"/>
            </w:pPr>
            <w:r>
              <w:t>10</w:t>
            </w:r>
          </w:p>
        </w:tc>
        <w:tc>
          <w:tcPr>
            <w:tcW w:w="863" w:type="dxa"/>
          </w:tcPr>
          <w:p w14:paraId="6CAB8D2C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0C53C833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533FFB5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36E5788E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1C4EA319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0FD3C2D0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49E5590A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7E95A64D" w14:textId="77777777" w:rsidR="00AA0963" w:rsidRDefault="00AA0963">
            <w:pPr>
              <w:pStyle w:val="Compact"/>
            </w:pPr>
          </w:p>
        </w:tc>
      </w:tr>
      <w:tr w:rsidR="00AA0963" w14:paraId="32703A1A" w14:textId="77777777" w:rsidTr="0051063B">
        <w:tc>
          <w:tcPr>
            <w:tcW w:w="456" w:type="dxa"/>
          </w:tcPr>
          <w:p w14:paraId="5075C8DF" w14:textId="77777777" w:rsidR="00AA0963" w:rsidRDefault="00B33323">
            <w:pPr>
              <w:pStyle w:val="Compact"/>
              <w:jc w:val="center"/>
            </w:pPr>
            <w:r>
              <w:lastRenderedPageBreak/>
              <w:t>11</w:t>
            </w:r>
          </w:p>
        </w:tc>
        <w:tc>
          <w:tcPr>
            <w:tcW w:w="863" w:type="dxa"/>
          </w:tcPr>
          <w:p w14:paraId="51A7E5BB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31252528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90F2A6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5DB6898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D4876B1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3FFE5E96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1C7F64C1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5E4905CC" w14:textId="77777777" w:rsidR="00AA0963" w:rsidRDefault="00AA0963">
            <w:pPr>
              <w:pStyle w:val="Compact"/>
            </w:pPr>
          </w:p>
        </w:tc>
      </w:tr>
      <w:tr w:rsidR="00AA0963" w14:paraId="2A2FBD46" w14:textId="77777777" w:rsidTr="0051063B">
        <w:tc>
          <w:tcPr>
            <w:tcW w:w="456" w:type="dxa"/>
          </w:tcPr>
          <w:p w14:paraId="1671CCDE" w14:textId="77777777" w:rsidR="00AA0963" w:rsidRDefault="00B33323">
            <w:pPr>
              <w:pStyle w:val="Compact"/>
              <w:jc w:val="center"/>
            </w:pPr>
            <w:r>
              <w:t>12</w:t>
            </w:r>
          </w:p>
        </w:tc>
        <w:tc>
          <w:tcPr>
            <w:tcW w:w="863" w:type="dxa"/>
          </w:tcPr>
          <w:p w14:paraId="26CD16D3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24F15CA5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A7BDE10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D02E786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378E61B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60207F43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59BF04EE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102D0544" w14:textId="77777777" w:rsidR="00AA0963" w:rsidRDefault="00AA0963">
            <w:pPr>
              <w:pStyle w:val="Compact"/>
            </w:pPr>
          </w:p>
        </w:tc>
      </w:tr>
      <w:tr w:rsidR="00AA0963" w14:paraId="7228D15D" w14:textId="77777777" w:rsidTr="0051063B">
        <w:tc>
          <w:tcPr>
            <w:tcW w:w="456" w:type="dxa"/>
          </w:tcPr>
          <w:p w14:paraId="047CE96B" w14:textId="77777777" w:rsidR="00AA0963" w:rsidRDefault="00B33323">
            <w:pPr>
              <w:pStyle w:val="Compact"/>
              <w:jc w:val="center"/>
            </w:pPr>
            <w:r>
              <w:t>13</w:t>
            </w:r>
          </w:p>
        </w:tc>
        <w:tc>
          <w:tcPr>
            <w:tcW w:w="863" w:type="dxa"/>
          </w:tcPr>
          <w:p w14:paraId="4713702F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4FC38B66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1BC7971B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52FCB27C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43582A6B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28602FE0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0D197886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25315F7C" w14:textId="77777777" w:rsidR="00AA0963" w:rsidRDefault="00AA0963">
            <w:pPr>
              <w:pStyle w:val="Compact"/>
            </w:pPr>
          </w:p>
        </w:tc>
      </w:tr>
      <w:tr w:rsidR="00AA0963" w14:paraId="3270C213" w14:textId="77777777" w:rsidTr="0051063B">
        <w:tc>
          <w:tcPr>
            <w:tcW w:w="456" w:type="dxa"/>
          </w:tcPr>
          <w:p w14:paraId="22F4DB44" w14:textId="77777777" w:rsidR="00AA0963" w:rsidRDefault="00B33323">
            <w:pPr>
              <w:pStyle w:val="Compact"/>
              <w:jc w:val="center"/>
            </w:pPr>
            <w:r>
              <w:t>14</w:t>
            </w:r>
          </w:p>
        </w:tc>
        <w:tc>
          <w:tcPr>
            <w:tcW w:w="863" w:type="dxa"/>
          </w:tcPr>
          <w:p w14:paraId="268C8A8F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78AC5508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0646FFE2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CD32AD6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7C1F343F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5424534A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109C2836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51BF496D" w14:textId="77777777" w:rsidR="00AA0963" w:rsidRDefault="00AA0963">
            <w:pPr>
              <w:pStyle w:val="Compact"/>
            </w:pPr>
          </w:p>
        </w:tc>
      </w:tr>
      <w:tr w:rsidR="00AA0963" w14:paraId="1924E3E5" w14:textId="77777777" w:rsidTr="0051063B">
        <w:tc>
          <w:tcPr>
            <w:tcW w:w="456" w:type="dxa"/>
          </w:tcPr>
          <w:p w14:paraId="2AD226D3" w14:textId="77777777" w:rsidR="00AA0963" w:rsidRDefault="00B33323">
            <w:pPr>
              <w:pStyle w:val="Compact"/>
              <w:jc w:val="center"/>
            </w:pPr>
            <w:r>
              <w:t>15</w:t>
            </w:r>
          </w:p>
        </w:tc>
        <w:tc>
          <w:tcPr>
            <w:tcW w:w="863" w:type="dxa"/>
          </w:tcPr>
          <w:p w14:paraId="5B2830E9" w14:textId="77777777" w:rsidR="00AA0963" w:rsidRDefault="00AA0963">
            <w:pPr>
              <w:pStyle w:val="Compact"/>
            </w:pPr>
          </w:p>
        </w:tc>
        <w:tc>
          <w:tcPr>
            <w:tcW w:w="964" w:type="dxa"/>
          </w:tcPr>
          <w:p w14:paraId="2FE946B1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2349CB4B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6108D1AA" w14:textId="77777777" w:rsidR="00AA0963" w:rsidRDefault="00AA0963">
            <w:pPr>
              <w:pStyle w:val="Compact"/>
            </w:pPr>
          </w:p>
        </w:tc>
        <w:tc>
          <w:tcPr>
            <w:tcW w:w="913" w:type="dxa"/>
          </w:tcPr>
          <w:p w14:paraId="2A60434C" w14:textId="77777777" w:rsidR="00AA0963" w:rsidRDefault="00AA0963">
            <w:pPr>
              <w:pStyle w:val="Compact"/>
            </w:pPr>
          </w:p>
        </w:tc>
        <w:tc>
          <w:tcPr>
            <w:tcW w:w="1167" w:type="dxa"/>
          </w:tcPr>
          <w:p w14:paraId="4A027A99" w14:textId="77777777" w:rsidR="00AA0963" w:rsidRDefault="00AA0963">
            <w:pPr>
              <w:pStyle w:val="Compact"/>
            </w:pPr>
          </w:p>
        </w:tc>
        <w:tc>
          <w:tcPr>
            <w:tcW w:w="1116" w:type="dxa"/>
          </w:tcPr>
          <w:p w14:paraId="5C261E11" w14:textId="77777777" w:rsidR="00AA0963" w:rsidRDefault="00AA0963">
            <w:pPr>
              <w:pStyle w:val="Compact"/>
            </w:pPr>
          </w:p>
        </w:tc>
        <w:tc>
          <w:tcPr>
            <w:tcW w:w="609" w:type="dxa"/>
          </w:tcPr>
          <w:p w14:paraId="3D5C4DE3" w14:textId="77777777" w:rsidR="00AA0963" w:rsidRDefault="00AA0963">
            <w:pPr>
              <w:pStyle w:val="Compact"/>
            </w:pPr>
          </w:p>
        </w:tc>
      </w:tr>
    </w:tbl>
    <w:p w14:paraId="37478748" w14:textId="77777777" w:rsidR="00AA0963" w:rsidRDefault="00B33323">
      <w:pPr>
        <w:pStyle w:val="Heading3"/>
      </w:pPr>
      <w:bookmarkStart w:id="5" w:name="tổng-hợp-chung"/>
      <w:bookmarkEnd w:id="4"/>
      <w:r>
        <w:t>2. T</w:t>
      </w:r>
      <w:r>
        <w:t>ổ</w:t>
      </w:r>
      <w:r>
        <w:t>ng h</w:t>
      </w:r>
      <w:r>
        <w:t>ợ</w:t>
      </w:r>
      <w:r>
        <w:t>p chung</w:t>
      </w:r>
    </w:p>
    <w:p w14:paraId="4E1DACBF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giáo viên đư</w:t>
      </w:r>
      <w:r>
        <w:rPr>
          <w:b/>
          <w:bCs/>
        </w:rPr>
        <w:t>ợ</w:t>
      </w:r>
      <w:r>
        <w:rPr>
          <w:b/>
          <w:bCs/>
        </w:rPr>
        <w:t>c phân công</w:t>
      </w:r>
      <w:r>
        <w:t>: _____ ngư</w:t>
      </w:r>
      <w:r>
        <w:t>ờ</w:t>
      </w:r>
      <w:r>
        <w:t>i</w:t>
      </w:r>
    </w:p>
    <w:p w14:paraId="63790230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ngày làm vi</w:t>
      </w:r>
      <w:r>
        <w:rPr>
          <w:b/>
          <w:bCs/>
        </w:rPr>
        <w:t>ệ</w:t>
      </w:r>
      <w:r>
        <w:rPr>
          <w:b/>
          <w:bCs/>
        </w:rPr>
        <w:t>c trong tháng</w:t>
      </w:r>
      <w:r>
        <w:t>: _____ ngày</w:t>
      </w:r>
    </w:p>
    <w:p w14:paraId="3455CD5F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bu</w:t>
      </w:r>
      <w:r>
        <w:rPr>
          <w:b/>
          <w:bCs/>
        </w:rPr>
        <w:t>ổ</w:t>
      </w:r>
      <w:r>
        <w:rPr>
          <w:b/>
          <w:bCs/>
        </w:rPr>
        <w:t>i đón (sáng)</w:t>
      </w:r>
      <w:r>
        <w:t>: _____ bu</w:t>
      </w:r>
      <w:r>
        <w:t>ổ</w:t>
      </w:r>
      <w:r>
        <w:t>i</w:t>
      </w:r>
    </w:p>
    <w:p w14:paraId="5AB4787F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bu</w:t>
      </w:r>
      <w:r>
        <w:rPr>
          <w:b/>
          <w:bCs/>
        </w:rPr>
        <w:t>ổ</w:t>
      </w:r>
      <w:r>
        <w:rPr>
          <w:b/>
          <w:bCs/>
        </w:rPr>
        <w:t>i đưa (chi</w:t>
      </w:r>
      <w:r>
        <w:rPr>
          <w:b/>
          <w:bCs/>
        </w:rPr>
        <w:t>ề</w:t>
      </w:r>
      <w:r>
        <w:rPr>
          <w:b/>
          <w:bCs/>
        </w:rPr>
        <w:t>u)</w:t>
      </w:r>
      <w:r>
        <w:t>: _____ bu</w:t>
      </w:r>
      <w:r>
        <w:t>ổ</w:t>
      </w:r>
      <w:r>
        <w:t>i</w:t>
      </w:r>
    </w:p>
    <w:p w14:paraId="587F88CF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có m</w:t>
      </w:r>
      <w:r>
        <w:rPr>
          <w:b/>
          <w:bCs/>
        </w:rPr>
        <w:t>ặ</w:t>
      </w:r>
      <w:r>
        <w:rPr>
          <w:b/>
          <w:bCs/>
        </w:rPr>
        <w:t>t trung bình</w:t>
      </w:r>
      <w:r>
        <w:t>: _____%</w:t>
      </w:r>
    </w:p>
    <w:p w14:paraId="2FB063E3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v</w:t>
      </w:r>
      <w:r>
        <w:rPr>
          <w:b/>
          <w:bCs/>
        </w:rPr>
        <w:t>ắ</w:t>
      </w:r>
      <w:r>
        <w:rPr>
          <w:b/>
          <w:bCs/>
        </w:rPr>
        <w:t>ng không phép</w:t>
      </w:r>
      <w:r>
        <w:t>: _____ l</w:t>
      </w:r>
      <w:r>
        <w:t>ầ</w:t>
      </w:r>
      <w:r>
        <w:t>n</w:t>
      </w:r>
    </w:p>
    <w:p w14:paraId="1CF4CA84" w14:textId="77777777" w:rsidR="00AA0963" w:rsidRDefault="00B33323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v</w:t>
      </w:r>
      <w:r>
        <w:rPr>
          <w:b/>
          <w:bCs/>
        </w:rPr>
        <w:t>ắ</w:t>
      </w:r>
      <w:r>
        <w:rPr>
          <w:b/>
          <w:bCs/>
        </w:rPr>
        <w:t>ng có phép</w:t>
      </w:r>
      <w:r>
        <w:t>: _____ l</w:t>
      </w:r>
      <w:r>
        <w:t>ầ</w:t>
      </w:r>
      <w:r>
        <w:t>n</w:t>
      </w:r>
    </w:p>
    <w:p w14:paraId="7609F5A1" w14:textId="77777777" w:rsidR="00AA0963" w:rsidRDefault="00B33323">
      <w:r>
        <w:pict w14:anchorId="3ABF39A3">
          <v:rect id="_x0000_i1027" style="width:0;height:1.5pt" o:hralign="center" o:hrstd="t" o:hr="t"/>
        </w:pict>
      </w:r>
    </w:p>
    <w:p w14:paraId="77210CDC" w14:textId="77777777" w:rsidR="00AA0963" w:rsidRDefault="00B33323">
      <w:pPr>
        <w:pStyle w:val="Heading2"/>
      </w:pPr>
      <w:bookmarkStart w:id="6" w:name="iii.-tình-hình-vắng-mặt"/>
      <w:bookmarkEnd w:id="3"/>
      <w:bookmarkEnd w:id="5"/>
      <w:r>
        <w:t>III. TÌNH HÌNH V</w:t>
      </w:r>
      <w:r>
        <w:t>Ắ</w:t>
      </w:r>
      <w:r>
        <w:t>NG M</w:t>
      </w:r>
      <w:r>
        <w:t>Ặ</w:t>
      </w:r>
      <w:r>
        <w:t>T</w:t>
      </w:r>
    </w:p>
    <w:p w14:paraId="49F73900" w14:textId="77777777" w:rsidR="00AA0963" w:rsidRDefault="00B33323">
      <w:pPr>
        <w:pStyle w:val="Heading3"/>
      </w:pPr>
      <w:bookmarkStart w:id="7" w:name="chi-tiết-giáo-viên-vắng-mặt-không-phép"/>
      <w:r>
        <w:t>1. Chi ti</w:t>
      </w:r>
      <w:r>
        <w:t>ế</w:t>
      </w:r>
      <w:r>
        <w:t>t giáo viên v</w:t>
      </w:r>
      <w:r>
        <w:t>ắ</w:t>
      </w:r>
      <w:r>
        <w:t>ng m</w:t>
      </w:r>
      <w:r>
        <w:t>ặ</w:t>
      </w:r>
      <w:r>
        <w:t>t không phép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809"/>
        <w:gridCol w:w="1383"/>
        <w:gridCol w:w="1064"/>
        <w:gridCol w:w="1064"/>
        <w:gridCol w:w="2128"/>
        <w:gridCol w:w="1064"/>
      </w:tblGrid>
      <w:tr w:rsidR="00AA0963" w14:paraId="1F081DE7" w14:textId="77777777" w:rsidTr="0051063B">
        <w:tc>
          <w:tcPr>
            <w:tcW w:w="880" w:type="dxa"/>
          </w:tcPr>
          <w:p w14:paraId="2C529030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1496" w:type="dxa"/>
          </w:tcPr>
          <w:p w14:paraId="76725D72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1144" w:type="dxa"/>
          </w:tcPr>
          <w:p w14:paraId="1C77E0B8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xe</w:t>
            </w:r>
          </w:p>
        </w:tc>
        <w:tc>
          <w:tcPr>
            <w:tcW w:w="880" w:type="dxa"/>
          </w:tcPr>
          <w:p w14:paraId="3DF4A186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880" w:type="dxa"/>
          </w:tcPr>
          <w:p w14:paraId="6CE571BC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1760" w:type="dxa"/>
          </w:tcPr>
          <w:p w14:paraId="39493441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880" w:type="dxa"/>
          </w:tcPr>
          <w:p w14:paraId="48667E4D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AA0963" w14:paraId="76FEFDF3" w14:textId="77777777" w:rsidTr="0051063B">
        <w:tc>
          <w:tcPr>
            <w:tcW w:w="880" w:type="dxa"/>
          </w:tcPr>
          <w:p w14:paraId="156FD6CD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7E902C91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7C0ABC6B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42EB5DEA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5A7EBC63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4B0E0EC3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75591EC9" w14:textId="77777777" w:rsidR="00AA0963" w:rsidRDefault="00AA0963">
            <w:pPr>
              <w:pStyle w:val="Compact"/>
            </w:pPr>
          </w:p>
        </w:tc>
      </w:tr>
      <w:tr w:rsidR="00AA0963" w14:paraId="703CC6D8" w14:textId="77777777" w:rsidTr="0051063B">
        <w:tc>
          <w:tcPr>
            <w:tcW w:w="880" w:type="dxa"/>
          </w:tcPr>
          <w:p w14:paraId="2F615A13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44C95C0D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7BDD2DB2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6F2EF0BC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76D64BDD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162948F6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48E0B998" w14:textId="77777777" w:rsidR="00AA0963" w:rsidRDefault="00AA0963">
            <w:pPr>
              <w:pStyle w:val="Compact"/>
            </w:pPr>
          </w:p>
        </w:tc>
      </w:tr>
      <w:tr w:rsidR="00AA0963" w14:paraId="4BCD41CB" w14:textId="77777777" w:rsidTr="0051063B">
        <w:tc>
          <w:tcPr>
            <w:tcW w:w="880" w:type="dxa"/>
          </w:tcPr>
          <w:p w14:paraId="66A5495F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6DFCB9EB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1375689B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1A3ABC15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5A4E26D4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03346B83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0D0D2190" w14:textId="77777777" w:rsidR="00AA0963" w:rsidRDefault="00AA0963">
            <w:pPr>
              <w:pStyle w:val="Compact"/>
            </w:pPr>
          </w:p>
        </w:tc>
      </w:tr>
      <w:tr w:rsidR="00AA0963" w14:paraId="5D53DC6B" w14:textId="77777777" w:rsidTr="0051063B">
        <w:tc>
          <w:tcPr>
            <w:tcW w:w="880" w:type="dxa"/>
          </w:tcPr>
          <w:p w14:paraId="1C61E739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72F04222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0625F6AF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79755370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250EF4E9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49D666FC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4139B14E" w14:textId="77777777" w:rsidR="00AA0963" w:rsidRDefault="00AA0963">
            <w:pPr>
              <w:pStyle w:val="Compact"/>
            </w:pPr>
          </w:p>
        </w:tc>
      </w:tr>
      <w:tr w:rsidR="00AA0963" w14:paraId="10C5287C" w14:textId="77777777" w:rsidTr="0051063B">
        <w:tc>
          <w:tcPr>
            <w:tcW w:w="880" w:type="dxa"/>
          </w:tcPr>
          <w:p w14:paraId="753BE1F7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1558AC8E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05E085C0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1177D924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3DD1EB02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393176A8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39A1D716" w14:textId="77777777" w:rsidR="00AA0963" w:rsidRDefault="00AA0963">
            <w:pPr>
              <w:pStyle w:val="Compact"/>
            </w:pPr>
          </w:p>
        </w:tc>
      </w:tr>
      <w:tr w:rsidR="00AA0963" w14:paraId="04B8F119" w14:textId="77777777" w:rsidTr="0051063B">
        <w:tc>
          <w:tcPr>
            <w:tcW w:w="880" w:type="dxa"/>
          </w:tcPr>
          <w:p w14:paraId="76AEC714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2A1846A6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005B15DE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416284AB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7B88759A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3D14893C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57E1990A" w14:textId="77777777" w:rsidR="00AA0963" w:rsidRDefault="00AA0963">
            <w:pPr>
              <w:pStyle w:val="Compact"/>
            </w:pPr>
          </w:p>
        </w:tc>
      </w:tr>
      <w:tr w:rsidR="00AA0963" w14:paraId="59F418D0" w14:textId="77777777" w:rsidTr="0051063B">
        <w:tc>
          <w:tcPr>
            <w:tcW w:w="880" w:type="dxa"/>
          </w:tcPr>
          <w:p w14:paraId="4606051A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6FFE990C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15426310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2EDF2079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40ED9C9F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769E515B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32A408D8" w14:textId="77777777" w:rsidR="00AA0963" w:rsidRDefault="00AA0963">
            <w:pPr>
              <w:pStyle w:val="Compact"/>
            </w:pPr>
          </w:p>
        </w:tc>
      </w:tr>
      <w:tr w:rsidR="00AA0963" w14:paraId="4402FA53" w14:textId="77777777" w:rsidTr="0051063B">
        <w:tc>
          <w:tcPr>
            <w:tcW w:w="880" w:type="dxa"/>
          </w:tcPr>
          <w:p w14:paraId="0468D54F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44CBE0D6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5C7D40DD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4C2E574B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28D7BF80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77DA5083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0D4FA894" w14:textId="77777777" w:rsidR="00AA0963" w:rsidRDefault="00AA0963">
            <w:pPr>
              <w:pStyle w:val="Compact"/>
            </w:pPr>
          </w:p>
        </w:tc>
      </w:tr>
      <w:tr w:rsidR="00AA0963" w14:paraId="73F66E52" w14:textId="77777777" w:rsidTr="0051063B">
        <w:tc>
          <w:tcPr>
            <w:tcW w:w="880" w:type="dxa"/>
          </w:tcPr>
          <w:p w14:paraId="414A23B6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5448C3A0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0685A80C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508C7C72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388F0213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614F5284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3B1D73F6" w14:textId="77777777" w:rsidR="00AA0963" w:rsidRDefault="00AA0963">
            <w:pPr>
              <w:pStyle w:val="Compact"/>
            </w:pPr>
          </w:p>
        </w:tc>
      </w:tr>
      <w:tr w:rsidR="00AA0963" w14:paraId="6E815F20" w14:textId="77777777" w:rsidTr="0051063B">
        <w:tc>
          <w:tcPr>
            <w:tcW w:w="880" w:type="dxa"/>
          </w:tcPr>
          <w:p w14:paraId="4FF32458" w14:textId="77777777" w:rsidR="00AA0963" w:rsidRDefault="00AA0963">
            <w:pPr>
              <w:pStyle w:val="Compact"/>
            </w:pPr>
          </w:p>
        </w:tc>
        <w:tc>
          <w:tcPr>
            <w:tcW w:w="1496" w:type="dxa"/>
          </w:tcPr>
          <w:p w14:paraId="3DC614D1" w14:textId="77777777" w:rsidR="00AA0963" w:rsidRDefault="00AA0963">
            <w:pPr>
              <w:pStyle w:val="Compact"/>
            </w:pPr>
          </w:p>
        </w:tc>
        <w:tc>
          <w:tcPr>
            <w:tcW w:w="1144" w:type="dxa"/>
          </w:tcPr>
          <w:p w14:paraId="73196F63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31D32486" w14:textId="77777777" w:rsidR="00AA0963" w:rsidRDefault="00B33323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  <w:tc>
          <w:tcPr>
            <w:tcW w:w="880" w:type="dxa"/>
          </w:tcPr>
          <w:p w14:paraId="0C2CF064" w14:textId="77777777" w:rsidR="00AA0963" w:rsidRDefault="00AA0963">
            <w:pPr>
              <w:pStyle w:val="Compact"/>
            </w:pPr>
          </w:p>
        </w:tc>
        <w:tc>
          <w:tcPr>
            <w:tcW w:w="1760" w:type="dxa"/>
          </w:tcPr>
          <w:p w14:paraId="330ED949" w14:textId="77777777" w:rsidR="00AA0963" w:rsidRDefault="00AA0963">
            <w:pPr>
              <w:pStyle w:val="Compact"/>
            </w:pPr>
          </w:p>
        </w:tc>
        <w:tc>
          <w:tcPr>
            <w:tcW w:w="880" w:type="dxa"/>
          </w:tcPr>
          <w:p w14:paraId="5BB29EC2" w14:textId="77777777" w:rsidR="00AA0963" w:rsidRDefault="00AA0963">
            <w:pPr>
              <w:pStyle w:val="Compact"/>
            </w:pPr>
          </w:p>
        </w:tc>
      </w:tr>
    </w:tbl>
    <w:p w14:paraId="742B48FB" w14:textId="77777777" w:rsidR="00AA0963" w:rsidRDefault="00B33323">
      <w:pPr>
        <w:pStyle w:val="Heading3"/>
      </w:pPr>
      <w:bookmarkStart w:id="8" w:name="danh-sách-giáo-viên-nghỉ-có-phép"/>
      <w:bookmarkEnd w:id="7"/>
      <w:r>
        <w:t>2. Danh sách giáo viên ngh</w:t>
      </w:r>
      <w:r>
        <w:t>ỉ</w:t>
      </w:r>
      <w:r>
        <w:t xml:space="preserve"> có phép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06"/>
        <w:gridCol w:w="1707"/>
        <w:gridCol w:w="1612"/>
        <w:gridCol w:w="1327"/>
        <w:gridCol w:w="1897"/>
        <w:gridCol w:w="1327"/>
      </w:tblGrid>
      <w:tr w:rsidR="00AA0963" w14:paraId="018B239A" w14:textId="77777777" w:rsidTr="0051063B">
        <w:tc>
          <w:tcPr>
            <w:tcW w:w="1411" w:type="dxa"/>
          </w:tcPr>
          <w:p w14:paraId="3B9BB6DA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Ngày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1411" w:type="dxa"/>
          </w:tcPr>
          <w:p w14:paraId="5FC291CD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Ngày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thúc</w:t>
            </w:r>
          </w:p>
        </w:tc>
        <w:tc>
          <w:tcPr>
            <w:tcW w:w="1333" w:type="dxa"/>
          </w:tcPr>
          <w:p w14:paraId="46603FB0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1097" w:type="dxa"/>
          </w:tcPr>
          <w:p w14:paraId="75781116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phép</w:t>
            </w:r>
          </w:p>
        </w:tc>
        <w:tc>
          <w:tcPr>
            <w:tcW w:w="1568" w:type="dxa"/>
          </w:tcPr>
          <w:p w14:paraId="1A346424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1097" w:type="dxa"/>
          </w:tcPr>
          <w:p w14:paraId="66F28953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Phê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</w:tr>
      <w:tr w:rsidR="00AA0963" w14:paraId="28F0438E" w14:textId="77777777" w:rsidTr="0051063B">
        <w:tc>
          <w:tcPr>
            <w:tcW w:w="1411" w:type="dxa"/>
          </w:tcPr>
          <w:p w14:paraId="51E17461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513A983C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4FEF29C9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2522E4C1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46AE86B2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3072388D" w14:textId="77777777" w:rsidR="00AA0963" w:rsidRDefault="00AA0963">
            <w:pPr>
              <w:pStyle w:val="Compact"/>
            </w:pPr>
          </w:p>
        </w:tc>
      </w:tr>
      <w:tr w:rsidR="00AA0963" w14:paraId="459C1AA3" w14:textId="77777777" w:rsidTr="0051063B">
        <w:tc>
          <w:tcPr>
            <w:tcW w:w="1411" w:type="dxa"/>
          </w:tcPr>
          <w:p w14:paraId="245C5942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05D8F513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6F3E80F0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4BE56961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3B08812F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5050C4D6" w14:textId="77777777" w:rsidR="00AA0963" w:rsidRDefault="00AA0963">
            <w:pPr>
              <w:pStyle w:val="Compact"/>
            </w:pPr>
          </w:p>
        </w:tc>
      </w:tr>
      <w:tr w:rsidR="00AA0963" w14:paraId="0AF32AB5" w14:textId="77777777" w:rsidTr="0051063B">
        <w:tc>
          <w:tcPr>
            <w:tcW w:w="1411" w:type="dxa"/>
          </w:tcPr>
          <w:p w14:paraId="10B6B157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4BBE0D14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55089420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452783FD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17FF5E20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3ACAA39A" w14:textId="77777777" w:rsidR="00AA0963" w:rsidRDefault="00AA0963">
            <w:pPr>
              <w:pStyle w:val="Compact"/>
            </w:pPr>
          </w:p>
        </w:tc>
      </w:tr>
      <w:tr w:rsidR="00AA0963" w14:paraId="079295D3" w14:textId="77777777" w:rsidTr="0051063B">
        <w:tc>
          <w:tcPr>
            <w:tcW w:w="1411" w:type="dxa"/>
          </w:tcPr>
          <w:p w14:paraId="2DBA1A7A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5796810D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43E1BB8B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45E4ABF2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lastRenderedPageBreak/>
              <w:t>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70A544B1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0F493C14" w14:textId="77777777" w:rsidR="00AA0963" w:rsidRDefault="00AA0963">
            <w:pPr>
              <w:pStyle w:val="Compact"/>
            </w:pPr>
          </w:p>
        </w:tc>
      </w:tr>
      <w:tr w:rsidR="00AA0963" w14:paraId="49ED4162" w14:textId="77777777" w:rsidTr="0051063B">
        <w:tc>
          <w:tcPr>
            <w:tcW w:w="1411" w:type="dxa"/>
          </w:tcPr>
          <w:p w14:paraId="1D8A68DE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61E5BC60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4578A3C3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402F5777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733B5216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45C8F85F" w14:textId="77777777" w:rsidR="00AA0963" w:rsidRDefault="00AA0963">
            <w:pPr>
              <w:pStyle w:val="Compact"/>
            </w:pPr>
          </w:p>
        </w:tc>
      </w:tr>
      <w:tr w:rsidR="00AA0963" w14:paraId="2C405342" w14:textId="77777777" w:rsidTr="0051063B">
        <w:tc>
          <w:tcPr>
            <w:tcW w:w="1411" w:type="dxa"/>
          </w:tcPr>
          <w:p w14:paraId="2DF22385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3D4973C4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45EB06DC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64730BE6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2C9C5890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04FE5645" w14:textId="77777777" w:rsidR="00AA0963" w:rsidRDefault="00AA0963">
            <w:pPr>
              <w:pStyle w:val="Compact"/>
            </w:pPr>
          </w:p>
        </w:tc>
      </w:tr>
      <w:tr w:rsidR="00AA0963" w14:paraId="4B26EE04" w14:textId="77777777" w:rsidTr="0051063B">
        <w:tc>
          <w:tcPr>
            <w:tcW w:w="1411" w:type="dxa"/>
          </w:tcPr>
          <w:p w14:paraId="3AC6DBAD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79E6475F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124D0B50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30B7C305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14C1712F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5C1FCDCC" w14:textId="77777777" w:rsidR="00AA0963" w:rsidRDefault="00AA0963">
            <w:pPr>
              <w:pStyle w:val="Compact"/>
            </w:pPr>
          </w:p>
        </w:tc>
      </w:tr>
      <w:tr w:rsidR="00AA0963" w14:paraId="63B0AE08" w14:textId="77777777" w:rsidTr="0051063B">
        <w:tc>
          <w:tcPr>
            <w:tcW w:w="1411" w:type="dxa"/>
          </w:tcPr>
          <w:p w14:paraId="2F85E04D" w14:textId="77777777" w:rsidR="00AA0963" w:rsidRDefault="00AA0963">
            <w:pPr>
              <w:pStyle w:val="Compact"/>
            </w:pPr>
          </w:p>
        </w:tc>
        <w:tc>
          <w:tcPr>
            <w:tcW w:w="1411" w:type="dxa"/>
          </w:tcPr>
          <w:p w14:paraId="3DFAC370" w14:textId="77777777" w:rsidR="00AA0963" w:rsidRDefault="00AA0963">
            <w:pPr>
              <w:pStyle w:val="Compact"/>
            </w:pPr>
          </w:p>
        </w:tc>
        <w:tc>
          <w:tcPr>
            <w:tcW w:w="1333" w:type="dxa"/>
          </w:tcPr>
          <w:p w14:paraId="582874E1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2318C9BC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Ố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Vi</w:t>
            </w:r>
            <w:r>
              <w:t>ệ</w:t>
            </w:r>
            <w:r>
              <w:t xml:space="preserve">c riêng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  <w:tc>
          <w:tcPr>
            <w:tcW w:w="1568" w:type="dxa"/>
          </w:tcPr>
          <w:p w14:paraId="08FFFDA7" w14:textId="77777777" w:rsidR="00AA0963" w:rsidRDefault="00AA0963">
            <w:pPr>
              <w:pStyle w:val="Compact"/>
            </w:pPr>
          </w:p>
        </w:tc>
        <w:tc>
          <w:tcPr>
            <w:tcW w:w="1097" w:type="dxa"/>
          </w:tcPr>
          <w:p w14:paraId="5FB2A6AA" w14:textId="77777777" w:rsidR="00AA0963" w:rsidRDefault="00AA0963">
            <w:pPr>
              <w:pStyle w:val="Compact"/>
            </w:pPr>
          </w:p>
        </w:tc>
      </w:tr>
    </w:tbl>
    <w:p w14:paraId="0C1166CA" w14:textId="77777777" w:rsidR="00AA0963" w:rsidRDefault="00B33323">
      <w:r>
        <w:pict w14:anchorId="5512FDED">
          <v:rect id="_x0000_i1028" style="width:0;height:1.5pt" o:hralign="center" o:hrstd="t" o:hr="t"/>
        </w:pict>
      </w:r>
    </w:p>
    <w:p w14:paraId="12A10CDB" w14:textId="77777777" w:rsidR="00AA0963" w:rsidRDefault="00B33323">
      <w:pPr>
        <w:pStyle w:val="Heading2"/>
      </w:pPr>
      <w:bookmarkStart w:id="9" w:name="iv.-sự-cố-và-xử-lý"/>
      <w:bookmarkEnd w:id="6"/>
      <w:bookmarkEnd w:id="8"/>
      <w:r>
        <w:t>IV. 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p w14:paraId="4776ED3F" w14:textId="77777777" w:rsidR="00AA0963" w:rsidRDefault="00B33323">
      <w:pPr>
        <w:pStyle w:val="Heading3"/>
      </w:pPr>
      <w:bookmarkStart w:id="10" w:name="Xa01a30e2a66a08e259eaea08d661f6b4b25f5ff"/>
      <w:r>
        <w:t>1. Các s</w:t>
      </w:r>
      <w:r>
        <w:t>ự</w:t>
      </w:r>
      <w:r>
        <w:t xml:space="preserve"> c</w:t>
      </w:r>
      <w:r>
        <w:t>ố</w:t>
      </w:r>
      <w:r>
        <w:t xml:space="preserve"> liên quan đ</w:t>
      </w:r>
      <w:r>
        <w:t>ế</w:t>
      </w:r>
      <w:r>
        <w:t>n giáo viên trong tháng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82"/>
        <w:gridCol w:w="2010"/>
        <w:gridCol w:w="2010"/>
        <w:gridCol w:w="1419"/>
        <w:gridCol w:w="1182"/>
        <w:gridCol w:w="1773"/>
      </w:tblGrid>
      <w:tr w:rsidR="00AA0963" w14:paraId="29E9EBD1" w14:textId="77777777" w:rsidTr="0051063B">
        <w:tc>
          <w:tcPr>
            <w:tcW w:w="977" w:type="dxa"/>
          </w:tcPr>
          <w:p w14:paraId="387872DD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1662" w:type="dxa"/>
          </w:tcPr>
          <w:p w14:paraId="7FDB4E1D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1662" w:type="dxa"/>
          </w:tcPr>
          <w:p w14:paraId="1B50B9D4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1173" w:type="dxa"/>
          </w:tcPr>
          <w:p w14:paraId="02F5C745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977" w:type="dxa"/>
          </w:tcPr>
          <w:p w14:paraId="29EA5FF5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466" w:type="dxa"/>
          </w:tcPr>
          <w:p w14:paraId="1F701532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</w:tr>
      <w:tr w:rsidR="00AA0963" w14:paraId="7AF870E9" w14:textId="77777777" w:rsidTr="0051063B">
        <w:tc>
          <w:tcPr>
            <w:tcW w:w="977" w:type="dxa"/>
          </w:tcPr>
          <w:p w14:paraId="0E0883CD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77B4FEE6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75A3BCEE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2593EE93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37343779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6940EE07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  <w:tr w:rsidR="00AA0963" w14:paraId="4E991460" w14:textId="77777777" w:rsidTr="0051063B">
        <w:tc>
          <w:tcPr>
            <w:tcW w:w="977" w:type="dxa"/>
          </w:tcPr>
          <w:p w14:paraId="281089D7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1D84C5DD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09A77113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77A9ABCF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43311019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4C435823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  <w:tr w:rsidR="00AA0963" w14:paraId="01B9CE23" w14:textId="77777777" w:rsidTr="0051063B">
        <w:tc>
          <w:tcPr>
            <w:tcW w:w="977" w:type="dxa"/>
          </w:tcPr>
          <w:p w14:paraId="61AF82A9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25347ACB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695778B6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5BBEDC72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441BE4B2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7D214DFD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  <w:tr w:rsidR="00AA0963" w14:paraId="51DE0FA4" w14:textId="77777777" w:rsidTr="0051063B">
        <w:tc>
          <w:tcPr>
            <w:tcW w:w="977" w:type="dxa"/>
          </w:tcPr>
          <w:p w14:paraId="5025C57E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54165621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77F31B48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446A9D8E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lastRenderedPageBreak/>
              <w:t xml:space="preserve">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492B28ED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17CDEBDC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lastRenderedPageBreak/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  <w:tr w:rsidR="00AA0963" w14:paraId="2C3E6ADF" w14:textId="77777777" w:rsidTr="0051063B">
        <w:tc>
          <w:tcPr>
            <w:tcW w:w="977" w:type="dxa"/>
          </w:tcPr>
          <w:p w14:paraId="4F0AF3AC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7232F94E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28930DCA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2C84B9F4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7ADE88A0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462C4ACD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  <w:tr w:rsidR="00AA0963" w14:paraId="2A6AF6CF" w14:textId="77777777" w:rsidTr="0051063B">
        <w:tc>
          <w:tcPr>
            <w:tcW w:w="977" w:type="dxa"/>
          </w:tcPr>
          <w:p w14:paraId="7196C307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3FC4D177" w14:textId="77777777" w:rsidR="00AA0963" w:rsidRDefault="00AA0963">
            <w:pPr>
              <w:pStyle w:val="Compact"/>
            </w:pPr>
          </w:p>
        </w:tc>
        <w:tc>
          <w:tcPr>
            <w:tcW w:w="1662" w:type="dxa"/>
          </w:tcPr>
          <w:p w14:paraId="7CA487B0" w14:textId="77777777" w:rsidR="00AA0963" w:rsidRDefault="00AA0963">
            <w:pPr>
              <w:pStyle w:val="Compact"/>
            </w:pPr>
          </w:p>
        </w:tc>
        <w:tc>
          <w:tcPr>
            <w:tcW w:w="1173" w:type="dxa"/>
          </w:tcPr>
          <w:p w14:paraId="4EF65363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977" w:type="dxa"/>
          </w:tcPr>
          <w:p w14:paraId="5AE9DEE5" w14:textId="77777777" w:rsidR="00AA0963" w:rsidRDefault="00AA0963">
            <w:pPr>
              <w:pStyle w:val="Compact"/>
            </w:pPr>
          </w:p>
        </w:tc>
        <w:tc>
          <w:tcPr>
            <w:tcW w:w="1466" w:type="dxa"/>
          </w:tcPr>
          <w:p w14:paraId="5918E08A" w14:textId="77777777" w:rsidR="00AA0963" w:rsidRDefault="00B3332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Đã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</w:t>
            </w:r>
          </w:p>
        </w:tc>
      </w:tr>
    </w:tbl>
    <w:p w14:paraId="648B3385" w14:textId="77777777" w:rsidR="00AA0963" w:rsidRDefault="00B33323">
      <w:r>
        <w:pict w14:anchorId="54A45386">
          <v:rect id="_x0000_i1029" style="width:0;height:1.5pt" o:hralign="center" o:hrstd="t" o:hr="t"/>
        </w:pict>
      </w:r>
    </w:p>
    <w:p w14:paraId="4B446ABB" w14:textId="77777777" w:rsidR="00AA0963" w:rsidRDefault="00B33323">
      <w:pPr>
        <w:pStyle w:val="Heading2"/>
      </w:pPr>
      <w:bookmarkStart w:id="11" w:name="v.-nhận-xét-và-đánh-giá"/>
      <w:bookmarkEnd w:id="9"/>
      <w:bookmarkEnd w:id="10"/>
      <w:r>
        <w:t>V. NH</w:t>
      </w:r>
      <w:r>
        <w:t>Ậ</w:t>
      </w:r>
      <w:r>
        <w:t>N XÉT VÀ ĐÁNH GIÁ</w:t>
      </w:r>
    </w:p>
    <w:p w14:paraId="1ABF539D" w14:textId="77777777" w:rsidR="00AA0963" w:rsidRDefault="00B33323">
      <w:pPr>
        <w:pStyle w:val="Heading3"/>
      </w:pPr>
      <w:bookmarkStart w:id="12" w:name="X78b786dd403886ee725f93d4a5c8125768cd2c6"/>
      <w:r>
        <w:t>1. Nh</w:t>
      </w:r>
      <w:r>
        <w:t>ậ</w:t>
      </w:r>
      <w:r>
        <w:t>n xét chung v</w:t>
      </w:r>
      <w:r>
        <w:t>ề</w:t>
      </w:r>
      <w:r>
        <w:t xml:space="preserve"> tình hình đi</w:t>
      </w:r>
      <w:r>
        <w:t>ể</w:t>
      </w:r>
      <w:r>
        <w:t>m danh tháng này</w:t>
      </w:r>
    </w:p>
    <w:p w14:paraId="38F7730B" w14:textId="77777777" w:rsidR="00AA0963" w:rsidRDefault="00B33323">
      <w:r>
        <w:pict w14:anchorId="3F252122">
          <v:rect id="_x0000_i1030" style="width:0;height:1.5pt" o:hralign="center" o:hrstd="t" o:hr="t"/>
        </w:pict>
      </w:r>
    </w:p>
    <w:p w14:paraId="08055201" w14:textId="77777777" w:rsidR="00AA0963" w:rsidRDefault="00B33323">
      <w:r>
        <w:pict w14:anchorId="0E74ECF2">
          <v:rect id="_x0000_i1031" style="width:0;height:1.5pt" o:hralign="center" o:hrstd="t" o:hr="t"/>
        </w:pict>
      </w:r>
    </w:p>
    <w:p w14:paraId="4F279E25" w14:textId="77777777" w:rsidR="00AA0963" w:rsidRDefault="00B33323">
      <w:r>
        <w:pict w14:anchorId="36B2C05A">
          <v:rect id="_x0000_i1032" style="width:0;height:1.5pt" o:hralign="center" o:hrstd="t" o:hr="t"/>
        </w:pict>
      </w:r>
    </w:p>
    <w:p w14:paraId="3DEACA9B" w14:textId="77777777" w:rsidR="00AA0963" w:rsidRDefault="00B33323">
      <w:r>
        <w:pict w14:anchorId="028A1EA1">
          <v:rect id="_x0000_i1033" style="width:0;height:1.5pt" o:hralign="center" o:hrstd="t" o:hr="t"/>
        </w:pict>
      </w:r>
    </w:p>
    <w:p w14:paraId="736B7BFD" w14:textId="77777777" w:rsidR="00AA0963" w:rsidRDefault="00B33323">
      <w:r>
        <w:pict w14:anchorId="07C5C97A">
          <v:rect id="_x0000_i1034" style="width:0;height:1.5pt" o:hralign="center" o:hrstd="t" o:hr="t"/>
        </w:pict>
      </w:r>
    </w:p>
    <w:p w14:paraId="7D809763" w14:textId="77777777" w:rsidR="00AA0963" w:rsidRDefault="00B33323">
      <w:pPr>
        <w:pStyle w:val="Heading3"/>
      </w:pPr>
      <w:bookmarkStart w:id="13" w:name="điểm-tốt-cần-phát-huy"/>
      <w:bookmarkEnd w:id="12"/>
      <w:r>
        <w:t>2. Đi</w:t>
      </w:r>
      <w:r>
        <w:t>ể</w:t>
      </w:r>
      <w:r>
        <w:t>m t</w:t>
      </w:r>
      <w:r>
        <w:t>ố</w:t>
      </w:r>
      <w:r>
        <w:t>t c</w:t>
      </w:r>
      <w:r>
        <w:t>ầ</w:t>
      </w:r>
      <w:r>
        <w:t>n phát huy</w:t>
      </w:r>
    </w:p>
    <w:p w14:paraId="493CA22E" w14:textId="77777777" w:rsidR="00AA0963" w:rsidRDefault="00B33323">
      <w:r>
        <w:pict w14:anchorId="49CF0FA2">
          <v:rect id="_x0000_i1035" style="width:0;height:1.5pt" o:hralign="center" o:hrstd="t" o:hr="t"/>
        </w:pict>
      </w:r>
    </w:p>
    <w:p w14:paraId="3626AA3C" w14:textId="77777777" w:rsidR="00AA0963" w:rsidRDefault="00B33323">
      <w:r>
        <w:pict w14:anchorId="2797A12C">
          <v:rect id="_x0000_i1036" style="width:0;height:1.5pt" o:hralign="center" o:hrstd="t" o:hr="t"/>
        </w:pict>
      </w:r>
    </w:p>
    <w:p w14:paraId="045D8C61" w14:textId="77777777" w:rsidR="00AA0963" w:rsidRDefault="00B33323">
      <w:r>
        <w:pict w14:anchorId="7F0ECBAE">
          <v:rect id="_x0000_i1037" style="width:0;height:1.5pt" o:hralign="center" o:hrstd="t" o:hr="t"/>
        </w:pict>
      </w:r>
    </w:p>
    <w:p w14:paraId="13DF0AC8" w14:textId="77777777" w:rsidR="00AA0963" w:rsidRDefault="00B33323">
      <w:r>
        <w:pict w14:anchorId="75A8C2FA">
          <v:rect id="_x0000_i1038" style="width:0;height:1.5pt" o:hralign="center" o:hrstd="t" o:hr="t"/>
        </w:pict>
      </w:r>
    </w:p>
    <w:p w14:paraId="6EAD4E34" w14:textId="77777777" w:rsidR="00AA0963" w:rsidRDefault="00B33323">
      <w:pPr>
        <w:pStyle w:val="Heading3"/>
      </w:pPr>
      <w:bookmarkStart w:id="14" w:name="điểm-cần-cải-thiện"/>
      <w:bookmarkEnd w:id="13"/>
      <w:r>
        <w:t>3.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099E1FE6" w14:textId="77777777" w:rsidR="00AA0963" w:rsidRDefault="00B33323">
      <w:r>
        <w:pict w14:anchorId="664CD8E5">
          <v:rect id="_x0000_i1039" style="width:0;height:1.5pt" o:hralign="center" o:hrstd="t" o:hr="t"/>
        </w:pict>
      </w:r>
    </w:p>
    <w:p w14:paraId="123A698A" w14:textId="77777777" w:rsidR="00AA0963" w:rsidRDefault="00B33323">
      <w:r>
        <w:pict w14:anchorId="2D29AE92">
          <v:rect id="_x0000_i1040" style="width:0;height:1.5pt" o:hralign="center" o:hrstd="t" o:hr="t"/>
        </w:pict>
      </w:r>
    </w:p>
    <w:p w14:paraId="65EF8256" w14:textId="77777777" w:rsidR="00AA0963" w:rsidRDefault="00B33323">
      <w:r>
        <w:pict w14:anchorId="331AE7AA">
          <v:rect id="_x0000_i1041" style="width:0;height:1.5pt" o:hralign="center" o:hrstd="t" o:hr="t"/>
        </w:pict>
      </w:r>
    </w:p>
    <w:p w14:paraId="306807B7" w14:textId="77777777" w:rsidR="00AA0963" w:rsidRDefault="00B33323">
      <w:r>
        <w:pict w14:anchorId="2A362952">
          <v:rect id="_x0000_i1042" style="width:0;height:1.5pt" o:hralign="center" o:hrstd="t" o:hr="t"/>
        </w:pict>
      </w:r>
    </w:p>
    <w:p w14:paraId="21FCD598" w14:textId="77777777" w:rsidR="00AA0963" w:rsidRDefault="00B33323">
      <w:pPr>
        <w:pStyle w:val="Heading3"/>
      </w:pPr>
      <w:bookmarkStart w:id="15" w:name="kế-hoạch-hành-động-cho-tháng-sau"/>
      <w:bookmarkEnd w:id="14"/>
      <w:r>
        <w:t>4. K</w:t>
      </w:r>
      <w:r>
        <w:t>ế</w:t>
      </w:r>
      <w:r>
        <w:t xml:space="preserve"> ho</w:t>
      </w:r>
      <w:r>
        <w:t>ạ</w:t>
      </w:r>
      <w:r>
        <w:t>ch hành đ</w:t>
      </w:r>
      <w:r>
        <w:t>ộ</w:t>
      </w:r>
      <w:r>
        <w:t>ng cho tháng sau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5"/>
        <w:gridCol w:w="2956"/>
        <w:gridCol w:w="1654"/>
        <w:gridCol w:w="2364"/>
        <w:gridCol w:w="1537"/>
      </w:tblGrid>
      <w:tr w:rsidR="00AA0963" w14:paraId="5BADEC5A" w14:textId="77777777" w:rsidTr="0051063B">
        <w:tc>
          <w:tcPr>
            <w:tcW w:w="880" w:type="dxa"/>
          </w:tcPr>
          <w:p w14:paraId="7B9AE116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444" w:type="dxa"/>
          </w:tcPr>
          <w:p w14:paraId="7FBA0405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368" w:type="dxa"/>
          </w:tcPr>
          <w:p w14:paraId="1E393DE9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pháp</w:t>
            </w:r>
          </w:p>
        </w:tc>
        <w:tc>
          <w:tcPr>
            <w:tcW w:w="1955" w:type="dxa"/>
          </w:tcPr>
          <w:p w14:paraId="1508E47F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1271" w:type="dxa"/>
          </w:tcPr>
          <w:p w14:paraId="11328F3E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AA0963" w14:paraId="599907AB" w14:textId="77777777" w:rsidTr="0051063B">
        <w:tc>
          <w:tcPr>
            <w:tcW w:w="880" w:type="dxa"/>
          </w:tcPr>
          <w:p w14:paraId="3A5126B1" w14:textId="77777777" w:rsidR="00AA0963" w:rsidRDefault="00B33323">
            <w:pPr>
              <w:pStyle w:val="Compact"/>
              <w:jc w:val="center"/>
            </w:pPr>
            <w:r>
              <w:t>1</w:t>
            </w:r>
          </w:p>
        </w:tc>
        <w:tc>
          <w:tcPr>
            <w:tcW w:w="2444" w:type="dxa"/>
          </w:tcPr>
          <w:p w14:paraId="564620A7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5B5F8407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7A58E6D1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3F9BDDCE" w14:textId="77777777" w:rsidR="00AA0963" w:rsidRDefault="00AA0963">
            <w:pPr>
              <w:pStyle w:val="Compact"/>
            </w:pPr>
          </w:p>
        </w:tc>
      </w:tr>
      <w:tr w:rsidR="00AA0963" w14:paraId="6E7DCE7F" w14:textId="77777777" w:rsidTr="0051063B">
        <w:tc>
          <w:tcPr>
            <w:tcW w:w="880" w:type="dxa"/>
          </w:tcPr>
          <w:p w14:paraId="5EC8112C" w14:textId="77777777" w:rsidR="00AA0963" w:rsidRDefault="00B33323">
            <w:pPr>
              <w:pStyle w:val="Compact"/>
              <w:jc w:val="center"/>
            </w:pPr>
            <w:r>
              <w:lastRenderedPageBreak/>
              <w:t>2</w:t>
            </w:r>
          </w:p>
        </w:tc>
        <w:tc>
          <w:tcPr>
            <w:tcW w:w="2444" w:type="dxa"/>
          </w:tcPr>
          <w:p w14:paraId="3C47ADF6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24E97C34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2C4E9575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5DC876AE" w14:textId="77777777" w:rsidR="00AA0963" w:rsidRDefault="00AA0963">
            <w:pPr>
              <w:pStyle w:val="Compact"/>
            </w:pPr>
          </w:p>
        </w:tc>
      </w:tr>
      <w:tr w:rsidR="00AA0963" w14:paraId="25DE43D3" w14:textId="77777777" w:rsidTr="0051063B">
        <w:tc>
          <w:tcPr>
            <w:tcW w:w="880" w:type="dxa"/>
          </w:tcPr>
          <w:p w14:paraId="6B67BD71" w14:textId="77777777" w:rsidR="00AA0963" w:rsidRDefault="00B33323">
            <w:pPr>
              <w:pStyle w:val="Compact"/>
              <w:jc w:val="center"/>
            </w:pPr>
            <w:r>
              <w:t>3</w:t>
            </w:r>
          </w:p>
        </w:tc>
        <w:tc>
          <w:tcPr>
            <w:tcW w:w="2444" w:type="dxa"/>
          </w:tcPr>
          <w:p w14:paraId="05DB9A0E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54B1C441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42C2E228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496AEBA0" w14:textId="77777777" w:rsidR="00AA0963" w:rsidRDefault="00AA0963">
            <w:pPr>
              <w:pStyle w:val="Compact"/>
            </w:pPr>
          </w:p>
        </w:tc>
      </w:tr>
      <w:tr w:rsidR="00AA0963" w14:paraId="637E951E" w14:textId="77777777" w:rsidTr="0051063B">
        <w:tc>
          <w:tcPr>
            <w:tcW w:w="880" w:type="dxa"/>
          </w:tcPr>
          <w:p w14:paraId="5ADCC24D" w14:textId="77777777" w:rsidR="00AA0963" w:rsidRDefault="00B33323">
            <w:pPr>
              <w:pStyle w:val="Compact"/>
              <w:jc w:val="center"/>
            </w:pPr>
            <w:r>
              <w:t>4</w:t>
            </w:r>
          </w:p>
        </w:tc>
        <w:tc>
          <w:tcPr>
            <w:tcW w:w="2444" w:type="dxa"/>
          </w:tcPr>
          <w:p w14:paraId="6216FD34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26FCB00C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46FA9560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164155A0" w14:textId="77777777" w:rsidR="00AA0963" w:rsidRDefault="00AA0963">
            <w:pPr>
              <w:pStyle w:val="Compact"/>
            </w:pPr>
          </w:p>
        </w:tc>
      </w:tr>
      <w:tr w:rsidR="00AA0963" w14:paraId="591B62B9" w14:textId="77777777" w:rsidTr="0051063B">
        <w:tc>
          <w:tcPr>
            <w:tcW w:w="880" w:type="dxa"/>
          </w:tcPr>
          <w:p w14:paraId="0A2B905F" w14:textId="77777777" w:rsidR="00AA0963" w:rsidRDefault="00B33323">
            <w:pPr>
              <w:pStyle w:val="Compact"/>
              <w:jc w:val="center"/>
            </w:pPr>
            <w:r>
              <w:t>5</w:t>
            </w:r>
          </w:p>
        </w:tc>
        <w:tc>
          <w:tcPr>
            <w:tcW w:w="2444" w:type="dxa"/>
          </w:tcPr>
          <w:p w14:paraId="444E3247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06EB9641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16EFE188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0BABCE70" w14:textId="77777777" w:rsidR="00AA0963" w:rsidRDefault="00AA0963">
            <w:pPr>
              <w:pStyle w:val="Compact"/>
            </w:pPr>
          </w:p>
        </w:tc>
      </w:tr>
      <w:tr w:rsidR="00AA0963" w14:paraId="7AFC107B" w14:textId="77777777" w:rsidTr="0051063B">
        <w:tc>
          <w:tcPr>
            <w:tcW w:w="880" w:type="dxa"/>
          </w:tcPr>
          <w:p w14:paraId="0AA72A5A" w14:textId="77777777" w:rsidR="00AA0963" w:rsidRDefault="00B33323">
            <w:pPr>
              <w:pStyle w:val="Compact"/>
              <w:jc w:val="center"/>
            </w:pPr>
            <w:r>
              <w:t>6</w:t>
            </w:r>
          </w:p>
        </w:tc>
        <w:tc>
          <w:tcPr>
            <w:tcW w:w="2444" w:type="dxa"/>
          </w:tcPr>
          <w:p w14:paraId="4A107BB0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7565E33B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60CB3589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6ED1A035" w14:textId="77777777" w:rsidR="00AA0963" w:rsidRDefault="00AA0963">
            <w:pPr>
              <w:pStyle w:val="Compact"/>
            </w:pPr>
          </w:p>
        </w:tc>
      </w:tr>
      <w:tr w:rsidR="00AA0963" w14:paraId="21C867D9" w14:textId="77777777" w:rsidTr="0051063B">
        <w:tc>
          <w:tcPr>
            <w:tcW w:w="880" w:type="dxa"/>
          </w:tcPr>
          <w:p w14:paraId="33112902" w14:textId="77777777" w:rsidR="00AA0963" w:rsidRDefault="00B33323">
            <w:pPr>
              <w:pStyle w:val="Compact"/>
              <w:jc w:val="center"/>
            </w:pPr>
            <w:r>
              <w:t>7</w:t>
            </w:r>
          </w:p>
        </w:tc>
        <w:tc>
          <w:tcPr>
            <w:tcW w:w="2444" w:type="dxa"/>
          </w:tcPr>
          <w:p w14:paraId="345F01FA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3BDB9BE7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72F8BCB7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4B6CA37A" w14:textId="77777777" w:rsidR="00AA0963" w:rsidRDefault="00AA0963">
            <w:pPr>
              <w:pStyle w:val="Compact"/>
            </w:pPr>
          </w:p>
        </w:tc>
      </w:tr>
      <w:tr w:rsidR="00AA0963" w14:paraId="7B080B77" w14:textId="77777777" w:rsidTr="0051063B">
        <w:tc>
          <w:tcPr>
            <w:tcW w:w="880" w:type="dxa"/>
          </w:tcPr>
          <w:p w14:paraId="2044B239" w14:textId="77777777" w:rsidR="00AA0963" w:rsidRDefault="00B33323">
            <w:pPr>
              <w:pStyle w:val="Compact"/>
              <w:jc w:val="center"/>
            </w:pPr>
            <w:r>
              <w:t>8</w:t>
            </w:r>
          </w:p>
        </w:tc>
        <w:tc>
          <w:tcPr>
            <w:tcW w:w="2444" w:type="dxa"/>
          </w:tcPr>
          <w:p w14:paraId="0675E5A4" w14:textId="77777777" w:rsidR="00AA0963" w:rsidRDefault="00AA0963">
            <w:pPr>
              <w:pStyle w:val="Compact"/>
            </w:pPr>
          </w:p>
        </w:tc>
        <w:tc>
          <w:tcPr>
            <w:tcW w:w="1368" w:type="dxa"/>
          </w:tcPr>
          <w:p w14:paraId="73F76924" w14:textId="77777777" w:rsidR="00AA0963" w:rsidRDefault="00AA0963">
            <w:pPr>
              <w:pStyle w:val="Compact"/>
            </w:pPr>
          </w:p>
        </w:tc>
        <w:tc>
          <w:tcPr>
            <w:tcW w:w="1955" w:type="dxa"/>
          </w:tcPr>
          <w:p w14:paraId="75897C7E" w14:textId="77777777" w:rsidR="00AA0963" w:rsidRDefault="00AA0963">
            <w:pPr>
              <w:pStyle w:val="Compact"/>
            </w:pPr>
          </w:p>
        </w:tc>
        <w:tc>
          <w:tcPr>
            <w:tcW w:w="1271" w:type="dxa"/>
          </w:tcPr>
          <w:p w14:paraId="3679D5B3" w14:textId="77777777" w:rsidR="00AA0963" w:rsidRDefault="00AA0963">
            <w:pPr>
              <w:pStyle w:val="Compact"/>
            </w:pPr>
          </w:p>
        </w:tc>
      </w:tr>
    </w:tbl>
    <w:p w14:paraId="7EACD375" w14:textId="77777777" w:rsidR="00AA0963" w:rsidRDefault="00B33323">
      <w:r>
        <w:pict w14:anchorId="7ADBE9FB">
          <v:rect id="_x0000_i1043" style="width:0;height:1.5pt" o:hralign="center" o:hrstd="t" o:hr="t"/>
        </w:pict>
      </w:r>
    </w:p>
    <w:p w14:paraId="473919D4" w14:textId="77777777" w:rsidR="00AA0963" w:rsidRDefault="00B33323">
      <w:pPr>
        <w:pStyle w:val="Heading2"/>
      </w:pPr>
      <w:bookmarkStart w:id="16" w:name="vi.-bảng-xếp-hạng"/>
      <w:bookmarkEnd w:id="11"/>
      <w:bookmarkEnd w:id="15"/>
      <w:r>
        <w:t>VI.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</w:t>
      </w:r>
    </w:p>
    <w:p w14:paraId="74A0AA43" w14:textId="77777777" w:rsidR="00AA0963" w:rsidRDefault="00B33323">
      <w:pPr>
        <w:pStyle w:val="Heading3"/>
      </w:pPr>
      <w:bookmarkStart w:id="17" w:name="top-5-giáo-viên-có-tỷ-lệ-có-mặt-cao-nhất"/>
      <w:r>
        <w:t>1. Top 5 giáo viên có t</w:t>
      </w:r>
      <w:r>
        <w:t>ỷ</w:t>
      </w:r>
      <w:r>
        <w:t xml:space="preserve"> l</w:t>
      </w:r>
      <w:r>
        <w:t>ệ</w:t>
      </w:r>
      <w:r>
        <w:t xml:space="preserve"> có m</w:t>
      </w:r>
      <w:r>
        <w:t>ặ</w:t>
      </w:r>
      <w:r>
        <w:t>t cao nh</w:t>
      </w:r>
      <w:r>
        <w:t>ấ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87"/>
        <w:gridCol w:w="2360"/>
        <w:gridCol w:w="1804"/>
        <w:gridCol w:w="2360"/>
        <w:gridCol w:w="1665"/>
      </w:tblGrid>
      <w:tr w:rsidR="00AA0963" w14:paraId="194F239A" w14:textId="77777777" w:rsidTr="0051063B">
        <w:tc>
          <w:tcPr>
            <w:tcW w:w="1147" w:type="dxa"/>
          </w:tcPr>
          <w:p w14:paraId="52B0BAC9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951" w:type="dxa"/>
          </w:tcPr>
          <w:p w14:paraId="60FA80F7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1492" w:type="dxa"/>
          </w:tcPr>
          <w:p w14:paraId="05327CAB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xe</w:t>
            </w:r>
          </w:p>
        </w:tc>
        <w:tc>
          <w:tcPr>
            <w:tcW w:w="1951" w:type="dxa"/>
          </w:tcPr>
          <w:p w14:paraId="7CE5660A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có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1377" w:type="dxa"/>
          </w:tcPr>
          <w:p w14:paraId="07887723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A0963" w14:paraId="755B2E42" w14:textId="77777777" w:rsidTr="0051063B">
        <w:tc>
          <w:tcPr>
            <w:tcW w:w="1147" w:type="dxa"/>
          </w:tcPr>
          <w:p w14:paraId="0C159308" w14:textId="77777777" w:rsidR="00AA0963" w:rsidRDefault="00B3332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🥇</w:t>
            </w:r>
            <w:r>
              <w:t xml:space="preserve"> 1</w:t>
            </w:r>
          </w:p>
        </w:tc>
        <w:tc>
          <w:tcPr>
            <w:tcW w:w="1951" w:type="dxa"/>
          </w:tcPr>
          <w:p w14:paraId="32B64358" w14:textId="77777777" w:rsidR="00AA0963" w:rsidRDefault="00AA0963">
            <w:pPr>
              <w:pStyle w:val="Compact"/>
            </w:pPr>
          </w:p>
        </w:tc>
        <w:tc>
          <w:tcPr>
            <w:tcW w:w="1492" w:type="dxa"/>
          </w:tcPr>
          <w:p w14:paraId="15424B9B" w14:textId="77777777" w:rsidR="00AA0963" w:rsidRDefault="00AA0963">
            <w:pPr>
              <w:pStyle w:val="Compact"/>
            </w:pPr>
          </w:p>
        </w:tc>
        <w:tc>
          <w:tcPr>
            <w:tcW w:w="1951" w:type="dxa"/>
          </w:tcPr>
          <w:p w14:paraId="2B5B3B79" w14:textId="77777777" w:rsidR="00AA0963" w:rsidRDefault="00B33323">
            <w:pPr>
              <w:pStyle w:val="Compact"/>
            </w:pPr>
            <w:r>
              <w:t>%</w:t>
            </w:r>
          </w:p>
        </w:tc>
        <w:tc>
          <w:tcPr>
            <w:tcW w:w="1377" w:type="dxa"/>
          </w:tcPr>
          <w:p w14:paraId="66055357" w14:textId="77777777" w:rsidR="00AA0963" w:rsidRDefault="00AA0963">
            <w:pPr>
              <w:pStyle w:val="Compact"/>
            </w:pPr>
          </w:p>
        </w:tc>
      </w:tr>
      <w:tr w:rsidR="00AA0963" w14:paraId="302C7736" w14:textId="77777777" w:rsidTr="0051063B">
        <w:tc>
          <w:tcPr>
            <w:tcW w:w="1147" w:type="dxa"/>
          </w:tcPr>
          <w:p w14:paraId="460A8B45" w14:textId="77777777" w:rsidR="00AA0963" w:rsidRDefault="00B3332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🥈</w:t>
            </w:r>
            <w:r>
              <w:t xml:space="preserve"> 2</w:t>
            </w:r>
          </w:p>
        </w:tc>
        <w:tc>
          <w:tcPr>
            <w:tcW w:w="1951" w:type="dxa"/>
          </w:tcPr>
          <w:p w14:paraId="1D8DA21F" w14:textId="77777777" w:rsidR="00AA0963" w:rsidRDefault="00AA0963">
            <w:pPr>
              <w:pStyle w:val="Compact"/>
            </w:pPr>
          </w:p>
        </w:tc>
        <w:tc>
          <w:tcPr>
            <w:tcW w:w="1492" w:type="dxa"/>
          </w:tcPr>
          <w:p w14:paraId="5D9140BF" w14:textId="77777777" w:rsidR="00AA0963" w:rsidRDefault="00AA0963">
            <w:pPr>
              <w:pStyle w:val="Compact"/>
            </w:pPr>
          </w:p>
        </w:tc>
        <w:tc>
          <w:tcPr>
            <w:tcW w:w="1951" w:type="dxa"/>
          </w:tcPr>
          <w:p w14:paraId="286DD626" w14:textId="77777777" w:rsidR="00AA0963" w:rsidRDefault="00B33323">
            <w:pPr>
              <w:pStyle w:val="Compact"/>
            </w:pPr>
            <w:r>
              <w:t>%</w:t>
            </w:r>
          </w:p>
        </w:tc>
        <w:tc>
          <w:tcPr>
            <w:tcW w:w="1377" w:type="dxa"/>
          </w:tcPr>
          <w:p w14:paraId="18BD45D3" w14:textId="77777777" w:rsidR="00AA0963" w:rsidRDefault="00AA0963">
            <w:pPr>
              <w:pStyle w:val="Compact"/>
            </w:pPr>
          </w:p>
        </w:tc>
      </w:tr>
      <w:tr w:rsidR="00AA0963" w14:paraId="1691AFDE" w14:textId="77777777" w:rsidTr="0051063B">
        <w:tc>
          <w:tcPr>
            <w:tcW w:w="1147" w:type="dxa"/>
          </w:tcPr>
          <w:p w14:paraId="34E61800" w14:textId="77777777" w:rsidR="00AA0963" w:rsidRDefault="00B3332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🥉</w:t>
            </w:r>
            <w:r>
              <w:t xml:space="preserve"> 3</w:t>
            </w:r>
          </w:p>
        </w:tc>
        <w:tc>
          <w:tcPr>
            <w:tcW w:w="1951" w:type="dxa"/>
          </w:tcPr>
          <w:p w14:paraId="7A33997A" w14:textId="77777777" w:rsidR="00AA0963" w:rsidRDefault="00AA0963">
            <w:pPr>
              <w:pStyle w:val="Compact"/>
            </w:pPr>
          </w:p>
        </w:tc>
        <w:tc>
          <w:tcPr>
            <w:tcW w:w="1492" w:type="dxa"/>
          </w:tcPr>
          <w:p w14:paraId="2893E996" w14:textId="77777777" w:rsidR="00AA0963" w:rsidRDefault="00AA0963">
            <w:pPr>
              <w:pStyle w:val="Compact"/>
            </w:pPr>
          </w:p>
        </w:tc>
        <w:tc>
          <w:tcPr>
            <w:tcW w:w="1951" w:type="dxa"/>
          </w:tcPr>
          <w:p w14:paraId="4D74FA88" w14:textId="77777777" w:rsidR="00AA0963" w:rsidRDefault="00B33323">
            <w:pPr>
              <w:pStyle w:val="Compact"/>
            </w:pPr>
            <w:r>
              <w:t>%</w:t>
            </w:r>
          </w:p>
        </w:tc>
        <w:tc>
          <w:tcPr>
            <w:tcW w:w="1377" w:type="dxa"/>
          </w:tcPr>
          <w:p w14:paraId="1BBC017C" w14:textId="77777777" w:rsidR="00AA0963" w:rsidRDefault="00AA0963">
            <w:pPr>
              <w:pStyle w:val="Compact"/>
            </w:pPr>
          </w:p>
        </w:tc>
      </w:tr>
      <w:tr w:rsidR="00AA0963" w14:paraId="59A2F7D9" w14:textId="77777777" w:rsidTr="0051063B">
        <w:tc>
          <w:tcPr>
            <w:tcW w:w="1147" w:type="dxa"/>
          </w:tcPr>
          <w:p w14:paraId="6E148581" w14:textId="77777777" w:rsidR="00AA0963" w:rsidRDefault="00B33323">
            <w:pPr>
              <w:pStyle w:val="Compact"/>
              <w:jc w:val="center"/>
            </w:pPr>
            <w:r>
              <w:t>4</w:t>
            </w:r>
          </w:p>
        </w:tc>
        <w:tc>
          <w:tcPr>
            <w:tcW w:w="1951" w:type="dxa"/>
          </w:tcPr>
          <w:p w14:paraId="24528600" w14:textId="77777777" w:rsidR="00AA0963" w:rsidRDefault="00AA0963">
            <w:pPr>
              <w:pStyle w:val="Compact"/>
            </w:pPr>
          </w:p>
        </w:tc>
        <w:tc>
          <w:tcPr>
            <w:tcW w:w="1492" w:type="dxa"/>
          </w:tcPr>
          <w:p w14:paraId="0CEB6347" w14:textId="77777777" w:rsidR="00AA0963" w:rsidRDefault="00AA0963">
            <w:pPr>
              <w:pStyle w:val="Compact"/>
            </w:pPr>
          </w:p>
        </w:tc>
        <w:tc>
          <w:tcPr>
            <w:tcW w:w="1951" w:type="dxa"/>
          </w:tcPr>
          <w:p w14:paraId="3D4C53E4" w14:textId="77777777" w:rsidR="00AA0963" w:rsidRDefault="00B33323">
            <w:pPr>
              <w:pStyle w:val="Compact"/>
            </w:pPr>
            <w:r>
              <w:t>%</w:t>
            </w:r>
          </w:p>
        </w:tc>
        <w:tc>
          <w:tcPr>
            <w:tcW w:w="1377" w:type="dxa"/>
          </w:tcPr>
          <w:p w14:paraId="343B150A" w14:textId="77777777" w:rsidR="00AA0963" w:rsidRDefault="00AA0963">
            <w:pPr>
              <w:pStyle w:val="Compact"/>
            </w:pPr>
          </w:p>
        </w:tc>
      </w:tr>
      <w:tr w:rsidR="00AA0963" w14:paraId="114688A9" w14:textId="77777777" w:rsidTr="0051063B">
        <w:tc>
          <w:tcPr>
            <w:tcW w:w="1147" w:type="dxa"/>
          </w:tcPr>
          <w:p w14:paraId="5C0B2A27" w14:textId="77777777" w:rsidR="00AA0963" w:rsidRDefault="00B33323">
            <w:pPr>
              <w:pStyle w:val="Compact"/>
              <w:jc w:val="center"/>
            </w:pPr>
            <w:r>
              <w:t>5</w:t>
            </w:r>
          </w:p>
        </w:tc>
        <w:tc>
          <w:tcPr>
            <w:tcW w:w="1951" w:type="dxa"/>
          </w:tcPr>
          <w:p w14:paraId="335D10B5" w14:textId="77777777" w:rsidR="00AA0963" w:rsidRDefault="00AA0963">
            <w:pPr>
              <w:pStyle w:val="Compact"/>
            </w:pPr>
          </w:p>
        </w:tc>
        <w:tc>
          <w:tcPr>
            <w:tcW w:w="1492" w:type="dxa"/>
          </w:tcPr>
          <w:p w14:paraId="1456B0DF" w14:textId="77777777" w:rsidR="00AA0963" w:rsidRDefault="00AA0963">
            <w:pPr>
              <w:pStyle w:val="Compact"/>
            </w:pPr>
          </w:p>
        </w:tc>
        <w:tc>
          <w:tcPr>
            <w:tcW w:w="1951" w:type="dxa"/>
          </w:tcPr>
          <w:p w14:paraId="5CCC0891" w14:textId="77777777" w:rsidR="00AA0963" w:rsidRDefault="00B33323">
            <w:pPr>
              <w:pStyle w:val="Compact"/>
            </w:pPr>
            <w:r>
              <w:t>%</w:t>
            </w:r>
          </w:p>
        </w:tc>
        <w:tc>
          <w:tcPr>
            <w:tcW w:w="1377" w:type="dxa"/>
          </w:tcPr>
          <w:p w14:paraId="1A718D4D" w14:textId="77777777" w:rsidR="00AA0963" w:rsidRDefault="00AA0963">
            <w:pPr>
              <w:pStyle w:val="Compact"/>
            </w:pPr>
          </w:p>
        </w:tc>
      </w:tr>
    </w:tbl>
    <w:p w14:paraId="59F56C06" w14:textId="77777777" w:rsidR="00AA0963" w:rsidRDefault="00B33323">
      <w:pPr>
        <w:pStyle w:val="Heading3"/>
      </w:pPr>
      <w:bookmarkStart w:id="18" w:name="giáo-viên-cần-quan-tâm-tỷ-lệ-vắng-cao"/>
      <w:bookmarkEnd w:id="17"/>
      <w:r>
        <w:t>2. Giáo viên c</w:t>
      </w:r>
      <w:r>
        <w:t>ầ</w:t>
      </w:r>
      <w:r>
        <w:t>n quan tâm (t</w:t>
      </w:r>
      <w:r>
        <w:t>ỷ</w:t>
      </w:r>
      <w:r>
        <w:t xml:space="preserve"> l</w:t>
      </w:r>
      <w:r>
        <w:t>ệ</w:t>
      </w:r>
      <w:r>
        <w:t xml:space="preserve"> v</w:t>
      </w:r>
      <w:r>
        <w:t>ắ</w:t>
      </w:r>
      <w:r>
        <w:t>ng cao)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77"/>
        <w:gridCol w:w="2035"/>
        <w:gridCol w:w="1556"/>
        <w:gridCol w:w="2035"/>
        <w:gridCol w:w="1197"/>
        <w:gridCol w:w="1676"/>
      </w:tblGrid>
      <w:tr w:rsidR="00AA0963" w14:paraId="7A756B9E" w14:textId="77777777" w:rsidTr="0051063B">
        <w:tc>
          <w:tcPr>
            <w:tcW w:w="891" w:type="dxa"/>
          </w:tcPr>
          <w:p w14:paraId="373DF799" w14:textId="77777777" w:rsidR="00AA0963" w:rsidRDefault="00B33323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683" w:type="dxa"/>
          </w:tcPr>
          <w:p w14:paraId="5F50851E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1287" w:type="dxa"/>
          </w:tcPr>
          <w:p w14:paraId="2F0FB640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xe</w:t>
            </w:r>
          </w:p>
        </w:tc>
        <w:tc>
          <w:tcPr>
            <w:tcW w:w="1683" w:type="dxa"/>
          </w:tcPr>
          <w:p w14:paraId="08CF93BD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1E636F03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1386" w:type="dxa"/>
          </w:tcPr>
          <w:p w14:paraId="67A68627" w14:textId="77777777" w:rsidR="00AA0963" w:rsidRDefault="00B33323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</w:tr>
      <w:tr w:rsidR="00AA0963" w14:paraId="2C1B614D" w14:textId="77777777" w:rsidTr="0051063B">
        <w:tc>
          <w:tcPr>
            <w:tcW w:w="891" w:type="dxa"/>
          </w:tcPr>
          <w:p w14:paraId="05AE8A5B" w14:textId="77777777" w:rsidR="00AA0963" w:rsidRDefault="00B33323">
            <w:pPr>
              <w:pStyle w:val="Compact"/>
              <w:jc w:val="center"/>
            </w:pPr>
            <w:r>
              <w:t>1</w:t>
            </w:r>
          </w:p>
        </w:tc>
        <w:tc>
          <w:tcPr>
            <w:tcW w:w="1683" w:type="dxa"/>
          </w:tcPr>
          <w:p w14:paraId="13FE8593" w14:textId="77777777" w:rsidR="00AA0963" w:rsidRDefault="00AA0963">
            <w:pPr>
              <w:pStyle w:val="Compact"/>
            </w:pPr>
          </w:p>
        </w:tc>
        <w:tc>
          <w:tcPr>
            <w:tcW w:w="1287" w:type="dxa"/>
          </w:tcPr>
          <w:p w14:paraId="26571AF1" w14:textId="77777777" w:rsidR="00AA0963" w:rsidRDefault="00AA0963">
            <w:pPr>
              <w:pStyle w:val="Compact"/>
            </w:pPr>
          </w:p>
        </w:tc>
        <w:tc>
          <w:tcPr>
            <w:tcW w:w="1683" w:type="dxa"/>
          </w:tcPr>
          <w:p w14:paraId="76B14E6A" w14:textId="77777777" w:rsidR="00AA0963" w:rsidRDefault="00AA0963">
            <w:pPr>
              <w:pStyle w:val="Compact"/>
            </w:pPr>
          </w:p>
        </w:tc>
        <w:tc>
          <w:tcPr>
            <w:tcW w:w="990" w:type="dxa"/>
          </w:tcPr>
          <w:p w14:paraId="0B1A2190" w14:textId="77777777" w:rsidR="00AA0963" w:rsidRDefault="00AA0963">
            <w:pPr>
              <w:pStyle w:val="Compact"/>
            </w:pPr>
          </w:p>
        </w:tc>
        <w:tc>
          <w:tcPr>
            <w:tcW w:w="1386" w:type="dxa"/>
          </w:tcPr>
          <w:p w14:paraId="048637E8" w14:textId="77777777" w:rsidR="00AA0963" w:rsidRDefault="00AA0963">
            <w:pPr>
              <w:pStyle w:val="Compact"/>
            </w:pPr>
          </w:p>
        </w:tc>
      </w:tr>
      <w:tr w:rsidR="00AA0963" w14:paraId="1256123D" w14:textId="77777777" w:rsidTr="0051063B">
        <w:tc>
          <w:tcPr>
            <w:tcW w:w="891" w:type="dxa"/>
          </w:tcPr>
          <w:p w14:paraId="31708C48" w14:textId="77777777" w:rsidR="00AA0963" w:rsidRDefault="00B33323">
            <w:pPr>
              <w:pStyle w:val="Compact"/>
              <w:jc w:val="center"/>
            </w:pPr>
            <w:r>
              <w:t>2</w:t>
            </w:r>
          </w:p>
        </w:tc>
        <w:tc>
          <w:tcPr>
            <w:tcW w:w="1683" w:type="dxa"/>
          </w:tcPr>
          <w:p w14:paraId="45C280AB" w14:textId="77777777" w:rsidR="00AA0963" w:rsidRDefault="00AA0963">
            <w:pPr>
              <w:pStyle w:val="Compact"/>
            </w:pPr>
          </w:p>
        </w:tc>
        <w:tc>
          <w:tcPr>
            <w:tcW w:w="1287" w:type="dxa"/>
          </w:tcPr>
          <w:p w14:paraId="51CF0A25" w14:textId="77777777" w:rsidR="00AA0963" w:rsidRDefault="00AA0963">
            <w:pPr>
              <w:pStyle w:val="Compact"/>
            </w:pPr>
          </w:p>
        </w:tc>
        <w:tc>
          <w:tcPr>
            <w:tcW w:w="1683" w:type="dxa"/>
          </w:tcPr>
          <w:p w14:paraId="0EC5081C" w14:textId="77777777" w:rsidR="00AA0963" w:rsidRDefault="00AA0963">
            <w:pPr>
              <w:pStyle w:val="Compact"/>
            </w:pPr>
          </w:p>
        </w:tc>
        <w:tc>
          <w:tcPr>
            <w:tcW w:w="990" w:type="dxa"/>
          </w:tcPr>
          <w:p w14:paraId="37D4C568" w14:textId="77777777" w:rsidR="00AA0963" w:rsidRDefault="00AA0963">
            <w:pPr>
              <w:pStyle w:val="Compact"/>
            </w:pPr>
          </w:p>
        </w:tc>
        <w:tc>
          <w:tcPr>
            <w:tcW w:w="1386" w:type="dxa"/>
          </w:tcPr>
          <w:p w14:paraId="78A5F933" w14:textId="77777777" w:rsidR="00AA0963" w:rsidRDefault="00AA0963">
            <w:pPr>
              <w:pStyle w:val="Compact"/>
            </w:pPr>
          </w:p>
        </w:tc>
      </w:tr>
      <w:tr w:rsidR="00AA0963" w14:paraId="66663296" w14:textId="77777777" w:rsidTr="0051063B">
        <w:tc>
          <w:tcPr>
            <w:tcW w:w="891" w:type="dxa"/>
          </w:tcPr>
          <w:p w14:paraId="0B06799E" w14:textId="77777777" w:rsidR="00AA0963" w:rsidRDefault="00B33323">
            <w:pPr>
              <w:pStyle w:val="Compact"/>
              <w:jc w:val="center"/>
            </w:pPr>
            <w:r>
              <w:t>3</w:t>
            </w:r>
          </w:p>
        </w:tc>
        <w:tc>
          <w:tcPr>
            <w:tcW w:w="1683" w:type="dxa"/>
          </w:tcPr>
          <w:p w14:paraId="12745281" w14:textId="77777777" w:rsidR="00AA0963" w:rsidRDefault="00AA0963">
            <w:pPr>
              <w:pStyle w:val="Compact"/>
            </w:pPr>
          </w:p>
        </w:tc>
        <w:tc>
          <w:tcPr>
            <w:tcW w:w="1287" w:type="dxa"/>
          </w:tcPr>
          <w:p w14:paraId="138DE9DF" w14:textId="77777777" w:rsidR="00AA0963" w:rsidRDefault="00AA0963">
            <w:pPr>
              <w:pStyle w:val="Compact"/>
            </w:pPr>
          </w:p>
        </w:tc>
        <w:tc>
          <w:tcPr>
            <w:tcW w:w="1683" w:type="dxa"/>
          </w:tcPr>
          <w:p w14:paraId="4651BCAB" w14:textId="77777777" w:rsidR="00AA0963" w:rsidRDefault="00AA0963">
            <w:pPr>
              <w:pStyle w:val="Compact"/>
            </w:pPr>
          </w:p>
        </w:tc>
        <w:tc>
          <w:tcPr>
            <w:tcW w:w="990" w:type="dxa"/>
          </w:tcPr>
          <w:p w14:paraId="48BFCFDA" w14:textId="77777777" w:rsidR="00AA0963" w:rsidRDefault="00AA0963">
            <w:pPr>
              <w:pStyle w:val="Compact"/>
            </w:pPr>
          </w:p>
        </w:tc>
        <w:tc>
          <w:tcPr>
            <w:tcW w:w="1386" w:type="dxa"/>
          </w:tcPr>
          <w:p w14:paraId="0195AEF9" w14:textId="77777777" w:rsidR="00AA0963" w:rsidRDefault="00AA0963">
            <w:pPr>
              <w:pStyle w:val="Compact"/>
            </w:pPr>
          </w:p>
        </w:tc>
      </w:tr>
    </w:tbl>
    <w:p w14:paraId="79AFA42B" w14:textId="77777777" w:rsidR="00AA0963" w:rsidRDefault="00B33323">
      <w:r>
        <w:pict w14:anchorId="61AC2F0D">
          <v:rect id="_x0000_i1044" style="width:0;height:1.5pt" o:hralign="center" o:hrstd="t" o:hr="t"/>
        </w:pict>
      </w:r>
    </w:p>
    <w:p w14:paraId="6239FEB4" w14:textId="77777777" w:rsidR="00AA0963" w:rsidRDefault="00B33323">
      <w:pPr>
        <w:pStyle w:val="Heading2"/>
      </w:pPr>
      <w:bookmarkStart w:id="19" w:name="vii.-xác-nhận"/>
      <w:bookmarkEnd w:id="16"/>
      <w:bookmarkEnd w:id="18"/>
      <w:r>
        <w:lastRenderedPageBreak/>
        <w:t>VII. XÁC NH</w:t>
      </w:r>
      <w:r>
        <w:t>Ậ</w:t>
      </w:r>
      <w:r>
        <w:t>N</w:t>
      </w:r>
    </w:p>
    <w:p w14:paraId="65ED2D9C" w14:textId="77777777" w:rsidR="00AA0963" w:rsidRDefault="00B33323">
      <w:pPr>
        <w:pStyle w:val="Heading3"/>
      </w:pPr>
      <w:bookmarkStart w:id="20" w:name="người-lập-biểu-mẫu"/>
      <w:r>
        <w:t>1. Ngư</w:t>
      </w:r>
      <w:r>
        <w:t>ờ</w:t>
      </w:r>
      <w:r>
        <w:t>i l</w:t>
      </w:r>
      <w:r>
        <w:t>ậ</w:t>
      </w:r>
      <w:r>
        <w:t>p bi</w:t>
      </w:r>
      <w:r>
        <w:t>ể</w:t>
      </w:r>
      <w:r>
        <w:t>u m</w:t>
      </w:r>
      <w:r>
        <w:t>ẫ</w:t>
      </w:r>
      <w:r>
        <w:t>u</w:t>
      </w:r>
    </w:p>
    <w:p w14:paraId="56FB9AED" w14:textId="77777777" w:rsidR="00AA0963" w:rsidRDefault="00B33323">
      <w:pPr>
        <w:pStyle w:val="Compact"/>
        <w:numPr>
          <w:ilvl w:val="0"/>
          <w:numId w:val="4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0D736D76" w14:textId="77777777" w:rsidR="00AA0963" w:rsidRDefault="00B33323">
      <w:pPr>
        <w:pStyle w:val="Compact"/>
        <w:numPr>
          <w:ilvl w:val="0"/>
          <w:numId w:val="4"/>
        </w:numPr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t>: ____________________________________________________</w:t>
      </w:r>
    </w:p>
    <w:p w14:paraId="203B08E8" w14:textId="77777777" w:rsidR="00AA0963" w:rsidRDefault="00B33323">
      <w:pPr>
        <w:pStyle w:val="Compact"/>
        <w:numPr>
          <w:ilvl w:val="0"/>
          <w:numId w:val="4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13D1793C" w14:textId="77777777" w:rsidR="00AA0963" w:rsidRDefault="00B33323">
      <w:pPr>
        <w:pStyle w:val="Compact"/>
        <w:numPr>
          <w:ilvl w:val="0"/>
          <w:numId w:val="4"/>
        </w:numPr>
      </w:pPr>
      <w:r>
        <w:rPr>
          <w:b/>
          <w:bCs/>
        </w:rPr>
        <w:t>Ngày</w:t>
      </w:r>
      <w:r>
        <w:t>: ____/____/________</w:t>
      </w:r>
    </w:p>
    <w:p w14:paraId="6624BB2D" w14:textId="77777777" w:rsidR="00AA0963" w:rsidRDefault="00B33323">
      <w:pPr>
        <w:pStyle w:val="Heading3"/>
      </w:pPr>
      <w:bookmarkStart w:id="21" w:name="trưởng-bộ-phận-xe-đưa-đón"/>
      <w:bookmarkEnd w:id="20"/>
      <w:r>
        <w:t>2. 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 Xe đưa đón</w:t>
      </w:r>
    </w:p>
    <w:p w14:paraId="2A2D9905" w14:textId="77777777" w:rsidR="00AA0963" w:rsidRDefault="00B33323">
      <w:pPr>
        <w:pStyle w:val="Compact"/>
        <w:numPr>
          <w:ilvl w:val="0"/>
          <w:numId w:val="5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32542F55" w14:textId="77777777" w:rsidR="00AA0963" w:rsidRDefault="00B33323">
      <w:pPr>
        <w:pStyle w:val="Compact"/>
        <w:numPr>
          <w:ilvl w:val="0"/>
          <w:numId w:val="5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62A8938A" w14:textId="77777777" w:rsidR="00AA0963" w:rsidRDefault="00B33323">
      <w:pPr>
        <w:pStyle w:val="Compact"/>
        <w:numPr>
          <w:ilvl w:val="0"/>
          <w:numId w:val="5"/>
        </w:numPr>
      </w:pPr>
      <w:r>
        <w:rPr>
          <w:b/>
          <w:bCs/>
        </w:rPr>
        <w:t>Ngày</w:t>
      </w:r>
      <w:r>
        <w:t>: ____/____/________</w:t>
      </w:r>
    </w:p>
    <w:p w14:paraId="7830EFCB" w14:textId="77777777" w:rsidR="00AA0963" w:rsidRDefault="00B33323">
      <w:pPr>
        <w:pStyle w:val="Compact"/>
        <w:numPr>
          <w:ilvl w:val="0"/>
          <w:numId w:val="5"/>
        </w:numPr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</w:t>
      </w:r>
      <w:r>
        <w:t>:</w:t>
      </w:r>
    </w:p>
    <w:p w14:paraId="086C36B6" w14:textId="77777777" w:rsidR="00AA0963" w:rsidRDefault="00B33323">
      <w:r>
        <w:pict w14:anchorId="25960314">
          <v:rect id="_x0000_i1045" style="width:0;height:1.5pt" o:hralign="center" o:hrstd="t" o:hr="t"/>
        </w:pict>
      </w:r>
    </w:p>
    <w:p w14:paraId="3A7B9040" w14:textId="77777777" w:rsidR="00AA0963" w:rsidRDefault="00B33323">
      <w:r>
        <w:pict w14:anchorId="0700EBB0">
          <v:rect id="_x0000_i1046" style="width:0;height:1.5pt" o:hralign="center" o:hrstd="t" o:hr="t"/>
        </w:pict>
      </w:r>
    </w:p>
    <w:p w14:paraId="3159C091" w14:textId="77777777" w:rsidR="00AA0963" w:rsidRDefault="00B33323">
      <w:pPr>
        <w:pStyle w:val="Heading3"/>
      </w:pPr>
      <w:bookmarkStart w:id="22" w:name="phó-hiệu-trưởnghiệu-trưởng"/>
      <w:bookmarkEnd w:id="21"/>
      <w:r>
        <w:t>3. Phó Hi</w:t>
      </w:r>
      <w:r>
        <w:t>ệ</w:t>
      </w:r>
      <w:r>
        <w:t>u trư</w:t>
      </w:r>
      <w:r>
        <w:t>ở</w:t>
      </w:r>
      <w:r>
        <w:t>ng/Hi</w:t>
      </w:r>
      <w:r>
        <w:t>ệ</w:t>
      </w:r>
      <w:r>
        <w:t>u trư</w:t>
      </w:r>
      <w:r>
        <w:t>ở</w:t>
      </w:r>
      <w:r>
        <w:t>ng</w:t>
      </w:r>
    </w:p>
    <w:p w14:paraId="5B3D41EE" w14:textId="77777777" w:rsidR="00AA0963" w:rsidRDefault="00B33323">
      <w:pPr>
        <w:pStyle w:val="Compact"/>
        <w:numPr>
          <w:ilvl w:val="0"/>
          <w:numId w:val="6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</w:t>
      </w:r>
      <w:r>
        <w:t>____________________________</w:t>
      </w:r>
    </w:p>
    <w:p w14:paraId="58173DB2" w14:textId="77777777" w:rsidR="00AA0963" w:rsidRDefault="00B33323">
      <w:pPr>
        <w:pStyle w:val="Compact"/>
        <w:numPr>
          <w:ilvl w:val="0"/>
          <w:numId w:val="6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0EA6C7A2" w14:textId="77777777" w:rsidR="00AA0963" w:rsidRDefault="00B33323">
      <w:pPr>
        <w:pStyle w:val="Compact"/>
        <w:numPr>
          <w:ilvl w:val="0"/>
          <w:numId w:val="6"/>
        </w:numPr>
      </w:pPr>
      <w:r>
        <w:rPr>
          <w:b/>
          <w:bCs/>
        </w:rPr>
        <w:t>Ngày</w:t>
      </w:r>
      <w:r>
        <w:t>: ____/____/________</w:t>
      </w:r>
    </w:p>
    <w:p w14:paraId="2F454FE5" w14:textId="77777777" w:rsidR="00AA0963" w:rsidRDefault="00B33323">
      <w:pPr>
        <w:pStyle w:val="Compact"/>
        <w:numPr>
          <w:ilvl w:val="0"/>
          <w:numId w:val="6"/>
        </w:numPr>
      </w:pPr>
      <w:r>
        <w:rPr>
          <w:b/>
          <w:bCs/>
        </w:rPr>
        <w:t>Ý ki</w:t>
      </w:r>
      <w:r>
        <w:rPr>
          <w:b/>
          <w:bCs/>
        </w:rPr>
        <w:t>ế</w:t>
      </w:r>
      <w:r>
        <w:rPr>
          <w:b/>
          <w:bCs/>
        </w:rPr>
        <w:t>n ch</w:t>
      </w:r>
      <w:r>
        <w:rPr>
          <w:b/>
          <w:bCs/>
        </w:rPr>
        <w:t>ỉ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o</w:t>
      </w:r>
      <w:r>
        <w:t>:</w:t>
      </w:r>
    </w:p>
    <w:p w14:paraId="1116C6F5" w14:textId="77777777" w:rsidR="00AA0963" w:rsidRDefault="00B33323">
      <w:r>
        <w:pict w14:anchorId="495E751C">
          <v:rect id="_x0000_i1047" style="width:0;height:1.5pt" o:hralign="center" o:hrstd="t" o:hr="t"/>
        </w:pict>
      </w:r>
    </w:p>
    <w:p w14:paraId="31DB5269" w14:textId="77777777" w:rsidR="00AA0963" w:rsidRDefault="00B33323">
      <w:r>
        <w:pict w14:anchorId="47BF9986">
          <v:rect id="_x0000_i1048" style="width:0;height:1.5pt" o:hralign="center" o:hrstd="t" o:hr="t"/>
        </w:pict>
      </w:r>
    </w:p>
    <w:p w14:paraId="45F562D5" w14:textId="77777777" w:rsidR="00AA0963" w:rsidRDefault="00B33323">
      <w:r>
        <w:pict w14:anchorId="1C71882B">
          <v:rect id="_x0000_i1049" style="width:0;height:1.5pt" o:hralign="center" o:hrstd="t" o:hr="t"/>
        </w:pict>
      </w:r>
    </w:p>
    <w:p w14:paraId="71DD534D" w14:textId="77777777" w:rsidR="00AA0963" w:rsidRDefault="00B33323">
      <w:r>
        <w:pict w14:anchorId="4A818EF8">
          <v:rect id="_x0000_i1050" style="width:0;height:1.5pt" o:hralign="center" o:hrstd="t" o:hr="t"/>
        </w:pict>
      </w:r>
    </w:p>
    <w:p w14:paraId="52D1AD94" w14:textId="77777777" w:rsidR="00AA0963" w:rsidRDefault="00B33323">
      <w:pPr>
        <w:pStyle w:val="FirstParagraph"/>
      </w:pPr>
      <w:r>
        <w:rPr>
          <w:b/>
          <w:bCs/>
        </w:rPr>
        <w:t>Lưu ý:</w:t>
      </w:r>
      <w:r>
        <w:t xml:space="preserve"> - Bi</w:t>
      </w:r>
      <w:r>
        <w:t>ể</w:t>
      </w:r>
      <w:r>
        <w:t>u m</w:t>
      </w:r>
      <w:r>
        <w:t>ẫ</w:t>
      </w:r>
      <w:r>
        <w:t>u này đư</w:t>
      </w:r>
      <w:r>
        <w:t>ợ</w:t>
      </w:r>
      <w:r>
        <w:t>c l</w:t>
      </w:r>
      <w:r>
        <w:t>ậ</w:t>
      </w:r>
      <w:r>
        <w:t>p vào cu</w:t>
      </w:r>
      <w:r>
        <w:t>ố</w:t>
      </w:r>
      <w:r>
        <w:t>i m</w:t>
      </w:r>
      <w:r>
        <w:t>ỗ</w:t>
      </w:r>
      <w:r>
        <w:t xml:space="preserve">i tháng </w:t>
      </w:r>
      <w:r>
        <w:t>- Ph</w:t>
      </w:r>
      <w:r>
        <w:t>ả</w:t>
      </w:r>
      <w:r>
        <w:t>i đư</w:t>
      </w:r>
      <w:r>
        <w:t>ợ</w:t>
      </w:r>
      <w:r>
        <w:t>c n</w:t>
      </w:r>
      <w:r>
        <w:t>ộ</w:t>
      </w:r>
      <w:r>
        <w:t>p cho Ban Giám hi</w:t>
      </w:r>
      <w:r>
        <w:t>ệ</w:t>
      </w:r>
      <w:r>
        <w:t>u trư</w:t>
      </w:r>
      <w:r>
        <w:t>ớ</w:t>
      </w:r>
      <w:r>
        <w:t>c ngày 05 c</w:t>
      </w:r>
      <w:r>
        <w:t>ủ</w:t>
      </w:r>
      <w:r>
        <w:t>a tháng ti</w:t>
      </w:r>
      <w:r>
        <w:t>ế</w:t>
      </w:r>
      <w:r>
        <w:t>p theo - B</w:t>
      </w:r>
      <w:r>
        <w:t>ả</w:t>
      </w:r>
      <w:r>
        <w:t>o qu</w:t>
      </w:r>
      <w:r>
        <w:t>ả</w:t>
      </w:r>
      <w:r>
        <w:t>n trong h</w:t>
      </w:r>
      <w:r>
        <w:t>ồ</w:t>
      </w:r>
      <w:r>
        <w:t xml:space="preserve"> sơ ít nh</w:t>
      </w:r>
      <w:r>
        <w:t>ấ</w:t>
      </w:r>
      <w:r>
        <w:t>t 02 năm - D</w:t>
      </w:r>
      <w:r>
        <w:t>ữ</w:t>
      </w:r>
      <w:r>
        <w:t xml:space="preserve"> li</w:t>
      </w:r>
      <w:r>
        <w:t>ệ</w:t>
      </w:r>
      <w:r>
        <w:t>u này s</w:t>
      </w:r>
      <w:r>
        <w:t>ẽ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đánh giá KPI và khen thư</w:t>
      </w:r>
      <w:r>
        <w:t>ở</w:t>
      </w:r>
      <w:r>
        <w:t>ng cu</w:t>
      </w:r>
      <w:r>
        <w:t>ố</w:t>
      </w:r>
      <w:r>
        <w:t>i năm</w:t>
      </w:r>
      <w:bookmarkEnd w:id="0"/>
      <w:bookmarkEnd w:id="19"/>
      <w:bookmarkEnd w:id="22"/>
    </w:p>
    <w:sectPr w:rsidR="00AA096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A957B" w14:textId="77777777" w:rsidR="00B33323" w:rsidRDefault="00B33323" w:rsidP="0051063B">
      <w:pPr>
        <w:spacing w:line="240" w:lineRule="auto"/>
      </w:pPr>
      <w:r>
        <w:separator/>
      </w:r>
    </w:p>
  </w:endnote>
  <w:endnote w:type="continuationSeparator" w:id="0">
    <w:p w14:paraId="58AD7844" w14:textId="77777777" w:rsidR="00B33323" w:rsidRDefault="00B33323" w:rsidP="005106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6729E" w14:textId="77777777" w:rsidR="00B33323" w:rsidRDefault="00B33323" w:rsidP="0051063B">
      <w:pPr>
        <w:spacing w:line="240" w:lineRule="auto"/>
      </w:pPr>
      <w:r>
        <w:separator/>
      </w:r>
    </w:p>
  </w:footnote>
  <w:footnote w:type="continuationSeparator" w:id="0">
    <w:p w14:paraId="7A84FF6A" w14:textId="77777777" w:rsidR="00B33323" w:rsidRDefault="00B33323" w:rsidP="005106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1A494" w14:textId="5502B0F1" w:rsidR="0051063B" w:rsidRDefault="0051063B" w:rsidP="0051063B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A6E3754" wp14:editId="505B2E0E">
          <wp:simplePos x="0" y="0"/>
          <wp:positionH relativeFrom="column">
            <wp:posOffset>-373955</wp:posOffset>
          </wp:positionH>
          <wp:positionV relativeFrom="paragraph">
            <wp:posOffset>-322640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8B9EA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98829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FAD5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963"/>
    <w:rsid w:val="0051063B"/>
    <w:rsid w:val="00AA0963"/>
    <w:rsid w:val="00B3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3F21C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063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063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063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063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1063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1063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1063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1063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3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063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1063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063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063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3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1063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1063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1063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63B"/>
    <w:rPr>
      <w:rFonts w:ascii="Times New Roman" w:hAnsi="Times New Roman"/>
      <w:szCs w:val="22"/>
    </w:rPr>
  </w:style>
  <w:style w:type="character" w:styleId="Emphasis">
    <w:name w:val="Emphasis"/>
    <w:rsid w:val="0051063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1063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1063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1063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1063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2026-01-29T02:39:00Z</dcterms:created>
  <dcterms:modified xsi:type="dcterms:W3CDTF">2026-01-29T02:39:00Z</dcterms:modified>
</cp:coreProperties>
</file>