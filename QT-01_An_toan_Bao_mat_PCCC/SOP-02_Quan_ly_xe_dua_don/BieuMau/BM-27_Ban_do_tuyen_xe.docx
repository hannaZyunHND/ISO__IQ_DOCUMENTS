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9759" w14:textId="77777777" w:rsidR="00B67D50" w:rsidRDefault="008A0358" w:rsidP="00062DCD">
      <w:pPr>
        <w:pStyle w:val="Title"/>
      </w:pPr>
      <w:bookmarkStart w:id="0" w:name="bm-27-bản-đồ-tuyến-xe"/>
      <w:r>
        <w:t>BM-27: B</w:t>
      </w:r>
      <w:r>
        <w:t>Ả</w:t>
      </w:r>
      <w:r>
        <w:t>N Đ</w:t>
      </w:r>
      <w:r>
        <w:t>Ồ</w:t>
      </w:r>
      <w:r>
        <w:t xml:space="preserve"> TUY</w:t>
      </w:r>
      <w:r>
        <w:t>Ế</w:t>
      </w:r>
      <w:r>
        <w:t>N XE</w:t>
      </w:r>
    </w:p>
    <w:p w14:paraId="6737100A" w14:textId="77777777" w:rsidR="00B67D50" w:rsidRDefault="008A0358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QT-01-SOP-02-BM-27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66F4040" w14:textId="77777777" w:rsidR="00B67D50" w:rsidRDefault="008A0358">
      <w:r>
        <w:pict w14:anchorId="26A82BCD">
          <v:rect id="_x0000_i1025" style="width:0;height:1.5pt" o:hralign="center" o:hrstd="t" o:hr="t"/>
        </w:pict>
      </w:r>
    </w:p>
    <w:p w14:paraId="3500B151" w14:textId="77777777" w:rsidR="00B67D50" w:rsidRDefault="008A0358">
      <w:pPr>
        <w:pStyle w:val="Heading2"/>
      </w:pPr>
      <w:bookmarkStart w:id="1" w:name="thông-tin-tuyến-xe"/>
      <w:r>
        <w:t>THÔNG TIN TUY</w:t>
      </w:r>
      <w:r>
        <w:t>Ế</w:t>
      </w:r>
      <w:r>
        <w:t>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157"/>
      </w:tblGrid>
      <w:tr w:rsidR="00B67D50" w14:paraId="7D6499A7" w14:textId="77777777" w:rsidTr="00062DCD">
        <w:tc>
          <w:tcPr>
            <w:tcW w:w="0" w:type="auto"/>
          </w:tcPr>
          <w:p w14:paraId="769F30A3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419D09A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67D50" w14:paraId="2EFE03B3" w14:textId="77777777" w:rsidTr="00062DCD">
        <w:tc>
          <w:tcPr>
            <w:tcW w:w="0" w:type="auto"/>
          </w:tcPr>
          <w:p w14:paraId="1767A996" w14:textId="77777777" w:rsidR="00B67D50" w:rsidRDefault="008A0358">
            <w:pPr>
              <w:pStyle w:val="Compact"/>
            </w:pPr>
            <w:r>
              <w:t>Mã 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7EE1942A" w14:textId="77777777" w:rsidR="00B67D50" w:rsidRDefault="00B67D50">
            <w:pPr>
              <w:pStyle w:val="Compact"/>
            </w:pPr>
          </w:p>
        </w:tc>
      </w:tr>
      <w:tr w:rsidR="00B67D50" w14:paraId="5A395CDA" w14:textId="77777777" w:rsidTr="00062DCD">
        <w:tc>
          <w:tcPr>
            <w:tcW w:w="0" w:type="auto"/>
          </w:tcPr>
          <w:p w14:paraId="61E0A7FE" w14:textId="77777777" w:rsidR="00B67D50" w:rsidRDefault="008A0358">
            <w:pPr>
              <w:pStyle w:val="Compact"/>
            </w:pPr>
            <w:r>
              <w:t>Tên 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02999D6F" w14:textId="77777777" w:rsidR="00B67D50" w:rsidRDefault="00B67D50">
            <w:pPr>
              <w:pStyle w:val="Compact"/>
            </w:pPr>
          </w:p>
        </w:tc>
      </w:tr>
      <w:tr w:rsidR="00B67D50" w14:paraId="580590A1" w14:textId="77777777" w:rsidTr="00062DCD">
        <w:tc>
          <w:tcPr>
            <w:tcW w:w="0" w:type="auto"/>
          </w:tcPr>
          <w:p w14:paraId="65ABF382" w14:textId="77777777" w:rsidR="00B67D50" w:rsidRDefault="008A0358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10A9AAAE" w14:textId="77777777" w:rsidR="00B67D50" w:rsidRDefault="00B67D50">
            <w:pPr>
              <w:pStyle w:val="Compact"/>
            </w:pPr>
          </w:p>
        </w:tc>
      </w:tr>
      <w:tr w:rsidR="00B67D50" w14:paraId="27BB9C88" w14:textId="77777777" w:rsidTr="00062DCD">
        <w:tc>
          <w:tcPr>
            <w:tcW w:w="0" w:type="auto"/>
          </w:tcPr>
          <w:p w14:paraId="688A4BE6" w14:textId="77777777" w:rsidR="00B67D50" w:rsidRDefault="008A0358">
            <w:pPr>
              <w:pStyle w:val="Compact"/>
            </w:pPr>
            <w:r>
              <w:t>Tài x</w:t>
            </w:r>
            <w:r>
              <w:t>ế</w:t>
            </w:r>
          </w:p>
        </w:tc>
        <w:tc>
          <w:tcPr>
            <w:tcW w:w="0" w:type="auto"/>
          </w:tcPr>
          <w:p w14:paraId="1C8EA779" w14:textId="77777777" w:rsidR="00B67D50" w:rsidRDefault="00B67D50">
            <w:pPr>
              <w:pStyle w:val="Compact"/>
            </w:pPr>
          </w:p>
        </w:tc>
      </w:tr>
      <w:tr w:rsidR="00B67D50" w14:paraId="7D73F1CD" w14:textId="77777777" w:rsidTr="00062DCD">
        <w:tc>
          <w:tcPr>
            <w:tcW w:w="0" w:type="auto"/>
          </w:tcPr>
          <w:p w14:paraId="6370E37F" w14:textId="77777777" w:rsidR="00B67D50" w:rsidRDefault="008A0358">
            <w:pPr>
              <w:pStyle w:val="Compact"/>
            </w:pPr>
            <w:r>
              <w:t>Nhân viên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  <w:tc>
          <w:tcPr>
            <w:tcW w:w="0" w:type="auto"/>
          </w:tcPr>
          <w:p w14:paraId="7CD47405" w14:textId="77777777" w:rsidR="00B67D50" w:rsidRDefault="00B67D50">
            <w:pPr>
              <w:pStyle w:val="Compact"/>
            </w:pPr>
          </w:p>
        </w:tc>
      </w:tr>
      <w:tr w:rsidR="00B67D50" w14:paraId="4CD686C5" w14:textId="77777777" w:rsidTr="00062DCD">
        <w:tc>
          <w:tcPr>
            <w:tcW w:w="0" w:type="auto"/>
          </w:tcPr>
          <w:p w14:paraId="64104DC4" w14:textId="77777777" w:rsidR="00B67D50" w:rsidRDefault="008A0358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608441A0" w14:textId="77777777" w:rsidR="00B67D50" w:rsidRDefault="00B67D50">
            <w:pPr>
              <w:pStyle w:val="Compact"/>
            </w:pPr>
          </w:p>
        </w:tc>
      </w:tr>
    </w:tbl>
    <w:p w14:paraId="5CFCFFC4" w14:textId="77777777" w:rsidR="00B67D50" w:rsidRDefault="008A0358">
      <w:pPr>
        <w:pStyle w:val="Heading2"/>
      </w:pPr>
      <w:bookmarkStart w:id="2" w:name="lộ-trình-tuyến"/>
      <w:bookmarkEnd w:id="1"/>
      <w:r>
        <w:t>L</w:t>
      </w:r>
      <w:r>
        <w:t>Ộ</w:t>
      </w:r>
      <w:r>
        <w:t xml:space="preserve"> TRÌNH TUY</w:t>
      </w:r>
      <w:r>
        <w:t>Ế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B67D50" w14:paraId="73DE1A14" w14:textId="77777777" w:rsidTr="00062DCD">
        <w:tc>
          <w:tcPr>
            <w:tcW w:w="1320" w:type="dxa"/>
          </w:tcPr>
          <w:p w14:paraId="70ECF7FD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4DF2936E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đón</w:t>
            </w:r>
          </w:p>
        </w:tc>
        <w:tc>
          <w:tcPr>
            <w:tcW w:w="1320" w:type="dxa"/>
          </w:tcPr>
          <w:p w14:paraId="6E0EB9CD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1320" w:type="dxa"/>
          </w:tcPr>
          <w:p w14:paraId="45FADB51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đón</w:t>
            </w:r>
          </w:p>
        </w:tc>
        <w:tc>
          <w:tcPr>
            <w:tcW w:w="1320" w:type="dxa"/>
          </w:tcPr>
          <w:p w14:paraId="43BC975B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1320" w:type="dxa"/>
          </w:tcPr>
          <w:p w14:paraId="35074B3C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67D50" w14:paraId="3BBBD222" w14:textId="77777777" w:rsidTr="00062DCD">
        <w:tc>
          <w:tcPr>
            <w:tcW w:w="1320" w:type="dxa"/>
          </w:tcPr>
          <w:p w14:paraId="2A9B76F0" w14:textId="77777777" w:rsidR="00B67D50" w:rsidRDefault="008A0358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292EB0D4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7F426E1C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328711BF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02C0A3AF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33541524" w14:textId="77777777" w:rsidR="00B67D50" w:rsidRDefault="00B67D50">
            <w:pPr>
              <w:pStyle w:val="Compact"/>
            </w:pPr>
          </w:p>
        </w:tc>
      </w:tr>
      <w:tr w:rsidR="00B67D50" w14:paraId="7991363F" w14:textId="77777777" w:rsidTr="00062DCD">
        <w:tc>
          <w:tcPr>
            <w:tcW w:w="1320" w:type="dxa"/>
          </w:tcPr>
          <w:p w14:paraId="2F793AD8" w14:textId="77777777" w:rsidR="00B67D50" w:rsidRDefault="008A0358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58D337CD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3A108A51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27970CE9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68D7050F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BE9F60E" w14:textId="77777777" w:rsidR="00B67D50" w:rsidRDefault="00B67D50">
            <w:pPr>
              <w:pStyle w:val="Compact"/>
            </w:pPr>
          </w:p>
        </w:tc>
      </w:tr>
      <w:tr w:rsidR="00B67D50" w14:paraId="339B6AED" w14:textId="77777777" w:rsidTr="00062DCD">
        <w:tc>
          <w:tcPr>
            <w:tcW w:w="1320" w:type="dxa"/>
          </w:tcPr>
          <w:p w14:paraId="52DB13CF" w14:textId="77777777" w:rsidR="00B67D50" w:rsidRDefault="008A0358">
            <w:pPr>
              <w:pStyle w:val="Compact"/>
            </w:pPr>
            <w:r>
              <w:t>3</w:t>
            </w:r>
          </w:p>
        </w:tc>
        <w:tc>
          <w:tcPr>
            <w:tcW w:w="1320" w:type="dxa"/>
          </w:tcPr>
          <w:p w14:paraId="3993CF08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767A2FC8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48880F9B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26CB8234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684ED703" w14:textId="77777777" w:rsidR="00B67D50" w:rsidRDefault="00B67D50">
            <w:pPr>
              <w:pStyle w:val="Compact"/>
            </w:pPr>
          </w:p>
        </w:tc>
      </w:tr>
      <w:tr w:rsidR="00B67D50" w14:paraId="1F46FEA9" w14:textId="77777777" w:rsidTr="00062DCD">
        <w:tc>
          <w:tcPr>
            <w:tcW w:w="1320" w:type="dxa"/>
          </w:tcPr>
          <w:p w14:paraId="6C61E1F5" w14:textId="77777777" w:rsidR="00B67D50" w:rsidRDefault="008A0358">
            <w:pPr>
              <w:pStyle w:val="Compact"/>
            </w:pPr>
            <w:r>
              <w:t>4</w:t>
            </w:r>
          </w:p>
        </w:tc>
        <w:tc>
          <w:tcPr>
            <w:tcW w:w="1320" w:type="dxa"/>
          </w:tcPr>
          <w:p w14:paraId="0226685F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67EBB70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6E970A3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492E97F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63145D2A" w14:textId="77777777" w:rsidR="00B67D50" w:rsidRDefault="00B67D50">
            <w:pPr>
              <w:pStyle w:val="Compact"/>
            </w:pPr>
          </w:p>
        </w:tc>
      </w:tr>
      <w:tr w:rsidR="00B67D50" w14:paraId="6285CB96" w14:textId="77777777" w:rsidTr="00062DCD">
        <w:tc>
          <w:tcPr>
            <w:tcW w:w="1320" w:type="dxa"/>
          </w:tcPr>
          <w:p w14:paraId="01A44A2D" w14:textId="77777777" w:rsidR="00B67D50" w:rsidRDefault="008A0358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14:paraId="16BE5D58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200FA6E7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382B829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8DFBCA0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5A53F90A" w14:textId="77777777" w:rsidR="00B67D50" w:rsidRDefault="00B67D50">
            <w:pPr>
              <w:pStyle w:val="Compact"/>
            </w:pPr>
          </w:p>
        </w:tc>
      </w:tr>
      <w:tr w:rsidR="00B67D50" w14:paraId="0AD052DF" w14:textId="77777777" w:rsidTr="00062DCD">
        <w:tc>
          <w:tcPr>
            <w:tcW w:w="1320" w:type="dxa"/>
          </w:tcPr>
          <w:p w14:paraId="41E01EA5" w14:textId="77777777" w:rsidR="00B67D50" w:rsidRDefault="008A0358">
            <w:pPr>
              <w:pStyle w:val="Compact"/>
            </w:pPr>
            <w:r>
              <w:t>6</w:t>
            </w:r>
          </w:p>
        </w:tc>
        <w:tc>
          <w:tcPr>
            <w:tcW w:w="1320" w:type="dxa"/>
          </w:tcPr>
          <w:p w14:paraId="4E048206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DFCF11B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0BBA52E2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060A52D1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5517BD91" w14:textId="77777777" w:rsidR="00B67D50" w:rsidRDefault="00B67D50">
            <w:pPr>
              <w:pStyle w:val="Compact"/>
            </w:pPr>
          </w:p>
        </w:tc>
      </w:tr>
      <w:tr w:rsidR="00B67D50" w14:paraId="03B906EE" w14:textId="77777777" w:rsidTr="00062DCD">
        <w:tc>
          <w:tcPr>
            <w:tcW w:w="1320" w:type="dxa"/>
          </w:tcPr>
          <w:p w14:paraId="7507FDC4" w14:textId="77777777" w:rsidR="00B67D50" w:rsidRDefault="008A0358">
            <w:pPr>
              <w:pStyle w:val="Compact"/>
            </w:pPr>
            <w:r>
              <w:t>7</w:t>
            </w:r>
          </w:p>
        </w:tc>
        <w:tc>
          <w:tcPr>
            <w:tcW w:w="1320" w:type="dxa"/>
          </w:tcPr>
          <w:p w14:paraId="4E9F305A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4C0ED91E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70AC275E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76F2854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E6AD6A4" w14:textId="77777777" w:rsidR="00B67D50" w:rsidRDefault="00B67D50">
            <w:pPr>
              <w:pStyle w:val="Compact"/>
            </w:pPr>
          </w:p>
        </w:tc>
      </w:tr>
      <w:tr w:rsidR="00B67D50" w14:paraId="67767B5E" w14:textId="77777777" w:rsidTr="00062DCD">
        <w:tc>
          <w:tcPr>
            <w:tcW w:w="1320" w:type="dxa"/>
          </w:tcPr>
          <w:p w14:paraId="6C4B9886" w14:textId="77777777" w:rsidR="00B67D50" w:rsidRDefault="008A0358">
            <w:pPr>
              <w:pStyle w:val="Compact"/>
            </w:pPr>
            <w:r>
              <w:t>8</w:t>
            </w:r>
          </w:p>
        </w:tc>
        <w:tc>
          <w:tcPr>
            <w:tcW w:w="1320" w:type="dxa"/>
          </w:tcPr>
          <w:p w14:paraId="2B273222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9BB1A18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39E4D918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1B694769" w14:textId="77777777" w:rsidR="00B67D50" w:rsidRDefault="00B67D50">
            <w:pPr>
              <w:pStyle w:val="Compact"/>
            </w:pPr>
          </w:p>
        </w:tc>
        <w:tc>
          <w:tcPr>
            <w:tcW w:w="1320" w:type="dxa"/>
          </w:tcPr>
          <w:p w14:paraId="30E54AE2" w14:textId="77777777" w:rsidR="00B67D50" w:rsidRDefault="00B67D50">
            <w:pPr>
              <w:pStyle w:val="Compact"/>
            </w:pPr>
          </w:p>
        </w:tc>
      </w:tr>
    </w:tbl>
    <w:p w14:paraId="4767B8FD" w14:textId="77777777" w:rsidR="00B67D50" w:rsidRDefault="008A0358">
      <w:pPr>
        <w:pStyle w:val="Heading2"/>
      </w:pPr>
      <w:bookmarkStart w:id="3" w:name="thời-gian-vận-hành"/>
      <w:bookmarkEnd w:id="2"/>
      <w:r>
        <w:lastRenderedPageBreak/>
        <w:t>TH</w:t>
      </w:r>
      <w:r>
        <w:t>Ờ</w:t>
      </w:r>
      <w:r>
        <w:t>I GIAN V</w:t>
      </w:r>
      <w:r>
        <w:t>Ậ</w:t>
      </w:r>
      <w:r>
        <w:t>N HÀNH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67D50" w14:paraId="00A181A3" w14:textId="77777777" w:rsidTr="00062DCD">
        <w:tc>
          <w:tcPr>
            <w:tcW w:w="1980" w:type="dxa"/>
          </w:tcPr>
          <w:p w14:paraId="713094B4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Bu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6FC5B293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phát</w:t>
            </w:r>
          </w:p>
        </w:tc>
        <w:tc>
          <w:tcPr>
            <w:tcW w:w="1980" w:type="dxa"/>
          </w:tcPr>
          <w:p w14:paraId="0E60B4E8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2F08D35E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</w:tr>
      <w:tr w:rsidR="00B67D50" w14:paraId="4909562A" w14:textId="77777777" w:rsidTr="00062DCD">
        <w:tc>
          <w:tcPr>
            <w:tcW w:w="1980" w:type="dxa"/>
          </w:tcPr>
          <w:p w14:paraId="4EF6FE70" w14:textId="77777777" w:rsidR="00B67D50" w:rsidRDefault="008A0358">
            <w:pPr>
              <w:pStyle w:val="Compact"/>
            </w:pPr>
            <w:r>
              <w:t>Sáng</w:t>
            </w:r>
          </w:p>
        </w:tc>
        <w:tc>
          <w:tcPr>
            <w:tcW w:w="1980" w:type="dxa"/>
          </w:tcPr>
          <w:p w14:paraId="748BFFAD" w14:textId="77777777" w:rsidR="00B67D50" w:rsidRDefault="00B67D50">
            <w:pPr>
              <w:pStyle w:val="Compact"/>
            </w:pPr>
          </w:p>
        </w:tc>
        <w:tc>
          <w:tcPr>
            <w:tcW w:w="1980" w:type="dxa"/>
          </w:tcPr>
          <w:p w14:paraId="39DC9838" w14:textId="77777777" w:rsidR="00B67D50" w:rsidRDefault="00B67D50">
            <w:pPr>
              <w:pStyle w:val="Compact"/>
            </w:pPr>
          </w:p>
        </w:tc>
        <w:tc>
          <w:tcPr>
            <w:tcW w:w="1980" w:type="dxa"/>
          </w:tcPr>
          <w:p w14:paraId="5EC8664C" w14:textId="77777777" w:rsidR="00B67D50" w:rsidRDefault="00B67D50">
            <w:pPr>
              <w:pStyle w:val="Compact"/>
            </w:pPr>
          </w:p>
        </w:tc>
      </w:tr>
      <w:tr w:rsidR="00B67D50" w14:paraId="3AA8A23E" w14:textId="77777777" w:rsidTr="00062DCD">
        <w:tc>
          <w:tcPr>
            <w:tcW w:w="1980" w:type="dxa"/>
          </w:tcPr>
          <w:p w14:paraId="063B59F6" w14:textId="77777777" w:rsidR="00B67D50" w:rsidRDefault="008A0358">
            <w:pPr>
              <w:pStyle w:val="Compact"/>
            </w:pPr>
            <w:r>
              <w:t>Chi</w:t>
            </w:r>
            <w:r>
              <w:t>ề</w:t>
            </w:r>
            <w:r>
              <w:t>u</w:t>
            </w:r>
          </w:p>
        </w:tc>
        <w:tc>
          <w:tcPr>
            <w:tcW w:w="1980" w:type="dxa"/>
          </w:tcPr>
          <w:p w14:paraId="2DF6D788" w14:textId="77777777" w:rsidR="00B67D50" w:rsidRDefault="00B67D50">
            <w:pPr>
              <w:pStyle w:val="Compact"/>
            </w:pPr>
          </w:p>
        </w:tc>
        <w:tc>
          <w:tcPr>
            <w:tcW w:w="1980" w:type="dxa"/>
          </w:tcPr>
          <w:p w14:paraId="71B759D7" w14:textId="77777777" w:rsidR="00B67D50" w:rsidRDefault="00B67D50">
            <w:pPr>
              <w:pStyle w:val="Compact"/>
            </w:pPr>
          </w:p>
        </w:tc>
        <w:tc>
          <w:tcPr>
            <w:tcW w:w="1980" w:type="dxa"/>
          </w:tcPr>
          <w:p w14:paraId="21FE7A5A" w14:textId="77777777" w:rsidR="00B67D50" w:rsidRDefault="00B67D50">
            <w:pPr>
              <w:pStyle w:val="Compact"/>
            </w:pPr>
          </w:p>
        </w:tc>
      </w:tr>
    </w:tbl>
    <w:p w14:paraId="7264EC4D" w14:textId="77777777" w:rsidR="00B67D50" w:rsidRDefault="008A0358">
      <w:pPr>
        <w:pStyle w:val="Heading2"/>
      </w:pPr>
      <w:bookmarkStart w:id="4" w:name="lộ-trình-dự-phòng"/>
      <w:bookmarkEnd w:id="3"/>
      <w:r>
        <w:t>L</w:t>
      </w:r>
      <w:r>
        <w:t>Ộ</w:t>
      </w:r>
      <w:r>
        <w:t xml:space="preserve"> TRÌNH D</w:t>
      </w:r>
      <w:r>
        <w:t>Ự</w:t>
      </w:r>
      <w:r>
        <w:t xml:space="preserve"> PHÒNG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970"/>
        <w:gridCol w:w="1790"/>
      </w:tblGrid>
      <w:tr w:rsidR="00B67D50" w14:paraId="0A1B0D97" w14:textId="77777777" w:rsidTr="00062DCD">
        <w:tc>
          <w:tcPr>
            <w:tcW w:w="0" w:type="auto"/>
          </w:tcPr>
          <w:p w14:paraId="24CA46A0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F043D51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trình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60B13A6B" w14:textId="77777777" w:rsidR="00B67D50" w:rsidRDefault="008A0358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thêm</w:t>
            </w:r>
          </w:p>
        </w:tc>
      </w:tr>
      <w:tr w:rsidR="00B67D50" w14:paraId="53229FCA" w14:textId="77777777" w:rsidTr="00062DCD">
        <w:tc>
          <w:tcPr>
            <w:tcW w:w="0" w:type="auto"/>
          </w:tcPr>
          <w:p w14:paraId="4AE510DA" w14:textId="77777777" w:rsidR="00B67D50" w:rsidRDefault="008A0358">
            <w:pPr>
              <w:pStyle w:val="Compact"/>
            </w:pPr>
            <w:r>
              <w:t>Đư</w:t>
            </w:r>
            <w:r>
              <w:t>ờ</w:t>
            </w:r>
            <w:r>
              <w:t>ng chính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50C46179" w14:textId="77777777" w:rsidR="00B67D50" w:rsidRDefault="00B67D50">
            <w:pPr>
              <w:pStyle w:val="Compact"/>
            </w:pPr>
          </w:p>
        </w:tc>
        <w:tc>
          <w:tcPr>
            <w:tcW w:w="0" w:type="auto"/>
          </w:tcPr>
          <w:p w14:paraId="18DC367A" w14:textId="77777777" w:rsidR="00B67D50" w:rsidRDefault="00B67D50">
            <w:pPr>
              <w:pStyle w:val="Compact"/>
            </w:pPr>
          </w:p>
        </w:tc>
      </w:tr>
      <w:tr w:rsidR="00B67D50" w14:paraId="3D3B1FA3" w14:textId="77777777" w:rsidTr="00062DCD">
        <w:tc>
          <w:tcPr>
            <w:tcW w:w="0" w:type="auto"/>
          </w:tcPr>
          <w:p w14:paraId="7258EE6F" w14:textId="77777777" w:rsidR="00B67D50" w:rsidRDefault="008A0358">
            <w:pPr>
              <w:pStyle w:val="Compact"/>
            </w:pPr>
            <w:r>
              <w:t>Công trình</w:t>
            </w:r>
          </w:p>
        </w:tc>
        <w:tc>
          <w:tcPr>
            <w:tcW w:w="0" w:type="auto"/>
          </w:tcPr>
          <w:p w14:paraId="58C0014C" w14:textId="77777777" w:rsidR="00B67D50" w:rsidRDefault="00B67D50">
            <w:pPr>
              <w:pStyle w:val="Compact"/>
            </w:pPr>
          </w:p>
        </w:tc>
        <w:tc>
          <w:tcPr>
            <w:tcW w:w="0" w:type="auto"/>
          </w:tcPr>
          <w:p w14:paraId="58FEACE1" w14:textId="77777777" w:rsidR="00B67D50" w:rsidRDefault="00B67D50">
            <w:pPr>
              <w:pStyle w:val="Compact"/>
            </w:pPr>
          </w:p>
        </w:tc>
      </w:tr>
      <w:tr w:rsidR="00B67D50" w14:paraId="79EBB073" w14:textId="77777777" w:rsidTr="00062DCD">
        <w:tc>
          <w:tcPr>
            <w:tcW w:w="0" w:type="auto"/>
          </w:tcPr>
          <w:p w14:paraId="20397946" w14:textId="77777777" w:rsidR="00B67D50" w:rsidRDefault="008A0358">
            <w:pPr>
              <w:pStyle w:val="Compact"/>
            </w:pPr>
            <w:r>
              <w:t>Th</w:t>
            </w:r>
            <w:r>
              <w:t>ờ</w:t>
            </w:r>
            <w:r>
              <w:t>i ti</w:t>
            </w:r>
            <w:r>
              <w:t>ế</w:t>
            </w:r>
            <w:r>
              <w:t>t x</w:t>
            </w:r>
            <w:r>
              <w:t>ấ</w:t>
            </w:r>
            <w:r>
              <w:t>u</w:t>
            </w:r>
          </w:p>
        </w:tc>
        <w:tc>
          <w:tcPr>
            <w:tcW w:w="0" w:type="auto"/>
          </w:tcPr>
          <w:p w14:paraId="57EE29BA" w14:textId="77777777" w:rsidR="00B67D50" w:rsidRDefault="00B67D50">
            <w:pPr>
              <w:pStyle w:val="Compact"/>
            </w:pPr>
          </w:p>
        </w:tc>
        <w:tc>
          <w:tcPr>
            <w:tcW w:w="0" w:type="auto"/>
          </w:tcPr>
          <w:p w14:paraId="66C3A05B" w14:textId="77777777" w:rsidR="00B67D50" w:rsidRDefault="00B67D50">
            <w:pPr>
              <w:pStyle w:val="Compact"/>
            </w:pPr>
          </w:p>
        </w:tc>
      </w:tr>
    </w:tbl>
    <w:p w14:paraId="61DD3379" w14:textId="77777777" w:rsidR="00B67D50" w:rsidRDefault="008A0358">
      <w:pPr>
        <w:pStyle w:val="Heading2"/>
      </w:pPr>
      <w:bookmarkStart w:id="5" w:name="sơ-đồ-tuyến"/>
      <w:bookmarkEnd w:id="4"/>
      <w:r>
        <w:t>SƠ Đ</w:t>
      </w:r>
      <w:r>
        <w:t>Ồ</w:t>
      </w:r>
      <w:r>
        <w:t xml:space="preserve"> TUY</w:t>
      </w:r>
      <w:r>
        <w:t>Ế</w:t>
      </w:r>
      <w:r>
        <w:t>N</w:t>
      </w:r>
    </w:p>
    <w:p w14:paraId="7E0C80FF" w14:textId="77777777" w:rsidR="00B67D50" w:rsidRDefault="008A0358">
      <w:pPr>
        <w:pStyle w:val="SourceCode"/>
      </w:pPr>
      <w:r>
        <w:rPr>
          <w:rStyle w:val="VerbatimChar"/>
        </w:rPr>
        <w:t>[V</w:t>
      </w:r>
      <w:r>
        <w:rPr>
          <w:rStyle w:val="VerbatimChar"/>
        </w:rPr>
        <w:t>ẽ</w:t>
      </w:r>
      <w:r>
        <w:rPr>
          <w:rStyle w:val="VerbatimChar"/>
        </w:rPr>
        <w:t xml:space="preserve"> sơ đ</w:t>
      </w:r>
      <w:r>
        <w:rPr>
          <w:rStyle w:val="VerbatimChar"/>
        </w:rPr>
        <w:t>ồ</w:t>
      </w:r>
      <w:r>
        <w:rPr>
          <w:rStyle w:val="VerbatimChar"/>
        </w:rPr>
        <w:t xml:space="preserve"> tuy</w:t>
      </w:r>
      <w:r>
        <w:rPr>
          <w:rStyle w:val="VerbatimChar"/>
        </w:rPr>
        <w:t>ế</w:t>
      </w:r>
      <w:r>
        <w:rPr>
          <w:rStyle w:val="VerbatimChar"/>
        </w:rPr>
        <w:t>n xe v</w:t>
      </w:r>
      <w:r>
        <w:rPr>
          <w:rStyle w:val="VerbatimChar"/>
        </w:rPr>
        <w:t>ớ</w:t>
      </w:r>
      <w:r>
        <w:rPr>
          <w:rStyle w:val="VerbatimChar"/>
        </w:rPr>
        <w:t>i các đi</w:t>
      </w:r>
      <w:r>
        <w:rPr>
          <w:rStyle w:val="VerbatimChar"/>
        </w:rPr>
        <w:t>ể</w:t>
      </w:r>
      <w:r>
        <w:rPr>
          <w:rStyle w:val="VerbatimChar"/>
        </w:rPr>
        <w:t>m đón đánh s</w:t>
      </w:r>
      <w:r>
        <w:rPr>
          <w:rStyle w:val="VerbatimChar"/>
        </w:rPr>
        <w:t>ố</w:t>
      </w:r>
      <w:r>
        <w:rPr>
          <w:rStyle w:val="VerbatimChar"/>
        </w:rPr>
        <w:t>]</w:t>
      </w:r>
    </w:p>
    <w:p w14:paraId="40BDA0E3" w14:textId="77777777" w:rsidR="00B67D50" w:rsidRDefault="008A0358">
      <w:pPr>
        <w:pStyle w:val="Heading2"/>
      </w:pPr>
      <w:bookmarkStart w:id="6" w:name="ghi-chú-quan-trọng"/>
      <w:bookmarkEnd w:id="5"/>
      <w:r>
        <w:t>GHI CHÚ QUAN TR</w:t>
      </w:r>
      <w:r>
        <w:t>Ọ</w:t>
      </w:r>
      <w:r>
        <w:t>NG</w:t>
      </w:r>
    </w:p>
    <w:p w14:paraId="45D1EDD2" w14:textId="77777777" w:rsidR="00B67D50" w:rsidRDefault="008A0358">
      <w:pPr>
        <w:pStyle w:val="Compact"/>
        <w:numPr>
          <w:ilvl w:val="0"/>
          <w:numId w:val="2"/>
        </w:numPr>
      </w:pPr>
      <w:r>
        <w:t>Đi</w:t>
      </w:r>
      <w:r>
        <w:t>ể</w:t>
      </w:r>
      <w:r>
        <w:t>m đón đ</w:t>
      </w:r>
      <w:r>
        <w:t>ặ</w:t>
      </w:r>
      <w:r>
        <w:t>c bi</w:t>
      </w:r>
      <w:r>
        <w:t>ệ</w:t>
      </w:r>
      <w:r>
        <w:t>t: _________________</w:t>
      </w:r>
    </w:p>
    <w:p w14:paraId="219D6476" w14:textId="77777777" w:rsidR="00B67D50" w:rsidRDefault="008A0358">
      <w:pPr>
        <w:pStyle w:val="Compact"/>
        <w:numPr>
          <w:ilvl w:val="0"/>
          <w:numId w:val="2"/>
        </w:numPr>
      </w:pPr>
      <w:r>
        <w:t>Đư</w:t>
      </w:r>
      <w:r>
        <w:t>ờ</w:t>
      </w:r>
      <w:r>
        <w:t>ng nguy hi</w:t>
      </w:r>
      <w:r>
        <w:t>ể</w:t>
      </w:r>
      <w:r>
        <w:t>m c</w:t>
      </w:r>
      <w:r>
        <w:t>ầ</w:t>
      </w:r>
      <w:r>
        <w:t>n tránh: _________________</w:t>
      </w:r>
    </w:p>
    <w:p w14:paraId="2E23CE2C" w14:textId="77777777" w:rsidR="00B67D50" w:rsidRDefault="008A0358">
      <w:pPr>
        <w:pStyle w:val="Compact"/>
        <w:numPr>
          <w:ilvl w:val="0"/>
          <w:numId w:val="2"/>
        </w:numPr>
      </w:pPr>
      <w:r>
        <w:t>Lưu ý khác: _________________</w:t>
      </w:r>
    </w:p>
    <w:p w14:paraId="2EA93684" w14:textId="77777777" w:rsidR="00B67D50" w:rsidRDefault="008A0358">
      <w:r>
        <w:pict w14:anchorId="1CA51BE2">
          <v:rect id="_x0000_i1026" style="width:0;height:1.5pt" o:hralign="center" o:hrstd="t" o:hr="t"/>
        </w:pict>
      </w:r>
    </w:p>
    <w:p w14:paraId="2C9D3933" w14:textId="77777777" w:rsidR="00B67D50" w:rsidRDefault="008A0358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l</w:t>
      </w:r>
      <w:r>
        <w:rPr>
          <w:b/>
          <w:bCs/>
        </w:rPr>
        <w:t>ậ</w:t>
      </w:r>
      <w:r>
        <w:rPr>
          <w:b/>
          <w:bCs/>
        </w:rPr>
        <w:t>p: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Ngư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i duy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t: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6"/>
    </w:p>
    <w:sectPr w:rsidR="00B67D5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42181" w14:textId="77777777" w:rsidR="008A0358" w:rsidRDefault="008A0358" w:rsidP="00062DCD">
      <w:pPr>
        <w:spacing w:line="240" w:lineRule="auto"/>
      </w:pPr>
      <w:r>
        <w:separator/>
      </w:r>
    </w:p>
  </w:endnote>
  <w:endnote w:type="continuationSeparator" w:id="0">
    <w:p w14:paraId="4AFFE010" w14:textId="77777777" w:rsidR="008A0358" w:rsidRDefault="008A0358" w:rsidP="00062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77A60" w14:textId="77777777" w:rsidR="008A0358" w:rsidRDefault="008A0358" w:rsidP="00062DCD">
      <w:pPr>
        <w:spacing w:line="240" w:lineRule="auto"/>
      </w:pPr>
      <w:r>
        <w:separator/>
      </w:r>
    </w:p>
  </w:footnote>
  <w:footnote w:type="continuationSeparator" w:id="0">
    <w:p w14:paraId="66B7DA8C" w14:textId="77777777" w:rsidR="008A0358" w:rsidRDefault="008A0358" w:rsidP="00062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21FDE" w14:textId="0D85F89C" w:rsidR="00062DCD" w:rsidRPr="00B95127" w:rsidRDefault="00B95127" w:rsidP="00B95127">
    <w:pPr>
      <w:tabs>
        <w:tab w:val="left" w:pos="8460"/>
      </w:tabs>
      <w:autoSpaceDE w:val="0"/>
      <w:autoSpaceDN w:val="0"/>
      <w:adjustRightInd w:val="0"/>
      <w:spacing w:line="240" w:lineRule="atLeast"/>
      <w:ind w:right="942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62336" behindDoc="0" locked="0" layoutInCell="1" allowOverlap="1" wp14:anchorId="338B6E84" wp14:editId="7C150CBB">
          <wp:simplePos x="0" y="0"/>
          <wp:positionH relativeFrom="leftMargin">
            <wp:posOffset>674886</wp:posOffset>
          </wp:positionH>
          <wp:positionV relativeFrom="paragraph">
            <wp:posOffset>-261297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6E395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0;width:451.55pt;height:451.55pt;z-index:-251653120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  <w:r w:rsidR="00062DCD">
      <w:rPr>
        <w:rFonts w:ascii=".VnTime" w:hAnsi=".VnTime" w:cs="Arial"/>
        <w:b/>
        <w:bCs/>
        <w:noProof/>
      </w:rPr>
      <w:pict w14:anchorId="0D30A1D7">
        <v:shape id="WordPictureWatermark22381892" o:spid="_x0000_s2049" type="#_x0000_t75" style="position:absolute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20486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C41C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1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D50"/>
    <w:rsid w:val="00062DCD"/>
    <w:rsid w:val="008A0358"/>
    <w:rsid w:val="00B67D50"/>
    <w:rsid w:val="00B9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70F607F4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2DC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2DC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2DC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62DC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62DC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62DC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62DC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62DC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DC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DC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2DC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62DC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2DC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2DC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DC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062DC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062DC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62DC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DCD"/>
    <w:rPr>
      <w:rFonts w:ascii="Times New Roman" w:hAnsi="Times New Roman"/>
      <w:szCs w:val="22"/>
    </w:rPr>
  </w:style>
  <w:style w:type="character" w:styleId="Emphasis">
    <w:name w:val="Emphasis"/>
    <w:rsid w:val="00062DC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62DC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62DC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62DC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62DC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2026-01-29T02:40:00Z</dcterms:created>
  <dcterms:modified xsi:type="dcterms:W3CDTF">2026-01-29T02:43:00Z</dcterms:modified>
</cp:coreProperties>
</file>