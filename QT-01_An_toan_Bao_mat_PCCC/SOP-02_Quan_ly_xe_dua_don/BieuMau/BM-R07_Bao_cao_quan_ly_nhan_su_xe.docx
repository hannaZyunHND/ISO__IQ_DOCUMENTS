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0137" w14:textId="77777777" w:rsidR="003F1C38" w:rsidRDefault="005C2AD7" w:rsidP="008B2A46">
      <w:pPr>
        <w:pStyle w:val="Title"/>
      </w:pPr>
      <w:bookmarkStart w:id="0" w:name="bm-r07-báo-cáo-quản-lý-nhân-sự-xe"/>
      <w:r>
        <w:t>BM-R07: BÁO CÁO QU</w:t>
      </w:r>
      <w:r>
        <w:t>Ả</w:t>
      </w:r>
      <w:r>
        <w:t>N LÝ NHÂN S</w:t>
      </w:r>
      <w:r>
        <w:t>Ự</w:t>
      </w:r>
      <w:r>
        <w:t xml:space="preserve"> XE</w:t>
      </w:r>
    </w:p>
    <w:p w14:paraId="753367A1" w14:textId="77777777" w:rsidR="003F1C38" w:rsidRDefault="005C2AD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QT-01-SOP-02-BM-R07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01B84B9" w14:textId="77777777" w:rsidR="003F1C38" w:rsidRDefault="005C2AD7">
      <w:r>
        <w:pict w14:anchorId="36590313">
          <v:rect id="_x0000_i1025" style="width:0;height:1.5pt" o:hralign="center" o:hrstd="t" o:hr="t"/>
        </w:pict>
      </w:r>
    </w:p>
    <w:p w14:paraId="4ABF8326" w14:textId="77777777" w:rsidR="003F1C38" w:rsidRDefault="005C2AD7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157"/>
      </w:tblGrid>
      <w:tr w:rsidR="003F1C38" w14:paraId="20CFF44B" w14:textId="77777777" w:rsidTr="008B2A46">
        <w:tc>
          <w:tcPr>
            <w:tcW w:w="0" w:type="auto"/>
          </w:tcPr>
          <w:p w14:paraId="30172FC2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48FEEFC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F1C38" w14:paraId="4F45F063" w14:textId="77777777" w:rsidTr="008B2A46">
        <w:tc>
          <w:tcPr>
            <w:tcW w:w="0" w:type="auto"/>
          </w:tcPr>
          <w:p w14:paraId="64DBA44E" w14:textId="77777777" w:rsidR="003F1C38" w:rsidRDefault="005C2AD7">
            <w:pPr>
              <w:pStyle w:val="Compact"/>
            </w:pPr>
            <w:r>
              <w:t>K</w:t>
            </w:r>
            <w:r>
              <w:t>ỳ</w:t>
            </w:r>
            <w:r>
              <w:t xml:space="preserve"> báo cáo</w:t>
            </w:r>
          </w:p>
        </w:tc>
        <w:tc>
          <w:tcPr>
            <w:tcW w:w="0" w:type="auto"/>
          </w:tcPr>
          <w:p w14:paraId="593B33FA" w14:textId="77777777" w:rsidR="003F1C38" w:rsidRDefault="003F1C38">
            <w:pPr>
              <w:pStyle w:val="Compact"/>
            </w:pPr>
          </w:p>
        </w:tc>
      </w:tr>
      <w:tr w:rsidR="003F1C38" w14:paraId="5FB0DCD0" w14:textId="77777777" w:rsidTr="008B2A46">
        <w:tc>
          <w:tcPr>
            <w:tcW w:w="0" w:type="auto"/>
          </w:tcPr>
          <w:p w14:paraId="4923D563" w14:textId="77777777" w:rsidR="003F1C38" w:rsidRDefault="005C2AD7">
            <w:pPr>
              <w:pStyle w:val="Compact"/>
            </w:pPr>
            <w:r>
              <w:t>T</w:t>
            </w:r>
            <w:r>
              <w:t>ừ</w:t>
            </w:r>
            <w:r>
              <w:t xml:space="preserve"> ngày</w:t>
            </w:r>
          </w:p>
        </w:tc>
        <w:tc>
          <w:tcPr>
            <w:tcW w:w="0" w:type="auto"/>
          </w:tcPr>
          <w:p w14:paraId="7EBE257B" w14:textId="77777777" w:rsidR="003F1C38" w:rsidRDefault="005C2AD7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3F1C38" w14:paraId="64F7EE80" w14:textId="77777777" w:rsidTr="008B2A46">
        <w:tc>
          <w:tcPr>
            <w:tcW w:w="0" w:type="auto"/>
          </w:tcPr>
          <w:p w14:paraId="1F13FE97" w14:textId="77777777" w:rsidR="003F1C38" w:rsidRDefault="005C2AD7">
            <w:pPr>
              <w:pStyle w:val="Compact"/>
            </w:pPr>
            <w:r>
              <w:t>Đ</w:t>
            </w:r>
            <w:r>
              <w:t>ế</w:t>
            </w:r>
            <w:r>
              <w:t>n ngày</w:t>
            </w:r>
          </w:p>
        </w:tc>
        <w:tc>
          <w:tcPr>
            <w:tcW w:w="0" w:type="auto"/>
          </w:tcPr>
          <w:p w14:paraId="5D1AB754" w14:textId="77777777" w:rsidR="003F1C38" w:rsidRDefault="005C2AD7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3F1C38" w14:paraId="496A14E5" w14:textId="77777777" w:rsidTr="008B2A46">
        <w:tc>
          <w:tcPr>
            <w:tcW w:w="0" w:type="auto"/>
          </w:tcPr>
          <w:p w14:paraId="16858E4D" w14:textId="77777777" w:rsidR="003F1C38" w:rsidRDefault="005C2AD7">
            <w:pPr>
              <w:pStyle w:val="Compact"/>
            </w:pPr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1CB0E5BC" w14:textId="77777777" w:rsidR="003F1C38" w:rsidRDefault="003F1C38">
            <w:pPr>
              <w:pStyle w:val="Compact"/>
            </w:pPr>
          </w:p>
        </w:tc>
      </w:tr>
      <w:tr w:rsidR="003F1C38" w14:paraId="72F17A9E" w14:textId="77777777" w:rsidTr="008B2A46">
        <w:tc>
          <w:tcPr>
            <w:tcW w:w="0" w:type="auto"/>
          </w:tcPr>
          <w:p w14:paraId="05B0667E" w14:textId="77777777" w:rsidR="003F1C38" w:rsidRDefault="005C2AD7">
            <w:pPr>
              <w:pStyle w:val="Compact"/>
            </w:pPr>
            <w:r>
              <w:t>Ngày l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5B58A652" w14:textId="77777777" w:rsidR="003F1C38" w:rsidRDefault="005C2AD7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34F9EFA4" w14:textId="77777777" w:rsidR="003F1C38" w:rsidRDefault="005C2AD7">
      <w:pPr>
        <w:pStyle w:val="Heading2"/>
      </w:pPr>
      <w:bookmarkStart w:id="2" w:name="tổng-quan-nhân-sự"/>
      <w:bookmarkEnd w:id="1"/>
      <w:r>
        <w:t>T</w:t>
      </w:r>
      <w:r>
        <w:t>Ổ</w:t>
      </w:r>
      <w:r>
        <w:t>NG QUAN NHÂN S</w:t>
      </w:r>
      <w:r>
        <w:t>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1268"/>
        <w:gridCol w:w="1261"/>
        <w:gridCol w:w="890"/>
      </w:tblGrid>
      <w:tr w:rsidR="003F1C38" w14:paraId="01EA65E6" w14:textId="77777777" w:rsidTr="008B2A46">
        <w:tc>
          <w:tcPr>
            <w:tcW w:w="0" w:type="auto"/>
          </w:tcPr>
          <w:p w14:paraId="736B4450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52893D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30BBA25A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950200D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%</w:t>
            </w:r>
          </w:p>
        </w:tc>
      </w:tr>
      <w:tr w:rsidR="003F1C38" w14:paraId="37DFF014" w14:textId="77777777" w:rsidTr="008B2A46">
        <w:tc>
          <w:tcPr>
            <w:tcW w:w="0" w:type="auto"/>
          </w:tcPr>
          <w:p w14:paraId="1853CD7F" w14:textId="77777777" w:rsidR="003F1C38" w:rsidRDefault="005C2AD7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tài x</w:t>
            </w:r>
            <w:r>
              <w:t>ế</w:t>
            </w:r>
          </w:p>
        </w:tc>
        <w:tc>
          <w:tcPr>
            <w:tcW w:w="0" w:type="auto"/>
          </w:tcPr>
          <w:p w14:paraId="61FF49AB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9BA0F5F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1EC78B8" w14:textId="77777777" w:rsidR="003F1C38" w:rsidRDefault="003F1C38">
            <w:pPr>
              <w:pStyle w:val="Compact"/>
            </w:pPr>
          </w:p>
        </w:tc>
      </w:tr>
      <w:tr w:rsidR="003F1C38" w14:paraId="7348EFBE" w14:textId="77777777" w:rsidTr="008B2A46">
        <w:tc>
          <w:tcPr>
            <w:tcW w:w="0" w:type="auto"/>
          </w:tcPr>
          <w:p w14:paraId="250A02D0" w14:textId="77777777" w:rsidR="003F1C38" w:rsidRDefault="005C2AD7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NV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0C1AAD59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678E341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6B33019" w14:textId="77777777" w:rsidR="003F1C38" w:rsidRDefault="003F1C38">
            <w:pPr>
              <w:pStyle w:val="Compact"/>
            </w:pPr>
          </w:p>
        </w:tc>
      </w:tr>
      <w:tr w:rsidR="003F1C38" w14:paraId="374F5755" w14:textId="77777777" w:rsidTr="008B2A46">
        <w:tc>
          <w:tcPr>
            <w:tcW w:w="0" w:type="auto"/>
          </w:tcPr>
          <w:p w14:paraId="502242DC" w14:textId="77777777" w:rsidR="003F1C38" w:rsidRDefault="005C2AD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tài x</w:t>
            </w:r>
            <w:r>
              <w:t>ế</w:t>
            </w:r>
            <w:r>
              <w:t xml:space="preserve"> đ</w:t>
            </w:r>
            <w:r>
              <w:t>ạ</w:t>
            </w:r>
            <w:r>
              <w:t>t chu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4D6BCF0F" w14:textId="77777777" w:rsidR="003F1C38" w:rsidRDefault="005C2AD7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3BF343D2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E7DB32A" w14:textId="77777777" w:rsidR="003F1C38" w:rsidRDefault="003F1C38">
            <w:pPr>
              <w:pStyle w:val="Compact"/>
            </w:pPr>
          </w:p>
        </w:tc>
      </w:tr>
      <w:tr w:rsidR="003F1C38" w14:paraId="1311C4F3" w14:textId="77777777" w:rsidTr="008B2A46">
        <w:tc>
          <w:tcPr>
            <w:tcW w:w="0" w:type="auto"/>
          </w:tcPr>
          <w:p w14:paraId="79D62221" w14:textId="77777777" w:rsidR="003F1C38" w:rsidRDefault="005C2AD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đi làm đúng gi</w:t>
            </w:r>
            <w:r>
              <w:t>ờ</w:t>
            </w:r>
          </w:p>
        </w:tc>
        <w:tc>
          <w:tcPr>
            <w:tcW w:w="0" w:type="auto"/>
          </w:tcPr>
          <w:p w14:paraId="26E84C6B" w14:textId="77777777" w:rsidR="003F1C38" w:rsidRDefault="005C2AD7">
            <w:pPr>
              <w:pStyle w:val="Compact"/>
            </w:pPr>
            <w:r>
              <w:t>≥98%</w:t>
            </w:r>
          </w:p>
        </w:tc>
        <w:tc>
          <w:tcPr>
            <w:tcW w:w="0" w:type="auto"/>
          </w:tcPr>
          <w:p w14:paraId="38C8653C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AE089C2" w14:textId="77777777" w:rsidR="003F1C38" w:rsidRDefault="003F1C38">
            <w:pPr>
              <w:pStyle w:val="Compact"/>
            </w:pPr>
          </w:p>
        </w:tc>
      </w:tr>
      <w:tr w:rsidR="003F1C38" w14:paraId="384BE9DA" w14:textId="77777777" w:rsidTr="008B2A46">
        <w:tc>
          <w:tcPr>
            <w:tcW w:w="0" w:type="auto"/>
          </w:tcPr>
          <w:p w14:paraId="2BBD604A" w14:textId="77777777" w:rsidR="003F1C38" w:rsidRDefault="005C2AD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test c</w:t>
            </w:r>
            <w:r>
              <w:t>ồ</w:t>
            </w:r>
            <w:r>
              <w:t>n âm tính</w:t>
            </w:r>
          </w:p>
        </w:tc>
        <w:tc>
          <w:tcPr>
            <w:tcW w:w="0" w:type="auto"/>
          </w:tcPr>
          <w:p w14:paraId="1B23D1B3" w14:textId="77777777" w:rsidR="003F1C38" w:rsidRDefault="005C2AD7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48307933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06A663B6" w14:textId="77777777" w:rsidR="003F1C38" w:rsidRDefault="003F1C38">
            <w:pPr>
              <w:pStyle w:val="Compact"/>
            </w:pPr>
          </w:p>
        </w:tc>
      </w:tr>
      <w:tr w:rsidR="003F1C38" w14:paraId="6BB5CC24" w14:textId="77777777" w:rsidTr="008B2A46">
        <w:tc>
          <w:tcPr>
            <w:tcW w:w="0" w:type="auto"/>
          </w:tcPr>
          <w:p w14:paraId="53571487" w14:textId="77777777" w:rsidR="003F1C38" w:rsidRDefault="005C2AD7">
            <w:pPr>
              <w:pStyle w:val="Compact"/>
            </w:pPr>
            <w:r>
              <w:t>Đi</w:t>
            </w:r>
            <w:r>
              <w:t>ể</w:t>
            </w:r>
            <w:r>
              <w:t>m đánh giá TB</w:t>
            </w:r>
          </w:p>
        </w:tc>
        <w:tc>
          <w:tcPr>
            <w:tcW w:w="0" w:type="auto"/>
          </w:tcPr>
          <w:p w14:paraId="4EBB720F" w14:textId="77777777" w:rsidR="003F1C38" w:rsidRDefault="005C2AD7">
            <w:pPr>
              <w:pStyle w:val="Compact"/>
            </w:pPr>
            <w:r>
              <w:t>≥8.5/10</w:t>
            </w:r>
          </w:p>
        </w:tc>
        <w:tc>
          <w:tcPr>
            <w:tcW w:w="0" w:type="auto"/>
          </w:tcPr>
          <w:p w14:paraId="08137C53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6E952B94" w14:textId="77777777" w:rsidR="003F1C38" w:rsidRDefault="003F1C38">
            <w:pPr>
              <w:pStyle w:val="Compact"/>
            </w:pPr>
          </w:p>
        </w:tc>
      </w:tr>
      <w:tr w:rsidR="003F1C38" w14:paraId="46A846D5" w14:textId="77777777" w:rsidTr="008B2A46">
        <w:tc>
          <w:tcPr>
            <w:tcW w:w="0" w:type="auto"/>
          </w:tcPr>
          <w:p w14:paraId="38657930" w14:textId="77777777" w:rsidR="003F1C38" w:rsidRDefault="005C2AD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hài lòng</w:t>
            </w:r>
          </w:p>
        </w:tc>
        <w:tc>
          <w:tcPr>
            <w:tcW w:w="0" w:type="auto"/>
          </w:tcPr>
          <w:p w14:paraId="27E706DF" w14:textId="77777777" w:rsidR="003F1C38" w:rsidRDefault="005C2AD7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64FF6A15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5959600" w14:textId="77777777" w:rsidR="003F1C38" w:rsidRDefault="003F1C38">
            <w:pPr>
              <w:pStyle w:val="Compact"/>
            </w:pPr>
          </w:p>
        </w:tc>
      </w:tr>
      <w:tr w:rsidR="003F1C38" w14:paraId="002BD74A" w14:textId="77777777" w:rsidTr="008B2A46">
        <w:tc>
          <w:tcPr>
            <w:tcW w:w="0" w:type="auto"/>
          </w:tcPr>
          <w:p w14:paraId="40B22222" w14:textId="77777777" w:rsidR="003F1C38" w:rsidRDefault="005C2AD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gi</w:t>
            </w:r>
            <w:r>
              <w:t>ữ</w:t>
            </w:r>
            <w:r>
              <w:t xml:space="preserve"> chân NV</w:t>
            </w:r>
          </w:p>
        </w:tc>
        <w:tc>
          <w:tcPr>
            <w:tcW w:w="0" w:type="auto"/>
          </w:tcPr>
          <w:p w14:paraId="0CD45A81" w14:textId="77777777" w:rsidR="003F1C38" w:rsidRDefault="005C2AD7">
            <w:pPr>
              <w:pStyle w:val="Compact"/>
            </w:pPr>
            <w:r>
              <w:t>≥85%/năm</w:t>
            </w:r>
          </w:p>
        </w:tc>
        <w:tc>
          <w:tcPr>
            <w:tcW w:w="0" w:type="auto"/>
          </w:tcPr>
          <w:p w14:paraId="49A0CCC5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8DC8D77" w14:textId="77777777" w:rsidR="003F1C38" w:rsidRDefault="003F1C38">
            <w:pPr>
              <w:pStyle w:val="Compact"/>
            </w:pPr>
          </w:p>
        </w:tc>
      </w:tr>
    </w:tbl>
    <w:p w14:paraId="2CEEE92E" w14:textId="77777777" w:rsidR="003F1C38" w:rsidRDefault="005C2AD7">
      <w:pPr>
        <w:pStyle w:val="Heading2"/>
      </w:pPr>
      <w:bookmarkStart w:id="3" w:name="chi-tiết-từng-vị-trí"/>
      <w:bookmarkEnd w:id="2"/>
      <w:r>
        <w:lastRenderedPageBreak/>
        <w:t>CHI TI</w:t>
      </w:r>
      <w:r>
        <w:t>Ế</w:t>
      </w:r>
      <w:r>
        <w:t>T T</w:t>
      </w:r>
      <w:r>
        <w:t>Ừ</w:t>
      </w:r>
      <w:r>
        <w:t>NG V</w:t>
      </w:r>
      <w:r>
        <w:t>Ị</w:t>
      </w:r>
      <w:r>
        <w:t xml:space="preserve"> TRÍ</w:t>
      </w:r>
    </w:p>
    <w:p w14:paraId="6474657F" w14:textId="77777777" w:rsidR="003F1C38" w:rsidRDefault="005C2AD7">
      <w:pPr>
        <w:pStyle w:val="Heading3"/>
      </w:pPr>
      <w:bookmarkStart w:id="4" w:name="tài-xế-chính"/>
      <w:r>
        <w:t>Tài x</w:t>
      </w:r>
      <w:r>
        <w:t>ế</w:t>
      </w:r>
      <w:r>
        <w:t xml:space="preserve"> chính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3F1C38" w14:paraId="3B22F285" w14:textId="77777777" w:rsidTr="008B2A46">
        <w:tc>
          <w:tcPr>
            <w:tcW w:w="1320" w:type="dxa"/>
          </w:tcPr>
          <w:p w14:paraId="6066B4E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5F3777E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320" w:type="dxa"/>
          </w:tcPr>
          <w:p w14:paraId="6DFFE5A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1320" w:type="dxa"/>
          </w:tcPr>
          <w:p w14:paraId="0D195657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2011FD0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Khen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6D24E2F0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3F1C38" w14:paraId="6A08EA71" w14:textId="77777777" w:rsidTr="008B2A46">
        <w:tc>
          <w:tcPr>
            <w:tcW w:w="1320" w:type="dxa"/>
          </w:tcPr>
          <w:p w14:paraId="46BEB05B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C807D4F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085408E8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AE67185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59DA880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5C55FE48" w14:textId="77777777" w:rsidR="003F1C38" w:rsidRDefault="003F1C38">
            <w:pPr>
              <w:pStyle w:val="Compact"/>
            </w:pPr>
          </w:p>
        </w:tc>
      </w:tr>
      <w:tr w:rsidR="003F1C38" w14:paraId="6C5FF53B" w14:textId="77777777" w:rsidTr="008B2A46">
        <w:tc>
          <w:tcPr>
            <w:tcW w:w="1320" w:type="dxa"/>
          </w:tcPr>
          <w:p w14:paraId="7316EC88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517D046F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41FE6DF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6E8DCF8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E71D568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014E346" w14:textId="77777777" w:rsidR="003F1C38" w:rsidRDefault="003F1C38">
            <w:pPr>
              <w:pStyle w:val="Compact"/>
            </w:pPr>
          </w:p>
        </w:tc>
      </w:tr>
      <w:tr w:rsidR="003F1C38" w14:paraId="3945A724" w14:textId="77777777" w:rsidTr="008B2A46">
        <w:tc>
          <w:tcPr>
            <w:tcW w:w="1320" w:type="dxa"/>
          </w:tcPr>
          <w:p w14:paraId="384FBB91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65DB6923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2D5D5E26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1F1AA00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5F13A5CE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0FCCA795" w14:textId="77777777" w:rsidR="003F1C38" w:rsidRDefault="003F1C38">
            <w:pPr>
              <w:pStyle w:val="Compact"/>
            </w:pPr>
          </w:p>
        </w:tc>
      </w:tr>
      <w:tr w:rsidR="003F1C38" w14:paraId="52E74FE3" w14:textId="77777777" w:rsidTr="008B2A46">
        <w:tc>
          <w:tcPr>
            <w:tcW w:w="1320" w:type="dxa"/>
          </w:tcPr>
          <w:p w14:paraId="4029E9C5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22F9EE4E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6937E19A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FD6C4C9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0D4825D2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23DF91C1" w14:textId="77777777" w:rsidR="003F1C38" w:rsidRDefault="003F1C38">
            <w:pPr>
              <w:pStyle w:val="Compact"/>
            </w:pPr>
          </w:p>
        </w:tc>
      </w:tr>
    </w:tbl>
    <w:p w14:paraId="0EF088D7" w14:textId="77777777" w:rsidR="003F1C38" w:rsidRDefault="005C2AD7">
      <w:pPr>
        <w:pStyle w:val="Heading3"/>
      </w:pPr>
      <w:bookmarkStart w:id="5" w:name="tài-xế-dự-phòng"/>
      <w:bookmarkEnd w:id="4"/>
      <w:r>
        <w:t>Tài x</w:t>
      </w:r>
      <w:r>
        <w:t>ế</w:t>
      </w:r>
      <w:r>
        <w:t xml:space="preserve"> d</w:t>
      </w:r>
      <w:r>
        <w:t>ự</w:t>
      </w:r>
      <w:r>
        <w:t xml:space="preserve"> phòng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3F1C38" w14:paraId="5704314C" w14:textId="77777777" w:rsidTr="008B2A46">
        <w:tc>
          <w:tcPr>
            <w:tcW w:w="1584" w:type="dxa"/>
          </w:tcPr>
          <w:p w14:paraId="3CBE5D9F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584" w:type="dxa"/>
          </w:tcPr>
          <w:p w14:paraId="6E1A7B7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ca thay</w:t>
            </w:r>
          </w:p>
        </w:tc>
        <w:tc>
          <w:tcPr>
            <w:tcW w:w="1584" w:type="dxa"/>
          </w:tcPr>
          <w:p w14:paraId="08FF9B37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1584" w:type="dxa"/>
          </w:tcPr>
          <w:p w14:paraId="50F240C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78AB19A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3F1C38" w14:paraId="7A4EE01A" w14:textId="77777777" w:rsidTr="008B2A46">
        <w:tc>
          <w:tcPr>
            <w:tcW w:w="1584" w:type="dxa"/>
          </w:tcPr>
          <w:p w14:paraId="56E426C5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09B03E91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495D02D6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1042B47F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6A131D10" w14:textId="77777777" w:rsidR="003F1C38" w:rsidRDefault="003F1C38">
            <w:pPr>
              <w:pStyle w:val="Compact"/>
            </w:pPr>
          </w:p>
        </w:tc>
      </w:tr>
      <w:tr w:rsidR="003F1C38" w14:paraId="764F1844" w14:textId="77777777" w:rsidTr="008B2A46">
        <w:tc>
          <w:tcPr>
            <w:tcW w:w="1584" w:type="dxa"/>
          </w:tcPr>
          <w:p w14:paraId="3EF837DC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5383DAD9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046F8E34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46AF0C6D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447C7987" w14:textId="77777777" w:rsidR="003F1C38" w:rsidRDefault="003F1C38">
            <w:pPr>
              <w:pStyle w:val="Compact"/>
            </w:pPr>
          </w:p>
        </w:tc>
      </w:tr>
      <w:tr w:rsidR="003F1C38" w14:paraId="08CE6BB7" w14:textId="77777777" w:rsidTr="008B2A46">
        <w:tc>
          <w:tcPr>
            <w:tcW w:w="1584" w:type="dxa"/>
          </w:tcPr>
          <w:p w14:paraId="5362DBF1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129C947B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1BF8E3B0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3643A8D6" w14:textId="77777777" w:rsidR="003F1C38" w:rsidRDefault="003F1C38">
            <w:pPr>
              <w:pStyle w:val="Compact"/>
            </w:pPr>
          </w:p>
        </w:tc>
        <w:tc>
          <w:tcPr>
            <w:tcW w:w="1584" w:type="dxa"/>
          </w:tcPr>
          <w:p w14:paraId="5CB0E1AC" w14:textId="77777777" w:rsidR="003F1C38" w:rsidRDefault="003F1C38">
            <w:pPr>
              <w:pStyle w:val="Compact"/>
            </w:pPr>
          </w:p>
        </w:tc>
      </w:tr>
    </w:tbl>
    <w:p w14:paraId="7206F1FE" w14:textId="77777777" w:rsidR="003F1C38" w:rsidRDefault="005C2AD7">
      <w:pPr>
        <w:pStyle w:val="Heading3"/>
      </w:pPr>
      <w:bookmarkStart w:id="6" w:name="nhân-viên-hỗ-trợ"/>
      <w:bookmarkEnd w:id="5"/>
      <w:r>
        <w:t>Nhân viên h</w:t>
      </w:r>
      <w:r>
        <w:t>ỗ</w:t>
      </w:r>
      <w:r>
        <w:t xml:space="preserve"> tr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3F1C38" w14:paraId="11C5839B" w14:textId="77777777" w:rsidTr="008B2A46">
        <w:tc>
          <w:tcPr>
            <w:tcW w:w="1320" w:type="dxa"/>
          </w:tcPr>
          <w:p w14:paraId="0F7E850D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03C30D3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320" w:type="dxa"/>
          </w:tcPr>
          <w:p w14:paraId="6CDF4B2D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1320" w:type="dxa"/>
          </w:tcPr>
          <w:p w14:paraId="4D53E6C5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26C90349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Khen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088FDAB2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3F1C38" w14:paraId="3B5D3B47" w14:textId="77777777" w:rsidTr="008B2A46">
        <w:tc>
          <w:tcPr>
            <w:tcW w:w="1320" w:type="dxa"/>
          </w:tcPr>
          <w:p w14:paraId="615699D6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5258A05A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2D0C6EF8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5109E481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038FFC7D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5D5EFCC" w14:textId="77777777" w:rsidR="003F1C38" w:rsidRDefault="003F1C38">
            <w:pPr>
              <w:pStyle w:val="Compact"/>
            </w:pPr>
          </w:p>
        </w:tc>
      </w:tr>
      <w:tr w:rsidR="003F1C38" w14:paraId="6850B331" w14:textId="77777777" w:rsidTr="008B2A46">
        <w:tc>
          <w:tcPr>
            <w:tcW w:w="1320" w:type="dxa"/>
          </w:tcPr>
          <w:p w14:paraId="02B7E84A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64571C06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CDAF469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6DF5601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0F359EC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2CDB2C9" w14:textId="77777777" w:rsidR="003F1C38" w:rsidRDefault="003F1C38">
            <w:pPr>
              <w:pStyle w:val="Compact"/>
            </w:pPr>
          </w:p>
        </w:tc>
      </w:tr>
      <w:tr w:rsidR="003F1C38" w14:paraId="6A15D642" w14:textId="77777777" w:rsidTr="008B2A46">
        <w:tc>
          <w:tcPr>
            <w:tcW w:w="1320" w:type="dxa"/>
          </w:tcPr>
          <w:p w14:paraId="7AF74766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7B7B03C5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394C962D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A2A0EB2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A828E0B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0D900B80" w14:textId="77777777" w:rsidR="003F1C38" w:rsidRDefault="003F1C38">
            <w:pPr>
              <w:pStyle w:val="Compact"/>
            </w:pPr>
          </w:p>
        </w:tc>
      </w:tr>
      <w:tr w:rsidR="003F1C38" w14:paraId="6AB3801C" w14:textId="77777777" w:rsidTr="008B2A46">
        <w:tc>
          <w:tcPr>
            <w:tcW w:w="1320" w:type="dxa"/>
          </w:tcPr>
          <w:p w14:paraId="62C99AFC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6B4B9CCC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4ECB237D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621D431B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7A454B4" w14:textId="77777777" w:rsidR="003F1C38" w:rsidRDefault="003F1C38">
            <w:pPr>
              <w:pStyle w:val="Compact"/>
            </w:pPr>
          </w:p>
        </w:tc>
        <w:tc>
          <w:tcPr>
            <w:tcW w:w="1320" w:type="dxa"/>
          </w:tcPr>
          <w:p w14:paraId="16523477" w14:textId="77777777" w:rsidR="003F1C38" w:rsidRDefault="003F1C38">
            <w:pPr>
              <w:pStyle w:val="Compact"/>
            </w:pPr>
          </w:p>
        </w:tc>
      </w:tr>
    </w:tbl>
    <w:p w14:paraId="0346ABEF" w14:textId="77777777" w:rsidR="003F1C38" w:rsidRDefault="005C2AD7">
      <w:pPr>
        <w:pStyle w:val="Heading2"/>
      </w:pPr>
      <w:bookmarkStart w:id="7" w:name="tuyển-dụng-và-thôi-việc"/>
      <w:bookmarkEnd w:id="3"/>
      <w:bookmarkEnd w:id="6"/>
      <w:r>
        <w:t>TUY</w:t>
      </w:r>
      <w:r>
        <w:t>Ể</w:t>
      </w:r>
      <w:r>
        <w:t>N D</w:t>
      </w:r>
      <w:r>
        <w:t>Ụ</w:t>
      </w:r>
      <w:r>
        <w:t>NG VÀ THÔI VI</w:t>
      </w:r>
      <w:r>
        <w:t>Ệ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127"/>
        <w:gridCol w:w="1037"/>
      </w:tblGrid>
      <w:tr w:rsidR="003F1C38" w14:paraId="043AADA4" w14:textId="77777777" w:rsidTr="008B2A46">
        <w:tc>
          <w:tcPr>
            <w:tcW w:w="0" w:type="auto"/>
          </w:tcPr>
          <w:p w14:paraId="493EA9A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3FFE7A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B66DD0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1C38" w14:paraId="6ACEFC76" w14:textId="77777777" w:rsidTr="008B2A46">
        <w:tc>
          <w:tcPr>
            <w:tcW w:w="0" w:type="auto"/>
          </w:tcPr>
          <w:p w14:paraId="5A241A5C" w14:textId="77777777" w:rsidR="003F1C38" w:rsidRDefault="005C2AD7">
            <w:pPr>
              <w:pStyle w:val="Compact"/>
            </w:pPr>
            <w:r>
              <w:t>Tuy</w:t>
            </w:r>
            <w:r>
              <w:t>ể</w:t>
            </w:r>
            <w:r>
              <w:t>n d</w:t>
            </w:r>
            <w:r>
              <w:t>ụ</w:t>
            </w:r>
            <w:r>
              <w:t>ng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36141496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B669E2D" w14:textId="77777777" w:rsidR="003F1C38" w:rsidRDefault="003F1C38">
            <w:pPr>
              <w:pStyle w:val="Compact"/>
            </w:pPr>
          </w:p>
        </w:tc>
      </w:tr>
      <w:tr w:rsidR="003F1C38" w14:paraId="4F6A344A" w14:textId="77777777" w:rsidTr="008B2A46">
        <w:tc>
          <w:tcPr>
            <w:tcW w:w="0" w:type="auto"/>
          </w:tcPr>
          <w:p w14:paraId="21B82C16" w14:textId="77777777" w:rsidR="003F1C38" w:rsidRDefault="005C2AD7">
            <w:pPr>
              <w:pStyle w:val="Compact"/>
            </w:pPr>
            <w:r>
              <w:t>Thôi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31800D27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8855DBF" w14:textId="77777777" w:rsidR="003F1C38" w:rsidRDefault="003F1C38">
            <w:pPr>
              <w:pStyle w:val="Compact"/>
            </w:pPr>
          </w:p>
        </w:tc>
      </w:tr>
      <w:tr w:rsidR="003F1C38" w14:paraId="3A1D3B6B" w14:textId="77777777" w:rsidTr="008B2A46">
        <w:tc>
          <w:tcPr>
            <w:tcW w:w="0" w:type="auto"/>
          </w:tcPr>
          <w:p w14:paraId="3864D4CC" w14:textId="77777777" w:rsidR="003F1C38" w:rsidRDefault="005C2AD7">
            <w:pPr>
              <w:pStyle w:val="Compact"/>
            </w:pPr>
            <w:r>
              <w:t>Chuy</w:t>
            </w:r>
            <w:r>
              <w:t>ể</w:t>
            </w:r>
            <w:r>
              <w:t>n 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0F446EC1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F599105" w14:textId="77777777" w:rsidR="003F1C38" w:rsidRDefault="003F1C38">
            <w:pPr>
              <w:pStyle w:val="Compact"/>
            </w:pPr>
          </w:p>
        </w:tc>
      </w:tr>
      <w:tr w:rsidR="003F1C38" w14:paraId="606A64A7" w14:textId="77777777" w:rsidTr="008B2A46">
        <w:tc>
          <w:tcPr>
            <w:tcW w:w="0" w:type="auto"/>
          </w:tcPr>
          <w:p w14:paraId="0E7D401B" w14:textId="77777777" w:rsidR="003F1C38" w:rsidRDefault="005C2AD7">
            <w:pPr>
              <w:pStyle w:val="Compact"/>
            </w:pPr>
            <w:r>
              <w:t>Thăng ch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7611032D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05B3DE78" w14:textId="77777777" w:rsidR="003F1C38" w:rsidRDefault="003F1C38">
            <w:pPr>
              <w:pStyle w:val="Compact"/>
            </w:pPr>
          </w:p>
        </w:tc>
      </w:tr>
    </w:tbl>
    <w:p w14:paraId="6CA44A4F" w14:textId="77777777" w:rsidR="003F1C38" w:rsidRDefault="005C2AD7">
      <w:pPr>
        <w:pStyle w:val="Heading2"/>
      </w:pPr>
      <w:bookmarkStart w:id="8" w:name="đào-tạo-và-phát-triển"/>
      <w:bookmarkEnd w:id="7"/>
      <w:r>
        <w:lastRenderedPageBreak/>
        <w:t>ĐÀO T</w:t>
      </w:r>
      <w:r>
        <w:t>Ạ</w:t>
      </w:r>
      <w:r>
        <w:t>O VÀ PHÁT TRI</w:t>
      </w:r>
      <w:r>
        <w:t>Ể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087"/>
        <w:gridCol w:w="1037"/>
        <w:gridCol w:w="1037"/>
      </w:tblGrid>
      <w:tr w:rsidR="003F1C38" w14:paraId="781FB117" w14:textId="77777777" w:rsidTr="008B2A46">
        <w:tc>
          <w:tcPr>
            <w:tcW w:w="0" w:type="auto"/>
          </w:tcPr>
          <w:p w14:paraId="75C3AB43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Chương trình</w:t>
            </w:r>
          </w:p>
        </w:tc>
        <w:tc>
          <w:tcPr>
            <w:tcW w:w="0" w:type="auto"/>
          </w:tcPr>
          <w:p w14:paraId="6E8E1F33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tham gia</w:t>
            </w:r>
          </w:p>
        </w:tc>
        <w:tc>
          <w:tcPr>
            <w:tcW w:w="0" w:type="auto"/>
          </w:tcPr>
          <w:p w14:paraId="5D4FDD17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BE1950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1C38" w14:paraId="447673EA" w14:textId="77777777" w:rsidTr="008B2A46">
        <w:tc>
          <w:tcPr>
            <w:tcW w:w="0" w:type="auto"/>
          </w:tcPr>
          <w:p w14:paraId="72D9C759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 nh</w:t>
            </w:r>
            <w:r>
              <w:t>ậ</w:t>
            </w:r>
            <w:r>
              <w:t>p môn</w:t>
            </w:r>
          </w:p>
        </w:tc>
        <w:tc>
          <w:tcPr>
            <w:tcW w:w="0" w:type="auto"/>
          </w:tcPr>
          <w:p w14:paraId="27C1953F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8876BBA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0E3C903F" w14:textId="77777777" w:rsidR="003F1C38" w:rsidRDefault="003F1C38">
            <w:pPr>
              <w:pStyle w:val="Compact"/>
            </w:pPr>
          </w:p>
        </w:tc>
      </w:tr>
      <w:tr w:rsidR="003F1C38" w14:paraId="3E4A69AA" w14:textId="77777777" w:rsidTr="008B2A46">
        <w:tc>
          <w:tcPr>
            <w:tcW w:w="0" w:type="auto"/>
          </w:tcPr>
          <w:p w14:paraId="0F49A63C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 an toàn</w:t>
            </w:r>
          </w:p>
        </w:tc>
        <w:tc>
          <w:tcPr>
            <w:tcW w:w="0" w:type="auto"/>
          </w:tcPr>
          <w:p w14:paraId="177B178D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68434833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835AD68" w14:textId="77777777" w:rsidR="003F1C38" w:rsidRDefault="003F1C38">
            <w:pPr>
              <w:pStyle w:val="Compact"/>
            </w:pPr>
          </w:p>
        </w:tc>
      </w:tr>
      <w:tr w:rsidR="003F1C38" w14:paraId="08B135F3" w14:textId="77777777" w:rsidTr="008B2A46">
        <w:tc>
          <w:tcPr>
            <w:tcW w:w="0" w:type="auto"/>
          </w:tcPr>
          <w:p w14:paraId="47C47467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 sơ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56B25E7F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3E00821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4A4933D" w14:textId="77777777" w:rsidR="003F1C38" w:rsidRDefault="003F1C38">
            <w:pPr>
              <w:pStyle w:val="Compact"/>
            </w:pPr>
          </w:p>
        </w:tc>
      </w:tr>
      <w:tr w:rsidR="003F1C38" w14:paraId="3AE654C3" w14:textId="77777777" w:rsidTr="008B2A46">
        <w:tc>
          <w:tcPr>
            <w:tcW w:w="0" w:type="auto"/>
          </w:tcPr>
          <w:p w14:paraId="116F53E4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 k</w:t>
            </w:r>
            <w:r>
              <w:t>ỹ</w:t>
            </w:r>
            <w:r>
              <w:t xml:space="preserve"> năng m</w:t>
            </w:r>
            <w:r>
              <w:t>ề</w:t>
            </w:r>
            <w:r>
              <w:t>m</w:t>
            </w:r>
          </w:p>
        </w:tc>
        <w:tc>
          <w:tcPr>
            <w:tcW w:w="0" w:type="auto"/>
          </w:tcPr>
          <w:p w14:paraId="76F21689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0577543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63A6FF7" w14:textId="77777777" w:rsidR="003F1C38" w:rsidRDefault="003F1C38">
            <w:pPr>
              <w:pStyle w:val="Compact"/>
            </w:pPr>
          </w:p>
        </w:tc>
      </w:tr>
      <w:tr w:rsidR="003F1C38" w14:paraId="2B900EB8" w14:textId="77777777" w:rsidTr="008B2A46">
        <w:tc>
          <w:tcPr>
            <w:tcW w:w="0" w:type="auto"/>
          </w:tcPr>
          <w:p w14:paraId="314E8466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 công ngh</w:t>
            </w:r>
            <w:r>
              <w:t>ệ</w:t>
            </w:r>
          </w:p>
        </w:tc>
        <w:tc>
          <w:tcPr>
            <w:tcW w:w="0" w:type="auto"/>
          </w:tcPr>
          <w:p w14:paraId="2C3A0271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87C642B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671BAB86" w14:textId="77777777" w:rsidR="003F1C38" w:rsidRDefault="003F1C38">
            <w:pPr>
              <w:pStyle w:val="Compact"/>
            </w:pPr>
          </w:p>
        </w:tc>
      </w:tr>
    </w:tbl>
    <w:p w14:paraId="509176EB" w14:textId="77777777" w:rsidR="003F1C38" w:rsidRDefault="005C2AD7">
      <w:pPr>
        <w:pStyle w:val="Heading2"/>
      </w:pPr>
      <w:bookmarkStart w:id="9" w:name="kỷ-luật-và-khen-thưởng"/>
      <w:bookmarkEnd w:id="8"/>
      <w:r>
        <w:t>K</w:t>
      </w:r>
      <w:r>
        <w:t>Ỷ</w:t>
      </w:r>
      <w:r>
        <w:t xml:space="preserve"> LU</w:t>
      </w:r>
      <w:r>
        <w:t>Ậ</w:t>
      </w:r>
      <w:r>
        <w:t>T VÀ KHEN THƯ</w:t>
      </w:r>
      <w:r>
        <w:t>Ở</w:t>
      </w:r>
      <w:r>
        <w:t>NG</w:t>
      </w:r>
    </w:p>
    <w:p w14:paraId="778BF98C" w14:textId="77777777" w:rsidR="003F1C38" w:rsidRDefault="005C2AD7">
      <w:pPr>
        <w:pStyle w:val="Heading3"/>
      </w:pPr>
      <w:bookmarkStart w:id="10" w:name="vi-phạm-kỷ-luật"/>
      <w:r>
        <w:t>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850"/>
        <w:gridCol w:w="781"/>
        <w:gridCol w:w="1037"/>
      </w:tblGrid>
      <w:tr w:rsidR="003F1C38" w14:paraId="216DE2E7" w14:textId="77777777" w:rsidTr="008B2A46">
        <w:tc>
          <w:tcPr>
            <w:tcW w:w="0" w:type="auto"/>
          </w:tcPr>
          <w:p w14:paraId="4FF16A7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B8D512E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77053A2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2B456CD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1C38" w14:paraId="3B66680C" w14:textId="77777777" w:rsidTr="008B2A46">
        <w:tc>
          <w:tcPr>
            <w:tcW w:w="0" w:type="auto"/>
          </w:tcPr>
          <w:p w14:paraId="0FA68D7D" w14:textId="77777777" w:rsidR="003F1C38" w:rsidRDefault="005C2AD7">
            <w:pPr>
              <w:pStyle w:val="Compact"/>
            </w:pPr>
            <w:r>
              <w:t>Vi ph</w:t>
            </w:r>
            <w:r>
              <w:t>ạ</w:t>
            </w:r>
            <w:r>
              <w:t>m nh</w:t>
            </w:r>
            <w:r>
              <w:t>ẹ</w:t>
            </w:r>
          </w:p>
        </w:tc>
        <w:tc>
          <w:tcPr>
            <w:tcW w:w="0" w:type="auto"/>
          </w:tcPr>
          <w:p w14:paraId="038EB886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1549A46E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535C8D5" w14:textId="77777777" w:rsidR="003F1C38" w:rsidRDefault="003F1C38">
            <w:pPr>
              <w:pStyle w:val="Compact"/>
            </w:pPr>
          </w:p>
        </w:tc>
      </w:tr>
      <w:tr w:rsidR="003F1C38" w14:paraId="03E7092E" w14:textId="77777777" w:rsidTr="008B2A46">
        <w:tc>
          <w:tcPr>
            <w:tcW w:w="0" w:type="auto"/>
          </w:tcPr>
          <w:p w14:paraId="62B277F0" w14:textId="77777777" w:rsidR="003F1C38" w:rsidRDefault="005C2AD7">
            <w:pPr>
              <w:pStyle w:val="Compact"/>
            </w:pPr>
            <w:r>
              <w:t>Vi ph</w:t>
            </w:r>
            <w:r>
              <w:t>ạ</w:t>
            </w:r>
            <w:r>
              <w:t>m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73B01B62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6177FB4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0E8AF509" w14:textId="77777777" w:rsidR="003F1C38" w:rsidRDefault="003F1C38">
            <w:pPr>
              <w:pStyle w:val="Compact"/>
            </w:pPr>
          </w:p>
        </w:tc>
      </w:tr>
      <w:tr w:rsidR="003F1C38" w14:paraId="3ED001B0" w14:textId="77777777" w:rsidTr="008B2A46">
        <w:tc>
          <w:tcPr>
            <w:tcW w:w="0" w:type="auto"/>
          </w:tcPr>
          <w:p w14:paraId="5157D1F2" w14:textId="77777777" w:rsidR="003F1C38" w:rsidRDefault="005C2AD7">
            <w:pPr>
              <w:pStyle w:val="Compact"/>
            </w:pPr>
            <w:r>
              <w:t>Vi ph</w:t>
            </w:r>
            <w:r>
              <w:t>ạ</w:t>
            </w:r>
            <w:r>
              <w:t>m r</w:t>
            </w:r>
            <w:r>
              <w:t>ấ</w:t>
            </w:r>
            <w:r>
              <w:t>t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311E1F82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6BAB9BF6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18B0F20" w14:textId="77777777" w:rsidR="003F1C38" w:rsidRDefault="003F1C38">
            <w:pPr>
              <w:pStyle w:val="Compact"/>
            </w:pPr>
          </w:p>
        </w:tc>
      </w:tr>
    </w:tbl>
    <w:p w14:paraId="4CDD8638" w14:textId="77777777" w:rsidR="003F1C38" w:rsidRDefault="005C2AD7">
      <w:pPr>
        <w:pStyle w:val="Heading3"/>
      </w:pPr>
      <w:bookmarkStart w:id="11" w:name="khen-thưởng"/>
      <w:bookmarkEnd w:id="10"/>
      <w:r>
        <w:t>Khen thư</w:t>
      </w:r>
      <w:r>
        <w:t>ở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127"/>
        <w:gridCol w:w="1197"/>
        <w:gridCol w:w="1037"/>
      </w:tblGrid>
      <w:tr w:rsidR="003F1C38" w14:paraId="4337CCC8" w14:textId="77777777" w:rsidTr="008B2A46">
        <w:tc>
          <w:tcPr>
            <w:tcW w:w="0" w:type="auto"/>
          </w:tcPr>
          <w:p w14:paraId="6972DE8B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khen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6D07048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57068AD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46C8BB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1C38" w14:paraId="248E0842" w14:textId="77777777" w:rsidTr="008B2A46">
        <w:tc>
          <w:tcPr>
            <w:tcW w:w="0" w:type="auto"/>
          </w:tcPr>
          <w:p w14:paraId="4EB7F96F" w14:textId="77777777" w:rsidR="003F1C38" w:rsidRDefault="005C2AD7">
            <w:pPr>
              <w:pStyle w:val="Compact"/>
            </w:pPr>
            <w:r>
              <w:t>Tháng</w:t>
            </w:r>
          </w:p>
        </w:tc>
        <w:tc>
          <w:tcPr>
            <w:tcW w:w="0" w:type="auto"/>
          </w:tcPr>
          <w:p w14:paraId="02E8FCEE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F3BF5A0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7A4AD9AF" w14:textId="77777777" w:rsidR="003F1C38" w:rsidRDefault="003F1C38">
            <w:pPr>
              <w:pStyle w:val="Compact"/>
            </w:pPr>
          </w:p>
        </w:tc>
      </w:tr>
      <w:tr w:rsidR="003F1C38" w14:paraId="5BC7DE4E" w14:textId="77777777" w:rsidTr="008B2A46">
        <w:tc>
          <w:tcPr>
            <w:tcW w:w="0" w:type="auto"/>
          </w:tcPr>
          <w:p w14:paraId="77DFA537" w14:textId="77777777" w:rsidR="003F1C38" w:rsidRDefault="005C2AD7">
            <w:pPr>
              <w:pStyle w:val="Compact"/>
            </w:pPr>
            <w:r>
              <w:t>Quý</w:t>
            </w:r>
          </w:p>
        </w:tc>
        <w:tc>
          <w:tcPr>
            <w:tcW w:w="0" w:type="auto"/>
          </w:tcPr>
          <w:p w14:paraId="59D215A2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6B94BBFE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3FCFECD" w14:textId="77777777" w:rsidR="003F1C38" w:rsidRDefault="003F1C38">
            <w:pPr>
              <w:pStyle w:val="Compact"/>
            </w:pPr>
          </w:p>
        </w:tc>
      </w:tr>
      <w:tr w:rsidR="003F1C38" w14:paraId="0E8EDF96" w14:textId="77777777" w:rsidTr="008B2A46">
        <w:tc>
          <w:tcPr>
            <w:tcW w:w="0" w:type="auto"/>
          </w:tcPr>
          <w:p w14:paraId="1DA83C64" w14:textId="77777777" w:rsidR="003F1C38" w:rsidRDefault="005C2AD7">
            <w:pPr>
              <w:pStyle w:val="Compact"/>
            </w:pPr>
            <w:r>
              <w:t>Năm</w:t>
            </w:r>
          </w:p>
        </w:tc>
        <w:tc>
          <w:tcPr>
            <w:tcW w:w="0" w:type="auto"/>
          </w:tcPr>
          <w:p w14:paraId="5A218AF0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53DC0562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AC76588" w14:textId="77777777" w:rsidR="003F1C38" w:rsidRDefault="003F1C38">
            <w:pPr>
              <w:pStyle w:val="Compact"/>
            </w:pPr>
          </w:p>
        </w:tc>
      </w:tr>
      <w:tr w:rsidR="003F1C38" w14:paraId="137DA404" w14:textId="77777777" w:rsidTr="008B2A46">
        <w:tc>
          <w:tcPr>
            <w:tcW w:w="0" w:type="auto"/>
          </w:tcPr>
          <w:p w14:paraId="1A24346B" w14:textId="77777777" w:rsidR="003F1C38" w:rsidRDefault="005C2AD7">
            <w:pPr>
              <w:pStyle w:val="Compact"/>
            </w:pPr>
            <w:r>
              <w:t>Đ</w:t>
            </w:r>
            <w:r>
              <w:t>ộ</w:t>
            </w:r>
            <w:r>
              <w:t>t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9FBA5D0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46151E90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34259D9" w14:textId="77777777" w:rsidR="003F1C38" w:rsidRDefault="003F1C38">
            <w:pPr>
              <w:pStyle w:val="Compact"/>
            </w:pPr>
          </w:p>
        </w:tc>
      </w:tr>
    </w:tbl>
    <w:p w14:paraId="5609DA2F" w14:textId="77777777" w:rsidR="003F1C38" w:rsidRDefault="005C2AD7">
      <w:pPr>
        <w:pStyle w:val="Heading2"/>
      </w:pPr>
      <w:bookmarkStart w:id="12" w:name="chi-phí-nhân-sự"/>
      <w:bookmarkEnd w:id="9"/>
      <w:bookmarkEnd w:id="11"/>
      <w:r>
        <w:t>CHI PHÍ NHÂN S</w:t>
      </w:r>
      <w:r>
        <w:t>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656"/>
        <w:gridCol w:w="1037"/>
      </w:tblGrid>
      <w:tr w:rsidR="003F1C38" w14:paraId="6818FBCA" w14:textId="77777777" w:rsidTr="008B2A46">
        <w:tc>
          <w:tcPr>
            <w:tcW w:w="0" w:type="auto"/>
          </w:tcPr>
          <w:p w14:paraId="530427C5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176A394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F6E5E00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F1C38" w14:paraId="541F404C" w14:textId="77777777" w:rsidTr="008B2A46">
        <w:tc>
          <w:tcPr>
            <w:tcW w:w="0" w:type="auto"/>
          </w:tcPr>
          <w:p w14:paraId="218073C3" w14:textId="77777777" w:rsidR="003F1C38" w:rsidRDefault="005C2AD7">
            <w:pPr>
              <w:pStyle w:val="Compact"/>
            </w:pPr>
            <w:r>
              <w:t>Lương tài x</w:t>
            </w:r>
            <w:r>
              <w:t>ế</w:t>
            </w:r>
          </w:p>
        </w:tc>
        <w:tc>
          <w:tcPr>
            <w:tcW w:w="0" w:type="auto"/>
          </w:tcPr>
          <w:p w14:paraId="57E5D196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26A647DA" w14:textId="77777777" w:rsidR="003F1C38" w:rsidRDefault="003F1C38">
            <w:pPr>
              <w:pStyle w:val="Compact"/>
            </w:pPr>
          </w:p>
        </w:tc>
      </w:tr>
      <w:tr w:rsidR="003F1C38" w14:paraId="54C799B5" w14:textId="77777777" w:rsidTr="008B2A46">
        <w:tc>
          <w:tcPr>
            <w:tcW w:w="0" w:type="auto"/>
          </w:tcPr>
          <w:p w14:paraId="4DF29619" w14:textId="77777777" w:rsidR="003F1C38" w:rsidRDefault="005C2AD7">
            <w:pPr>
              <w:pStyle w:val="Compact"/>
            </w:pPr>
            <w:r>
              <w:t>Lương NV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6E752BE6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20220932" w14:textId="77777777" w:rsidR="003F1C38" w:rsidRDefault="003F1C38">
            <w:pPr>
              <w:pStyle w:val="Compact"/>
            </w:pPr>
          </w:p>
        </w:tc>
      </w:tr>
      <w:tr w:rsidR="003F1C38" w14:paraId="3C71DF47" w14:textId="77777777" w:rsidTr="008B2A46">
        <w:tc>
          <w:tcPr>
            <w:tcW w:w="0" w:type="auto"/>
          </w:tcPr>
          <w:p w14:paraId="086086BB" w14:textId="77777777" w:rsidR="003F1C38" w:rsidRDefault="005C2AD7">
            <w:pPr>
              <w:pStyle w:val="Compact"/>
            </w:pPr>
            <w:r>
              <w:t>Ph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7A1D5C77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53714BB2" w14:textId="77777777" w:rsidR="003F1C38" w:rsidRDefault="003F1C38">
            <w:pPr>
              <w:pStyle w:val="Compact"/>
            </w:pPr>
          </w:p>
        </w:tc>
      </w:tr>
      <w:tr w:rsidR="003F1C38" w14:paraId="3071BAD2" w14:textId="77777777" w:rsidTr="008B2A46">
        <w:tc>
          <w:tcPr>
            <w:tcW w:w="0" w:type="auto"/>
          </w:tcPr>
          <w:p w14:paraId="778F8B0B" w14:textId="77777777" w:rsidR="003F1C38" w:rsidRDefault="005C2AD7">
            <w:pPr>
              <w:pStyle w:val="Compact"/>
            </w:pPr>
            <w:r>
              <w:lastRenderedPageBreak/>
              <w:t>Thư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58D6268C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2A91A4F3" w14:textId="77777777" w:rsidR="003F1C38" w:rsidRDefault="003F1C38">
            <w:pPr>
              <w:pStyle w:val="Compact"/>
            </w:pPr>
          </w:p>
        </w:tc>
      </w:tr>
      <w:tr w:rsidR="003F1C38" w14:paraId="3E50DFEA" w14:textId="77777777" w:rsidTr="008B2A46">
        <w:tc>
          <w:tcPr>
            <w:tcW w:w="0" w:type="auto"/>
          </w:tcPr>
          <w:p w14:paraId="1618DB24" w14:textId="77777777" w:rsidR="003F1C38" w:rsidRDefault="005C2AD7">
            <w:pPr>
              <w:pStyle w:val="Compact"/>
            </w:pPr>
            <w:r>
              <w:t>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529BA72E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86964E8" w14:textId="77777777" w:rsidR="003F1C38" w:rsidRDefault="003F1C38">
            <w:pPr>
              <w:pStyle w:val="Compact"/>
            </w:pPr>
          </w:p>
        </w:tc>
      </w:tr>
      <w:tr w:rsidR="003F1C38" w14:paraId="02880458" w14:textId="77777777" w:rsidTr="008B2A46">
        <w:tc>
          <w:tcPr>
            <w:tcW w:w="0" w:type="auto"/>
          </w:tcPr>
          <w:p w14:paraId="3FAAE05C" w14:textId="77777777" w:rsidR="003F1C38" w:rsidRDefault="005C2AD7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196E06C9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2D070CEF" w14:textId="77777777" w:rsidR="003F1C38" w:rsidRDefault="003F1C38">
            <w:pPr>
              <w:pStyle w:val="Compact"/>
            </w:pPr>
          </w:p>
        </w:tc>
      </w:tr>
      <w:tr w:rsidR="003F1C38" w14:paraId="3C488958" w14:textId="77777777" w:rsidTr="008B2A46">
        <w:tc>
          <w:tcPr>
            <w:tcW w:w="0" w:type="auto"/>
          </w:tcPr>
          <w:p w14:paraId="371B5D71" w14:textId="77777777" w:rsidR="003F1C38" w:rsidRDefault="005C2AD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FDC77BE" w14:textId="77777777" w:rsidR="003F1C38" w:rsidRDefault="003F1C38">
            <w:pPr>
              <w:pStyle w:val="Compact"/>
            </w:pPr>
          </w:p>
        </w:tc>
        <w:tc>
          <w:tcPr>
            <w:tcW w:w="0" w:type="auto"/>
          </w:tcPr>
          <w:p w14:paraId="37EA8DA3" w14:textId="77777777" w:rsidR="003F1C38" w:rsidRDefault="003F1C38">
            <w:pPr>
              <w:pStyle w:val="Compact"/>
            </w:pPr>
          </w:p>
        </w:tc>
      </w:tr>
    </w:tbl>
    <w:p w14:paraId="45C9DAB9" w14:textId="77777777" w:rsidR="003F1C38" w:rsidRDefault="005C2AD7">
      <w:pPr>
        <w:pStyle w:val="Heading2"/>
      </w:pPr>
      <w:bookmarkStart w:id="13" w:name="vấn-đề-và-thách-thức"/>
      <w:bookmarkEnd w:id="12"/>
      <w:r>
        <w:t>V</w:t>
      </w:r>
      <w:r>
        <w:t>Ấ</w:t>
      </w:r>
      <w:r>
        <w:t>N Đ</w:t>
      </w:r>
      <w:r>
        <w:t>Ề</w:t>
      </w:r>
      <w:r>
        <w:t xml:space="preserve"> VÀ THÁCH TH</w:t>
      </w:r>
      <w:r>
        <w:t>Ứ</w:t>
      </w:r>
      <w:r>
        <w:t>C</w:t>
      </w:r>
    </w:p>
    <w:p w14:paraId="6BD8B84E" w14:textId="77777777" w:rsidR="003F1C38" w:rsidRDefault="005C2AD7">
      <w:r>
        <w:pict w14:anchorId="0FD7D25D">
          <v:rect id="_x0000_i1026" style="width:0;height:1.5pt" o:hralign="center" o:hrstd="t" o:hr="t"/>
        </w:pict>
      </w:r>
    </w:p>
    <w:p w14:paraId="74238504" w14:textId="77777777" w:rsidR="003F1C38" w:rsidRDefault="005C2AD7">
      <w:r>
        <w:pict w14:anchorId="65ADE0D2">
          <v:rect id="_x0000_i1027" style="width:0;height:1.5pt" o:hralign="center" o:hrstd="t" o:hr="t"/>
        </w:pict>
      </w:r>
    </w:p>
    <w:p w14:paraId="11B2CDE3" w14:textId="77777777" w:rsidR="003F1C38" w:rsidRDefault="005C2AD7">
      <w:r>
        <w:pict w14:anchorId="5A96CA7A">
          <v:rect id="_x0000_i1028" style="width:0;height:1.5pt" o:hralign="center" o:hrstd="t" o:hr="t"/>
        </w:pict>
      </w:r>
    </w:p>
    <w:p w14:paraId="13913271" w14:textId="77777777" w:rsidR="003F1C38" w:rsidRDefault="005C2AD7">
      <w:r>
        <w:pict w14:anchorId="65E2A3A1">
          <v:rect id="_x0000_i1029" style="width:0;height:1.5pt" o:hralign="center" o:hrstd="t" o:hr="t"/>
        </w:pict>
      </w:r>
    </w:p>
    <w:p w14:paraId="4448DCA3" w14:textId="77777777" w:rsidR="003F1C38" w:rsidRDefault="005C2AD7">
      <w:pPr>
        <w:pStyle w:val="Heading2"/>
      </w:pPr>
      <w:bookmarkStart w:id="14" w:name="đề-xuất-cải-tiến"/>
      <w:bookmarkEnd w:id="13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3A452CE9" w14:textId="77777777" w:rsidR="003F1C38" w:rsidRDefault="005C2AD7">
      <w:r>
        <w:pict w14:anchorId="42AC3440">
          <v:rect id="_x0000_i1030" style="width:0;height:1.5pt" o:hralign="center" o:hrstd="t" o:hr="t"/>
        </w:pict>
      </w:r>
    </w:p>
    <w:p w14:paraId="0AD8BC5E" w14:textId="77777777" w:rsidR="003F1C38" w:rsidRDefault="005C2AD7">
      <w:r>
        <w:pict w14:anchorId="635D5024">
          <v:rect id="_x0000_i1031" style="width:0;height:1.5pt" o:hralign="center" o:hrstd="t" o:hr="t"/>
        </w:pict>
      </w:r>
    </w:p>
    <w:p w14:paraId="37BF0DD5" w14:textId="77777777" w:rsidR="003F1C38" w:rsidRDefault="005C2AD7">
      <w:r>
        <w:pict w14:anchorId="0DD86D91">
          <v:rect id="_x0000_i1032" style="width:0;height:1.5pt" o:hralign="center" o:hrstd="t" o:hr="t"/>
        </w:pict>
      </w:r>
    </w:p>
    <w:p w14:paraId="37827A3F" w14:textId="77777777" w:rsidR="003F1C38" w:rsidRDefault="005C2AD7">
      <w:r>
        <w:pict w14:anchorId="42F00A26">
          <v:rect id="_x0000_i1033" style="width:0;height:1.5pt" o:hralign="center" o:hrstd="t" o:hr="t"/>
        </w:pict>
      </w:r>
    </w:p>
    <w:p w14:paraId="2398A2DF" w14:textId="77777777" w:rsidR="003F1C38" w:rsidRDefault="005C2AD7">
      <w:pPr>
        <w:pStyle w:val="Heading2"/>
      </w:pPr>
      <w:bookmarkStart w:id="15" w:name="kết-luận-và-khuyến-nghị"/>
      <w:bookmarkEnd w:id="14"/>
      <w:r>
        <w:t>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</w:p>
    <w:p w14:paraId="31AD12A3" w14:textId="77777777" w:rsidR="003F1C38" w:rsidRDefault="005C2AD7">
      <w:pPr>
        <w:pStyle w:val="Compact"/>
        <w:numPr>
          <w:ilvl w:val="0"/>
          <w:numId w:val="4"/>
        </w:numPr>
      </w:pPr>
      <w:r>
        <w:t>Đi</w:t>
      </w:r>
      <w:r>
        <w:t>ể</w:t>
      </w:r>
      <w:r>
        <w:t>m m</w:t>
      </w:r>
      <w:r>
        <w:t>ạ</w:t>
      </w:r>
      <w:r>
        <w:t>nh: _________________</w:t>
      </w:r>
    </w:p>
    <w:p w14:paraId="57B0D7F2" w14:textId="77777777" w:rsidR="003F1C38" w:rsidRDefault="005C2AD7">
      <w:pPr>
        <w:pStyle w:val="Compact"/>
        <w:numPr>
          <w:ilvl w:val="0"/>
          <w:numId w:val="4"/>
        </w:numPr>
      </w:pPr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n: _________________</w:t>
      </w:r>
    </w:p>
    <w:p w14:paraId="36594BDC" w14:textId="77777777" w:rsidR="003F1C38" w:rsidRDefault="005C2AD7">
      <w:pPr>
        <w:pStyle w:val="Compact"/>
        <w:numPr>
          <w:ilvl w:val="0"/>
          <w:numId w:val="4"/>
        </w:numPr>
      </w:pPr>
      <w:r>
        <w:t>Khuy</w:t>
      </w:r>
      <w:r>
        <w:t>ế</w:t>
      </w:r>
      <w:r>
        <w:t>n ngh</w:t>
      </w:r>
      <w:r>
        <w:t>ị</w:t>
      </w:r>
      <w:r>
        <w:t>: _________________</w:t>
      </w:r>
    </w:p>
    <w:p w14:paraId="1AC014CF" w14:textId="77777777" w:rsidR="003F1C38" w:rsidRDefault="005C2AD7">
      <w:r>
        <w:pict w14:anchorId="0DC22FAC">
          <v:rect id="_x0000_i1034" style="width:0;height:1.5pt" o:hralign="center" o:hrstd="t" o:hr="t"/>
        </w:pict>
      </w:r>
    </w:p>
    <w:p w14:paraId="55EB1387" w14:textId="77777777" w:rsidR="003F1C38" w:rsidRDefault="005C2AD7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5"/>
    </w:p>
    <w:sectPr w:rsidR="003F1C3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6F776" w14:textId="77777777" w:rsidR="005C2AD7" w:rsidRDefault="005C2AD7" w:rsidP="008B2A46">
      <w:pPr>
        <w:spacing w:line="240" w:lineRule="auto"/>
      </w:pPr>
      <w:r>
        <w:separator/>
      </w:r>
    </w:p>
  </w:endnote>
  <w:endnote w:type="continuationSeparator" w:id="0">
    <w:p w14:paraId="2BCB3F0F" w14:textId="77777777" w:rsidR="005C2AD7" w:rsidRDefault="005C2AD7" w:rsidP="008B2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610E9" w14:textId="77777777" w:rsidR="005C2AD7" w:rsidRDefault="005C2AD7" w:rsidP="008B2A46">
      <w:pPr>
        <w:spacing w:line="240" w:lineRule="auto"/>
      </w:pPr>
      <w:r>
        <w:separator/>
      </w:r>
    </w:p>
  </w:footnote>
  <w:footnote w:type="continuationSeparator" w:id="0">
    <w:p w14:paraId="370B9BA9" w14:textId="77777777" w:rsidR="005C2AD7" w:rsidRDefault="005C2AD7" w:rsidP="008B2A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205E" w14:textId="77777777" w:rsidR="008B2A46" w:rsidRPr="00A33244" w:rsidRDefault="008B2A4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7C296CF" wp14:editId="4F2042D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21C4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13942E2" w14:textId="77777777" w:rsidR="008B2A46" w:rsidRDefault="008B2A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B86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3430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2A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C38"/>
    <w:rsid w:val="003F1C38"/>
    <w:rsid w:val="005C2AD7"/>
    <w:rsid w:val="008B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55F78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A4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2A4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2A4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2A4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B2A4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B2A4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B2A4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B2A4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A4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A4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B2A4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B2A4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2A4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2A4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A4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B2A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A4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B2A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A46"/>
    <w:rPr>
      <w:rFonts w:ascii="Times New Roman" w:hAnsi="Times New Roman"/>
      <w:szCs w:val="22"/>
    </w:rPr>
  </w:style>
  <w:style w:type="character" w:styleId="Emphasis">
    <w:name w:val="Emphasis"/>
    <w:rsid w:val="008B2A4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B2A4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B2A4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B2A4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B2A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2026-01-29T02:59:00Z</dcterms:created>
  <dcterms:modified xsi:type="dcterms:W3CDTF">2026-01-29T02:59:00Z</dcterms:modified>
</cp:coreProperties>
</file>