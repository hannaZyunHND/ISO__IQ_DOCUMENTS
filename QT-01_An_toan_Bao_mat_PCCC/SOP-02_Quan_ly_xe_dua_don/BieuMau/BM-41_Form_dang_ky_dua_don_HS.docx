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520A3" w14:textId="77777777" w:rsidR="009A0805" w:rsidRDefault="00B4535F" w:rsidP="00865411">
      <w:pPr>
        <w:pStyle w:val="Title"/>
      </w:pPr>
      <w:bookmarkStart w:id="0" w:name="bm-41-form-đăng-ký-đưa-đón-học-sinh"/>
      <w:r>
        <w:t>BM-41: FORM ĐĂNG KÝ ĐƯA ĐÓN H</w:t>
      </w:r>
      <w:r>
        <w:t>Ọ</w:t>
      </w:r>
      <w:r>
        <w:t>C SINH</w:t>
      </w:r>
    </w:p>
    <w:p w14:paraId="7F01C6FB" w14:textId="77777777" w:rsidR="009A0805" w:rsidRDefault="00B4535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23B8D1D" w14:textId="77777777" w:rsidR="009A0805" w:rsidRDefault="00B4535F">
      <w:r>
        <w:pict w14:anchorId="2CF9E2BA">
          <v:rect id="_x0000_i1025" style="width:0;height:1.5pt" o:hralign="center" o:hrstd="t" o:hr="t"/>
        </w:pict>
      </w:r>
    </w:p>
    <w:p w14:paraId="41A143D0" w14:textId="77777777" w:rsidR="009A0805" w:rsidRDefault="00B4535F">
      <w:pPr>
        <w:pStyle w:val="Heading2"/>
      </w:pPr>
      <w:bookmarkStart w:id="1" w:name="thông-tin-học-sinh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1580"/>
      </w:tblGrid>
      <w:tr w:rsidR="009A0805" w14:paraId="706461B5" w14:textId="77777777" w:rsidTr="00865411">
        <w:tc>
          <w:tcPr>
            <w:tcW w:w="0" w:type="auto"/>
          </w:tcPr>
          <w:p w14:paraId="62B357D5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53D6BFC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1CD03918" w14:textId="77777777" w:rsidTr="00865411">
        <w:tc>
          <w:tcPr>
            <w:tcW w:w="0" w:type="auto"/>
          </w:tcPr>
          <w:p w14:paraId="560561AD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27810CAE" w14:textId="77777777" w:rsidR="009A0805" w:rsidRDefault="009A0805">
            <w:pPr>
              <w:pStyle w:val="Compact"/>
            </w:pPr>
          </w:p>
        </w:tc>
      </w:tr>
      <w:tr w:rsidR="009A0805" w14:paraId="328915AA" w14:textId="77777777" w:rsidTr="00865411">
        <w:tc>
          <w:tcPr>
            <w:tcW w:w="0" w:type="auto"/>
          </w:tcPr>
          <w:p w14:paraId="7B2B04F0" w14:textId="77777777" w:rsidR="009A0805" w:rsidRDefault="00B4535F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3C69665F" w14:textId="77777777" w:rsidR="009A0805" w:rsidRDefault="009A0805">
            <w:pPr>
              <w:pStyle w:val="Compact"/>
            </w:pPr>
          </w:p>
        </w:tc>
      </w:tr>
      <w:tr w:rsidR="009A0805" w14:paraId="1F01D99E" w14:textId="77777777" w:rsidTr="00865411">
        <w:tc>
          <w:tcPr>
            <w:tcW w:w="0" w:type="auto"/>
          </w:tcPr>
          <w:p w14:paraId="5010FBB7" w14:textId="77777777" w:rsidR="009A0805" w:rsidRDefault="00B4535F">
            <w:pPr>
              <w:pStyle w:val="Compact"/>
            </w:pPr>
            <w:r>
              <w:t>Ngày sinh</w:t>
            </w:r>
          </w:p>
        </w:tc>
        <w:tc>
          <w:tcPr>
            <w:tcW w:w="0" w:type="auto"/>
          </w:tcPr>
          <w:p w14:paraId="369576F8" w14:textId="77777777" w:rsidR="009A0805" w:rsidRDefault="00B4535F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9A0805" w14:paraId="679F96C2" w14:textId="77777777" w:rsidTr="00865411">
        <w:tc>
          <w:tcPr>
            <w:tcW w:w="0" w:type="auto"/>
          </w:tcPr>
          <w:p w14:paraId="25064DDA" w14:textId="77777777" w:rsidR="009A0805" w:rsidRDefault="00B4535F">
            <w:pPr>
              <w:pStyle w:val="Compact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0" w:type="auto"/>
          </w:tcPr>
          <w:p w14:paraId="7DE57AA9" w14:textId="77777777" w:rsidR="009A0805" w:rsidRDefault="00B4535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Nam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ữ</w:t>
            </w:r>
          </w:p>
        </w:tc>
      </w:tr>
      <w:tr w:rsidR="009A0805" w14:paraId="20066155" w14:textId="77777777" w:rsidTr="00865411">
        <w:tc>
          <w:tcPr>
            <w:tcW w:w="0" w:type="auto"/>
          </w:tcPr>
          <w:p w14:paraId="706789EF" w14:textId="77777777" w:rsidR="009A0805" w:rsidRDefault="00B4535F">
            <w:pPr>
              <w:pStyle w:val="Compact"/>
            </w:pPr>
            <w:r>
              <w:t>CMND/CCCD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4F238086" w14:textId="77777777" w:rsidR="009A0805" w:rsidRDefault="009A0805">
            <w:pPr>
              <w:pStyle w:val="Compact"/>
            </w:pPr>
          </w:p>
        </w:tc>
      </w:tr>
    </w:tbl>
    <w:p w14:paraId="2FD0CCC0" w14:textId="77777777" w:rsidR="009A0805" w:rsidRDefault="00B4535F">
      <w:pPr>
        <w:pStyle w:val="Heading2"/>
      </w:pPr>
      <w:bookmarkStart w:id="2" w:name="thông-tin-địa-chỉ-đón"/>
      <w:bookmarkEnd w:id="1"/>
      <w:r>
        <w:t>THÔNG TIN Đ</w:t>
      </w:r>
      <w:r>
        <w:t>Ị</w:t>
      </w:r>
      <w:r>
        <w:t>A CH</w:t>
      </w:r>
      <w:r>
        <w:t>Ỉ</w:t>
      </w:r>
      <w:r>
        <w:t xml:space="preserve">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1157"/>
      </w:tblGrid>
      <w:tr w:rsidR="009A0805" w14:paraId="5897FB56" w14:textId="77777777" w:rsidTr="00865411">
        <w:tc>
          <w:tcPr>
            <w:tcW w:w="0" w:type="auto"/>
          </w:tcPr>
          <w:p w14:paraId="784BB78A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BCD2884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6B4B66D9" w14:textId="77777777" w:rsidTr="00865411">
        <w:tc>
          <w:tcPr>
            <w:tcW w:w="0" w:type="auto"/>
          </w:tcPr>
          <w:p w14:paraId="5991F299" w14:textId="77777777" w:rsidR="009A0805" w:rsidRDefault="00B4535F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đón chính xác</w:t>
            </w:r>
          </w:p>
        </w:tc>
        <w:tc>
          <w:tcPr>
            <w:tcW w:w="0" w:type="auto"/>
          </w:tcPr>
          <w:p w14:paraId="4F14C80C" w14:textId="77777777" w:rsidR="009A0805" w:rsidRDefault="009A0805">
            <w:pPr>
              <w:pStyle w:val="Compact"/>
            </w:pPr>
          </w:p>
        </w:tc>
      </w:tr>
      <w:tr w:rsidR="009A0805" w14:paraId="58DC8D2D" w14:textId="77777777" w:rsidTr="00865411">
        <w:tc>
          <w:tcPr>
            <w:tcW w:w="0" w:type="auto"/>
          </w:tcPr>
          <w:p w14:paraId="46B581A7" w14:textId="77777777" w:rsidR="009A0805" w:rsidRDefault="00B4535F">
            <w:pPr>
              <w:pStyle w:val="Compact"/>
            </w:pPr>
            <w:r>
              <w:t>S</w:t>
            </w:r>
            <w:r>
              <w:t>ố</w:t>
            </w:r>
            <w:r>
              <w:t xml:space="preserve"> nhà, ngõ, ngách</w:t>
            </w:r>
          </w:p>
        </w:tc>
        <w:tc>
          <w:tcPr>
            <w:tcW w:w="0" w:type="auto"/>
          </w:tcPr>
          <w:p w14:paraId="3C3BB005" w14:textId="77777777" w:rsidR="009A0805" w:rsidRDefault="009A0805">
            <w:pPr>
              <w:pStyle w:val="Compact"/>
            </w:pPr>
          </w:p>
        </w:tc>
      </w:tr>
      <w:tr w:rsidR="009A0805" w14:paraId="4E81E569" w14:textId="77777777" w:rsidTr="00865411">
        <w:tc>
          <w:tcPr>
            <w:tcW w:w="0" w:type="auto"/>
          </w:tcPr>
          <w:p w14:paraId="2020DDA1" w14:textId="77777777" w:rsidR="009A0805" w:rsidRDefault="00B4535F">
            <w:pPr>
              <w:pStyle w:val="Compact"/>
            </w:pPr>
            <w:r>
              <w:t>T</w:t>
            </w:r>
            <w:r>
              <w:t>ọ</w:t>
            </w:r>
            <w:r>
              <w:t>a đ</w:t>
            </w:r>
            <w:r>
              <w:t>ộ</w:t>
            </w:r>
            <w:r>
              <w:t xml:space="preserve"> GPS</w:t>
            </w:r>
          </w:p>
        </w:tc>
        <w:tc>
          <w:tcPr>
            <w:tcW w:w="0" w:type="auto"/>
          </w:tcPr>
          <w:p w14:paraId="27E31AA5" w14:textId="77777777" w:rsidR="009A0805" w:rsidRDefault="009A0805">
            <w:pPr>
              <w:pStyle w:val="Compact"/>
            </w:pPr>
          </w:p>
        </w:tc>
      </w:tr>
      <w:tr w:rsidR="009A0805" w14:paraId="064C40EA" w14:textId="77777777" w:rsidTr="00865411">
        <w:tc>
          <w:tcPr>
            <w:tcW w:w="0" w:type="auto"/>
          </w:tcPr>
          <w:p w14:paraId="684AD332" w14:textId="77777777" w:rsidR="009A0805" w:rsidRDefault="00B4535F">
            <w:pPr>
              <w:pStyle w:val="Compact"/>
            </w:pPr>
            <w:r>
              <w:t>M</w:t>
            </w:r>
            <w:r>
              <w:t>ố</w:t>
            </w:r>
            <w:r>
              <w:t>c đ</w:t>
            </w:r>
            <w:r>
              <w:t>ặ</w:t>
            </w:r>
            <w:r>
              <w:t>c bi</w:t>
            </w:r>
            <w:r>
              <w:t>ệ</w:t>
            </w:r>
            <w:r>
              <w:t>t g</w:t>
            </w:r>
            <w:r>
              <w:t>ầ</w:t>
            </w:r>
            <w:r>
              <w:t>n nhà</w:t>
            </w:r>
          </w:p>
        </w:tc>
        <w:tc>
          <w:tcPr>
            <w:tcW w:w="0" w:type="auto"/>
          </w:tcPr>
          <w:p w14:paraId="19950E24" w14:textId="77777777" w:rsidR="009A0805" w:rsidRDefault="009A0805">
            <w:pPr>
              <w:pStyle w:val="Compact"/>
            </w:pPr>
          </w:p>
        </w:tc>
      </w:tr>
      <w:tr w:rsidR="009A0805" w14:paraId="291BD60E" w14:textId="77777777" w:rsidTr="00865411">
        <w:tc>
          <w:tcPr>
            <w:tcW w:w="0" w:type="auto"/>
          </w:tcPr>
          <w:p w14:paraId="36630F93" w14:textId="77777777" w:rsidR="009A0805" w:rsidRDefault="00B4535F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1594795" w14:textId="77777777" w:rsidR="009A0805" w:rsidRDefault="009A0805">
            <w:pPr>
              <w:pStyle w:val="Compact"/>
            </w:pPr>
          </w:p>
        </w:tc>
      </w:tr>
    </w:tbl>
    <w:p w14:paraId="2BEF9008" w14:textId="77777777" w:rsidR="009A0805" w:rsidRDefault="00B4535F">
      <w:pPr>
        <w:pStyle w:val="Heading2"/>
      </w:pPr>
      <w:bookmarkStart w:id="3" w:name="thông-tin-liên-hệ"/>
      <w:bookmarkEnd w:id="2"/>
      <w:r>
        <w:t>THÔNG TIN 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157"/>
      </w:tblGrid>
      <w:tr w:rsidR="009A0805" w14:paraId="3B8E4F37" w14:textId="77777777" w:rsidTr="00865411">
        <w:tc>
          <w:tcPr>
            <w:tcW w:w="0" w:type="auto"/>
          </w:tcPr>
          <w:p w14:paraId="20755E8C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1B8D9F4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6C875B95" w14:textId="77777777" w:rsidTr="00865411">
        <w:tc>
          <w:tcPr>
            <w:tcW w:w="0" w:type="auto"/>
          </w:tcPr>
          <w:p w14:paraId="5D81C832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b</w:t>
            </w:r>
            <w:r>
              <w:t>ố</w:t>
            </w:r>
          </w:p>
        </w:tc>
        <w:tc>
          <w:tcPr>
            <w:tcW w:w="0" w:type="auto"/>
          </w:tcPr>
          <w:p w14:paraId="56EA107C" w14:textId="77777777" w:rsidR="009A0805" w:rsidRDefault="009A0805">
            <w:pPr>
              <w:pStyle w:val="Compact"/>
            </w:pPr>
          </w:p>
        </w:tc>
      </w:tr>
      <w:tr w:rsidR="009A0805" w14:paraId="063AAB91" w14:textId="77777777" w:rsidTr="00865411">
        <w:tc>
          <w:tcPr>
            <w:tcW w:w="0" w:type="auto"/>
          </w:tcPr>
          <w:p w14:paraId="1FD14A9B" w14:textId="77777777" w:rsidR="009A0805" w:rsidRDefault="00B4535F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b</w:t>
            </w:r>
            <w:r>
              <w:t>ố</w:t>
            </w:r>
          </w:p>
        </w:tc>
        <w:tc>
          <w:tcPr>
            <w:tcW w:w="0" w:type="auto"/>
          </w:tcPr>
          <w:p w14:paraId="3B27F04E" w14:textId="77777777" w:rsidR="009A0805" w:rsidRDefault="009A0805">
            <w:pPr>
              <w:pStyle w:val="Compact"/>
            </w:pPr>
          </w:p>
        </w:tc>
      </w:tr>
      <w:tr w:rsidR="009A0805" w14:paraId="62BBEEF0" w14:textId="77777777" w:rsidTr="00865411">
        <w:tc>
          <w:tcPr>
            <w:tcW w:w="0" w:type="auto"/>
          </w:tcPr>
          <w:p w14:paraId="13D49B3E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m</w:t>
            </w:r>
            <w:r>
              <w:t>ẹ</w:t>
            </w:r>
          </w:p>
        </w:tc>
        <w:tc>
          <w:tcPr>
            <w:tcW w:w="0" w:type="auto"/>
          </w:tcPr>
          <w:p w14:paraId="5E544A86" w14:textId="77777777" w:rsidR="009A0805" w:rsidRDefault="009A0805">
            <w:pPr>
              <w:pStyle w:val="Compact"/>
            </w:pPr>
          </w:p>
        </w:tc>
      </w:tr>
      <w:tr w:rsidR="009A0805" w14:paraId="53666885" w14:textId="77777777" w:rsidTr="00865411">
        <w:tc>
          <w:tcPr>
            <w:tcW w:w="0" w:type="auto"/>
          </w:tcPr>
          <w:p w14:paraId="5ECA5B7B" w14:textId="77777777" w:rsidR="009A0805" w:rsidRDefault="00B4535F">
            <w:pPr>
              <w:pStyle w:val="Compact"/>
            </w:pPr>
            <w:r>
              <w:lastRenderedPageBreak/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m</w:t>
            </w:r>
            <w:r>
              <w:t>ẹ</w:t>
            </w:r>
          </w:p>
        </w:tc>
        <w:tc>
          <w:tcPr>
            <w:tcW w:w="0" w:type="auto"/>
          </w:tcPr>
          <w:p w14:paraId="142465E9" w14:textId="77777777" w:rsidR="009A0805" w:rsidRDefault="009A0805">
            <w:pPr>
              <w:pStyle w:val="Compact"/>
            </w:pPr>
          </w:p>
        </w:tc>
      </w:tr>
      <w:tr w:rsidR="009A0805" w14:paraId="6D9833F1" w14:textId="77777777" w:rsidTr="00865411">
        <w:tc>
          <w:tcPr>
            <w:tcW w:w="0" w:type="auto"/>
          </w:tcPr>
          <w:p w14:paraId="1AC49E18" w14:textId="77777777" w:rsidR="009A0805" w:rsidRDefault="00B4535F">
            <w:pPr>
              <w:pStyle w:val="Compact"/>
            </w:pPr>
            <w:r>
              <w:t>Email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03F1C827" w14:textId="77777777" w:rsidR="009A0805" w:rsidRDefault="009A0805">
            <w:pPr>
              <w:pStyle w:val="Compact"/>
            </w:pPr>
          </w:p>
        </w:tc>
      </w:tr>
      <w:tr w:rsidR="009A0805" w14:paraId="3CB52661" w14:textId="77777777" w:rsidTr="00865411">
        <w:tc>
          <w:tcPr>
            <w:tcW w:w="0" w:type="auto"/>
          </w:tcPr>
          <w:p w14:paraId="030D921A" w14:textId="77777777" w:rsidR="009A0805" w:rsidRDefault="00B4535F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liên h</w:t>
            </w:r>
            <w:r>
              <w:t>ệ</w:t>
            </w:r>
          </w:p>
        </w:tc>
        <w:tc>
          <w:tcPr>
            <w:tcW w:w="0" w:type="auto"/>
          </w:tcPr>
          <w:p w14:paraId="3AAA9223" w14:textId="77777777" w:rsidR="009A0805" w:rsidRDefault="009A0805">
            <w:pPr>
              <w:pStyle w:val="Compact"/>
            </w:pPr>
          </w:p>
        </w:tc>
      </w:tr>
    </w:tbl>
    <w:p w14:paraId="0C8E23AB" w14:textId="77777777" w:rsidR="009A0805" w:rsidRDefault="00B4535F">
      <w:pPr>
        <w:pStyle w:val="Heading2"/>
      </w:pPr>
      <w:bookmarkStart w:id="4" w:name="người-được-phép-đón"/>
      <w:bookmarkEnd w:id="3"/>
      <w:r>
        <w:t>NGƯ</w:t>
      </w:r>
      <w:r>
        <w:t>Ờ</w:t>
      </w:r>
      <w:r>
        <w:t>I ĐƯ</w:t>
      </w:r>
      <w:r>
        <w:t>Ợ</w:t>
      </w:r>
      <w:r>
        <w:t>C PHÉP ĐÓN</w:t>
      </w:r>
    </w:p>
    <w:p w14:paraId="43FB1516" w14:textId="77777777" w:rsidR="009A0805" w:rsidRDefault="00B4535F">
      <w:pPr>
        <w:pStyle w:val="Heading3"/>
      </w:pPr>
      <w:bookmarkStart w:id="5" w:name="người-1"/>
      <w:r>
        <w:t>Ngư</w:t>
      </w:r>
      <w:r>
        <w:t>ờ</w:t>
      </w:r>
      <w:r>
        <w:t>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9A0805" w14:paraId="0032D4FB" w14:textId="77777777" w:rsidTr="00865411">
        <w:tc>
          <w:tcPr>
            <w:tcW w:w="0" w:type="auto"/>
          </w:tcPr>
          <w:p w14:paraId="1264CF27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06BBCB2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04C98533" w14:textId="77777777" w:rsidTr="00865411">
        <w:tc>
          <w:tcPr>
            <w:tcW w:w="0" w:type="auto"/>
          </w:tcPr>
          <w:p w14:paraId="39214C45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4D77B78D" w14:textId="77777777" w:rsidR="009A0805" w:rsidRDefault="009A0805">
            <w:pPr>
              <w:pStyle w:val="Compact"/>
            </w:pPr>
          </w:p>
        </w:tc>
      </w:tr>
      <w:tr w:rsidR="009A0805" w14:paraId="7BC052DE" w14:textId="77777777" w:rsidTr="00865411">
        <w:tc>
          <w:tcPr>
            <w:tcW w:w="0" w:type="auto"/>
          </w:tcPr>
          <w:p w14:paraId="4207BB5C" w14:textId="77777777" w:rsidR="009A0805" w:rsidRDefault="00B4535F">
            <w:pPr>
              <w:pStyle w:val="Compact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</w:p>
        </w:tc>
        <w:tc>
          <w:tcPr>
            <w:tcW w:w="0" w:type="auto"/>
          </w:tcPr>
          <w:p w14:paraId="3DAB9D5A" w14:textId="77777777" w:rsidR="009A0805" w:rsidRDefault="009A0805">
            <w:pPr>
              <w:pStyle w:val="Compact"/>
            </w:pPr>
          </w:p>
        </w:tc>
      </w:tr>
      <w:tr w:rsidR="009A0805" w14:paraId="081F0EE2" w14:textId="77777777" w:rsidTr="00865411">
        <w:tc>
          <w:tcPr>
            <w:tcW w:w="0" w:type="auto"/>
          </w:tcPr>
          <w:p w14:paraId="1C38124D" w14:textId="77777777" w:rsidR="009A0805" w:rsidRDefault="00B4535F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2E22CCFF" w14:textId="77777777" w:rsidR="009A0805" w:rsidRDefault="009A0805">
            <w:pPr>
              <w:pStyle w:val="Compact"/>
            </w:pPr>
          </w:p>
        </w:tc>
      </w:tr>
      <w:tr w:rsidR="009A0805" w14:paraId="2356A9E4" w14:textId="77777777" w:rsidTr="00865411">
        <w:tc>
          <w:tcPr>
            <w:tcW w:w="0" w:type="auto"/>
          </w:tcPr>
          <w:p w14:paraId="2A8AA914" w14:textId="77777777" w:rsidR="009A0805" w:rsidRDefault="00B4535F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248527DA" w14:textId="77777777" w:rsidR="009A0805" w:rsidRDefault="009A0805">
            <w:pPr>
              <w:pStyle w:val="Compact"/>
            </w:pPr>
          </w:p>
        </w:tc>
      </w:tr>
      <w:tr w:rsidR="009A0805" w14:paraId="355F0326" w14:textId="77777777" w:rsidTr="00865411">
        <w:tc>
          <w:tcPr>
            <w:tcW w:w="0" w:type="auto"/>
          </w:tcPr>
          <w:p w14:paraId="4EC0658C" w14:textId="77777777" w:rsidR="009A0805" w:rsidRDefault="00B4535F">
            <w:pPr>
              <w:pStyle w:val="Compact"/>
            </w:pPr>
            <w:r>
              <w:t>Ả</w:t>
            </w:r>
            <w:r>
              <w:t>nh (dán vào)</w:t>
            </w:r>
          </w:p>
        </w:tc>
        <w:tc>
          <w:tcPr>
            <w:tcW w:w="0" w:type="auto"/>
          </w:tcPr>
          <w:p w14:paraId="46047DE8" w14:textId="77777777" w:rsidR="009A0805" w:rsidRDefault="009A0805">
            <w:pPr>
              <w:pStyle w:val="Compact"/>
            </w:pPr>
          </w:p>
        </w:tc>
      </w:tr>
    </w:tbl>
    <w:p w14:paraId="1908A8CA" w14:textId="77777777" w:rsidR="009A0805" w:rsidRDefault="00B4535F">
      <w:pPr>
        <w:pStyle w:val="Heading3"/>
      </w:pPr>
      <w:bookmarkStart w:id="6" w:name="người-2"/>
      <w:bookmarkEnd w:id="5"/>
      <w:r>
        <w:t>Ngư</w:t>
      </w:r>
      <w:r>
        <w:t>ờ</w:t>
      </w:r>
      <w:r>
        <w:t>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9A0805" w14:paraId="6ADA0186" w14:textId="77777777" w:rsidTr="00865411">
        <w:tc>
          <w:tcPr>
            <w:tcW w:w="0" w:type="auto"/>
          </w:tcPr>
          <w:p w14:paraId="7C401B01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258FC76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0D8196F9" w14:textId="77777777" w:rsidTr="00865411">
        <w:tc>
          <w:tcPr>
            <w:tcW w:w="0" w:type="auto"/>
          </w:tcPr>
          <w:p w14:paraId="48795688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71F98C20" w14:textId="77777777" w:rsidR="009A0805" w:rsidRDefault="009A0805">
            <w:pPr>
              <w:pStyle w:val="Compact"/>
            </w:pPr>
          </w:p>
        </w:tc>
      </w:tr>
      <w:tr w:rsidR="009A0805" w14:paraId="1F0978E7" w14:textId="77777777" w:rsidTr="00865411">
        <w:tc>
          <w:tcPr>
            <w:tcW w:w="0" w:type="auto"/>
          </w:tcPr>
          <w:p w14:paraId="3F897EF0" w14:textId="77777777" w:rsidR="009A0805" w:rsidRDefault="00B4535F">
            <w:pPr>
              <w:pStyle w:val="Compact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</w:p>
        </w:tc>
        <w:tc>
          <w:tcPr>
            <w:tcW w:w="0" w:type="auto"/>
          </w:tcPr>
          <w:p w14:paraId="18D784AC" w14:textId="77777777" w:rsidR="009A0805" w:rsidRDefault="009A0805">
            <w:pPr>
              <w:pStyle w:val="Compact"/>
            </w:pPr>
          </w:p>
        </w:tc>
      </w:tr>
      <w:tr w:rsidR="009A0805" w14:paraId="5A8C4F02" w14:textId="77777777" w:rsidTr="00865411">
        <w:tc>
          <w:tcPr>
            <w:tcW w:w="0" w:type="auto"/>
          </w:tcPr>
          <w:p w14:paraId="496FF528" w14:textId="77777777" w:rsidR="009A0805" w:rsidRDefault="00B4535F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671CE50F" w14:textId="77777777" w:rsidR="009A0805" w:rsidRDefault="009A0805">
            <w:pPr>
              <w:pStyle w:val="Compact"/>
            </w:pPr>
          </w:p>
        </w:tc>
      </w:tr>
      <w:tr w:rsidR="009A0805" w14:paraId="37BA3BD2" w14:textId="77777777" w:rsidTr="00865411">
        <w:tc>
          <w:tcPr>
            <w:tcW w:w="0" w:type="auto"/>
          </w:tcPr>
          <w:p w14:paraId="53BFE268" w14:textId="77777777" w:rsidR="009A0805" w:rsidRDefault="00B4535F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035D9217" w14:textId="77777777" w:rsidR="009A0805" w:rsidRDefault="009A0805">
            <w:pPr>
              <w:pStyle w:val="Compact"/>
            </w:pPr>
          </w:p>
        </w:tc>
      </w:tr>
      <w:tr w:rsidR="009A0805" w14:paraId="5A6FB347" w14:textId="77777777" w:rsidTr="00865411">
        <w:tc>
          <w:tcPr>
            <w:tcW w:w="0" w:type="auto"/>
          </w:tcPr>
          <w:p w14:paraId="7E95BB5B" w14:textId="77777777" w:rsidR="009A0805" w:rsidRDefault="00B4535F">
            <w:pPr>
              <w:pStyle w:val="Compact"/>
            </w:pPr>
            <w:r>
              <w:t>Ả</w:t>
            </w:r>
            <w:r>
              <w:t>nh (dán vào)</w:t>
            </w:r>
          </w:p>
        </w:tc>
        <w:tc>
          <w:tcPr>
            <w:tcW w:w="0" w:type="auto"/>
          </w:tcPr>
          <w:p w14:paraId="51418A9E" w14:textId="77777777" w:rsidR="009A0805" w:rsidRDefault="009A0805">
            <w:pPr>
              <w:pStyle w:val="Compact"/>
            </w:pPr>
          </w:p>
        </w:tc>
      </w:tr>
    </w:tbl>
    <w:p w14:paraId="0A3D8982" w14:textId="77777777" w:rsidR="009A0805" w:rsidRDefault="00B4535F">
      <w:pPr>
        <w:pStyle w:val="Heading3"/>
      </w:pPr>
      <w:bookmarkStart w:id="7" w:name="người-3"/>
      <w:bookmarkEnd w:id="6"/>
      <w:r>
        <w:t>Ngư</w:t>
      </w:r>
      <w:r>
        <w:t>ờ</w:t>
      </w:r>
      <w:r>
        <w:t>i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9A0805" w14:paraId="58E5C018" w14:textId="77777777" w:rsidTr="00865411">
        <w:tc>
          <w:tcPr>
            <w:tcW w:w="0" w:type="auto"/>
          </w:tcPr>
          <w:p w14:paraId="75D0E41D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CC2CF6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6EA00683" w14:textId="77777777" w:rsidTr="00865411">
        <w:tc>
          <w:tcPr>
            <w:tcW w:w="0" w:type="auto"/>
          </w:tcPr>
          <w:p w14:paraId="010733B0" w14:textId="77777777" w:rsidR="009A0805" w:rsidRDefault="00B4535F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0C5687AF" w14:textId="77777777" w:rsidR="009A0805" w:rsidRDefault="009A0805">
            <w:pPr>
              <w:pStyle w:val="Compact"/>
            </w:pPr>
          </w:p>
        </w:tc>
      </w:tr>
      <w:tr w:rsidR="009A0805" w14:paraId="23938103" w14:textId="77777777" w:rsidTr="00865411">
        <w:tc>
          <w:tcPr>
            <w:tcW w:w="0" w:type="auto"/>
          </w:tcPr>
          <w:p w14:paraId="0C26AEF1" w14:textId="77777777" w:rsidR="009A0805" w:rsidRDefault="00B4535F">
            <w:pPr>
              <w:pStyle w:val="Compact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</w:p>
        </w:tc>
        <w:tc>
          <w:tcPr>
            <w:tcW w:w="0" w:type="auto"/>
          </w:tcPr>
          <w:p w14:paraId="4311F93D" w14:textId="77777777" w:rsidR="009A0805" w:rsidRDefault="009A0805">
            <w:pPr>
              <w:pStyle w:val="Compact"/>
            </w:pPr>
          </w:p>
        </w:tc>
      </w:tr>
      <w:tr w:rsidR="009A0805" w14:paraId="6BA51084" w14:textId="77777777" w:rsidTr="00865411">
        <w:tc>
          <w:tcPr>
            <w:tcW w:w="0" w:type="auto"/>
          </w:tcPr>
          <w:p w14:paraId="6CC9207C" w14:textId="77777777" w:rsidR="009A0805" w:rsidRDefault="00B4535F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7AF0316D" w14:textId="77777777" w:rsidR="009A0805" w:rsidRDefault="009A0805">
            <w:pPr>
              <w:pStyle w:val="Compact"/>
            </w:pPr>
          </w:p>
        </w:tc>
      </w:tr>
      <w:tr w:rsidR="009A0805" w14:paraId="081AE9E5" w14:textId="77777777" w:rsidTr="00865411">
        <w:tc>
          <w:tcPr>
            <w:tcW w:w="0" w:type="auto"/>
          </w:tcPr>
          <w:p w14:paraId="367783C7" w14:textId="77777777" w:rsidR="009A0805" w:rsidRDefault="00B4535F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22072B75" w14:textId="77777777" w:rsidR="009A0805" w:rsidRDefault="009A0805">
            <w:pPr>
              <w:pStyle w:val="Compact"/>
            </w:pPr>
          </w:p>
        </w:tc>
      </w:tr>
      <w:tr w:rsidR="009A0805" w14:paraId="4AFAF2DA" w14:textId="77777777" w:rsidTr="00865411">
        <w:tc>
          <w:tcPr>
            <w:tcW w:w="0" w:type="auto"/>
          </w:tcPr>
          <w:p w14:paraId="0B8BA720" w14:textId="77777777" w:rsidR="009A0805" w:rsidRDefault="00B4535F">
            <w:pPr>
              <w:pStyle w:val="Compact"/>
            </w:pPr>
            <w:r>
              <w:lastRenderedPageBreak/>
              <w:t>Ả</w:t>
            </w:r>
            <w:r>
              <w:t>nh (dán vào)</w:t>
            </w:r>
          </w:p>
        </w:tc>
        <w:tc>
          <w:tcPr>
            <w:tcW w:w="0" w:type="auto"/>
          </w:tcPr>
          <w:p w14:paraId="07971B32" w14:textId="77777777" w:rsidR="009A0805" w:rsidRDefault="009A0805">
            <w:pPr>
              <w:pStyle w:val="Compact"/>
            </w:pPr>
          </w:p>
        </w:tc>
      </w:tr>
    </w:tbl>
    <w:p w14:paraId="18437D0C" w14:textId="77777777" w:rsidR="009A0805" w:rsidRDefault="00B4535F">
      <w:pPr>
        <w:pStyle w:val="Heading2"/>
      </w:pPr>
      <w:bookmarkStart w:id="8" w:name="thông-tin-đưa-đón"/>
      <w:bookmarkEnd w:id="4"/>
      <w:bookmarkEnd w:id="7"/>
      <w:r>
        <w:t>THÔNG TIN ĐƯA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3787"/>
      </w:tblGrid>
      <w:tr w:rsidR="009A0805" w14:paraId="576704B1" w14:textId="77777777" w:rsidTr="00865411">
        <w:tc>
          <w:tcPr>
            <w:tcW w:w="0" w:type="auto"/>
          </w:tcPr>
          <w:p w14:paraId="702105C1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DE6B97F" w14:textId="77777777" w:rsidR="009A0805" w:rsidRDefault="00B4535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805" w14:paraId="18758D03" w14:textId="77777777" w:rsidTr="00865411">
        <w:tc>
          <w:tcPr>
            <w:tcW w:w="0" w:type="auto"/>
          </w:tcPr>
          <w:p w14:paraId="262BE60D" w14:textId="77777777" w:rsidR="009A0805" w:rsidRDefault="00B4535F">
            <w:pPr>
              <w:pStyle w:val="Compact"/>
            </w:pPr>
            <w:r>
              <w:t>Bu</w:t>
            </w:r>
            <w:r>
              <w:t>ổ</w:t>
            </w:r>
            <w:r>
              <w:t>i đưa đón</w:t>
            </w:r>
          </w:p>
        </w:tc>
        <w:tc>
          <w:tcPr>
            <w:tcW w:w="0" w:type="auto"/>
          </w:tcPr>
          <w:p w14:paraId="7D253BD6" w14:textId="77777777" w:rsidR="009A0805" w:rsidRDefault="00B4535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rPr>
                <w:rFonts w:ascii="Calibri" w:hAnsi="Calibri" w:cs="Calibri"/>
              </w:rPr>
              <w:t>ư</w:t>
            </w:r>
            <w:r>
              <w:t xml:space="preserve">a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ả</w:t>
            </w:r>
            <w:r>
              <w:t xml:space="preserve"> ngày</w:t>
            </w:r>
          </w:p>
        </w:tc>
      </w:tr>
      <w:tr w:rsidR="009A0805" w14:paraId="4FAA411F" w14:textId="77777777" w:rsidTr="00865411">
        <w:tc>
          <w:tcPr>
            <w:tcW w:w="0" w:type="auto"/>
          </w:tcPr>
          <w:p w14:paraId="70AF60C3" w14:textId="77777777" w:rsidR="009A0805" w:rsidRDefault="00B4535F">
            <w:pPr>
              <w:pStyle w:val="Compact"/>
            </w:pPr>
            <w:r>
              <w:t>Yêu c</w:t>
            </w:r>
            <w:r>
              <w:t>ầ</w:t>
            </w:r>
            <w:r>
              <w:t>u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13200D48" w14:textId="77777777" w:rsidR="009A0805" w:rsidRDefault="009A0805">
            <w:pPr>
              <w:pStyle w:val="Compact"/>
            </w:pPr>
          </w:p>
        </w:tc>
      </w:tr>
      <w:tr w:rsidR="009A0805" w14:paraId="4C70B927" w14:textId="77777777" w:rsidTr="00865411">
        <w:tc>
          <w:tcPr>
            <w:tcW w:w="0" w:type="auto"/>
          </w:tcPr>
          <w:p w14:paraId="5191246B" w14:textId="77777777" w:rsidR="009A0805" w:rsidRDefault="00B4535F">
            <w:pPr>
              <w:pStyle w:val="Compact"/>
            </w:pPr>
            <w:r>
              <w:t>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482EF4C3" w14:textId="77777777" w:rsidR="009A0805" w:rsidRDefault="009A0805">
            <w:pPr>
              <w:pStyle w:val="Compact"/>
            </w:pPr>
          </w:p>
        </w:tc>
      </w:tr>
      <w:tr w:rsidR="009A0805" w14:paraId="095913B2" w14:textId="77777777" w:rsidTr="00865411">
        <w:tc>
          <w:tcPr>
            <w:tcW w:w="0" w:type="auto"/>
          </w:tcPr>
          <w:p w14:paraId="1B7BDE9E" w14:textId="77777777" w:rsidR="009A0805" w:rsidRDefault="00B4535F">
            <w:pPr>
              <w:pStyle w:val="Compact"/>
            </w:pPr>
            <w:r>
              <w:t>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7A1817E1" w14:textId="77777777" w:rsidR="009A0805" w:rsidRDefault="009A0805">
            <w:pPr>
              <w:pStyle w:val="Compact"/>
            </w:pPr>
          </w:p>
        </w:tc>
      </w:tr>
      <w:tr w:rsidR="009A0805" w14:paraId="139B6E3B" w14:textId="77777777" w:rsidTr="00865411">
        <w:tc>
          <w:tcPr>
            <w:tcW w:w="0" w:type="auto"/>
          </w:tcPr>
          <w:p w14:paraId="39553801" w14:textId="77777777" w:rsidR="009A0805" w:rsidRDefault="00B4535F">
            <w:pPr>
              <w:pStyle w:val="Compact"/>
            </w:pPr>
            <w:r>
              <w:t>Thu</w:t>
            </w:r>
            <w:r>
              <w:t>ố</w:t>
            </w:r>
            <w:r>
              <w:t>c thư</w:t>
            </w:r>
            <w:r>
              <w:t>ờ</w:t>
            </w:r>
            <w:r>
              <w:t>ng dùng</w:t>
            </w:r>
          </w:p>
        </w:tc>
        <w:tc>
          <w:tcPr>
            <w:tcW w:w="0" w:type="auto"/>
          </w:tcPr>
          <w:p w14:paraId="15525BE0" w14:textId="77777777" w:rsidR="009A0805" w:rsidRDefault="009A0805">
            <w:pPr>
              <w:pStyle w:val="Compact"/>
            </w:pPr>
          </w:p>
        </w:tc>
      </w:tr>
      <w:tr w:rsidR="009A0805" w14:paraId="6F54763B" w14:textId="77777777" w:rsidTr="00865411">
        <w:tc>
          <w:tcPr>
            <w:tcW w:w="0" w:type="auto"/>
          </w:tcPr>
          <w:p w14:paraId="4CE07658" w14:textId="77777777" w:rsidR="009A0805" w:rsidRDefault="00B4535F">
            <w:pPr>
              <w:pStyle w:val="Compact"/>
            </w:pPr>
            <w:r>
              <w:t>Đ</w:t>
            </w:r>
            <w:r>
              <w:t>ặ</w:t>
            </w:r>
            <w:r>
              <w:t>c đi</w:t>
            </w:r>
            <w:r>
              <w:t>ể</w:t>
            </w:r>
            <w:r>
              <w:t>m nh</w:t>
            </w:r>
            <w:r>
              <w:t>ậ</w:t>
            </w:r>
            <w:r>
              <w:t>n d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5A28EE8D" w14:textId="77777777" w:rsidR="009A0805" w:rsidRDefault="009A0805">
            <w:pPr>
              <w:pStyle w:val="Compact"/>
            </w:pPr>
          </w:p>
        </w:tc>
      </w:tr>
    </w:tbl>
    <w:p w14:paraId="16489B90" w14:textId="77777777" w:rsidR="009A0805" w:rsidRDefault="00B4535F">
      <w:pPr>
        <w:pStyle w:val="Heading2"/>
      </w:pPr>
      <w:bookmarkStart w:id="9" w:name="cam-kết-của-phụ-huynh"/>
      <w:bookmarkEnd w:id="8"/>
      <w:r>
        <w:t>CAM K</w:t>
      </w:r>
      <w:r>
        <w:t>Ế</w:t>
      </w:r>
      <w:r>
        <w:t>T C</w:t>
      </w:r>
      <w:r>
        <w:t>Ủ</w:t>
      </w:r>
      <w:r>
        <w:t>A PH</w:t>
      </w:r>
      <w:r>
        <w:t>Ụ</w:t>
      </w:r>
      <w:r>
        <w:t xml:space="preserve"> HUYNH</w:t>
      </w:r>
    </w:p>
    <w:p w14:paraId="7A84ACF7" w14:textId="77777777" w:rsidR="009A0805" w:rsidRDefault="00B4535F">
      <w:pPr>
        <w:pStyle w:val="FirstParagraph"/>
      </w:pPr>
      <w:r>
        <w:t>Tôi cam k</w:t>
      </w:r>
      <w:r>
        <w:t>ế</w:t>
      </w:r>
      <w:r>
        <w:t>t: - Cung c</w:t>
      </w:r>
      <w:r>
        <w:t>ấ</w:t>
      </w:r>
      <w:r>
        <w:t>p thông tin chính xác, đ</w:t>
      </w:r>
      <w:r>
        <w:t>ầ</w:t>
      </w:r>
      <w:r>
        <w:t>y đ</w:t>
      </w:r>
      <w:r>
        <w:t>ủ</w:t>
      </w:r>
      <w:r>
        <w:t xml:space="preserve"> - Tuân th</w:t>
      </w:r>
      <w:r>
        <w:t>ủ</w:t>
      </w:r>
      <w:r>
        <w:t xml:space="preserve"> quy đ</w:t>
      </w:r>
      <w:r>
        <w:t>ị</w:t>
      </w:r>
      <w:r>
        <w:t>nh đưa đón c</w:t>
      </w:r>
      <w:r>
        <w:t>ủ</w:t>
      </w:r>
      <w:r>
        <w:t>a trư</w:t>
      </w:r>
      <w:r>
        <w:t>ờ</w:t>
      </w:r>
      <w:r>
        <w:t>ng - Báo trư</w:t>
      </w:r>
      <w:r>
        <w:t>ớ</w:t>
      </w:r>
      <w:r>
        <w:t>c khi có thay đ</w:t>
      </w:r>
      <w:r>
        <w:t>ổ</w:t>
      </w:r>
      <w:r>
        <w:t xml:space="preserve">i </w:t>
      </w:r>
      <w:r>
        <w:t>- Ch</w:t>
      </w:r>
      <w:r>
        <w:t>ỉ</w:t>
      </w:r>
      <w:r>
        <w:t xml:space="preserve"> ngư</w:t>
      </w:r>
      <w:r>
        <w:t>ờ</w:t>
      </w:r>
      <w:r>
        <w:t>i trong danh sách đư</w:t>
      </w:r>
      <w:r>
        <w:t>ợ</w:t>
      </w:r>
      <w:r>
        <w:t>c đón con -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s</w:t>
      </w:r>
      <w:r>
        <w:t>ự</w:t>
      </w:r>
      <w:r>
        <w:t xml:space="preserve"> an toàn c</w:t>
      </w:r>
      <w:r>
        <w:t>ủ</w:t>
      </w:r>
      <w:r>
        <w:t>a con khi không có ngư</w:t>
      </w:r>
      <w:r>
        <w:t>ờ</w:t>
      </w:r>
      <w:r>
        <w:t>i đón</w:t>
      </w:r>
    </w:p>
    <w:p w14:paraId="4EEC6EC6" w14:textId="77777777" w:rsidR="009A0805" w:rsidRDefault="00B4535F">
      <w:pPr>
        <w:pStyle w:val="BodyText"/>
      </w:pPr>
      <w:r>
        <w:rPr>
          <w:b/>
          <w:bCs/>
        </w:rPr>
        <w:t>Ngày đăng ký: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5F628343" w14:textId="77777777" w:rsidR="009A0805" w:rsidRDefault="00B4535F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ph</w:t>
      </w:r>
      <w:r>
        <w:rPr>
          <w:b/>
          <w:bCs/>
        </w:rPr>
        <w:t>ụ</w:t>
      </w:r>
      <w:r>
        <w:rPr>
          <w:b/>
          <w:bCs/>
        </w:rPr>
        <w:t xml:space="preserve"> huynh:</w:t>
      </w:r>
      <w:r>
        <w:t xml:space="preserve"> _________________</w:t>
      </w:r>
    </w:p>
    <w:p w14:paraId="6152794E" w14:textId="77777777" w:rsidR="009A0805" w:rsidRDefault="00B4535F">
      <w:r>
        <w:pict w14:anchorId="097BBE6F">
          <v:rect id="_x0000_i1026" style="width:0;height:1.5pt" o:hralign="center" o:hrstd="t" o:hr="t"/>
        </w:pict>
      </w:r>
    </w:p>
    <w:p w14:paraId="3404889E" w14:textId="77777777" w:rsidR="009A0805" w:rsidRDefault="00B4535F">
      <w:pPr>
        <w:pStyle w:val="FirstParagraph"/>
      </w:pPr>
      <w:r>
        <w:rPr>
          <w:i/>
          <w:iCs/>
        </w:rPr>
        <w:t>Form này c</w:t>
      </w:r>
      <w:r>
        <w:rPr>
          <w:i/>
          <w:iCs/>
        </w:rPr>
        <w:t>ầ</w:t>
      </w:r>
      <w:r>
        <w:rPr>
          <w:i/>
          <w:iCs/>
        </w:rPr>
        <w:t>n đư</w:t>
      </w:r>
      <w:r>
        <w:rPr>
          <w:i/>
          <w:iCs/>
        </w:rPr>
        <w:t>ợ</w:t>
      </w:r>
      <w:r>
        <w:rPr>
          <w:i/>
          <w:iCs/>
        </w:rPr>
        <w:t>c đi</w:t>
      </w:r>
      <w:r>
        <w:rPr>
          <w:i/>
          <w:iCs/>
        </w:rPr>
        <w:t>ề</w:t>
      </w:r>
      <w:r>
        <w:rPr>
          <w:i/>
          <w:iCs/>
        </w:rPr>
        <w:t>n đ</w:t>
      </w:r>
      <w:r>
        <w:rPr>
          <w:i/>
          <w:iCs/>
        </w:rPr>
        <w:t>ầ</w:t>
      </w:r>
      <w:r>
        <w:rPr>
          <w:i/>
          <w:iCs/>
        </w:rPr>
        <w:t>y đ</w:t>
      </w:r>
      <w:r>
        <w:rPr>
          <w:i/>
          <w:iCs/>
        </w:rPr>
        <w:t>ủ</w:t>
      </w:r>
      <w:r>
        <w:rPr>
          <w:i/>
          <w:iCs/>
        </w:rPr>
        <w:t xml:space="preserve"> và n</w:t>
      </w:r>
      <w:r>
        <w:rPr>
          <w:i/>
          <w:iCs/>
        </w:rPr>
        <w:t>ộ</w:t>
      </w:r>
      <w:r>
        <w:rPr>
          <w:i/>
          <w:iCs/>
        </w:rPr>
        <w:t>p trư</w:t>
      </w:r>
      <w:r>
        <w:rPr>
          <w:i/>
          <w:iCs/>
        </w:rPr>
        <w:t>ớ</w:t>
      </w:r>
      <w:r>
        <w:rPr>
          <w:i/>
          <w:iCs/>
        </w:rPr>
        <w:t>c khi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xe đưa đón.</w:t>
      </w:r>
      <w:bookmarkEnd w:id="0"/>
      <w:bookmarkEnd w:id="9"/>
    </w:p>
    <w:sectPr w:rsidR="009A0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D7DE5" w14:textId="77777777" w:rsidR="00B4535F" w:rsidRDefault="00B4535F" w:rsidP="00865411">
      <w:pPr>
        <w:spacing w:line="240" w:lineRule="auto"/>
      </w:pPr>
      <w:r>
        <w:separator/>
      </w:r>
    </w:p>
  </w:endnote>
  <w:endnote w:type="continuationSeparator" w:id="0">
    <w:p w14:paraId="0F78F439" w14:textId="77777777" w:rsidR="00B4535F" w:rsidRDefault="00B4535F" w:rsidP="008654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F72FD" w14:textId="77777777" w:rsidR="00865411" w:rsidRDefault="00865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BFAF" w14:textId="77777777" w:rsidR="00865411" w:rsidRDefault="008654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B78DF" w14:textId="77777777" w:rsidR="00865411" w:rsidRDefault="008654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0600" w14:textId="77777777" w:rsidR="00B4535F" w:rsidRDefault="00B4535F" w:rsidP="00865411">
      <w:pPr>
        <w:spacing w:line="240" w:lineRule="auto"/>
      </w:pPr>
      <w:r>
        <w:separator/>
      </w:r>
    </w:p>
  </w:footnote>
  <w:footnote w:type="continuationSeparator" w:id="0">
    <w:p w14:paraId="0D947CEE" w14:textId="77777777" w:rsidR="00B4535F" w:rsidRDefault="00B4535F" w:rsidP="008654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EF1CB" w14:textId="77777777" w:rsidR="00865411" w:rsidRDefault="00865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9402F" w14:textId="77777777" w:rsidR="00865411" w:rsidRPr="00A33244" w:rsidRDefault="0086541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8752" behindDoc="0" locked="0" layoutInCell="1" allowOverlap="1" wp14:anchorId="73C03159" wp14:editId="2F32213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A9DB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3289BA9" w14:textId="77777777" w:rsidR="00865411" w:rsidRDefault="008654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286C" w14:textId="77777777" w:rsidR="00865411" w:rsidRDefault="008654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778A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805"/>
    <w:rsid w:val="00865411"/>
    <w:rsid w:val="009A0805"/>
    <w:rsid w:val="00B4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753DEE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541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541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541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541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6541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6541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541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6541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1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1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541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6541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541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541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1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654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541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41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6541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411"/>
    <w:rPr>
      <w:rFonts w:ascii="Times New Roman" w:hAnsi="Times New Roman"/>
      <w:szCs w:val="22"/>
    </w:rPr>
  </w:style>
  <w:style w:type="character" w:styleId="Emphasis">
    <w:name w:val="Emphasis"/>
    <w:rsid w:val="0086541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6541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6541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6541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2026-01-29T02:50:00Z</dcterms:created>
  <dcterms:modified xsi:type="dcterms:W3CDTF">2026-01-29T02:51:00Z</dcterms:modified>
</cp:coreProperties>
</file>