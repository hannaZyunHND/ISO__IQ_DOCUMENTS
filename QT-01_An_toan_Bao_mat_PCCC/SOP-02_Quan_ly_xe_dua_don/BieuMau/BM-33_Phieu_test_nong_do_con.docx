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67C8B" w14:textId="77777777" w:rsidR="005459C9" w:rsidRDefault="000A6DC2" w:rsidP="00B15980">
      <w:pPr>
        <w:pStyle w:val="Title"/>
      </w:pPr>
      <w:bookmarkStart w:id="0" w:name="bm-33-phiếu-test-nồng-độ-cồn"/>
      <w:r>
        <w:t>BM-33: PHI</w:t>
      </w:r>
      <w:r>
        <w:t>Ế</w:t>
      </w:r>
      <w:r>
        <w:t>U TEST N</w:t>
      </w:r>
      <w:r>
        <w:t>Ồ</w:t>
      </w:r>
      <w:r>
        <w:t>NG Đ</w:t>
      </w:r>
      <w:r>
        <w:t>Ộ</w:t>
      </w:r>
      <w:r>
        <w:t xml:space="preserve"> C</w:t>
      </w:r>
      <w:r>
        <w:t>Ồ</w:t>
      </w:r>
      <w:r>
        <w:t>N</w:t>
      </w:r>
    </w:p>
    <w:p w14:paraId="57C4CD97" w14:textId="77777777" w:rsidR="005459C9" w:rsidRDefault="000A6DC2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41005AE" w14:textId="77777777" w:rsidR="005459C9" w:rsidRDefault="000A6DC2">
      <w:r>
        <w:pict w14:anchorId="76817D2E">
          <v:rect id="_x0000_i1025" style="width:0;height:1.5pt" o:hralign="center" o:hrstd="t" o:hr="t"/>
        </w:pict>
      </w:r>
    </w:p>
    <w:p w14:paraId="65B6A64C" w14:textId="77777777" w:rsidR="005459C9" w:rsidRDefault="000A6DC2">
      <w:pPr>
        <w:pStyle w:val="Heading2"/>
      </w:pPr>
      <w:bookmarkStart w:id="1" w:name="thông-tin-test"/>
      <w:r>
        <w:t>THÔNG TIN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157"/>
      </w:tblGrid>
      <w:tr w:rsidR="005459C9" w14:paraId="4270C994" w14:textId="77777777" w:rsidTr="00B15980">
        <w:tc>
          <w:tcPr>
            <w:tcW w:w="0" w:type="auto"/>
          </w:tcPr>
          <w:p w14:paraId="2B169364" w14:textId="77777777" w:rsidR="005459C9" w:rsidRDefault="000A6DC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C213EBE" w14:textId="77777777" w:rsidR="005459C9" w:rsidRDefault="000A6DC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459C9" w14:paraId="452536A1" w14:textId="77777777" w:rsidTr="00B15980">
        <w:tc>
          <w:tcPr>
            <w:tcW w:w="0" w:type="auto"/>
          </w:tcPr>
          <w:p w14:paraId="7BF20256" w14:textId="77777777" w:rsidR="005459C9" w:rsidRDefault="000A6DC2">
            <w:pPr>
              <w:pStyle w:val="Compact"/>
            </w:pPr>
            <w:r>
              <w:t>Ngày test</w:t>
            </w:r>
          </w:p>
        </w:tc>
        <w:tc>
          <w:tcPr>
            <w:tcW w:w="0" w:type="auto"/>
          </w:tcPr>
          <w:p w14:paraId="0E5099B4" w14:textId="77777777" w:rsidR="005459C9" w:rsidRDefault="000A6DC2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5459C9" w14:paraId="0E9FF686" w14:textId="77777777" w:rsidTr="00B15980">
        <w:tc>
          <w:tcPr>
            <w:tcW w:w="0" w:type="auto"/>
          </w:tcPr>
          <w:p w14:paraId="3FAD86B8" w14:textId="77777777" w:rsidR="005459C9" w:rsidRDefault="000A6DC2">
            <w:pPr>
              <w:pStyle w:val="Compact"/>
            </w:pPr>
            <w:r>
              <w:t>Gi</w:t>
            </w:r>
            <w:r>
              <w:t>ờ</w:t>
            </w:r>
            <w:r>
              <w:t xml:space="preserve"> test</w:t>
            </w:r>
          </w:p>
        </w:tc>
        <w:tc>
          <w:tcPr>
            <w:tcW w:w="0" w:type="auto"/>
          </w:tcPr>
          <w:p w14:paraId="7F161E93" w14:textId="77777777" w:rsidR="005459C9" w:rsidRDefault="005459C9">
            <w:pPr>
              <w:pStyle w:val="Compact"/>
            </w:pPr>
          </w:p>
        </w:tc>
      </w:tr>
      <w:tr w:rsidR="005459C9" w14:paraId="10B5138B" w14:textId="77777777" w:rsidTr="00B15980">
        <w:tc>
          <w:tcPr>
            <w:tcW w:w="0" w:type="auto"/>
          </w:tcPr>
          <w:p w14:paraId="29C135BE" w14:textId="77777777" w:rsidR="005459C9" w:rsidRDefault="000A6DC2">
            <w:pPr>
              <w:pStyle w:val="Compact"/>
            </w:pPr>
            <w:r>
              <w:t>Tài x</w:t>
            </w:r>
            <w:r>
              <w:t>ế</w:t>
            </w:r>
          </w:p>
        </w:tc>
        <w:tc>
          <w:tcPr>
            <w:tcW w:w="0" w:type="auto"/>
          </w:tcPr>
          <w:p w14:paraId="7437834D" w14:textId="77777777" w:rsidR="005459C9" w:rsidRDefault="005459C9">
            <w:pPr>
              <w:pStyle w:val="Compact"/>
            </w:pPr>
          </w:p>
        </w:tc>
      </w:tr>
      <w:tr w:rsidR="005459C9" w14:paraId="35BE6E78" w14:textId="77777777" w:rsidTr="00B15980">
        <w:tc>
          <w:tcPr>
            <w:tcW w:w="0" w:type="auto"/>
          </w:tcPr>
          <w:p w14:paraId="0DBB64A3" w14:textId="77777777" w:rsidR="005459C9" w:rsidRDefault="000A6DC2">
            <w:pPr>
              <w:pStyle w:val="Compact"/>
            </w:pPr>
            <w:r>
              <w:t>CMND/CCCD</w:t>
            </w:r>
          </w:p>
        </w:tc>
        <w:tc>
          <w:tcPr>
            <w:tcW w:w="0" w:type="auto"/>
          </w:tcPr>
          <w:p w14:paraId="691069F9" w14:textId="77777777" w:rsidR="005459C9" w:rsidRDefault="005459C9">
            <w:pPr>
              <w:pStyle w:val="Compact"/>
            </w:pPr>
          </w:p>
        </w:tc>
      </w:tr>
      <w:tr w:rsidR="005459C9" w14:paraId="587E7C6F" w14:textId="77777777" w:rsidTr="00B15980">
        <w:tc>
          <w:tcPr>
            <w:tcW w:w="0" w:type="auto"/>
          </w:tcPr>
          <w:p w14:paraId="65A0B27B" w14:textId="77777777" w:rsidR="005459C9" w:rsidRDefault="000A6DC2">
            <w:pPr>
              <w:pStyle w:val="Compact"/>
            </w:pPr>
            <w:r>
              <w:t>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60EBFE0F" w14:textId="77777777" w:rsidR="005459C9" w:rsidRDefault="005459C9">
            <w:pPr>
              <w:pStyle w:val="Compact"/>
            </w:pPr>
          </w:p>
        </w:tc>
      </w:tr>
      <w:tr w:rsidR="005459C9" w14:paraId="500AC6EC" w14:textId="77777777" w:rsidTr="00B15980">
        <w:tc>
          <w:tcPr>
            <w:tcW w:w="0" w:type="auto"/>
          </w:tcPr>
          <w:p w14:paraId="07789940" w14:textId="77777777" w:rsidR="005459C9" w:rsidRDefault="000A6DC2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389BE772" w14:textId="77777777" w:rsidR="005459C9" w:rsidRDefault="005459C9">
            <w:pPr>
              <w:pStyle w:val="Compact"/>
            </w:pPr>
          </w:p>
        </w:tc>
      </w:tr>
    </w:tbl>
    <w:p w14:paraId="487E22A7" w14:textId="77777777" w:rsidR="005459C9" w:rsidRDefault="000A6DC2">
      <w:pPr>
        <w:pStyle w:val="Heading2"/>
      </w:pPr>
      <w:bookmarkStart w:id="2" w:name="kết-quả-test"/>
      <w:bookmarkEnd w:id="1"/>
      <w:r>
        <w:t>K</w:t>
      </w:r>
      <w:r>
        <w:t>Ế</w:t>
      </w:r>
      <w:r>
        <w:t>T QU</w:t>
      </w:r>
      <w:r>
        <w:t>Ả</w:t>
      </w:r>
      <w:r>
        <w:t xml:space="preserve">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707"/>
      </w:tblGrid>
      <w:tr w:rsidR="005459C9" w14:paraId="29879791" w14:textId="77777777" w:rsidTr="00B15980">
        <w:tc>
          <w:tcPr>
            <w:tcW w:w="0" w:type="auto"/>
          </w:tcPr>
          <w:p w14:paraId="2A042F1F" w14:textId="77777777" w:rsidR="005459C9" w:rsidRDefault="000A6DC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D90728D" w14:textId="77777777" w:rsidR="005459C9" w:rsidRDefault="000A6DC2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5459C9" w14:paraId="16284779" w14:textId="77777777" w:rsidTr="00B15980">
        <w:tc>
          <w:tcPr>
            <w:tcW w:w="0" w:type="auto"/>
          </w:tcPr>
          <w:p w14:paraId="51CE5165" w14:textId="77777777" w:rsidR="005459C9" w:rsidRDefault="000A6DC2">
            <w:pPr>
              <w:pStyle w:val="Compact"/>
            </w:pPr>
            <w:r>
              <w:t>N</w:t>
            </w:r>
            <w:r>
              <w:t>ồ</w:t>
            </w:r>
            <w:r>
              <w:t>ng đ</w:t>
            </w:r>
            <w:r>
              <w:t>ộ</w:t>
            </w:r>
            <w:r>
              <w:t xml:space="preserve"> c</w:t>
            </w:r>
            <w:r>
              <w:t>ồ</w:t>
            </w:r>
            <w:r>
              <w:t>n (mg/l)</w:t>
            </w:r>
          </w:p>
        </w:tc>
        <w:tc>
          <w:tcPr>
            <w:tcW w:w="0" w:type="auto"/>
          </w:tcPr>
          <w:p w14:paraId="7315609C" w14:textId="77777777" w:rsidR="005459C9" w:rsidRDefault="005459C9">
            <w:pPr>
              <w:pStyle w:val="Compact"/>
            </w:pPr>
          </w:p>
        </w:tc>
      </w:tr>
      <w:tr w:rsidR="005459C9" w14:paraId="40C77BB6" w14:textId="77777777" w:rsidTr="00B15980">
        <w:tc>
          <w:tcPr>
            <w:tcW w:w="0" w:type="auto"/>
          </w:tcPr>
          <w:p w14:paraId="224A97BE" w14:textId="77777777" w:rsidR="005459C9" w:rsidRDefault="000A6DC2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22AC2300" w14:textId="77777777" w:rsidR="005459C9" w:rsidRDefault="000A6DC2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Âm tính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D</w:t>
            </w:r>
            <w:r>
              <w:rPr>
                <w:rFonts w:cs="Times New Roman"/>
              </w:rPr>
              <w:t>ươ</w:t>
            </w:r>
            <w:r>
              <w:t>ng t</w:t>
            </w:r>
            <w:r>
              <w:rPr>
                <w:rFonts w:cs="Times New Roman"/>
              </w:rPr>
              <w:t>í</w:t>
            </w:r>
            <w:r>
              <w:t>nh</w:t>
            </w:r>
          </w:p>
        </w:tc>
      </w:tr>
      <w:tr w:rsidR="005459C9" w14:paraId="565FAE9E" w14:textId="77777777" w:rsidTr="00B15980">
        <w:tc>
          <w:tcPr>
            <w:tcW w:w="0" w:type="auto"/>
          </w:tcPr>
          <w:p w14:paraId="3FE1BE3F" w14:textId="77777777" w:rsidR="005459C9" w:rsidRDefault="000A6DC2">
            <w:pPr>
              <w:pStyle w:val="Compact"/>
            </w:pPr>
            <w:r>
              <w:t>Máy test</w:t>
            </w:r>
          </w:p>
        </w:tc>
        <w:tc>
          <w:tcPr>
            <w:tcW w:w="0" w:type="auto"/>
          </w:tcPr>
          <w:p w14:paraId="524C5B84" w14:textId="77777777" w:rsidR="005459C9" w:rsidRDefault="005459C9">
            <w:pPr>
              <w:pStyle w:val="Compact"/>
            </w:pPr>
          </w:p>
        </w:tc>
      </w:tr>
      <w:tr w:rsidR="005459C9" w14:paraId="23D631B0" w14:textId="77777777" w:rsidTr="00B15980">
        <w:tc>
          <w:tcPr>
            <w:tcW w:w="0" w:type="auto"/>
          </w:tcPr>
          <w:p w14:paraId="2FBAD12B" w14:textId="77777777" w:rsidR="005459C9" w:rsidRDefault="000A6DC2">
            <w:pPr>
              <w:pStyle w:val="Compact"/>
            </w:pPr>
            <w:r>
              <w:t>S</w:t>
            </w:r>
            <w:r>
              <w:t>ố</w:t>
            </w:r>
            <w:r>
              <w:t xml:space="preserve"> serial máy</w:t>
            </w:r>
          </w:p>
        </w:tc>
        <w:tc>
          <w:tcPr>
            <w:tcW w:w="0" w:type="auto"/>
          </w:tcPr>
          <w:p w14:paraId="2CF73C6F" w14:textId="77777777" w:rsidR="005459C9" w:rsidRDefault="005459C9">
            <w:pPr>
              <w:pStyle w:val="Compact"/>
            </w:pPr>
          </w:p>
        </w:tc>
      </w:tr>
    </w:tbl>
    <w:p w14:paraId="6B3CEBBA" w14:textId="77777777" w:rsidR="005459C9" w:rsidRDefault="000A6DC2">
      <w:pPr>
        <w:pStyle w:val="Heading2"/>
      </w:pPr>
      <w:bookmarkStart w:id="3" w:name="xử-lý-kết-quả"/>
      <w:bookmarkEnd w:id="2"/>
      <w:r>
        <w:t>X</w:t>
      </w:r>
      <w:r>
        <w:t>Ử</w:t>
      </w:r>
      <w:r>
        <w:t xml:space="preserve"> LÝ K</w:t>
      </w:r>
      <w:r>
        <w:t>Ế</w:t>
      </w:r>
      <w:r>
        <w:t>T QU</w:t>
      </w:r>
      <w:r>
        <w:t>Ả</w:t>
      </w:r>
    </w:p>
    <w:p w14:paraId="1B2C20A7" w14:textId="77777777" w:rsidR="005459C9" w:rsidRDefault="000A6DC2">
      <w:pPr>
        <w:pStyle w:val="Heading3"/>
      </w:pPr>
      <w:bookmarkStart w:id="4" w:name="nếu-âm-tính"/>
      <w:r>
        <w:t>N</w:t>
      </w:r>
      <w:r>
        <w:t>ế</w:t>
      </w:r>
      <w:r>
        <w:t>u ÂM TÍNH:</w:t>
      </w:r>
    </w:p>
    <w:p w14:paraId="06ED77AB" w14:textId="77777777" w:rsidR="005459C9" w:rsidRDefault="000A6DC2">
      <w:pPr>
        <w:pStyle w:val="FirstParagraph"/>
      </w:pPr>
      <w:r>
        <w:t>☐</w:t>
      </w:r>
      <w:r>
        <w:t xml:space="preserve"> Cho phép lái xe ☐ Ghi nh</w:t>
      </w:r>
      <w:r>
        <w:t>ậ</w:t>
      </w:r>
      <w:r>
        <w:t>n vào s</w:t>
      </w:r>
      <w:r>
        <w:t>ổ</w:t>
      </w:r>
      <w:r>
        <w:t xml:space="preserve"> ☐ Ký xác nh</w:t>
      </w:r>
      <w:r>
        <w:t>ậ</w:t>
      </w:r>
      <w:r>
        <w:t>n</w:t>
      </w:r>
    </w:p>
    <w:p w14:paraId="5F149C28" w14:textId="77777777" w:rsidR="005459C9" w:rsidRDefault="000A6DC2">
      <w:pPr>
        <w:pStyle w:val="Heading3"/>
      </w:pPr>
      <w:bookmarkStart w:id="5" w:name="nếu-dương-tính"/>
      <w:bookmarkEnd w:id="4"/>
      <w:r>
        <w:lastRenderedPageBreak/>
        <w:t>N</w:t>
      </w:r>
      <w:r>
        <w:t>ế</w:t>
      </w:r>
      <w:r>
        <w:t>u DƯƠNG TÍNH:</w:t>
      </w:r>
    </w:p>
    <w:p w14:paraId="34B79DD9" w14:textId="77777777" w:rsidR="005459C9" w:rsidRDefault="000A6DC2">
      <w:pPr>
        <w:pStyle w:val="FirstParagraph"/>
      </w:pPr>
      <w:r>
        <w:t>☐</w:t>
      </w:r>
      <w:r>
        <w:t xml:space="preserve"> </w:t>
      </w:r>
      <w:r>
        <w:rPr>
          <w:b/>
          <w:bCs/>
        </w:rPr>
        <w:t>KHÔNG CHO LÁI XE</w:t>
      </w:r>
      <w:r>
        <w:t xml:space="preserve"> ☐ Báo Trư</w:t>
      </w:r>
      <w:r>
        <w:t>ở</w:t>
      </w:r>
      <w:r>
        <w:t xml:space="preserve">ng phòng Xe </w:t>
      </w:r>
      <w:r>
        <w:t>☐</w:t>
      </w:r>
      <w:r>
        <w:t xml:space="preserve"> G</w:t>
      </w:r>
      <w:r>
        <w:t>ọ</w:t>
      </w:r>
      <w:r>
        <w:t>i tài x</w:t>
      </w:r>
      <w:r>
        <w:t>ế</w:t>
      </w:r>
      <w:r>
        <w:t xml:space="preserve"> d</w:t>
      </w:r>
      <w:r>
        <w:t>ự</w:t>
      </w:r>
      <w:r>
        <w:t xml:space="preserve"> phòng ☐ L</w:t>
      </w:r>
      <w:r>
        <w:t>ậ</w:t>
      </w:r>
      <w:r>
        <w:t>p biên b</w:t>
      </w:r>
      <w:r>
        <w:t>ả</w:t>
      </w:r>
      <w:r>
        <w:t>n vi ph</w:t>
      </w:r>
      <w:r>
        <w:t>ạ</w:t>
      </w:r>
      <w:r>
        <w:t>m ☐ X</w:t>
      </w:r>
      <w:r>
        <w:t>ử</w:t>
      </w:r>
      <w:r>
        <w:t xml:space="preserve"> lý k</w:t>
      </w:r>
      <w:r>
        <w:t>ỷ</w:t>
      </w:r>
      <w:r>
        <w:t xml:space="preserve"> lu</w:t>
      </w:r>
      <w:r>
        <w:t>ậ</w:t>
      </w:r>
      <w:r>
        <w:t>t</w:t>
      </w:r>
    </w:p>
    <w:p w14:paraId="032F5638" w14:textId="77777777" w:rsidR="005459C9" w:rsidRDefault="000A6DC2">
      <w:pPr>
        <w:pStyle w:val="Heading2"/>
      </w:pPr>
      <w:bookmarkStart w:id="6" w:name="ghi-chú"/>
      <w:bookmarkEnd w:id="3"/>
      <w:bookmarkEnd w:id="5"/>
      <w:r>
        <w:t>GHI CHÚ</w:t>
      </w:r>
    </w:p>
    <w:p w14:paraId="4A0B414A" w14:textId="77777777" w:rsidR="005459C9" w:rsidRDefault="000A6DC2">
      <w:r>
        <w:pict w14:anchorId="60AC3FAD">
          <v:rect id="_x0000_i1026" style="width:0;height:1.5pt" o:hralign="center" o:hrstd="t" o:hr="t"/>
        </w:pict>
      </w:r>
    </w:p>
    <w:p w14:paraId="2CD48E66" w14:textId="77777777" w:rsidR="005459C9" w:rsidRDefault="000A6DC2">
      <w:r>
        <w:pict w14:anchorId="4B13B453">
          <v:rect id="_x0000_i1027" style="width:0;height:1.5pt" o:hralign="center" o:hrstd="t" o:hr="t"/>
        </w:pict>
      </w:r>
    </w:p>
    <w:p w14:paraId="7167B9B7" w14:textId="77777777" w:rsidR="005459C9" w:rsidRDefault="000A6DC2">
      <w:r>
        <w:pict w14:anchorId="4DF9C43F">
          <v:rect id="_x0000_i1028" style="width:0;height:1.5pt" o:hralign="center" o:hrstd="t" o:hr="t"/>
        </w:pict>
      </w:r>
    </w:p>
    <w:p w14:paraId="334C9971" w14:textId="77777777" w:rsidR="005459C9" w:rsidRDefault="000A6DC2">
      <w:r>
        <w:pict w14:anchorId="01EA748A">
          <v:rect id="_x0000_i1029" style="width:0;height:1.5pt" o:hralign="center" o:hrstd="t" o:hr="t"/>
        </w:pict>
      </w:r>
    </w:p>
    <w:p w14:paraId="1CA7568D" w14:textId="77777777" w:rsidR="005459C9" w:rsidRDefault="000A6DC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tài x</w:t>
      </w:r>
      <w:r>
        <w:rPr>
          <w:b/>
          <w:bCs/>
        </w:rPr>
        <w:t>ế</w:t>
      </w:r>
      <w:r>
        <w:rPr>
          <w:b/>
          <w:bCs/>
        </w:rPr>
        <w:t>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ngư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 test: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đi</w:t>
      </w:r>
      <w:r>
        <w:rPr>
          <w:b/>
          <w:bCs/>
          <w:i/>
          <w:iCs/>
        </w:rPr>
        <w:t>ề</w:t>
      </w:r>
      <w:r>
        <w:rPr>
          <w:b/>
          <w:bCs/>
          <w:i/>
          <w:iCs/>
        </w:rPr>
        <w:t>u ph</w:t>
      </w:r>
      <w:r>
        <w:rPr>
          <w:b/>
          <w:bCs/>
          <w:i/>
          <w:iCs/>
        </w:rPr>
        <w:t>ố</w:t>
      </w:r>
      <w:r>
        <w:rPr>
          <w:b/>
          <w:bCs/>
          <w:i/>
          <w:iCs/>
        </w:rPr>
        <w:t>i: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5AB0122C" w14:textId="77777777" w:rsidR="005459C9" w:rsidRDefault="000A6DC2">
      <w:r>
        <w:pict w14:anchorId="1A8588D5">
          <v:rect id="_x0000_i1030" style="width:0;height:1.5pt" o:hralign="center" o:hrstd="t" o:hr="t"/>
        </w:pict>
      </w:r>
    </w:p>
    <w:p w14:paraId="2FB60F9B" w14:textId="77777777" w:rsidR="005459C9" w:rsidRDefault="000A6DC2">
      <w:pPr>
        <w:pStyle w:val="FirstParagraph"/>
      </w:pPr>
      <w:r>
        <w:rPr>
          <w:b/>
          <w:bCs/>
        </w:rPr>
        <w:t>LƯU Ý QUAN TR</w:t>
      </w:r>
      <w:r>
        <w:rPr>
          <w:b/>
          <w:bCs/>
        </w:rPr>
        <w:t>Ọ</w:t>
      </w:r>
      <w:r>
        <w:rPr>
          <w:b/>
          <w:bCs/>
        </w:rPr>
        <w:t>NG:</w:t>
      </w:r>
      <w:r>
        <w:t xml:space="preserve"> </w:t>
      </w:r>
      <w:r>
        <w:t>- Test n</w:t>
      </w:r>
      <w:r>
        <w:t>ồ</w:t>
      </w:r>
      <w:r>
        <w:t>ng đ</w:t>
      </w:r>
      <w:r>
        <w:t>ộ</w:t>
      </w:r>
      <w:r>
        <w:t xml:space="preserve"> c</w:t>
      </w:r>
      <w:r>
        <w:t>ồ</w:t>
      </w:r>
      <w:r>
        <w:t>n là B</w:t>
      </w:r>
      <w:r>
        <w:t>Ắ</w:t>
      </w:r>
      <w:r>
        <w:t>T BU</w:t>
      </w:r>
      <w:r>
        <w:t>Ộ</w:t>
      </w:r>
      <w:r>
        <w:t>C m</w:t>
      </w:r>
      <w:r>
        <w:t>ỗ</w:t>
      </w:r>
      <w:r>
        <w:t>i sáng - Dương tính = ĐÌNH CH</w:t>
      </w:r>
      <w:r>
        <w:t>Ỉ</w:t>
      </w:r>
      <w:r>
        <w:t xml:space="preserve"> LÁI XE NGAY - Không có ngo</w:t>
      </w:r>
      <w:r>
        <w:t>ạ</w:t>
      </w:r>
      <w:r>
        <w:t>i l</w:t>
      </w:r>
      <w:r>
        <w:t>ệ</w:t>
      </w:r>
      <w:r>
        <w:t>, không có c</w:t>
      </w:r>
      <w:r>
        <w:t>ả</w:t>
      </w:r>
      <w:r>
        <w:t>m tình</w:t>
      </w:r>
      <w:bookmarkEnd w:id="0"/>
      <w:bookmarkEnd w:id="6"/>
    </w:p>
    <w:sectPr w:rsidR="005459C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B1218" w14:textId="77777777" w:rsidR="000A6DC2" w:rsidRDefault="000A6DC2" w:rsidP="00B15980">
      <w:pPr>
        <w:spacing w:line="240" w:lineRule="auto"/>
      </w:pPr>
      <w:r>
        <w:separator/>
      </w:r>
    </w:p>
  </w:endnote>
  <w:endnote w:type="continuationSeparator" w:id="0">
    <w:p w14:paraId="7BFF9AE1" w14:textId="77777777" w:rsidR="000A6DC2" w:rsidRDefault="000A6DC2" w:rsidP="00B159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F4A74" w14:textId="77777777" w:rsidR="000A6DC2" w:rsidRDefault="000A6DC2" w:rsidP="00B15980">
      <w:pPr>
        <w:spacing w:line="240" w:lineRule="auto"/>
      </w:pPr>
      <w:r>
        <w:separator/>
      </w:r>
    </w:p>
  </w:footnote>
  <w:footnote w:type="continuationSeparator" w:id="0">
    <w:p w14:paraId="54F8098E" w14:textId="77777777" w:rsidR="000A6DC2" w:rsidRDefault="000A6DC2" w:rsidP="00B159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9F059" w14:textId="53D87370" w:rsidR="00B15980" w:rsidRPr="00B15980" w:rsidRDefault="00B15980" w:rsidP="00B15980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FA1038B" wp14:editId="2F11AAF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C6851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F5007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5A16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9C9"/>
    <w:rsid w:val="000A6DC2"/>
    <w:rsid w:val="005459C9"/>
    <w:rsid w:val="00B1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8680A8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598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1598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1598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1598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1598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1598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1598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1598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8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98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1598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1598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1598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598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98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1598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98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1598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980"/>
    <w:rPr>
      <w:rFonts w:ascii="Times New Roman" w:hAnsi="Times New Roman"/>
      <w:szCs w:val="22"/>
    </w:rPr>
  </w:style>
  <w:style w:type="character" w:styleId="Emphasis">
    <w:name w:val="Emphasis"/>
    <w:rsid w:val="00B1598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1598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1598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1598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159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2026-01-29T02:45:00Z</dcterms:created>
  <dcterms:modified xsi:type="dcterms:W3CDTF">2026-01-29T02:45:00Z</dcterms:modified>
</cp:coreProperties>
</file>