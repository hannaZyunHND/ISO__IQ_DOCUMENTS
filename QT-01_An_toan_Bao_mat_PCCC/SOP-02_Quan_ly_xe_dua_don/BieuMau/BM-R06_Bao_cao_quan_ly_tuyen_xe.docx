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52A7A" w14:textId="77777777" w:rsidR="00DE5A5A" w:rsidRDefault="00351CE8" w:rsidP="00DA1E12">
      <w:pPr>
        <w:pStyle w:val="Title"/>
      </w:pPr>
      <w:bookmarkStart w:id="0" w:name="bm-r06-báo-cáo-quản-lý-tuyến-xe"/>
      <w:r>
        <w:t>BM-R06: BÁO CÁO QU</w:t>
      </w:r>
      <w:r>
        <w:t>Ả</w:t>
      </w:r>
      <w:r>
        <w:t>N LÝ TUY</w:t>
      </w:r>
      <w:r>
        <w:t>Ế</w:t>
      </w:r>
      <w:r>
        <w:t>N XE</w:t>
      </w:r>
    </w:p>
    <w:p w14:paraId="7D3B64E8" w14:textId="77777777" w:rsidR="00DE5A5A" w:rsidRDefault="00351CE8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QT-01-SOP-02-BM-R06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6A9B0945" w14:textId="77777777" w:rsidR="00DE5A5A" w:rsidRDefault="00351CE8">
      <w:r>
        <w:pict w14:anchorId="6D373175">
          <v:rect id="_x0000_i1025" style="width:0;height:1.5pt" o:hralign="center" o:hrstd="t" o:hr="t"/>
        </w:pict>
      </w:r>
    </w:p>
    <w:p w14:paraId="58BF98F8" w14:textId="77777777" w:rsidR="00DE5A5A" w:rsidRDefault="00351CE8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157"/>
      </w:tblGrid>
      <w:tr w:rsidR="00DE5A5A" w14:paraId="3BC26807" w14:textId="77777777" w:rsidTr="00DA1E12">
        <w:tc>
          <w:tcPr>
            <w:tcW w:w="0" w:type="auto"/>
          </w:tcPr>
          <w:p w14:paraId="495C5A6E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705FCDB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E5A5A" w14:paraId="09C95431" w14:textId="77777777" w:rsidTr="00DA1E12">
        <w:tc>
          <w:tcPr>
            <w:tcW w:w="0" w:type="auto"/>
          </w:tcPr>
          <w:p w14:paraId="2C1DA1CC" w14:textId="77777777" w:rsidR="00DE5A5A" w:rsidRDefault="00351CE8">
            <w:pPr>
              <w:pStyle w:val="Compact"/>
            </w:pPr>
            <w:r>
              <w:t>K</w:t>
            </w:r>
            <w:r>
              <w:t>ỳ</w:t>
            </w:r>
            <w:r>
              <w:t xml:space="preserve"> báo cáo</w:t>
            </w:r>
          </w:p>
        </w:tc>
        <w:tc>
          <w:tcPr>
            <w:tcW w:w="0" w:type="auto"/>
          </w:tcPr>
          <w:p w14:paraId="07D4CD01" w14:textId="77777777" w:rsidR="00DE5A5A" w:rsidRDefault="00DE5A5A">
            <w:pPr>
              <w:pStyle w:val="Compact"/>
            </w:pPr>
          </w:p>
        </w:tc>
      </w:tr>
      <w:tr w:rsidR="00DE5A5A" w14:paraId="66667572" w14:textId="77777777" w:rsidTr="00DA1E12">
        <w:tc>
          <w:tcPr>
            <w:tcW w:w="0" w:type="auto"/>
          </w:tcPr>
          <w:p w14:paraId="0BAF9174" w14:textId="77777777" w:rsidR="00DE5A5A" w:rsidRDefault="00351CE8">
            <w:pPr>
              <w:pStyle w:val="Compact"/>
            </w:pPr>
            <w:r>
              <w:t>T</w:t>
            </w:r>
            <w:r>
              <w:t>ừ</w:t>
            </w:r>
            <w:r>
              <w:t xml:space="preserve"> ngày</w:t>
            </w:r>
          </w:p>
        </w:tc>
        <w:tc>
          <w:tcPr>
            <w:tcW w:w="0" w:type="auto"/>
          </w:tcPr>
          <w:p w14:paraId="696BC4B6" w14:textId="77777777" w:rsidR="00DE5A5A" w:rsidRDefault="00351CE8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DE5A5A" w14:paraId="38F35206" w14:textId="77777777" w:rsidTr="00DA1E12">
        <w:tc>
          <w:tcPr>
            <w:tcW w:w="0" w:type="auto"/>
          </w:tcPr>
          <w:p w14:paraId="03B495DF" w14:textId="77777777" w:rsidR="00DE5A5A" w:rsidRDefault="00351CE8">
            <w:pPr>
              <w:pStyle w:val="Compact"/>
            </w:pPr>
            <w:r>
              <w:t>Đ</w:t>
            </w:r>
            <w:r>
              <w:t>ế</w:t>
            </w:r>
            <w:r>
              <w:t>n ngày</w:t>
            </w:r>
          </w:p>
        </w:tc>
        <w:tc>
          <w:tcPr>
            <w:tcW w:w="0" w:type="auto"/>
          </w:tcPr>
          <w:p w14:paraId="41E63E5D" w14:textId="77777777" w:rsidR="00DE5A5A" w:rsidRDefault="00351CE8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DE5A5A" w14:paraId="138CD037" w14:textId="77777777" w:rsidTr="00DA1E12">
        <w:tc>
          <w:tcPr>
            <w:tcW w:w="0" w:type="auto"/>
          </w:tcPr>
          <w:p w14:paraId="699E7AA8" w14:textId="77777777" w:rsidR="00DE5A5A" w:rsidRDefault="00351CE8">
            <w:pPr>
              <w:pStyle w:val="Compact"/>
            </w:pPr>
            <w:r>
              <w:t>Ngư</w:t>
            </w:r>
            <w:r>
              <w:t>ờ</w:t>
            </w:r>
            <w:r>
              <w:t>i l</w:t>
            </w:r>
            <w:r>
              <w:t>ậ</w:t>
            </w:r>
            <w:r>
              <w:t>p</w:t>
            </w:r>
          </w:p>
        </w:tc>
        <w:tc>
          <w:tcPr>
            <w:tcW w:w="0" w:type="auto"/>
          </w:tcPr>
          <w:p w14:paraId="7FD46DFF" w14:textId="77777777" w:rsidR="00DE5A5A" w:rsidRDefault="00DE5A5A">
            <w:pPr>
              <w:pStyle w:val="Compact"/>
            </w:pPr>
          </w:p>
        </w:tc>
      </w:tr>
      <w:tr w:rsidR="00DE5A5A" w14:paraId="2CFFD3D1" w14:textId="77777777" w:rsidTr="00DA1E12">
        <w:tc>
          <w:tcPr>
            <w:tcW w:w="0" w:type="auto"/>
          </w:tcPr>
          <w:p w14:paraId="1C1C9C22" w14:textId="77777777" w:rsidR="00DE5A5A" w:rsidRDefault="00351CE8">
            <w:pPr>
              <w:pStyle w:val="Compact"/>
            </w:pPr>
            <w:r>
              <w:t>Ngày l</w:t>
            </w:r>
            <w:r>
              <w:t>ậ</w:t>
            </w:r>
            <w:r>
              <w:t>p</w:t>
            </w:r>
          </w:p>
        </w:tc>
        <w:tc>
          <w:tcPr>
            <w:tcW w:w="0" w:type="auto"/>
          </w:tcPr>
          <w:p w14:paraId="109E8924" w14:textId="77777777" w:rsidR="00DE5A5A" w:rsidRDefault="00351CE8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</w:tbl>
    <w:p w14:paraId="6D6DB311" w14:textId="77777777" w:rsidR="00DE5A5A" w:rsidRDefault="00351CE8">
      <w:pPr>
        <w:pStyle w:val="Heading2"/>
      </w:pPr>
      <w:bookmarkStart w:id="2" w:name="tổng-quan-vận-hành"/>
      <w:bookmarkEnd w:id="1"/>
      <w:r>
        <w:t>T</w:t>
      </w:r>
      <w:r>
        <w:t>Ổ</w:t>
      </w:r>
      <w:r>
        <w:t>NG QUAN V</w:t>
      </w:r>
      <w:r>
        <w:t>Ậ</w:t>
      </w:r>
      <w:r>
        <w:t>N HÀNH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6"/>
        <w:gridCol w:w="1183"/>
        <w:gridCol w:w="1261"/>
        <w:gridCol w:w="890"/>
      </w:tblGrid>
      <w:tr w:rsidR="00DE5A5A" w14:paraId="3A5BC73D" w14:textId="77777777" w:rsidTr="00DA1E12">
        <w:tc>
          <w:tcPr>
            <w:tcW w:w="0" w:type="auto"/>
          </w:tcPr>
          <w:p w14:paraId="247B9195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338CC517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ch</w:t>
            </w:r>
          </w:p>
        </w:tc>
        <w:tc>
          <w:tcPr>
            <w:tcW w:w="0" w:type="auto"/>
          </w:tcPr>
          <w:p w14:paraId="3A71D388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BCCC985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%</w:t>
            </w:r>
          </w:p>
        </w:tc>
      </w:tr>
      <w:tr w:rsidR="00DE5A5A" w14:paraId="6D307135" w14:textId="77777777" w:rsidTr="00DA1E12">
        <w:tc>
          <w:tcPr>
            <w:tcW w:w="0" w:type="auto"/>
          </w:tcPr>
          <w:p w14:paraId="6DF7336B" w14:textId="77777777" w:rsidR="00DE5A5A" w:rsidRDefault="00351CE8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chuy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3F7C7BEB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25AABD84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22352DF2" w14:textId="77777777" w:rsidR="00DE5A5A" w:rsidRDefault="00DE5A5A">
            <w:pPr>
              <w:pStyle w:val="Compact"/>
            </w:pPr>
          </w:p>
        </w:tc>
      </w:tr>
      <w:tr w:rsidR="00DE5A5A" w14:paraId="4354B47F" w14:textId="77777777" w:rsidTr="00DA1E12">
        <w:tc>
          <w:tcPr>
            <w:tcW w:w="0" w:type="auto"/>
          </w:tcPr>
          <w:p w14:paraId="7673E55A" w14:textId="77777777" w:rsidR="00DE5A5A" w:rsidRDefault="00351CE8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5732AB80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4DEA2670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2AD187D5" w14:textId="77777777" w:rsidR="00DE5A5A" w:rsidRDefault="00DE5A5A">
            <w:pPr>
              <w:pStyle w:val="Compact"/>
            </w:pPr>
          </w:p>
        </w:tc>
      </w:tr>
      <w:tr w:rsidR="00DE5A5A" w14:paraId="160D2578" w14:textId="77777777" w:rsidTr="00DA1E12">
        <w:tc>
          <w:tcPr>
            <w:tcW w:w="0" w:type="auto"/>
          </w:tcPr>
          <w:p w14:paraId="239D35DE" w14:textId="77777777" w:rsidR="00DE5A5A" w:rsidRDefault="00351CE8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đúng gi</w:t>
            </w:r>
            <w:r>
              <w:t>ờ</w:t>
            </w:r>
          </w:p>
        </w:tc>
        <w:tc>
          <w:tcPr>
            <w:tcW w:w="0" w:type="auto"/>
          </w:tcPr>
          <w:p w14:paraId="6128554C" w14:textId="77777777" w:rsidR="00DE5A5A" w:rsidRDefault="00351CE8">
            <w:pPr>
              <w:pStyle w:val="Compact"/>
            </w:pPr>
            <w:r>
              <w:t>95%</w:t>
            </w:r>
          </w:p>
        </w:tc>
        <w:tc>
          <w:tcPr>
            <w:tcW w:w="0" w:type="auto"/>
          </w:tcPr>
          <w:p w14:paraId="635D21AB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06E18DE4" w14:textId="77777777" w:rsidR="00DE5A5A" w:rsidRDefault="00DE5A5A">
            <w:pPr>
              <w:pStyle w:val="Compact"/>
            </w:pPr>
          </w:p>
        </w:tc>
      </w:tr>
      <w:tr w:rsidR="00DE5A5A" w14:paraId="7D1B3588" w14:textId="77777777" w:rsidTr="00DA1E12">
        <w:tc>
          <w:tcPr>
            <w:tcW w:w="0" w:type="auto"/>
          </w:tcPr>
          <w:p w14:paraId="11632491" w14:textId="77777777" w:rsidR="00DE5A5A" w:rsidRDefault="00351CE8">
            <w:pPr>
              <w:pStyle w:val="Compact"/>
            </w:pPr>
            <w:r>
              <w:t>Th</w:t>
            </w:r>
            <w:r>
              <w:t>ờ</w:t>
            </w:r>
            <w:r>
              <w:t>i gian TB/chuy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237E9C74" w14:textId="77777777" w:rsidR="00DE5A5A" w:rsidRDefault="00351CE8">
            <w:pPr>
              <w:pStyle w:val="Compact"/>
            </w:pPr>
            <w:r>
              <w:t>60 phút</w:t>
            </w:r>
          </w:p>
        </w:tc>
        <w:tc>
          <w:tcPr>
            <w:tcW w:w="0" w:type="auto"/>
          </w:tcPr>
          <w:p w14:paraId="4B44D672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2AE3B81F" w14:textId="77777777" w:rsidR="00DE5A5A" w:rsidRDefault="00DE5A5A">
            <w:pPr>
              <w:pStyle w:val="Compact"/>
            </w:pPr>
          </w:p>
        </w:tc>
      </w:tr>
      <w:tr w:rsidR="00DE5A5A" w14:paraId="64F23A65" w14:textId="77777777" w:rsidTr="00DA1E12">
        <w:tc>
          <w:tcPr>
            <w:tcW w:w="0" w:type="auto"/>
          </w:tcPr>
          <w:p w14:paraId="17E18C0F" w14:textId="77777777" w:rsidR="00DE5A5A" w:rsidRDefault="00351CE8">
            <w:pPr>
              <w:pStyle w:val="Compact"/>
            </w:pPr>
            <w:r>
              <w:t>S</w:t>
            </w:r>
            <w:r>
              <w:t>ố</w:t>
            </w:r>
            <w:r>
              <w:t xml:space="preserve">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  <w:tc>
          <w:tcPr>
            <w:tcW w:w="0" w:type="auto"/>
          </w:tcPr>
          <w:p w14:paraId="42C6D36C" w14:textId="77777777" w:rsidR="00DE5A5A" w:rsidRDefault="00351CE8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0A9A402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6705CF65" w14:textId="77777777" w:rsidR="00DE5A5A" w:rsidRDefault="00DE5A5A">
            <w:pPr>
              <w:pStyle w:val="Compact"/>
            </w:pPr>
          </w:p>
        </w:tc>
      </w:tr>
    </w:tbl>
    <w:p w14:paraId="3BB71354" w14:textId="77777777" w:rsidR="00DE5A5A" w:rsidRDefault="00351CE8">
      <w:pPr>
        <w:pStyle w:val="Heading2"/>
      </w:pPr>
      <w:bookmarkStart w:id="3" w:name="chi-tiết-từng-tuyến"/>
      <w:bookmarkEnd w:id="2"/>
      <w:r>
        <w:t>CHI TI</w:t>
      </w:r>
      <w:r>
        <w:t>Ế</w:t>
      </w:r>
      <w:r>
        <w:t>T T</w:t>
      </w:r>
      <w:r>
        <w:t>Ừ</w:t>
      </w:r>
      <w:r>
        <w:t>NG TUY</w:t>
      </w:r>
      <w:r>
        <w:t>Ế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DE5A5A" w14:paraId="1748B937" w14:textId="77777777" w:rsidTr="00DA1E12">
        <w:tc>
          <w:tcPr>
            <w:tcW w:w="1320" w:type="dxa"/>
          </w:tcPr>
          <w:p w14:paraId="796D40CC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Tuy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6F5BD6A8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chuy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3146D14F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</w:t>
            </w:r>
          </w:p>
        </w:tc>
        <w:tc>
          <w:tcPr>
            <w:tcW w:w="1320" w:type="dxa"/>
          </w:tcPr>
          <w:p w14:paraId="04D89B4B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đúng gi</w:t>
            </w:r>
            <w:r>
              <w:rPr>
                <w:b/>
                <w:bCs/>
              </w:rPr>
              <w:t>ờ</w:t>
            </w:r>
          </w:p>
        </w:tc>
        <w:tc>
          <w:tcPr>
            <w:tcW w:w="1320" w:type="dxa"/>
          </w:tcPr>
          <w:p w14:paraId="04CA4CB0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ố</w:t>
            </w:r>
          </w:p>
        </w:tc>
        <w:tc>
          <w:tcPr>
            <w:tcW w:w="1320" w:type="dxa"/>
          </w:tcPr>
          <w:p w14:paraId="5FECB781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</w:tr>
      <w:tr w:rsidR="00DE5A5A" w14:paraId="0EF17842" w14:textId="77777777" w:rsidTr="00DA1E12">
        <w:tc>
          <w:tcPr>
            <w:tcW w:w="1320" w:type="dxa"/>
          </w:tcPr>
          <w:p w14:paraId="5BF6354A" w14:textId="77777777" w:rsidR="00DE5A5A" w:rsidRDefault="00351CE8">
            <w:pPr>
              <w:pStyle w:val="Compact"/>
            </w:pPr>
            <w:r>
              <w:t>Tuy</w:t>
            </w:r>
            <w:r>
              <w:t>ế</w:t>
            </w:r>
            <w:r>
              <w:t>n 1</w:t>
            </w:r>
          </w:p>
        </w:tc>
        <w:tc>
          <w:tcPr>
            <w:tcW w:w="1320" w:type="dxa"/>
          </w:tcPr>
          <w:p w14:paraId="0F674E93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093E0618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2B7C6C09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5F495A47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1C193ACC" w14:textId="77777777" w:rsidR="00DE5A5A" w:rsidRDefault="00DE5A5A">
            <w:pPr>
              <w:pStyle w:val="Compact"/>
            </w:pPr>
          </w:p>
        </w:tc>
      </w:tr>
      <w:tr w:rsidR="00DE5A5A" w14:paraId="3576292F" w14:textId="77777777" w:rsidTr="00DA1E12">
        <w:tc>
          <w:tcPr>
            <w:tcW w:w="1320" w:type="dxa"/>
          </w:tcPr>
          <w:p w14:paraId="609F2EC7" w14:textId="77777777" w:rsidR="00DE5A5A" w:rsidRDefault="00351CE8">
            <w:pPr>
              <w:pStyle w:val="Compact"/>
            </w:pPr>
            <w:r>
              <w:t>Tuy</w:t>
            </w:r>
            <w:r>
              <w:t>ế</w:t>
            </w:r>
            <w:r>
              <w:t>n 2</w:t>
            </w:r>
          </w:p>
        </w:tc>
        <w:tc>
          <w:tcPr>
            <w:tcW w:w="1320" w:type="dxa"/>
          </w:tcPr>
          <w:p w14:paraId="55D267FA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03EBB9F1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0548F70B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5B3A2614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60D3B93C" w14:textId="77777777" w:rsidR="00DE5A5A" w:rsidRDefault="00DE5A5A">
            <w:pPr>
              <w:pStyle w:val="Compact"/>
            </w:pPr>
          </w:p>
        </w:tc>
      </w:tr>
      <w:tr w:rsidR="00DE5A5A" w14:paraId="4D59DF7B" w14:textId="77777777" w:rsidTr="00DA1E12">
        <w:tc>
          <w:tcPr>
            <w:tcW w:w="1320" w:type="dxa"/>
          </w:tcPr>
          <w:p w14:paraId="1116C99E" w14:textId="77777777" w:rsidR="00DE5A5A" w:rsidRDefault="00351CE8">
            <w:pPr>
              <w:pStyle w:val="Compact"/>
            </w:pPr>
            <w:r>
              <w:t>Tuy</w:t>
            </w:r>
            <w:r>
              <w:t>ế</w:t>
            </w:r>
            <w:r>
              <w:t>n 3</w:t>
            </w:r>
          </w:p>
        </w:tc>
        <w:tc>
          <w:tcPr>
            <w:tcW w:w="1320" w:type="dxa"/>
          </w:tcPr>
          <w:p w14:paraId="32416833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1247300A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500ABC5C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46E8EF43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712FAF02" w14:textId="77777777" w:rsidR="00DE5A5A" w:rsidRDefault="00DE5A5A">
            <w:pPr>
              <w:pStyle w:val="Compact"/>
            </w:pPr>
          </w:p>
        </w:tc>
      </w:tr>
      <w:tr w:rsidR="00DE5A5A" w14:paraId="3C20B08C" w14:textId="77777777" w:rsidTr="00DA1E12">
        <w:tc>
          <w:tcPr>
            <w:tcW w:w="1320" w:type="dxa"/>
          </w:tcPr>
          <w:p w14:paraId="0BDF3FFD" w14:textId="77777777" w:rsidR="00DE5A5A" w:rsidRDefault="00351CE8">
            <w:pPr>
              <w:pStyle w:val="Compact"/>
            </w:pPr>
            <w:r>
              <w:lastRenderedPageBreak/>
              <w:t>Tuy</w:t>
            </w:r>
            <w:r>
              <w:t>ế</w:t>
            </w:r>
            <w:r>
              <w:t>n 4</w:t>
            </w:r>
          </w:p>
        </w:tc>
        <w:tc>
          <w:tcPr>
            <w:tcW w:w="1320" w:type="dxa"/>
          </w:tcPr>
          <w:p w14:paraId="0EA67945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238713ED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101425FF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70025245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241B0878" w14:textId="77777777" w:rsidR="00DE5A5A" w:rsidRDefault="00DE5A5A">
            <w:pPr>
              <w:pStyle w:val="Compact"/>
            </w:pPr>
          </w:p>
        </w:tc>
      </w:tr>
      <w:tr w:rsidR="00DE5A5A" w14:paraId="730CC9BC" w14:textId="77777777" w:rsidTr="00DA1E12">
        <w:tc>
          <w:tcPr>
            <w:tcW w:w="1320" w:type="dxa"/>
          </w:tcPr>
          <w:p w14:paraId="4D21B33D" w14:textId="77777777" w:rsidR="00DE5A5A" w:rsidRDefault="00351CE8">
            <w:pPr>
              <w:pStyle w:val="Compact"/>
            </w:pPr>
            <w:r>
              <w:t>Tuy</w:t>
            </w:r>
            <w:r>
              <w:t>ế</w:t>
            </w:r>
            <w:r>
              <w:t>n 5</w:t>
            </w:r>
          </w:p>
        </w:tc>
        <w:tc>
          <w:tcPr>
            <w:tcW w:w="1320" w:type="dxa"/>
          </w:tcPr>
          <w:p w14:paraId="20E616D6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3606C3E5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3C95EBDA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5E85E4DB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51A99D85" w14:textId="77777777" w:rsidR="00DE5A5A" w:rsidRDefault="00DE5A5A">
            <w:pPr>
              <w:pStyle w:val="Compact"/>
            </w:pPr>
          </w:p>
        </w:tc>
      </w:tr>
      <w:tr w:rsidR="00DE5A5A" w14:paraId="7BDF1134" w14:textId="77777777" w:rsidTr="00DA1E12">
        <w:tc>
          <w:tcPr>
            <w:tcW w:w="1320" w:type="dxa"/>
          </w:tcPr>
          <w:p w14:paraId="4CA42A02" w14:textId="77777777" w:rsidR="00DE5A5A" w:rsidRDefault="00351CE8">
            <w:pPr>
              <w:pStyle w:val="Compact"/>
            </w:pPr>
            <w:r>
              <w:t>Tuy</w:t>
            </w:r>
            <w:r>
              <w:t>ế</w:t>
            </w:r>
            <w:r>
              <w:t>n 6</w:t>
            </w:r>
          </w:p>
        </w:tc>
        <w:tc>
          <w:tcPr>
            <w:tcW w:w="1320" w:type="dxa"/>
          </w:tcPr>
          <w:p w14:paraId="50EC5A2E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164C6D2E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0D0548B8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1EC36781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49667D3B" w14:textId="77777777" w:rsidR="00DE5A5A" w:rsidRDefault="00DE5A5A">
            <w:pPr>
              <w:pStyle w:val="Compact"/>
            </w:pPr>
          </w:p>
        </w:tc>
      </w:tr>
      <w:tr w:rsidR="00DE5A5A" w14:paraId="719CE03F" w14:textId="77777777" w:rsidTr="00DA1E12">
        <w:tc>
          <w:tcPr>
            <w:tcW w:w="1320" w:type="dxa"/>
          </w:tcPr>
          <w:p w14:paraId="37A3F0C0" w14:textId="77777777" w:rsidR="00DE5A5A" w:rsidRDefault="00351CE8">
            <w:pPr>
              <w:pStyle w:val="Compact"/>
            </w:pPr>
            <w:r>
              <w:t>Tuy</w:t>
            </w:r>
            <w:r>
              <w:t>ế</w:t>
            </w:r>
            <w:r>
              <w:t>n 7</w:t>
            </w:r>
          </w:p>
        </w:tc>
        <w:tc>
          <w:tcPr>
            <w:tcW w:w="1320" w:type="dxa"/>
          </w:tcPr>
          <w:p w14:paraId="2757CF24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6EB2664D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4D0B8A17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4EBD6068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52285DA2" w14:textId="77777777" w:rsidR="00DE5A5A" w:rsidRDefault="00DE5A5A">
            <w:pPr>
              <w:pStyle w:val="Compact"/>
            </w:pPr>
          </w:p>
        </w:tc>
      </w:tr>
      <w:tr w:rsidR="00DE5A5A" w14:paraId="4C94E60F" w14:textId="77777777" w:rsidTr="00DA1E12">
        <w:tc>
          <w:tcPr>
            <w:tcW w:w="1320" w:type="dxa"/>
          </w:tcPr>
          <w:p w14:paraId="2A53CD45" w14:textId="77777777" w:rsidR="00DE5A5A" w:rsidRDefault="00351CE8">
            <w:pPr>
              <w:pStyle w:val="Compact"/>
            </w:pPr>
            <w:r>
              <w:t>Tuy</w:t>
            </w:r>
            <w:r>
              <w:t>ế</w:t>
            </w:r>
            <w:r>
              <w:t>n 8</w:t>
            </w:r>
          </w:p>
        </w:tc>
        <w:tc>
          <w:tcPr>
            <w:tcW w:w="1320" w:type="dxa"/>
          </w:tcPr>
          <w:p w14:paraId="6BF6979F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6E239A82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66EB4EDB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6C3D1B78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7F53CAB8" w14:textId="77777777" w:rsidR="00DE5A5A" w:rsidRDefault="00DE5A5A">
            <w:pPr>
              <w:pStyle w:val="Compact"/>
            </w:pPr>
          </w:p>
        </w:tc>
      </w:tr>
    </w:tbl>
    <w:p w14:paraId="074AB8FA" w14:textId="77777777" w:rsidR="00DE5A5A" w:rsidRDefault="00351CE8">
      <w:pPr>
        <w:pStyle w:val="Heading2"/>
      </w:pPr>
      <w:bookmarkStart w:id="4" w:name="sự-cố-và-xử-lý"/>
      <w:bookmarkEnd w:id="3"/>
      <w:r>
        <w:t>S</w:t>
      </w:r>
      <w:r>
        <w:t>Ự</w:t>
      </w:r>
      <w:r>
        <w:t xml:space="preserve"> C</w:t>
      </w:r>
      <w:r>
        <w:t>Ố</w:t>
      </w:r>
      <w:r>
        <w:t xml:space="preserve"> VÀ X</w:t>
      </w:r>
      <w:r>
        <w:t>Ử</w:t>
      </w:r>
      <w:r>
        <w:t xml:space="preserve"> LÝ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DE5A5A" w14:paraId="2E232654" w14:textId="77777777" w:rsidTr="00DA1E12">
        <w:tc>
          <w:tcPr>
            <w:tcW w:w="1320" w:type="dxa"/>
          </w:tcPr>
          <w:p w14:paraId="58A6F508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1320" w:type="dxa"/>
          </w:tcPr>
          <w:p w14:paraId="1813262D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Tuy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31AC3FE6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ố</w:t>
            </w:r>
          </w:p>
        </w:tc>
        <w:tc>
          <w:tcPr>
            <w:tcW w:w="1320" w:type="dxa"/>
          </w:tcPr>
          <w:p w14:paraId="381C3332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Nguyên nhân</w:t>
            </w:r>
          </w:p>
        </w:tc>
        <w:tc>
          <w:tcPr>
            <w:tcW w:w="1320" w:type="dxa"/>
          </w:tcPr>
          <w:p w14:paraId="2CE4DA6F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Cách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1320" w:type="dxa"/>
          </w:tcPr>
          <w:p w14:paraId="629CA2EC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DE5A5A" w14:paraId="01B31751" w14:textId="77777777" w:rsidTr="00DA1E12">
        <w:tc>
          <w:tcPr>
            <w:tcW w:w="1320" w:type="dxa"/>
          </w:tcPr>
          <w:p w14:paraId="15824241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41347401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145333A4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56F0D5EC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704B932D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1E5A1A63" w14:textId="77777777" w:rsidR="00DE5A5A" w:rsidRDefault="00DE5A5A">
            <w:pPr>
              <w:pStyle w:val="Compact"/>
            </w:pPr>
          </w:p>
        </w:tc>
      </w:tr>
      <w:tr w:rsidR="00DE5A5A" w14:paraId="10603A5B" w14:textId="77777777" w:rsidTr="00DA1E12">
        <w:tc>
          <w:tcPr>
            <w:tcW w:w="1320" w:type="dxa"/>
          </w:tcPr>
          <w:p w14:paraId="4E923F9D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5B9F44ED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08240F3E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6A697A83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6B8DEE3F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3EF9CDFD" w14:textId="77777777" w:rsidR="00DE5A5A" w:rsidRDefault="00DE5A5A">
            <w:pPr>
              <w:pStyle w:val="Compact"/>
            </w:pPr>
          </w:p>
        </w:tc>
      </w:tr>
      <w:tr w:rsidR="00DE5A5A" w14:paraId="24C6B2CA" w14:textId="77777777" w:rsidTr="00DA1E12">
        <w:tc>
          <w:tcPr>
            <w:tcW w:w="1320" w:type="dxa"/>
          </w:tcPr>
          <w:p w14:paraId="56AB678F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08B0C320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003A64DE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5B3C3BA3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30C8D5C0" w14:textId="77777777" w:rsidR="00DE5A5A" w:rsidRDefault="00DE5A5A">
            <w:pPr>
              <w:pStyle w:val="Compact"/>
            </w:pPr>
          </w:p>
        </w:tc>
        <w:tc>
          <w:tcPr>
            <w:tcW w:w="1320" w:type="dxa"/>
          </w:tcPr>
          <w:p w14:paraId="23BD0071" w14:textId="77777777" w:rsidR="00DE5A5A" w:rsidRDefault="00DE5A5A">
            <w:pPr>
              <w:pStyle w:val="Compact"/>
            </w:pPr>
          </w:p>
        </w:tc>
      </w:tr>
    </w:tbl>
    <w:p w14:paraId="75C5AAA6" w14:textId="77777777" w:rsidR="00DE5A5A" w:rsidRDefault="00351CE8">
      <w:pPr>
        <w:pStyle w:val="Heading2"/>
      </w:pPr>
      <w:bookmarkStart w:id="5" w:name="phản-hồi-phụ-huynh"/>
      <w:bookmarkEnd w:id="4"/>
      <w:r>
        <w:t>PH</w:t>
      </w:r>
      <w:r>
        <w:t>Ả</w:t>
      </w:r>
      <w:r>
        <w:t>N H</w:t>
      </w:r>
      <w:r>
        <w:t>Ồ</w:t>
      </w:r>
      <w:r>
        <w:t>I PH</w:t>
      </w:r>
      <w:r>
        <w:t>Ụ</w:t>
      </w:r>
      <w:r>
        <w:t xml:space="preserve"> HUYNH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127"/>
        <w:gridCol w:w="781"/>
        <w:gridCol w:w="1037"/>
      </w:tblGrid>
      <w:tr w:rsidR="00DE5A5A" w14:paraId="0699196E" w14:textId="77777777" w:rsidTr="00DA1E12">
        <w:tc>
          <w:tcPr>
            <w:tcW w:w="0" w:type="auto"/>
          </w:tcPr>
          <w:p w14:paraId="3B309625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51FCDC63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C9F9EB9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0" w:type="auto"/>
          </w:tcPr>
          <w:p w14:paraId="42991A77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DE5A5A" w14:paraId="20E62237" w14:textId="77777777" w:rsidTr="00DA1E12">
        <w:tc>
          <w:tcPr>
            <w:tcW w:w="0" w:type="auto"/>
          </w:tcPr>
          <w:p w14:paraId="3A714E67" w14:textId="77777777" w:rsidR="00DE5A5A" w:rsidRDefault="00351CE8">
            <w:pPr>
              <w:pStyle w:val="Compact"/>
            </w:pPr>
            <w:r>
              <w:t>Khen ng</w:t>
            </w:r>
            <w:r>
              <w:t>ợ</w:t>
            </w:r>
            <w:r>
              <w:t>i</w:t>
            </w:r>
          </w:p>
        </w:tc>
        <w:tc>
          <w:tcPr>
            <w:tcW w:w="0" w:type="auto"/>
          </w:tcPr>
          <w:p w14:paraId="27D99D29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626EFC45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56D0BCC1" w14:textId="77777777" w:rsidR="00DE5A5A" w:rsidRDefault="00DE5A5A">
            <w:pPr>
              <w:pStyle w:val="Compact"/>
            </w:pPr>
          </w:p>
        </w:tc>
      </w:tr>
      <w:tr w:rsidR="00DE5A5A" w14:paraId="4E107A98" w14:textId="77777777" w:rsidTr="00DA1E12">
        <w:tc>
          <w:tcPr>
            <w:tcW w:w="0" w:type="auto"/>
          </w:tcPr>
          <w:p w14:paraId="37BB5340" w14:textId="77777777" w:rsidR="00DE5A5A" w:rsidRDefault="00351CE8">
            <w:pPr>
              <w:pStyle w:val="Compact"/>
            </w:pPr>
            <w:r>
              <w:t>Phàn nàn</w:t>
            </w:r>
          </w:p>
        </w:tc>
        <w:tc>
          <w:tcPr>
            <w:tcW w:w="0" w:type="auto"/>
          </w:tcPr>
          <w:p w14:paraId="28758BBA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407E315E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4438B1F9" w14:textId="77777777" w:rsidR="00DE5A5A" w:rsidRDefault="00DE5A5A">
            <w:pPr>
              <w:pStyle w:val="Compact"/>
            </w:pPr>
          </w:p>
        </w:tc>
      </w:tr>
      <w:tr w:rsidR="00DE5A5A" w14:paraId="0D71B640" w14:textId="77777777" w:rsidTr="00DA1E12">
        <w:tc>
          <w:tcPr>
            <w:tcW w:w="0" w:type="auto"/>
          </w:tcPr>
          <w:p w14:paraId="693BEA97" w14:textId="77777777" w:rsidR="00DE5A5A" w:rsidRDefault="00351CE8">
            <w:pPr>
              <w:pStyle w:val="Compact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3AA386BC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2E74B902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4EEA4BFB" w14:textId="77777777" w:rsidR="00DE5A5A" w:rsidRDefault="00DE5A5A">
            <w:pPr>
              <w:pStyle w:val="Compact"/>
            </w:pPr>
          </w:p>
        </w:tc>
      </w:tr>
    </w:tbl>
    <w:p w14:paraId="5E697576" w14:textId="77777777" w:rsidR="00DE5A5A" w:rsidRDefault="00351CE8">
      <w:pPr>
        <w:pStyle w:val="Heading2"/>
      </w:pPr>
      <w:bookmarkStart w:id="6" w:name="chi-phí-vận-hành"/>
      <w:bookmarkEnd w:id="5"/>
      <w:r>
        <w:t>CHI PHÍ V</w:t>
      </w:r>
      <w:r>
        <w:t>Ậ</w:t>
      </w:r>
      <w:r>
        <w:t>N HÀNH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0"/>
        <w:gridCol w:w="1656"/>
        <w:gridCol w:w="1037"/>
      </w:tblGrid>
      <w:tr w:rsidR="00DE5A5A" w14:paraId="6894A947" w14:textId="77777777" w:rsidTr="00DA1E12">
        <w:tc>
          <w:tcPr>
            <w:tcW w:w="0" w:type="auto"/>
          </w:tcPr>
          <w:p w14:paraId="0ECC2343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8716A53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4208D9B4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DE5A5A" w14:paraId="5B0D2B08" w14:textId="77777777" w:rsidTr="00DA1E12">
        <w:tc>
          <w:tcPr>
            <w:tcW w:w="0" w:type="auto"/>
          </w:tcPr>
          <w:p w14:paraId="2A2EEF4C" w14:textId="77777777" w:rsidR="00DE5A5A" w:rsidRDefault="00351CE8">
            <w:pPr>
              <w:pStyle w:val="Compact"/>
            </w:pPr>
            <w:r>
              <w:t>Xăng d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659EFCAA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1F4FFF98" w14:textId="77777777" w:rsidR="00DE5A5A" w:rsidRDefault="00DE5A5A">
            <w:pPr>
              <w:pStyle w:val="Compact"/>
            </w:pPr>
          </w:p>
        </w:tc>
      </w:tr>
      <w:tr w:rsidR="00DE5A5A" w14:paraId="1811EAB4" w14:textId="77777777" w:rsidTr="00DA1E12">
        <w:tc>
          <w:tcPr>
            <w:tcW w:w="0" w:type="auto"/>
          </w:tcPr>
          <w:p w14:paraId="2338B051" w14:textId="77777777" w:rsidR="00DE5A5A" w:rsidRDefault="00351CE8">
            <w:pPr>
              <w:pStyle w:val="Compact"/>
            </w:pPr>
            <w:r>
              <w:t>B</w:t>
            </w:r>
            <w:r>
              <w:t>ả</w:t>
            </w:r>
            <w:r>
              <w:t>o trì xe</w:t>
            </w:r>
          </w:p>
        </w:tc>
        <w:tc>
          <w:tcPr>
            <w:tcW w:w="0" w:type="auto"/>
          </w:tcPr>
          <w:p w14:paraId="50D0E82B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7967A42A" w14:textId="77777777" w:rsidR="00DE5A5A" w:rsidRDefault="00DE5A5A">
            <w:pPr>
              <w:pStyle w:val="Compact"/>
            </w:pPr>
          </w:p>
        </w:tc>
      </w:tr>
      <w:tr w:rsidR="00DE5A5A" w14:paraId="171ED097" w14:textId="77777777" w:rsidTr="00DA1E12">
        <w:tc>
          <w:tcPr>
            <w:tcW w:w="0" w:type="auto"/>
          </w:tcPr>
          <w:p w14:paraId="0265B038" w14:textId="77777777" w:rsidR="00DE5A5A" w:rsidRDefault="00351CE8">
            <w:pPr>
              <w:pStyle w:val="Compact"/>
            </w:pPr>
            <w:r>
              <w:t>Lương tài x</w:t>
            </w:r>
            <w:r>
              <w:t>ế</w:t>
            </w:r>
          </w:p>
        </w:tc>
        <w:tc>
          <w:tcPr>
            <w:tcW w:w="0" w:type="auto"/>
          </w:tcPr>
          <w:p w14:paraId="122609FF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585A3136" w14:textId="77777777" w:rsidR="00DE5A5A" w:rsidRDefault="00DE5A5A">
            <w:pPr>
              <w:pStyle w:val="Compact"/>
            </w:pPr>
          </w:p>
        </w:tc>
      </w:tr>
      <w:tr w:rsidR="00DE5A5A" w14:paraId="243A7684" w14:textId="77777777" w:rsidTr="00DA1E12">
        <w:tc>
          <w:tcPr>
            <w:tcW w:w="0" w:type="auto"/>
          </w:tcPr>
          <w:p w14:paraId="143500E2" w14:textId="77777777" w:rsidR="00DE5A5A" w:rsidRDefault="00351CE8">
            <w:pPr>
              <w:pStyle w:val="Compact"/>
            </w:pPr>
            <w:r>
              <w:t>Lương NV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  <w:tc>
          <w:tcPr>
            <w:tcW w:w="0" w:type="auto"/>
          </w:tcPr>
          <w:p w14:paraId="506F9147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63252CF4" w14:textId="77777777" w:rsidR="00DE5A5A" w:rsidRDefault="00DE5A5A">
            <w:pPr>
              <w:pStyle w:val="Compact"/>
            </w:pPr>
          </w:p>
        </w:tc>
      </w:tr>
      <w:tr w:rsidR="00DE5A5A" w14:paraId="52945F07" w14:textId="77777777" w:rsidTr="00DA1E12">
        <w:tc>
          <w:tcPr>
            <w:tcW w:w="0" w:type="auto"/>
          </w:tcPr>
          <w:p w14:paraId="71E172AD" w14:textId="77777777" w:rsidR="00DE5A5A" w:rsidRDefault="00351CE8">
            <w:pPr>
              <w:pStyle w:val="Compact"/>
            </w:pPr>
            <w:r>
              <w:t>Khác</w:t>
            </w:r>
          </w:p>
        </w:tc>
        <w:tc>
          <w:tcPr>
            <w:tcW w:w="0" w:type="auto"/>
          </w:tcPr>
          <w:p w14:paraId="70F9570C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288D5F79" w14:textId="77777777" w:rsidR="00DE5A5A" w:rsidRDefault="00DE5A5A">
            <w:pPr>
              <w:pStyle w:val="Compact"/>
            </w:pPr>
          </w:p>
        </w:tc>
      </w:tr>
      <w:tr w:rsidR="00DE5A5A" w14:paraId="2FAF32CB" w14:textId="77777777" w:rsidTr="00DA1E12">
        <w:tc>
          <w:tcPr>
            <w:tcW w:w="0" w:type="auto"/>
          </w:tcPr>
          <w:p w14:paraId="210E609E" w14:textId="77777777" w:rsidR="00DE5A5A" w:rsidRDefault="00351CE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F9D5568" w14:textId="77777777" w:rsidR="00DE5A5A" w:rsidRDefault="00DE5A5A">
            <w:pPr>
              <w:pStyle w:val="Compact"/>
            </w:pPr>
          </w:p>
        </w:tc>
        <w:tc>
          <w:tcPr>
            <w:tcW w:w="0" w:type="auto"/>
          </w:tcPr>
          <w:p w14:paraId="11E23F9D" w14:textId="77777777" w:rsidR="00DE5A5A" w:rsidRDefault="00DE5A5A">
            <w:pPr>
              <w:pStyle w:val="Compact"/>
            </w:pPr>
          </w:p>
        </w:tc>
      </w:tr>
    </w:tbl>
    <w:p w14:paraId="6F3C5788" w14:textId="77777777" w:rsidR="00DE5A5A" w:rsidRDefault="00351CE8">
      <w:pPr>
        <w:pStyle w:val="Heading2"/>
      </w:pPr>
      <w:bookmarkStart w:id="7" w:name="đề-xuất-cải-tiến"/>
      <w:bookmarkEnd w:id="6"/>
      <w:r>
        <w:t>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TI</w:t>
      </w:r>
      <w:r>
        <w:t>Ế</w:t>
      </w:r>
      <w:r>
        <w:t>N</w:t>
      </w:r>
    </w:p>
    <w:p w14:paraId="78F6E8AD" w14:textId="77777777" w:rsidR="00DE5A5A" w:rsidRDefault="00351CE8">
      <w:r>
        <w:pict w14:anchorId="797150FC">
          <v:rect id="_x0000_i1026" style="width:0;height:1.5pt" o:hralign="center" o:hrstd="t" o:hr="t"/>
        </w:pict>
      </w:r>
    </w:p>
    <w:p w14:paraId="334920D2" w14:textId="77777777" w:rsidR="00DE5A5A" w:rsidRDefault="00351CE8">
      <w:r>
        <w:pict w14:anchorId="0B3CBA94">
          <v:rect id="_x0000_i1027" style="width:0;height:1.5pt" o:hralign="center" o:hrstd="t" o:hr="t"/>
        </w:pict>
      </w:r>
    </w:p>
    <w:p w14:paraId="177CE864" w14:textId="77777777" w:rsidR="00DE5A5A" w:rsidRDefault="00351CE8">
      <w:r>
        <w:pict w14:anchorId="33CE69F4">
          <v:rect id="_x0000_i1028" style="width:0;height:1.5pt" o:hralign="center" o:hrstd="t" o:hr="t"/>
        </w:pict>
      </w:r>
    </w:p>
    <w:p w14:paraId="2DEBFE79" w14:textId="77777777" w:rsidR="00DE5A5A" w:rsidRDefault="00351CE8">
      <w:r>
        <w:pict w14:anchorId="10C3733C">
          <v:rect id="_x0000_i1029" style="width:0;height:1.5pt" o:hralign="center" o:hrstd="t" o:hr="t"/>
        </w:pict>
      </w:r>
    </w:p>
    <w:p w14:paraId="518E3FFF" w14:textId="77777777" w:rsidR="00DE5A5A" w:rsidRDefault="00351CE8">
      <w:pPr>
        <w:pStyle w:val="Heading2"/>
      </w:pPr>
      <w:bookmarkStart w:id="8" w:name="kết-luận-và-khuyến-nghị"/>
      <w:bookmarkEnd w:id="7"/>
      <w:r>
        <w:t>K</w:t>
      </w:r>
      <w:r>
        <w:t>Ế</w:t>
      </w:r>
      <w:r>
        <w:t>T LU</w:t>
      </w:r>
      <w:r>
        <w:t>Ậ</w:t>
      </w:r>
      <w:r>
        <w:t>N VÀ KHUY</w:t>
      </w:r>
      <w:r>
        <w:t>Ế</w:t>
      </w:r>
      <w:r>
        <w:t>N NGH</w:t>
      </w:r>
      <w:r>
        <w:t>Ị</w:t>
      </w:r>
    </w:p>
    <w:p w14:paraId="593A03E2" w14:textId="77777777" w:rsidR="00DE5A5A" w:rsidRDefault="00351CE8">
      <w:pPr>
        <w:pStyle w:val="Compact"/>
        <w:numPr>
          <w:ilvl w:val="0"/>
          <w:numId w:val="3"/>
        </w:numPr>
      </w:pPr>
      <w:r>
        <w:t>Đi</w:t>
      </w:r>
      <w:r>
        <w:t>ể</w:t>
      </w:r>
      <w:r>
        <w:t>m m</w:t>
      </w:r>
      <w:r>
        <w:t>ạ</w:t>
      </w:r>
      <w:r>
        <w:t>nh: _________________</w:t>
      </w:r>
    </w:p>
    <w:p w14:paraId="21B3E4AC" w14:textId="77777777" w:rsidR="00DE5A5A" w:rsidRDefault="00351CE8">
      <w:pPr>
        <w:pStyle w:val="Compact"/>
        <w:numPr>
          <w:ilvl w:val="0"/>
          <w:numId w:val="3"/>
        </w:numPr>
      </w:pPr>
      <w:r>
        <w:t>Đi</w:t>
      </w:r>
      <w:r>
        <w:t>ể</w:t>
      </w:r>
      <w:r>
        <w:t>m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n: _________________</w:t>
      </w:r>
    </w:p>
    <w:p w14:paraId="0D585FB9" w14:textId="77777777" w:rsidR="00DE5A5A" w:rsidRDefault="00351CE8">
      <w:pPr>
        <w:pStyle w:val="Compact"/>
        <w:numPr>
          <w:ilvl w:val="0"/>
          <w:numId w:val="3"/>
        </w:numPr>
      </w:pPr>
      <w:r>
        <w:t>Khuy</w:t>
      </w:r>
      <w:r>
        <w:t>ế</w:t>
      </w:r>
      <w:r>
        <w:t>n ngh</w:t>
      </w:r>
      <w:r>
        <w:t>ị</w:t>
      </w:r>
      <w:r>
        <w:t>: _________________</w:t>
      </w:r>
    </w:p>
    <w:p w14:paraId="125CE964" w14:textId="77777777" w:rsidR="00DE5A5A" w:rsidRDefault="00351CE8">
      <w:r>
        <w:pict w14:anchorId="3528841D">
          <v:rect id="_x0000_i1030" style="width:0;height:1.5pt" o:hralign="center" o:hrstd="t" o:hr="t"/>
        </w:pict>
      </w:r>
    </w:p>
    <w:p w14:paraId="1172691D" w14:textId="77777777" w:rsidR="00DE5A5A" w:rsidRDefault="00351CE8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l</w:t>
      </w:r>
      <w:r>
        <w:rPr>
          <w:b/>
          <w:bCs/>
        </w:rPr>
        <w:t>ậ</w:t>
      </w:r>
      <w:r>
        <w:rPr>
          <w:b/>
          <w:bCs/>
        </w:rPr>
        <w:t>p: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Trư</w:t>
      </w:r>
      <w:r>
        <w:rPr>
          <w:b/>
          <w:bCs/>
          <w:i/>
          <w:iCs/>
        </w:rPr>
        <w:t>ở</w:t>
      </w:r>
      <w:r>
        <w:rPr>
          <w:b/>
          <w:bCs/>
          <w:i/>
          <w:iCs/>
        </w:rPr>
        <w:t>ng phòng Xe: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Hi</w:t>
      </w:r>
      <w:r>
        <w:rPr>
          <w:b/>
          <w:bCs/>
          <w:i/>
          <w:iCs/>
        </w:rPr>
        <w:t>ệ</w:t>
      </w:r>
      <w:r>
        <w:rPr>
          <w:b/>
          <w:bCs/>
          <w:i/>
          <w:iCs/>
        </w:rPr>
        <w:t>u trư</w:t>
      </w:r>
      <w:r>
        <w:rPr>
          <w:b/>
          <w:bCs/>
          <w:i/>
          <w:iCs/>
        </w:rPr>
        <w:t>ở</w:t>
      </w:r>
      <w:r>
        <w:rPr>
          <w:b/>
          <w:bCs/>
          <w:i/>
          <w:iCs/>
        </w:rPr>
        <w:t>ng: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  <w:bookmarkEnd w:id="0"/>
      <w:bookmarkEnd w:id="8"/>
    </w:p>
    <w:sectPr w:rsidR="00DE5A5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167AE" w14:textId="77777777" w:rsidR="00351CE8" w:rsidRDefault="00351CE8" w:rsidP="00DA1E12">
      <w:pPr>
        <w:spacing w:line="240" w:lineRule="auto"/>
      </w:pPr>
      <w:r>
        <w:separator/>
      </w:r>
    </w:p>
  </w:endnote>
  <w:endnote w:type="continuationSeparator" w:id="0">
    <w:p w14:paraId="3FA5E1D4" w14:textId="77777777" w:rsidR="00351CE8" w:rsidRDefault="00351CE8" w:rsidP="00DA1E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FB9E3" w14:textId="77777777" w:rsidR="00351CE8" w:rsidRDefault="00351CE8" w:rsidP="00DA1E12">
      <w:pPr>
        <w:spacing w:line="240" w:lineRule="auto"/>
      </w:pPr>
      <w:r>
        <w:separator/>
      </w:r>
    </w:p>
  </w:footnote>
  <w:footnote w:type="continuationSeparator" w:id="0">
    <w:p w14:paraId="61A441A2" w14:textId="77777777" w:rsidR="00351CE8" w:rsidRDefault="00351CE8" w:rsidP="00DA1E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779FF" w14:textId="77777777" w:rsidR="00DA1E12" w:rsidRPr="00A33244" w:rsidRDefault="00DA1E1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1B00BFE" wp14:editId="69C8FFB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8B245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C7F21E2" w14:textId="77777777" w:rsidR="00DA1E12" w:rsidRDefault="00DA1E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7F264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44293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4E8DC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5A5A"/>
    <w:rsid w:val="00351CE8"/>
    <w:rsid w:val="00DA1E12"/>
    <w:rsid w:val="00DE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D160490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1E1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A1E1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A1E1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A1E1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A1E1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A1E1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A1E1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A1E1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1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1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1E1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A1E1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A1E1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A1E1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1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DA1E1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E1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A1E1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E12"/>
    <w:rPr>
      <w:rFonts w:ascii="Times New Roman" w:hAnsi="Times New Roman"/>
      <w:szCs w:val="22"/>
    </w:rPr>
  </w:style>
  <w:style w:type="character" w:styleId="Emphasis">
    <w:name w:val="Emphasis"/>
    <w:rsid w:val="00DA1E1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A1E1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A1E1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A1E1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DA1E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2026-01-29T02:58:00Z</dcterms:created>
  <dcterms:modified xsi:type="dcterms:W3CDTF">2026-01-29T02:58:00Z</dcterms:modified>
</cp:coreProperties>
</file>