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69386" w14:textId="77777777" w:rsidR="00646E0B" w:rsidRDefault="00BC3439" w:rsidP="00881CA9">
      <w:pPr>
        <w:pStyle w:val="Title"/>
      </w:pPr>
      <w:bookmarkStart w:id="0" w:name="bm-31-phiếu-đánh-giá-thử-việc-tài-xế"/>
      <w:r>
        <w:t>BM-31: PHI</w:t>
      </w:r>
      <w:r>
        <w:t>Ế</w:t>
      </w:r>
      <w:r>
        <w:t>U ĐÁNH GIÁ TH</w:t>
      </w:r>
      <w:r>
        <w:t>Ử</w:t>
      </w:r>
      <w:r>
        <w:t xml:space="preserve"> VI</w:t>
      </w:r>
      <w:r>
        <w:t>Ệ</w:t>
      </w:r>
      <w:r>
        <w:t>C TÀI X</w:t>
      </w:r>
      <w:r>
        <w:t>Ế</w:t>
      </w:r>
    </w:p>
    <w:p w14:paraId="1766676E" w14:textId="77777777" w:rsidR="00646E0B" w:rsidRDefault="00BC3439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QT-01-SOP-02-BM-31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E9AA214" w14:textId="77777777" w:rsidR="00646E0B" w:rsidRDefault="00BC3439">
      <w:r>
        <w:pict w14:anchorId="567E7EA8">
          <v:rect id="_x0000_i1025" style="width:0;height:1.5pt" o:hralign="center" o:hrstd="t" o:hr="t"/>
        </w:pict>
      </w:r>
    </w:p>
    <w:p w14:paraId="1D48BF2C" w14:textId="77777777" w:rsidR="00646E0B" w:rsidRDefault="00BC3439">
      <w:pPr>
        <w:pStyle w:val="Heading2"/>
      </w:pPr>
      <w:bookmarkStart w:id="1" w:name="thông-tin-tài-xế"/>
      <w:r>
        <w:t>THÔNG TIN TÀI X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1157"/>
      </w:tblGrid>
      <w:tr w:rsidR="00646E0B" w14:paraId="2AC543C6" w14:textId="77777777" w:rsidTr="00881CA9">
        <w:tc>
          <w:tcPr>
            <w:tcW w:w="0" w:type="auto"/>
          </w:tcPr>
          <w:p w14:paraId="0ADAAFAA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291B479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46E0B" w14:paraId="15F8C733" w14:textId="77777777" w:rsidTr="00881CA9">
        <w:tc>
          <w:tcPr>
            <w:tcW w:w="0" w:type="auto"/>
          </w:tcPr>
          <w:p w14:paraId="6CC5D726" w14:textId="77777777" w:rsidR="00646E0B" w:rsidRDefault="00BC3439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0" w:type="auto"/>
          </w:tcPr>
          <w:p w14:paraId="7CDBC3F0" w14:textId="77777777" w:rsidR="00646E0B" w:rsidRDefault="00646E0B">
            <w:pPr>
              <w:pStyle w:val="Compact"/>
            </w:pPr>
          </w:p>
        </w:tc>
      </w:tr>
      <w:tr w:rsidR="00646E0B" w14:paraId="235BB9FB" w14:textId="77777777" w:rsidTr="00881CA9">
        <w:tc>
          <w:tcPr>
            <w:tcW w:w="0" w:type="auto"/>
          </w:tcPr>
          <w:p w14:paraId="03FEB07F" w14:textId="77777777" w:rsidR="00646E0B" w:rsidRDefault="00BC3439">
            <w:pPr>
              <w:pStyle w:val="Compact"/>
            </w:pPr>
            <w:r>
              <w:t>CMND/CCCD</w:t>
            </w:r>
          </w:p>
        </w:tc>
        <w:tc>
          <w:tcPr>
            <w:tcW w:w="0" w:type="auto"/>
          </w:tcPr>
          <w:p w14:paraId="5CC597C1" w14:textId="77777777" w:rsidR="00646E0B" w:rsidRDefault="00646E0B">
            <w:pPr>
              <w:pStyle w:val="Compact"/>
            </w:pPr>
          </w:p>
        </w:tc>
      </w:tr>
      <w:tr w:rsidR="00646E0B" w14:paraId="0362A418" w14:textId="77777777" w:rsidTr="00881CA9">
        <w:tc>
          <w:tcPr>
            <w:tcW w:w="0" w:type="auto"/>
          </w:tcPr>
          <w:p w14:paraId="10FA971F" w14:textId="77777777" w:rsidR="00646E0B" w:rsidRDefault="00BC3439">
            <w:pPr>
              <w:pStyle w:val="Compact"/>
            </w:pPr>
            <w:r>
              <w:t>Ngày sinh</w:t>
            </w:r>
          </w:p>
        </w:tc>
        <w:tc>
          <w:tcPr>
            <w:tcW w:w="0" w:type="auto"/>
          </w:tcPr>
          <w:p w14:paraId="788437EE" w14:textId="77777777" w:rsidR="00646E0B" w:rsidRDefault="00646E0B">
            <w:pPr>
              <w:pStyle w:val="Compact"/>
            </w:pPr>
          </w:p>
        </w:tc>
      </w:tr>
      <w:tr w:rsidR="00646E0B" w14:paraId="12EF8799" w14:textId="77777777" w:rsidTr="00881CA9">
        <w:tc>
          <w:tcPr>
            <w:tcW w:w="0" w:type="auto"/>
          </w:tcPr>
          <w:p w14:paraId="7A3DDF4B" w14:textId="77777777" w:rsidR="00646E0B" w:rsidRDefault="00BC3439">
            <w:pPr>
              <w:pStyle w:val="Compact"/>
            </w:pPr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>u th</w:t>
            </w:r>
            <w:r>
              <w:t>ử</w:t>
            </w:r>
            <w:r>
              <w:t xml:space="preserve">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32AC3164" w14:textId="77777777" w:rsidR="00646E0B" w:rsidRDefault="00BC3439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646E0B" w14:paraId="2F12B8D3" w14:textId="77777777" w:rsidTr="00881CA9">
        <w:tc>
          <w:tcPr>
            <w:tcW w:w="0" w:type="auto"/>
          </w:tcPr>
          <w:p w14:paraId="0A31A9E3" w14:textId="77777777" w:rsidR="00646E0B" w:rsidRDefault="00BC3439">
            <w:pPr>
              <w:pStyle w:val="Compact"/>
            </w:pPr>
            <w:r>
              <w:t>Ngày k</w:t>
            </w:r>
            <w:r>
              <w:t>ế</w:t>
            </w:r>
            <w:r>
              <w:t>t thúc th</w:t>
            </w:r>
            <w:r>
              <w:t>ử</w:t>
            </w:r>
            <w:r>
              <w:t xml:space="preserve">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2E4F30DF" w14:textId="77777777" w:rsidR="00646E0B" w:rsidRDefault="00BC3439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646E0B" w14:paraId="554FAEC1" w14:textId="77777777" w:rsidTr="00881CA9">
        <w:tc>
          <w:tcPr>
            <w:tcW w:w="0" w:type="auto"/>
          </w:tcPr>
          <w:p w14:paraId="7C493A02" w14:textId="77777777" w:rsidR="00646E0B" w:rsidRDefault="00BC3439">
            <w:pPr>
              <w:pStyle w:val="Compact"/>
            </w:pPr>
            <w:r>
              <w:t>Tuy</w:t>
            </w:r>
            <w:r>
              <w:t>ế</w:t>
            </w:r>
            <w:r>
              <w:t>n đư</w:t>
            </w:r>
            <w:r>
              <w:t>ợ</w:t>
            </w:r>
            <w:r>
              <w:t>c phân công</w:t>
            </w:r>
          </w:p>
        </w:tc>
        <w:tc>
          <w:tcPr>
            <w:tcW w:w="0" w:type="auto"/>
          </w:tcPr>
          <w:p w14:paraId="20436A3F" w14:textId="77777777" w:rsidR="00646E0B" w:rsidRDefault="00646E0B">
            <w:pPr>
              <w:pStyle w:val="Compact"/>
            </w:pPr>
          </w:p>
        </w:tc>
      </w:tr>
    </w:tbl>
    <w:p w14:paraId="6CF000F8" w14:textId="77777777" w:rsidR="00646E0B" w:rsidRDefault="00BC3439">
      <w:pPr>
        <w:pStyle w:val="Heading2"/>
      </w:pPr>
      <w:bookmarkStart w:id="2" w:name="đánh-giá-các-tiêu-chí"/>
      <w:bookmarkEnd w:id="1"/>
      <w:r>
        <w:t>ĐÁNH GIÁ CÁC TIÊU CHÍ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7"/>
        <w:gridCol w:w="1423"/>
        <w:gridCol w:w="1143"/>
      </w:tblGrid>
      <w:tr w:rsidR="00646E0B" w14:paraId="217EF484" w14:textId="77777777" w:rsidTr="00881CA9">
        <w:tc>
          <w:tcPr>
            <w:tcW w:w="0" w:type="auto"/>
          </w:tcPr>
          <w:p w14:paraId="4E6228A6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26BE3A34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(0-10)</w:t>
            </w:r>
          </w:p>
        </w:tc>
        <w:tc>
          <w:tcPr>
            <w:tcW w:w="0" w:type="auto"/>
          </w:tcPr>
          <w:p w14:paraId="6ACBA4D2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xét</w:t>
            </w:r>
          </w:p>
        </w:tc>
      </w:tr>
      <w:tr w:rsidR="00646E0B" w14:paraId="70134DB0" w14:textId="77777777" w:rsidTr="00881CA9">
        <w:tc>
          <w:tcPr>
            <w:tcW w:w="0" w:type="auto"/>
          </w:tcPr>
          <w:p w14:paraId="1E7738E8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(20%)</w:t>
            </w:r>
          </w:p>
        </w:tc>
        <w:tc>
          <w:tcPr>
            <w:tcW w:w="0" w:type="auto"/>
          </w:tcPr>
          <w:p w14:paraId="5ECEE4A9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42271311" w14:textId="77777777" w:rsidR="00646E0B" w:rsidRDefault="00646E0B">
            <w:pPr>
              <w:pStyle w:val="Compact"/>
            </w:pPr>
          </w:p>
        </w:tc>
      </w:tr>
      <w:tr w:rsidR="00646E0B" w14:paraId="1080C754" w14:textId="77777777" w:rsidTr="00881CA9">
        <w:tc>
          <w:tcPr>
            <w:tcW w:w="0" w:type="auto"/>
          </w:tcPr>
          <w:p w14:paraId="2F9842F6" w14:textId="77777777" w:rsidR="00646E0B" w:rsidRDefault="00BC3439">
            <w:pPr>
              <w:pStyle w:val="Compact"/>
            </w:pPr>
            <w:r>
              <w:t>- Đi</w:t>
            </w:r>
            <w:r>
              <w:t>ể</w:t>
            </w:r>
            <w:r>
              <w:t>m danh đúng gi</w:t>
            </w:r>
            <w:r>
              <w:t>ờ</w:t>
            </w:r>
          </w:p>
        </w:tc>
        <w:tc>
          <w:tcPr>
            <w:tcW w:w="0" w:type="auto"/>
          </w:tcPr>
          <w:p w14:paraId="7F4DB21A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62B68E5F" w14:textId="77777777" w:rsidR="00646E0B" w:rsidRDefault="00646E0B">
            <w:pPr>
              <w:pStyle w:val="Compact"/>
            </w:pPr>
          </w:p>
        </w:tc>
      </w:tr>
      <w:tr w:rsidR="00646E0B" w14:paraId="59281703" w14:textId="77777777" w:rsidTr="00881CA9">
        <w:tc>
          <w:tcPr>
            <w:tcW w:w="0" w:type="auto"/>
          </w:tcPr>
          <w:p w14:paraId="376B9BD0" w14:textId="77777777" w:rsidR="00646E0B" w:rsidRDefault="00BC3439">
            <w:pPr>
              <w:pStyle w:val="Compact"/>
            </w:pPr>
            <w:r>
              <w:t>- Tuân th</w:t>
            </w:r>
            <w:r>
              <w:t>ủ</w:t>
            </w:r>
            <w:r>
              <w:t xml:space="preserve"> quy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36453A2D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18D5B25B" w14:textId="77777777" w:rsidR="00646E0B" w:rsidRDefault="00646E0B">
            <w:pPr>
              <w:pStyle w:val="Compact"/>
            </w:pPr>
          </w:p>
        </w:tc>
      </w:tr>
      <w:tr w:rsidR="00646E0B" w14:paraId="7453201D" w14:textId="77777777" w:rsidTr="00881CA9">
        <w:tc>
          <w:tcPr>
            <w:tcW w:w="0" w:type="auto"/>
          </w:tcPr>
          <w:p w14:paraId="7207B2A4" w14:textId="77777777" w:rsidR="00646E0B" w:rsidRDefault="00BC3439">
            <w:pPr>
              <w:pStyle w:val="Compact"/>
            </w:pPr>
            <w:r>
              <w:t>- Thái đ</w:t>
            </w:r>
            <w:r>
              <w:t>ộ</w:t>
            </w:r>
            <w:r>
              <w:t xml:space="preserve"> làm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2C5D34A4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0EB9432F" w14:textId="77777777" w:rsidR="00646E0B" w:rsidRDefault="00646E0B">
            <w:pPr>
              <w:pStyle w:val="Compact"/>
            </w:pPr>
          </w:p>
        </w:tc>
      </w:tr>
      <w:tr w:rsidR="00646E0B" w14:paraId="4AD1AABB" w14:textId="77777777" w:rsidTr="00881CA9">
        <w:tc>
          <w:tcPr>
            <w:tcW w:w="0" w:type="auto"/>
          </w:tcPr>
          <w:p w14:paraId="3403E1A9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An toàn (30%)</w:t>
            </w:r>
          </w:p>
        </w:tc>
        <w:tc>
          <w:tcPr>
            <w:tcW w:w="0" w:type="auto"/>
          </w:tcPr>
          <w:p w14:paraId="13F4E43E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34E4DBD1" w14:textId="77777777" w:rsidR="00646E0B" w:rsidRDefault="00646E0B">
            <w:pPr>
              <w:pStyle w:val="Compact"/>
            </w:pPr>
          </w:p>
        </w:tc>
      </w:tr>
      <w:tr w:rsidR="00646E0B" w14:paraId="27BE9BC0" w14:textId="77777777" w:rsidTr="00881CA9">
        <w:tc>
          <w:tcPr>
            <w:tcW w:w="0" w:type="auto"/>
          </w:tcPr>
          <w:p w14:paraId="688F9E8C" w14:textId="77777777" w:rsidR="00646E0B" w:rsidRDefault="00BC3439">
            <w:pPr>
              <w:pStyle w:val="Compact"/>
            </w:pPr>
            <w:r>
              <w:t>- Tuân th</w:t>
            </w:r>
            <w:r>
              <w:t>ủ</w:t>
            </w:r>
            <w:r>
              <w:t xml:space="preserve"> lu</w:t>
            </w:r>
            <w:r>
              <w:t>ậ</w:t>
            </w:r>
            <w:r>
              <w:t>t giao thông</w:t>
            </w:r>
          </w:p>
        </w:tc>
        <w:tc>
          <w:tcPr>
            <w:tcW w:w="0" w:type="auto"/>
          </w:tcPr>
          <w:p w14:paraId="68C26029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03EFF60A" w14:textId="77777777" w:rsidR="00646E0B" w:rsidRDefault="00646E0B">
            <w:pPr>
              <w:pStyle w:val="Compact"/>
            </w:pPr>
          </w:p>
        </w:tc>
      </w:tr>
      <w:tr w:rsidR="00646E0B" w14:paraId="3E0280F4" w14:textId="77777777" w:rsidTr="00881CA9">
        <w:tc>
          <w:tcPr>
            <w:tcW w:w="0" w:type="auto"/>
          </w:tcPr>
          <w:p w14:paraId="5669DE7A" w14:textId="77777777" w:rsidR="00646E0B" w:rsidRDefault="00BC3439">
            <w:pPr>
              <w:pStyle w:val="Compact"/>
            </w:pPr>
            <w:r>
              <w:t>- K</w:t>
            </w:r>
            <w:r>
              <w:t>ỹ</w:t>
            </w:r>
            <w:r>
              <w:t xml:space="preserve"> năng lái xe</w:t>
            </w:r>
          </w:p>
        </w:tc>
        <w:tc>
          <w:tcPr>
            <w:tcW w:w="0" w:type="auto"/>
          </w:tcPr>
          <w:p w14:paraId="3688E455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3CAC6DF1" w14:textId="77777777" w:rsidR="00646E0B" w:rsidRDefault="00646E0B">
            <w:pPr>
              <w:pStyle w:val="Compact"/>
            </w:pPr>
          </w:p>
        </w:tc>
      </w:tr>
      <w:tr w:rsidR="00646E0B" w14:paraId="119729CB" w14:textId="77777777" w:rsidTr="00881CA9">
        <w:tc>
          <w:tcPr>
            <w:tcW w:w="0" w:type="auto"/>
          </w:tcPr>
          <w:p w14:paraId="0119F8A5" w14:textId="77777777" w:rsidR="00646E0B" w:rsidRDefault="00BC3439">
            <w:pPr>
              <w:pStyle w:val="Compact"/>
            </w:pPr>
            <w:r>
              <w:t>- X</w:t>
            </w:r>
            <w:r>
              <w:t>ử</w:t>
            </w:r>
            <w:r>
              <w:t xml:space="preserve"> lý tình hu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5C6489E9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180BA3CA" w14:textId="77777777" w:rsidR="00646E0B" w:rsidRDefault="00646E0B">
            <w:pPr>
              <w:pStyle w:val="Compact"/>
            </w:pPr>
          </w:p>
        </w:tc>
      </w:tr>
      <w:tr w:rsidR="00646E0B" w14:paraId="419FC06B" w14:textId="77777777" w:rsidTr="00881CA9">
        <w:tc>
          <w:tcPr>
            <w:tcW w:w="0" w:type="auto"/>
          </w:tcPr>
          <w:p w14:paraId="6F2B0711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Thái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(20%)</w:t>
            </w:r>
          </w:p>
        </w:tc>
        <w:tc>
          <w:tcPr>
            <w:tcW w:w="0" w:type="auto"/>
          </w:tcPr>
          <w:p w14:paraId="60BB0B76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02B3AA7A" w14:textId="77777777" w:rsidR="00646E0B" w:rsidRDefault="00646E0B">
            <w:pPr>
              <w:pStyle w:val="Compact"/>
            </w:pPr>
          </w:p>
        </w:tc>
      </w:tr>
      <w:tr w:rsidR="00646E0B" w14:paraId="5F09C4BE" w14:textId="77777777" w:rsidTr="00881CA9">
        <w:tc>
          <w:tcPr>
            <w:tcW w:w="0" w:type="auto"/>
          </w:tcPr>
          <w:p w14:paraId="28A5A842" w14:textId="77777777" w:rsidR="00646E0B" w:rsidRDefault="00BC3439">
            <w:pPr>
              <w:pStyle w:val="Compact"/>
            </w:pPr>
            <w:r>
              <w:t>- V</w:t>
            </w:r>
            <w:r>
              <w:t>ớ</w:t>
            </w:r>
            <w:r>
              <w:t>i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7634BF38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6098BFFA" w14:textId="77777777" w:rsidR="00646E0B" w:rsidRDefault="00646E0B">
            <w:pPr>
              <w:pStyle w:val="Compact"/>
            </w:pPr>
          </w:p>
        </w:tc>
      </w:tr>
      <w:tr w:rsidR="00646E0B" w14:paraId="2768CACE" w14:textId="77777777" w:rsidTr="00881CA9">
        <w:tc>
          <w:tcPr>
            <w:tcW w:w="0" w:type="auto"/>
          </w:tcPr>
          <w:p w14:paraId="14CD8E95" w14:textId="77777777" w:rsidR="00646E0B" w:rsidRDefault="00BC3439">
            <w:pPr>
              <w:pStyle w:val="Compact"/>
            </w:pPr>
            <w:r>
              <w:lastRenderedPageBreak/>
              <w:t>-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2CE3B0A3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35FC3422" w14:textId="77777777" w:rsidR="00646E0B" w:rsidRDefault="00646E0B">
            <w:pPr>
              <w:pStyle w:val="Compact"/>
            </w:pPr>
          </w:p>
        </w:tc>
      </w:tr>
      <w:tr w:rsidR="00646E0B" w14:paraId="023BE390" w14:textId="77777777" w:rsidTr="00881CA9">
        <w:tc>
          <w:tcPr>
            <w:tcW w:w="0" w:type="auto"/>
          </w:tcPr>
          <w:p w14:paraId="7A38FB20" w14:textId="77777777" w:rsidR="00646E0B" w:rsidRDefault="00BC3439">
            <w:pPr>
              <w:pStyle w:val="Compact"/>
            </w:pPr>
            <w:r>
              <w:t>- V</w:t>
            </w:r>
            <w:r>
              <w:t>ớ</w:t>
            </w:r>
            <w:r>
              <w:t>i đ</w:t>
            </w:r>
            <w:r>
              <w:t>ồ</w:t>
            </w:r>
            <w:r>
              <w:t>ng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770706F6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63A313CF" w14:textId="77777777" w:rsidR="00646E0B" w:rsidRDefault="00646E0B">
            <w:pPr>
              <w:pStyle w:val="Compact"/>
            </w:pPr>
          </w:p>
        </w:tc>
      </w:tr>
      <w:tr w:rsidR="00646E0B" w14:paraId="6D0CF28A" w14:textId="77777777" w:rsidTr="00881CA9">
        <w:tc>
          <w:tcPr>
            <w:tcW w:w="0" w:type="auto"/>
          </w:tcPr>
          <w:p w14:paraId="4E95CC5A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năng chuyên môn (15%)</w:t>
            </w:r>
          </w:p>
        </w:tc>
        <w:tc>
          <w:tcPr>
            <w:tcW w:w="0" w:type="auto"/>
          </w:tcPr>
          <w:p w14:paraId="63CD65A6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59C170B0" w14:textId="77777777" w:rsidR="00646E0B" w:rsidRDefault="00646E0B">
            <w:pPr>
              <w:pStyle w:val="Compact"/>
            </w:pPr>
          </w:p>
        </w:tc>
      </w:tr>
      <w:tr w:rsidR="00646E0B" w14:paraId="1417133B" w14:textId="77777777" w:rsidTr="00881CA9">
        <w:tc>
          <w:tcPr>
            <w:tcW w:w="0" w:type="auto"/>
          </w:tcPr>
          <w:p w14:paraId="24C199D6" w14:textId="77777777" w:rsidR="00646E0B" w:rsidRDefault="00BC3439">
            <w:pPr>
              <w:pStyle w:val="Compact"/>
            </w:pPr>
            <w:r>
              <w:t>-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32376A67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12F9CC16" w14:textId="77777777" w:rsidR="00646E0B" w:rsidRDefault="00646E0B">
            <w:pPr>
              <w:pStyle w:val="Compact"/>
            </w:pPr>
          </w:p>
        </w:tc>
      </w:tr>
      <w:tr w:rsidR="00646E0B" w14:paraId="65227913" w14:textId="77777777" w:rsidTr="00881CA9">
        <w:tc>
          <w:tcPr>
            <w:tcW w:w="0" w:type="auto"/>
          </w:tcPr>
          <w:p w14:paraId="54496A7E" w14:textId="77777777" w:rsidR="00646E0B" w:rsidRDefault="00BC3439">
            <w:pPr>
              <w:pStyle w:val="Compact"/>
            </w:pPr>
            <w:r>
              <w:t>- Đi</w:t>
            </w:r>
            <w:r>
              <w:t>ể</w:t>
            </w:r>
            <w:r>
              <w:t>m danh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1F87361F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21340EA4" w14:textId="77777777" w:rsidR="00646E0B" w:rsidRDefault="00646E0B">
            <w:pPr>
              <w:pStyle w:val="Compact"/>
            </w:pPr>
          </w:p>
        </w:tc>
      </w:tr>
      <w:tr w:rsidR="00646E0B" w14:paraId="2C906D14" w14:textId="77777777" w:rsidTr="00881CA9">
        <w:tc>
          <w:tcPr>
            <w:tcW w:w="0" w:type="auto"/>
          </w:tcPr>
          <w:p w14:paraId="768BC363" w14:textId="77777777" w:rsidR="00646E0B" w:rsidRDefault="00BC3439">
            <w:pPr>
              <w:pStyle w:val="Compact"/>
            </w:pPr>
            <w:r>
              <w:t>- Báo cáo</w:t>
            </w:r>
          </w:p>
        </w:tc>
        <w:tc>
          <w:tcPr>
            <w:tcW w:w="0" w:type="auto"/>
          </w:tcPr>
          <w:p w14:paraId="6AD3A5F9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549328C8" w14:textId="77777777" w:rsidR="00646E0B" w:rsidRDefault="00646E0B">
            <w:pPr>
              <w:pStyle w:val="Compact"/>
            </w:pPr>
          </w:p>
        </w:tc>
      </w:tr>
      <w:tr w:rsidR="00646E0B" w14:paraId="79C7ECE4" w14:textId="77777777" w:rsidTr="00881CA9">
        <w:tc>
          <w:tcPr>
            <w:tcW w:w="0" w:type="auto"/>
          </w:tcPr>
          <w:p w14:paraId="3BB56BBD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Giao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p (15%)</w:t>
            </w:r>
          </w:p>
        </w:tc>
        <w:tc>
          <w:tcPr>
            <w:tcW w:w="0" w:type="auto"/>
          </w:tcPr>
          <w:p w14:paraId="39F2F279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384CEA5E" w14:textId="77777777" w:rsidR="00646E0B" w:rsidRDefault="00646E0B">
            <w:pPr>
              <w:pStyle w:val="Compact"/>
            </w:pPr>
          </w:p>
        </w:tc>
      </w:tr>
      <w:tr w:rsidR="00646E0B" w14:paraId="0EE147F1" w14:textId="77777777" w:rsidTr="00881CA9">
        <w:tc>
          <w:tcPr>
            <w:tcW w:w="0" w:type="auto"/>
          </w:tcPr>
          <w:p w14:paraId="05D7D161" w14:textId="77777777" w:rsidR="00646E0B" w:rsidRDefault="00BC3439">
            <w:pPr>
              <w:pStyle w:val="Compact"/>
            </w:pPr>
            <w:r>
              <w:t>- Báo cáo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0" w:type="auto"/>
          </w:tcPr>
          <w:p w14:paraId="4388351A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5B6A0F7E" w14:textId="77777777" w:rsidR="00646E0B" w:rsidRDefault="00646E0B">
            <w:pPr>
              <w:pStyle w:val="Compact"/>
            </w:pPr>
          </w:p>
        </w:tc>
      </w:tr>
      <w:tr w:rsidR="00646E0B" w14:paraId="7A6BC276" w14:textId="77777777" w:rsidTr="00881CA9">
        <w:tc>
          <w:tcPr>
            <w:tcW w:w="0" w:type="auto"/>
          </w:tcPr>
          <w:p w14:paraId="7391A2FE" w14:textId="77777777" w:rsidR="00646E0B" w:rsidRDefault="00BC3439">
            <w:pPr>
              <w:pStyle w:val="Compact"/>
            </w:pPr>
            <w:r>
              <w:t>- Liên l</w:t>
            </w:r>
            <w:r>
              <w:t>ạ</w:t>
            </w:r>
            <w:r>
              <w:t>c v</w:t>
            </w:r>
            <w:r>
              <w:t>ớ</w:t>
            </w:r>
            <w:r>
              <w:t>i PH</w:t>
            </w:r>
          </w:p>
        </w:tc>
        <w:tc>
          <w:tcPr>
            <w:tcW w:w="0" w:type="auto"/>
          </w:tcPr>
          <w:p w14:paraId="3526DE30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2F26B147" w14:textId="77777777" w:rsidR="00646E0B" w:rsidRDefault="00646E0B">
            <w:pPr>
              <w:pStyle w:val="Compact"/>
            </w:pPr>
          </w:p>
        </w:tc>
      </w:tr>
      <w:tr w:rsidR="00646E0B" w14:paraId="61E6A1A0" w14:textId="77777777" w:rsidTr="00881CA9">
        <w:tc>
          <w:tcPr>
            <w:tcW w:w="0" w:type="auto"/>
          </w:tcPr>
          <w:p w14:paraId="1310289F" w14:textId="77777777" w:rsidR="00646E0B" w:rsidRDefault="00BC3439">
            <w:pPr>
              <w:pStyle w:val="Compact"/>
            </w:pPr>
            <w:r>
              <w:t>- Ph</w:t>
            </w:r>
            <w:r>
              <w:t>ố</w:t>
            </w:r>
            <w:r>
              <w:t>i h</w:t>
            </w:r>
            <w:r>
              <w:t>ợ</w:t>
            </w:r>
            <w:r>
              <w:t>p đ</w:t>
            </w:r>
            <w:r>
              <w:t>ồ</w:t>
            </w:r>
            <w:r>
              <w:t>ng nghi</w:t>
            </w:r>
            <w:r>
              <w:t>ệ</w:t>
            </w:r>
            <w:r>
              <w:t>p</w:t>
            </w:r>
          </w:p>
        </w:tc>
        <w:tc>
          <w:tcPr>
            <w:tcW w:w="0" w:type="auto"/>
          </w:tcPr>
          <w:p w14:paraId="6DF32A0F" w14:textId="77777777" w:rsidR="00646E0B" w:rsidRDefault="00646E0B">
            <w:pPr>
              <w:pStyle w:val="Compact"/>
            </w:pPr>
          </w:p>
        </w:tc>
        <w:tc>
          <w:tcPr>
            <w:tcW w:w="0" w:type="auto"/>
          </w:tcPr>
          <w:p w14:paraId="24A17A89" w14:textId="77777777" w:rsidR="00646E0B" w:rsidRDefault="00646E0B">
            <w:pPr>
              <w:pStyle w:val="Compact"/>
            </w:pPr>
          </w:p>
        </w:tc>
      </w:tr>
    </w:tbl>
    <w:p w14:paraId="67D35861" w14:textId="77777777" w:rsidR="00646E0B" w:rsidRDefault="00BC3439">
      <w:pPr>
        <w:pStyle w:val="Heading2"/>
      </w:pPr>
      <w:bookmarkStart w:id="3" w:name="tổng-điểm-và-xếp-loại"/>
      <w:bookmarkEnd w:id="2"/>
      <w:r>
        <w:t>T</w:t>
      </w:r>
      <w:r>
        <w:t>Ổ</w:t>
      </w:r>
      <w:r>
        <w:t>NG ĐI</w:t>
      </w:r>
      <w:r>
        <w:t>Ể</w:t>
      </w:r>
      <w:r>
        <w:t>M VÀ X</w:t>
      </w:r>
      <w:r>
        <w:t>Ế</w:t>
      </w:r>
      <w:r>
        <w:t>P LO</w:t>
      </w:r>
      <w:r>
        <w:t>Ạ</w:t>
      </w:r>
      <w:r>
        <w:t>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646E0B" w14:paraId="0AA6CC80" w14:textId="77777777" w:rsidTr="00881CA9">
        <w:tc>
          <w:tcPr>
            <w:tcW w:w="3960" w:type="dxa"/>
          </w:tcPr>
          <w:p w14:paraId="31F2789A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3960" w:type="dxa"/>
          </w:tcPr>
          <w:p w14:paraId="3E096CFC" w14:textId="77777777" w:rsidR="00646E0B" w:rsidRDefault="00BC3439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</w:tr>
      <w:tr w:rsidR="00646E0B" w14:paraId="7E97EFA8" w14:textId="77777777" w:rsidTr="00881CA9">
        <w:tc>
          <w:tcPr>
            <w:tcW w:w="3960" w:type="dxa"/>
          </w:tcPr>
          <w:p w14:paraId="3C0012E2" w14:textId="77777777" w:rsidR="00646E0B" w:rsidRDefault="00BC3439">
            <w:pPr>
              <w:pStyle w:val="Compact"/>
            </w:pPr>
            <w:r>
              <w:t>T</w:t>
            </w:r>
            <w:r>
              <w:t>ổ</w:t>
            </w:r>
            <w:r>
              <w:t>ng đi</w:t>
            </w:r>
            <w:r>
              <w:t>ể</w:t>
            </w:r>
            <w:r>
              <w:t>m</w:t>
            </w:r>
          </w:p>
        </w:tc>
        <w:tc>
          <w:tcPr>
            <w:tcW w:w="3960" w:type="dxa"/>
          </w:tcPr>
          <w:p w14:paraId="69E12D68" w14:textId="77777777" w:rsidR="00646E0B" w:rsidRDefault="00BC3439">
            <w:pPr>
              <w:pStyle w:val="Compact"/>
            </w:pPr>
            <w:r>
              <w:t>/100</w:t>
            </w:r>
          </w:p>
        </w:tc>
      </w:tr>
      <w:tr w:rsidR="00646E0B" w14:paraId="693F7837" w14:textId="77777777" w:rsidTr="00881CA9">
        <w:tc>
          <w:tcPr>
            <w:tcW w:w="3960" w:type="dxa"/>
          </w:tcPr>
          <w:p w14:paraId="25D1EA0F" w14:textId="77777777" w:rsidR="00646E0B" w:rsidRDefault="00BC3439">
            <w:pPr>
              <w:pStyle w:val="Compact"/>
            </w:pPr>
            <w:r>
              <w:t>X</w:t>
            </w:r>
            <w:r>
              <w:t>ế</w:t>
            </w:r>
            <w:r>
              <w:t>p lo</w:t>
            </w:r>
            <w:r>
              <w:t>ạ</w:t>
            </w:r>
            <w:r>
              <w:t>i</w:t>
            </w:r>
          </w:p>
        </w:tc>
        <w:tc>
          <w:tcPr>
            <w:tcW w:w="3960" w:type="dxa"/>
          </w:tcPr>
          <w:p w14:paraId="010CF5D4" w14:textId="77777777" w:rsidR="00646E0B" w:rsidRDefault="00BC3439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Xu</w:t>
            </w:r>
            <w:r>
              <w:t>ấ</w:t>
            </w:r>
            <w:r>
              <w:t>t s</w:t>
            </w:r>
            <w:r>
              <w:t>ắ</w:t>
            </w:r>
            <w:r>
              <w:t xml:space="preserve">c (≥90)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(80-89)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(70-79)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Y</w:t>
            </w:r>
            <w:r>
              <w:t>ế</w:t>
            </w:r>
            <w:r>
              <w:t>u (&lt;70)</w:t>
            </w:r>
          </w:p>
        </w:tc>
      </w:tr>
    </w:tbl>
    <w:p w14:paraId="42F3CAA5" w14:textId="77777777" w:rsidR="00646E0B" w:rsidRDefault="00BC3439">
      <w:pPr>
        <w:pStyle w:val="Heading2"/>
      </w:pPr>
      <w:bookmarkStart w:id="4" w:name="nhận-xét-chi-tiết"/>
      <w:bookmarkEnd w:id="3"/>
      <w:r>
        <w:t>NH</w:t>
      </w:r>
      <w:r>
        <w:t>Ậ</w:t>
      </w:r>
      <w:r>
        <w:t>N XÉT CHI TI</w:t>
      </w:r>
      <w:r>
        <w:t>Ế</w:t>
      </w:r>
      <w:r>
        <w:t>T</w:t>
      </w:r>
    </w:p>
    <w:p w14:paraId="1DB1FA21" w14:textId="77777777" w:rsidR="00646E0B" w:rsidRDefault="00BC3439">
      <w:pPr>
        <w:pStyle w:val="Heading3"/>
      </w:pPr>
      <w:bookmarkStart w:id="5" w:name="điểm-mạnh"/>
      <w:r>
        <w:t>Đi</w:t>
      </w:r>
      <w:r>
        <w:t>ể</w:t>
      </w:r>
      <w:r>
        <w:t>m m</w:t>
      </w:r>
      <w:r>
        <w:t>ạ</w:t>
      </w:r>
      <w:r>
        <w:t>nh:</w:t>
      </w:r>
    </w:p>
    <w:p w14:paraId="4FD583D4" w14:textId="77777777" w:rsidR="00646E0B" w:rsidRDefault="00BC3439">
      <w:r>
        <w:pict w14:anchorId="4DCDD7BC">
          <v:rect id="_x0000_i1026" style="width:0;height:1.5pt" o:hralign="center" o:hrstd="t" o:hr="t"/>
        </w:pict>
      </w:r>
    </w:p>
    <w:p w14:paraId="4D2F2C90" w14:textId="77777777" w:rsidR="00646E0B" w:rsidRDefault="00BC3439">
      <w:r>
        <w:pict w14:anchorId="6CDA3165">
          <v:rect id="_x0000_i1027" style="width:0;height:1.5pt" o:hralign="center" o:hrstd="t" o:hr="t"/>
        </w:pict>
      </w:r>
    </w:p>
    <w:p w14:paraId="25CD7445" w14:textId="77777777" w:rsidR="00646E0B" w:rsidRDefault="00BC3439">
      <w:r>
        <w:pict w14:anchorId="09A5D154">
          <v:rect id="_x0000_i1028" style="width:0;height:1.5pt" o:hralign="center" o:hrstd="t" o:hr="t"/>
        </w:pict>
      </w:r>
    </w:p>
    <w:p w14:paraId="55F23A61" w14:textId="77777777" w:rsidR="00646E0B" w:rsidRDefault="00BC3439">
      <w:pPr>
        <w:pStyle w:val="Heading3"/>
      </w:pPr>
      <w:bookmarkStart w:id="6" w:name="điểm-cần-cải-thiện"/>
      <w:bookmarkEnd w:id="5"/>
      <w:r>
        <w:t>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n:</w:t>
      </w:r>
    </w:p>
    <w:p w14:paraId="48B687BC" w14:textId="77777777" w:rsidR="00646E0B" w:rsidRDefault="00BC3439">
      <w:r>
        <w:pict w14:anchorId="395C2AB4">
          <v:rect id="_x0000_i1029" style="width:0;height:1.5pt" o:hralign="center" o:hrstd="t" o:hr="t"/>
        </w:pict>
      </w:r>
    </w:p>
    <w:p w14:paraId="1D8211BD" w14:textId="77777777" w:rsidR="00646E0B" w:rsidRDefault="00BC3439">
      <w:r>
        <w:pict w14:anchorId="1FDF1528">
          <v:rect id="_x0000_i1030" style="width:0;height:1.5pt" o:hralign="center" o:hrstd="t" o:hr="t"/>
        </w:pict>
      </w:r>
    </w:p>
    <w:p w14:paraId="21EF3C5B" w14:textId="77777777" w:rsidR="00646E0B" w:rsidRDefault="00BC3439">
      <w:r>
        <w:pict w14:anchorId="4C3B6A3C">
          <v:rect id="_x0000_i1031" style="width:0;height:1.5pt" o:hralign="center" o:hrstd="t" o:hr="t"/>
        </w:pict>
      </w:r>
    </w:p>
    <w:p w14:paraId="71EB277A" w14:textId="77777777" w:rsidR="00646E0B" w:rsidRDefault="00BC3439">
      <w:pPr>
        <w:pStyle w:val="Heading3"/>
      </w:pPr>
      <w:bookmarkStart w:id="7" w:name="sự-cố-trong-thời-gian-thử-việc"/>
      <w:bookmarkEnd w:id="6"/>
      <w:r>
        <w:lastRenderedPageBreak/>
        <w:t>S</w:t>
      </w:r>
      <w:r>
        <w:t>ự</w:t>
      </w:r>
      <w:r>
        <w:t xml:space="preserve"> c</w:t>
      </w:r>
      <w:r>
        <w:t>ố</w:t>
      </w:r>
      <w:r>
        <w:t xml:space="preserve"> trong th</w:t>
      </w:r>
      <w:r>
        <w:t>ờ</w:t>
      </w:r>
      <w:r>
        <w:t>i gian th</w:t>
      </w:r>
      <w:r>
        <w:t>ử</w:t>
      </w:r>
      <w:r>
        <w:t xml:space="preserve"> vi</w:t>
      </w:r>
      <w:r>
        <w:t>ệ</w:t>
      </w:r>
      <w:r>
        <w:t>c:</w:t>
      </w:r>
    </w:p>
    <w:p w14:paraId="65566AE7" w14:textId="77777777" w:rsidR="00646E0B" w:rsidRDefault="00BC3439">
      <w:r>
        <w:pict w14:anchorId="1E675D4F">
          <v:rect id="_x0000_i1032" style="width:0;height:1.5pt" o:hralign="center" o:hrstd="t" o:hr="t"/>
        </w:pict>
      </w:r>
    </w:p>
    <w:p w14:paraId="3F501C39" w14:textId="77777777" w:rsidR="00646E0B" w:rsidRDefault="00BC3439">
      <w:r>
        <w:pict w14:anchorId="7E736D8C">
          <v:rect id="_x0000_i1033" style="width:0;height:1.5pt" o:hralign="center" o:hrstd="t" o:hr="t"/>
        </w:pict>
      </w:r>
    </w:p>
    <w:p w14:paraId="7F579DA8" w14:textId="77777777" w:rsidR="00646E0B" w:rsidRDefault="00BC3439">
      <w:pPr>
        <w:pStyle w:val="Heading2"/>
      </w:pPr>
      <w:bookmarkStart w:id="8" w:name="quyết-định"/>
      <w:bookmarkEnd w:id="4"/>
      <w:bookmarkEnd w:id="7"/>
      <w:r>
        <w:t>QUY</w:t>
      </w:r>
      <w:r>
        <w:t>Ế</w:t>
      </w:r>
      <w:r>
        <w:t>T Đ</w:t>
      </w:r>
      <w:r>
        <w:t>Ị</w:t>
      </w:r>
      <w:r>
        <w:t>NH</w:t>
      </w:r>
    </w:p>
    <w:p w14:paraId="5F4825E6" w14:textId="77777777" w:rsidR="00646E0B" w:rsidRDefault="00BC3439">
      <w:pPr>
        <w:pStyle w:val="FirstParagraph"/>
      </w:pPr>
      <w:r>
        <w:t>☐</w:t>
      </w:r>
      <w:r>
        <w:t xml:space="preserve"> </w:t>
      </w: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chính th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</w:t>
      </w:r>
      <w:r>
        <w:t>- Tài x</w:t>
      </w:r>
      <w:r>
        <w:t>ế</w:t>
      </w:r>
      <w:r>
        <w:t xml:space="preserve"> đ</w:t>
      </w:r>
      <w:r>
        <w:t>ạ</w:t>
      </w:r>
      <w:r>
        <w:t>t yêu c</w:t>
      </w:r>
      <w:r>
        <w:t>ầ</w:t>
      </w:r>
      <w:r>
        <w:t>u, ký h</w:t>
      </w:r>
      <w:r>
        <w:t>ợ</w:t>
      </w:r>
      <w:r>
        <w:t>p đ</w:t>
      </w:r>
      <w:r>
        <w:t>ồ</w:t>
      </w:r>
      <w:r>
        <w:t>ng chính th</w:t>
      </w:r>
      <w:r>
        <w:t>ứ</w:t>
      </w:r>
      <w:r>
        <w:t xml:space="preserve">c ☐ </w:t>
      </w:r>
      <w:r>
        <w:rPr>
          <w:b/>
          <w:bCs/>
        </w:rPr>
        <w:t>Kéo dài th</w:t>
      </w:r>
      <w:r>
        <w:rPr>
          <w:b/>
          <w:bCs/>
        </w:rPr>
        <w:t>ử</w:t>
      </w:r>
      <w:r>
        <w:rPr>
          <w:b/>
          <w:bCs/>
        </w:rPr>
        <w:t xml:space="preserve"> vi</w:t>
      </w:r>
      <w:r>
        <w:rPr>
          <w:b/>
          <w:bCs/>
        </w:rPr>
        <w:t>ệ</w:t>
      </w:r>
      <w:r>
        <w:rPr>
          <w:b/>
          <w:bCs/>
        </w:rPr>
        <w:t>c</w:t>
      </w:r>
      <w:r>
        <w:t xml:space="preserve"> - C</w:t>
      </w:r>
      <w:r>
        <w:t>ầ</w:t>
      </w:r>
      <w:r>
        <w:t>n thêm th</w:t>
      </w:r>
      <w:r>
        <w:t>ờ</w:t>
      </w:r>
      <w:r>
        <w:t xml:space="preserve">i gian đánh giá (1 tháng) ☐ </w:t>
      </w:r>
      <w:r>
        <w:rPr>
          <w:b/>
          <w:bCs/>
        </w:rPr>
        <w:t>Không nh</w:t>
      </w:r>
      <w:r>
        <w:rPr>
          <w:b/>
          <w:bCs/>
        </w:rPr>
        <w:t>ậ</w:t>
      </w:r>
      <w:r>
        <w:rPr>
          <w:b/>
          <w:bCs/>
        </w:rPr>
        <w:t>n</w:t>
      </w:r>
      <w:r>
        <w:t xml:space="preserve"> - Không đ</w:t>
      </w:r>
      <w:r>
        <w:t>ạ</w:t>
      </w:r>
      <w:r>
        <w:t>t yêu c</w:t>
      </w:r>
      <w:r>
        <w:t>ầ</w:t>
      </w:r>
      <w:r>
        <w:t>u, ch</w:t>
      </w:r>
      <w:r>
        <w:t>ấ</w:t>
      </w:r>
      <w:r>
        <w:t>m d</w:t>
      </w:r>
      <w:r>
        <w:t>ứ</w:t>
      </w:r>
      <w:r>
        <w:t>t th</w:t>
      </w:r>
      <w:r>
        <w:t>ử</w:t>
      </w:r>
      <w:r>
        <w:t xml:space="preserve"> vi</w:t>
      </w:r>
      <w:r>
        <w:t>ệ</w:t>
      </w:r>
      <w:r>
        <w:t>c</w:t>
      </w:r>
    </w:p>
    <w:p w14:paraId="6DE2C9BC" w14:textId="77777777" w:rsidR="00646E0B" w:rsidRDefault="00BC3439">
      <w:pPr>
        <w:pStyle w:val="Heading2"/>
      </w:pPr>
      <w:bookmarkStart w:id="9" w:name="lý-do-quyết-định"/>
      <w:bookmarkEnd w:id="8"/>
      <w:r>
        <w:t>LÝ DO QUY</w:t>
      </w:r>
      <w:r>
        <w:t>Ế</w:t>
      </w:r>
      <w:r>
        <w:t>T Đ</w:t>
      </w:r>
      <w:r>
        <w:t>Ị</w:t>
      </w:r>
      <w:r>
        <w:t>NH</w:t>
      </w:r>
    </w:p>
    <w:p w14:paraId="306221B1" w14:textId="77777777" w:rsidR="00646E0B" w:rsidRDefault="00BC3439">
      <w:r>
        <w:pict w14:anchorId="2D3E8980">
          <v:rect id="_x0000_i1034" style="width:0;height:1.5pt" o:hralign="center" o:hrstd="t" o:hr="t"/>
        </w:pict>
      </w:r>
    </w:p>
    <w:p w14:paraId="3FB34876" w14:textId="77777777" w:rsidR="00646E0B" w:rsidRDefault="00BC3439">
      <w:r>
        <w:pict w14:anchorId="532DADDE">
          <v:rect id="_x0000_i1035" style="width:0;height:1.5pt" o:hralign="center" o:hrstd="t" o:hr="t"/>
        </w:pict>
      </w:r>
    </w:p>
    <w:p w14:paraId="5BEFA371" w14:textId="77777777" w:rsidR="00646E0B" w:rsidRDefault="00BC3439">
      <w:r>
        <w:pict w14:anchorId="1A740A99">
          <v:rect id="_x0000_i1036" style="width:0;height:1.5pt" o:hralign="center" o:hrstd="t" o:hr="t"/>
        </w:pict>
      </w:r>
    </w:p>
    <w:p w14:paraId="135E1852" w14:textId="77777777" w:rsidR="00646E0B" w:rsidRDefault="00BC3439">
      <w:pPr>
        <w:pStyle w:val="Heading2"/>
      </w:pPr>
      <w:bookmarkStart w:id="10" w:name="khuyến-nghị"/>
      <w:bookmarkEnd w:id="9"/>
      <w:r>
        <w:t>KHUY</w:t>
      </w:r>
      <w:r>
        <w:t>Ế</w:t>
      </w:r>
      <w:r>
        <w:t>N NGH</w:t>
      </w:r>
      <w:r>
        <w:t>Ị</w:t>
      </w:r>
    </w:p>
    <w:p w14:paraId="1BD7B558" w14:textId="77777777" w:rsidR="00646E0B" w:rsidRDefault="00BC3439">
      <w:r>
        <w:pict w14:anchorId="70C7471A">
          <v:rect id="_x0000_i1037" style="width:0;height:1.5pt" o:hralign="center" o:hrstd="t" o:hr="t"/>
        </w:pict>
      </w:r>
    </w:p>
    <w:p w14:paraId="3D54A33F" w14:textId="77777777" w:rsidR="00646E0B" w:rsidRDefault="00BC3439">
      <w:r>
        <w:pict w14:anchorId="27FFA124">
          <v:rect id="_x0000_i1038" style="width:0;height:1.5pt" o:hralign="center" o:hrstd="t" o:hr="t"/>
        </w:pict>
      </w:r>
    </w:p>
    <w:p w14:paraId="73077D27" w14:textId="77777777" w:rsidR="00646E0B" w:rsidRDefault="00BC3439">
      <w:r>
        <w:pict w14:anchorId="14D59CC0">
          <v:rect id="_x0000_i1039" style="width:0;height:1.5pt" o:hralign="center" o:hrstd="t" o:hr="t"/>
        </w:pict>
      </w:r>
    </w:p>
    <w:p w14:paraId="01593623" w14:textId="77777777" w:rsidR="00646E0B" w:rsidRDefault="00BC3439">
      <w:pPr>
        <w:pStyle w:val="FirstParagraph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đánh giá: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 phòng Xe: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Hi</w:t>
      </w:r>
      <w:r>
        <w:rPr>
          <w:b/>
          <w:bCs/>
          <w:i/>
          <w:iCs/>
        </w:rPr>
        <w:t>ệ</w:t>
      </w:r>
      <w:r>
        <w:rPr>
          <w:b/>
          <w:bCs/>
          <w:i/>
          <w:iCs/>
        </w:rPr>
        <w:t>u trư</w:t>
      </w:r>
      <w:r>
        <w:rPr>
          <w:b/>
          <w:bCs/>
          <w:i/>
          <w:iCs/>
        </w:rPr>
        <w:t>ở</w:t>
      </w:r>
      <w:r>
        <w:rPr>
          <w:b/>
          <w:bCs/>
          <w:i/>
          <w:iCs/>
        </w:rPr>
        <w:t>ng: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10"/>
    </w:p>
    <w:sectPr w:rsidR="00646E0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0A587" w14:textId="77777777" w:rsidR="00BC3439" w:rsidRDefault="00BC3439" w:rsidP="00881CA9">
      <w:pPr>
        <w:spacing w:line="240" w:lineRule="auto"/>
      </w:pPr>
      <w:r>
        <w:separator/>
      </w:r>
    </w:p>
  </w:endnote>
  <w:endnote w:type="continuationSeparator" w:id="0">
    <w:p w14:paraId="5B5030E2" w14:textId="77777777" w:rsidR="00BC3439" w:rsidRDefault="00BC3439" w:rsidP="00881C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1F91B" w14:textId="77777777" w:rsidR="00BC3439" w:rsidRDefault="00BC3439" w:rsidP="00881CA9">
      <w:pPr>
        <w:spacing w:line="240" w:lineRule="auto"/>
      </w:pPr>
      <w:r>
        <w:separator/>
      </w:r>
    </w:p>
  </w:footnote>
  <w:footnote w:type="continuationSeparator" w:id="0">
    <w:p w14:paraId="055D96CA" w14:textId="77777777" w:rsidR="00BC3439" w:rsidRDefault="00BC3439" w:rsidP="00881C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5ED43" w14:textId="105C29B2" w:rsidR="00881CA9" w:rsidRPr="00881CA9" w:rsidRDefault="00881CA9" w:rsidP="00881CA9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8E266F0" wp14:editId="1093C79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B9791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41036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824AD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D7835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E0B"/>
    <w:rsid w:val="00646E0B"/>
    <w:rsid w:val="00881CA9"/>
    <w:rsid w:val="00BC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64A84DF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1CA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81CA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81CA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81CA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81CA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81CA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81CA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81CA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CA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CA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1CA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81CA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1CA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1CA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CA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81CA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CA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81CA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CA9"/>
    <w:rPr>
      <w:rFonts w:ascii="Times New Roman" w:hAnsi="Times New Roman"/>
      <w:szCs w:val="22"/>
    </w:rPr>
  </w:style>
  <w:style w:type="character" w:styleId="Emphasis">
    <w:name w:val="Emphasis"/>
    <w:rsid w:val="00881CA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81CA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81CA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81CA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81CA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2026-01-29T02:44:00Z</dcterms:created>
  <dcterms:modified xsi:type="dcterms:W3CDTF">2026-01-29T02:45:00Z</dcterms:modified>
</cp:coreProperties>
</file>