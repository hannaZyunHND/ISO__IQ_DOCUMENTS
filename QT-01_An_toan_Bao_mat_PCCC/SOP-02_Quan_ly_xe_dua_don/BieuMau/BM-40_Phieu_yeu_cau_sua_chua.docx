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13217" w14:textId="77777777" w:rsidR="00470079" w:rsidRDefault="004C283B" w:rsidP="00F07A6F">
      <w:pPr>
        <w:pStyle w:val="Title"/>
      </w:pPr>
      <w:bookmarkStart w:id="0" w:name="bm-40-phiếu-yêu-cầu-sửa-chữa"/>
      <w:r>
        <w:t>BM-40: PHI</w:t>
      </w:r>
      <w:r>
        <w:t>Ế</w:t>
      </w:r>
      <w:r>
        <w:t>U YÊU C</w:t>
      </w:r>
      <w:r>
        <w:t>Ầ</w:t>
      </w:r>
      <w:r>
        <w:t>U S</w:t>
      </w:r>
      <w:r>
        <w:t>Ử</w:t>
      </w:r>
      <w:r>
        <w:t>A CH</w:t>
      </w:r>
      <w:r>
        <w:t>Ữ</w:t>
      </w:r>
      <w:r>
        <w:t>A</w:t>
      </w:r>
    </w:p>
    <w:p w14:paraId="0F9B589A" w14:textId="77777777" w:rsidR="00470079" w:rsidRDefault="004C283B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QT-01-SOP-02-BM-40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5A2C0EB" w14:textId="77777777" w:rsidR="00470079" w:rsidRDefault="004C283B">
      <w:r>
        <w:pict w14:anchorId="37D2DAAE">
          <v:rect id="_x0000_i1025" style="width:0;height:1.5pt" o:hralign="center" o:hrstd="t" o:hr="t"/>
        </w:pict>
      </w:r>
    </w:p>
    <w:p w14:paraId="5FCFE151" w14:textId="77777777" w:rsidR="00470079" w:rsidRDefault="004C283B">
      <w:pPr>
        <w:pStyle w:val="Heading2"/>
      </w:pPr>
      <w:bookmarkStart w:id="1" w:name="thông-tin-xe"/>
      <w:r>
        <w:t>THÔNG TIN XE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3"/>
        <w:gridCol w:w="1157"/>
      </w:tblGrid>
      <w:tr w:rsidR="00470079" w14:paraId="4D47DD40" w14:textId="77777777" w:rsidTr="00F07A6F">
        <w:tc>
          <w:tcPr>
            <w:tcW w:w="0" w:type="auto"/>
          </w:tcPr>
          <w:p w14:paraId="4503DA7C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FE19CC4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70079" w14:paraId="7895B7B9" w14:textId="77777777" w:rsidTr="00F07A6F">
        <w:tc>
          <w:tcPr>
            <w:tcW w:w="0" w:type="auto"/>
          </w:tcPr>
          <w:p w14:paraId="58FFB61E" w14:textId="77777777" w:rsidR="00470079" w:rsidRDefault="004C283B">
            <w:pPr>
              <w:pStyle w:val="Compact"/>
            </w:pPr>
            <w:r>
              <w:t>Bi</w:t>
            </w:r>
            <w:r>
              <w:t>ể</w:t>
            </w:r>
            <w:r>
              <w:t>n s</w:t>
            </w:r>
            <w:r>
              <w:t>ố</w:t>
            </w:r>
            <w:r>
              <w:t xml:space="preserve"> xe</w:t>
            </w:r>
          </w:p>
        </w:tc>
        <w:tc>
          <w:tcPr>
            <w:tcW w:w="0" w:type="auto"/>
          </w:tcPr>
          <w:p w14:paraId="64FA7CE1" w14:textId="77777777" w:rsidR="00470079" w:rsidRDefault="00470079">
            <w:pPr>
              <w:pStyle w:val="Compact"/>
            </w:pPr>
          </w:p>
        </w:tc>
      </w:tr>
      <w:tr w:rsidR="00470079" w14:paraId="643D2620" w14:textId="77777777" w:rsidTr="00F07A6F">
        <w:tc>
          <w:tcPr>
            <w:tcW w:w="0" w:type="auto"/>
          </w:tcPr>
          <w:p w14:paraId="22B63B4E" w14:textId="77777777" w:rsidR="00470079" w:rsidRDefault="004C283B">
            <w:pPr>
              <w:pStyle w:val="Compact"/>
            </w:pPr>
            <w:r>
              <w:t>Lo</w:t>
            </w:r>
            <w:r>
              <w:t>ạ</w:t>
            </w:r>
            <w:r>
              <w:t>i xe</w:t>
            </w:r>
          </w:p>
        </w:tc>
        <w:tc>
          <w:tcPr>
            <w:tcW w:w="0" w:type="auto"/>
          </w:tcPr>
          <w:p w14:paraId="440DE5FE" w14:textId="77777777" w:rsidR="00470079" w:rsidRDefault="00470079">
            <w:pPr>
              <w:pStyle w:val="Compact"/>
            </w:pPr>
          </w:p>
        </w:tc>
      </w:tr>
      <w:tr w:rsidR="00470079" w14:paraId="224678FA" w14:textId="77777777" w:rsidTr="00F07A6F">
        <w:tc>
          <w:tcPr>
            <w:tcW w:w="0" w:type="auto"/>
          </w:tcPr>
          <w:p w14:paraId="18EC8633" w14:textId="77777777" w:rsidR="00470079" w:rsidRDefault="004C283B">
            <w:pPr>
              <w:pStyle w:val="Compact"/>
            </w:pPr>
            <w:r>
              <w:t>Ngày 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44E50D92" w14:textId="77777777" w:rsidR="00470079" w:rsidRDefault="004C283B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470079" w14:paraId="7ACD94C8" w14:textId="77777777" w:rsidTr="00F07A6F">
        <w:tc>
          <w:tcPr>
            <w:tcW w:w="0" w:type="auto"/>
          </w:tcPr>
          <w:p w14:paraId="049BC79F" w14:textId="77777777" w:rsidR="00470079" w:rsidRDefault="004C283B">
            <w:pPr>
              <w:pStyle w:val="Compact"/>
            </w:pPr>
            <w:r>
              <w:t>Ngư</w:t>
            </w:r>
            <w:r>
              <w:t>ờ</w:t>
            </w:r>
            <w:r>
              <w:t>i 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6745C619" w14:textId="77777777" w:rsidR="00470079" w:rsidRDefault="00470079">
            <w:pPr>
              <w:pStyle w:val="Compact"/>
            </w:pPr>
          </w:p>
        </w:tc>
      </w:tr>
      <w:tr w:rsidR="00470079" w14:paraId="74461397" w14:textId="77777777" w:rsidTr="00F07A6F">
        <w:tc>
          <w:tcPr>
            <w:tcW w:w="0" w:type="auto"/>
          </w:tcPr>
          <w:p w14:paraId="3BD1A57B" w14:textId="77777777" w:rsidR="00470079" w:rsidRDefault="004C283B">
            <w:pPr>
              <w:pStyle w:val="Compact"/>
            </w:pPr>
            <w:r>
              <w:t>Tuy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74C63E04" w14:textId="77777777" w:rsidR="00470079" w:rsidRDefault="00470079">
            <w:pPr>
              <w:pStyle w:val="Compact"/>
            </w:pPr>
          </w:p>
        </w:tc>
      </w:tr>
    </w:tbl>
    <w:p w14:paraId="3F6A76AD" w14:textId="77777777" w:rsidR="00470079" w:rsidRDefault="004C283B">
      <w:pPr>
        <w:pStyle w:val="Heading2"/>
      </w:pPr>
      <w:bookmarkStart w:id="2" w:name="mô-tả-sự-cố"/>
      <w:bookmarkEnd w:id="1"/>
      <w:r>
        <w:t>MÔ T</w:t>
      </w:r>
      <w:r>
        <w:t>Ả</w:t>
      </w:r>
      <w:r>
        <w:t xml:space="preserve"> S</w:t>
      </w:r>
      <w:r>
        <w:t>Ự</w:t>
      </w:r>
      <w:r>
        <w:t xml:space="preserve"> C</w:t>
      </w:r>
      <w:r>
        <w:t>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6"/>
        <w:gridCol w:w="4316"/>
      </w:tblGrid>
      <w:tr w:rsidR="00470079" w14:paraId="170856E5" w14:textId="77777777" w:rsidTr="00F07A6F">
        <w:tc>
          <w:tcPr>
            <w:tcW w:w="0" w:type="auto"/>
          </w:tcPr>
          <w:p w14:paraId="72579732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5505CE4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70079" w14:paraId="53C24130" w14:textId="77777777" w:rsidTr="00F07A6F">
        <w:tc>
          <w:tcPr>
            <w:tcW w:w="0" w:type="auto"/>
          </w:tcPr>
          <w:p w14:paraId="35FA4E48" w14:textId="77777777" w:rsidR="00470079" w:rsidRDefault="004C283B">
            <w:pPr>
              <w:pStyle w:val="Compact"/>
            </w:pPr>
            <w:r>
              <w:t>H</w:t>
            </w:r>
            <w:r>
              <w:t>ạ</w:t>
            </w:r>
            <w:r>
              <w:t>ng m</w:t>
            </w:r>
            <w:r>
              <w:t>ụ</w:t>
            </w:r>
            <w:r>
              <w:t>c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5E99F7BF" w14:textId="77777777" w:rsidR="00470079" w:rsidRDefault="00470079">
            <w:pPr>
              <w:pStyle w:val="Compact"/>
            </w:pPr>
          </w:p>
        </w:tc>
      </w:tr>
      <w:tr w:rsidR="00470079" w14:paraId="3025C3D0" w14:textId="77777777" w:rsidTr="00F07A6F">
        <w:tc>
          <w:tcPr>
            <w:tcW w:w="0" w:type="auto"/>
          </w:tcPr>
          <w:p w14:paraId="5E4BB05E" w14:textId="77777777" w:rsidR="00470079" w:rsidRDefault="004C283B">
            <w:pPr>
              <w:pStyle w:val="Compact"/>
            </w:pPr>
            <w:r>
              <w:t>Mô t</w:t>
            </w:r>
            <w:r>
              <w:t>ả</w:t>
            </w:r>
            <w:r>
              <w:t xml:space="preserve"> chi ti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18B9EF80" w14:textId="77777777" w:rsidR="00470079" w:rsidRDefault="00470079">
            <w:pPr>
              <w:pStyle w:val="Compact"/>
            </w:pPr>
          </w:p>
        </w:tc>
      </w:tr>
      <w:tr w:rsidR="00470079" w14:paraId="2B611CA2" w14:textId="77777777" w:rsidTr="00F07A6F">
        <w:tc>
          <w:tcPr>
            <w:tcW w:w="0" w:type="auto"/>
          </w:tcPr>
          <w:p w14:paraId="33D5D2E3" w14:textId="77777777" w:rsidR="00470079" w:rsidRDefault="004C283B">
            <w:pPr>
              <w:pStyle w:val="Compact"/>
            </w:pPr>
            <w:r>
              <w:t>Nguyên nhân (n</w:t>
            </w:r>
            <w:r>
              <w:t>ế</w:t>
            </w:r>
            <w:r>
              <w:t>u bi</w:t>
            </w:r>
            <w:r>
              <w:t>ế</w:t>
            </w:r>
            <w:r>
              <w:t>t)</w:t>
            </w:r>
          </w:p>
        </w:tc>
        <w:tc>
          <w:tcPr>
            <w:tcW w:w="0" w:type="auto"/>
          </w:tcPr>
          <w:p w14:paraId="2D081D84" w14:textId="77777777" w:rsidR="00470079" w:rsidRDefault="00470079">
            <w:pPr>
              <w:pStyle w:val="Compact"/>
            </w:pPr>
          </w:p>
        </w:tc>
      </w:tr>
      <w:tr w:rsidR="00470079" w14:paraId="727B733D" w14:textId="77777777" w:rsidTr="00F07A6F">
        <w:tc>
          <w:tcPr>
            <w:tcW w:w="0" w:type="auto"/>
          </w:tcPr>
          <w:p w14:paraId="479437DC" w14:textId="77777777" w:rsidR="00470079" w:rsidRDefault="004C283B">
            <w:pPr>
              <w:pStyle w:val="Compact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nghiêm tr</w:t>
            </w:r>
            <w:r>
              <w:t>ọ</w:t>
            </w:r>
            <w:r>
              <w:t>ng</w:t>
            </w:r>
          </w:p>
        </w:tc>
        <w:tc>
          <w:tcPr>
            <w:tcW w:w="0" w:type="auto"/>
          </w:tcPr>
          <w:p w14:paraId="1C2FD7ED" w14:textId="77777777" w:rsidR="00470079" w:rsidRDefault="004C28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 xml:space="preserve">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</w:t>
            </w:r>
            <w:r>
              <w:t>ấ</w:t>
            </w:r>
            <w:r>
              <w:t>t n</w:t>
            </w:r>
            <w:r>
              <w:t>ặ</w:t>
            </w:r>
            <w:r>
              <w:t>ng</w:t>
            </w:r>
          </w:p>
        </w:tc>
      </w:tr>
      <w:tr w:rsidR="00470079" w14:paraId="7C40089E" w14:textId="77777777" w:rsidTr="00F07A6F">
        <w:tc>
          <w:tcPr>
            <w:tcW w:w="0" w:type="auto"/>
          </w:tcPr>
          <w:p w14:paraId="0500EAB1" w14:textId="77777777" w:rsidR="00470079" w:rsidRDefault="004C283B">
            <w:pPr>
              <w:pStyle w:val="Compact"/>
            </w:pPr>
            <w:r>
              <w:t>Ả</w:t>
            </w:r>
            <w:r>
              <w:t>nh hư</w:t>
            </w:r>
            <w:r>
              <w:t>ở</w:t>
            </w:r>
            <w:r>
              <w:t>ng đ</w:t>
            </w:r>
            <w:r>
              <w:t>ế</w:t>
            </w:r>
            <w:r>
              <w:t>n v</w:t>
            </w:r>
            <w:r>
              <w:t>ậ</w:t>
            </w:r>
            <w:r>
              <w:t>n hành</w:t>
            </w:r>
          </w:p>
        </w:tc>
        <w:tc>
          <w:tcPr>
            <w:tcW w:w="0" w:type="auto"/>
          </w:tcPr>
          <w:p w14:paraId="0F3841C6" w14:textId="77777777" w:rsidR="00470079" w:rsidRDefault="004C28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(m</w:t>
            </w:r>
            <w:r>
              <w:rPr>
                <w:rFonts w:cs="Times New Roman"/>
              </w:rPr>
              <w:t>ô</w:t>
            </w:r>
            <w:r>
              <w:t xml:space="preserve"> t</w:t>
            </w:r>
            <w:r>
              <w:t>ả</w:t>
            </w:r>
            <w:r>
              <w:t>)</w:t>
            </w:r>
          </w:p>
        </w:tc>
      </w:tr>
    </w:tbl>
    <w:p w14:paraId="3F977E60" w14:textId="77777777" w:rsidR="00470079" w:rsidRDefault="004C283B">
      <w:pPr>
        <w:pStyle w:val="Heading2"/>
      </w:pPr>
      <w:bookmarkStart w:id="3" w:name="thông-tin-bổ-sung"/>
      <w:bookmarkEnd w:id="2"/>
      <w:r>
        <w:t>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4"/>
        <w:gridCol w:w="1743"/>
      </w:tblGrid>
      <w:tr w:rsidR="00470079" w14:paraId="76CEC2A3" w14:textId="77777777" w:rsidTr="00F07A6F">
        <w:tc>
          <w:tcPr>
            <w:tcW w:w="0" w:type="auto"/>
          </w:tcPr>
          <w:p w14:paraId="31D7EEC9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3F05A8E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70079" w14:paraId="397B1720" w14:textId="77777777" w:rsidTr="00F07A6F">
        <w:tc>
          <w:tcPr>
            <w:tcW w:w="0" w:type="auto"/>
          </w:tcPr>
          <w:p w14:paraId="750DEB3C" w14:textId="77777777" w:rsidR="00470079" w:rsidRDefault="004C283B">
            <w:pPr>
              <w:pStyle w:val="Compact"/>
            </w:pPr>
            <w:r>
              <w:t>S</w:t>
            </w:r>
            <w:r>
              <w:t>ố</w:t>
            </w:r>
            <w:r>
              <w:t xml:space="preserve"> km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32065F19" w14:textId="77777777" w:rsidR="00470079" w:rsidRDefault="00470079">
            <w:pPr>
              <w:pStyle w:val="Compact"/>
            </w:pPr>
          </w:p>
        </w:tc>
      </w:tr>
      <w:tr w:rsidR="00470079" w14:paraId="63D51A3B" w14:textId="77777777" w:rsidTr="00F07A6F">
        <w:tc>
          <w:tcPr>
            <w:tcW w:w="0" w:type="auto"/>
          </w:tcPr>
          <w:p w14:paraId="423306AF" w14:textId="77777777" w:rsidR="00470079" w:rsidRDefault="004C283B">
            <w:pPr>
              <w:pStyle w:val="Compact"/>
            </w:pPr>
            <w:r>
              <w:t>L</w:t>
            </w:r>
            <w:r>
              <w:t>ầ</w:t>
            </w:r>
            <w:r>
              <w:t>n cu</w:t>
            </w:r>
            <w:r>
              <w:t>ố</w:t>
            </w:r>
            <w:r>
              <w:t>i b</w:t>
            </w:r>
            <w:r>
              <w:t>ả</w:t>
            </w:r>
            <w:r>
              <w:t>o trì</w:t>
            </w:r>
          </w:p>
        </w:tc>
        <w:tc>
          <w:tcPr>
            <w:tcW w:w="0" w:type="auto"/>
          </w:tcPr>
          <w:p w14:paraId="3A943C2B" w14:textId="77777777" w:rsidR="00470079" w:rsidRDefault="004C283B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470079" w14:paraId="1BF47869" w14:textId="77777777" w:rsidTr="00F07A6F">
        <w:tc>
          <w:tcPr>
            <w:tcW w:w="0" w:type="auto"/>
          </w:tcPr>
          <w:p w14:paraId="015C36C2" w14:textId="77777777" w:rsidR="00470079" w:rsidRDefault="004C283B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tương t</w:t>
            </w:r>
            <w:r>
              <w:t>ự</w:t>
            </w:r>
            <w:r>
              <w:t xml:space="preserve"> trư</w:t>
            </w:r>
            <w:r>
              <w:t>ớ</w:t>
            </w:r>
            <w:r>
              <w:t>c đây</w:t>
            </w:r>
          </w:p>
        </w:tc>
        <w:tc>
          <w:tcPr>
            <w:tcW w:w="0" w:type="auto"/>
          </w:tcPr>
          <w:p w14:paraId="49AD647A" w14:textId="77777777" w:rsidR="00470079" w:rsidRDefault="004C28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470079" w14:paraId="791541C1" w14:textId="77777777" w:rsidTr="00F07A6F">
        <w:tc>
          <w:tcPr>
            <w:tcW w:w="0" w:type="auto"/>
          </w:tcPr>
          <w:p w14:paraId="0CBC1C27" w14:textId="77777777" w:rsidR="00470079" w:rsidRDefault="004C283B">
            <w:pPr>
              <w:pStyle w:val="Compact"/>
            </w:pPr>
            <w:r>
              <w:lastRenderedPageBreak/>
              <w:t>N</w:t>
            </w:r>
            <w:r>
              <w:t>ế</w:t>
            </w:r>
            <w:r>
              <w:t>u có, mô t</w:t>
            </w:r>
            <w:r>
              <w:t>ả</w:t>
            </w:r>
          </w:p>
        </w:tc>
        <w:tc>
          <w:tcPr>
            <w:tcW w:w="0" w:type="auto"/>
          </w:tcPr>
          <w:p w14:paraId="2790CD00" w14:textId="77777777" w:rsidR="00470079" w:rsidRDefault="00470079">
            <w:pPr>
              <w:pStyle w:val="Compact"/>
            </w:pPr>
          </w:p>
        </w:tc>
      </w:tr>
    </w:tbl>
    <w:p w14:paraId="3F887144" w14:textId="77777777" w:rsidR="00470079" w:rsidRDefault="004C283B">
      <w:pPr>
        <w:pStyle w:val="Heading2"/>
      </w:pPr>
      <w:bookmarkStart w:id="4" w:name="đánh-giá-sự-cố"/>
      <w:bookmarkEnd w:id="3"/>
      <w:r>
        <w:t>ĐÁNH GIÁ S</w:t>
      </w:r>
      <w:r>
        <w:t>Ự</w:t>
      </w:r>
      <w:r>
        <w:t xml:space="preserve"> C</w:t>
      </w:r>
      <w:r>
        <w:t>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1743"/>
      </w:tblGrid>
      <w:tr w:rsidR="00470079" w14:paraId="72BE7506" w14:textId="77777777" w:rsidTr="00F07A6F">
        <w:tc>
          <w:tcPr>
            <w:tcW w:w="0" w:type="auto"/>
          </w:tcPr>
          <w:p w14:paraId="706E03C2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4793234F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</w:tr>
      <w:tr w:rsidR="00470079" w14:paraId="75353588" w14:textId="77777777" w:rsidTr="00F07A6F">
        <w:tc>
          <w:tcPr>
            <w:tcW w:w="0" w:type="auto"/>
          </w:tcPr>
          <w:p w14:paraId="0F9C5387" w14:textId="77777777" w:rsidR="00470079" w:rsidRDefault="004C283B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s</w:t>
            </w:r>
            <w:r>
              <w:t>ử</w:t>
            </w:r>
            <w:r>
              <w:t>a t</w:t>
            </w:r>
            <w:r>
              <w:t>ạ</w:t>
            </w:r>
            <w:r>
              <w:t>i ch</w:t>
            </w:r>
            <w:r>
              <w:t>ỗ</w:t>
            </w:r>
          </w:p>
        </w:tc>
        <w:tc>
          <w:tcPr>
            <w:tcW w:w="0" w:type="auto"/>
          </w:tcPr>
          <w:p w14:paraId="7B3D2EB1" w14:textId="77777777" w:rsidR="00470079" w:rsidRDefault="004C28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470079" w14:paraId="4BA5C2EA" w14:textId="77777777" w:rsidTr="00F07A6F">
        <w:tc>
          <w:tcPr>
            <w:tcW w:w="0" w:type="auto"/>
          </w:tcPr>
          <w:p w14:paraId="15539EB7" w14:textId="77777777" w:rsidR="00470079" w:rsidRDefault="004C283B">
            <w:pPr>
              <w:pStyle w:val="Compact"/>
            </w:pPr>
            <w:r>
              <w:t>C</w:t>
            </w:r>
            <w:r>
              <w:t>ầ</w:t>
            </w:r>
            <w:r>
              <w:t>n đưa garage</w:t>
            </w:r>
          </w:p>
        </w:tc>
        <w:tc>
          <w:tcPr>
            <w:tcW w:w="0" w:type="auto"/>
          </w:tcPr>
          <w:p w14:paraId="43FC9325" w14:textId="77777777" w:rsidR="00470079" w:rsidRDefault="004C28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470079" w14:paraId="7B174FA8" w14:textId="77777777" w:rsidTr="00F07A6F">
        <w:tc>
          <w:tcPr>
            <w:tcW w:w="0" w:type="auto"/>
          </w:tcPr>
          <w:p w14:paraId="313367FF" w14:textId="77777777" w:rsidR="00470079" w:rsidRDefault="004C283B">
            <w:pPr>
              <w:pStyle w:val="Compact"/>
            </w:pPr>
            <w:r>
              <w:t>C</w:t>
            </w:r>
            <w:r>
              <w:t>ầ</w:t>
            </w:r>
            <w:r>
              <w:t>n thay ph</w:t>
            </w:r>
            <w:r>
              <w:t>ụ</w:t>
            </w:r>
            <w:r>
              <w:t xml:space="preserve"> tùng</w:t>
            </w:r>
          </w:p>
        </w:tc>
        <w:tc>
          <w:tcPr>
            <w:tcW w:w="0" w:type="auto"/>
          </w:tcPr>
          <w:p w14:paraId="1C296513" w14:textId="77777777" w:rsidR="00470079" w:rsidRDefault="004C28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470079" w14:paraId="2D4A67B6" w14:textId="77777777" w:rsidTr="00F07A6F">
        <w:tc>
          <w:tcPr>
            <w:tcW w:w="0" w:type="auto"/>
          </w:tcPr>
          <w:p w14:paraId="4857E45B" w14:textId="77777777" w:rsidR="00470079" w:rsidRDefault="004C283B">
            <w:pPr>
              <w:pStyle w:val="Compact"/>
            </w:pPr>
            <w:r>
              <w:t>Th</w:t>
            </w:r>
            <w:r>
              <w:t>ờ</w:t>
            </w:r>
            <w:r>
              <w:t>i gian s</w:t>
            </w:r>
            <w:r>
              <w:t>ử</w:t>
            </w:r>
            <w:r>
              <w:t>a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6EE04881" w14:textId="77777777" w:rsidR="00470079" w:rsidRDefault="00470079">
            <w:pPr>
              <w:pStyle w:val="Compact"/>
            </w:pPr>
          </w:p>
        </w:tc>
      </w:tr>
      <w:tr w:rsidR="00470079" w14:paraId="7BF17EEC" w14:textId="77777777" w:rsidTr="00F07A6F">
        <w:tc>
          <w:tcPr>
            <w:tcW w:w="0" w:type="auto"/>
          </w:tcPr>
          <w:p w14:paraId="1A798BDC" w14:textId="77777777" w:rsidR="00470079" w:rsidRDefault="004C283B">
            <w:pPr>
              <w:pStyle w:val="Compact"/>
            </w:pPr>
            <w:r>
              <w:t>Chi phí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43F72920" w14:textId="77777777" w:rsidR="00470079" w:rsidRDefault="004C283B">
            <w:pPr>
              <w:pStyle w:val="Compact"/>
            </w:pPr>
            <w:r>
              <w:t>VNĐ</w:t>
            </w:r>
          </w:p>
        </w:tc>
      </w:tr>
    </w:tbl>
    <w:p w14:paraId="7A9F1CD1" w14:textId="77777777" w:rsidR="00470079" w:rsidRDefault="004C283B">
      <w:pPr>
        <w:pStyle w:val="Heading2"/>
      </w:pPr>
      <w:bookmarkStart w:id="5" w:name="xử-lý-yêu-cầu"/>
      <w:bookmarkEnd w:id="4"/>
      <w:r>
        <w:t>X</w:t>
      </w:r>
      <w:r>
        <w:t>Ử</w:t>
      </w:r>
      <w:r>
        <w:t xml:space="preserve"> LÝ YÊU C</w:t>
      </w:r>
      <w:r>
        <w:t>Ầ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3533"/>
      </w:tblGrid>
      <w:tr w:rsidR="00470079" w14:paraId="34DD8BE6" w14:textId="77777777" w:rsidTr="00F07A6F">
        <w:tc>
          <w:tcPr>
            <w:tcW w:w="0" w:type="auto"/>
          </w:tcPr>
          <w:p w14:paraId="45216C25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E3EA8C6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70079" w14:paraId="382E1361" w14:textId="77777777" w:rsidTr="00F07A6F">
        <w:tc>
          <w:tcPr>
            <w:tcW w:w="0" w:type="auto"/>
          </w:tcPr>
          <w:p w14:paraId="324CB379" w14:textId="77777777" w:rsidR="00470079" w:rsidRDefault="004C283B">
            <w:pPr>
              <w:pStyle w:val="Compact"/>
            </w:pPr>
            <w:r>
              <w:t>Ngư</w:t>
            </w:r>
            <w:r>
              <w:t>ờ</w:t>
            </w:r>
            <w:r>
              <w:t>i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438DF648" w14:textId="77777777" w:rsidR="00470079" w:rsidRDefault="00470079">
            <w:pPr>
              <w:pStyle w:val="Compact"/>
            </w:pPr>
          </w:p>
        </w:tc>
      </w:tr>
      <w:tr w:rsidR="00470079" w14:paraId="76F82C9F" w14:textId="77777777" w:rsidTr="00F07A6F">
        <w:tc>
          <w:tcPr>
            <w:tcW w:w="0" w:type="auto"/>
          </w:tcPr>
          <w:p w14:paraId="5AAA474E" w14:textId="77777777" w:rsidR="00470079" w:rsidRDefault="004C283B">
            <w:pPr>
              <w:pStyle w:val="Compact"/>
            </w:pPr>
            <w:r>
              <w:t>Ngày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517E57B9" w14:textId="77777777" w:rsidR="00470079" w:rsidRDefault="004C283B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470079" w14:paraId="523C6DDA" w14:textId="77777777" w:rsidTr="00F07A6F">
        <w:tc>
          <w:tcPr>
            <w:tcW w:w="0" w:type="auto"/>
          </w:tcPr>
          <w:p w14:paraId="29D4B67D" w14:textId="77777777" w:rsidR="00470079" w:rsidRDefault="004C283B">
            <w:pPr>
              <w:pStyle w:val="Compact"/>
            </w:pPr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6069B472" w14:textId="77777777" w:rsidR="00470079" w:rsidRDefault="004C28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</w:t>
            </w:r>
            <w:r>
              <w:t>ử</w:t>
            </w:r>
            <w:r>
              <w:t xml:space="preserve">a ngay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S</w:t>
            </w:r>
            <w:r>
              <w:t>ử</w:t>
            </w:r>
            <w:r>
              <w:t xml:space="preserve">a sau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</w:tr>
      <w:tr w:rsidR="00470079" w14:paraId="4FCBDBDA" w14:textId="77777777" w:rsidTr="00F07A6F">
        <w:tc>
          <w:tcPr>
            <w:tcW w:w="0" w:type="auto"/>
          </w:tcPr>
          <w:p w14:paraId="734F285F" w14:textId="77777777" w:rsidR="00470079" w:rsidRDefault="004C283B">
            <w:pPr>
              <w:pStyle w:val="Compact"/>
            </w:pPr>
            <w:r>
              <w:t>Lý do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  <w:tc>
          <w:tcPr>
            <w:tcW w:w="0" w:type="auto"/>
          </w:tcPr>
          <w:p w14:paraId="3ECCBF18" w14:textId="77777777" w:rsidR="00470079" w:rsidRDefault="00470079">
            <w:pPr>
              <w:pStyle w:val="Compact"/>
            </w:pPr>
          </w:p>
        </w:tc>
      </w:tr>
      <w:tr w:rsidR="00470079" w14:paraId="71E7706C" w14:textId="77777777" w:rsidTr="00F07A6F">
        <w:tc>
          <w:tcPr>
            <w:tcW w:w="0" w:type="auto"/>
          </w:tcPr>
          <w:p w14:paraId="5ABE15C2" w14:textId="77777777" w:rsidR="00470079" w:rsidRDefault="004C283B">
            <w:pPr>
              <w:pStyle w:val="Compact"/>
            </w:pPr>
            <w:r>
              <w:t>Nơi s</w:t>
            </w:r>
            <w:r>
              <w:t>ử</w:t>
            </w:r>
            <w:r>
              <w:t>a ch</w:t>
            </w:r>
            <w:r>
              <w:t>ữ</w:t>
            </w:r>
            <w:r>
              <w:t>a</w:t>
            </w:r>
          </w:p>
        </w:tc>
        <w:tc>
          <w:tcPr>
            <w:tcW w:w="0" w:type="auto"/>
          </w:tcPr>
          <w:p w14:paraId="49558BF7" w14:textId="77777777" w:rsidR="00470079" w:rsidRDefault="00470079">
            <w:pPr>
              <w:pStyle w:val="Compact"/>
            </w:pPr>
          </w:p>
        </w:tc>
      </w:tr>
      <w:tr w:rsidR="00470079" w14:paraId="5E5C000E" w14:textId="77777777" w:rsidTr="00F07A6F">
        <w:tc>
          <w:tcPr>
            <w:tcW w:w="0" w:type="auto"/>
          </w:tcPr>
          <w:p w14:paraId="56D0DC70" w14:textId="77777777" w:rsidR="00470079" w:rsidRDefault="004C283B">
            <w:pPr>
              <w:pStyle w:val="Compact"/>
            </w:pPr>
            <w:r>
              <w:t>Th</w:t>
            </w:r>
            <w:r>
              <w:t>ờ</w:t>
            </w:r>
            <w:r>
              <w:t>i gian hoàn thành</w:t>
            </w:r>
          </w:p>
        </w:tc>
        <w:tc>
          <w:tcPr>
            <w:tcW w:w="0" w:type="auto"/>
          </w:tcPr>
          <w:p w14:paraId="25A5A29C" w14:textId="77777777" w:rsidR="00470079" w:rsidRDefault="00470079">
            <w:pPr>
              <w:pStyle w:val="Compact"/>
            </w:pPr>
          </w:p>
        </w:tc>
      </w:tr>
    </w:tbl>
    <w:p w14:paraId="0A7AFA92" w14:textId="77777777" w:rsidR="00470079" w:rsidRDefault="004C283B">
      <w:pPr>
        <w:pStyle w:val="Heading2"/>
      </w:pPr>
      <w:bookmarkStart w:id="6" w:name="theo-dõi-thực-hiện"/>
      <w:bookmarkEnd w:id="5"/>
      <w:r>
        <w:t>THEO DÕI TH</w:t>
      </w:r>
      <w:r>
        <w:t>Ự</w:t>
      </w:r>
      <w:r>
        <w:t>C 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1290"/>
        <w:gridCol w:w="1878"/>
        <w:gridCol w:w="1037"/>
      </w:tblGrid>
      <w:tr w:rsidR="00470079" w14:paraId="7E698EDE" w14:textId="77777777" w:rsidTr="00F07A6F">
        <w:tc>
          <w:tcPr>
            <w:tcW w:w="0" w:type="auto"/>
          </w:tcPr>
          <w:p w14:paraId="2AEB7294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0" w:type="auto"/>
          </w:tcPr>
          <w:p w14:paraId="259772CE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E1C16E9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6A7CCD3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70079" w14:paraId="27276B9E" w14:textId="77777777" w:rsidTr="00F07A6F">
        <w:tc>
          <w:tcPr>
            <w:tcW w:w="0" w:type="auto"/>
          </w:tcPr>
          <w:p w14:paraId="329AE125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7ABC2413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1EC0F2BA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6B2C8CEE" w14:textId="77777777" w:rsidR="00470079" w:rsidRDefault="00470079">
            <w:pPr>
              <w:pStyle w:val="Compact"/>
            </w:pPr>
          </w:p>
        </w:tc>
      </w:tr>
      <w:tr w:rsidR="00470079" w14:paraId="4A71CDE6" w14:textId="77777777" w:rsidTr="00F07A6F">
        <w:tc>
          <w:tcPr>
            <w:tcW w:w="0" w:type="auto"/>
          </w:tcPr>
          <w:p w14:paraId="2E584844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0BD93791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27356781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46D091AF" w14:textId="77777777" w:rsidR="00470079" w:rsidRDefault="00470079">
            <w:pPr>
              <w:pStyle w:val="Compact"/>
            </w:pPr>
          </w:p>
        </w:tc>
      </w:tr>
      <w:tr w:rsidR="00470079" w14:paraId="6BEBFA4B" w14:textId="77777777" w:rsidTr="00F07A6F">
        <w:tc>
          <w:tcPr>
            <w:tcW w:w="0" w:type="auto"/>
          </w:tcPr>
          <w:p w14:paraId="0AF4DCE8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6ECB566B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09BF322C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06F479A9" w14:textId="77777777" w:rsidR="00470079" w:rsidRDefault="00470079">
            <w:pPr>
              <w:pStyle w:val="Compact"/>
            </w:pPr>
          </w:p>
        </w:tc>
      </w:tr>
      <w:tr w:rsidR="00470079" w14:paraId="7746B99E" w14:textId="77777777" w:rsidTr="00F07A6F">
        <w:tc>
          <w:tcPr>
            <w:tcW w:w="0" w:type="auto"/>
          </w:tcPr>
          <w:p w14:paraId="56EE0E66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05AB4257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161CAA92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64C867E5" w14:textId="77777777" w:rsidR="00470079" w:rsidRDefault="00470079">
            <w:pPr>
              <w:pStyle w:val="Compact"/>
            </w:pPr>
          </w:p>
        </w:tc>
      </w:tr>
    </w:tbl>
    <w:p w14:paraId="6F4BE525" w14:textId="77777777" w:rsidR="00470079" w:rsidRDefault="004C283B">
      <w:pPr>
        <w:pStyle w:val="Heading2"/>
      </w:pPr>
      <w:bookmarkStart w:id="7" w:name="nghiệm-thu"/>
      <w:bookmarkEnd w:id="6"/>
      <w:r>
        <w:lastRenderedPageBreak/>
        <w:t>NGHI</w:t>
      </w:r>
      <w:r>
        <w:t>Ệ</w:t>
      </w:r>
      <w:r>
        <w:t>M 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080"/>
      </w:tblGrid>
      <w:tr w:rsidR="00470079" w14:paraId="270AE944" w14:textId="77777777" w:rsidTr="00F07A6F">
        <w:tc>
          <w:tcPr>
            <w:tcW w:w="0" w:type="auto"/>
          </w:tcPr>
          <w:p w14:paraId="4DA2BB4B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6F81A03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70079" w14:paraId="4C23E8D0" w14:textId="77777777" w:rsidTr="00F07A6F">
        <w:tc>
          <w:tcPr>
            <w:tcW w:w="0" w:type="auto"/>
          </w:tcPr>
          <w:p w14:paraId="68A39910" w14:textId="77777777" w:rsidR="00470079" w:rsidRDefault="004C283B">
            <w:pPr>
              <w:pStyle w:val="Compact"/>
            </w:pPr>
            <w:r>
              <w:t>Ngày hoàn thành</w:t>
            </w:r>
          </w:p>
        </w:tc>
        <w:tc>
          <w:tcPr>
            <w:tcW w:w="0" w:type="auto"/>
          </w:tcPr>
          <w:p w14:paraId="6733DFF7" w14:textId="77777777" w:rsidR="00470079" w:rsidRDefault="004C283B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470079" w14:paraId="357324C2" w14:textId="77777777" w:rsidTr="00F07A6F">
        <w:tc>
          <w:tcPr>
            <w:tcW w:w="0" w:type="auto"/>
          </w:tcPr>
          <w:p w14:paraId="18A7447D" w14:textId="77777777" w:rsidR="00470079" w:rsidRDefault="004C283B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>a ch</w:t>
            </w:r>
            <w:r>
              <w:t>ữ</w:t>
            </w:r>
            <w:r>
              <w:t>a</w:t>
            </w:r>
          </w:p>
        </w:tc>
        <w:tc>
          <w:tcPr>
            <w:tcW w:w="0" w:type="auto"/>
          </w:tcPr>
          <w:p w14:paraId="63FB297A" w14:textId="77777777" w:rsidR="00470079" w:rsidRDefault="004C283B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Ch</w:t>
            </w:r>
            <w:r>
              <w:rPr>
                <w:rFonts w:cs="Times New Roman"/>
              </w:rPr>
              <w:t>ư</w:t>
            </w:r>
            <w:r>
              <w:t>a OK</w:t>
            </w:r>
          </w:p>
        </w:tc>
      </w:tr>
      <w:tr w:rsidR="00470079" w14:paraId="288F277F" w14:textId="77777777" w:rsidTr="00F07A6F">
        <w:tc>
          <w:tcPr>
            <w:tcW w:w="0" w:type="auto"/>
          </w:tcPr>
          <w:p w14:paraId="1D55EE7C" w14:textId="77777777" w:rsidR="00470079" w:rsidRDefault="004C283B">
            <w:pPr>
              <w:pStyle w:val="Compact"/>
            </w:pPr>
            <w:r>
              <w:t>Chi phí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0" w:type="auto"/>
          </w:tcPr>
          <w:p w14:paraId="04AAD3E2" w14:textId="77777777" w:rsidR="00470079" w:rsidRDefault="004C283B">
            <w:pPr>
              <w:pStyle w:val="Compact"/>
            </w:pPr>
            <w:r>
              <w:t>VNĐ</w:t>
            </w:r>
          </w:p>
        </w:tc>
      </w:tr>
      <w:tr w:rsidR="00470079" w14:paraId="27318843" w14:textId="77777777" w:rsidTr="00F07A6F">
        <w:tc>
          <w:tcPr>
            <w:tcW w:w="0" w:type="auto"/>
          </w:tcPr>
          <w:p w14:paraId="16EAF4ED" w14:textId="77777777" w:rsidR="00470079" w:rsidRDefault="004C283B">
            <w:pPr>
              <w:pStyle w:val="Compact"/>
            </w:pPr>
            <w:r>
              <w:t>Ngư</w:t>
            </w:r>
            <w:r>
              <w:t>ờ</w:t>
            </w:r>
            <w:r>
              <w:t>i nghi</w:t>
            </w:r>
            <w:r>
              <w:t>ệ</w:t>
            </w:r>
            <w:r>
              <w:t>m thu</w:t>
            </w:r>
          </w:p>
        </w:tc>
        <w:tc>
          <w:tcPr>
            <w:tcW w:w="0" w:type="auto"/>
          </w:tcPr>
          <w:p w14:paraId="4EC2EE01" w14:textId="77777777" w:rsidR="00470079" w:rsidRDefault="00470079">
            <w:pPr>
              <w:pStyle w:val="Compact"/>
            </w:pPr>
          </w:p>
        </w:tc>
      </w:tr>
      <w:tr w:rsidR="00470079" w14:paraId="3630AB7C" w14:textId="77777777" w:rsidTr="00F07A6F">
        <w:tc>
          <w:tcPr>
            <w:tcW w:w="0" w:type="auto"/>
          </w:tcPr>
          <w:p w14:paraId="32453B65" w14:textId="77777777" w:rsidR="00470079" w:rsidRDefault="004C283B">
            <w:pPr>
              <w:pStyle w:val="Compact"/>
            </w:pPr>
            <w:r>
              <w:t>Ghi chú</w:t>
            </w:r>
          </w:p>
        </w:tc>
        <w:tc>
          <w:tcPr>
            <w:tcW w:w="0" w:type="auto"/>
          </w:tcPr>
          <w:p w14:paraId="25046F5B" w14:textId="77777777" w:rsidR="00470079" w:rsidRDefault="00470079">
            <w:pPr>
              <w:pStyle w:val="Compact"/>
            </w:pPr>
          </w:p>
        </w:tc>
      </w:tr>
    </w:tbl>
    <w:p w14:paraId="042F7B15" w14:textId="77777777" w:rsidR="00470079" w:rsidRDefault="004C283B">
      <w:pPr>
        <w:pStyle w:val="Heading2"/>
      </w:pPr>
      <w:bookmarkStart w:id="8" w:name="phê-duyệt"/>
      <w:bookmarkEnd w:id="7"/>
      <w:r>
        <w:t>PHÊ DUY</w:t>
      </w:r>
      <w:r>
        <w:t>Ệ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0"/>
        <w:gridCol w:w="981"/>
        <w:gridCol w:w="750"/>
      </w:tblGrid>
      <w:tr w:rsidR="00470079" w14:paraId="236A5068" w14:textId="77777777" w:rsidTr="00F07A6F">
        <w:tc>
          <w:tcPr>
            <w:tcW w:w="0" w:type="auto"/>
          </w:tcPr>
          <w:p w14:paraId="2C918F99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73EB88C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  <w:tc>
          <w:tcPr>
            <w:tcW w:w="0" w:type="auto"/>
          </w:tcPr>
          <w:p w14:paraId="6C3AB623" w14:textId="77777777" w:rsidR="00470079" w:rsidRDefault="004C283B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</w:tr>
      <w:tr w:rsidR="00470079" w14:paraId="1D8038EF" w14:textId="77777777" w:rsidTr="00F07A6F">
        <w:tc>
          <w:tcPr>
            <w:tcW w:w="0" w:type="auto"/>
          </w:tcPr>
          <w:p w14:paraId="409B6AA4" w14:textId="77777777" w:rsidR="00470079" w:rsidRDefault="004C283B">
            <w:pPr>
              <w:pStyle w:val="Compact"/>
            </w:pPr>
            <w:r>
              <w:t>Ngư</w:t>
            </w:r>
            <w:r>
              <w:t>ờ</w:t>
            </w:r>
            <w:r>
              <w:t>i yêu c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2556ECA6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12C15255" w14:textId="77777777" w:rsidR="00470079" w:rsidRDefault="00470079">
            <w:pPr>
              <w:pStyle w:val="Compact"/>
            </w:pPr>
          </w:p>
        </w:tc>
      </w:tr>
      <w:tr w:rsidR="00470079" w14:paraId="506E93FB" w14:textId="77777777" w:rsidTr="00F07A6F">
        <w:tc>
          <w:tcPr>
            <w:tcW w:w="0" w:type="auto"/>
          </w:tcPr>
          <w:p w14:paraId="5B14E930" w14:textId="77777777" w:rsidR="00470079" w:rsidRDefault="004C283B">
            <w:pPr>
              <w:pStyle w:val="Compact"/>
            </w:pPr>
            <w:r>
              <w:t>Trư</w:t>
            </w:r>
            <w:r>
              <w:t>ở</w:t>
            </w:r>
            <w:r>
              <w:t>ng phòng Xe</w:t>
            </w:r>
          </w:p>
        </w:tc>
        <w:tc>
          <w:tcPr>
            <w:tcW w:w="0" w:type="auto"/>
          </w:tcPr>
          <w:p w14:paraId="4C42B166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359C8387" w14:textId="77777777" w:rsidR="00470079" w:rsidRDefault="00470079">
            <w:pPr>
              <w:pStyle w:val="Compact"/>
            </w:pPr>
          </w:p>
        </w:tc>
      </w:tr>
      <w:tr w:rsidR="00470079" w14:paraId="2CAA3193" w14:textId="77777777" w:rsidTr="00F07A6F">
        <w:tc>
          <w:tcPr>
            <w:tcW w:w="0" w:type="auto"/>
          </w:tcPr>
          <w:p w14:paraId="3D2FD807" w14:textId="77777777" w:rsidR="00470079" w:rsidRDefault="004C283B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6F7F6832" w14:textId="77777777" w:rsidR="00470079" w:rsidRDefault="00470079">
            <w:pPr>
              <w:pStyle w:val="Compact"/>
            </w:pPr>
          </w:p>
        </w:tc>
        <w:tc>
          <w:tcPr>
            <w:tcW w:w="0" w:type="auto"/>
          </w:tcPr>
          <w:p w14:paraId="05CD3656" w14:textId="77777777" w:rsidR="00470079" w:rsidRDefault="00470079">
            <w:pPr>
              <w:pStyle w:val="Compact"/>
            </w:pPr>
          </w:p>
        </w:tc>
      </w:tr>
    </w:tbl>
    <w:p w14:paraId="183C8DF3" w14:textId="77777777" w:rsidR="00470079" w:rsidRDefault="004C283B">
      <w:r>
        <w:pict w14:anchorId="2F1C0B6C">
          <v:rect id="_x0000_i1026" style="width:0;height:1.5pt" o:hralign="center" o:hrstd="t" o:hr="t"/>
        </w:pict>
      </w:r>
    </w:p>
    <w:p w14:paraId="661E69EF" w14:textId="77777777" w:rsidR="00470079" w:rsidRDefault="004C283B">
      <w:pPr>
        <w:pStyle w:val="FirstParagraph"/>
      </w:pPr>
      <w:r>
        <w:rPr>
          <w:b/>
          <w:bCs/>
        </w:rPr>
        <w:t>Lưu ý:</w:t>
      </w:r>
      <w:r>
        <w:t xml:space="preserve"> </w:t>
      </w:r>
      <w:r>
        <w:t>Phi</w:t>
      </w:r>
      <w:r>
        <w:t>ế</w:t>
      </w:r>
      <w:r>
        <w:t>u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m</w:t>
      </w:r>
      <w:r>
        <w:t>ỗ</w:t>
      </w:r>
      <w:r>
        <w:t>i khi có yêu c</w:t>
      </w:r>
      <w:r>
        <w:t>ầ</w:t>
      </w:r>
      <w:r>
        <w:t>u s</w:t>
      </w:r>
      <w:r>
        <w:t>ử</w:t>
      </w:r>
      <w:r>
        <w:t>a ch</w:t>
      </w:r>
      <w:r>
        <w:t>ữ</w:t>
      </w:r>
      <w:r>
        <w:t>a xe.</w:t>
      </w:r>
      <w:bookmarkEnd w:id="0"/>
      <w:bookmarkEnd w:id="8"/>
    </w:p>
    <w:sectPr w:rsidR="0047007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93439" w14:textId="77777777" w:rsidR="004C283B" w:rsidRDefault="004C283B" w:rsidP="00F07A6F">
      <w:pPr>
        <w:spacing w:line="240" w:lineRule="auto"/>
      </w:pPr>
      <w:r>
        <w:separator/>
      </w:r>
    </w:p>
  </w:endnote>
  <w:endnote w:type="continuationSeparator" w:id="0">
    <w:p w14:paraId="6017878F" w14:textId="77777777" w:rsidR="004C283B" w:rsidRDefault="004C283B" w:rsidP="00F07A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DEAE" w14:textId="77777777" w:rsidR="004C283B" w:rsidRDefault="004C283B" w:rsidP="00F07A6F">
      <w:pPr>
        <w:spacing w:line="240" w:lineRule="auto"/>
      </w:pPr>
      <w:r>
        <w:separator/>
      </w:r>
    </w:p>
  </w:footnote>
  <w:footnote w:type="continuationSeparator" w:id="0">
    <w:p w14:paraId="3CC10924" w14:textId="77777777" w:rsidR="004C283B" w:rsidRDefault="004C283B" w:rsidP="00F07A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A5E42" w14:textId="77777777" w:rsidR="00F07A6F" w:rsidRPr="00A33244" w:rsidRDefault="00F07A6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D4EC5FF" wp14:editId="120E8E1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3221B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24BDE30" w14:textId="77777777" w:rsidR="00F07A6F" w:rsidRDefault="00F07A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99C87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0079"/>
    <w:rsid w:val="00470079"/>
    <w:rsid w:val="004C283B"/>
    <w:rsid w:val="00F0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57827BB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7A6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07A6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07A6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07A6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07A6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07A6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07A6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07A6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A6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6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07A6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07A6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7A6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7A6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6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07A6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A6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07A6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A6F"/>
    <w:rPr>
      <w:rFonts w:ascii="Times New Roman" w:hAnsi="Times New Roman"/>
      <w:szCs w:val="22"/>
    </w:rPr>
  </w:style>
  <w:style w:type="character" w:styleId="Emphasis">
    <w:name w:val="Emphasis"/>
    <w:rsid w:val="00F07A6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07A6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07A6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07A6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F07A6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2026-01-29T02:49:00Z</dcterms:created>
  <dcterms:modified xsi:type="dcterms:W3CDTF">2026-01-29T02:50:00Z</dcterms:modified>
</cp:coreProperties>
</file>