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055F" w14:textId="77777777" w:rsidR="002627C6" w:rsidRDefault="00FA55CB" w:rsidP="00D46A39">
      <w:pPr>
        <w:pStyle w:val="Title"/>
      </w:pPr>
      <w:bookmarkStart w:id="0" w:name="bm-45-phiếu-xác-nhận-người-đón-lạ"/>
      <w:r>
        <w:t>BM-45: PHI</w:t>
      </w:r>
      <w:r>
        <w:t>Ế</w:t>
      </w:r>
      <w:r>
        <w:t>U XÁC NH</w:t>
      </w:r>
      <w:r>
        <w:t>Ậ</w:t>
      </w:r>
      <w:r>
        <w:t>N NGƯ</w:t>
      </w:r>
      <w:r>
        <w:t>Ờ</w:t>
      </w:r>
      <w:r>
        <w:t>I ĐÓN L</w:t>
      </w:r>
      <w:r>
        <w:t>Ạ</w:t>
      </w:r>
    </w:p>
    <w:p w14:paraId="5CA4E840" w14:textId="77777777" w:rsidR="002627C6" w:rsidRDefault="00FA55C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QT-01-SOP-02-BM-45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D6EB7D1" w14:textId="77777777" w:rsidR="002627C6" w:rsidRDefault="00FA55CB">
      <w:r>
        <w:pict w14:anchorId="3489112B">
          <v:rect id="_x0000_i1025" style="width:0;height:1.5pt" o:hralign="center" o:hrstd="t" o:hr="t"/>
        </w:pict>
      </w:r>
    </w:p>
    <w:p w14:paraId="5B8E9B39" w14:textId="77777777" w:rsidR="002627C6" w:rsidRDefault="00FA55CB">
      <w:pPr>
        <w:pStyle w:val="Heading2"/>
      </w:pPr>
      <w:bookmarkStart w:id="1" w:name="thông-tin-học-sinh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1157"/>
      </w:tblGrid>
      <w:tr w:rsidR="002627C6" w14:paraId="39E35E34" w14:textId="77777777" w:rsidTr="00D46A39">
        <w:tc>
          <w:tcPr>
            <w:tcW w:w="0" w:type="auto"/>
          </w:tcPr>
          <w:p w14:paraId="08E5D2CB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3D47D99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627C6" w14:paraId="2A25CD62" w14:textId="77777777" w:rsidTr="00D46A39">
        <w:tc>
          <w:tcPr>
            <w:tcW w:w="0" w:type="auto"/>
          </w:tcPr>
          <w:p w14:paraId="62A1C209" w14:textId="77777777" w:rsidR="002627C6" w:rsidRDefault="00FA55CB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729DC89B" w14:textId="77777777" w:rsidR="002627C6" w:rsidRDefault="002627C6">
            <w:pPr>
              <w:pStyle w:val="Compact"/>
            </w:pPr>
          </w:p>
        </w:tc>
      </w:tr>
      <w:tr w:rsidR="002627C6" w14:paraId="641010DE" w14:textId="77777777" w:rsidTr="00D46A39">
        <w:tc>
          <w:tcPr>
            <w:tcW w:w="0" w:type="auto"/>
          </w:tcPr>
          <w:p w14:paraId="0744F1CF" w14:textId="77777777" w:rsidR="002627C6" w:rsidRDefault="00FA55CB">
            <w:pPr>
              <w:pStyle w:val="Compact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7AFD576E" w14:textId="77777777" w:rsidR="002627C6" w:rsidRDefault="002627C6">
            <w:pPr>
              <w:pStyle w:val="Compact"/>
            </w:pPr>
          </w:p>
        </w:tc>
      </w:tr>
      <w:tr w:rsidR="002627C6" w14:paraId="45709847" w14:textId="77777777" w:rsidTr="00D46A39">
        <w:tc>
          <w:tcPr>
            <w:tcW w:w="0" w:type="auto"/>
          </w:tcPr>
          <w:p w14:paraId="576402DE" w14:textId="77777777" w:rsidR="002627C6" w:rsidRDefault="00FA55CB">
            <w:pPr>
              <w:pStyle w:val="Compact"/>
            </w:pPr>
            <w:r>
              <w:t>Tuy</w:t>
            </w:r>
            <w:r>
              <w:t>ế</w:t>
            </w:r>
            <w:r>
              <w:t>n xe</w:t>
            </w:r>
          </w:p>
        </w:tc>
        <w:tc>
          <w:tcPr>
            <w:tcW w:w="0" w:type="auto"/>
          </w:tcPr>
          <w:p w14:paraId="32CEDFE8" w14:textId="77777777" w:rsidR="002627C6" w:rsidRDefault="002627C6">
            <w:pPr>
              <w:pStyle w:val="Compact"/>
            </w:pPr>
          </w:p>
        </w:tc>
      </w:tr>
      <w:tr w:rsidR="002627C6" w14:paraId="6AA0A147" w14:textId="77777777" w:rsidTr="00D46A39">
        <w:tc>
          <w:tcPr>
            <w:tcW w:w="0" w:type="auto"/>
          </w:tcPr>
          <w:p w14:paraId="0B8EC333" w14:textId="77777777" w:rsidR="002627C6" w:rsidRDefault="00FA55CB">
            <w:pPr>
              <w:pStyle w:val="Compact"/>
            </w:pPr>
            <w:r>
              <w:t>Ngày</w:t>
            </w:r>
          </w:p>
        </w:tc>
        <w:tc>
          <w:tcPr>
            <w:tcW w:w="0" w:type="auto"/>
          </w:tcPr>
          <w:p w14:paraId="7EE3221D" w14:textId="77777777" w:rsidR="002627C6" w:rsidRDefault="00FA55CB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2627C6" w14:paraId="00D335D5" w14:textId="77777777" w:rsidTr="00D46A39">
        <w:tc>
          <w:tcPr>
            <w:tcW w:w="0" w:type="auto"/>
          </w:tcPr>
          <w:p w14:paraId="2F580C9E" w14:textId="77777777" w:rsidR="002627C6" w:rsidRDefault="00FA55CB">
            <w:pPr>
              <w:pStyle w:val="Compact"/>
            </w:pPr>
            <w:r>
              <w:t>Gi</w:t>
            </w:r>
            <w:r>
              <w:t>ờ</w:t>
            </w:r>
          </w:p>
        </w:tc>
        <w:tc>
          <w:tcPr>
            <w:tcW w:w="0" w:type="auto"/>
          </w:tcPr>
          <w:p w14:paraId="5FE8CB7C" w14:textId="77777777" w:rsidR="002627C6" w:rsidRDefault="002627C6">
            <w:pPr>
              <w:pStyle w:val="Compact"/>
            </w:pPr>
          </w:p>
        </w:tc>
      </w:tr>
    </w:tbl>
    <w:p w14:paraId="41C4E16E" w14:textId="77777777" w:rsidR="002627C6" w:rsidRDefault="00FA55CB">
      <w:pPr>
        <w:pStyle w:val="Heading2"/>
      </w:pPr>
      <w:bookmarkStart w:id="2" w:name="thông-tin-người-đón-lạ"/>
      <w:bookmarkEnd w:id="1"/>
      <w:r>
        <w:t>THÔNG TIN NGƯ</w:t>
      </w:r>
      <w:r>
        <w:t>Ờ</w:t>
      </w:r>
      <w:r>
        <w:t>I ĐÓN L</w:t>
      </w:r>
      <w:r>
        <w:t>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1157"/>
      </w:tblGrid>
      <w:tr w:rsidR="002627C6" w14:paraId="7A641358" w14:textId="77777777" w:rsidTr="00D46A39">
        <w:tc>
          <w:tcPr>
            <w:tcW w:w="0" w:type="auto"/>
          </w:tcPr>
          <w:p w14:paraId="39090384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9D8B9FE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627C6" w14:paraId="6D8D2F46" w14:textId="77777777" w:rsidTr="00D46A39">
        <w:tc>
          <w:tcPr>
            <w:tcW w:w="0" w:type="auto"/>
          </w:tcPr>
          <w:p w14:paraId="6C472182" w14:textId="77777777" w:rsidR="002627C6" w:rsidRDefault="00FA55CB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7FDD72E1" w14:textId="77777777" w:rsidR="002627C6" w:rsidRDefault="002627C6">
            <w:pPr>
              <w:pStyle w:val="Compact"/>
            </w:pPr>
          </w:p>
        </w:tc>
      </w:tr>
      <w:tr w:rsidR="002627C6" w14:paraId="3B6F3B29" w14:textId="77777777" w:rsidTr="00D46A39">
        <w:tc>
          <w:tcPr>
            <w:tcW w:w="0" w:type="auto"/>
          </w:tcPr>
          <w:p w14:paraId="5C5B9547" w14:textId="77777777" w:rsidR="002627C6" w:rsidRDefault="00FA55CB">
            <w:pPr>
              <w:pStyle w:val="Compact"/>
            </w:pPr>
            <w:r>
              <w:t>CMND/CCCD</w:t>
            </w:r>
          </w:p>
        </w:tc>
        <w:tc>
          <w:tcPr>
            <w:tcW w:w="0" w:type="auto"/>
          </w:tcPr>
          <w:p w14:paraId="407AA095" w14:textId="77777777" w:rsidR="002627C6" w:rsidRDefault="002627C6">
            <w:pPr>
              <w:pStyle w:val="Compact"/>
            </w:pPr>
          </w:p>
        </w:tc>
      </w:tr>
      <w:tr w:rsidR="002627C6" w14:paraId="1BD8DE8D" w14:textId="77777777" w:rsidTr="00D46A39">
        <w:tc>
          <w:tcPr>
            <w:tcW w:w="0" w:type="auto"/>
          </w:tcPr>
          <w:p w14:paraId="353D753A" w14:textId="77777777" w:rsidR="002627C6" w:rsidRDefault="00FA55CB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11C70A0A" w14:textId="77777777" w:rsidR="002627C6" w:rsidRDefault="002627C6">
            <w:pPr>
              <w:pStyle w:val="Compact"/>
            </w:pPr>
          </w:p>
        </w:tc>
      </w:tr>
      <w:tr w:rsidR="002627C6" w14:paraId="5D8ABEB2" w14:textId="77777777" w:rsidTr="00D46A39">
        <w:tc>
          <w:tcPr>
            <w:tcW w:w="0" w:type="auto"/>
          </w:tcPr>
          <w:p w14:paraId="69DE948C" w14:textId="77777777" w:rsidR="002627C6" w:rsidRDefault="00FA55CB">
            <w:pPr>
              <w:pStyle w:val="Compact"/>
            </w:pPr>
            <w:r>
              <w:t>M</w:t>
            </w:r>
            <w:r>
              <w:t>ố</w:t>
            </w:r>
            <w:r>
              <w:t>i quan h</w:t>
            </w:r>
            <w:r>
              <w:t>ệ</w:t>
            </w:r>
            <w:r>
              <w:t xml:space="preserve"> v</w:t>
            </w:r>
            <w:r>
              <w:t>ớ</w:t>
            </w:r>
            <w:r>
              <w:t>i HS</w:t>
            </w:r>
          </w:p>
        </w:tc>
        <w:tc>
          <w:tcPr>
            <w:tcW w:w="0" w:type="auto"/>
          </w:tcPr>
          <w:p w14:paraId="1AF5AA16" w14:textId="77777777" w:rsidR="002627C6" w:rsidRDefault="002627C6">
            <w:pPr>
              <w:pStyle w:val="Compact"/>
            </w:pPr>
          </w:p>
        </w:tc>
      </w:tr>
      <w:tr w:rsidR="002627C6" w14:paraId="2CE92B71" w14:textId="77777777" w:rsidTr="00D46A39">
        <w:tc>
          <w:tcPr>
            <w:tcW w:w="0" w:type="auto"/>
          </w:tcPr>
          <w:p w14:paraId="2EC28F0D" w14:textId="77777777" w:rsidR="002627C6" w:rsidRDefault="00FA55CB">
            <w:pPr>
              <w:pStyle w:val="Compact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</w:p>
        </w:tc>
        <w:tc>
          <w:tcPr>
            <w:tcW w:w="0" w:type="auto"/>
          </w:tcPr>
          <w:p w14:paraId="78F6BE23" w14:textId="77777777" w:rsidR="002627C6" w:rsidRDefault="002627C6">
            <w:pPr>
              <w:pStyle w:val="Compact"/>
            </w:pPr>
          </w:p>
        </w:tc>
      </w:tr>
    </w:tbl>
    <w:p w14:paraId="08346918" w14:textId="77777777" w:rsidR="002627C6" w:rsidRDefault="00FA55CB">
      <w:pPr>
        <w:pStyle w:val="Heading2"/>
      </w:pPr>
      <w:bookmarkStart w:id="3" w:name="thông-tin-xác-nhận"/>
      <w:bookmarkEnd w:id="2"/>
      <w:r>
        <w:t>THÔNG TIN XÁC NH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1157"/>
      </w:tblGrid>
      <w:tr w:rsidR="002627C6" w14:paraId="760E664B" w14:textId="77777777" w:rsidTr="00D46A39">
        <w:tc>
          <w:tcPr>
            <w:tcW w:w="0" w:type="auto"/>
          </w:tcPr>
          <w:p w14:paraId="5DB0656E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3301124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627C6" w14:paraId="681D4FDA" w14:textId="77777777" w:rsidTr="00D46A39">
        <w:tc>
          <w:tcPr>
            <w:tcW w:w="0" w:type="auto"/>
          </w:tcPr>
          <w:p w14:paraId="217751BF" w14:textId="77777777" w:rsidR="002627C6" w:rsidRDefault="00FA55CB">
            <w:pPr>
              <w:pStyle w:val="Compact"/>
            </w:pPr>
            <w:r>
              <w:t>Ngư</w:t>
            </w:r>
            <w:r>
              <w:t>ờ</w:t>
            </w:r>
            <w:r>
              <w:t>i xác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7987C1A8" w14:textId="77777777" w:rsidR="002627C6" w:rsidRDefault="002627C6">
            <w:pPr>
              <w:pStyle w:val="Compact"/>
            </w:pPr>
          </w:p>
        </w:tc>
      </w:tr>
      <w:tr w:rsidR="002627C6" w14:paraId="141AE1C4" w14:textId="77777777" w:rsidTr="00D46A39">
        <w:tc>
          <w:tcPr>
            <w:tcW w:w="0" w:type="auto"/>
          </w:tcPr>
          <w:p w14:paraId="478D47EB" w14:textId="77777777" w:rsidR="002627C6" w:rsidRDefault="00FA55CB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xác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120CE787" w14:textId="77777777" w:rsidR="002627C6" w:rsidRDefault="002627C6">
            <w:pPr>
              <w:pStyle w:val="Compact"/>
            </w:pPr>
          </w:p>
        </w:tc>
      </w:tr>
      <w:tr w:rsidR="002627C6" w14:paraId="240CD981" w14:textId="77777777" w:rsidTr="00D46A39">
        <w:tc>
          <w:tcPr>
            <w:tcW w:w="0" w:type="auto"/>
          </w:tcPr>
          <w:p w14:paraId="6653C6C3" w14:textId="77777777" w:rsidR="002627C6" w:rsidRDefault="00FA55CB">
            <w:pPr>
              <w:pStyle w:val="Compact"/>
            </w:pPr>
            <w:r>
              <w:t>Th</w:t>
            </w:r>
            <w:r>
              <w:t>ờ</w:t>
            </w:r>
            <w:r>
              <w:t>i gian xác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36FD0746" w14:textId="77777777" w:rsidR="002627C6" w:rsidRDefault="002627C6">
            <w:pPr>
              <w:pStyle w:val="Compact"/>
            </w:pPr>
          </w:p>
        </w:tc>
      </w:tr>
      <w:tr w:rsidR="002627C6" w14:paraId="5431E739" w14:textId="77777777" w:rsidTr="00D46A39">
        <w:tc>
          <w:tcPr>
            <w:tcW w:w="0" w:type="auto"/>
          </w:tcPr>
          <w:p w14:paraId="1C00F1DF" w14:textId="77777777" w:rsidR="002627C6" w:rsidRDefault="00FA55CB">
            <w:pPr>
              <w:pStyle w:val="Compact"/>
            </w:pPr>
            <w:r>
              <w:lastRenderedPageBreak/>
              <w:t>N</w:t>
            </w:r>
            <w:r>
              <w:t>ộ</w:t>
            </w:r>
            <w:r>
              <w:t>i dung xác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6B4BC0D7" w14:textId="77777777" w:rsidR="002627C6" w:rsidRDefault="002627C6">
            <w:pPr>
              <w:pStyle w:val="Compact"/>
            </w:pPr>
          </w:p>
        </w:tc>
      </w:tr>
    </w:tbl>
    <w:p w14:paraId="19805DEF" w14:textId="77777777" w:rsidR="002627C6" w:rsidRDefault="00FA55CB">
      <w:pPr>
        <w:pStyle w:val="Heading2"/>
      </w:pPr>
      <w:bookmarkStart w:id="4" w:name="quy-trình-xử-lý"/>
      <w:bookmarkEnd w:id="3"/>
      <w:r>
        <w:t>QUY TRÌNH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3897"/>
        <w:gridCol w:w="1037"/>
      </w:tblGrid>
      <w:tr w:rsidR="002627C6" w14:paraId="623AFAB6" w14:textId="77777777" w:rsidTr="00D46A39">
        <w:tc>
          <w:tcPr>
            <w:tcW w:w="0" w:type="auto"/>
          </w:tcPr>
          <w:p w14:paraId="6CA066B3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090C8CD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D745058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2627C6" w14:paraId="6499878F" w14:textId="77777777" w:rsidTr="00D46A39">
        <w:tc>
          <w:tcPr>
            <w:tcW w:w="0" w:type="auto"/>
          </w:tcPr>
          <w:p w14:paraId="0BB1018B" w14:textId="77777777" w:rsidR="002627C6" w:rsidRDefault="00FA55CB">
            <w:pPr>
              <w:pStyle w:val="Compact"/>
            </w:pPr>
            <w:r>
              <w:t>1. Ki</w:t>
            </w:r>
            <w:r>
              <w:t>ể</w:t>
            </w:r>
            <w:r>
              <w:t>m tra danh sách</w:t>
            </w:r>
          </w:p>
        </w:tc>
        <w:tc>
          <w:tcPr>
            <w:tcW w:w="0" w:type="auto"/>
          </w:tcPr>
          <w:p w14:paraId="2094FAC7" w14:textId="77777777" w:rsidR="002627C6" w:rsidRDefault="00FA55C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trong DS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c</w:t>
            </w:r>
            <w:r>
              <w:rPr>
                <w:rFonts w:cs="Times New Roman"/>
              </w:rPr>
              <w:t>ó</w:t>
            </w:r>
            <w:r>
              <w:t xml:space="preserve"> trong DS</w:t>
            </w:r>
          </w:p>
        </w:tc>
        <w:tc>
          <w:tcPr>
            <w:tcW w:w="0" w:type="auto"/>
          </w:tcPr>
          <w:p w14:paraId="0E657080" w14:textId="77777777" w:rsidR="002627C6" w:rsidRDefault="002627C6">
            <w:pPr>
              <w:pStyle w:val="Compact"/>
            </w:pPr>
          </w:p>
        </w:tc>
      </w:tr>
      <w:tr w:rsidR="002627C6" w14:paraId="1E60E141" w14:textId="77777777" w:rsidTr="00D46A39">
        <w:tc>
          <w:tcPr>
            <w:tcW w:w="0" w:type="auto"/>
          </w:tcPr>
          <w:p w14:paraId="70F26777" w14:textId="77777777" w:rsidR="002627C6" w:rsidRDefault="00FA55CB">
            <w:pPr>
              <w:pStyle w:val="Compact"/>
            </w:pPr>
            <w:r>
              <w:t>2. G</w:t>
            </w:r>
            <w:r>
              <w:t>ọ</w:t>
            </w:r>
            <w:r>
              <w:t>i đi</w:t>
            </w:r>
            <w:r>
              <w:t>ệ</w:t>
            </w:r>
            <w:r>
              <w:t>n xác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1E783D5D" w14:textId="77777777" w:rsidR="002627C6" w:rsidRDefault="00FA55C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G</w:t>
            </w:r>
            <w:r>
              <w:t>ọ</w:t>
            </w:r>
            <w:r>
              <w:t>i đư</w:t>
            </w:r>
            <w:r>
              <w:t>ợ</w:t>
            </w:r>
            <w:r>
              <w:t xml:space="preserve">c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g</w:t>
            </w:r>
            <w:r>
              <w:t>ọ</w:t>
            </w:r>
            <w:r>
              <w:t>i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14:paraId="05D6D974" w14:textId="77777777" w:rsidR="002627C6" w:rsidRDefault="002627C6">
            <w:pPr>
              <w:pStyle w:val="Compact"/>
            </w:pPr>
          </w:p>
        </w:tc>
      </w:tr>
      <w:tr w:rsidR="002627C6" w14:paraId="22104291" w14:textId="77777777" w:rsidTr="00D46A39">
        <w:tc>
          <w:tcPr>
            <w:tcW w:w="0" w:type="auto"/>
          </w:tcPr>
          <w:p w14:paraId="05AE313D" w14:textId="77777777" w:rsidR="002627C6" w:rsidRDefault="00FA55CB">
            <w:pPr>
              <w:pStyle w:val="Compact"/>
            </w:pPr>
            <w:r>
              <w:t>3. Xác nh</w:t>
            </w:r>
            <w:r>
              <w:t>ậ</w:t>
            </w:r>
            <w:r>
              <w:t>n qua PH</w:t>
            </w:r>
          </w:p>
        </w:tc>
        <w:tc>
          <w:tcPr>
            <w:tcW w:w="0" w:type="auto"/>
          </w:tcPr>
          <w:p w14:paraId="06A3B499" w14:textId="77777777" w:rsidR="002627C6" w:rsidRDefault="00FA55C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Xác nh</w:t>
            </w:r>
            <w:r>
              <w:t>ậ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x</w:t>
            </w:r>
            <w:r>
              <w:rPr>
                <w:rFonts w:cs="Times New Roman"/>
              </w:rPr>
              <w:t>á</w:t>
            </w:r>
            <w:r>
              <w:t>c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51541757" w14:textId="77777777" w:rsidR="002627C6" w:rsidRDefault="002627C6">
            <w:pPr>
              <w:pStyle w:val="Compact"/>
            </w:pPr>
          </w:p>
        </w:tc>
      </w:tr>
      <w:tr w:rsidR="002627C6" w14:paraId="1C856D11" w14:textId="77777777" w:rsidTr="00D46A39">
        <w:tc>
          <w:tcPr>
            <w:tcW w:w="0" w:type="auto"/>
          </w:tcPr>
          <w:p w14:paraId="64D685F9" w14:textId="77777777" w:rsidR="002627C6" w:rsidRDefault="00FA55CB">
            <w:pPr>
              <w:pStyle w:val="Compact"/>
            </w:pPr>
            <w:r>
              <w:t>4. Quy</w:t>
            </w:r>
            <w:r>
              <w:t>ế</w:t>
            </w:r>
            <w:r>
              <w:t>t đ</w:t>
            </w:r>
            <w:r>
              <w:t>ị</w:t>
            </w:r>
            <w:r>
              <w:t>nh giao con</w:t>
            </w:r>
          </w:p>
        </w:tc>
        <w:tc>
          <w:tcPr>
            <w:tcW w:w="0" w:type="auto"/>
          </w:tcPr>
          <w:p w14:paraId="14DE7E5F" w14:textId="77777777" w:rsidR="002627C6" w:rsidRDefault="00FA55C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Giao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giao</w:t>
            </w:r>
          </w:p>
        </w:tc>
        <w:tc>
          <w:tcPr>
            <w:tcW w:w="0" w:type="auto"/>
          </w:tcPr>
          <w:p w14:paraId="36A2BEFB" w14:textId="77777777" w:rsidR="002627C6" w:rsidRDefault="002627C6">
            <w:pPr>
              <w:pStyle w:val="Compact"/>
            </w:pPr>
          </w:p>
        </w:tc>
      </w:tr>
    </w:tbl>
    <w:p w14:paraId="45B5DC66" w14:textId="77777777" w:rsidR="002627C6" w:rsidRDefault="00FA55CB">
      <w:pPr>
        <w:pStyle w:val="Heading2"/>
      </w:pPr>
      <w:bookmarkStart w:id="5" w:name="ghi-chú-chi-tiết"/>
      <w:bookmarkEnd w:id="4"/>
      <w:r>
        <w:t>GHI CHÚ CHI TI</w:t>
      </w:r>
      <w:r>
        <w:t>Ế</w:t>
      </w:r>
      <w:r>
        <w:t>T</w:t>
      </w:r>
    </w:p>
    <w:p w14:paraId="6CD509DF" w14:textId="77777777" w:rsidR="002627C6" w:rsidRDefault="00FA55CB">
      <w:r>
        <w:pict w14:anchorId="0964613C">
          <v:rect id="_x0000_i1026" style="width:0;height:1.5pt" o:hralign="center" o:hrstd="t" o:hr="t"/>
        </w:pict>
      </w:r>
    </w:p>
    <w:p w14:paraId="43E8A187" w14:textId="77777777" w:rsidR="002627C6" w:rsidRDefault="00FA55CB">
      <w:r>
        <w:pict w14:anchorId="6AF300A1">
          <v:rect id="_x0000_i1027" style="width:0;height:1.5pt" o:hralign="center" o:hrstd="t" o:hr="t"/>
        </w:pict>
      </w:r>
    </w:p>
    <w:p w14:paraId="4E899913" w14:textId="77777777" w:rsidR="002627C6" w:rsidRDefault="00FA55CB">
      <w:r>
        <w:pict w14:anchorId="076C056C">
          <v:rect id="_x0000_i1028" style="width:0;height:1.5pt" o:hralign="center" o:hrstd="t" o:hr="t"/>
        </w:pict>
      </w:r>
    </w:p>
    <w:p w14:paraId="0FC2505D" w14:textId="77777777" w:rsidR="002627C6" w:rsidRDefault="00FA55CB">
      <w:pPr>
        <w:pStyle w:val="Heading2"/>
      </w:pPr>
      <w:bookmarkStart w:id="6" w:name="cam-kết-của-người-đón"/>
      <w:bookmarkEnd w:id="5"/>
      <w:r>
        <w:t>CAM K</w:t>
      </w:r>
      <w:r>
        <w:t>Ế</w:t>
      </w:r>
      <w:r>
        <w:t>T C</w:t>
      </w:r>
      <w:r>
        <w:t>Ủ</w:t>
      </w:r>
      <w:r>
        <w:t>A NGƯ</w:t>
      </w:r>
      <w:r>
        <w:t>Ờ</w:t>
      </w:r>
      <w:r>
        <w:t>I ĐÓN</w:t>
      </w:r>
    </w:p>
    <w:p w14:paraId="2C91A6D3" w14:textId="77777777" w:rsidR="002627C6" w:rsidRDefault="00FA55CB">
      <w:pPr>
        <w:pStyle w:val="FirstParagraph"/>
      </w:pPr>
      <w:r>
        <w:t>Tôi cam k</w:t>
      </w:r>
      <w:r>
        <w:t>ế</w:t>
      </w:r>
      <w:r>
        <w:t>t: - Thông tin cung c</w:t>
      </w:r>
      <w:r>
        <w:t>ấ</w:t>
      </w:r>
      <w:r>
        <w:t>p là chính xác - S</w:t>
      </w:r>
      <w:r>
        <w:t>ẽ</w:t>
      </w:r>
      <w:r>
        <w:t xml:space="preserve"> đưa h</w:t>
      </w:r>
      <w:r>
        <w:t>ọ</w:t>
      </w:r>
      <w:r>
        <w:t>c sinh v</w:t>
      </w:r>
      <w:r>
        <w:t>ề</w:t>
      </w:r>
      <w:r>
        <w:t xml:space="preserve"> nhà an toàn -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s</w:t>
      </w:r>
      <w:r>
        <w:t>ự</w:t>
      </w:r>
      <w:r>
        <w:t xml:space="preserve"> an toàn c</w:t>
      </w:r>
      <w:r>
        <w:t>ủ</w:t>
      </w:r>
      <w:r>
        <w:t>a h</w:t>
      </w:r>
      <w:r>
        <w:t>ọ</w:t>
      </w:r>
      <w:r>
        <w:t xml:space="preserve">c sinh </w:t>
      </w:r>
      <w:r>
        <w:t>- Không đư</w:t>
      </w:r>
      <w:r>
        <w:t>ợ</w:t>
      </w:r>
      <w:r>
        <w:t>c đ</w:t>
      </w:r>
      <w:r>
        <w:t>ể</w:t>
      </w:r>
      <w:r>
        <w:t xml:space="preserve"> h</w:t>
      </w:r>
      <w:r>
        <w:t>ọ</w:t>
      </w:r>
      <w:r>
        <w:t>c sinh đi m</w:t>
      </w:r>
      <w:r>
        <w:t>ộ</w:t>
      </w:r>
      <w:r>
        <w:t>t mình</w:t>
      </w:r>
    </w:p>
    <w:p w14:paraId="6AB9B87A" w14:textId="77777777" w:rsidR="002627C6" w:rsidRDefault="00FA55CB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ngư</w:t>
      </w:r>
      <w:r>
        <w:rPr>
          <w:b/>
          <w:bCs/>
        </w:rPr>
        <w:t>ờ</w:t>
      </w:r>
      <w:r>
        <w:rPr>
          <w:b/>
          <w:bCs/>
        </w:rPr>
        <w:t>i đón: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71E719A0" w14:textId="77777777" w:rsidR="002627C6" w:rsidRDefault="00FA55CB">
      <w:pPr>
        <w:pStyle w:val="Heading2"/>
      </w:pPr>
      <w:bookmarkStart w:id="7" w:name="xác-nhận-của-nhân-viên"/>
      <w:bookmarkEnd w:id="6"/>
      <w:r>
        <w:t>XÁC NH</w:t>
      </w:r>
      <w:r>
        <w:t>Ậ</w:t>
      </w:r>
      <w:r>
        <w:t>N C</w:t>
      </w:r>
      <w:r>
        <w:t>Ủ</w:t>
      </w:r>
      <w:r>
        <w:t>A NHÂN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1157"/>
      </w:tblGrid>
      <w:tr w:rsidR="002627C6" w14:paraId="08247B4F" w14:textId="77777777" w:rsidTr="00D46A39">
        <w:tc>
          <w:tcPr>
            <w:tcW w:w="0" w:type="auto"/>
          </w:tcPr>
          <w:p w14:paraId="49CF1240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7FBF64C" w14:textId="77777777" w:rsidR="002627C6" w:rsidRDefault="00FA55C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627C6" w14:paraId="153CB5DD" w14:textId="77777777" w:rsidTr="00D46A39">
        <w:tc>
          <w:tcPr>
            <w:tcW w:w="0" w:type="auto"/>
          </w:tcPr>
          <w:p w14:paraId="7A9B33ED" w14:textId="77777777" w:rsidR="002627C6" w:rsidRDefault="00FA55CB">
            <w:pPr>
              <w:pStyle w:val="Compact"/>
            </w:pPr>
            <w:r>
              <w:t>Nhân viên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2F240E13" w14:textId="77777777" w:rsidR="002627C6" w:rsidRDefault="002627C6">
            <w:pPr>
              <w:pStyle w:val="Compact"/>
            </w:pPr>
          </w:p>
        </w:tc>
      </w:tr>
      <w:tr w:rsidR="002627C6" w14:paraId="5AACA436" w14:textId="77777777" w:rsidTr="00D46A39">
        <w:tc>
          <w:tcPr>
            <w:tcW w:w="0" w:type="auto"/>
          </w:tcPr>
          <w:p w14:paraId="55199349" w14:textId="77777777" w:rsidR="002627C6" w:rsidRDefault="00FA55CB">
            <w:pPr>
              <w:pStyle w:val="Compact"/>
            </w:pPr>
            <w:r>
              <w:t>Th</w:t>
            </w:r>
            <w:r>
              <w:t>ờ</w:t>
            </w:r>
            <w:r>
              <w:t>i gian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5134339B" w14:textId="77777777" w:rsidR="002627C6" w:rsidRDefault="002627C6">
            <w:pPr>
              <w:pStyle w:val="Compact"/>
            </w:pPr>
          </w:p>
        </w:tc>
      </w:tr>
      <w:tr w:rsidR="002627C6" w14:paraId="2C25DBE1" w14:textId="77777777" w:rsidTr="00D46A39">
        <w:tc>
          <w:tcPr>
            <w:tcW w:w="0" w:type="auto"/>
          </w:tcPr>
          <w:p w14:paraId="2C24A2D4" w14:textId="77777777" w:rsidR="002627C6" w:rsidRDefault="00FA55CB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cu</w:t>
            </w:r>
            <w:r>
              <w:t>ố</w:t>
            </w:r>
            <w:r>
              <w:t>i cùng</w:t>
            </w:r>
          </w:p>
        </w:tc>
        <w:tc>
          <w:tcPr>
            <w:tcW w:w="0" w:type="auto"/>
          </w:tcPr>
          <w:p w14:paraId="1487787C" w14:textId="77777777" w:rsidR="002627C6" w:rsidRDefault="002627C6">
            <w:pPr>
              <w:pStyle w:val="Compact"/>
            </w:pPr>
          </w:p>
        </w:tc>
      </w:tr>
      <w:tr w:rsidR="002627C6" w14:paraId="5449E1A5" w14:textId="77777777" w:rsidTr="00D46A39">
        <w:tc>
          <w:tcPr>
            <w:tcW w:w="0" w:type="auto"/>
          </w:tcPr>
          <w:p w14:paraId="43710E5F" w14:textId="77777777" w:rsidR="002627C6" w:rsidRDefault="00FA55CB">
            <w:pPr>
              <w:pStyle w:val="Compact"/>
            </w:pPr>
            <w:r>
              <w:t>Ghi chú</w:t>
            </w:r>
          </w:p>
        </w:tc>
        <w:tc>
          <w:tcPr>
            <w:tcW w:w="0" w:type="auto"/>
          </w:tcPr>
          <w:p w14:paraId="63411EDD" w14:textId="77777777" w:rsidR="002627C6" w:rsidRDefault="002627C6">
            <w:pPr>
              <w:pStyle w:val="Compact"/>
            </w:pPr>
          </w:p>
        </w:tc>
      </w:tr>
    </w:tbl>
    <w:p w14:paraId="31625D38" w14:textId="77777777" w:rsidR="002627C6" w:rsidRDefault="00FA55CB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nhân viên: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259F04DD" w14:textId="77777777" w:rsidR="002627C6" w:rsidRDefault="00FA55CB">
      <w:r>
        <w:pict w14:anchorId="5618A71F">
          <v:rect id="_x0000_i1029" style="width:0;height:1.5pt" o:hralign="center" o:hrstd="t" o:hr="t"/>
        </w:pict>
      </w:r>
    </w:p>
    <w:p w14:paraId="608A4BC1" w14:textId="77777777" w:rsidR="002627C6" w:rsidRDefault="00FA55CB">
      <w:pPr>
        <w:pStyle w:val="FirstParagraph"/>
      </w:pPr>
      <w:r>
        <w:rPr>
          <w:b/>
          <w:bCs/>
        </w:rPr>
        <w:lastRenderedPageBreak/>
        <w:t>LƯU Ý QUAN TR</w:t>
      </w:r>
      <w:r>
        <w:rPr>
          <w:b/>
          <w:bCs/>
        </w:rPr>
        <w:t>Ọ</w:t>
      </w:r>
      <w:r>
        <w:rPr>
          <w:b/>
          <w:bCs/>
        </w:rPr>
        <w:t>NG:</w:t>
      </w:r>
      <w:r>
        <w:t xml:space="preserve"> - Phi</w:t>
      </w:r>
      <w:r>
        <w:t>ế</w:t>
      </w:r>
      <w:r>
        <w:t>u này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trong trư</w:t>
      </w:r>
      <w:r>
        <w:t>ờ</w:t>
      </w:r>
      <w:r>
        <w:t>ng h</w:t>
      </w:r>
      <w:r>
        <w:t>ợ</w:t>
      </w:r>
      <w:r>
        <w:t>p kh</w:t>
      </w:r>
      <w:r>
        <w:t>ẩ</w:t>
      </w:r>
      <w:r>
        <w:t>n c</w:t>
      </w:r>
      <w:r>
        <w:t>ấ</w:t>
      </w:r>
      <w:r>
        <w:t>p - Ph</w:t>
      </w:r>
      <w:r>
        <w:t>ả</w:t>
      </w:r>
      <w:r>
        <w:t>i có xác nh</w:t>
      </w:r>
      <w:r>
        <w:t>ậ</w:t>
      </w:r>
      <w:r>
        <w:t>n qua đi</w:t>
      </w:r>
      <w:r>
        <w:t>ệ</w:t>
      </w:r>
      <w:r>
        <w:t>n tho</w:t>
      </w:r>
      <w:r>
        <w:t>ạ</w:t>
      </w:r>
      <w:r>
        <w:t>i t</w:t>
      </w:r>
      <w:r>
        <w:t>ừ</w:t>
      </w:r>
      <w:r>
        <w:t xml:space="preserve"> ph</w:t>
      </w:r>
      <w:r>
        <w:t>ụ</w:t>
      </w:r>
      <w:r>
        <w:t xml:space="preserve"> huynh - Lưu tr</w:t>
      </w:r>
      <w:r>
        <w:t>ữ</w:t>
      </w:r>
      <w:r>
        <w:t xml:space="preserve"> phi</w:t>
      </w:r>
      <w:r>
        <w:t>ế</w:t>
      </w:r>
      <w:r>
        <w:t>u này đ</w:t>
      </w:r>
      <w:r>
        <w:t>ể</w:t>
      </w:r>
      <w:r>
        <w:t xml:space="preserve"> theo dõi</w:t>
      </w:r>
      <w:bookmarkEnd w:id="0"/>
      <w:bookmarkEnd w:id="7"/>
    </w:p>
    <w:sectPr w:rsidR="002627C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CCF31" w14:textId="77777777" w:rsidR="00FA55CB" w:rsidRDefault="00FA55CB" w:rsidP="00D46A39">
      <w:pPr>
        <w:spacing w:line="240" w:lineRule="auto"/>
      </w:pPr>
      <w:r>
        <w:separator/>
      </w:r>
    </w:p>
  </w:endnote>
  <w:endnote w:type="continuationSeparator" w:id="0">
    <w:p w14:paraId="2D496D80" w14:textId="77777777" w:rsidR="00FA55CB" w:rsidRDefault="00FA55CB" w:rsidP="00D46A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38AE4" w14:textId="77777777" w:rsidR="00FA55CB" w:rsidRDefault="00FA55CB" w:rsidP="00D46A39">
      <w:pPr>
        <w:spacing w:line="240" w:lineRule="auto"/>
      </w:pPr>
      <w:r>
        <w:separator/>
      </w:r>
    </w:p>
  </w:footnote>
  <w:footnote w:type="continuationSeparator" w:id="0">
    <w:p w14:paraId="064F6C49" w14:textId="77777777" w:rsidR="00FA55CB" w:rsidRDefault="00FA55CB" w:rsidP="00D46A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C4F91" w14:textId="77777777" w:rsidR="00D46A39" w:rsidRPr="00A33244" w:rsidRDefault="00D46A3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4554EEF" wp14:editId="77C1F7D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2AAFF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C6D92BB" w14:textId="77777777" w:rsidR="00D46A39" w:rsidRDefault="00D46A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40C23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BE16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7C6"/>
    <w:rsid w:val="002627C6"/>
    <w:rsid w:val="00D46A39"/>
    <w:rsid w:val="00FA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07B8723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6A3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6A3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6A3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46A3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46A3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46A3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46A3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46A3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A3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A3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46A3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46A3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6A3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6A3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A3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46A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A3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46A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A39"/>
    <w:rPr>
      <w:rFonts w:ascii="Times New Roman" w:hAnsi="Times New Roman"/>
      <w:szCs w:val="22"/>
    </w:rPr>
  </w:style>
  <w:style w:type="character" w:styleId="Emphasis">
    <w:name w:val="Emphasis"/>
    <w:rsid w:val="00D46A3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46A3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46A3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46A3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46A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2026-01-29T02:58:00Z</dcterms:created>
  <dcterms:modified xsi:type="dcterms:W3CDTF">2026-01-29T02:58:00Z</dcterms:modified>
</cp:coreProperties>
</file>