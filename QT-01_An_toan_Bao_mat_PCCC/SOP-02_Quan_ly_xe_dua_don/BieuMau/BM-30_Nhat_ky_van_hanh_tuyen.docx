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0F5FE" w14:textId="77777777" w:rsidR="00FF263A" w:rsidRDefault="000C555C" w:rsidP="00585804">
      <w:pPr>
        <w:pStyle w:val="Title"/>
      </w:pPr>
      <w:bookmarkStart w:id="0" w:name="bm-30-nhật-ký-vận-hành-tuyến"/>
      <w:r>
        <w:t>BM-30: NH</w:t>
      </w:r>
      <w:r>
        <w:t>Ậ</w:t>
      </w:r>
      <w:r>
        <w:t>T KÝ V</w:t>
      </w:r>
      <w:r>
        <w:t>Ậ</w:t>
      </w:r>
      <w:r>
        <w:t>N HÀNH TUY</w:t>
      </w:r>
      <w:r>
        <w:t>Ế</w:t>
      </w:r>
      <w:r>
        <w:t>N</w:t>
      </w:r>
    </w:p>
    <w:p w14:paraId="12D9DC34" w14:textId="77777777" w:rsidR="00FF263A" w:rsidRDefault="000C555C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QT-01-SOP-02-BM-30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AE182F1" w14:textId="77777777" w:rsidR="00FF263A" w:rsidRDefault="000C555C">
      <w:r>
        <w:pict w14:anchorId="5403798D">
          <v:rect id="_x0000_i1025" style="width:0;height:1.5pt" o:hralign="center" o:hrstd="t" o:hr="t"/>
        </w:pict>
      </w:r>
    </w:p>
    <w:p w14:paraId="48693F67" w14:textId="77777777" w:rsidR="00FF263A" w:rsidRDefault="000C555C">
      <w:pPr>
        <w:pStyle w:val="Heading2"/>
      </w:pPr>
      <w:bookmarkStart w:id="1" w:name="thông-tin-tuyến"/>
      <w:r>
        <w:t>THÔNG TIN TUY</w:t>
      </w:r>
      <w:r>
        <w:t>Ế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157"/>
      </w:tblGrid>
      <w:tr w:rsidR="00FF263A" w14:paraId="3CFBE879" w14:textId="77777777" w:rsidTr="00585804">
        <w:tc>
          <w:tcPr>
            <w:tcW w:w="0" w:type="auto"/>
          </w:tcPr>
          <w:p w14:paraId="08B222D2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4EE81F2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F263A" w14:paraId="775677E4" w14:textId="77777777" w:rsidTr="00585804">
        <w:tc>
          <w:tcPr>
            <w:tcW w:w="0" w:type="auto"/>
          </w:tcPr>
          <w:p w14:paraId="27122F58" w14:textId="77777777" w:rsidR="00FF263A" w:rsidRDefault="000C555C">
            <w:pPr>
              <w:pStyle w:val="Compact"/>
            </w:pPr>
            <w:r>
              <w:t>Mã 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7FAEFE15" w14:textId="77777777" w:rsidR="00FF263A" w:rsidRDefault="00FF263A">
            <w:pPr>
              <w:pStyle w:val="Compact"/>
            </w:pPr>
          </w:p>
        </w:tc>
      </w:tr>
      <w:tr w:rsidR="00FF263A" w14:paraId="1EAC0F47" w14:textId="77777777" w:rsidTr="00585804">
        <w:tc>
          <w:tcPr>
            <w:tcW w:w="0" w:type="auto"/>
          </w:tcPr>
          <w:p w14:paraId="4B42673B" w14:textId="77777777" w:rsidR="00FF263A" w:rsidRDefault="000C555C">
            <w:pPr>
              <w:pStyle w:val="Compact"/>
            </w:pPr>
            <w:r>
              <w:t>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xe</w:t>
            </w:r>
          </w:p>
        </w:tc>
        <w:tc>
          <w:tcPr>
            <w:tcW w:w="0" w:type="auto"/>
          </w:tcPr>
          <w:p w14:paraId="4D7F1095" w14:textId="77777777" w:rsidR="00FF263A" w:rsidRDefault="00FF263A">
            <w:pPr>
              <w:pStyle w:val="Compact"/>
            </w:pPr>
          </w:p>
        </w:tc>
      </w:tr>
      <w:tr w:rsidR="00FF263A" w14:paraId="3B375049" w14:textId="77777777" w:rsidTr="00585804">
        <w:tc>
          <w:tcPr>
            <w:tcW w:w="0" w:type="auto"/>
          </w:tcPr>
          <w:p w14:paraId="49D2E6E4" w14:textId="77777777" w:rsidR="00FF263A" w:rsidRDefault="000C555C">
            <w:pPr>
              <w:pStyle w:val="Compact"/>
            </w:pPr>
            <w:r>
              <w:t>Tài x</w:t>
            </w:r>
            <w:r>
              <w:t>ế</w:t>
            </w:r>
          </w:p>
        </w:tc>
        <w:tc>
          <w:tcPr>
            <w:tcW w:w="0" w:type="auto"/>
          </w:tcPr>
          <w:p w14:paraId="3AF09956" w14:textId="77777777" w:rsidR="00FF263A" w:rsidRDefault="00FF263A">
            <w:pPr>
              <w:pStyle w:val="Compact"/>
            </w:pPr>
          </w:p>
        </w:tc>
      </w:tr>
      <w:tr w:rsidR="00FF263A" w14:paraId="0A89B926" w14:textId="77777777" w:rsidTr="00585804">
        <w:tc>
          <w:tcPr>
            <w:tcW w:w="0" w:type="auto"/>
          </w:tcPr>
          <w:p w14:paraId="540FC467" w14:textId="77777777" w:rsidR="00FF263A" w:rsidRDefault="000C555C">
            <w:pPr>
              <w:pStyle w:val="Compact"/>
            </w:pPr>
            <w:r>
              <w:t>Ngày</w:t>
            </w:r>
          </w:p>
        </w:tc>
        <w:tc>
          <w:tcPr>
            <w:tcW w:w="0" w:type="auto"/>
          </w:tcPr>
          <w:p w14:paraId="7BEE92FC" w14:textId="77777777" w:rsidR="00FF263A" w:rsidRDefault="000C555C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</w:tbl>
    <w:p w14:paraId="609093FC" w14:textId="77777777" w:rsidR="00FF263A" w:rsidRDefault="000C555C">
      <w:pPr>
        <w:pStyle w:val="Heading2"/>
      </w:pPr>
      <w:bookmarkStart w:id="2" w:name="vận-hành-buổi-sáng"/>
      <w:bookmarkEnd w:id="1"/>
      <w:r>
        <w:t>V</w:t>
      </w:r>
      <w:r>
        <w:t>Ậ</w:t>
      </w:r>
      <w:r>
        <w:t>N HÀNH BU</w:t>
      </w:r>
      <w:r>
        <w:t>Ổ</w:t>
      </w:r>
      <w:r>
        <w:t>I SÁNG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994"/>
        <w:gridCol w:w="1037"/>
      </w:tblGrid>
      <w:tr w:rsidR="00FF263A" w14:paraId="24AE907C" w14:textId="77777777" w:rsidTr="00585804">
        <w:tc>
          <w:tcPr>
            <w:tcW w:w="0" w:type="auto"/>
          </w:tcPr>
          <w:p w14:paraId="258A18B2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3DE21897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5D62DFA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F263A" w14:paraId="07B524B1" w14:textId="77777777" w:rsidTr="00585804">
        <w:tc>
          <w:tcPr>
            <w:tcW w:w="0" w:type="auto"/>
          </w:tcPr>
          <w:p w14:paraId="57E9B585" w14:textId="77777777" w:rsidR="00FF263A" w:rsidRDefault="000C555C">
            <w:pPr>
              <w:pStyle w:val="Compact"/>
            </w:pPr>
            <w:r>
              <w:t>Gi</w:t>
            </w:r>
            <w:r>
              <w:t>ờ</w:t>
            </w:r>
            <w:r>
              <w:t xml:space="preserve"> xu</w:t>
            </w:r>
            <w:r>
              <w:t>ấ</w:t>
            </w:r>
            <w:r>
              <w:t>t phát</w:t>
            </w:r>
          </w:p>
        </w:tc>
        <w:tc>
          <w:tcPr>
            <w:tcW w:w="0" w:type="auto"/>
          </w:tcPr>
          <w:p w14:paraId="3BE58C4E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70444FC5" w14:textId="77777777" w:rsidR="00FF263A" w:rsidRDefault="00FF263A">
            <w:pPr>
              <w:pStyle w:val="Compact"/>
            </w:pPr>
          </w:p>
        </w:tc>
      </w:tr>
      <w:tr w:rsidR="00FF263A" w14:paraId="5B29C3EA" w14:textId="77777777" w:rsidTr="00585804">
        <w:tc>
          <w:tcPr>
            <w:tcW w:w="0" w:type="auto"/>
          </w:tcPr>
          <w:p w14:paraId="4B4D51F9" w14:textId="77777777" w:rsidR="00FF263A" w:rsidRDefault="000C555C">
            <w:pPr>
              <w:pStyle w:val="Compact"/>
            </w:pPr>
            <w:r>
              <w:t>Đi</w:t>
            </w:r>
            <w:r>
              <w:t>ể</w:t>
            </w:r>
            <w:r>
              <w:t>m đón 1</w:t>
            </w:r>
          </w:p>
        </w:tc>
        <w:tc>
          <w:tcPr>
            <w:tcW w:w="0" w:type="auto"/>
          </w:tcPr>
          <w:p w14:paraId="704E95B8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11D2B300" w14:textId="77777777" w:rsidR="00FF263A" w:rsidRDefault="00FF263A">
            <w:pPr>
              <w:pStyle w:val="Compact"/>
            </w:pPr>
          </w:p>
        </w:tc>
      </w:tr>
      <w:tr w:rsidR="00FF263A" w14:paraId="16D982AB" w14:textId="77777777" w:rsidTr="00585804">
        <w:tc>
          <w:tcPr>
            <w:tcW w:w="0" w:type="auto"/>
          </w:tcPr>
          <w:p w14:paraId="6C4DDBB2" w14:textId="77777777" w:rsidR="00FF263A" w:rsidRDefault="000C555C">
            <w:pPr>
              <w:pStyle w:val="Compact"/>
            </w:pPr>
            <w:r>
              <w:t>Đi</w:t>
            </w:r>
            <w:r>
              <w:t>ể</w:t>
            </w:r>
            <w:r>
              <w:t>m đón 2</w:t>
            </w:r>
          </w:p>
        </w:tc>
        <w:tc>
          <w:tcPr>
            <w:tcW w:w="0" w:type="auto"/>
          </w:tcPr>
          <w:p w14:paraId="01F226E4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41CAA99B" w14:textId="77777777" w:rsidR="00FF263A" w:rsidRDefault="00FF263A">
            <w:pPr>
              <w:pStyle w:val="Compact"/>
            </w:pPr>
          </w:p>
        </w:tc>
      </w:tr>
      <w:tr w:rsidR="00FF263A" w14:paraId="4DAD86D5" w14:textId="77777777" w:rsidTr="00585804">
        <w:tc>
          <w:tcPr>
            <w:tcW w:w="0" w:type="auto"/>
          </w:tcPr>
          <w:p w14:paraId="31769F0E" w14:textId="77777777" w:rsidR="00FF263A" w:rsidRDefault="000C555C">
            <w:pPr>
              <w:pStyle w:val="Compact"/>
            </w:pPr>
            <w:r>
              <w:t>Đi</w:t>
            </w:r>
            <w:r>
              <w:t>ể</w:t>
            </w:r>
            <w:r>
              <w:t>m đón 3</w:t>
            </w:r>
          </w:p>
        </w:tc>
        <w:tc>
          <w:tcPr>
            <w:tcW w:w="0" w:type="auto"/>
          </w:tcPr>
          <w:p w14:paraId="2EC0BA1F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32B10F87" w14:textId="77777777" w:rsidR="00FF263A" w:rsidRDefault="00FF263A">
            <w:pPr>
              <w:pStyle w:val="Compact"/>
            </w:pPr>
          </w:p>
        </w:tc>
      </w:tr>
      <w:tr w:rsidR="00FF263A" w14:paraId="1D20650B" w14:textId="77777777" w:rsidTr="00585804">
        <w:tc>
          <w:tcPr>
            <w:tcW w:w="0" w:type="auto"/>
          </w:tcPr>
          <w:p w14:paraId="151A7C96" w14:textId="77777777" w:rsidR="00FF263A" w:rsidRDefault="000C555C">
            <w:pPr>
              <w:pStyle w:val="Compact"/>
            </w:pPr>
            <w:r>
              <w:t>Đi</w:t>
            </w:r>
            <w:r>
              <w:t>ể</w:t>
            </w:r>
            <w:r>
              <w:t>m đón 4</w:t>
            </w:r>
          </w:p>
        </w:tc>
        <w:tc>
          <w:tcPr>
            <w:tcW w:w="0" w:type="auto"/>
          </w:tcPr>
          <w:p w14:paraId="342A4CDA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55D3102D" w14:textId="77777777" w:rsidR="00FF263A" w:rsidRDefault="00FF263A">
            <w:pPr>
              <w:pStyle w:val="Compact"/>
            </w:pPr>
          </w:p>
        </w:tc>
      </w:tr>
      <w:tr w:rsidR="00FF263A" w14:paraId="79543841" w14:textId="77777777" w:rsidTr="00585804">
        <w:tc>
          <w:tcPr>
            <w:tcW w:w="0" w:type="auto"/>
          </w:tcPr>
          <w:p w14:paraId="7ED1108A" w14:textId="77777777" w:rsidR="00FF263A" w:rsidRDefault="000C555C">
            <w:pPr>
              <w:pStyle w:val="Compact"/>
            </w:pPr>
            <w:r>
              <w:t>Đi</w:t>
            </w:r>
            <w:r>
              <w:t>ể</w:t>
            </w:r>
            <w:r>
              <w:t>m đón 5</w:t>
            </w:r>
          </w:p>
        </w:tc>
        <w:tc>
          <w:tcPr>
            <w:tcW w:w="0" w:type="auto"/>
          </w:tcPr>
          <w:p w14:paraId="35746B28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4E3F9C19" w14:textId="77777777" w:rsidR="00FF263A" w:rsidRDefault="00FF263A">
            <w:pPr>
              <w:pStyle w:val="Compact"/>
            </w:pPr>
          </w:p>
        </w:tc>
      </w:tr>
      <w:tr w:rsidR="00FF263A" w14:paraId="5773C3E6" w14:textId="77777777" w:rsidTr="00585804">
        <w:tc>
          <w:tcPr>
            <w:tcW w:w="0" w:type="auto"/>
          </w:tcPr>
          <w:p w14:paraId="2EFF1943" w14:textId="77777777" w:rsidR="00FF263A" w:rsidRDefault="000C555C">
            <w:pPr>
              <w:pStyle w:val="Compact"/>
            </w:pPr>
            <w:r>
              <w:t>Đ</w:t>
            </w:r>
            <w:r>
              <w:t>ế</w:t>
            </w:r>
            <w:r>
              <w:t>n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0B78FEBA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3BD0E1D0" w14:textId="77777777" w:rsidR="00FF263A" w:rsidRDefault="00FF263A">
            <w:pPr>
              <w:pStyle w:val="Compact"/>
            </w:pPr>
          </w:p>
        </w:tc>
      </w:tr>
    </w:tbl>
    <w:p w14:paraId="0F2F3882" w14:textId="77777777" w:rsidR="00FF263A" w:rsidRDefault="000C555C">
      <w:pPr>
        <w:pStyle w:val="Heading2"/>
      </w:pPr>
      <w:bookmarkStart w:id="3" w:name="vận-hành-buổi-chiều"/>
      <w:bookmarkEnd w:id="2"/>
      <w:r>
        <w:t>V</w:t>
      </w:r>
      <w:r>
        <w:t>Ậ</w:t>
      </w:r>
      <w:r>
        <w:t>N HÀNH BU</w:t>
      </w:r>
      <w:r>
        <w:t>Ổ</w:t>
      </w:r>
      <w:r>
        <w:t>I CHI</w:t>
      </w:r>
      <w:r>
        <w:t>Ề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994"/>
        <w:gridCol w:w="1037"/>
      </w:tblGrid>
      <w:tr w:rsidR="00FF263A" w14:paraId="4749CC7D" w14:textId="77777777" w:rsidTr="00585804">
        <w:tc>
          <w:tcPr>
            <w:tcW w:w="0" w:type="auto"/>
          </w:tcPr>
          <w:p w14:paraId="2197808F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4C2BC3AB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5FE492B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FF263A" w14:paraId="00EA627B" w14:textId="77777777" w:rsidTr="00585804">
        <w:tc>
          <w:tcPr>
            <w:tcW w:w="0" w:type="auto"/>
          </w:tcPr>
          <w:p w14:paraId="7536B764" w14:textId="77777777" w:rsidR="00FF263A" w:rsidRDefault="000C555C">
            <w:pPr>
              <w:pStyle w:val="Compact"/>
            </w:pPr>
            <w:r>
              <w:t>Gi</w:t>
            </w:r>
            <w:r>
              <w:t>ờ</w:t>
            </w:r>
            <w:r>
              <w:t xml:space="preserve"> xu</w:t>
            </w:r>
            <w:r>
              <w:t>ấ</w:t>
            </w:r>
            <w:r>
              <w:t>t phát</w:t>
            </w:r>
          </w:p>
        </w:tc>
        <w:tc>
          <w:tcPr>
            <w:tcW w:w="0" w:type="auto"/>
          </w:tcPr>
          <w:p w14:paraId="4F266B51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0FEFE329" w14:textId="77777777" w:rsidR="00FF263A" w:rsidRDefault="00FF263A">
            <w:pPr>
              <w:pStyle w:val="Compact"/>
            </w:pPr>
          </w:p>
        </w:tc>
      </w:tr>
      <w:tr w:rsidR="00FF263A" w14:paraId="44DCA790" w14:textId="77777777" w:rsidTr="00585804">
        <w:tc>
          <w:tcPr>
            <w:tcW w:w="0" w:type="auto"/>
          </w:tcPr>
          <w:p w14:paraId="3AD0C035" w14:textId="77777777" w:rsidR="00FF263A" w:rsidRDefault="000C555C">
            <w:pPr>
              <w:pStyle w:val="Compact"/>
            </w:pPr>
            <w:r>
              <w:t>Đi</w:t>
            </w:r>
            <w:r>
              <w:t>ể</w:t>
            </w:r>
            <w:r>
              <w:t>m giao 1</w:t>
            </w:r>
          </w:p>
        </w:tc>
        <w:tc>
          <w:tcPr>
            <w:tcW w:w="0" w:type="auto"/>
          </w:tcPr>
          <w:p w14:paraId="756A7B95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1113EFA1" w14:textId="77777777" w:rsidR="00FF263A" w:rsidRDefault="00FF263A">
            <w:pPr>
              <w:pStyle w:val="Compact"/>
            </w:pPr>
          </w:p>
        </w:tc>
      </w:tr>
      <w:tr w:rsidR="00FF263A" w14:paraId="570CBA4D" w14:textId="77777777" w:rsidTr="00585804">
        <w:tc>
          <w:tcPr>
            <w:tcW w:w="0" w:type="auto"/>
          </w:tcPr>
          <w:p w14:paraId="6015225E" w14:textId="77777777" w:rsidR="00FF263A" w:rsidRDefault="000C555C">
            <w:pPr>
              <w:pStyle w:val="Compact"/>
            </w:pPr>
            <w:r>
              <w:lastRenderedPageBreak/>
              <w:t>Đi</w:t>
            </w:r>
            <w:r>
              <w:t>ể</w:t>
            </w:r>
            <w:r>
              <w:t>m giao 2</w:t>
            </w:r>
          </w:p>
        </w:tc>
        <w:tc>
          <w:tcPr>
            <w:tcW w:w="0" w:type="auto"/>
          </w:tcPr>
          <w:p w14:paraId="25D44EEF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5CE4F80C" w14:textId="77777777" w:rsidR="00FF263A" w:rsidRDefault="00FF263A">
            <w:pPr>
              <w:pStyle w:val="Compact"/>
            </w:pPr>
          </w:p>
        </w:tc>
      </w:tr>
      <w:tr w:rsidR="00FF263A" w14:paraId="21765C26" w14:textId="77777777" w:rsidTr="00585804">
        <w:tc>
          <w:tcPr>
            <w:tcW w:w="0" w:type="auto"/>
          </w:tcPr>
          <w:p w14:paraId="1E5402ED" w14:textId="77777777" w:rsidR="00FF263A" w:rsidRDefault="000C555C">
            <w:pPr>
              <w:pStyle w:val="Compact"/>
            </w:pPr>
            <w:r>
              <w:t>Đi</w:t>
            </w:r>
            <w:r>
              <w:t>ể</w:t>
            </w:r>
            <w:r>
              <w:t>m giao 3</w:t>
            </w:r>
          </w:p>
        </w:tc>
        <w:tc>
          <w:tcPr>
            <w:tcW w:w="0" w:type="auto"/>
          </w:tcPr>
          <w:p w14:paraId="1801079B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7A8D800D" w14:textId="77777777" w:rsidR="00FF263A" w:rsidRDefault="00FF263A">
            <w:pPr>
              <w:pStyle w:val="Compact"/>
            </w:pPr>
          </w:p>
        </w:tc>
      </w:tr>
      <w:tr w:rsidR="00FF263A" w14:paraId="4AB20D4A" w14:textId="77777777" w:rsidTr="00585804">
        <w:tc>
          <w:tcPr>
            <w:tcW w:w="0" w:type="auto"/>
          </w:tcPr>
          <w:p w14:paraId="54B9E729" w14:textId="77777777" w:rsidR="00FF263A" w:rsidRDefault="000C555C">
            <w:pPr>
              <w:pStyle w:val="Compact"/>
            </w:pPr>
            <w:r>
              <w:t>Đi</w:t>
            </w:r>
            <w:r>
              <w:t>ể</w:t>
            </w:r>
            <w:r>
              <w:t>m giao 4</w:t>
            </w:r>
          </w:p>
        </w:tc>
        <w:tc>
          <w:tcPr>
            <w:tcW w:w="0" w:type="auto"/>
          </w:tcPr>
          <w:p w14:paraId="7AE5E310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6044CE7A" w14:textId="77777777" w:rsidR="00FF263A" w:rsidRDefault="00FF263A">
            <w:pPr>
              <w:pStyle w:val="Compact"/>
            </w:pPr>
          </w:p>
        </w:tc>
      </w:tr>
      <w:tr w:rsidR="00FF263A" w14:paraId="7545A539" w14:textId="77777777" w:rsidTr="00585804">
        <w:tc>
          <w:tcPr>
            <w:tcW w:w="0" w:type="auto"/>
          </w:tcPr>
          <w:p w14:paraId="2BB4AA19" w14:textId="77777777" w:rsidR="00FF263A" w:rsidRDefault="000C555C">
            <w:pPr>
              <w:pStyle w:val="Compact"/>
            </w:pPr>
            <w:r>
              <w:t>Đi</w:t>
            </w:r>
            <w:r>
              <w:t>ể</w:t>
            </w:r>
            <w:r>
              <w:t>m giao 5</w:t>
            </w:r>
          </w:p>
        </w:tc>
        <w:tc>
          <w:tcPr>
            <w:tcW w:w="0" w:type="auto"/>
          </w:tcPr>
          <w:p w14:paraId="4CEE4F3B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6D627594" w14:textId="77777777" w:rsidR="00FF263A" w:rsidRDefault="00FF263A">
            <w:pPr>
              <w:pStyle w:val="Compact"/>
            </w:pPr>
          </w:p>
        </w:tc>
      </w:tr>
      <w:tr w:rsidR="00FF263A" w14:paraId="16834B4B" w14:textId="77777777" w:rsidTr="00585804">
        <w:tc>
          <w:tcPr>
            <w:tcW w:w="0" w:type="auto"/>
          </w:tcPr>
          <w:p w14:paraId="0BE082A8" w14:textId="77777777" w:rsidR="00FF263A" w:rsidRDefault="000C555C">
            <w:pPr>
              <w:pStyle w:val="Compact"/>
            </w:pPr>
            <w:r>
              <w:t>V</w:t>
            </w:r>
            <w:r>
              <w:t>ề</w:t>
            </w:r>
            <w:r>
              <w:t xml:space="preserve">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3F011FC1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292BF5D9" w14:textId="77777777" w:rsidR="00FF263A" w:rsidRDefault="00FF263A">
            <w:pPr>
              <w:pStyle w:val="Compact"/>
            </w:pPr>
          </w:p>
        </w:tc>
      </w:tr>
    </w:tbl>
    <w:p w14:paraId="45EC3E55" w14:textId="77777777" w:rsidR="00FF263A" w:rsidRDefault="000C555C">
      <w:pPr>
        <w:pStyle w:val="Heading2"/>
      </w:pPr>
      <w:bookmarkStart w:id="4" w:name="sự-cố-và-xử-lý"/>
      <w:bookmarkEnd w:id="3"/>
      <w:r>
        <w:t>S</w:t>
      </w:r>
      <w:r>
        <w:t>Ự</w:t>
      </w:r>
      <w:r>
        <w:t xml:space="preserve"> C</w:t>
      </w:r>
      <w:r>
        <w:t>Ố</w:t>
      </w:r>
      <w:r>
        <w:t xml:space="preserve"> VÀ X</w:t>
      </w:r>
      <w:r>
        <w:t>Ử</w:t>
      </w:r>
      <w:r>
        <w:t xml:space="preserve">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781"/>
        <w:gridCol w:w="1321"/>
        <w:gridCol w:w="1037"/>
      </w:tblGrid>
      <w:tr w:rsidR="00FF263A" w14:paraId="1AB2F608" w14:textId="77777777" w:rsidTr="00585804">
        <w:tc>
          <w:tcPr>
            <w:tcW w:w="0" w:type="auto"/>
          </w:tcPr>
          <w:p w14:paraId="132024AA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532B42CE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3DAEC9C1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Cách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0" w:type="auto"/>
          </w:tcPr>
          <w:p w14:paraId="757EC0AF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FF263A" w14:paraId="33651C48" w14:textId="77777777" w:rsidTr="00585804">
        <w:tc>
          <w:tcPr>
            <w:tcW w:w="0" w:type="auto"/>
          </w:tcPr>
          <w:p w14:paraId="5E955F81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237DC676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2B33543E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6B338AEA" w14:textId="77777777" w:rsidR="00FF263A" w:rsidRDefault="00FF263A">
            <w:pPr>
              <w:pStyle w:val="Compact"/>
            </w:pPr>
          </w:p>
        </w:tc>
      </w:tr>
      <w:tr w:rsidR="00FF263A" w14:paraId="44C0E3FF" w14:textId="77777777" w:rsidTr="00585804">
        <w:tc>
          <w:tcPr>
            <w:tcW w:w="0" w:type="auto"/>
          </w:tcPr>
          <w:p w14:paraId="48FAD7F0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5A3AED99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21B9F780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7658B912" w14:textId="77777777" w:rsidR="00FF263A" w:rsidRDefault="00FF263A">
            <w:pPr>
              <w:pStyle w:val="Compact"/>
            </w:pPr>
          </w:p>
        </w:tc>
      </w:tr>
      <w:tr w:rsidR="00FF263A" w14:paraId="51EDCDF3" w14:textId="77777777" w:rsidTr="00585804">
        <w:tc>
          <w:tcPr>
            <w:tcW w:w="0" w:type="auto"/>
          </w:tcPr>
          <w:p w14:paraId="36F77C3D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4F65F864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15F6F211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3DB13292" w14:textId="77777777" w:rsidR="00FF263A" w:rsidRDefault="00FF263A">
            <w:pPr>
              <w:pStyle w:val="Compact"/>
            </w:pPr>
          </w:p>
        </w:tc>
      </w:tr>
    </w:tbl>
    <w:p w14:paraId="2B02C4FC" w14:textId="77777777" w:rsidR="00FF263A" w:rsidRDefault="000C555C">
      <w:pPr>
        <w:pStyle w:val="Heading2"/>
      </w:pPr>
      <w:bookmarkStart w:id="5" w:name="phản-hồi-phụ-huynh"/>
      <w:bookmarkEnd w:id="4"/>
      <w:r>
        <w:t>PH</w:t>
      </w:r>
      <w:r>
        <w:t>Ả</w:t>
      </w:r>
      <w:r>
        <w:t>N H</w:t>
      </w:r>
      <w:r>
        <w:t>Ồ</w:t>
      </w:r>
      <w:r>
        <w:t>I PH</w:t>
      </w:r>
      <w:r>
        <w:t>Ụ</w:t>
      </w:r>
      <w: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157"/>
        <w:gridCol w:w="781"/>
      </w:tblGrid>
      <w:tr w:rsidR="00FF263A" w14:paraId="12601BF0" w14:textId="77777777" w:rsidTr="00585804">
        <w:tc>
          <w:tcPr>
            <w:tcW w:w="0" w:type="auto"/>
          </w:tcPr>
          <w:p w14:paraId="244BCBFE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0ADD9DF4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73014279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FF263A" w14:paraId="29DD4511" w14:textId="77777777" w:rsidTr="00585804">
        <w:tc>
          <w:tcPr>
            <w:tcW w:w="0" w:type="auto"/>
          </w:tcPr>
          <w:p w14:paraId="0C1C82F5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3CD8B065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5FF3DFCA" w14:textId="77777777" w:rsidR="00FF263A" w:rsidRDefault="00FF263A">
            <w:pPr>
              <w:pStyle w:val="Compact"/>
            </w:pPr>
          </w:p>
        </w:tc>
      </w:tr>
      <w:tr w:rsidR="00FF263A" w14:paraId="0C6960D2" w14:textId="77777777" w:rsidTr="00585804">
        <w:tc>
          <w:tcPr>
            <w:tcW w:w="0" w:type="auto"/>
          </w:tcPr>
          <w:p w14:paraId="28AF5A3E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6A25D7C9" w14:textId="77777777" w:rsidR="00FF263A" w:rsidRDefault="00FF263A">
            <w:pPr>
              <w:pStyle w:val="Compact"/>
            </w:pPr>
          </w:p>
        </w:tc>
        <w:tc>
          <w:tcPr>
            <w:tcW w:w="0" w:type="auto"/>
          </w:tcPr>
          <w:p w14:paraId="48D41D00" w14:textId="77777777" w:rsidR="00FF263A" w:rsidRDefault="00FF263A">
            <w:pPr>
              <w:pStyle w:val="Compact"/>
            </w:pPr>
          </w:p>
        </w:tc>
      </w:tr>
    </w:tbl>
    <w:p w14:paraId="41B40745" w14:textId="77777777" w:rsidR="00FF263A" w:rsidRDefault="000C555C">
      <w:pPr>
        <w:pStyle w:val="Heading2"/>
      </w:pPr>
      <w:bookmarkStart w:id="6" w:name="tổng-kết-ngày"/>
      <w:bookmarkEnd w:id="5"/>
      <w:r>
        <w:t>T</w:t>
      </w:r>
      <w:r>
        <w:t>Ổ</w:t>
      </w:r>
      <w:r>
        <w:t>NG K</w:t>
      </w:r>
      <w:r>
        <w:t>Ế</w:t>
      </w:r>
      <w:r>
        <w:t>T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1037"/>
      </w:tblGrid>
      <w:tr w:rsidR="00FF263A" w14:paraId="648BCA43" w14:textId="77777777" w:rsidTr="00585804">
        <w:tc>
          <w:tcPr>
            <w:tcW w:w="0" w:type="auto"/>
          </w:tcPr>
          <w:p w14:paraId="3287B7A3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1B9CAC54" w14:textId="77777777" w:rsidR="00FF263A" w:rsidRDefault="000C555C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FF263A" w14:paraId="53EE651E" w14:textId="77777777" w:rsidTr="00585804">
        <w:tc>
          <w:tcPr>
            <w:tcW w:w="0" w:type="auto"/>
          </w:tcPr>
          <w:p w14:paraId="61DB4B92" w14:textId="77777777" w:rsidR="00FF263A" w:rsidRDefault="000C555C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sinh đón sáng</w:t>
            </w:r>
          </w:p>
        </w:tc>
        <w:tc>
          <w:tcPr>
            <w:tcW w:w="0" w:type="auto"/>
          </w:tcPr>
          <w:p w14:paraId="34EF1B13" w14:textId="77777777" w:rsidR="00FF263A" w:rsidRDefault="00FF263A">
            <w:pPr>
              <w:pStyle w:val="Compact"/>
            </w:pPr>
          </w:p>
        </w:tc>
      </w:tr>
      <w:tr w:rsidR="00FF263A" w14:paraId="3AEC86EE" w14:textId="77777777" w:rsidTr="00585804">
        <w:tc>
          <w:tcPr>
            <w:tcW w:w="0" w:type="auto"/>
          </w:tcPr>
          <w:p w14:paraId="7BAA1918" w14:textId="77777777" w:rsidR="00FF263A" w:rsidRDefault="000C555C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sinh đưa chi</w:t>
            </w:r>
            <w:r>
              <w:t>ề</w:t>
            </w:r>
            <w:r>
              <w:t>u</w:t>
            </w:r>
          </w:p>
        </w:tc>
        <w:tc>
          <w:tcPr>
            <w:tcW w:w="0" w:type="auto"/>
          </w:tcPr>
          <w:p w14:paraId="4791AED2" w14:textId="77777777" w:rsidR="00FF263A" w:rsidRDefault="00FF263A">
            <w:pPr>
              <w:pStyle w:val="Compact"/>
            </w:pPr>
          </w:p>
        </w:tc>
      </w:tr>
      <w:tr w:rsidR="00FF263A" w14:paraId="5193A900" w14:textId="77777777" w:rsidTr="00585804">
        <w:tc>
          <w:tcPr>
            <w:tcW w:w="0" w:type="auto"/>
          </w:tcPr>
          <w:p w14:paraId="1F012DBB" w14:textId="77777777" w:rsidR="00FF263A" w:rsidRDefault="000C555C">
            <w:pPr>
              <w:pStyle w:val="Compact"/>
            </w:pPr>
            <w:r>
              <w:t>Th</w:t>
            </w:r>
            <w:r>
              <w:t>ờ</w:t>
            </w:r>
            <w:r>
              <w:t>i gian trung bình</w:t>
            </w:r>
          </w:p>
        </w:tc>
        <w:tc>
          <w:tcPr>
            <w:tcW w:w="0" w:type="auto"/>
          </w:tcPr>
          <w:p w14:paraId="0B442D89" w14:textId="77777777" w:rsidR="00FF263A" w:rsidRDefault="00FF263A">
            <w:pPr>
              <w:pStyle w:val="Compact"/>
            </w:pPr>
          </w:p>
        </w:tc>
      </w:tr>
      <w:tr w:rsidR="00FF263A" w14:paraId="6F6020FF" w14:textId="77777777" w:rsidTr="00585804">
        <w:tc>
          <w:tcPr>
            <w:tcW w:w="0" w:type="auto"/>
          </w:tcPr>
          <w:p w14:paraId="28C742BD" w14:textId="77777777" w:rsidR="00FF263A" w:rsidRDefault="000C555C">
            <w:pPr>
              <w:pStyle w:val="Compact"/>
            </w:pPr>
            <w:r>
              <w:t>S</w:t>
            </w:r>
            <w:r>
              <w:t>ố</w:t>
            </w:r>
            <w:r>
              <w:t xml:space="preserve">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0" w:type="auto"/>
          </w:tcPr>
          <w:p w14:paraId="7F58090C" w14:textId="77777777" w:rsidR="00FF263A" w:rsidRDefault="00FF263A">
            <w:pPr>
              <w:pStyle w:val="Compact"/>
            </w:pPr>
          </w:p>
        </w:tc>
      </w:tr>
      <w:tr w:rsidR="00FF263A" w14:paraId="6027E6F1" w14:textId="77777777" w:rsidTr="00585804">
        <w:tc>
          <w:tcPr>
            <w:tcW w:w="0" w:type="auto"/>
          </w:tcPr>
          <w:p w14:paraId="55DEB86B" w14:textId="77777777" w:rsidR="00FF263A" w:rsidRDefault="000C555C">
            <w:pPr>
              <w:pStyle w:val="Compact"/>
            </w:pPr>
            <w:r>
              <w:t>Đánh giá chung</w:t>
            </w:r>
          </w:p>
        </w:tc>
        <w:tc>
          <w:tcPr>
            <w:tcW w:w="0" w:type="auto"/>
          </w:tcPr>
          <w:p w14:paraId="5C55BC5B" w14:textId="77777777" w:rsidR="00FF263A" w:rsidRDefault="00FF263A">
            <w:pPr>
              <w:pStyle w:val="Compact"/>
            </w:pPr>
          </w:p>
        </w:tc>
      </w:tr>
    </w:tbl>
    <w:p w14:paraId="75D39D5D" w14:textId="77777777" w:rsidR="00FF263A" w:rsidRDefault="000C555C">
      <w:r>
        <w:pict w14:anchorId="245AF72F">
          <v:rect id="_x0000_i1026" style="width:0;height:1.5pt" o:hralign="center" o:hrstd="t" o:hr="t"/>
        </w:pict>
      </w:r>
    </w:p>
    <w:p w14:paraId="5248F59D" w14:textId="77777777" w:rsidR="00FF263A" w:rsidRDefault="000C555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tài x</w:t>
      </w:r>
      <w:r>
        <w:rPr>
          <w:b/>
          <w:bCs/>
        </w:rPr>
        <w:t>ế</w:t>
      </w:r>
      <w:r>
        <w:rPr>
          <w:b/>
          <w:bCs/>
        </w:rPr>
        <w:t>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NV h</w:t>
      </w:r>
      <w:r>
        <w:rPr>
          <w:b/>
          <w:bCs/>
          <w:i/>
          <w:iCs/>
        </w:rPr>
        <w:t>ỗ</w:t>
      </w:r>
      <w:r>
        <w:rPr>
          <w:b/>
          <w:bCs/>
          <w:i/>
          <w:iCs/>
        </w:rPr>
        <w:t xml:space="preserve"> tr</w:t>
      </w:r>
      <w:r>
        <w:rPr>
          <w:b/>
          <w:bCs/>
          <w:i/>
          <w:iCs/>
        </w:rPr>
        <w:t>ợ</w:t>
      </w:r>
      <w:r>
        <w:rPr>
          <w:b/>
          <w:bCs/>
          <w:i/>
          <w:iCs/>
        </w:rPr>
        <w:t>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6"/>
    </w:p>
    <w:sectPr w:rsidR="00FF263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5CDAB" w14:textId="77777777" w:rsidR="000C555C" w:rsidRDefault="000C555C" w:rsidP="00585804">
      <w:pPr>
        <w:spacing w:line="240" w:lineRule="auto"/>
      </w:pPr>
      <w:r>
        <w:separator/>
      </w:r>
    </w:p>
  </w:endnote>
  <w:endnote w:type="continuationSeparator" w:id="0">
    <w:p w14:paraId="3A12EE2E" w14:textId="77777777" w:rsidR="000C555C" w:rsidRDefault="000C555C" w:rsidP="005858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5F8D1" w14:textId="77777777" w:rsidR="000C555C" w:rsidRDefault="000C555C" w:rsidP="00585804">
      <w:pPr>
        <w:spacing w:line="240" w:lineRule="auto"/>
      </w:pPr>
      <w:r>
        <w:separator/>
      </w:r>
    </w:p>
  </w:footnote>
  <w:footnote w:type="continuationSeparator" w:id="0">
    <w:p w14:paraId="4752DFE0" w14:textId="77777777" w:rsidR="000C555C" w:rsidRDefault="000C555C" w:rsidP="005858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0F50" w14:textId="77777777" w:rsidR="00585804" w:rsidRPr="00A33244" w:rsidRDefault="00585804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C011CA5" wp14:editId="61B4C2B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80CC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AF097F9" w14:textId="77777777" w:rsidR="00585804" w:rsidRDefault="005858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3D472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63A"/>
    <w:rsid w:val="000C555C"/>
    <w:rsid w:val="00585804"/>
    <w:rsid w:val="00FF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C88250C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580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580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580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580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8580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8580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8580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8580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80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80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8580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8580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8580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580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80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858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80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858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804"/>
    <w:rPr>
      <w:rFonts w:ascii="Times New Roman" w:hAnsi="Times New Roman"/>
      <w:szCs w:val="22"/>
    </w:rPr>
  </w:style>
  <w:style w:type="character" w:styleId="Emphasis">
    <w:name w:val="Emphasis"/>
    <w:rsid w:val="0058580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8580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8580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8580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8580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2026-01-29T02:44:00Z</dcterms:created>
  <dcterms:modified xsi:type="dcterms:W3CDTF">2026-01-29T02:44:00Z</dcterms:modified>
</cp:coreProperties>
</file>