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8A6B8" w14:textId="77777777" w:rsidR="00DA72C8" w:rsidRDefault="00D0113B" w:rsidP="00FB5F6F">
      <w:pPr>
        <w:pStyle w:val="Title"/>
      </w:pPr>
      <w:bookmarkStart w:id="0" w:name="bm-29-lịch-xe-hàng-ngày"/>
      <w:r>
        <w:t>BM-29: L</w:t>
      </w:r>
      <w:r>
        <w:t>Ị</w:t>
      </w:r>
      <w:r>
        <w:t>CH XE HÀNG NGÀY</w:t>
      </w:r>
    </w:p>
    <w:p w14:paraId="39A0A0E8" w14:textId="77777777" w:rsidR="00DA72C8" w:rsidRDefault="00D0113B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QT-01-SOP-02-BM-29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6249C9BB" w14:textId="77777777" w:rsidR="00DA72C8" w:rsidRDefault="00D0113B">
      <w:r>
        <w:pict w14:anchorId="379A0625">
          <v:rect id="_x0000_i1025" style="width:0;height:1.5pt" o:hralign="center" o:hrstd="t" o:hr="t"/>
        </w:pict>
      </w:r>
    </w:p>
    <w:p w14:paraId="43CD08E3" w14:textId="77777777" w:rsidR="00DA72C8" w:rsidRDefault="00D0113B">
      <w:pPr>
        <w:pStyle w:val="Heading2"/>
      </w:pPr>
      <w:bookmarkStart w:id="1" w:name="thông-tin-ngày"/>
      <w:r>
        <w:t>THÔNG TIN NGÀY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DA72C8" w14:paraId="48C96533" w14:textId="77777777" w:rsidTr="00FB5F6F">
        <w:tc>
          <w:tcPr>
            <w:tcW w:w="0" w:type="auto"/>
          </w:tcPr>
          <w:p w14:paraId="2BDAD345" w14:textId="77777777" w:rsidR="00DA72C8" w:rsidRDefault="00D0113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4E7B9A3" w14:textId="77777777" w:rsidR="00DA72C8" w:rsidRDefault="00D0113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DA72C8" w14:paraId="24A60A08" w14:textId="77777777" w:rsidTr="00FB5F6F">
        <w:tc>
          <w:tcPr>
            <w:tcW w:w="0" w:type="auto"/>
          </w:tcPr>
          <w:p w14:paraId="713C3E33" w14:textId="77777777" w:rsidR="00DA72C8" w:rsidRDefault="00D0113B">
            <w:pPr>
              <w:pStyle w:val="Compact"/>
            </w:pPr>
            <w:r>
              <w:t>Ngày</w:t>
            </w:r>
          </w:p>
        </w:tc>
        <w:tc>
          <w:tcPr>
            <w:tcW w:w="0" w:type="auto"/>
          </w:tcPr>
          <w:p w14:paraId="2F2B2137" w14:textId="77777777" w:rsidR="00DA72C8" w:rsidRDefault="00D0113B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DA72C8" w14:paraId="73D89680" w14:textId="77777777" w:rsidTr="00FB5F6F">
        <w:tc>
          <w:tcPr>
            <w:tcW w:w="0" w:type="auto"/>
          </w:tcPr>
          <w:p w14:paraId="10DBA096" w14:textId="77777777" w:rsidR="00DA72C8" w:rsidRDefault="00D0113B">
            <w:pPr>
              <w:pStyle w:val="Compact"/>
            </w:pPr>
            <w:r>
              <w:t>Th</w:t>
            </w:r>
            <w:r>
              <w:t>ứ</w:t>
            </w:r>
          </w:p>
        </w:tc>
        <w:tc>
          <w:tcPr>
            <w:tcW w:w="0" w:type="auto"/>
          </w:tcPr>
          <w:p w14:paraId="54AC5F80" w14:textId="77777777" w:rsidR="00DA72C8" w:rsidRDefault="00DA72C8">
            <w:pPr>
              <w:pStyle w:val="Compact"/>
            </w:pPr>
          </w:p>
        </w:tc>
      </w:tr>
      <w:tr w:rsidR="00DA72C8" w14:paraId="1E667A62" w14:textId="77777777" w:rsidTr="00FB5F6F">
        <w:tc>
          <w:tcPr>
            <w:tcW w:w="0" w:type="auto"/>
          </w:tcPr>
          <w:p w14:paraId="5712A702" w14:textId="77777777" w:rsidR="00DA72C8" w:rsidRDefault="00D0113B">
            <w:pPr>
              <w:pStyle w:val="Compact"/>
            </w:pPr>
            <w:r>
              <w:t>Th</w:t>
            </w:r>
            <w:r>
              <w:t>ờ</w:t>
            </w:r>
            <w:r>
              <w:t>i ti</w:t>
            </w:r>
            <w:r>
              <w:t>ế</w:t>
            </w:r>
            <w:r>
              <w:t>t</w:t>
            </w:r>
          </w:p>
        </w:tc>
        <w:tc>
          <w:tcPr>
            <w:tcW w:w="0" w:type="auto"/>
          </w:tcPr>
          <w:p w14:paraId="019DD0F8" w14:textId="77777777" w:rsidR="00DA72C8" w:rsidRDefault="00DA72C8">
            <w:pPr>
              <w:pStyle w:val="Compact"/>
            </w:pPr>
          </w:p>
        </w:tc>
      </w:tr>
    </w:tbl>
    <w:p w14:paraId="5C71D599" w14:textId="77777777" w:rsidR="00DA72C8" w:rsidRDefault="00D0113B">
      <w:pPr>
        <w:pStyle w:val="Heading2"/>
      </w:pPr>
      <w:bookmarkStart w:id="2" w:name="phân-công-xe-và-tài-xế"/>
      <w:bookmarkEnd w:id="1"/>
      <w:r>
        <w:t>PHÂN CÔNG XE VÀ TÀI X</w:t>
      </w:r>
      <w:r>
        <w:t>Ế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DA72C8" w14:paraId="3423E9E1" w14:textId="77777777" w:rsidTr="00FB5F6F">
        <w:tc>
          <w:tcPr>
            <w:tcW w:w="1131" w:type="dxa"/>
          </w:tcPr>
          <w:p w14:paraId="161C2550" w14:textId="77777777" w:rsidR="00DA72C8" w:rsidRDefault="00D0113B">
            <w:pPr>
              <w:pStyle w:val="Compact"/>
            </w:pPr>
            <w:r>
              <w:rPr>
                <w:b/>
                <w:bCs/>
              </w:rPr>
              <w:t>Tuy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50D03E3C" w14:textId="77777777" w:rsidR="00DA72C8" w:rsidRDefault="00D0113B">
            <w:pPr>
              <w:pStyle w:val="Compact"/>
            </w:pPr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xe</w:t>
            </w:r>
          </w:p>
        </w:tc>
        <w:tc>
          <w:tcPr>
            <w:tcW w:w="1131" w:type="dxa"/>
          </w:tcPr>
          <w:p w14:paraId="5FF06B45" w14:textId="77777777" w:rsidR="00DA72C8" w:rsidRDefault="00D0113B">
            <w:pPr>
              <w:pStyle w:val="Compact"/>
            </w:pPr>
            <w:r>
              <w:rPr>
                <w:b/>
                <w:bCs/>
              </w:rPr>
              <w:t>Tài x</w:t>
            </w:r>
            <w:r>
              <w:rPr>
                <w:b/>
                <w:bCs/>
              </w:rPr>
              <w:t>ế</w:t>
            </w:r>
          </w:p>
        </w:tc>
        <w:tc>
          <w:tcPr>
            <w:tcW w:w="1131" w:type="dxa"/>
          </w:tcPr>
          <w:p w14:paraId="2550305A" w14:textId="77777777" w:rsidR="00DA72C8" w:rsidRDefault="00D0113B">
            <w:pPr>
              <w:pStyle w:val="Compact"/>
            </w:pPr>
            <w:r>
              <w:rPr>
                <w:b/>
                <w:bCs/>
              </w:rPr>
              <w:t>NV h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 xml:space="preserve"> tr</w:t>
            </w:r>
            <w:r>
              <w:rPr>
                <w:b/>
                <w:bCs/>
              </w:rPr>
              <w:t>ợ</w:t>
            </w:r>
          </w:p>
        </w:tc>
        <w:tc>
          <w:tcPr>
            <w:tcW w:w="1131" w:type="dxa"/>
          </w:tcPr>
          <w:p w14:paraId="105BB0F5" w14:textId="77777777" w:rsidR="00DA72C8" w:rsidRDefault="00D0113B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phát</w:t>
            </w:r>
          </w:p>
        </w:tc>
        <w:tc>
          <w:tcPr>
            <w:tcW w:w="1131" w:type="dxa"/>
          </w:tcPr>
          <w:p w14:paraId="28A06CB0" w14:textId="77777777" w:rsidR="00DA72C8" w:rsidRDefault="00D0113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</w:t>
            </w:r>
          </w:p>
        </w:tc>
        <w:tc>
          <w:tcPr>
            <w:tcW w:w="1131" w:type="dxa"/>
          </w:tcPr>
          <w:p w14:paraId="2D7672EE" w14:textId="77777777" w:rsidR="00DA72C8" w:rsidRDefault="00D0113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DA72C8" w14:paraId="1810A4C8" w14:textId="77777777" w:rsidTr="00FB5F6F">
        <w:tc>
          <w:tcPr>
            <w:tcW w:w="1131" w:type="dxa"/>
          </w:tcPr>
          <w:p w14:paraId="60D03946" w14:textId="77777777" w:rsidR="00DA72C8" w:rsidRDefault="00D0113B">
            <w:pPr>
              <w:pStyle w:val="Compact"/>
            </w:pPr>
            <w:r>
              <w:t>Tuy</w:t>
            </w:r>
            <w:r>
              <w:t>ế</w:t>
            </w:r>
            <w:r>
              <w:t>n 1</w:t>
            </w:r>
          </w:p>
        </w:tc>
        <w:tc>
          <w:tcPr>
            <w:tcW w:w="1131" w:type="dxa"/>
          </w:tcPr>
          <w:p w14:paraId="2F3218C8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2FED8F24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479933CA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5B64B2CF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412C94A7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664FA242" w14:textId="77777777" w:rsidR="00DA72C8" w:rsidRDefault="00DA72C8">
            <w:pPr>
              <w:pStyle w:val="Compact"/>
            </w:pPr>
          </w:p>
        </w:tc>
      </w:tr>
      <w:tr w:rsidR="00DA72C8" w14:paraId="1E02F8E5" w14:textId="77777777" w:rsidTr="00FB5F6F">
        <w:tc>
          <w:tcPr>
            <w:tcW w:w="1131" w:type="dxa"/>
          </w:tcPr>
          <w:p w14:paraId="518E4839" w14:textId="77777777" w:rsidR="00DA72C8" w:rsidRDefault="00D0113B">
            <w:pPr>
              <w:pStyle w:val="Compact"/>
            </w:pPr>
            <w:r>
              <w:t>Tuy</w:t>
            </w:r>
            <w:r>
              <w:t>ế</w:t>
            </w:r>
            <w:r>
              <w:t>n 2</w:t>
            </w:r>
          </w:p>
        </w:tc>
        <w:tc>
          <w:tcPr>
            <w:tcW w:w="1131" w:type="dxa"/>
          </w:tcPr>
          <w:p w14:paraId="5A759C0E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6CF0ADC2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6846E229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025F3450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19668661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0D3DFC41" w14:textId="77777777" w:rsidR="00DA72C8" w:rsidRDefault="00DA72C8">
            <w:pPr>
              <w:pStyle w:val="Compact"/>
            </w:pPr>
          </w:p>
        </w:tc>
      </w:tr>
      <w:tr w:rsidR="00DA72C8" w14:paraId="0D8A5632" w14:textId="77777777" w:rsidTr="00FB5F6F">
        <w:tc>
          <w:tcPr>
            <w:tcW w:w="1131" w:type="dxa"/>
          </w:tcPr>
          <w:p w14:paraId="73133444" w14:textId="77777777" w:rsidR="00DA72C8" w:rsidRDefault="00D0113B">
            <w:pPr>
              <w:pStyle w:val="Compact"/>
            </w:pPr>
            <w:r>
              <w:t>Tuy</w:t>
            </w:r>
            <w:r>
              <w:t>ế</w:t>
            </w:r>
            <w:r>
              <w:t>n 3</w:t>
            </w:r>
          </w:p>
        </w:tc>
        <w:tc>
          <w:tcPr>
            <w:tcW w:w="1131" w:type="dxa"/>
          </w:tcPr>
          <w:p w14:paraId="42C9150E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373999C5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37CCF2AF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4C86EE6D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6F75B70B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11FC0CF9" w14:textId="77777777" w:rsidR="00DA72C8" w:rsidRDefault="00DA72C8">
            <w:pPr>
              <w:pStyle w:val="Compact"/>
            </w:pPr>
          </w:p>
        </w:tc>
      </w:tr>
      <w:tr w:rsidR="00DA72C8" w14:paraId="1EED1004" w14:textId="77777777" w:rsidTr="00FB5F6F">
        <w:tc>
          <w:tcPr>
            <w:tcW w:w="1131" w:type="dxa"/>
          </w:tcPr>
          <w:p w14:paraId="0F197650" w14:textId="77777777" w:rsidR="00DA72C8" w:rsidRDefault="00D0113B">
            <w:pPr>
              <w:pStyle w:val="Compact"/>
            </w:pPr>
            <w:r>
              <w:t>Tuy</w:t>
            </w:r>
            <w:r>
              <w:t>ế</w:t>
            </w:r>
            <w:r>
              <w:t>n 4</w:t>
            </w:r>
          </w:p>
        </w:tc>
        <w:tc>
          <w:tcPr>
            <w:tcW w:w="1131" w:type="dxa"/>
          </w:tcPr>
          <w:p w14:paraId="5EDC8CBD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4E1018E8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5A986BD9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246E4F6E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36EA0282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4A6EFD02" w14:textId="77777777" w:rsidR="00DA72C8" w:rsidRDefault="00DA72C8">
            <w:pPr>
              <w:pStyle w:val="Compact"/>
            </w:pPr>
          </w:p>
        </w:tc>
      </w:tr>
      <w:tr w:rsidR="00DA72C8" w14:paraId="70DA4966" w14:textId="77777777" w:rsidTr="00FB5F6F">
        <w:tc>
          <w:tcPr>
            <w:tcW w:w="1131" w:type="dxa"/>
          </w:tcPr>
          <w:p w14:paraId="078C3E93" w14:textId="77777777" w:rsidR="00DA72C8" w:rsidRDefault="00D0113B">
            <w:pPr>
              <w:pStyle w:val="Compact"/>
            </w:pPr>
            <w:r>
              <w:t>Tuy</w:t>
            </w:r>
            <w:r>
              <w:t>ế</w:t>
            </w:r>
            <w:r>
              <w:t>n 5</w:t>
            </w:r>
          </w:p>
        </w:tc>
        <w:tc>
          <w:tcPr>
            <w:tcW w:w="1131" w:type="dxa"/>
          </w:tcPr>
          <w:p w14:paraId="2A494E11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5944B2A6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3B86674B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2E356BAF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5270DE55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4F0E40D7" w14:textId="77777777" w:rsidR="00DA72C8" w:rsidRDefault="00DA72C8">
            <w:pPr>
              <w:pStyle w:val="Compact"/>
            </w:pPr>
          </w:p>
        </w:tc>
      </w:tr>
      <w:tr w:rsidR="00DA72C8" w14:paraId="0460E021" w14:textId="77777777" w:rsidTr="00FB5F6F">
        <w:tc>
          <w:tcPr>
            <w:tcW w:w="1131" w:type="dxa"/>
          </w:tcPr>
          <w:p w14:paraId="013ED155" w14:textId="77777777" w:rsidR="00DA72C8" w:rsidRDefault="00D0113B">
            <w:pPr>
              <w:pStyle w:val="Compact"/>
            </w:pPr>
            <w:r>
              <w:t>Tuy</w:t>
            </w:r>
            <w:r>
              <w:t>ế</w:t>
            </w:r>
            <w:r>
              <w:t>n 6</w:t>
            </w:r>
          </w:p>
        </w:tc>
        <w:tc>
          <w:tcPr>
            <w:tcW w:w="1131" w:type="dxa"/>
          </w:tcPr>
          <w:p w14:paraId="61F16658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04F02E37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0D29B6AC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14518AED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174B608B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41C3820C" w14:textId="77777777" w:rsidR="00DA72C8" w:rsidRDefault="00DA72C8">
            <w:pPr>
              <w:pStyle w:val="Compact"/>
            </w:pPr>
          </w:p>
        </w:tc>
      </w:tr>
      <w:tr w:rsidR="00DA72C8" w14:paraId="7280E6C6" w14:textId="77777777" w:rsidTr="00FB5F6F">
        <w:tc>
          <w:tcPr>
            <w:tcW w:w="1131" w:type="dxa"/>
          </w:tcPr>
          <w:p w14:paraId="1382F655" w14:textId="77777777" w:rsidR="00DA72C8" w:rsidRDefault="00D0113B">
            <w:pPr>
              <w:pStyle w:val="Compact"/>
            </w:pPr>
            <w:r>
              <w:t>Tuy</w:t>
            </w:r>
            <w:r>
              <w:t>ế</w:t>
            </w:r>
            <w:r>
              <w:t>n 7</w:t>
            </w:r>
          </w:p>
        </w:tc>
        <w:tc>
          <w:tcPr>
            <w:tcW w:w="1131" w:type="dxa"/>
          </w:tcPr>
          <w:p w14:paraId="2230D207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45F62465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0EDF05F8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1CF4B551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72DC9D12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1482A1AB" w14:textId="77777777" w:rsidR="00DA72C8" w:rsidRDefault="00DA72C8">
            <w:pPr>
              <w:pStyle w:val="Compact"/>
            </w:pPr>
          </w:p>
        </w:tc>
      </w:tr>
      <w:tr w:rsidR="00DA72C8" w14:paraId="5C14EFDA" w14:textId="77777777" w:rsidTr="00FB5F6F">
        <w:tc>
          <w:tcPr>
            <w:tcW w:w="1131" w:type="dxa"/>
          </w:tcPr>
          <w:p w14:paraId="562228F9" w14:textId="77777777" w:rsidR="00DA72C8" w:rsidRDefault="00D0113B">
            <w:pPr>
              <w:pStyle w:val="Compact"/>
            </w:pPr>
            <w:r>
              <w:t>Tuy</w:t>
            </w:r>
            <w:r>
              <w:t>ế</w:t>
            </w:r>
            <w:r>
              <w:t>n 8</w:t>
            </w:r>
          </w:p>
        </w:tc>
        <w:tc>
          <w:tcPr>
            <w:tcW w:w="1131" w:type="dxa"/>
          </w:tcPr>
          <w:p w14:paraId="778AB9C9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2006525A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2D9203C3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55A72B1A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092D676E" w14:textId="77777777" w:rsidR="00DA72C8" w:rsidRDefault="00DA72C8">
            <w:pPr>
              <w:pStyle w:val="Compact"/>
            </w:pPr>
          </w:p>
        </w:tc>
        <w:tc>
          <w:tcPr>
            <w:tcW w:w="1131" w:type="dxa"/>
          </w:tcPr>
          <w:p w14:paraId="2DE5986A" w14:textId="77777777" w:rsidR="00DA72C8" w:rsidRDefault="00DA72C8">
            <w:pPr>
              <w:pStyle w:val="Compact"/>
            </w:pPr>
          </w:p>
        </w:tc>
      </w:tr>
    </w:tbl>
    <w:p w14:paraId="2A4253C4" w14:textId="77777777" w:rsidR="00DA72C8" w:rsidRDefault="00D0113B">
      <w:pPr>
        <w:pStyle w:val="Heading2"/>
      </w:pPr>
      <w:bookmarkStart w:id="3" w:name="xe-dự-phòng"/>
      <w:bookmarkEnd w:id="2"/>
      <w:r>
        <w:t>XE D</w:t>
      </w:r>
      <w:r>
        <w:t>Ự</w:t>
      </w:r>
      <w:r>
        <w:t xml:space="preserve"> PHÒNG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850"/>
        <w:gridCol w:w="1317"/>
        <w:gridCol w:w="1037"/>
      </w:tblGrid>
      <w:tr w:rsidR="00DA72C8" w14:paraId="35C72BAC" w14:textId="77777777" w:rsidTr="00FB5F6F">
        <w:tc>
          <w:tcPr>
            <w:tcW w:w="0" w:type="auto"/>
          </w:tcPr>
          <w:p w14:paraId="4D944A50" w14:textId="77777777" w:rsidR="00DA72C8" w:rsidRDefault="00D0113B">
            <w:pPr>
              <w:pStyle w:val="Compact"/>
            </w:pPr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s</w:t>
            </w:r>
            <w:r>
              <w:rPr>
                <w:b/>
                <w:bCs/>
              </w:rPr>
              <w:t>ố</w:t>
            </w:r>
          </w:p>
        </w:tc>
        <w:tc>
          <w:tcPr>
            <w:tcW w:w="0" w:type="auto"/>
          </w:tcPr>
          <w:p w14:paraId="4CF3BD2C" w14:textId="77777777" w:rsidR="00DA72C8" w:rsidRDefault="00D0113B">
            <w:pPr>
              <w:pStyle w:val="Compact"/>
            </w:pPr>
            <w:r>
              <w:rPr>
                <w:b/>
                <w:bCs/>
              </w:rPr>
              <w:t>Tài x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3DAD2038" w14:textId="77777777" w:rsidR="00DA72C8" w:rsidRDefault="00D0113B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thái</w:t>
            </w:r>
          </w:p>
        </w:tc>
        <w:tc>
          <w:tcPr>
            <w:tcW w:w="0" w:type="auto"/>
          </w:tcPr>
          <w:p w14:paraId="35B9D904" w14:textId="77777777" w:rsidR="00DA72C8" w:rsidRDefault="00D0113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DA72C8" w14:paraId="2553202E" w14:textId="77777777" w:rsidTr="00FB5F6F">
        <w:tc>
          <w:tcPr>
            <w:tcW w:w="0" w:type="auto"/>
          </w:tcPr>
          <w:p w14:paraId="34E32852" w14:textId="77777777" w:rsidR="00DA72C8" w:rsidRDefault="00DA72C8">
            <w:pPr>
              <w:pStyle w:val="Compact"/>
            </w:pPr>
          </w:p>
        </w:tc>
        <w:tc>
          <w:tcPr>
            <w:tcW w:w="0" w:type="auto"/>
          </w:tcPr>
          <w:p w14:paraId="098EAC88" w14:textId="77777777" w:rsidR="00DA72C8" w:rsidRDefault="00DA72C8">
            <w:pPr>
              <w:pStyle w:val="Compact"/>
            </w:pPr>
          </w:p>
        </w:tc>
        <w:tc>
          <w:tcPr>
            <w:tcW w:w="0" w:type="auto"/>
          </w:tcPr>
          <w:p w14:paraId="417D8F9C" w14:textId="77777777" w:rsidR="00DA72C8" w:rsidRDefault="00DA72C8">
            <w:pPr>
              <w:pStyle w:val="Compact"/>
            </w:pPr>
          </w:p>
        </w:tc>
        <w:tc>
          <w:tcPr>
            <w:tcW w:w="0" w:type="auto"/>
          </w:tcPr>
          <w:p w14:paraId="08FB21FA" w14:textId="77777777" w:rsidR="00DA72C8" w:rsidRDefault="00DA72C8">
            <w:pPr>
              <w:pStyle w:val="Compact"/>
            </w:pPr>
          </w:p>
        </w:tc>
      </w:tr>
      <w:tr w:rsidR="00DA72C8" w14:paraId="21A01E78" w14:textId="77777777" w:rsidTr="00FB5F6F">
        <w:tc>
          <w:tcPr>
            <w:tcW w:w="0" w:type="auto"/>
          </w:tcPr>
          <w:p w14:paraId="01064C92" w14:textId="77777777" w:rsidR="00DA72C8" w:rsidRDefault="00DA72C8">
            <w:pPr>
              <w:pStyle w:val="Compact"/>
            </w:pPr>
          </w:p>
        </w:tc>
        <w:tc>
          <w:tcPr>
            <w:tcW w:w="0" w:type="auto"/>
          </w:tcPr>
          <w:p w14:paraId="69B437EE" w14:textId="77777777" w:rsidR="00DA72C8" w:rsidRDefault="00DA72C8">
            <w:pPr>
              <w:pStyle w:val="Compact"/>
            </w:pPr>
          </w:p>
        </w:tc>
        <w:tc>
          <w:tcPr>
            <w:tcW w:w="0" w:type="auto"/>
          </w:tcPr>
          <w:p w14:paraId="41D29CD3" w14:textId="77777777" w:rsidR="00DA72C8" w:rsidRDefault="00DA72C8">
            <w:pPr>
              <w:pStyle w:val="Compact"/>
            </w:pPr>
          </w:p>
        </w:tc>
        <w:tc>
          <w:tcPr>
            <w:tcW w:w="0" w:type="auto"/>
          </w:tcPr>
          <w:p w14:paraId="47D71727" w14:textId="77777777" w:rsidR="00DA72C8" w:rsidRDefault="00DA72C8">
            <w:pPr>
              <w:pStyle w:val="Compact"/>
            </w:pPr>
          </w:p>
        </w:tc>
      </w:tr>
    </w:tbl>
    <w:p w14:paraId="16BD9945" w14:textId="77777777" w:rsidR="00DA72C8" w:rsidRDefault="00D0113B">
      <w:pPr>
        <w:pStyle w:val="Heading2"/>
      </w:pPr>
      <w:bookmarkStart w:id="4" w:name="thay-đổi-trong-ngày"/>
      <w:bookmarkEnd w:id="3"/>
      <w:r>
        <w:lastRenderedPageBreak/>
        <w:t>THAY Đ</w:t>
      </w:r>
      <w:r>
        <w:t>Ổ</w:t>
      </w:r>
      <w:r>
        <w:t>I TRONG NGÀY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DA72C8" w14:paraId="62CA3C16" w14:textId="77777777" w:rsidTr="00FB5F6F">
        <w:tc>
          <w:tcPr>
            <w:tcW w:w="1584" w:type="dxa"/>
          </w:tcPr>
          <w:p w14:paraId="02AD9DF9" w14:textId="77777777" w:rsidR="00DA72C8" w:rsidRDefault="00D0113B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584" w:type="dxa"/>
          </w:tcPr>
          <w:p w14:paraId="59920BE2" w14:textId="77777777" w:rsidR="00DA72C8" w:rsidRDefault="00D0113B">
            <w:pPr>
              <w:pStyle w:val="Compact"/>
            </w:pPr>
            <w:r>
              <w:rPr>
                <w:b/>
                <w:bCs/>
              </w:rPr>
              <w:t>Tuy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52DEC04F" w14:textId="77777777" w:rsidR="00DA72C8" w:rsidRDefault="00D0113B">
            <w:pPr>
              <w:pStyle w:val="Compact"/>
            </w:pPr>
            <w:r>
              <w:rPr>
                <w:b/>
                <w:bCs/>
              </w:rPr>
              <w:t>Thay đ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</w:t>
            </w:r>
          </w:p>
        </w:tc>
        <w:tc>
          <w:tcPr>
            <w:tcW w:w="1584" w:type="dxa"/>
          </w:tcPr>
          <w:p w14:paraId="4684740F" w14:textId="77777777" w:rsidR="00DA72C8" w:rsidRDefault="00D0113B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  <w:tc>
          <w:tcPr>
            <w:tcW w:w="1584" w:type="dxa"/>
          </w:tcPr>
          <w:p w14:paraId="626549B9" w14:textId="77777777" w:rsidR="00DA72C8" w:rsidRDefault="00D0113B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DA72C8" w14:paraId="4398959A" w14:textId="77777777" w:rsidTr="00FB5F6F">
        <w:tc>
          <w:tcPr>
            <w:tcW w:w="1584" w:type="dxa"/>
          </w:tcPr>
          <w:p w14:paraId="036FF7D4" w14:textId="77777777" w:rsidR="00DA72C8" w:rsidRDefault="00DA72C8">
            <w:pPr>
              <w:pStyle w:val="Compact"/>
            </w:pPr>
          </w:p>
        </w:tc>
        <w:tc>
          <w:tcPr>
            <w:tcW w:w="1584" w:type="dxa"/>
          </w:tcPr>
          <w:p w14:paraId="79833FB4" w14:textId="77777777" w:rsidR="00DA72C8" w:rsidRDefault="00DA72C8">
            <w:pPr>
              <w:pStyle w:val="Compact"/>
            </w:pPr>
          </w:p>
        </w:tc>
        <w:tc>
          <w:tcPr>
            <w:tcW w:w="1584" w:type="dxa"/>
          </w:tcPr>
          <w:p w14:paraId="3B2FC55E" w14:textId="77777777" w:rsidR="00DA72C8" w:rsidRDefault="00DA72C8">
            <w:pPr>
              <w:pStyle w:val="Compact"/>
            </w:pPr>
          </w:p>
        </w:tc>
        <w:tc>
          <w:tcPr>
            <w:tcW w:w="1584" w:type="dxa"/>
          </w:tcPr>
          <w:p w14:paraId="32B36D0F" w14:textId="77777777" w:rsidR="00DA72C8" w:rsidRDefault="00DA72C8">
            <w:pPr>
              <w:pStyle w:val="Compact"/>
            </w:pPr>
          </w:p>
        </w:tc>
        <w:tc>
          <w:tcPr>
            <w:tcW w:w="1584" w:type="dxa"/>
          </w:tcPr>
          <w:p w14:paraId="286B9DFC" w14:textId="77777777" w:rsidR="00DA72C8" w:rsidRDefault="00DA72C8">
            <w:pPr>
              <w:pStyle w:val="Compact"/>
            </w:pPr>
          </w:p>
        </w:tc>
      </w:tr>
      <w:tr w:rsidR="00DA72C8" w14:paraId="70329550" w14:textId="77777777" w:rsidTr="00FB5F6F">
        <w:tc>
          <w:tcPr>
            <w:tcW w:w="1584" w:type="dxa"/>
          </w:tcPr>
          <w:p w14:paraId="4FB0129B" w14:textId="77777777" w:rsidR="00DA72C8" w:rsidRDefault="00DA72C8">
            <w:pPr>
              <w:pStyle w:val="Compact"/>
            </w:pPr>
          </w:p>
        </w:tc>
        <w:tc>
          <w:tcPr>
            <w:tcW w:w="1584" w:type="dxa"/>
          </w:tcPr>
          <w:p w14:paraId="30C6A019" w14:textId="77777777" w:rsidR="00DA72C8" w:rsidRDefault="00DA72C8">
            <w:pPr>
              <w:pStyle w:val="Compact"/>
            </w:pPr>
          </w:p>
        </w:tc>
        <w:tc>
          <w:tcPr>
            <w:tcW w:w="1584" w:type="dxa"/>
          </w:tcPr>
          <w:p w14:paraId="4EF8A61D" w14:textId="77777777" w:rsidR="00DA72C8" w:rsidRDefault="00DA72C8">
            <w:pPr>
              <w:pStyle w:val="Compact"/>
            </w:pPr>
          </w:p>
        </w:tc>
        <w:tc>
          <w:tcPr>
            <w:tcW w:w="1584" w:type="dxa"/>
          </w:tcPr>
          <w:p w14:paraId="340987DE" w14:textId="77777777" w:rsidR="00DA72C8" w:rsidRDefault="00DA72C8">
            <w:pPr>
              <w:pStyle w:val="Compact"/>
            </w:pPr>
          </w:p>
        </w:tc>
        <w:tc>
          <w:tcPr>
            <w:tcW w:w="1584" w:type="dxa"/>
          </w:tcPr>
          <w:p w14:paraId="6CAE279D" w14:textId="77777777" w:rsidR="00DA72C8" w:rsidRDefault="00DA72C8">
            <w:pPr>
              <w:pStyle w:val="Compact"/>
            </w:pPr>
          </w:p>
        </w:tc>
      </w:tr>
      <w:tr w:rsidR="00DA72C8" w14:paraId="41065EDC" w14:textId="77777777" w:rsidTr="00FB5F6F">
        <w:tc>
          <w:tcPr>
            <w:tcW w:w="1584" w:type="dxa"/>
          </w:tcPr>
          <w:p w14:paraId="5F9711D3" w14:textId="77777777" w:rsidR="00DA72C8" w:rsidRDefault="00DA72C8">
            <w:pPr>
              <w:pStyle w:val="Compact"/>
            </w:pPr>
          </w:p>
        </w:tc>
        <w:tc>
          <w:tcPr>
            <w:tcW w:w="1584" w:type="dxa"/>
          </w:tcPr>
          <w:p w14:paraId="4193BDEB" w14:textId="77777777" w:rsidR="00DA72C8" w:rsidRDefault="00DA72C8">
            <w:pPr>
              <w:pStyle w:val="Compact"/>
            </w:pPr>
          </w:p>
        </w:tc>
        <w:tc>
          <w:tcPr>
            <w:tcW w:w="1584" w:type="dxa"/>
          </w:tcPr>
          <w:p w14:paraId="5BE9BA49" w14:textId="77777777" w:rsidR="00DA72C8" w:rsidRDefault="00DA72C8">
            <w:pPr>
              <w:pStyle w:val="Compact"/>
            </w:pPr>
          </w:p>
        </w:tc>
        <w:tc>
          <w:tcPr>
            <w:tcW w:w="1584" w:type="dxa"/>
          </w:tcPr>
          <w:p w14:paraId="309C5B29" w14:textId="77777777" w:rsidR="00DA72C8" w:rsidRDefault="00DA72C8">
            <w:pPr>
              <w:pStyle w:val="Compact"/>
            </w:pPr>
          </w:p>
        </w:tc>
        <w:tc>
          <w:tcPr>
            <w:tcW w:w="1584" w:type="dxa"/>
          </w:tcPr>
          <w:p w14:paraId="79620929" w14:textId="77777777" w:rsidR="00DA72C8" w:rsidRDefault="00DA72C8">
            <w:pPr>
              <w:pStyle w:val="Compact"/>
            </w:pPr>
          </w:p>
        </w:tc>
      </w:tr>
    </w:tbl>
    <w:p w14:paraId="2C71E63B" w14:textId="77777777" w:rsidR="00DA72C8" w:rsidRDefault="00D0113B">
      <w:pPr>
        <w:pStyle w:val="Heading2"/>
      </w:pPr>
      <w:bookmarkStart w:id="5" w:name="ghi-chú-vận-hành"/>
      <w:bookmarkEnd w:id="4"/>
      <w:r>
        <w:t>GHI CHÚ V</w:t>
      </w:r>
      <w:r>
        <w:t>Ậ</w:t>
      </w:r>
      <w:r>
        <w:t>N HÀNH</w:t>
      </w:r>
    </w:p>
    <w:p w14:paraId="289A23C7" w14:textId="77777777" w:rsidR="00DA72C8" w:rsidRDefault="00D0113B">
      <w:pPr>
        <w:pStyle w:val="Compact"/>
        <w:numPr>
          <w:ilvl w:val="0"/>
          <w:numId w:val="2"/>
        </w:numPr>
      </w:pPr>
      <w:r>
        <w:t>S</w:t>
      </w:r>
      <w:r>
        <w:t>ự</w:t>
      </w:r>
      <w:r>
        <w:t xml:space="preserve"> c</w:t>
      </w:r>
      <w:r>
        <w:t>ố</w:t>
      </w:r>
      <w:r>
        <w:t xml:space="preserve"> trong ngày: _________________</w:t>
      </w:r>
    </w:p>
    <w:p w14:paraId="3C5B4191" w14:textId="77777777" w:rsidR="00DA72C8" w:rsidRDefault="00D0113B">
      <w:pPr>
        <w:pStyle w:val="Compact"/>
        <w:numPr>
          <w:ilvl w:val="0"/>
          <w:numId w:val="2"/>
        </w:numPr>
      </w:pPr>
      <w:r>
        <w:t>Ph</w:t>
      </w:r>
      <w:r>
        <w:t>ả</w:t>
      </w:r>
      <w:r>
        <w:t>n h</w:t>
      </w:r>
      <w:r>
        <w:t>ồ</w:t>
      </w:r>
      <w:r>
        <w:t>i t</w:t>
      </w:r>
      <w:r>
        <w:t>ừ</w:t>
      </w:r>
      <w:r>
        <w:t xml:space="preserve"> ph</w:t>
      </w:r>
      <w:r>
        <w:t>ụ</w:t>
      </w:r>
      <w:r>
        <w:t xml:space="preserve"> huynh: _________________</w:t>
      </w:r>
    </w:p>
    <w:p w14:paraId="13EF1AF7" w14:textId="77777777" w:rsidR="00DA72C8" w:rsidRDefault="00D0113B">
      <w:pPr>
        <w:pStyle w:val="Compact"/>
        <w:numPr>
          <w:ilvl w:val="0"/>
          <w:numId w:val="2"/>
        </w:numPr>
      </w:pPr>
      <w:r>
        <w:t>Lưu ý khác: _________________</w:t>
      </w:r>
    </w:p>
    <w:p w14:paraId="56EA2D8D" w14:textId="77777777" w:rsidR="00DA72C8" w:rsidRDefault="00D0113B">
      <w:r>
        <w:pict w14:anchorId="2AEA9D79">
          <v:rect id="_x0000_i1026" style="width:0;height:1.5pt" o:hralign="center" o:hrstd="t" o:hr="t"/>
        </w:pict>
      </w:r>
    </w:p>
    <w:p w14:paraId="70E2606C" w14:textId="77777777" w:rsidR="00DA72C8" w:rsidRDefault="00D0113B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l</w:t>
      </w:r>
      <w:r>
        <w:rPr>
          <w:b/>
          <w:bCs/>
        </w:rPr>
        <w:t>ậ</w:t>
      </w:r>
      <w:r>
        <w:rPr>
          <w:b/>
          <w:bCs/>
        </w:rPr>
        <w:t>p: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Ngư</w:t>
      </w:r>
      <w:r>
        <w:rPr>
          <w:b/>
          <w:bCs/>
          <w:i/>
          <w:iCs/>
        </w:rPr>
        <w:t>ờ</w:t>
      </w:r>
      <w:r>
        <w:rPr>
          <w:b/>
          <w:bCs/>
          <w:i/>
          <w:iCs/>
        </w:rPr>
        <w:t>i duy</w:t>
      </w:r>
      <w:r>
        <w:rPr>
          <w:b/>
          <w:bCs/>
          <w:i/>
          <w:iCs/>
        </w:rPr>
        <w:t>ệ</w:t>
      </w:r>
      <w:r>
        <w:rPr>
          <w:b/>
          <w:bCs/>
          <w:i/>
          <w:iCs/>
        </w:rPr>
        <w:t>t: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  <w:bookmarkEnd w:id="0"/>
      <w:bookmarkEnd w:id="5"/>
    </w:p>
    <w:sectPr w:rsidR="00DA72C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02FFB" w14:textId="77777777" w:rsidR="00D0113B" w:rsidRDefault="00D0113B" w:rsidP="00FB5F6F">
      <w:pPr>
        <w:spacing w:line="240" w:lineRule="auto"/>
      </w:pPr>
      <w:r>
        <w:separator/>
      </w:r>
    </w:p>
  </w:endnote>
  <w:endnote w:type="continuationSeparator" w:id="0">
    <w:p w14:paraId="3A807EB2" w14:textId="77777777" w:rsidR="00D0113B" w:rsidRDefault="00D0113B" w:rsidP="00FB5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D7443" w14:textId="77777777" w:rsidR="00D0113B" w:rsidRDefault="00D0113B" w:rsidP="00FB5F6F">
      <w:pPr>
        <w:spacing w:line="240" w:lineRule="auto"/>
      </w:pPr>
      <w:r>
        <w:separator/>
      </w:r>
    </w:p>
  </w:footnote>
  <w:footnote w:type="continuationSeparator" w:id="0">
    <w:p w14:paraId="1A881FE1" w14:textId="77777777" w:rsidR="00D0113B" w:rsidRDefault="00D0113B" w:rsidP="00FB5F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009B7" w14:textId="5CF1592A" w:rsidR="00FB5F6F" w:rsidRPr="00FB5F6F" w:rsidRDefault="00FB5F6F" w:rsidP="00FB5F6F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A819FD1" wp14:editId="69DCF6B4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43D59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39654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426C6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72C8"/>
    <w:rsid w:val="00D0113B"/>
    <w:rsid w:val="00DA72C8"/>
    <w:rsid w:val="00FB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6DE998A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5F6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B5F6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B5F6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B5F6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FB5F6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FB5F6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B5F6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FB5F6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F6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F6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B5F6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B5F6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B5F6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5F6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F6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FB5F6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F6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FB5F6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F6F"/>
    <w:rPr>
      <w:rFonts w:ascii="Times New Roman" w:hAnsi="Times New Roman"/>
      <w:szCs w:val="22"/>
    </w:rPr>
  </w:style>
  <w:style w:type="character" w:styleId="Emphasis">
    <w:name w:val="Emphasis"/>
    <w:rsid w:val="00FB5F6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FB5F6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FB5F6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FB5F6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FB5F6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2026-01-29T02:44:00Z</dcterms:created>
  <dcterms:modified xsi:type="dcterms:W3CDTF">2026-01-29T02:44:00Z</dcterms:modified>
</cp:coreProperties>
</file>