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1CD9" w14:textId="77777777" w:rsidR="00054AA2" w:rsidRDefault="008C3D6B" w:rsidP="00C04EE3">
      <w:pPr>
        <w:pStyle w:val="Title"/>
      </w:pPr>
      <w:bookmarkStart w:id="0" w:name="bm-62-checklist-bảo-trì-hệ-thống-điện"/>
      <w:r>
        <w:t>BM-62: CHECKLIST B</w:t>
      </w:r>
      <w:r>
        <w:t>Ả</w:t>
      </w:r>
      <w:r>
        <w:t>O TRÌ H</w:t>
      </w:r>
      <w:r>
        <w:t>Ệ</w:t>
      </w:r>
      <w:r>
        <w:t xml:space="preserve"> TH</w:t>
      </w:r>
      <w:r>
        <w:t>Ố</w:t>
      </w:r>
      <w:r>
        <w:t>NG ĐI</w:t>
      </w:r>
      <w:r>
        <w:t>Ệ</w:t>
      </w:r>
      <w:r>
        <w:t>N</w:t>
      </w:r>
    </w:p>
    <w:p w14:paraId="16067492" w14:textId="77777777" w:rsidR="00054AA2" w:rsidRDefault="008C3D6B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QT-01-SOP-07-BM-62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0B2C050" w14:textId="77777777" w:rsidR="00054AA2" w:rsidRDefault="008C3D6B">
      <w:r>
        <w:pict w14:anchorId="5EA1A47F">
          <v:rect id="_x0000_i1025" style="width:0;height:1.5pt" o:hralign="center" o:hrstd="t" o:hr="t"/>
        </w:pict>
      </w:r>
    </w:p>
    <w:p w14:paraId="3488642D" w14:textId="77777777" w:rsidR="00054AA2" w:rsidRDefault="008C3D6B">
      <w:pPr>
        <w:pStyle w:val="Heading2"/>
      </w:pPr>
      <w:bookmarkStart w:id="1" w:name="thông-tin-bảo-trì"/>
      <w:r>
        <w:t>THÔNG TIN B</w:t>
      </w:r>
      <w:r>
        <w:t>Ả</w:t>
      </w:r>
      <w:r>
        <w:t>O TRÌ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1157"/>
      </w:tblGrid>
      <w:tr w:rsidR="00054AA2" w14:paraId="0E518CD8" w14:textId="77777777" w:rsidTr="00C04EE3">
        <w:tc>
          <w:tcPr>
            <w:tcW w:w="0" w:type="auto"/>
          </w:tcPr>
          <w:p w14:paraId="6F77E524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59E8B44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54AA2" w14:paraId="43E84C3D" w14:textId="77777777" w:rsidTr="00C04EE3">
        <w:tc>
          <w:tcPr>
            <w:tcW w:w="0" w:type="auto"/>
          </w:tcPr>
          <w:p w14:paraId="6994E57A" w14:textId="77777777" w:rsidR="00054AA2" w:rsidRDefault="008C3D6B">
            <w:pPr>
              <w:pStyle w:val="Compact"/>
            </w:pPr>
            <w:r>
              <w:t>Ngày b</w:t>
            </w:r>
            <w:r>
              <w:t>ả</w:t>
            </w:r>
            <w:r>
              <w:t>o trì</w:t>
            </w:r>
          </w:p>
        </w:tc>
        <w:tc>
          <w:tcPr>
            <w:tcW w:w="0" w:type="auto"/>
          </w:tcPr>
          <w:p w14:paraId="10345D34" w14:textId="77777777" w:rsidR="00054AA2" w:rsidRDefault="008C3D6B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054AA2" w14:paraId="32526D9E" w14:textId="77777777" w:rsidTr="00C04EE3">
        <w:tc>
          <w:tcPr>
            <w:tcW w:w="0" w:type="auto"/>
          </w:tcPr>
          <w:p w14:paraId="41C18A6A" w14:textId="77777777" w:rsidR="00054AA2" w:rsidRDefault="008C3D6B">
            <w:pPr>
              <w:pStyle w:val="Compact"/>
            </w:pPr>
            <w:r>
              <w:t>Khu v</w:t>
            </w:r>
            <w:r>
              <w:t>ự</w:t>
            </w:r>
            <w:r>
              <w:t>c</w:t>
            </w:r>
          </w:p>
        </w:tc>
        <w:tc>
          <w:tcPr>
            <w:tcW w:w="0" w:type="auto"/>
          </w:tcPr>
          <w:p w14:paraId="38E7DE93" w14:textId="77777777" w:rsidR="00054AA2" w:rsidRDefault="00054AA2">
            <w:pPr>
              <w:pStyle w:val="Compact"/>
            </w:pPr>
          </w:p>
        </w:tc>
      </w:tr>
      <w:tr w:rsidR="00054AA2" w14:paraId="43992A77" w14:textId="77777777" w:rsidTr="00C04EE3">
        <w:tc>
          <w:tcPr>
            <w:tcW w:w="0" w:type="auto"/>
          </w:tcPr>
          <w:p w14:paraId="1F44136D" w14:textId="77777777" w:rsidR="00054AA2" w:rsidRDefault="008C3D6B">
            <w:pPr>
              <w:pStyle w:val="Compact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11AA0BF3" w14:textId="77777777" w:rsidR="00054AA2" w:rsidRDefault="00054AA2">
            <w:pPr>
              <w:pStyle w:val="Compact"/>
            </w:pPr>
          </w:p>
        </w:tc>
      </w:tr>
      <w:tr w:rsidR="00054AA2" w14:paraId="6141E879" w14:textId="77777777" w:rsidTr="00C04EE3">
        <w:tc>
          <w:tcPr>
            <w:tcW w:w="0" w:type="auto"/>
          </w:tcPr>
          <w:p w14:paraId="65FEF21E" w14:textId="77777777" w:rsidR="00054AA2" w:rsidRDefault="008C3D6B">
            <w:pPr>
              <w:pStyle w:val="Compact"/>
            </w:pPr>
            <w:r>
              <w:t>Th</w:t>
            </w:r>
            <w:r>
              <w:t>ờ</w:t>
            </w:r>
            <w:r>
              <w:t>i gian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009B4F68" w14:textId="77777777" w:rsidR="00054AA2" w:rsidRDefault="00054AA2">
            <w:pPr>
              <w:pStyle w:val="Compact"/>
            </w:pPr>
          </w:p>
        </w:tc>
      </w:tr>
      <w:tr w:rsidR="00054AA2" w14:paraId="66F5CF92" w14:textId="77777777" w:rsidTr="00C04EE3">
        <w:tc>
          <w:tcPr>
            <w:tcW w:w="0" w:type="auto"/>
          </w:tcPr>
          <w:p w14:paraId="388063CB" w14:textId="77777777" w:rsidR="00054AA2" w:rsidRDefault="008C3D6B">
            <w:pPr>
              <w:pStyle w:val="Compact"/>
            </w:pPr>
            <w:r>
              <w:t>Th</w:t>
            </w:r>
            <w:r>
              <w:t>ờ</w:t>
            </w:r>
            <w:r>
              <w:t>i gian k</w:t>
            </w:r>
            <w:r>
              <w:t>ế</w:t>
            </w:r>
            <w:r>
              <w:t>t thúc</w:t>
            </w:r>
          </w:p>
        </w:tc>
        <w:tc>
          <w:tcPr>
            <w:tcW w:w="0" w:type="auto"/>
          </w:tcPr>
          <w:p w14:paraId="30812F06" w14:textId="77777777" w:rsidR="00054AA2" w:rsidRDefault="00054AA2">
            <w:pPr>
              <w:pStyle w:val="Compact"/>
            </w:pPr>
          </w:p>
        </w:tc>
      </w:tr>
    </w:tbl>
    <w:p w14:paraId="7F28FE6F" w14:textId="77777777" w:rsidR="00054AA2" w:rsidRDefault="008C3D6B">
      <w:pPr>
        <w:pStyle w:val="Heading2"/>
      </w:pPr>
      <w:bookmarkStart w:id="2" w:name="tủ-điện-tổng"/>
      <w:bookmarkEnd w:id="1"/>
      <w:r>
        <w:t>T</w:t>
      </w:r>
      <w:r>
        <w:t>Ủ</w:t>
      </w:r>
      <w:r>
        <w:t xml:space="preserve"> ĐI</w:t>
      </w:r>
      <w:r>
        <w:t>Ệ</w:t>
      </w:r>
      <w:r>
        <w:t>N T</w:t>
      </w:r>
      <w:r>
        <w:t>Ổ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1830"/>
        <w:gridCol w:w="867"/>
        <w:gridCol w:w="603"/>
        <w:gridCol w:w="1037"/>
      </w:tblGrid>
      <w:tr w:rsidR="00054AA2" w14:paraId="5E15A081" w14:textId="77777777" w:rsidTr="00C04EE3">
        <w:tc>
          <w:tcPr>
            <w:tcW w:w="0" w:type="auto"/>
          </w:tcPr>
          <w:p w14:paraId="62B5E5D4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73ED971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Công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128C5AD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43460FA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Sau</w:t>
            </w:r>
          </w:p>
        </w:tc>
        <w:tc>
          <w:tcPr>
            <w:tcW w:w="0" w:type="auto"/>
          </w:tcPr>
          <w:p w14:paraId="78793C92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4AA2" w14:paraId="5CCE65D7" w14:textId="77777777" w:rsidTr="00C04EE3">
        <w:tc>
          <w:tcPr>
            <w:tcW w:w="0" w:type="auto"/>
          </w:tcPr>
          <w:p w14:paraId="7EBB4B41" w14:textId="77777777" w:rsidR="00054AA2" w:rsidRDefault="008C3D6B">
            <w:pPr>
              <w:pStyle w:val="Compact"/>
            </w:pPr>
            <w:r>
              <w:t>V</w:t>
            </w:r>
            <w:r>
              <w:t>ệ</w:t>
            </w:r>
            <w:r>
              <w:t xml:space="preserve"> sinh t</w:t>
            </w:r>
            <w:r>
              <w:t>ủ</w:t>
            </w:r>
            <w:r>
              <w:t xml:space="preserve"> 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7242E702" w14:textId="77777777" w:rsidR="00054AA2" w:rsidRDefault="008C3D6B">
            <w:pPr>
              <w:pStyle w:val="Compact"/>
            </w:pPr>
            <w:r>
              <w:t>Hút b</w:t>
            </w:r>
            <w:r>
              <w:t>ụ</w:t>
            </w:r>
            <w:r>
              <w:t>i, lau chùi</w:t>
            </w:r>
          </w:p>
        </w:tc>
        <w:tc>
          <w:tcPr>
            <w:tcW w:w="0" w:type="auto"/>
          </w:tcPr>
          <w:p w14:paraId="0BA5353C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BF7FBDD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386288C" w14:textId="77777777" w:rsidR="00054AA2" w:rsidRDefault="00054AA2">
            <w:pPr>
              <w:pStyle w:val="Compact"/>
            </w:pPr>
          </w:p>
        </w:tc>
      </w:tr>
      <w:tr w:rsidR="00054AA2" w14:paraId="5F7A68C5" w14:textId="77777777" w:rsidTr="00C04EE3">
        <w:tc>
          <w:tcPr>
            <w:tcW w:w="0" w:type="auto"/>
          </w:tcPr>
          <w:p w14:paraId="7525C0EB" w14:textId="77777777" w:rsidR="00054AA2" w:rsidRDefault="008C3D6B">
            <w:pPr>
              <w:pStyle w:val="Compact"/>
            </w:pPr>
            <w:r>
              <w:t>Si</w:t>
            </w:r>
            <w:r>
              <w:t>ế</w:t>
            </w:r>
            <w:r>
              <w:t>t ch</w:t>
            </w:r>
            <w:r>
              <w:t>ặ</w:t>
            </w:r>
            <w:r>
              <w:t>t k</w:t>
            </w:r>
            <w:r>
              <w:t>ế</w:t>
            </w:r>
            <w:r>
              <w:t>t n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4466F314" w14:textId="77777777" w:rsidR="00054AA2" w:rsidRDefault="008C3D6B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đ</w:t>
            </w:r>
            <w:r>
              <w:t>ầ</w:t>
            </w:r>
            <w:r>
              <w:t>u n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3C881BE9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CA384B9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8278732" w14:textId="77777777" w:rsidR="00054AA2" w:rsidRDefault="00054AA2">
            <w:pPr>
              <w:pStyle w:val="Compact"/>
            </w:pPr>
          </w:p>
        </w:tc>
      </w:tr>
      <w:tr w:rsidR="00054AA2" w14:paraId="3698AF62" w14:textId="77777777" w:rsidTr="00C04EE3">
        <w:tc>
          <w:tcPr>
            <w:tcW w:w="0" w:type="auto"/>
          </w:tcPr>
          <w:p w14:paraId="76124513" w14:textId="77777777" w:rsidR="00054AA2" w:rsidRDefault="008C3D6B">
            <w:pPr>
              <w:pStyle w:val="Compact"/>
            </w:pPr>
            <w:r>
              <w:t>Ki</w:t>
            </w:r>
            <w:r>
              <w:t>ể</w:t>
            </w:r>
            <w:r>
              <w:t>m tra aptomat</w:t>
            </w:r>
          </w:p>
        </w:tc>
        <w:tc>
          <w:tcPr>
            <w:tcW w:w="0" w:type="auto"/>
          </w:tcPr>
          <w:p w14:paraId="35F0DF3E" w14:textId="77777777" w:rsidR="00054AA2" w:rsidRDefault="008C3D6B">
            <w:pPr>
              <w:pStyle w:val="Compact"/>
            </w:pPr>
            <w:r>
              <w:t>Test ng</w:t>
            </w:r>
            <w:r>
              <w:t>ắ</w:t>
            </w:r>
            <w:r>
              <w:t>t 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74B11261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81B10AB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15B4CA8" w14:textId="77777777" w:rsidR="00054AA2" w:rsidRDefault="00054AA2">
            <w:pPr>
              <w:pStyle w:val="Compact"/>
            </w:pPr>
          </w:p>
        </w:tc>
      </w:tr>
      <w:tr w:rsidR="00054AA2" w14:paraId="217A3990" w14:textId="77777777" w:rsidTr="00C04EE3">
        <w:tc>
          <w:tcPr>
            <w:tcW w:w="0" w:type="auto"/>
          </w:tcPr>
          <w:p w14:paraId="1A8D2117" w14:textId="77777777" w:rsidR="00054AA2" w:rsidRDefault="008C3D6B">
            <w:pPr>
              <w:pStyle w:val="Compact"/>
            </w:pPr>
            <w:r>
              <w:t>Ki</w:t>
            </w:r>
            <w:r>
              <w:t>ể</w:t>
            </w:r>
            <w:r>
              <w:t>m tra c</w:t>
            </w:r>
            <w:r>
              <w:t>ầ</w:t>
            </w:r>
            <w:r>
              <w:t>u chì</w:t>
            </w:r>
          </w:p>
        </w:tc>
        <w:tc>
          <w:tcPr>
            <w:tcW w:w="0" w:type="auto"/>
          </w:tcPr>
          <w:p w14:paraId="333B24B5" w14:textId="77777777" w:rsidR="00054AA2" w:rsidRDefault="008C3D6B">
            <w:pPr>
              <w:pStyle w:val="Compact"/>
            </w:pPr>
            <w:r>
              <w:t>Thay n</w:t>
            </w:r>
            <w:r>
              <w:t>ế</w:t>
            </w:r>
            <w:r>
              <w:t>u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7EFBF3D0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2C57E61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D8E26FC" w14:textId="77777777" w:rsidR="00054AA2" w:rsidRDefault="00054AA2">
            <w:pPr>
              <w:pStyle w:val="Compact"/>
            </w:pPr>
          </w:p>
        </w:tc>
      </w:tr>
      <w:tr w:rsidR="00054AA2" w14:paraId="5D8FCE33" w14:textId="77777777" w:rsidTr="00C04EE3">
        <w:tc>
          <w:tcPr>
            <w:tcW w:w="0" w:type="auto"/>
          </w:tcPr>
          <w:p w14:paraId="68FEFCA3" w14:textId="77777777" w:rsidR="00054AA2" w:rsidRDefault="008C3D6B">
            <w:pPr>
              <w:pStyle w:val="Compact"/>
            </w:pPr>
            <w:r>
              <w:t>Ki</w:t>
            </w:r>
            <w:r>
              <w:t>ể</w:t>
            </w:r>
            <w:r>
              <w:t>m tra dây n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192EE351" w14:textId="77777777" w:rsidR="00054AA2" w:rsidRDefault="008C3D6B">
            <w:pPr>
              <w:pStyle w:val="Compact"/>
            </w:pPr>
            <w:r>
              <w:t>Không rò, cháy</w:t>
            </w:r>
          </w:p>
        </w:tc>
        <w:tc>
          <w:tcPr>
            <w:tcW w:w="0" w:type="auto"/>
          </w:tcPr>
          <w:p w14:paraId="36D355B2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48B5B23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13446E0" w14:textId="77777777" w:rsidR="00054AA2" w:rsidRDefault="00054AA2">
            <w:pPr>
              <w:pStyle w:val="Compact"/>
            </w:pPr>
          </w:p>
        </w:tc>
      </w:tr>
    </w:tbl>
    <w:p w14:paraId="70E657A9" w14:textId="77777777" w:rsidR="00054AA2" w:rsidRDefault="008C3D6B">
      <w:pPr>
        <w:pStyle w:val="Heading2"/>
      </w:pPr>
      <w:bookmarkStart w:id="3" w:name="tủ-điện-phân-phối"/>
      <w:bookmarkEnd w:id="2"/>
      <w:r>
        <w:t>T</w:t>
      </w:r>
      <w:r>
        <w:t>Ủ</w:t>
      </w:r>
      <w:r>
        <w:t xml:space="preserve"> ĐI</w:t>
      </w:r>
      <w:r>
        <w:t>Ệ</w:t>
      </w:r>
      <w:r>
        <w:t>N PHÂN PH</w:t>
      </w:r>
      <w:r>
        <w:t>Ố</w:t>
      </w:r>
      <w: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1690"/>
        <w:gridCol w:w="1690"/>
        <w:gridCol w:w="1690"/>
        <w:gridCol w:w="1037"/>
      </w:tblGrid>
      <w:tr w:rsidR="00054AA2" w14:paraId="48893AD5" w14:textId="77777777" w:rsidTr="00C04EE3">
        <w:tc>
          <w:tcPr>
            <w:tcW w:w="0" w:type="auto"/>
          </w:tcPr>
          <w:p w14:paraId="4FBDE621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ng/Khu</w:t>
            </w:r>
          </w:p>
        </w:tc>
        <w:tc>
          <w:tcPr>
            <w:tcW w:w="0" w:type="auto"/>
          </w:tcPr>
          <w:p w14:paraId="43326405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Aptomat</w:t>
            </w:r>
          </w:p>
        </w:tc>
        <w:tc>
          <w:tcPr>
            <w:tcW w:w="0" w:type="auto"/>
          </w:tcPr>
          <w:p w14:paraId="7F33DA18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chì</w:t>
            </w:r>
          </w:p>
        </w:tc>
        <w:tc>
          <w:tcPr>
            <w:tcW w:w="0" w:type="auto"/>
          </w:tcPr>
          <w:p w14:paraId="0342D976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69D3865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4AA2" w14:paraId="0A6790D4" w14:textId="77777777" w:rsidTr="00C04EE3">
        <w:tc>
          <w:tcPr>
            <w:tcW w:w="0" w:type="auto"/>
          </w:tcPr>
          <w:p w14:paraId="53A2DA70" w14:textId="77777777" w:rsidR="00054AA2" w:rsidRDefault="008C3D6B">
            <w:pPr>
              <w:pStyle w:val="Compact"/>
            </w:pPr>
            <w:r>
              <w:t>T</w:t>
            </w:r>
            <w:r>
              <w:t>ầ</w:t>
            </w:r>
            <w:r>
              <w:t>ng 1</w:t>
            </w:r>
          </w:p>
        </w:tc>
        <w:tc>
          <w:tcPr>
            <w:tcW w:w="0" w:type="auto"/>
          </w:tcPr>
          <w:p w14:paraId="29A2EB75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6A2FA924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4178A86A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4CE1B848" w14:textId="77777777" w:rsidR="00054AA2" w:rsidRDefault="00054AA2">
            <w:pPr>
              <w:pStyle w:val="Compact"/>
            </w:pPr>
          </w:p>
        </w:tc>
      </w:tr>
      <w:tr w:rsidR="00054AA2" w14:paraId="0CB0FF17" w14:textId="77777777" w:rsidTr="00C04EE3">
        <w:tc>
          <w:tcPr>
            <w:tcW w:w="0" w:type="auto"/>
          </w:tcPr>
          <w:p w14:paraId="422BD35B" w14:textId="77777777" w:rsidR="00054AA2" w:rsidRDefault="008C3D6B">
            <w:pPr>
              <w:pStyle w:val="Compact"/>
            </w:pPr>
            <w:r>
              <w:t>T</w:t>
            </w:r>
            <w:r>
              <w:t>ầ</w:t>
            </w:r>
            <w:r>
              <w:t>ng 2</w:t>
            </w:r>
          </w:p>
        </w:tc>
        <w:tc>
          <w:tcPr>
            <w:tcW w:w="0" w:type="auto"/>
          </w:tcPr>
          <w:p w14:paraId="265828B2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1F1DF7F4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5BBE0376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2397AC12" w14:textId="77777777" w:rsidR="00054AA2" w:rsidRDefault="00054AA2">
            <w:pPr>
              <w:pStyle w:val="Compact"/>
            </w:pPr>
          </w:p>
        </w:tc>
      </w:tr>
      <w:tr w:rsidR="00054AA2" w14:paraId="4B8FE6C5" w14:textId="77777777" w:rsidTr="00C04EE3">
        <w:tc>
          <w:tcPr>
            <w:tcW w:w="0" w:type="auto"/>
          </w:tcPr>
          <w:p w14:paraId="7D36D2F1" w14:textId="77777777" w:rsidR="00054AA2" w:rsidRDefault="008C3D6B">
            <w:pPr>
              <w:pStyle w:val="Compact"/>
            </w:pPr>
            <w:r>
              <w:lastRenderedPageBreak/>
              <w:t>T</w:t>
            </w:r>
            <w:r>
              <w:t>ầ</w:t>
            </w:r>
            <w:r>
              <w:t>ng 3</w:t>
            </w:r>
          </w:p>
        </w:tc>
        <w:tc>
          <w:tcPr>
            <w:tcW w:w="0" w:type="auto"/>
          </w:tcPr>
          <w:p w14:paraId="3B477398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3F2A546D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55F5BB01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4F13F44C" w14:textId="77777777" w:rsidR="00054AA2" w:rsidRDefault="00054AA2">
            <w:pPr>
              <w:pStyle w:val="Compact"/>
            </w:pPr>
          </w:p>
        </w:tc>
      </w:tr>
      <w:tr w:rsidR="00054AA2" w14:paraId="49D43155" w14:textId="77777777" w:rsidTr="00C04EE3">
        <w:tc>
          <w:tcPr>
            <w:tcW w:w="0" w:type="auto"/>
          </w:tcPr>
          <w:p w14:paraId="6A94E144" w14:textId="77777777" w:rsidR="00054AA2" w:rsidRDefault="008C3D6B">
            <w:pPr>
              <w:pStyle w:val="Compact"/>
            </w:pPr>
            <w:r>
              <w:t>Khu A</w:t>
            </w:r>
          </w:p>
        </w:tc>
        <w:tc>
          <w:tcPr>
            <w:tcW w:w="0" w:type="auto"/>
          </w:tcPr>
          <w:p w14:paraId="6C92D567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5811B93E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3AFC5DDC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7EA98EB2" w14:textId="77777777" w:rsidR="00054AA2" w:rsidRDefault="00054AA2">
            <w:pPr>
              <w:pStyle w:val="Compact"/>
            </w:pPr>
          </w:p>
        </w:tc>
      </w:tr>
      <w:tr w:rsidR="00054AA2" w14:paraId="32ECF895" w14:textId="77777777" w:rsidTr="00C04EE3">
        <w:tc>
          <w:tcPr>
            <w:tcW w:w="0" w:type="auto"/>
          </w:tcPr>
          <w:p w14:paraId="6C756EA8" w14:textId="77777777" w:rsidR="00054AA2" w:rsidRDefault="008C3D6B">
            <w:pPr>
              <w:pStyle w:val="Compact"/>
            </w:pPr>
            <w:r>
              <w:t>Khu B</w:t>
            </w:r>
          </w:p>
        </w:tc>
        <w:tc>
          <w:tcPr>
            <w:tcW w:w="0" w:type="auto"/>
          </w:tcPr>
          <w:p w14:paraId="702308A2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0B0F1462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5C8DABDF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420773A9" w14:textId="77777777" w:rsidR="00054AA2" w:rsidRDefault="00054AA2">
            <w:pPr>
              <w:pStyle w:val="Compact"/>
            </w:pPr>
          </w:p>
        </w:tc>
      </w:tr>
    </w:tbl>
    <w:p w14:paraId="48092BF8" w14:textId="77777777" w:rsidR="00054AA2" w:rsidRDefault="008C3D6B">
      <w:pPr>
        <w:pStyle w:val="Heading2"/>
      </w:pPr>
      <w:bookmarkStart w:id="4" w:name="dây-điện"/>
      <w:bookmarkEnd w:id="3"/>
      <w:r>
        <w:t>DÂY ĐI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2070"/>
        <w:gridCol w:w="1690"/>
        <w:gridCol w:w="1037"/>
      </w:tblGrid>
      <w:tr w:rsidR="00054AA2" w14:paraId="41472B10" w14:textId="77777777" w:rsidTr="00C04EE3">
        <w:tc>
          <w:tcPr>
            <w:tcW w:w="0" w:type="auto"/>
          </w:tcPr>
          <w:p w14:paraId="22E899A5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05B0C88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FFCA315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2A094920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4AA2" w14:paraId="6681C06C" w14:textId="77777777" w:rsidTr="00C04EE3">
        <w:tc>
          <w:tcPr>
            <w:tcW w:w="0" w:type="auto"/>
          </w:tcPr>
          <w:p w14:paraId="624BE7DE" w14:textId="77777777" w:rsidR="00054AA2" w:rsidRDefault="008C3D6B">
            <w:pPr>
              <w:pStyle w:val="Compact"/>
            </w:pPr>
            <w:r>
              <w:t>Dây chính</w:t>
            </w:r>
          </w:p>
        </w:tc>
        <w:tc>
          <w:tcPr>
            <w:tcW w:w="0" w:type="auto"/>
          </w:tcPr>
          <w:p w14:paraId="150B0E70" w14:textId="77777777" w:rsidR="00054AA2" w:rsidRDefault="008C3D6B">
            <w:pPr>
              <w:pStyle w:val="Compact"/>
            </w:pPr>
            <w:r>
              <w:t>Không rò, h</w:t>
            </w:r>
            <w:r>
              <w:t>ở</w:t>
            </w:r>
            <w:r>
              <w:t>, cháy</w:t>
            </w:r>
          </w:p>
        </w:tc>
        <w:tc>
          <w:tcPr>
            <w:tcW w:w="0" w:type="auto"/>
          </w:tcPr>
          <w:p w14:paraId="6435898B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74EA95CD" w14:textId="77777777" w:rsidR="00054AA2" w:rsidRDefault="00054AA2">
            <w:pPr>
              <w:pStyle w:val="Compact"/>
            </w:pPr>
          </w:p>
        </w:tc>
      </w:tr>
      <w:tr w:rsidR="00054AA2" w14:paraId="3EA7216F" w14:textId="77777777" w:rsidTr="00C04EE3">
        <w:tc>
          <w:tcPr>
            <w:tcW w:w="0" w:type="auto"/>
          </w:tcPr>
          <w:p w14:paraId="1ABFDF41" w14:textId="77777777" w:rsidR="00054AA2" w:rsidRDefault="008C3D6B">
            <w:pPr>
              <w:pStyle w:val="Compact"/>
            </w:pPr>
            <w:r>
              <w:t>Dây phân nhánh</w:t>
            </w:r>
          </w:p>
        </w:tc>
        <w:tc>
          <w:tcPr>
            <w:tcW w:w="0" w:type="auto"/>
          </w:tcPr>
          <w:p w14:paraId="4DE4894B" w14:textId="77777777" w:rsidR="00054AA2" w:rsidRDefault="008C3D6B">
            <w:pPr>
              <w:pStyle w:val="Compact"/>
            </w:pPr>
            <w:r>
              <w:t>Không rò, h</w:t>
            </w:r>
            <w:r>
              <w:t>ở</w:t>
            </w:r>
            <w:r>
              <w:t>, cháy</w:t>
            </w:r>
          </w:p>
        </w:tc>
        <w:tc>
          <w:tcPr>
            <w:tcW w:w="0" w:type="auto"/>
          </w:tcPr>
          <w:p w14:paraId="5373E36D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1FE8BCFE" w14:textId="77777777" w:rsidR="00054AA2" w:rsidRDefault="00054AA2">
            <w:pPr>
              <w:pStyle w:val="Compact"/>
            </w:pPr>
          </w:p>
        </w:tc>
      </w:tr>
      <w:tr w:rsidR="00054AA2" w14:paraId="405C37AD" w14:textId="77777777" w:rsidTr="00C04EE3">
        <w:tc>
          <w:tcPr>
            <w:tcW w:w="0" w:type="auto"/>
          </w:tcPr>
          <w:p w14:paraId="2CBA6BE7" w14:textId="77777777" w:rsidR="00054AA2" w:rsidRDefault="008C3D6B">
            <w:pPr>
              <w:pStyle w:val="Compact"/>
            </w:pPr>
            <w:r>
              <w:t>Dây n</w:t>
            </w:r>
            <w:r>
              <w:t>ố</w:t>
            </w:r>
            <w:r>
              <w:t>i đ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06CA48D3" w14:textId="77777777" w:rsidR="00054AA2" w:rsidRDefault="008C3D6B">
            <w:pPr>
              <w:pStyle w:val="Compact"/>
            </w:pPr>
            <w:r>
              <w:t>Đi</w:t>
            </w:r>
            <w:r>
              <w:t>ệ</w:t>
            </w:r>
            <w:r>
              <w:t>n tr</w:t>
            </w:r>
            <w:r>
              <w:t>ở</w:t>
            </w:r>
            <w:r>
              <w:t xml:space="preserve"> ≤ 10 Ohm</w:t>
            </w:r>
          </w:p>
        </w:tc>
        <w:tc>
          <w:tcPr>
            <w:tcW w:w="0" w:type="auto"/>
          </w:tcPr>
          <w:p w14:paraId="19587A35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7254F587" w14:textId="77777777" w:rsidR="00054AA2" w:rsidRDefault="00054AA2">
            <w:pPr>
              <w:pStyle w:val="Compact"/>
            </w:pPr>
          </w:p>
        </w:tc>
      </w:tr>
      <w:tr w:rsidR="00054AA2" w14:paraId="6DB3BCC6" w14:textId="77777777" w:rsidTr="00C04EE3">
        <w:tc>
          <w:tcPr>
            <w:tcW w:w="0" w:type="auto"/>
          </w:tcPr>
          <w:p w14:paraId="2CD0B699" w14:textId="77777777" w:rsidR="00054AA2" w:rsidRDefault="008C3D6B">
            <w:pPr>
              <w:pStyle w:val="Compact"/>
            </w:pPr>
            <w:r>
              <w:t>Dây n</w:t>
            </w:r>
            <w:r>
              <w:t>ố</w:t>
            </w:r>
            <w:r>
              <w:t>i trung tính</w:t>
            </w:r>
          </w:p>
        </w:tc>
        <w:tc>
          <w:tcPr>
            <w:tcW w:w="0" w:type="auto"/>
          </w:tcPr>
          <w:p w14:paraId="5DF9E1C0" w14:textId="77777777" w:rsidR="00054AA2" w:rsidRDefault="008C3D6B">
            <w:pPr>
              <w:pStyle w:val="Compact"/>
            </w:pP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ch</w:t>
            </w:r>
            <w:r>
              <w:t>ắ</w:t>
            </w:r>
            <w:r>
              <w:t>c ch</w:t>
            </w:r>
            <w:r>
              <w:t>ắ</w:t>
            </w:r>
            <w:r>
              <w:t>n</w:t>
            </w:r>
          </w:p>
        </w:tc>
        <w:tc>
          <w:tcPr>
            <w:tcW w:w="0" w:type="auto"/>
          </w:tcPr>
          <w:p w14:paraId="5656583E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49842607" w14:textId="77777777" w:rsidR="00054AA2" w:rsidRDefault="00054AA2">
            <w:pPr>
              <w:pStyle w:val="Compact"/>
            </w:pPr>
          </w:p>
        </w:tc>
      </w:tr>
    </w:tbl>
    <w:p w14:paraId="235DD6CA" w14:textId="77777777" w:rsidR="00054AA2" w:rsidRDefault="008C3D6B">
      <w:pPr>
        <w:pStyle w:val="Heading2"/>
      </w:pPr>
      <w:bookmarkStart w:id="5" w:name="ổ-cắm-công-tắc"/>
      <w:bookmarkEnd w:id="4"/>
      <w:r>
        <w:t>Ổ</w:t>
      </w:r>
      <w:r>
        <w:t xml:space="preserve"> C</w:t>
      </w:r>
      <w:r>
        <w:t>Ắ</w:t>
      </w:r>
      <w:r>
        <w:t>M, CÔNG T</w:t>
      </w:r>
      <w:r>
        <w:t>Ắ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690"/>
        <w:gridCol w:w="1690"/>
        <w:gridCol w:w="1037"/>
      </w:tblGrid>
      <w:tr w:rsidR="00054AA2" w14:paraId="1A2F05DB" w14:textId="77777777" w:rsidTr="00C04EE3">
        <w:tc>
          <w:tcPr>
            <w:tcW w:w="0" w:type="auto"/>
          </w:tcPr>
          <w:p w14:paraId="6205DBB9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0" w:type="auto"/>
          </w:tcPr>
          <w:p w14:paraId="15CB27F8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2DC90DD1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Công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523D1A9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4AA2" w14:paraId="565C3800" w14:textId="77777777" w:rsidTr="00C04EE3">
        <w:tc>
          <w:tcPr>
            <w:tcW w:w="0" w:type="auto"/>
          </w:tcPr>
          <w:p w14:paraId="190064A6" w14:textId="77777777" w:rsidR="00054AA2" w:rsidRDefault="008C3D6B">
            <w:pPr>
              <w:pStyle w:val="Compact"/>
            </w:pPr>
            <w:r>
              <w:t>Phòng h</w:t>
            </w:r>
            <w:r>
              <w:t>ọ</w:t>
            </w:r>
            <w:r>
              <w:t>c 1</w:t>
            </w:r>
          </w:p>
        </w:tc>
        <w:tc>
          <w:tcPr>
            <w:tcW w:w="0" w:type="auto"/>
          </w:tcPr>
          <w:p w14:paraId="3F21EFB9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13F6679F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6EF20950" w14:textId="77777777" w:rsidR="00054AA2" w:rsidRDefault="00054AA2">
            <w:pPr>
              <w:pStyle w:val="Compact"/>
            </w:pPr>
          </w:p>
        </w:tc>
      </w:tr>
      <w:tr w:rsidR="00054AA2" w14:paraId="2E2F3583" w14:textId="77777777" w:rsidTr="00C04EE3">
        <w:tc>
          <w:tcPr>
            <w:tcW w:w="0" w:type="auto"/>
          </w:tcPr>
          <w:p w14:paraId="2ADD2E3E" w14:textId="77777777" w:rsidR="00054AA2" w:rsidRDefault="008C3D6B">
            <w:pPr>
              <w:pStyle w:val="Compact"/>
            </w:pPr>
            <w:r>
              <w:t>Phòng h</w:t>
            </w:r>
            <w:r>
              <w:t>ọ</w:t>
            </w:r>
            <w:r>
              <w:t>c 2</w:t>
            </w:r>
          </w:p>
        </w:tc>
        <w:tc>
          <w:tcPr>
            <w:tcW w:w="0" w:type="auto"/>
          </w:tcPr>
          <w:p w14:paraId="0243DCFD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00818EEF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05552313" w14:textId="77777777" w:rsidR="00054AA2" w:rsidRDefault="00054AA2">
            <w:pPr>
              <w:pStyle w:val="Compact"/>
            </w:pPr>
          </w:p>
        </w:tc>
      </w:tr>
      <w:tr w:rsidR="00054AA2" w14:paraId="72E8B22C" w14:textId="77777777" w:rsidTr="00C04EE3">
        <w:tc>
          <w:tcPr>
            <w:tcW w:w="0" w:type="auto"/>
          </w:tcPr>
          <w:p w14:paraId="6424B058" w14:textId="77777777" w:rsidR="00054AA2" w:rsidRDefault="008C3D6B">
            <w:pPr>
              <w:pStyle w:val="Compact"/>
            </w:pPr>
            <w:r>
              <w:t>Phòng h</w:t>
            </w:r>
            <w:r>
              <w:t>ọ</w:t>
            </w:r>
            <w:r>
              <w:t>c 3</w:t>
            </w:r>
          </w:p>
        </w:tc>
        <w:tc>
          <w:tcPr>
            <w:tcW w:w="0" w:type="auto"/>
          </w:tcPr>
          <w:p w14:paraId="6E8E1681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5C023A56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5C84EF99" w14:textId="77777777" w:rsidR="00054AA2" w:rsidRDefault="00054AA2">
            <w:pPr>
              <w:pStyle w:val="Compact"/>
            </w:pPr>
          </w:p>
        </w:tc>
      </w:tr>
      <w:tr w:rsidR="00054AA2" w14:paraId="1B6F6489" w14:textId="77777777" w:rsidTr="00C04EE3">
        <w:tc>
          <w:tcPr>
            <w:tcW w:w="0" w:type="auto"/>
          </w:tcPr>
          <w:p w14:paraId="640829E8" w14:textId="77777777" w:rsidR="00054AA2" w:rsidRDefault="008C3D6B">
            <w:pPr>
              <w:pStyle w:val="Compact"/>
            </w:pPr>
            <w:r>
              <w:t>Văn phòng</w:t>
            </w:r>
          </w:p>
        </w:tc>
        <w:tc>
          <w:tcPr>
            <w:tcW w:w="0" w:type="auto"/>
          </w:tcPr>
          <w:p w14:paraId="283CA716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39E2CFDC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4D4CEEBB" w14:textId="77777777" w:rsidR="00054AA2" w:rsidRDefault="00054AA2">
            <w:pPr>
              <w:pStyle w:val="Compact"/>
            </w:pPr>
          </w:p>
        </w:tc>
      </w:tr>
      <w:tr w:rsidR="00054AA2" w14:paraId="4FB141E1" w14:textId="77777777" w:rsidTr="00C04EE3">
        <w:tc>
          <w:tcPr>
            <w:tcW w:w="0" w:type="auto"/>
          </w:tcPr>
          <w:p w14:paraId="1B70A520" w14:textId="77777777" w:rsidR="00054AA2" w:rsidRDefault="008C3D6B">
            <w:pPr>
              <w:pStyle w:val="Compact"/>
            </w:pPr>
            <w:r>
              <w:t>WC</w:t>
            </w:r>
          </w:p>
        </w:tc>
        <w:tc>
          <w:tcPr>
            <w:tcW w:w="0" w:type="auto"/>
          </w:tcPr>
          <w:p w14:paraId="4B7B8FCC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5E485069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1741BB0B" w14:textId="77777777" w:rsidR="00054AA2" w:rsidRDefault="00054AA2">
            <w:pPr>
              <w:pStyle w:val="Compact"/>
            </w:pPr>
          </w:p>
        </w:tc>
      </w:tr>
    </w:tbl>
    <w:p w14:paraId="5E392702" w14:textId="77777777" w:rsidR="00054AA2" w:rsidRDefault="008C3D6B">
      <w:pPr>
        <w:pStyle w:val="Heading2"/>
      </w:pPr>
      <w:bookmarkStart w:id="6" w:name="đèn-chiếu-sáng"/>
      <w:bookmarkEnd w:id="5"/>
      <w:r>
        <w:t>ĐÈN CHI</w:t>
      </w:r>
      <w:r>
        <w:t>Ế</w:t>
      </w:r>
      <w:r>
        <w:t>U SÁNG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054AA2" w14:paraId="68F5052C" w14:textId="77777777" w:rsidTr="00C04EE3">
        <w:tc>
          <w:tcPr>
            <w:tcW w:w="1584" w:type="dxa"/>
          </w:tcPr>
          <w:p w14:paraId="519A6280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1584" w:type="dxa"/>
          </w:tcPr>
          <w:p w14:paraId="2AC19C1F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08F2002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DCBE941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Thay 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42C05E78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4AA2" w14:paraId="0D3E5A2B" w14:textId="77777777" w:rsidTr="00C04EE3">
        <w:tc>
          <w:tcPr>
            <w:tcW w:w="1584" w:type="dxa"/>
          </w:tcPr>
          <w:p w14:paraId="1AD45230" w14:textId="77777777" w:rsidR="00054AA2" w:rsidRDefault="008C3D6B">
            <w:pPr>
              <w:pStyle w:val="Compact"/>
            </w:pPr>
            <w:r>
              <w:t>Hành lang</w:t>
            </w:r>
          </w:p>
        </w:tc>
        <w:tc>
          <w:tcPr>
            <w:tcW w:w="1584" w:type="dxa"/>
          </w:tcPr>
          <w:p w14:paraId="5E61AFD0" w14:textId="77777777" w:rsidR="00054AA2" w:rsidRDefault="00054AA2">
            <w:pPr>
              <w:pStyle w:val="Compact"/>
            </w:pPr>
          </w:p>
        </w:tc>
        <w:tc>
          <w:tcPr>
            <w:tcW w:w="1584" w:type="dxa"/>
          </w:tcPr>
          <w:p w14:paraId="64A29720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1584" w:type="dxa"/>
          </w:tcPr>
          <w:p w14:paraId="4C8C9B4A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584" w:type="dxa"/>
          </w:tcPr>
          <w:p w14:paraId="492E389A" w14:textId="77777777" w:rsidR="00054AA2" w:rsidRDefault="00054AA2">
            <w:pPr>
              <w:pStyle w:val="Compact"/>
            </w:pPr>
          </w:p>
        </w:tc>
      </w:tr>
      <w:tr w:rsidR="00054AA2" w14:paraId="43145309" w14:textId="77777777" w:rsidTr="00C04EE3">
        <w:tc>
          <w:tcPr>
            <w:tcW w:w="1584" w:type="dxa"/>
          </w:tcPr>
          <w:p w14:paraId="2C15DE84" w14:textId="77777777" w:rsidR="00054AA2" w:rsidRDefault="008C3D6B">
            <w:pPr>
              <w:pStyle w:val="Compact"/>
            </w:pPr>
            <w:r>
              <w:t>C</w:t>
            </w:r>
            <w:r>
              <w:t>ầ</w:t>
            </w:r>
            <w:r>
              <w:t>u thang</w:t>
            </w:r>
          </w:p>
        </w:tc>
        <w:tc>
          <w:tcPr>
            <w:tcW w:w="1584" w:type="dxa"/>
          </w:tcPr>
          <w:p w14:paraId="5E063EF3" w14:textId="77777777" w:rsidR="00054AA2" w:rsidRDefault="00054AA2">
            <w:pPr>
              <w:pStyle w:val="Compact"/>
            </w:pPr>
          </w:p>
        </w:tc>
        <w:tc>
          <w:tcPr>
            <w:tcW w:w="1584" w:type="dxa"/>
          </w:tcPr>
          <w:p w14:paraId="30A9D7AE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1584" w:type="dxa"/>
          </w:tcPr>
          <w:p w14:paraId="7EC3FB29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584" w:type="dxa"/>
          </w:tcPr>
          <w:p w14:paraId="3F8742A4" w14:textId="77777777" w:rsidR="00054AA2" w:rsidRDefault="00054AA2">
            <w:pPr>
              <w:pStyle w:val="Compact"/>
            </w:pPr>
          </w:p>
        </w:tc>
      </w:tr>
      <w:tr w:rsidR="00054AA2" w14:paraId="08AF37E4" w14:textId="77777777" w:rsidTr="00C04EE3">
        <w:tc>
          <w:tcPr>
            <w:tcW w:w="1584" w:type="dxa"/>
          </w:tcPr>
          <w:p w14:paraId="7DC268B7" w14:textId="77777777" w:rsidR="00054AA2" w:rsidRDefault="008C3D6B">
            <w:pPr>
              <w:pStyle w:val="Compact"/>
            </w:pPr>
            <w:r>
              <w:t>Sân trư</w:t>
            </w:r>
            <w:r>
              <w:t>ờ</w:t>
            </w:r>
            <w:r>
              <w:t>ng</w:t>
            </w:r>
          </w:p>
        </w:tc>
        <w:tc>
          <w:tcPr>
            <w:tcW w:w="1584" w:type="dxa"/>
          </w:tcPr>
          <w:p w14:paraId="26383CA1" w14:textId="77777777" w:rsidR="00054AA2" w:rsidRDefault="00054AA2">
            <w:pPr>
              <w:pStyle w:val="Compact"/>
            </w:pPr>
          </w:p>
        </w:tc>
        <w:tc>
          <w:tcPr>
            <w:tcW w:w="1584" w:type="dxa"/>
          </w:tcPr>
          <w:p w14:paraId="567AA19D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1584" w:type="dxa"/>
          </w:tcPr>
          <w:p w14:paraId="3996D58F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584" w:type="dxa"/>
          </w:tcPr>
          <w:p w14:paraId="6A8B9A66" w14:textId="77777777" w:rsidR="00054AA2" w:rsidRDefault="00054AA2">
            <w:pPr>
              <w:pStyle w:val="Compact"/>
            </w:pPr>
          </w:p>
        </w:tc>
      </w:tr>
      <w:tr w:rsidR="00054AA2" w14:paraId="23B9AABE" w14:textId="77777777" w:rsidTr="00C04EE3">
        <w:tc>
          <w:tcPr>
            <w:tcW w:w="1584" w:type="dxa"/>
          </w:tcPr>
          <w:p w14:paraId="44FFCA78" w14:textId="77777777" w:rsidR="00054AA2" w:rsidRDefault="008C3D6B">
            <w:pPr>
              <w:pStyle w:val="Compact"/>
            </w:pPr>
            <w:r>
              <w:t>Bãi xe</w:t>
            </w:r>
          </w:p>
        </w:tc>
        <w:tc>
          <w:tcPr>
            <w:tcW w:w="1584" w:type="dxa"/>
          </w:tcPr>
          <w:p w14:paraId="2407309E" w14:textId="77777777" w:rsidR="00054AA2" w:rsidRDefault="00054AA2">
            <w:pPr>
              <w:pStyle w:val="Compact"/>
            </w:pPr>
          </w:p>
        </w:tc>
        <w:tc>
          <w:tcPr>
            <w:tcW w:w="1584" w:type="dxa"/>
          </w:tcPr>
          <w:p w14:paraId="42E0DAC4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1584" w:type="dxa"/>
          </w:tcPr>
          <w:p w14:paraId="473561FA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584" w:type="dxa"/>
          </w:tcPr>
          <w:p w14:paraId="65FC8650" w14:textId="77777777" w:rsidR="00054AA2" w:rsidRDefault="00054AA2">
            <w:pPr>
              <w:pStyle w:val="Compact"/>
            </w:pPr>
          </w:p>
        </w:tc>
      </w:tr>
    </w:tbl>
    <w:p w14:paraId="24D80248" w14:textId="77777777" w:rsidR="00054AA2" w:rsidRDefault="008C3D6B">
      <w:pPr>
        <w:pStyle w:val="Heading2"/>
      </w:pPr>
      <w:bookmarkStart w:id="7" w:name="điều-hòa"/>
      <w:bookmarkEnd w:id="6"/>
      <w:r>
        <w:t>ĐI</w:t>
      </w:r>
      <w:r>
        <w:t>Ề</w:t>
      </w:r>
      <w:r>
        <w:t>U HÒA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054AA2" w14:paraId="0C977BAD" w14:textId="77777777" w:rsidTr="00C04EE3">
        <w:tc>
          <w:tcPr>
            <w:tcW w:w="1584" w:type="dxa"/>
          </w:tcPr>
          <w:p w14:paraId="0DDC5408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1584" w:type="dxa"/>
          </w:tcPr>
          <w:p w14:paraId="58908282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3AEB99A2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Rò r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gas</w:t>
            </w:r>
          </w:p>
        </w:tc>
        <w:tc>
          <w:tcPr>
            <w:tcW w:w="1584" w:type="dxa"/>
          </w:tcPr>
          <w:p w14:paraId="7B719E9C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sinh</w:t>
            </w:r>
          </w:p>
        </w:tc>
        <w:tc>
          <w:tcPr>
            <w:tcW w:w="1584" w:type="dxa"/>
          </w:tcPr>
          <w:p w14:paraId="50DEC0CE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4AA2" w14:paraId="41C97E50" w14:textId="77777777" w:rsidTr="00C04EE3">
        <w:tc>
          <w:tcPr>
            <w:tcW w:w="1584" w:type="dxa"/>
          </w:tcPr>
          <w:p w14:paraId="2A705159" w14:textId="77777777" w:rsidR="00054AA2" w:rsidRDefault="008C3D6B">
            <w:pPr>
              <w:pStyle w:val="Compact"/>
            </w:pPr>
            <w:r>
              <w:t>Phòng h</w:t>
            </w:r>
            <w:r>
              <w:t>ọ</w:t>
            </w:r>
            <w:r>
              <w:t>c 1</w:t>
            </w:r>
          </w:p>
        </w:tc>
        <w:tc>
          <w:tcPr>
            <w:tcW w:w="1584" w:type="dxa"/>
          </w:tcPr>
          <w:p w14:paraId="31ED9155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1584" w:type="dxa"/>
          </w:tcPr>
          <w:p w14:paraId="01ED4718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1584" w:type="dxa"/>
          </w:tcPr>
          <w:p w14:paraId="06CD15B3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584" w:type="dxa"/>
          </w:tcPr>
          <w:p w14:paraId="04C62D6E" w14:textId="77777777" w:rsidR="00054AA2" w:rsidRDefault="00054AA2">
            <w:pPr>
              <w:pStyle w:val="Compact"/>
            </w:pPr>
          </w:p>
        </w:tc>
      </w:tr>
      <w:tr w:rsidR="00054AA2" w14:paraId="230C893C" w14:textId="77777777" w:rsidTr="00C04EE3">
        <w:tc>
          <w:tcPr>
            <w:tcW w:w="1584" w:type="dxa"/>
          </w:tcPr>
          <w:p w14:paraId="69FF97D5" w14:textId="77777777" w:rsidR="00054AA2" w:rsidRDefault="008C3D6B">
            <w:pPr>
              <w:pStyle w:val="Compact"/>
            </w:pPr>
            <w:r>
              <w:t>Phòng h</w:t>
            </w:r>
            <w:r>
              <w:t>ọ</w:t>
            </w:r>
            <w:r>
              <w:t>c 2</w:t>
            </w:r>
          </w:p>
        </w:tc>
        <w:tc>
          <w:tcPr>
            <w:tcW w:w="1584" w:type="dxa"/>
          </w:tcPr>
          <w:p w14:paraId="0D70B859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1584" w:type="dxa"/>
          </w:tcPr>
          <w:p w14:paraId="385CEC60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1584" w:type="dxa"/>
          </w:tcPr>
          <w:p w14:paraId="5FE4E1A2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584" w:type="dxa"/>
          </w:tcPr>
          <w:p w14:paraId="6AB0FDFB" w14:textId="77777777" w:rsidR="00054AA2" w:rsidRDefault="00054AA2">
            <w:pPr>
              <w:pStyle w:val="Compact"/>
            </w:pPr>
          </w:p>
        </w:tc>
      </w:tr>
      <w:tr w:rsidR="00054AA2" w14:paraId="3FC01DC9" w14:textId="77777777" w:rsidTr="00C04EE3">
        <w:tc>
          <w:tcPr>
            <w:tcW w:w="1584" w:type="dxa"/>
          </w:tcPr>
          <w:p w14:paraId="32F990B9" w14:textId="77777777" w:rsidR="00054AA2" w:rsidRDefault="008C3D6B">
            <w:pPr>
              <w:pStyle w:val="Compact"/>
            </w:pPr>
            <w:r>
              <w:t>Văn phòng</w:t>
            </w:r>
          </w:p>
        </w:tc>
        <w:tc>
          <w:tcPr>
            <w:tcW w:w="1584" w:type="dxa"/>
          </w:tcPr>
          <w:p w14:paraId="2B31DF73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1584" w:type="dxa"/>
          </w:tcPr>
          <w:p w14:paraId="33561B3D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1584" w:type="dxa"/>
          </w:tcPr>
          <w:p w14:paraId="095FD28C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584" w:type="dxa"/>
          </w:tcPr>
          <w:p w14:paraId="3C1D011A" w14:textId="77777777" w:rsidR="00054AA2" w:rsidRDefault="00054AA2">
            <w:pPr>
              <w:pStyle w:val="Compact"/>
            </w:pPr>
          </w:p>
        </w:tc>
      </w:tr>
    </w:tbl>
    <w:p w14:paraId="48436B9B" w14:textId="77777777" w:rsidR="00054AA2" w:rsidRDefault="008C3D6B">
      <w:pPr>
        <w:pStyle w:val="Heading2"/>
      </w:pPr>
      <w:bookmarkStart w:id="8" w:name="đo-điện-trở-cách-điện"/>
      <w:bookmarkEnd w:id="7"/>
      <w:r>
        <w:t>ĐO ĐI</w:t>
      </w:r>
      <w:r>
        <w:t>Ệ</w:t>
      </w:r>
      <w:r>
        <w:t>N TR</w:t>
      </w:r>
      <w:r>
        <w:t>Ở</w:t>
      </w:r>
      <w:r>
        <w:t xml:space="preserve"> CÁCH ĐI</w:t>
      </w:r>
      <w:r>
        <w:t>Ệ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054AA2" w14:paraId="10269FDD" w14:textId="77777777" w:rsidTr="00C04EE3">
        <w:tc>
          <w:tcPr>
            <w:tcW w:w="1584" w:type="dxa"/>
          </w:tcPr>
          <w:p w14:paraId="5D83ED01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</w:p>
        </w:tc>
        <w:tc>
          <w:tcPr>
            <w:tcW w:w="1584" w:type="dxa"/>
          </w:tcPr>
          <w:p w14:paraId="29281515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(MΩ)</w:t>
            </w:r>
          </w:p>
        </w:tc>
        <w:tc>
          <w:tcPr>
            <w:tcW w:w="1584" w:type="dxa"/>
          </w:tcPr>
          <w:p w14:paraId="01BD98AE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1584" w:type="dxa"/>
          </w:tcPr>
          <w:p w14:paraId="6196FAB7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1584" w:type="dxa"/>
          </w:tcPr>
          <w:p w14:paraId="781D1E76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4AA2" w14:paraId="67229039" w14:textId="77777777" w:rsidTr="00C04EE3">
        <w:tc>
          <w:tcPr>
            <w:tcW w:w="1584" w:type="dxa"/>
          </w:tcPr>
          <w:p w14:paraId="34CF92AA" w14:textId="77777777" w:rsidR="00054AA2" w:rsidRDefault="008C3D6B">
            <w:pPr>
              <w:pStyle w:val="Compact"/>
            </w:pPr>
            <w:r>
              <w:t>T</w:t>
            </w:r>
            <w:r>
              <w:t>ủ</w:t>
            </w:r>
            <w:r>
              <w:t xml:space="preserve"> đi</w:t>
            </w:r>
            <w:r>
              <w:t>ệ</w:t>
            </w:r>
            <w:r>
              <w:t>n t</w:t>
            </w:r>
            <w:r>
              <w:t>ổ</w:t>
            </w:r>
            <w:r>
              <w:t>ng</w:t>
            </w:r>
          </w:p>
        </w:tc>
        <w:tc>
          <w:tcPr>
            <w:tcW w:w="1584" w:type="dxa"/>
          </w:tcPr>
          <w:p w14:paraId="1A3A5223" w14:textId="77777777" w:rsidR="00054AA2" w:rsidRDefault="00054AA2">
            <w:pPr>
              <w:pStyle w:val="Compact"/>
            </w:pPr>
          </w:p>
        </w:tc>
        <w:tc>
          <w:tcPr>
            <w:tcW w:w="1584" w:type="dxa"/>
          </w:tcPr>
          <w:p w14:paraId="4A6DBC0A" w14:textId="77777777" w:rsidR="00054AA2" w:rsidRDefault="008C3D6B">
            <w:pPr>
              <w:pStyle w:val="Compact"/>
            </w:pPr>
            <w:r>
              <w:t>≥ 1 MΩ</w:t>
            </w:r>
          </w:p>
        </w:tc>
        <w:tc>
          <w:tcPr>
            <w:tcW w:w="1584" w:type="dxa"/>
          </w:tcPr>
          <w:p w14:paraId="6ED3B5BB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584" w:type="dxa"/>
          </w:tcPr>
          <w:p w14:paraId="4AEFA891" w14:textId="77777777" w:rsidR="00054AA2" w:rsidRDefault="00054AA2">
            <w:pPr>
              <w:pStyle w:val="Compact"/>
            </w:pPr>
          </w:p>
        </w:tc>
      </w:tr>
      <w:tr w:rsidR="00054AA2" w14:paraId="04AB57AE" w14:textId="77777777" w:rsidTr="00C04EE3">
        <w:tc>
          <w:tcPr>
            <w:tcW w:w="1584" w:type="dxa"/>
          </w:tcPr>
          <w:p w14:paraId="3403DAD6" w14:textId="77777777" w:rsidR="00054AA2" w:rsidRDefault="008C3D6B">
            <w:pPr>
              <w:pStyle w:val="Compact"/>
            </w:pPr>
            <w:r>
              <w:t>T</w:t>
            </w:r>
            <w:r>
              <w:t>ủ</w:t>
            </w:r>
            <w:r>
              <w:t xml:space="preserve"> đi</w:t>
            </w:r>
            <w:r>
              <w:t>ệ</w:t>
            </w:r>
            <w:r>
              <w:t>n t</w:t>
            </w:r>
            <w:r>
              <w:t>ầ</w:t>
            </w:r>
            <w:r>
              <w:t>ng 1</w:t>
            </w:r>
          </w:p>
        </w:tc>
        <w:tc>
          <w:tcPr>
            <w:tcW w:w="1584" w:type="dxa"/>
          </w:tcPr>
          <w:p w14:paraId="12EF0E73" w14:textId="77777777" w:rsidR="00054AA2" w:rsidRDefault="00054AA2">
            <w:pPr>
              <w:pStyle w:val="Compact"/>
            </w:pPr>
          </w:p>
        </w:tc>
        <w:tc>
          <w:tcPr>
            <w:tcW w:w="1584" w:type="dxa"/>
          </w:tcPr>
          <w:p w14:paraId="780A08EC" w14:textId="77777777" w:rsidR="00054AA2" w:rsidRDefault="008C3D6B">
            <w:pPr>
              <w:pStyle w:val="Compact"/>
            </w:pPr>
            <w:r>
              <w:t>≥ 1 MΩ</w:t>
            </w:r>
          </w:p>
        </w:tc>
        <w:tc>
          <w:tcPr>
            <w:tcW w:w="1584" w:type="dxa"/>
          </w:tcPr>
          <w:p w14:paraId="340539F3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584" w:type="dxa"/>
          </w:tcPr>
          <w:p w14:paraId="478CEEA0" w14:textId="77777777" w:rsidR="00054AA2" w:rsidRDefault="00054AA2">
            <w:pPr>
              <w:pStyle w:val="Compact"/>
            </w:pPr>
          </w:p>
        </w:tc>
      </w:tr>
      <w:tr w:rsidR="00054AA2" w14:paraId="09CE4DB6" w14:textId="77777777" w:rsidTr="00C04EE3">
        <w:tc>
          <w:tcPr>
            <w:tcW w:w="1584" w:type="dxa"/>
          </w:tcPr>
          <w:p w14:paraId="3C4F62BC" w14:textId="77777777" w:rsidR="00054AA2" w:rsidRDefault="008C3D6B">
            <w:pPr>
              <w:pStyle w:val="Compact"/>
            </w:pPr>
            <w:r>
              <w:t>T</w:t>
            </w:r>
            <w:r>
              <w:t>ủ</w:t>
            </w:r>
            <w:r>
              <w:t xml:space="preserve"> đi</w:t>
            </w:r>
            <w:r>
              <w:t>ệ</w:t>
            </w:r>
            <w:r>
              <w:t>n t</w:t>
            </w:r>
            <w:r>
              <w:t>ầ</w:t>
            </w:r>
            <w:r>
              <w:t>ng 2</w:t>
            </w:r>
          </w:p>
        </w:tc>
        <w:tc>
          <w:tcPr>
            <w:tcW w:w="1584" w:type="dxa"/>
          </w:tcPr>
          <w:p w14:paraId="4C8BACCC" w14:textId="77777777" w:rsidR="00054AA2" w:rsidRDefault="00054AA2">
            <w:pPr>
              <w:pStyle w:val="Compact"/>
            </w:pPr>
          </w:p>
        </w:tc>
        <w:tc>
          <w:tcPr>
            <w:tcW w:w="1584" w:type="dxa"/>
          </w:tcPr>
          <w:p w14:paraId="2570FA88" w14:textId="77777777" w:rsidR="00054AA2" w:rsidRDefault="008C3D6B">
            <w:pPr>
              <w:pStyle w:val="Compact"/>
            </w:pPr>
            <w:r>
              <w:t>≥ 1 MΩ</w:t>
            </w:r>
          </w:p>
        </w:tc>
        <w:tc>
          <w:tcPr>
            <w:tcW w:w="1584" w:type="dxa"/>
          </w:tcPr>
          <w:p w14:paraId="7A4806E0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584" w:type="dxa"/>
          </w:tcPr>
          <w:p w14:paraId="383CA68D" w14:textId="77777777" w:rsidR="00054AA2" w:rsidRDefault="00054AA2">
            <w:pPr>
              <w:pStyle w:val="Compact"/>
            </w:pPr>
          </w:p>
        </w:tc>
      </w:tr>
      <w:tr w:rsidR="00054AA2" w14:paraId="40AE9441" w14:textId="77777777" w:rsidTr="00C04EE3">
        <w:tc>
          <w:tcPr>
            <w:tcW w:w="1584" w:type="dxa"/>
          </w:tcPr>
          <w:p w14:paraId="4A87F477" w14:textId="77777777" w:rsidR="00054AA2" w:rsidRDefault="008C3D6B">
            <w:pPr>
              <w:pStyle w:val="Compact"/>
            </w:pPr>
            <w:r>
              <w:t>T</w:t>
            </w:r>
            <w:r>
              <w:t>ủ</w:t>
            </w:r>
            <w:r>
              <w:t xml:space="preserve"> đi</w:t>
            </w:r>
            <w:r>
              <w:t>ệ</w:t>
            </w:r>
            <w:r>
              <w:t>n t</w:t>
            </w:r>
            <w:r>
              <w:t>ầ</w:t>
            </w:r>
            <w:r>
              <w:t>ng 3</w:t>
            </w:r>
          </w:p>
        </w:tc>
        <w:tc>
          <w:tcPr>
            <w:tcW w:w="1584" w:type="dxa"/>
          </w:tcPr>
          <w:p w14:paraId="5CBA5FA8" w14:textId="77777777" w:rsidR="00054AA2" w:rsidRDefault="00054AA2">
            <w:pPr>
              <w:pStyle w:val="Compact"/>
            </w:pPr>
          </w:p>
        </w:tc>
        <w:tc>
          <w:tcPr>
            <w:tcW w:w="1584" w:type="dxa"/>
          </w:tcPr>
          <w:p w14:paraId="74F4957B" w14:textId="77777777" w:rsidR="00054AA2" w:rsidRDefault="008C3D6B">
            <w:pPr>
              <w:pStyle w:val="Compact"/>
            </w:pPr>
            <w:r>
              <w:t>≥ 1 MΩ</w:t>
            </w:r>
          </w:p>
        </w:tc>
        <w:tc>
          <w:tcPr>
            <w:tcW w:w="1584" w:type="dxa"/>
          </w:tcPr>
          <w:p w14:paraId="66178DA3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584" w:type="dxa"/>
          </w:tcPr>
          <w:p w14:paraId="30A18D18" w14:textId="77777777" w:rsidR="00054AA2" w:rsidRDefault="00054AA2">
            <w:pPr>
              <w:pStyle w:val="Compact"/>
            </w:pPr>
          </w:p>
        </w:tc>
      </w:tr>
    </w:tbl>
    <w:p w14:paraId="047A66D8" w14:textId="77777777" w:rsidR="00054AA2" w:rsidRDefault="008C3D6B">
      <w:pPr>
        <w:pStyle w:val="Heading2"/>
      </w:pPr>
      <w:bookmarkStart w:id="9" w:name="đo-điện-trở-nối-đất"/>
      <w:bookmarkEnd w:id="8"/>
      <w:r>
        <w:lastRenderedPageBreak/>
        <w:t>ĐO ĐI</w:t>
      </w:r>
      <w:r>
        <w:t>Ệ</w:t>
      </w:r>
      <w:r>
        <w:t>N TR</w:t>
      </w:r>
      <w:r>
        <w:t>Ở</w:t>
      </w:r>
      <w:r>
        <w:t xml:space="preserve"> N</w:t>
      </w:r>
      <w:r>
        <w:t>Ố</w:t>
      </w:r>
      <w:r>
        <w:t>I Đ</w:t>
      </w:r>
      <w:r>
        <w:t>Ấ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054AA2" w14:paraId="0DAA4E34" w14:textId="77777777" w:rsidTr="00C04EE3">
        <w:tc>
          <w:tcPr>
            <w:tcW w:w="1584" w:type="dxa"/>
          </w:tcPr>
          <w:p w14:paraId="66C82F27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1584" w:type="dxa"/>
          </w:tcPr>
          <w:p w14:paraId="28C5DE56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(Ω)</w:t>
            </w:r>
          </w:p>
        </w:tc>
        <w:tc>
          <w:tcPr>
            <w:tcW w:w="1584" w:type="dxa"/>
          </w:tcPr>
          <w:p w14:paraId="49EF43B0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1584" w:type="dxa"/>
          </w:tcPr>
          <w:p w14:paraId="7B04847C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1584" w:type="dxa"/>
          </w:tcPr>
          <w:p w14:paraId="775B892C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4AA2" w14:paraId="374D45F3" w14:textId="77777777" w:rsidTr="00C04EE3">
        <w:tc>
          <w:tcPr>
            <w:tcW w:w="1584" w:type="dxa"/>
          </w:tcPr>
          <w:p w14:paraId="5986E60C" w14:textId="77777777" w:rsidR="00054AA2" w:rsidRDefault="008C3D6B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</w:t>
            </w:r>
            <w:r>
              <w:t>ố</w:t>
            </w:r>
            <w:r>
              <w:t>i đ</w:t>
            </w:r>
            <w:r>
              <w:t>ấ</w:t>
            </w:r>
            <w:r>
              <w:t>t</w:t>
            </w:r>
          </w:p>
        </w:tc>
        <w:tc>
          <w:tcPr>
            <w:tcW w:w="1584" w:type="dxa"/>
          </w:tcPr>
          <w:p w14:paraId="27344D4D" w14:textId="77777777" w:rsidR="00054AA2" w:rsidRDefault="00054AA2">
            <w:pPr>
              <w:pStyle w:val="Compact"/>
            </w:pPr>
          </w:p>
        </w:tc>
        <w:tc>
          <w:tcPr>
            <w:tcW w:w="1584" w:type="dxa"/>
          </w:tcPr>
          <w:p w14:paraId="1C864EE1" w14:textId="77777777" w:rsidR="00054AA2" w:rsidRDefault="008C3D6B">
            <w:pPr>
              <w:pStyle w:val="Compact"/>
            </w:pPr>
            <w:r>
              <w:t>≤ 10 Ω</w:t>
            </w:r>
          </w:p>
        </w:tc>
        <w:tc>
          <w:tcPr>
            <w:tcW w:w="1584" w:type="dxa"/>
          </w:tcPr>
          <w:p w14:paraId="678CC149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584" w:type="dxa"/>
          </w:tcPr>
          <w:p w14:paraId="1DE00C86" w14:textId="77777777" w:rsidR="00054AA2" w:rsidRDefault="00054AA2">
            <w:pPr>
              <w:pStyle w:val="Compact"/>
            </w:pPr>
          </w:p>
        </w:tc>
      </w:tr>
      <w:tr w:rsidR="00054AA2" w14:paraId="3E1295D0" w14:textId="77777777" w:rsidTr="00C04EE3">
        <w:tc>
          <w:tcPr>
            <w:tcW w:w="1584" w:type="dxa"/>
          </w:tcPr>
          <w:p w14:paraId="2A8149E1" w14:textId="77777777" w:rsidR="00054AA2" w:rsidRDefault="008C3D6B">
            <w:pPr>
              <w:pStyle w:val="Compact"/>
            </w:pPr>
            <w:r>
              <w:t>C</w:t>
            </w:r>
            <w:r>
              <w:t>ộ</w:t>
            </w:r>
            <w:r>
              <w:t>t ch</w:t>
            </w:r>
            <w:r>
              <w:t>ố</w:t>
            </w:r>
            <w:r>
              <w:t>ng sét</w:t>
            </w:r>
          </w:p>
        </w:tc>
        <w:tc>
          <w:tcPr>
            <w:tcW w:w="1584" w:type="dxa"/>
          </w:tcPr>
          <w:p w14:paraId="3CFC04F8" w14:textId="77777777" w:rsidR="00054AA2" w:rsidRDefault="00054AA2">
            <w:pPr>
              <w:pStyle w:val="Compact"/>
            </w:pPr>
          </w:p>
        </w:tc>
        <w:tc>
          <w:tcPr>
            <w:tcW w:w="1584" w:type="dxa"/>
          </w:tcPr>
          <w:p w14:paraId="2B577BD5" w14:textId="77777777" w:rsidR="00054AA2" w:rsidRDefault="008C3D6B">
            <w:pPr>
              <w:pStyle w:val="Compact"/>
            </w:pPr>
            <w:r>
              <w:t>≤ 10 Ω</w:t>
            </w:r>
          </w:p>
        </w:tc>
        <w:tc>
          <w:tcPr>
            <w:tcW w:w="1584" w:type="dxa"/>
          </w:tcPr>
          <w:p w14:paraId="563656C5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584" w:type="dxa"/>
          </w:tcPr>
          <w:p w14:paraId="7DABACD6" w14:textId="77777777" w:rsidR="00054AA2" w:rsidRDefault="00054AA2">
            <w:pPr>
              <w:pStyle w:val="Compact"/>
            </w:pPr>
          </w:p>
        </w:tc>
      </w:tr>
      <w:tr w:rsidR="00054AA2" w14:paraId="61345518" w14:textId="77777777" w:rsidTr="00C04EE3">
        <w:tc>
          <w:tcPr>
            <w:tcW w:w="1584" w:type="dxa"/>
          </w:tcPr>
          <w:p w14:paraId="6A0A2101" w14:textId="77777777" w:rsidR="00054AA2" w:rsidRDefault="008C3D6B">
            <w:pPr>
              <w:pStyle w:val="Compact"/>
            </w:pPr>
            <w:r>
              <w:t>T</w:t>
            </w:r>
            <w:r>
              <w:t>ủ</w:t>
            </w:r>
            <w:r>
              <w:t xml:space="preserve"> đi</w:t>
            </w:r>
            <w:r>
              <w:t>ệ</w:t>
            </w:r>
            <w:r>
              <w:t>n</w:t>
            </w:r>
          </w:p>
        </w:tc>
        <w:tc>
          <w:tcPr>
            <w:tcW w:w="1584" w:type="dxa"/>
          </w:tcPr>
          <w:p w14:paraId="21A11867" w14:textId="77777777" w:rsidR="00054AA2" w:rsidRDefault="00054AA2">
            <w:pPr>
              <w:pStyle w:val="Compact"/>
            </w:pPr>
          </w:p>
        </w:tc>
        <w:tc>
          <w:tcPr>
            <w:tcW w:w="1584" w:type="dxa"/>
          </w:tcPr>
          <w:p w14:paraId="3C31F69E" w14:textId="77777777" w:rsidR="00054AA2" w:rsidRDefault="008C3D6B">
            <w:pPr>
              <w:pStyle w:val="Compact"/>
            </w:pPr>
            <w:r>
              <w:t>≤ 10 Ω</w:t>
            </w:r>
          </w:p>
        </w:tc>
        <w:tc>
          <w:tcPr>
            <w:tcW w:w="1584" w:type="dxa"/>
          </w:tcPr>
          <w:p w14:paraId="63CEE503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584" w:type="dxa"/>
          </w:tcPr>
          <w:p w14:paraId="13348739" w14:textId="77777777" w:rsidR="00054AA2" w:rsidRDefault="00054AA2">
            <w:pPr>
              <w:pStyle w:val="Compact"/>
            </w:pPr>
          </w:p>
        </w:tc>
      </w:tr>
    </w:tbl>
    <w:p w14:paraId="2FB16D2F" w14:textId="77777777" w:rsidR="00054AA2" w:rsidRDefault="008C3D6B">
      <w:pPr>
        <w:pStyle w:val="Heading2"/>
      </w:pPr>
      <w:bookmarkStart w:id="10" w:name="thiết-bị-thay-mới"/>
      <w:bookmarkEnd w:id="9"/>
      <w:r>
        <w:t>THI</w:t>
      </w:r>
      <w:r>
        <w:t>Ế</w:t>
      </w:r>
      <w:r>
        <w:t>T B</w:t>
      </w:r>
      <w:r>
        <w:t>Ị</w:t>
      </w:r>
      <w:r>
        <w:t xml:space="preserve"> THAY M</w:t>
      </w:r>
      <w:r>
        <w:t>Ớ</w:t>
      </w:r>
      <w: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127"/>
        <w:gridCol w:w="810"/>
        <w:gridCol w:w="984"/>
        <w:gridCol w:w="1037"/>
      </w:tblGrid>
      <w:tr w:rsidR="00054AA2" w14:paraId="330C1609" w14:textId="77777777" w:rsidTr="00C04EE3">
        <w:tc>
          <w:tcPr>
            <w:tcW w:w="0" w:type="auto"/>
          </w:tcPr>
          <w:p w14:paraId="44B67A64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278231C3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8BBBABD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0" w:type="auto"/>
          </w:tcPr>
          <w:p w14:paraId="64F7C7A3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Chi phí</w:t>
            </w:r>
          </w:p>
        </w:tc>
        <w:tc>
          <w:tcPr>
            <w:tcW w:w="0" w:type="auto"/>
          </w:tcPr>
          <w:p w14:paraId="10B2B666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54AA2" w14:paraId="3EEDD05A" w14:textId="77777777" w:rsidTr="00C04EE3">
        <w:tc>
          <w:tcPr>
            <w:tcW w:w="0" w:type="auto"/>
          </w:tcPr>
          <w:p w14:paraId="71B62CD6" w14:textId="77777777" w:rsidR="00054AA2" w:rsidRDefault="008C3D6B">
            <w:pPr>
              <w:pStyle w:val="Compact"/>
            </w:pPr>
            <w:r>
              <w:t>Bóng đèn</w:t>
            </w:r>
          </w:p>
        </w:tc>
        <w:tc>
          <w:tcPr>
            <w:tcW w:w="0" w:type="auto"/>
          </w:tcPr>
          <w:p w14:paraId="74E2F836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4259342A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73331588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09CE004A" w14:textId="77777777" w:rsidR="00054AA2" w:rsidRDefault="00054AA2">
            <w:pPr>
              <w:pStyle w:val="Compact"/>
            </w:pPr>
          </w:p>
        </w:tc>
      </w:tr>
      <w:tr w:rsidR="00054AA2" w14:paraId="6DC17774" w14:textId="77777777" w:rsidTr="00C04EE3">
        <w:tc>
          <w:tcPr>
            <w:tcW w:w="0" w:type="auto"/>
          </w:tcPr>
          <w:p w14:paraId="445EF2BF" w14:textId="77777777" w:rsidR="00054AA2" w:rsidRDefault="008C3D6B">
            <w:pPr>
              <w:pStyle w:val="Compact"/>
            </w:pPr>
            <w:r>
              <w:t>Aptomat</w:t>
            </w:r>
          </w:p>
        </w:tc>
        <w:tc>
          <w:tcPr>
            <w:tcW w:w="0" w:type="auto"/>
          </w:tcPr>
          <w:p w14:paraId="0993725D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78971F9D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58A4D553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4698C4C4" w14:textId="77777777" w:rsidR="00054AA2" w:rsidRDefault="00054AA2">
            <w:pPr>
              <w:pStyle w:val="Compact"/>
            </w:pPr>
          </w:p>
        </w:tc>
      </w:tr>
      <w:tr w:rsidR="00054AA2" w14:paraId="51EBCB28" w14:textId="77777777" w:rsidTr="00C04EE3">
        <w:tc>
          <w:tcPr>
            <w:tcW w:w="0" w:type="auto"/>
          </w:tcPr>
          <w:p w14:paraId="32109EB1" w14:textId="77777777" w:rsidR="00054AA2" w:rsidRDefault="008C3D6B">
            <w:pPr>
              <w:pStyle w:val="Compact"/>
            </w:pPr>
            <w:r>
              <w:t>C</w:t>
            </w:r>
            <w:r>
              <w:t>ầ</w:t>
            </w:r>
            <w:r>
              <w:t>u chì</w:t>
            </w:r>
          </w:p>
        </w:tc>
        <w:tc>
          <w:tcPr>
            <w:tcW w:w="0" w:type="auto"/>
          </w:tcPr>
          <w:p w14:paraId="42A4C863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46A860DF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44991BDC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40CEA063" w14:textId="77777777" w:rsidR="00054AA2" w:rsidRDefault="00054AA2">
            <w:pPr>
              <w:pStyle w:val="Compact"/>
            </w:pPr>
          </w:p>
        </w:tc>
      </w:tr>
      <w:tr w:rsidR="00054AA2" w14:paraId="13B129CA" w14:textId="77777777" w:rsidTr="00C04EE3">
        <w:tc>
          <w:tcPr>
            <w:tcW w:w="0" w:type="auto"/>
          </w:tcPr>
          <w:p w14:paraId="5DDDAB86" w14:textId="77777777" w:rsidR="00054AA2" w:rsidRDefault="008C3D6B">
            <w:pPr>
              <w:pStyle w:val="Compact"/>
            </w:pPr>
            <w:r>
              <w:t>Ổ</w:t>
            </w:r>
            <w:r>
              <w:t xml:space="preserve"> c</w:t>
            </w:r>
            <w:r>
              <w:t>ắ</w:t>
            </w:r>
            <w:r>
              <w:t>m</w:t>
            </w:r>
          </w:p>
        </w:tc>
        <w:tc>
          <w:tcPr>
            <w:tcW w:w="0" w:type="auto"/>
          </w:tcPr>
          <w:p w14:paraId="1C0A2666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4C6FCE0D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7840AEFF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64866A84" w14:textId="77777777" w:rsidR="00054AA2" w:rsidRDefault="00054AA2">
            <w:pPr>
              <w:pStyle w:val="Compact"/>
            </w:pPr>
          </w:p>
        </w:tc>
      </w:tr>
      <w:tr w:rsidR="00054AA2" w14:paraId="58278393" w14:textId="77777777" w:rsidTr="00C04EE3">
        <w:tc>
          <w:tcPr>
            <w:tcW w:w="0" w:type="auto"/>
          </w:tcPr>
          <w:p w14:paraId="0E9CEA13" w14:textId="77777777" w:rsidR="00054AA2" w:rsidRDefault="008C3D6B">
            <w:pPr>
              <w:pStyle w:val="Compact"/>
            </w:pPr>
            <w:r>
              <w:t>Công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34CC9D84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28C396CA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727C81F2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2D921474" w14:textId="77777777" w:rsidR="00054AA2" w:rsidRDefault="00054AA2">
            <w:pPr>
              <w:pStyle w:val="Compact"/>
            </w:pPr>
          </w:p>
        </w:tc>
      </w:tr>
    </w:tbl>
    <w:p w14:paraId="7EEF8BA5" w14:textId="77777777" w:rsidR="00054AA2" w:rsidRDefault="008C3D6B">
      <w:pPr>
        <w:pStyle w:val="Heading2"/>
      </w:pPr>
      <w:bookmarkStart w:id="11" w:name="tổng-kết"/>
      <w:bookmarkEnd w:id="10"/>
      <w:r>
        <w:t>T</w:t>
      </w:r>
      <w:r>
        <w:t>Ổ</w:t>
      </w:r>
      <w:r>
        <w:t>NG K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1037"/>
      </w:tblGrid>
      <w:tr w:rsidR="00054AA2" w14:paraId="401D0933" w14:textId="77777777" w:rsidTr="00C04EE3">
        <w:tc>
          <w:tcPr>
            <w:tcW w:w="0" w:type="auto"/>
          </w:tcPr>
          <w:p w14:paraId="46CD32B3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91EDD4F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054AA2" w14:paraId="0FBD65AD" w14:textId="77777777" w:rsidTr="00C04EE3">
        <w:tc>
          <w:tcPr>
            <w:tcW w:w="0" w:type="auto"/>
          </w:tcPr>
          <w:p w14:paraId="34F6B9C7" w14:textId="77777777" w:rsidR="00054AA2" w:rsidRDefault="008C3D6B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7841CF5F" w14:textId="77777777" w:rsidR="00054AA2" w:rsidRDefault="00054AA2">
            <w:pPr>
              <w:pStyle w:val="Compact"/>
            </w:pPr>
          </w:p>
        </w:tc>
      </w:tr>
      <w:tr w:rsidR="00054AA2" w14:paraId="0050D0E6" w14:textId="77777777" w:rsidTr="00C04EE3">
        <w:tc>
          <w:tcPr>
            <w:tcW w:w="0" w:type="auto"/>
          </w:tcPr>
          <w:p w14:paraId="6FF2628E" w14:textId="77777777" w:rsidR="00054AA2" w:rsidRDefault="008C3D6B">
            <w:pPr>
              <w:pStyle w:val="Compact"/>
            </w:pPr>
            <w:r>
              <w:t>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OK</w:t>
            </w:r>
          </w:p>
        </w:tc>
        <w:tc>
          <w:tcPr>
            <w:tcW w:w="0" w:type="auto"/>
          </w:tcPr>
          <w:p w14:paraId="40BBD114" w14:textId="77777777" w:rsidR="00054AA2" w:rsidRDefault="00054AA2">
            <w:pPr>
              <w:pStyle w:val="Compact"/>
            </w:pPr>
          </w:p>
        </w:tc>
      </w:tr>
      <w:tr w:rsidR="00054AA2" w14:paraId="59B45DB6" w14:textId="77777777" w:rsidTr="00C04EE3">
        <w:tc>
          <w:tcPr>
            <w:tcW w:w="0" w:type="auto"/>
          </w:tcPr>
          <w:p w14:paraId="376AB8DC" w14:textId="77777777" w:rsidR="00054AA2" w:rsidRDefault="008C3D6B">
            <w:pPr>
              <w:pStyle w:val="Compact"/>
            </w:pPr>
            <w:r>
              <w:t>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14429755" w14:textId="77777777" w:rsidR="00054AA2" w:rsidRDefault="00054AA2">
            <w:pPr>
              <w:pStyle w:val="Compact"/>
            </w:pPr>
          </w:p>
        </w:tc>
      </w:tr>
      <w:tr w:rsidR="00054AA2" w14:paraId="799B8E34" w14:textId="77777777" w:rsidTr="00C04EE3">
        <w:tc>
          <w:tcPr>
            <w:tcW w:w="0" w:type="auto"/>
          </w:tcPr>
          <w:p w14:paraId="777BF40B" w14:textId="77777777" w:rsidR="00054AA2" w:rsidRDefault="008C3D6B">
            <w:pPr>
              <w:pStyle w:val="Compact"/>
            </w:pPr>
            <w:r>
              <w:t>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thay m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14:paraId="694E3D89" w14:textId="77777777" w:rsidR="00054AA2" w:rsidRDefault="00054AA2">
            <w:pPr>
              <w:pStyle w:val="Compact"/>
            </w:pPr>
          </w:p>
        </w:tc>
      </w:tr>
      <w:tr w:rsidR="00054AA2" w14:paraId="67699A1E" w14:textId="77777777" w:rsidTr="00C04EE3">
        <w:tc>
          <w:tcPr>
            <w:tcW w:w="0" w:type="auto"/>
          </w:tcPr>
          <w:p w14:paraId="5FAB4E22" w14:textId="77777777" w:rsidR="00054AA2" w:rsidRDefault="008C3D6B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OK (%)</w:t>
            </w:r>
          </w:p>
        </w:tc>
        <w:tc>
          <w:tcPr>
            <w:tcW w:w="0" w:type="auto"/>
          </w:tcPr>
          <w:p w14:paraId="49E16842" w14:textId="77777777" w:rsidR="00054AA2" w:rsidRDefault="008C3D6B">
            <w:pPr>
              <w:pStyle w:val="Compact"/>
            </w:pPr>
            <w:r>
              <w:t>%</w:t>
            </w:r>
          </w:p>
        </w:tc>
      </w:tr>
    </w:tbl>
    <w:p w14:paraId="594A718D" w14:textId="77777777" w:rsidR="00054AA2" w:rsidRDefault="008C3D6B">
      <w:pPr>
        <w:pStyle w:val="Heading2"/>
      </w:pPr>
      <w:bookmarkStart w:id="12" w:name="vấn-đề-phát-hiện"/>
      <w:bookmarkEnd w:id="11"/>
      <w:r>
        <w:t>V</w:t>
      </w:r>
      <w:r>
        <w:t>Ấ</w:t>
      </w:r>
      <w:r>
        <w:t>N Đ</w:t>
      </w:r>
      <w:r>
        <w:t>Ề</w:t>
      </w:r>
      <w:r>
        <w:t xml:space="preserve"> PHÁT 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3360"/>
        <w:gridCol w:w="1357"/>
        <w:gridCol w:w="1210"/>
      </w:tblGrid>
      <w:tr w:rsidR="00054AA2" w14:paraId="5E675383" w14:textId="77777777" w:rsidTr="00C04EE3">
        <w:tc>
          <w:tcPr>
            <w:tcW w:w="0" w:type="auto"/>
          </w:tcPr>
          <w:p w14:paraId="17F30358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ề</w:t>
            </w:r>
          </w:p>
        </w:tc>
        <w:tc>
          <w:tcPr>
            <w:tcW w:w="0" w:type="auto"/>
          </w:tcPr>
          <w:p w14:paraId="60D407A1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4135A253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1A12723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</w:tr>
      <w:tr w:rsidR="00054AA2" w14:paraId="4E2B7289" w14:textId="77777777" w:rsidTr="00C04EE3">
        <w:tc>
          <w:tcPr>
            <w:tcW w:w="0" w:type="auto"/>
          </w:tcPr>
          <w:p w14:paraId="3CFBB4B6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1F508814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Nghiêm tr</w:t>
            </w:r>
            <w:r>
              <w:t>ọ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</w:t>
            </w:r>
            <w:r>
              <w:rPr>
                <w:rFonts w:cs="Times New Roman"/>
              </w:rPr>
              <w:t>ì</w:t>
            </w:r>
            <w:r>
              <w:t>nh th</w:t>
            </w:r>
            <w:r>
              <w:rPr>
                <w:rFonts w:cs="Times New Roman"/>
              </w:rPr>
              <w:t>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6F81388F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4B63C939" w14:textId="77777777" w:rsidR="00054AA2" w:rsidRDefault="00054AA2">
            <w:pPr>
              <w:pStyle w:val="Compact"/>
            </w:pPr>
          </w:p>
        </w:tc>
      </w:tr>
      <w:tr w:rsidR="00054AA2" w14:paraId="44702226" w14:textId="77777777" w:rsidTr="00C04EE3">
        <w:tc>
          <w:tcPr>
            <w:tcW w:w="0" w:type="auto"/>
          </w:tcPr>
          <w:p w14:paraId="73D5E202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6F4C6AAC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Nghiêm tr</w:t>
            </w:r>
            <w:r>
              <w:t>ọ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</w:t>
            </w:r>
            <w:r>
              <w:rPr>
                <w:rFonts w:cs="Times New Roman"/>
              </w:rPr>
              <w:t>ì</w:t>
            </w:r>
            <w:r>
              <w:t>nh th</w:t>
            </w:r>
            <w:r>
              <w:rPr>
                <w:rFonts w:cs="Times New Roman"/>
              </w:rPr>
              <w:t>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61A543BD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1C24A239" w14:textId="77777777" w:rsidR="00054AA2" w:rsidRDefault="00054AA2">
            <w:pPr>
              <w:pStyle w:val="Compact"/>
            </w:pPr>
          </w:p>
        </w:tc>
      </w:tr>
      <w:tr w:rsidR="00054AA2" w14:paraId="06F79F14" w14:textId="77777777" w:rsidTr="00C04EE3">
        <w:tc>
          <w:tcPr>
            <w:tcW w:w="0" w:type="auto"/>
          </w:tcPr>
          <w:p w14:paraId="1CDAE38C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1458403D" w14:textId="77777777" w:rsidR="00054AA2" w:rsidRDefault="008C3D6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Nghiêm tr</w:t>
            </w:r>
            <w:r>
              <w:t>ọ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</w:t>
            </w:r>
            <w:r>
              <w:rPr>
                <w:rFonts w:cs="Times New Roman"/>
              </w:rPr>
              <w:t>ì</w:t>
            </w:r>
            <w:r>
              <w:t>nh th</w:t>
            </w:r>
            <w:r>
              <w:rPr>
                <w:rFonts w:cs="Times New Roman"/>
              </w:rPr>
              <w:t>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18A5177D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1082DA26" w14:textId="77777777" w:rsidR="00054AA2" w:rsidRDefault="00054AA2">
            <w:pPr>
              <w:pStyle w:val="Compact"/>
            </w:pPr>
          </w:p>
        </w:tc>
      </w:tr>
    </w:tbl>
    <w:p w14:paraId="649E6960" w14:textId="77777777" w:rsidR="00054AA2" w:rsidRDefault="008C3D6B">
      <w:pPr>
        <w:pStyle w:val="Heading2"/>
      </w:pPr>
      <w:bookmarkStart w:id="13" w:name="khuyến-nghị"/>
      <w:bookmarkEnd w:id="12"/>
      <w:r>
        <w:t>KHUY</w:t>
      </w:r>
      <w:r>
        <w:t>Ế</w:t>
      </w:r>
      <w:r>
        <w:t>N NGH</w:t>
      </w:r>
      <w:r>
        <w:t>Ị</w:t>
      </w:r>
    </w:p>
    <w:p w14:paraId="2C3D8109" w14:textId="77777777" w:rsidR="00054AA2" w:rsidRDefault="008C3D6B">
      <w:r>
        <w:pict w14:anchorId="7A3094B2">
          <v:rect id="_x0000_i1026" style="width:0;height:1.5pt" o:hralign="center" o:hrstd="t" o:hr="t"/>
        </w:pict>
      </w:r>
    </w:p>
    <w:p w14:paraId="4E8C0518" w14:textId="77777777" w:rsidR="00054AA2" w:rsidRDefault="008C3D6B">
      <w:r>
        <w:pict w14:anchorId="34C5621B">
          <v:rect id="_x0000_i1027" style="width:0;height:1.5pt" o:hralign="center" o:hrstd="t" o:hr="t"/>
        </w:pict>
      </w:r>
    </w:p>
    <w:p w14:paraId="6CAC46DA" w14:textId="77777777" w:rsidR="00054AA2" w:rsidRDefault="008C3D6B">
      <w:r>
        <w:pict w14:anchorId="13517FF3">
          <v:rect id="_x0000_i1028" style="width:0;height:1.5pt" o:hralign="center" o:hrstd="t" o:hr="t"/>
        </w:pict>
      </w:r>
    </w:p>
    <w:p w14:paraId="282710EF" w14:textId="77777777" w:rsidR="00054AA2" w:rsidRDefault="008C3D6B">
      <w:pPr>
        <w:pStyle w:val="Heading2"/>
      </w:pPr>
      <w:bookmarkStart w:id="14" w:name="chữ-ký-xác-nhận"/>
      <w:bookmarkEnd w:id="13"/>
      <w:r>
        <w:lastRenderedPageBreak/>
        <w:t>CH</w:t>
      </w:r>
      <w:r>
        <w:t>Ữ</w:t>
      </w:r>
      <w:r>
        <w:t xml:space="preserve"> KÝ XÁC NH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087"/>
        <w:gridCol w:w="981"/>
        <w:gridCol w:w="750"/>
      </w:tblGrid>
      <w:tr w:rsidR="00054AA2" w14:paraId="5E373A65" w14:textId="77777777" w:rsidTr="00C04EE3">
        <w:tc>
          <w:tcPr>
            <w:tcW w:w="0" w:type="auto"/>
          </w:tcPr>
          <w:p w14:paraId="7DC15E7D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E52CE0D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49B7D79C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  <w:tc>
          <w:tcPr>
            <w:tcW w:w="0" w:type="auto"/>
          </w:tcPr>
          <w:p w14:paraId="2CD76480" w14:textId="77777777" w:rsidR="00054AA2" w:rsidRDefault="008C3D6B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</w:tr>
      <w:tr w:rsidR="00054AA2" w14:paraId="7B99F0ED" w14:textId="77777777" w:rsidTr="00C04EE3">
        <w:tc>
          <w:tcPr>
            <w:tcW w:w="0" w:type="auto"/>
          </w:tcPr>
          <w:p w14:paraId="07C821DE" w14:textId="77777777" w:rsidR="00054AA2" w:rsidRDefault="008C3D6B">
            <w:pPr>
              <w:pStyle w:val="Compact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23C7E7B7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47111572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75709891" w14:textId="77777777" w:rsidR="00054AA2" w:rsidRDefault="00054AA2">
            <w:pPr>
              <w:pStyle w:val="Compact"/>
            </w:pPr>
          </w:p>
        </w:tc>
      </w:tr>
      <w:tr w:rsidR="00054AA2" w14:paraId="3EB7674F" w14:textId="77777777" w:rsidTr="00C04EE3">
        <w:tc>
          <w:tcPr>
            <w:tcW w:w="0" w:type="auto"/>
          </w:tcPr>
          <w:p w14:paraId="5BBCB6D9" w14:textId="77777777" w:rsidR="00054AA2" w:rsidRDefault="008C3D6B">
            <w:pPr>
              <w:pStyle w:val="Compact"/>
            </w:pPr>
            <w:r>
              <w:t>Ngư</w:t>
            </w:r>
            <w:r>
              <w:t>ờ</w:t>
            </w:r>
            <w:r>
              <w:t>i giám sát</w:t>
            </w:r>
          </w:p>
        </w:tc>
        <w:tc>
          <w:tcPr>
            <w:tcW w:w="0" w:type="auto"/>
          </w:tcPr>
          <w:p w14:paraId="71BF7B52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59EAE67C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2398F9E4" w14:textId="77777777" w:rsidR="00054AA2" w:rsidRDefault="00054AA2">
            <w:pPr>
              <w:pStyle w:val="Compact"/>
            </w:pPr>
          </w:p>
        </w:tc>
      </w:tr>
      <w:tr w:rsidR="00054AA2" w14:paraId="7DED243B" w14:textId="77777777" w:rsidTr="00C04EE3">
        <w:tc>
          <w:tcPr>
            <w:tcW w:w="0" w:type="auto"/>
          </w:tcPr>
          <w:p w14:paraId="1D03267B" w14:textId="77777777" w:rsidR="00054AA2" w:rsidRDefault="008C3D6B">
            <w:pPr>
              <w:pStyle w:val="Compact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1CE7FBED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0AB87244" w14:textId="77777777" w:rsidR="00054AA2" w:rsidRDefault="00054AA2">
            <w:pPr>
              <w:pStyle w:val="Compact"/>
            </w:pPr>
          </w:p>
        </w:tc>
        <w:tc>
          <w:tcPr>
            <w:tcW w:w="0" w:type="auto"/>
          </w:tcPr>
          <w:p w14:paraId="610452E6" w14:textId="77777777" w:rsidR="00054AA2" w:rsidRDefault="00054AA2">
            <w:pPr>
              <w:pStyle w:val="Compact"/>
            </w:pPr>
          </w:p>
        </w:tc>
      </w:tr>
    </w:tbl>
    <w:p w14:paraId="0D93F41B" w14:textId="77777777" w:rsidR="00054AA2" w:rsidRDefault="008C3D6B">
      <w:r>
        <w:pict w14:anchorId="38A65476">
          <v:rect id="_x0000_i1029" style="width:0;height:1.5pt" o:hralign="center" o:hrstd="t" o:hr="t"/>
        </w:pict>
      </w:r>
    </w:p>
    <w:p w14:paraId="00086F47" w14:textId="77777777" w:rsidR="00054AA2" w:rsidRDefault="008C3D6B">
      <w:pPr>
        <w:pStyle w:val="FirstParagraph"/>
      </w:pPr>
      <w:r>
        <w:rPr>
          <w:b/>
          <w:bCs/>
        </w:rPr>
        <w:t>LƯU Ý AN TOÀN:</w:t>
      </w:r>
      <w:r>
        <w:t xml:space="preserve"> </w:t>
      </w:r>
      <w:r>
        <w:t>- T</w:t>
      </w:r>
      <w:r>
        <w:t>ắ</w:t>
      </w:r>
      <w:r>
        <w:t>t đi</w:t>
      </w:r>
      <w:r>
        <w:t>ệ</w:t>
      </w:r>
      <w:r>
        <w:t>n trư</w:t>
      </w:r>
      <w:r>
        <w:t>ớ</w:t>
      </w:r>
      <w:r>
        <w:t>c khi b</w:t>
      </w:r>
      <w:r>
        <w:t>ả</w:t>
      </w:r>
      <w:r>
        <w:t>o trì - S</w:t>
      </w:r>
      <w:r>
        <w:t>ử</w:t>
      </w:r>
      <w:r>
        <w:t xml:space="preserve"> d</w:t>
      </w:r>
      <w:r>
        <w:t>ụ</w:t>
      </w:r>
      <w:r>
        <w:t>ng d</w:t>
      </w:r>
      <w:r>
        <w:t>ụ</w:t>
      </w:r>
      <w:r>
        <w:t>ng c</w:t>
      </w:r>
      <w:r>
        <w:t>ụ</w:t>
      </w:r>
      <w:r>
        <w:t xml:space="preserve"> cách đi</w:t>
      </w:r>
      <w:r>
        <w:t>ệ</w:t>
      </w:r>
      <w:r>
        <w:t>n - M</w:t>
      </w:r>
      <w:r>
        <w:t>ặ</w:t>
      </w:r>
      <w:r>
        <w:t>c đ</w:t>
      </w:r>
      <w:r>
        <w:t>ồ</w:t>
      </w:r>
      <w:r>
        <w:t xml:space="preserve"> b</w:t>
      </w:r>
      <w:r>
        <w:t>ả</w:t>
      </w:r>
      <w:r>
        <w:t>o h</w:t>
      </w:r>
      <w:r>
        <w:t>ộ</w:t>
      </w:r>
      <w:r>
        <w:t xml:space="preserve"> lao đ</w:t>
      </w:r>
      <w:r>
        <w:t>ộ</w:t>
      </w:r>
      <w:r>
        <w:t>ng - Không làm vi</w:t>
      </w:r>
      <w:r>
        <w:t>ệ</w:t>
      </w:r>
      <w:r>
        <w:t>c m</w:t>
      </w:r>
      <w:r>
        <w:t>ộ</w:t>
      </w:r>
      <w:r>
        <w:t>t mình - Test l</w:t>
      </w:r>
      <w:r>
        <w:t>ạ</w:t>
      </w:r>
      <w:r>
        <w:t>i sau khi b</w:t>
      </w:r>
      <w:r>
        <w:t>ả</w:t>
      </w:r>
      <w:r>
        <w:t>o trì</w:t>
      </w:r>
      <w:bookmarkEnd w:id="0"/>
      <w:bookmarkEnd w:id="14"/>
    </w:p>
    <w:sectPr w:rsidR="00054AA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D2177" w14:textId="77777777" w:rsidR="008C3D6B" w:rsidRDefault="008C3D6B" w:rsidP="00C04EE3">
      <w:pPr>
        <w:spacing w:line="240" w:lineRule="auto"/>
      </w:pPr>
      <w:r>
        <w:separator/>
      </w:r>
    </w:p>
  </w:endnote>
  <w:endnote w:type="continuationSeparator" w:id="0">
    <w:p w14:paraId="6720289D" w14:textId="77777777" w:rsidR="008C3D6B" w:rsidRDefault="008C3D6B" w:rsidP="00C04E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77432" w14:textId="77777777" w:rsidR="008C3D6B" w:rsidRDefault="008C3D6B" w:rsidP="00C04EE3">
      <w:pPr>
        <w:spacing w:line="240" w:lineRule="auto"/>
      </w:pPr>
      <w:r>
        <w:separator/>
      </w:r>
    </w:p>
  </w:footnote>
  <w:footnote w:type="continuationSeparator" w:id="0">
    <w:p w14:paraId="6FE53A00" w14:textId="77777777" w:rsidR="008C3D6B" w:rsidRDefault="008C3D6B" w:rsidP="00C04E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0FC1F" w14:textId="77777777" w:rsidR="00C04EE3" w:rsidRPr="00A33244" w:rsidRDefault="00C04EE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044F4B3" wp14:editId="306C3CC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B5425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46C032E" w14:textId="77777777" w:rsidR="00C04EE3" w:rsidRDefault="00C04E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24E55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DC33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4AA2"/>
    <w:rsid w:val="00054AA2"/>
    <w:rsid w:val="008C3D6B"/>
    <w:rsid w:val="00C0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81AAA7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4EE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4EE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04EE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04EE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04EE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04EE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04EE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04EE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EE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E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04EE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04EE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4EE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04EE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E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04EE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EE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04EE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EE3"/>
    <w:rPr>
      <w:rFonts w:ascii="Times New Roman" w:hAnsi="Times New Roman"/>
      <w:szCs w:val="22"/>
    </w:rPr>
  </w:style>
  <w:style w:type="character" w:styleId="Emphasis">
    <w:name w:val="Emphasis"/>
    <w:rsid w:val="00C04EE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04EE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04EE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04EE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04EE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2026-01-29T03:20:00Z</dcterms:created>
  <dcterms:modified xsi:type="dcterms:W3CDTF">2026-01-29T03:20:00Z</dcterms:modified>
</cp:coreProperties>
</file>