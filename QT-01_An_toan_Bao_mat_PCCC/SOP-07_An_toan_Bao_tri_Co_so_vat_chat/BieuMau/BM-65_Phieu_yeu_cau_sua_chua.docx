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C2A61" w14:textId="77777777" w:rsidR="00DB0312" w:rsidRDefault="000D61CF" w:rsidP="00F23AF6">
      <w:pPr>
        <w:pStyle w:val="Title"/>
      </w:pPr>
      <w:bookmarkStart w:id="0" w:name="bm-65-phiếu-yêu-cầu-sửa-chữa"/>
      <w:r>
        <w:t>BM-65: PHI</w:t>
      </w:r>
      <w:r>
        <w:t>Ế</w:t>
      </w:r>
      <w:r>
        <w:t>U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</w:t>
      </w:r>
    </w:p>
    <w:p w14:paraId="16E2C18E" w14:textId="77777777" w:rsidR="00DB0312" w:rsidRDefault="000D61C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QT-01-SOP-07-BM-65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42810DF" w14:textId="77777777" w:rsidR="00DB0312" w:rsidRDefault="000D61CF">
      <w:r>
        <w:pict w14:anchorId="4C377277">
          <v:rect id="_x0000_i1025" style="width:0;height:1.5pt" o:hralign="center" o:hrstd="t" o:hr="t"/>
        </w:pict>
      </w:r>
    </w:p>
    <w:p w14:paraId="601BFBE6" w14:textId="77777777" w:rsidR="00DB0312" w:rsidRDefault="000D61CF">
      <w:pPr>
        <w:pStyle w:val="Heading2"/>
      </w:pPr>
      <w:bookmarkStart w:id="1" w:name="thông-tin-yêu-cầu"/>
      <w:r>
        <w:t>THÔNG TIN YÊU C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157"/>
      </w:tblGrid>
      <w:tr w:rsidR="00DB0312" w14:paraId="446DA056" w14:textId="77777777" w:rsidTr="00F23AF6">
        <w:tc>
          <w:tcPr>
            <w:tcW w:w="0" w:type="auto"/>
          </w:tcPr>
          <w:p w14:paraId="2C9B8BEF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6542072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52C63E19" w14:textId="77777777" w:rsidTr="00F23AF6">
        <w:tc>
          <w:tcPr>
            <w:tcW w:w="0" w:type="auto"/>
          </w:tcPr>
          <w:p w14:paraId="3CACE4CD" w14:textId="77777777" w:rsidR="00DB0312" w:rsidRDefault="000D61CF">
            <w:pPr>
              <w:pStyle w:val="Compact"/>
            </w:pPr>
            <w:r>
              <w:t>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4FD252FB" w14:textId="77777777" w:rsidR="00DB0312" w:rsidRDefault="00DB0312">
            <w:pPr>
              <w:pStyle w:val="Compact"/>
            </w:pPr>
          </w:p>
        </w:tc>
      </w:tr>
      <w:tr w:rsidR="00DB0312" w14:paraId="362AF8CF" w14:textId="77777777" w:rsidTr="00F23AF6">
        <w:tc>
          <w:tcPr>
            <w:tcW w:w="0" w:type="auto"/>
          </w:tcPr>
          <w:p w14:paraId="1A4939E6" w14:textId="77777777" w:rsidR="00DB0312" w:rsidRDefault="000D61CF">
            <w:pPr>
              <w:pStyle w:val="Compact"/>
            </w:pPr>
            <w:r>
              <w:t>Ngày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63EE6DA" w14:textId="77777777" w:rsidR="00DB0312" w:rsidRDefault="000D61CF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B0312" w14:paraId="25F8FBCF" w14:textId="77777777" w:rsidTr="00F23AF6">
        <w:tc>
          <w:tcPr>
            <w:tcW w:w="0" w:type="auto"/>
          </w:tcPr>
          <w:p w14:paraId="2997FF35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7265E35" w14:textId="77777777" w:rsidR="00DB0312" w:rsidRDefault="00DB0312">
            <w:pPr>
              <w:pStyle w:val="Compact"/>
            </w:pPr>
          </w:p>
        </w:tc>
      </w:tr>
      <w:tr w:rsidR="00DB0312" w14:paraId="3ECD7E11" w14:textId="77777777" w:rsidTr="00F23AF6">
        <w:tc>
          <w:tcPr>
            <w:tcW w:w="0" w:type="auto"/>
          </w:tcPr>
          <w:p w14:paraId="5BE104E5" w14:textId="77777777" w:rsidR="00DB0312" w:rsidRDefault="000D61CF">
            <w:pPr>
              <w:pStyle w:val="Compact"/>
            </w:pPr>
            <w:r>
              <w:t>Đơn v</w:t>
            </w:r>
            <w:r>
              <w:t>ị</w:t>
            </w:r>
          </w:p>
        </w:tc>
        <w:tc>
          <w:tcPr>
            <w:tcW w:w="0" w:type="auto"/>
          </w:tcPr>
          <w:p w14:paraId="6285B715" w14:textId="77777777" w:rsidR="00DB0312" w:rsidRDefault="00DB0312">
            <w:pPr>
              <w:pStyle w:val="Compact"/>
            </w:pPr>
          </w:p>
        </w:tc>
      </w:tr>
      <w:tr w:rsidR="00DB0312" w14:paraId="471569C0" w14:textId="77777777" w:rsidTr="00F23AF6">
        <w:tc>
          <w:tcPr>
            <w:tcW w:w="0" w:type="auto"/>
          </w:tcPr>
          <w:p w14:paraId="6C6A190E" w14:textId="77777777" w:rsidR="00DB0312" w:rsidRDefault="000D61CF">
            <w:pPr>
              <w:pStyle w:val="Compact"/>
            </w:pPr>
            <w:r>
              <w:t>SĐT</w:t>
            </w:r>
          </w:p>
        </w:tc>
        <w:tc>
          <w:tcPr>
            <w:tcW w:w="0" w:type="auto"/>
          </w:tcPr>
          <w:p w14:paraId="3D5027D8" w14:textId="77777777" w:rsidR="00DB0312" w:rsidRDefault="00DB0312">
            <w:pPr>
              <w:pStyle w:val="Compact"/>
            </w:pPr>
          </w:p>
        </w:tc>
      </w:tr>
    </w:tbl>
    <w:p w14:paraId="1B86D440" w14:textId="77777777" w:rsidR="00DB0312" w:rsidRDefault="000D61CF">
      <w:pPr>
        <w:pStyle w:val="Heading2"/>
      </w:pPr>
      <w:bookmarkStart w:id="2" w:name="thông-tin-sửa-chữa"/>
      <w:bookmarkEnd w:id="1"/>
      <w:r>
        <w:t>THÔNG TIN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4540"/>
      </w:tblGrid>
      <w:tr w:rsidR="00DB0312" w14:paraId="772784ED" w14:textId="77777777" w:rsidTr="00F23AF6">
        <w:tc>
          <w:tcPr>
            <w:tcW w:w="0" w:type="auto"/>
          </w:tcPr>
          <w:p w14:paraId="1E896B80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8EDD595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4E1ACB46" w14:textId="77777777" w:rsidTr="00F23AF6">
        <w:tc>
          <w:tcPr>
            <w:tcW w:w="0" w:type="auto"/>
          </w:tcPr>
          <w:p w14:paraId="42236318" w14:textId="77777777" w:rsidR="00DB0312" w:rsidRDefault="000D61CF">
            <w:pPr>
              <w:pStyle w:val="Compact"/>
            </w:pPr>
            <w:r>
              <w:t>Khu v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629D783E" w14:textId="77777777" w:rsidR="00DB0312" w:rsidRDefault="00DB0312">
            <w:pPr>
              <w:pStyle w:val="Compact"/>
            </w:pPr>
          </w:p>
        </w:tc>
      </w:tr>
      <w:tr w:rsidR="00DB0312" w14:paraId="6CD4E9C4" w14:textId="77777777" w:rsidTr="00F23AF6">
        <w:tc>
          <w:tcPr>
            <w:tcW w:w="0" w:type="auto"/>
          </w:tcPr>
          <w:p w14:paraId="74F513B8" w14:textId="77777777" w:rsidR="00DB0312" w:rsidRDefault="000D61CF">
            <w:pPr>
              <w:pStyle w:val="Compact"/>
            </w:pPr>
            <w:r>
              <w:t>Phòng/T</w:t>
            </w:r>
            <w:r>
              <w:t>ầ</w:t>
            </w:r>
            <w:r>
              <w:t>ng</w:t>
            </w:r>
          </w:p>
        </w:tc>
        <w:tc>
          <w:tcPr>
            <w:tcW w:w="0" w:type="auto"/>
          </w:tcPr>
          <w:p w14:paraId="79026B22" w14:textId="77777777" w:rsidR="00DB0312" w:rsidRDefault="00DB0312">
            <w:pPr>
              <w:pStyle w:val="Compact"/>
            </w:pPr>
          </w:p>
        </w:tc>
      </w:tr>
      <w:tr w:rsidR="00DB0312" w14:paraId="1936A5D4" w14:textId="77777777" w:rsidTr="00F23AF6">
        <w:tc>
          <w:tcPr>
            <w:tcW w:w="0" w:type="auto"/>
          </w:tcPr>
          <w:p w14:paraId="3F18EC21" w14:textId="77777777" w:rsidR="00DB0312" w:rsidRDefault="000D61CF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  <w:tc>
          <w:tcPr>
            <w:tcW w:w="0" w:type="auto"/>
          </w:tcPr>
          <w:p w14:paraId="3A27856E" w14:textId="77777777" w:rsidR="00DB0312" w:rsidRDefault="00DB0312">
            <w:pPr>
              <w:pStyle w:val="Compact"/>
            </w:pPr>
          </w:p>
        </w:tc>
      </w:tr>
      <w:tr w:rsidR="00DB0312" w14:paraId="72A592F7" w14:textId="77777777" w:rsidTr="00F23AF6">
        <w:tc>
          <w:tcPr>
            <w:tcW w:w="0" w:type="auto"/>
          </w:tcPr>
          <w:p w14:paraId="608479D3" w14:textId="77777777" w:rsidR="00DB0312" w:rsidRDefault="000D61CF">
            <w:pPr>
              <w:pStyle w:val="Compact"/>
            </w:pPr>
            <w:r>
              <w:t>Lo</w:t>
            </w:r>
            <w:r>
              <w:t>ạ</w:t>
            </w:r>
            <w:r>
              <w:t>i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55427C40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rPr>
                <w:rFonts w:cs="Times New Roman"/>
              </w:rPr>
              <w:t>ư</w:t>
            </w:r>
            <w:r>
              <w:t>ớ</w:t>
            </w:r>
            <w:r>
              <w:t xml:space="preserve">c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CSVC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PCCC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</w:tr>
    </w:tbl>
    <w:p w14:paraId="55040743" w14:textId="77777777" w:rsidR="00DB0312" w:rsidRDefault="000D61CF">
      <w:pPr>
        <w:pStyle w:val="Heading2"/>
      </w:pPr>
      <w:bookmarkStart w:id="3" w:name="mô-tả-vấn-đề"/>
      <w:bookmarkEnd w:id="2"/>
      <w:r>
        <w:t>MÔ T</w:t>
      </w:r>
      <w:r>
        <w:t>Ả</w:t>
      </w:r>
      <w:r>
        <w:t xml:space="preserve"> V</w:t>
      </w:r>
      <w:r>
        <w:t>Ấ</w:t>
      </w:r>
      <w:r>
        <w:t>N Đ</w:t>
      </w:r>
      <w:r>
        <w:t>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4087"/>
      </w:tblGrid>
      <w:tr w:rsidR="00DB0312" w14:paraId="11262B02" w14:textId="77777777" w:rsidTr="00F23AF6">
        <w:tc>
          <w:tcPr>
            <w:tcW w:w="0" w:type="auto"/>
          </w:tcPr>
          <w:p w14:paraId="16978729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E28DFFF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DB0312" w14:paraId="3C4B4CA7" w14:textId="77777777" w:rsidTr="00F23AF6">
        <w:tc>
          <w:tcPr>
            <w:tcW w:w="0" w:type="auto"/>
          </w:tcPr>
          <w:p w14:paraId="004C9863" w14:textId="77777777" w:rsidR="00DB0312" w:rsidRDefault="000D61CF">
            <w:pPr>
              <w:pStyle w:val="Compact"/>
            </w:pPr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gì?</w:t>
            </w:r>
          </w:p>
        </w:tc>
        <w:tc>
          <w:tcPr>
            <w:tcW w:w="0" w:type="auto"/>
          </w:tcPr>
          <w:p w14:paraId="157ECB56" w14:textId="77777777" w:rsidR="00DB0312" w:rsidRDefault="00DB0312">
            <w:pPr>
              <w:pStyle w:val="Compact"/>
            </w:pPr>
          </w:p>
        </w:tc>
      </w:tr>
      <w:tr w:rsidR="00DB0312" w14:paraId="2F72482A" w14:textId="77777777" w:rsidTr="00F23AF6">
        <w:tc>
          <w:tcPr>
            <w:tcW w:w="0" w:type="auto"/>
          </w:tcPr>
          <w:p w14:paraId="2FC88388" w14:textId="77777777" w:rsidR="00DB0312" w:rsidRDefault="000D61CF">
            <w:pPr>
              <w:pStyle w:val="Compact"/>
            </w:pPr>
            <w:r>
              <w:t>Khi nào x</w:t>
            </w:r>
            <w:r>
              <w:t>ả</w:t>
            </w:r>
            <w:r>
              <w:t>y ra?</w:t>
            </w:r>
          </w:p>
        </w:tc>
        <w:tc>
          <w:tcPr>
            <w:tcW w:w="0" w:type="auto"/>
          </w:tcPr>
          <w:p w14:paraId="3A6AD4CB" w14:textId="77777777" w:rsidR="00DB0312" w:rsidRDefault="00DB0312">
            <w:pPr>
              <w:pStyle w:val="Compact"/>
            </w:pPr>
          </w:p>
        </w:tc>
      </w:tr>
      <w:tr w:rsidR="00DB0312" w14:paraId="7CDDE7AD" w14:textId="77777777" w:rsidTr="00F23AF6">
        <w:tc>
          <w:tcPr>
            <w:tcW w:w="0" w:type="auto"/>
          </w:tcPr>
          <w:p w14:paraId="4E47339F" w14:textId="77777777" w:rsidR="00DB0312" w:rsidRDefault="000D61CF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nghiêm tr</w:t>
            </w:r>
            <w:r>
              <w:t>ọ</w:t>
            </w:r>
            <w:r>
              <w:t>ng?</w:t>
            </w:r>
          </w:p>
        </w:tc>
        <w:tc>
          <w:tcPr>
            <w:tcW w:w="0" w:type="auto"/>
          </w:tcPr>
          <w:p w14:paraId="1C9435BA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</w:p>
        </w:tc>
      </w:tr>
      <w:tr w:rsidR="00DB0312" w14:paraId="4A29D4F6" w14:textId="77777777" w:rsidTr="00F23AF6">
        <w:tc>
          <w:tcPr>
            <w:tcW w:w="0" w:type="auto"/>
          </w:tcPr>
          <w:p w14:paraId="680DC025" w14:textId="77777777" w:rsidR="00DB0312" w:rsidRDefault="000D61CF">
            <w:pPr>
              <w:pStyle w:val="Compact"/>
            </w:pPr>
            <w:r>
              <w:t>Ả</w:t>
            </w:r>
            <w:r>
              <w:t>nh hư</w:t>
            </w:r>
            <w:r>
              <w:t>ở</w:t>
            </w:r>
            <w:r>
              <w:t>ng gì?</w:t>
            </w:r>
          </w:p>
        </w:tc>
        <w:tc>
          <w:tcPr>
            <w:tcW w:w="0" w:type="auto"/>
          </w:tcPr>
          <w:p w14:paraId="729145A6" w14:textId="77777777" w:rsidR="00DB0312" w:rsidRDefault="00DB0312">
            <w:pPr>
              <w:pStyle w:val="Compact"/>
            </w:pPr>
          </w:p>
        </w:tc>
      </w:tr>
      <w:tr w:rsidR="00DB0312" w14:paraId="27CBF9AB" w14:textId="77777777" w:rsidTr="00F23AF6">
        <w:tc>
          <w:tcPr>
            <w:tcW w:w="0" w:type="auto"/>
          </w:tcPr>
          <w:p w14:paraId="41DBAB52" w14:textId="77777777" w:rsidR="00DB0312" w:rsidRDefault="000D61CF">
            <w:pPr>
              <w:pStyle w:val="Compact"/>
            </w:pPr>
            <w:r>
              <w:lastRenderedPageBreak/>
              <w:t>Có nguy hi</w:t>
            </w:r>
            <w:r>
              <w:t>ể</w:t>
            </w:r>
            <w:r>
              <w:t>m không?</w:t>
            </w:r>
          </w:p>
        </w:tc>
        <w:tc>
          <w:tcPr>
            <w:tcW w:w="0" w:type="auto"/>
          </w:tcPr>
          <w:p w14:paraId="23484D58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</w:tbl>
    <w:p w14:paraId="5735E0A6" w14:textId="77777777" w:rsidR="00DB0312" w:rsidRDefault="000D61CF">
      <w:pPr>
        <w:pStyle w:val="Heading2"/>
      </w:pPr>
      <w:bookmarkStart w:id="4" w:name="mô-tả-chi-tiết"/>
      <w:bookmarkEnd w:id="3"/>
      <w:r>
        <w:t>MÔ T</w:t>
      </w:r>
      <w:r>
        <w:t>Ả</w:t>
      </w:r>
      <w:r>
        <w:t xml:space="preserve"> CHI TI</w:t>
      </w:r>
      <w:r>
        <w:t>Ế</w:t>
      </w:r>
      <w:r>
        <w:t>T</w:t>
      </w:r>
    </w:p>
    <w:p w14:paraId="48F81DBD" w14:textId="77777777" w:rsidR="00DB0312" w:rsidRDefault="000D61CF">
      <w:r>
        <w:pict w14:anchorId="062F2057">
          <v:rect id="_x0000_i1026" style="width:0;height:1.5pt" o:hralign="center" o:hrstd="t" o:hr="t"/>
        </w:pict>
      </w:r>
    </w:p>
    <w:p w14:paraId="7199C8E7" w14:textId="77777777" w:rsidR="00DB0312" w:rsidRDefault="000D61CF">
      <w:r>
        <w:pict w14:anchorId="58F86CAA">
          <v:rect id="_x0000_i1027" style="width:0;height:1.5pt" o:hralign="center" o:hrstd="t" o:hr="t"/>
        </w:pict>
      </w:r>
    </w:p>
    <w:p w14:paraId="33BD3FAD" w14:textId="77777777" w:rsidR="00DB0312" w:rsidRDefault="000D61CF">
      <w:r>
        <w:pict w14:anchorId="4D6DA567">
          <v:rect id="_x0000_i1028" style="width:0;height:1.5pt" o:hralign="center" o:hrstd="t" o:hr="t"/>
        </w:pict>
      </w:r>
    </w:p>
    <w:p w14:paraId="7E40B021" w14:textId="77777777" w:rsidR="00DB0312" w:rsidRDefault="000D61CF">
      <w:r>
        <w:pict w14:anchorId="026F2CA0">
          <v:rect id="_x0000_i1029" style="width:0;height:1.5pt" o:hralign="center" o:hrstd="t" o:hr="t"/>
        </w:pict>
      </w:r>
    </w:p>
    <w:p w14:paraId="12B1CB7E" w14:textId="77777777" w:rsidR="00DB0312" w:rsidRDefault="000D61CF">
      <w:pPr>
        <w:pStyle w:val="Heading2"/>
      </w:pPr>
      <w:bookmarkStart w:id="5" w:name="đánh-giá-sửa-chữa"/>
      <w:bookmarkEnd w:id="4"/>
      <w:r>
        <w:t>ĐÁNH GIÁ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3017"/>
      </w:tblGrid>
      <w:tr w:rsidR="00DB0312" w14:paraId="7F6D011E" w14:textId="77777777" w:rsidTr="00F23AF6">
        <w:tc>
          <w:tcPr>
            <w:tcW w:w="0" w:type="auto"/>
          </w:tcPr>
          <w:p w14:paraId="49D84AA8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9B4FD7B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68DF803A" w14:textId="77777777" w:rsidTr="00F23AF6">
        <w:tc>
          <w:tcPr>
            <w:tcW w:w="0" w:type="auto"/>
          </w:tcPr>
          <w:p w14:paraId="13D0C6E6" w14:textId="77777777" w:rsidR="00DB0312" w:rsidRDefault="000D61CF">
            <w:pPr>
              <w:pStyle w:val="Compact"/>
            </w:pPr>
            <w:r>
              <w:t>Lo</w:t>
            </w:r>
            <w:r>
              <w:t>ạ</w:t>
            </w:r>
            <w:r>
              <w:t>i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4B6B27B7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</w:tr>
      <w:tr w:rsidR="00DB0312" w14:paraId="41FADA8D" w14:textId="77777777" w:rsidTr="00F23AF6">
        <w:tc>
          <w:tcPr>
            <w:tcW w:w="0" w:type="auto"/>
          </w:tcPr>
          <w:p w14:paraId="61472EB9" w14:textId="77777777" w:rsidR="00DB0312" w:rsidRDefault="000D61CF">
            <w:pPr>
              <w:pStyle w:val="Compact"/>
            </w:pPr>
            <w:r>
              <w:t>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02D86081" w14:textId="77777777" w:rsidR="00DB0312" w:rsidRDefault="00DB0312">
            <w:pPr>
              <w:pStyle w:val="Compact"/>
            </w:pPr>
          </w:p>
        </w:tc>
      </w:tr>
      <w:tr w:rsidR="00DB0312" w14:paraId="5DE59049" w14:textId="77777777" w:rsidTr="00F23AF6">
        <w:tc>
          <w:tcPr>
            <w:tcW w:w="0" w:type="auto"/>
          </w:tcPr>
          <w:p w14:paraId="4F9F3B13" w14:textId="77777777" w:rsidR="00DB0312" w:rsidRDefault="000D61CF">
            <w:pPr>
              <w:pStyle w:val="Compact"/>
            </w:pPr>
            <w:r>
              <w:t>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chi phí</w:t>
            </w:r>
          </w:p>
        </w:tc>
        <w:tc>
          <w:tcPr>
            <w:tcW w:w="0" w:type="auto"/>
          </w:tcPr>
          <w:p w14:paraId="2AAA2F4E" w14:textId="77777777" w:rsidR="00DB0312" w:rsidRDefault="00DB0312">
            <w:pPr>
              <w:pStyle w:val="Compact"/>
            </w:pPr>
          </w:p>
        </w:tc>
      </w:tr>
      <w:tr w:rsidR="00DB0312" w14:paraId="7F45929A" w14:textId="77777777" w:rsidTr="00F23AF6">
        <w:tc>
          <w:tcPr>
            <w:tcW w:w="0" w:type="auto"/>
          </w:tcPr>
          <w:p w14:paraId="4ADD2F43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26B0904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Thu</w:t>
            </w:r>
            <w:r>
              <w:rPr>
                <w:rFonts w:cs="Times New Roman"/>
              </w:rPr>
              <w:t>ê</w:t>
            </w:r>
            <w:r>
              <w:t xml:space="preserve"> ngo</w:t>
            </w:r>
            <w:r>
              <w:rPr>
                <w:rFonts w:cs="Times New Roman"/>
              </w:rPr>
              <w:t>à</w:t>
            </w:r>
            <w:r>
              <w:t>i</w:t>
            </w:r>
          </w:p>
        </w:tc>
      </w:tr>
    </w:tbl>
    <w:p w14:paraId="2B1607F8" w14:textId="77777777" w:rsidR="00DB0312" w:rsidRDefault="000D61CF">
      <w:pPr>
        <w:pStyle w:val="Heading2"/>
      </w:pPr>
      <w:bookmarkStart w:id="6" w:name="phân-công-xử-lý"/>
      <w:bookmarkEnd w:id="5"/>
      <w:r>
        <w:t>PHÂN CÔNG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1157"/>
      </w:tblGrid>
      <w:tr w:rsidR="00DB0312" w14:paraId="34853037" w14:textId="77777777" w:rsidTr="00F23AF6">
        <w:tc>
          <w:tcPr>
            <w:tcW w:w="0" w:type="auto"/>
          </w:tcPr>
          <w:p w14:paraId="073C8FD6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966B6F2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43A0EF38" w14:textId="77777777" w:rsidTr="00F23AF6">
        <w:tc>
          <w:tcPr>
            <w:tcW w:w="0" w:type="auto"/>
          </w:tcPr>
          <w:p w14:paraId="749780B3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</w:t>
            </w:r>
          </w:p>
        </w:tc>
        <w:tc>
          <w:tcPr>
            <w:tcW w:w="0" w:type="auto"/>
          </w:tcPr>
          <w:p w14:paraId="7331413E" w14:textId="77777777" w:rsidR="00DB0312" w:rsidRDefault="00DB0312">
            <w:pPr>
              <w:pStyle w:val="Compact"/>
            </w:pPr>
          </w:p>
        </w:tc>
      </w:tr>
      <w:tr w:rsidR="00DB0312" w14:paraId="4BBED066" w14:textId="77777777" w:rsidTr="00F23AF6">
        <w:tc>
          <w:tcPr>
            <w:tcW w:w="0" w:type="auto"/>
          </w:tcPr>
          <w:p w14:paraId="10060F63" w14:textId="77777777" w:rsidR="00DB0312" w:rsidRDefault="000D61CF">
            <w:pPr>
              <w:pStyle w:val="Compact"/>
            </w:pPr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53890CD9" w14:textId="77777777" w:rsidR="00DB0312" w:rsidRDefault="00DB0312">
            <w:pPr>
              <w:pStyle w:val="Compact"/>
            </w:pPr>
          </w:p>
        </w:tc>
      </w:tr>
      <w:tr w:rsidR="00DB0312" w14:paraId="7AF41BD5" w14:textId="77777777" w:rsidTr="00F23AF6">
        <w:tc>
          <w:tcPr>
            <w:tcW w:w="0" w:type="auto"/>
          </w:tcPr>
          <w:p w14:paraId="724DC4A6" w14:textId="77777777" w:rsidR="00DB0312" w:rsidRDefault="000D61CF">
            <w:pPr>
              <w:pStyle w:val="Compact"/>
            </w:pPr>
            <w:r>
              <w:t>Th</w:t>
            </w:r>
            <w:r>
              <w:t>ờ</w:t>
            </w:r>
            <w:r>
              <w:t>i gian hoàn thành</w:t>
            </w:r>
          </w:p>
        </w:tc>
        <w:tc>
          <w:tcPr>
            <w:tcW w:w="0" w:type="auto"/>
          </w:tcPr>
          <w:p w14:paraId="2C7E0E37" w14:textId="77777777" w:rsidR="00DB0312" w:rsidRDefault="00DB0312">
            <w:pPr>
              <w:pStyle w:val="Compact"/>
            </w:pPr>
          </w:p>
        </w:tc>
      </w:tr>
      <w:tr w:rsidR="00DB0312" w14:paraId="054EBFC9" w14:textId="77777777" w:rsidTr="00F23AF6">
        <w:tc>
          <w:tcPr>
            <w:tcW w:w="0" w:type="auto"/>
          </w:tcPr>
          <w:p w14:paraId="01DCC201" w14:textId="77777777" w:rsidR="00DB0312" w:rsidRDefault="000D61CF">
            <w:pPr>
              <w:pStyle w:val="Compact"/>
            </w:pPr>
            <w:r>
              <w:t>Ghi chú</w:t>
            </w:r>
          </w:p>
        </w:tc>
        <w:tc>
          <w:tcPr>
            <w:tcW w:w="0" w:type="auto"/>
          </w:tcPr>
          <w:p w14:paraId="0D0B4B27" w14:textId="77777777" w:rsidR="00DB0312" w:rsidRDefault="00DB0312">
            <w:pPr>
              <w:pStyle w:val="Compact"/>
            </w:pPr>
          </w:p>
        </w:tc>
      </w:tr>
    </w:tbl>
    <w:p w14:paraId="3920375C" w14:textId="77777777" w:rsidR="00DB0312" w:rsidRDefault="000D61CF">
      <w:pPr>
        <w:pStyle w:val="Heading2"/>
      </w:pPr>
      <w:bookmarkStart w:id="7" w:name="thực-hiện-sửa-chữa"/>
      <w:bookmarkEnd w:id="6"/>
      <w:r>
        <w:t>TH</w:t>
      </w:r>
      <w:r>
        <w:t>Ự</w:t>
      </w:r>
      <w:r>
        <w:t>C HI</w:t>
      </w:r>
      <w:r>
        <w:t>Ệ</w:t>
      </w:r>
      <w:r>
        <w:t>N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157"/>
      </w:tblGrid>
      <w:tr w:rsidR="00DB0312" w14:paraId="2B51261C" w14:textId="77777777" w:rsidTr="00F23AF6">
        <w:tc>
          <w:tcPr>
            <w:tcW w:w="0" w:type="auto"/>
          </w:tcPr>
          <w:p w14:paraId="23F89B98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375DAA2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00E2B86A" w14:textId="77777777" w:rsidTr="00F23AF6">
        <w:tc>
          <w:tcPr>
            <w:tcW w:w="0" w:type="auto"/>
          </w:tcPr>
          <w:p w14:paraId="632FCEEB" w14:textId="77777777" w:rsidR="00DB0312" w:rsidRDefault="000D61CF">
            <w:pPr>
              <w:pStyle w:val="Compact"/>
            </w:pPr>
            <w:r>
              <w:t>Công vi</w:t>
            </w:r>
            <w:r>
              <w:t>ệ</w:t>
            </w:r>
            <w:r>
              <w:t>c đã làm</w:t>
            </w:r>
          </w:p>
        </w:tc>
        <w:tc>
          <w:tcPr>
            <w:tcW w:w="0" w:type="auto"/>
          </w:tcPr>
          <w:p w14:paraId="3C2209E7" w14:textId="77777777" w:rsidR="00DB0312" w:rsidRDefault="00DB0312">
            <w:pPr>
              <w:pStyle w:val="Compact"/>
            </w:pPr>
          </w:p>
        </w:tc>
      </w:tr>
      <w:tr w:rsidR="00DB0312" w14:paraId="6AAE5B21" w14:textId="77777777" w:rsidTr="00F23AF6">
        <w:tc>
          <w:tcPr>
            <w:tcW w:w="0" w:type="auto"/>
          </w:tcPr>
          <w:p w14:paraId="14C977A7" w14:textId="77777777" w:rsidR="00DB0312" w:rsidRDefault="000D61CF">
            <w:pPr>
              <w:pStyle w:val="Compact"/>
            </w:pPr>
            <w:r>
              <w:t>V</w:t>
            </w:r>
            <w:r>
              <w:t>ậ</w:t>
            </w:r>
            <w:r>
              <w:t>t li</w:t>
            </w:r>
            <w:r>
              <w:t>ệ</w:t>
            </w:r>
            <w:r>
              <w:t>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0FFFFD8A" w14:textId="77777777" w:rsidR="00DB0312" w:rsidRDefault="00DB0312">
            <w:pPr>
              <w:pStyle w:val="Compact"/>
            </w:pPr>
          </w:p>
        </w:tc>
      </w:tr>
      <w:tr w:rsidR="00DB0312" w14:paraId="7BAF154A" w14:textId="77777777" w:rsidTr="00F23AF6">
        <w:tc>
          <w:tcPr>
            <w:tcW w:w="0" w:type="auto"/>
          </w:tcPr>
          <w:p w14:paraId="3DEAE7D4" w14:textId="77777777" w:rsidR="00DB0312" w:rsidRDefault="000D61CF">
            <w:pPr>
              <w:pStyle w:val="Compact"/>
            </w:pPr>
            <w:r>
              <w:t>Chi phí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77CC8249" w14:textId="77777777" w:rsidR="00DB0312" w:rsidRDefault="00DB0312">
            <w:pPr>
              <w:pStyle w:val="Compact"/>
            </w:pPr>
          </w:p>
        </w:tc>
      </w:tr>
      <w:tr w:rsidR="00DB0312" w14:paraId="3B7C48FC" w14:textId="77777777" w:rsidTr="00F23AF6">
        <w:tc>
          <w:tcPr>
            <w:tcW w:w="0" w:type="auto"/>
          </w:tcPr>
          <w:p w14:paraId="06D0B1F2" w14:textId="77777777" w:rsidR="00DB0312" w:rsidRDefault="000D61CF">
            <w:pPr>
              <w:pStyle w:val="Compact"/>
            </w:pPr>
            <w:r>
              <w:lastRenderedPageBreak/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0F474059" w14:textId="77777777" w:rsidR="00DB0312" w:rsidRDefault="00DB0312">
            <w:pPr>
              <w:pStyle w:val="Compact"/>
            </w:pPr>
          </w:p>
        </w:tc>
      </w:tr>
      <w:tr w:rsidR="00DB0312" w14:paraId="7E99F269" w14:textId="77777777" w:rsidTr="00F23AF6">
        <w:tc>
          <w:tcPr>
            <w:tcW w:w="0" w:type="auto"/>
          </w:tcPr>
          <w:p w14:paraId="2A08BD4C" w14:textId="77777777" w:rsidR="00DB0312" w:rsidRDefault="000D61CF">
            <w:pPr>
              <w:pStyle w:val="Compact"/>
            </w:pPr>
            <w:r>
              <w:t>Ghi chú</w:t>
            </w:r>
          </w:p>
        </w:tc>
        <w:tc>
          <w:tcPr>
            <w:tcW w:w="0" w:type="auto"/>
          </w:tcPr>
          <w:p w14:paraId="2C52C69B" w14:textId="77777777" w:rsidR="00DB0312" w:rsidRDefault="00DB0312">
            <w:pPr>
              <w:pStyle w:val="Compact"/>
            </w:pPr>
          </w:p>
        </w:tc>
      </w:tr>
    </w:tbl>
    <w:p w14:paraId="72F598A2" w14:textId="77777777" w:rsidR="00DB0312" w:rsidRDefault="000D61CF">
      <w:pPr>
        <w:pStyle w:val="Heading2"/>
      </w:pPr>
      <w:bookmarkStart w:id="8" w:name="nghiệm-thu"/>
      <w:bookmarkEnd w:id="7"/>
      <w:r>
        <w:t>NGHI</w:t>
      </w:r>
      <w:r>
        <w:t>Ệ</w:t>
      </w:r>
      <w:r>
        <w:t>M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63"/>
      </w:tblGrid>
      <w:tr w:rsidR="00DB0312" w14:paraId="6ABF8E1A" w14:textId="77777777" w:rsidTr="00F23AF6">
        <w:tc>
          <w:tcPr>
            <w:tcW w:w="0" w:type="auto"/>
          </w:tcPr>
          <w:p w14:paraId="52ED6DAB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9952BD5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3C8DE5D2" w14:textId="77777777" w:rsidTr="00F23AF6">
        <w:tc>
          <w:tcPr>
            <w:tcW w:w="0" w:type="auto"/>
          </w:tcPr>
          <w:p w14:paraId="51BB61DF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1CA68D78" w14:textId="77777777" w:rsidR="00DB0312" w:rsidRDefault="00DB0312">
            <w:pPr>
              <w:pStyle w:val="Compact"/>
            </w:pPr>
          </w:p>
        </w:tc>
      </w:tr>
      <w:tr w:rsidR="00DB0312" w14:paraId="1E256DDF" w14:textId="77777777" w:rsidTr="00F23AF6">
        <w:tc>
          <w:tcPr>
            <w:tcW w:w="0" w:type="auto"/>
          </w:tcPr>
          <w:p w14:paraId="2AB69018" w14:textId="77777777" w:rsidR="00DB0312" w:rsidRDefault="000D61CF">
            <w:pPr>
              <w:pStyle w:val="Compact"/>
            </w:pPr>
            <w:r>
              <w:t>Ngày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38C2A44A" w14:textId="77777777" w:rsidR="00DB0312" w:rsidRDefault="00DB0312">
            <w:pPr>
              <w:pStyle w:val="Compact"/>
            </w:pPr>
          </w:p>
        </w:tc>
      </w:tr>
      <w:tr w:rsidR="00DB0312" w14:paraId="5F28CD5E" w14:textId="77777777" w:rsidTr="00F23AF6">
        <w:tc>
          <w:tcPr>
            <w:tcW w:w="0" w:type="auto"/>
          </w:tcPr>
          <w:p w14:paraId="1CF4C653" w14:textId="77777777" w:rsidR="00DB0312" w:rsidRDefault="000D61CF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75692E79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DB0312" w14:paraId="43FDC918" w14:textId="77777777" w:rsidTr="00F23AF6">
        <w:tc>
          <w:tcPr>
            <w:tcW w:w="0" w:type="auto"/>
          </w:tcPr>
          <w:p w14:paraId="3B5B8144" w14:textId="77777777" w:rsidR="00DB0312" w:rsidRDefault="000D61CF">
            <w:pPr>
              <w:pStyle w:val="Compact"/>
            </w:pPr>
            <w:r>
              <w:t>Ghi chú</w:t>
            </w:r>
          </w:p>
        </w:tc>
        <w:tc>
          <w:tcPr>
            <w:tcW w:w="0" w:type="auto"/>
          </w:tcPr>
          <w:p w14:paraId="407AD9AE" w14:textId="77777777" w:rsidR="00DB0312" w:rsidRDefault="00DB0312">
            <w:pPr>
              <w:pStyle w:val="Compact"/>
            </w:pPr>
          </w:p>
        </w:tc>
      </w:tr>
    </w:tbl>
    <w:p w14:paraId="7A18723C" w14:textId="77777777" w:rsidR="00DB0312" w:rsidRDefault="000D61CF">
      <w:pPr>
        <w:pStyle w:val="Heading2"/>
      </w:pPr>
      <w:bookmarkStart w:id="9" w:name="đánh-giá-chất-lượng"/>
      <w:bookmarkEnd w:id="8"/>
      <w:r>
        <w:t>ĐÁNH GIÁ CH</w:t>
      </w:r>
      <w:r>
        <w:t>Ấ</w:t>
      </w:r>
      <w:r>
        <w:t>T LƯ</w:t>
      </w:r>
      <w:r>
        <w:t>Ợ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1423"/>
        <w:gridCol w:w="1037"/>
      </w:tblGrid>
      <w:tr w:rsidR="00DB0312" w14:paraId="5F732222" w14:textId="77777777" w:rsidTr="00F23AF6">
        <w:tc>
          <w:tcPr>
            <w:tcW w:w="0" w:type="auto"/>
          </w:tcPr>
          <w:p w14:paraId="16E363CE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C78A0FE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(1-10)</w:t>
            </w:r>
          </w:p>
        </w:tc>
        <w:tc>
          <w:tcPr>
            <w:tcW w:w="0" w:type="auto"/>
          </w:tcPr>
          <w:p w14:paraId="2AC4EADE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B0312" w14:paraId="7756A203" w14:textId="77777777" w:rsidTr="00F23AF6">
        <w:tc>
          <w:tcPr>
            <w:tcW w:w="0" w:type="auto"/>
          </w:tcPr>
          <w:p w14:paraId="5EF16A3C" w14:textId="77777777" w:rsidR="00DB0312" w:rsidRDefault="000D61CF">
            <w:pPr>
              <w:pStyle w:val="Compact"/>
            </w:pPr>
            <w:r>
              <w:t>Ch</w:t>
            </w:r>
            <w:r>
              <w:t>ấ</w:t>
            </w:r>
            <w:r>
              <w:t>t lư</w:t>
            </w:r>
            <w:r>
              <w:t>ợ</w:t>
            </w:r>
            <w:r>
              <w:t>ng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6E85719C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10646A81" w14:textId="77777777" w:rsidR="00DB0312" w:rsidRDefault="00DB0312">
            <w:pPr>
              <w:pStyle w:val="Compact"/>
            </w:pPr>
          </w:p>
        </w:tc>
      </w:tr>
      <w:tr w:rsidR="00DB0312" w14:paraId="091AED43" w14:textId="77777777" w:rsidTr="00F23AF6">
        <w:tc>
          <w:tcPr>
            <w:tcW w:w="0" w:type="auto"/>
          </w:tcPr>
          <w:p w14:paraId="51925469" w14:textId="77777777" w:rsidR="00DB0312" w:rsidRDefault="000D61CF">
            <w:pPr>
              <w:pStyle w:val="Compact"/>
            </w:pPr>
            <w:r>
              <w:t>Th</w:t>
            </w:r>
            <w:r>
              <w:t>ờ</w:t>
            </w:r>
            <w:r>
              <w:t>i gian hoàn thành</w:t>
            </w:r>
          </w:p>
        </w:tc>
        <w:tc>
          <w:tcPr>
            <w:tcW w:w="0" w:type="auto"/>
          </w:tcPr>
          <w:p w14:paraId="75BD1BC7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72DFA71D" w14:textId="77777777" w:rsidR="00DB0312" w:rsidRDefault="00DB0312">
            <w:pPr>
              <w:pStyle w:val="Compact"/>
            </w:pPr>
          </w:p>
        </w:tc>
      </w:tr>
      <w:tr w:rsidR="00DB0312" w14:paraId="3AD35481" w14:textId="77777777" w:rsidTr="00F23AF6">
        <w:tc>
          <w:tcPr>
            <w:tcW w:w="0" w:type="auto"/>
          </w:tcPr>
          <w:p w14:paraId="690CE234" w14:textId="77777777" w:rsidR="00DB0312" w:rsidRDefault="000D61CF">
            <w:pPr>
              <w:pStyle w:val="Compact"/>
            </w:pPr>
            <w:r>
              <w:t>Thái đ</w:t>
            </w:r>
            <w:r>
              <w:t>ộ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2E4ECDF1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203F635B" w14:textId="77777777" w:rsidR="00DB0312" w:rsidRDefault="00DB0312">
            <w:pPr>
              <w:pStyle w:val="Compact"/>
            </w:pPr>
          </w:p>
        </w:tc>
      </w:tr>
      <w:tr w:rsidR="00DB0312" w14:paraId="6116F7DC" w14:textId="77777777" w:rsidTr="00F23AF6">
        <w:tc>
          <w:tcPr>
            <w:tcW w:w="0" w:type="auto"/>
          </w:tcPr>
          <w:p w14:paraId="585DA66A" w14:textId="77777777" w:rsidR="00DB0312" w:rsidRDefault="000D61CF">
            <w:pPr>
              <w:pStyle w:val="Compact"/>
            </w:pPr>
            <w:r>
              <w:t>Chi phí h</w:t>
            </w:r>
            <w:r>
              <w:t>ợ</w:t>
            </w:r>
            <w:r>
              <w:t>p lý</w:t>
            </w:r>
          </w:p>
        </w:tc>
        <w:tc>
          <w:tcPr>
            <w:tcW w:w="0" w:type="auto"/>
          </w:tcPr>
          <w:p w14:paraId="1BC60A46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1784EA23" w14:textId="77777777" w:rsidR="00DB0312" w:rsidRDefault="00DB0312">
            <w:pPr>
              <w:pStyle w:val="Compact"/>
            </w:pPr>
          </w:p>
        </w:tc>
      </w:tr>
    </w:tbl>
    <w:p w14:paraId="492FA723" w14:textId="77777777" w:rsidR="00DB0312" w:rsidRDefault="000D61CF">
      <w:pPr>
        <w:pStyle w:val="Heading2"/>
      </w:pPr>
      <w:bookmarkStart w:id="10" w:name="phản-hồi"/>
      <w:bookmarkEnd w:id="9"/>
      <w:r>
        <w:t>PH</w:t>
      </w:r>
      <w:r>
        <w:t>Ả</w:t>
      </w:r>
      <w:r>
        <w:t>N H</w:t>
      </w:r>
      <w:r>
        <w:t>Ồ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B0312" w14:paraId="1BBA9AC9" w14:textId="77777777" w:rsidTr="00F23AF6">
        <w:tc>
          <w:tcPr>
            <w:tcW w:w="3960" w:type="dxa"/>
          </w:tcPr>
          <w:p w14:paraId="442BB8FD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5C64A27E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35AD6DA9" w14:textId="77777777" w:rsidTr="00F23AF6">
        <w:tc>
          <w:tcPr>
            <w:tcW w:w="3960" w:type="dxa"/>
          </w:tcPr>
          <w:p w14:paraId="60D0D0C8" w14:textId="77777777" w:rsidR="00DB0312" w:rsidRDefault="000D61CF">
            <w:pPr>
              <w:pStyle w:val="Compact"/>
            </w:pPr>
            <w:r>
              <w:t>Hài lòng không?</w:t>
            </w:r>
          </w:p>
        </w:tc>
        <w:tc>
          <w:tcPr>
            <w:tcW w:w="3960" w:type="dxa"/>
          </w:tcPr>
          <w:p w14:paraId="45E67899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t>ấ</w:t>
            </w:r>
            <w:r>
              <w:t xml:space="preserve">t hài lòng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rPr>
                <w:rFonts w:cs="Times New Roman"/>
              </w:rPr>
              <w:t>à</w:t>
            </w:r>
            <w:r>
              <w:t>i l</w:t>
            </w:r>
            <w:r>
              <w:rPr>
                <w:rFonts w:cs="Times New Roman"/>
              </w:rPr>
              <w:t>ò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rPr>
                <w:rFonts w:cs="Times New Roman"/>
              </w:rPr>
              <w:t>à</w:t>
            </w:r>
            <w:r>
              <w:t>i l</w:t>
            </w:r>
            <w:r>
              <w:rPr>
                <w:rFonts w:cs="Times New Roman"/>
              </w:rPr>
              <w:t>ò</w:t>
            </w:r>
            <w:r>
              <w:t>ng</w:t>
            </w:r>
          </w:p>
        </w:tc>
      </w:tr>
      <w:tr w:rsidR="00DB0312" w14:paraId="7DC3FF3B" w14:textId="77777777" w:rsidTr="00F23AF6">
        <w:tc>
          <w:tcPr>
            <w:tcW w:w="3960" w:type="dxa"/>
          </w:tcPr>
          <w:p w14:paraId="5954AB55" w14:textId="77777777" w:rsidR="00DB0312" w:rsidRDefault="000D61CF">
            <w:pPr>
              <w:pStyle w:val="Compact"/>
            </w:pPr>
            <w:r>
              <w:t>Góp ý</w:t>
            </w:r>
          </w:p>
        </w:tc>
        <w:tc>
          <w:tcPr>
            <w:tcW w:w="3960" w:type="dxa"/>
          </w:tcPr>
          <w:p w14:paraId="203DCBE6" w14:textId="77777777" w:rsidR="00DB0312" w:rsidRDefault="00DB0312">
            <w:pPr>
              <w:pStyle w:val="Compact"/>
            </w:pPr>
          </w:p>
        </w:tc>
      </w:tr>
      <w:tr w:rsidR="00DB0312" w14:paraId="43CE9703" w14:textId="77777777" w:rsidTr="00F23AF6">
        <w:tc>
          <w:tcPr>
            <w:tcW w:w="3960" w:type="dxa"/>
          </w:tcPr>
          <w:p w14:paraId="632381FA" w14:textId="77777777" w:rsidR="00DB0312" w:rsidRDefault="000D61CF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</w:t>
            </w:r>
            <w:r>
              <w:t>ả</w:t>
            </w:r>
            <w:r>
              <w:t>i thi</w:t>
            </w:r>
            <w:r>
              <w:t>ệ</w:t>
            </w:r>
            <w:r>
              <w:t>n</w:t>
            </w:r>
          </w:p>
        </w:tc>
        <w:tc>
          <w:tcPr>
            <w:tcW w:w="3960" w:type="dxa"/>
          </w:tcPr>
          <w:p w14:paraId="643E4449" w14:textId="77777777" w:rsidR="00DB0312" w:rsidRDefault="00DB0312">
            <w:pPr>
              <w:pStyle w:val="Compact"/>
            </w:pPr>
          </w:p>
        </w:tc>
      </w:tr>
    </w:tbl>
    <w:p w14:paraId="6784168B" w14:textId="77777777" w:rsidR="00DB0312" w:rsidRDefault="000D61CF">
      <w:pPr>
        <w:pStyle w:val="Heading2"/>
      </w:pPr>
      <w:bookmarkStart w:id="11" w:name="theo-dõi"/>
      <w:bookmarkEnd w:id="10"/>
      <w:r>
        <w:t>THEO DÕI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5030"/>
      </w:tblGrid>
      <w:tr w:rsidR="00DB0312" w14:paraId="2EF54435" w14:textId="77777777" w:rsidTr="00F23AF6">
        <w:tc>
          <w:tcPr>
            <w:tcW w:w="0" w:type="auto"/>
          </w:tcPr>
          <w:p w14:paraId="5161C523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ED4A61C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B0312" w14:paraId="04042AA8" w14:textId="77777777" w:rsidTr="00F23AF6">
        <w:tc>
          <w:tcPr>
            <w:tcW w:w="0" w:type="auto"/>
          </w:tcPr>
          <w:p w14:paraId="12467C66" w14:textId="77777777" w:rsidR="00DB0312" w:rsidRDefault="000D61CF">
            <w:pPr>
              <w:pStyle w:val="Compact"/>
            </w:pPr>
            <w:r>
              <w:lastRenderedPageBreak/>
              <w:t>Tr</w:t>
            </w:r>
            <w:r>
              <w:t>ạ</w:t>
            </w:r>
            <w:r>
              <w:t>ng thái</w:t>
            </w:r>
          </w:p>
        </w:tc>
        <w:tc>
          <w:tcPr>
            <w:tcW w:w="0" w:type="auto"/>
          </w:tcPr>
          <w:p w14:paraId="351F120C" w14:textId="77777777" w:rsidR="00DB0312" w:rsidRDefault="000D61C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Đ</w:t>
            </w:r>
            <w:r>
              <w:t>ang x</w:t>
            </w:r>
            <w:r>
              <w:t>ử</w:t>
            </w:r>
            <w:r>
              <w:t xml:space="preserve"> lý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Ho</w:t>
            </w:r>
            <w:r>
              <w:rPr>
                <w:rFonts w:cs="Times New Roman"/>
              </w:rPr>
              <w:t>à</w:t>
            </w:r>
            <w:r>
              <w:t>n th</w:t>
            </w:r>
            <w:r>
              <w:rPr>
                <w:rFonts w:cs="Times New Roman"/>
              </w:rPr>
              <w:t>à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ủ</w:t>
            </w:r>
            <w:r>
              <w:t>y</w:t>
            </w:r>
          </w:p>
        </w:tc>
      </w:tr>
      <w:tr w:rsidR="00DB0312" w14:paraId="59E3D597" w14:textId="77777777" w:rsidTr="00F23AF6">
        <w:tc>
          <w:tcPr>
            <w:tcW w:w="0" w:type="auto"/>
          </w:tcPr>
          <w:p w14:paraId="2EE52FC5" w14:textId="77777777" w:rsidR="00DB0312" w:rsidRDefault="000D61CF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 cu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29667002" w14:textId="77777777" w:rsidR="00DB0312" w:rsidRDefault="00DB0312">
            <w:pPr>
              <w:pStyle w:val="Compact"/>
            </w:pPr>
          </w:p>
        </w:tc>
      </w:tr>
      <w:tr w:rsidR="00DB0312" w14:paraId="11E4A1CD" w14:textId="77777777" w:rsidTr="00F23AF6">
        <w:tc>
          <w:tcPr>
            <w:tcW w:w="0" w:type="auto"/>
          </w:tcPr>
          <w:p w14:paraId="1485EC08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70BCB124" w14:textId="77777777" w:rsidR="00DB0312" w:rsidRDefault="00DB0312">
            <w:pPr>
              <w:pStyle w:val="Compact"/>
            </w:pPr>
          </w:p>
        </w:tc>
      </w:tr>
    </w:tbl>
    <w:p w14:paraId="0B1FE25C" w14:textId="77777777" w:rsidR="00DB0312" w:rsidRDefault="000D61CF">
      <w:pPr>
        <w:pStyle w:val="Heading2"/>
      </w:pPr>
      <w:bookmarkStart w:id="12" w:name="chữ-ký-xác-nhận"/>
      <w:bookmarkEnd w:id="11"/>
      <w:r>
        <w:t>CH</w:t>
      </w:r>
      <w:r>
        <w:t>Ữ</w:t>
      </w:r>
      <w:r>
        <w:t xml:space="preserve"> KÝ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087"/>
        <w:gridCol w:w="981"/>
        <w:gridCol w:w="750"/>
      </w:tblGrid>
      <w:tr w:rsidR="00DB0312" w14:paraId="3DFC1234" w14:textId="77777777" w:rsidTr="00F23AF6">
        <w:tc>
          <w:tcPr>
            <w:tcW w:w="0" w:type="auto"/>
          </w:tcPr>
          <w:p w14:paraId="613B8F54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4F6744A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DD80E81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24B1399D" w14:textId="77777777" w:rsidR="00DB0312" w:rsidRDefault="000D61CF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DB0312" w14:paraId="4279E6F7" w14:textId="77777777" w:rsidTr="00F23AF6">
        <w:tc>
          <w:tcPr>
            <w:tcW w:w="0" w:type="auto"/>
          </w:tcPr>
          <w:p w14:paraId="0A532A63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338DD51B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63354F0A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0F26117F" w14:textId="77777777" w:rsidR="00DB0312" w:rsidRDefault="00DB0312">
            <w:pPr>
              <w:pStyle w:val="Compact"/>
            </w:pPr>
          </w:p>
        </w:tc>
      </w:tr>
      <w:tr w:rsidR="00DB0312" w14:paraId="2DF7DA69" w14:textId="77777777" w:rsidTr="00F23AF6">
        <w:tc>
          <w:tcPr>
            <w:tcW w:w="0" w:type="auto"/>
          </w:tcPr>
          <w:p w14:paraId="599E638D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</w:t>
            </w:r>
          </w:p>
        </w:tc>
        <w:tc>
          <w:tcPr>
            <w:tcW w:w="0" w:type="auto"/>
          </w:tcPr>
          <w:p w14:paraId="2C5DFF8D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2D218A35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7ABFDFC1" w14:textId="77777777" w:rsidR="00DB0312" w:rsidRDefault="00DB0312">
            <w:pPr>
              <w:pStyle w:val="Compact"/>
            </w:pPr>
          </w:p>
        </w:tc>
      </w:tr>
      <w:tr w:rsidR="00DB0312" w14:paraId="5241F3F7" w14:textId="77777777" w:rsidTr="00F23AF6">
        <w:tc>
          <w:tcPr>
            <w:tcW w:w="0" w:type="auto"/>
          </w:tcPr>
          <w:p w14:paraId="1882CC2F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CDFD8F9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6293C79C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5A5D8EF3" w14:textId="77777777" w:rsidR="00DB0312" w:rsidRDefault="00DB0312">
            <w:pPr>
              <w:pStyle w:val="Compact"/>
            </w:pPr>
          </w:p>
        </w:tc>
      </w:tr>
      <w:tr w:rsidR="00DB0312" w14:paraId="50B7F55F" w14:textId="77777777" w:rsidTr="00F23AF6">
        <w:tc>
          <w:tcPr>
            <w:tcW w:w="0" w:type="auto"/>
          </w:tcPr>
          <w:p w14:paraId="473935F4" w14:textId="77777777" w:rsidR="00DB0312" w:rsidRDefault="000D61CF">
            <w:pPr>
              <w:pStyle w:val="Compact"/>
            </w:pPr>
            <w:r>
              <w:t>Ngư</w:t>
            </w:r>
            <w:r>
              <w:t>ờ</w:t>
            </w:r>
            <w:r>
              <w:t>i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78D7A8B4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04700425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585BB191" w14:textId="77777777" w:rsidR="00DB0312" w:rsidRDefault="00DB0312">
            <w:pPr>
              <w:pStyle w:val="Compact"/>
            </w:pPr>
          </w:p>
        </w:tc>
      </w:tr>
      <w:tr w:rsidR="00DB0312" w14:paraId="5ECACE49" w14:textId="77777777" w:rsidTr="00F23AF6">
        <w:tc>
          <w:tcPr>
            <w:tcW w:w="0" w:type="auto"/>
          </w:tcPr>
          <w:p w14:paraId="3C4D145B" w14:textId="77777777" w:rsidR="00DB0312" w:rsidRDefault="000D61CF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7412AE8A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0BBEC8EA" w14:textId="77777777" w:rsidR="00DB0312" w:rsidRDefault="00DB0312">
            <w:pPr>
              <w:pStyle w:val="Compact"/>
            </w:pPr>
          </w:p>
        </w:tc>
        <w:tc>
          <w:tcPr>
            <w:tcW w:w="0" w:type="auto"/>
          </w:tcPr>
          <w:p w14:paraId="312E7853" w14:textId="77777777" w:rsidR="00DB0312" w:rsidRDefault="00DB0312">
            <w:pPr>
              <w:pStyle w:val="Compact"/>
            </w:pPr>
          </w:p>
        </w:tc>
      </w:tr>
    </w:tbl>
    <w:p w14:paraId="2558A0F6" w14:textId="77777777" w:rsidR="00DB0312" w:rsidRDefault="000D61CF">
      <w:pPr>
        <w:pStyle w:val="Heading2"/>
      </w:pPr>
      <w:bookmarkStart w:id="13" w:name="ghi-chú-bổ-sung"/>
      <w:bookmarkEnd w:id="12"/>
      <w:r>
        <w:t>GHI CHÚ B</w:t>
      </w:r>
      <w:r>
        <w:t>Ổ</w:t>
      </w:r>
      <w:r>
        <w:t xml:space="preserve"> SUNG</w:t>
      </w:r>
    </w:p>
    <w:p w14:paraId="5423BA0F" w14:textId="77777777" w:rsidR="00DB0312" w:rsidRDefault="000D61CF">
      <w:r>
        <w:pict w14:anchorId="7E0F9F2F">
          <v:rect id="_x0000_i1030" style="width:0;height:1.5pt" o:hralign="center" o:hrstd="t" o:hr="t"/>
        </w:pict>
      </w:r>
    </w:p>
    <w:p w14:paraId="79A5B03B" w14:textId="77777777" w:rsidR="00DB0312" w:rsidRDefault="000D61CF">
      <w:r>
        <w:pict w14:anchorId="385ABC99">
          <v:rect id="_x0000_i1031" style="width:0;height:1.5pt" o:hralign="center" o:hrstd="t" o:hr="t"/>
        </w:pict>
      </w:r>
    </w:p>
    <w:p w14:paraId="6466BF04" w14:textId="77777777" w:rsidR="00DB0312" w:rsidRDefault="000D61CF">
      <w:r>
        <w:pict w14:anchorId="0C0200FE">
          <v:rect id="_x0000_i1032" style="width:0;height:1.5pt" o:hralign="center" o:hrstd="t" o:hr="t"/>
        </w:pict>
      </w:r>
    </w:p>
    <w:p w14:paraId="54BAF8C2" w14:textId="77777777" w:rsidR="00DB0312" w:rsidRDefault="000D61CF">
      <w:r>
        <w:pict w14:anchorId="43ECC7B8">
          <v:rect id="_x0000_i1033" style="width:0;height:1.5pt" o:hralign="center" o:hrstd="t" o:hr="t"/>
        </w:pict>
      </w:r>
    </w:p>
    <w:p w14:paraId="23E6116E" w14:textId="77777777" w:rsidR="00DB0312" w:rsidRDefault="000D61CF">
      <w:pPr>
        <w:pStyle w:val="FirstParagraph"/>
      </w:pPr>
      <w:r>
        <w:rPr>
          <w:b/>
          <w:bCs/>
        </w:rPr>
        <w:t>LƯU Ý:</w:t>
      </w:r>
      <w:r>
        <w:t xml:space="preserve"> - Phi</w:t>
      </w:r>
      <w:r>
        <w:t>ế</w:t>
      </w:r>
      <w:r>
        <w:t>u này ph</w:t>
      </w:r>
      <w:r>
        <w:t>ả</w:t>
      </w:r>
      <w:r>
        <w:t>i đư</w:t>
      </w:r>
      <w:r>
        <w:t>ợ</w:t>
      </w:r>
      <w:r>
        <w:t>c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 - Ưu tiên x</w:t>
      </w:r>
      <w:r>
        <w:t>ử</w:t>
      </w:r>
      <w:r>
        <w:t xml:space="preserve"> lý các yêu c</w:t>
      </w:r>
      <w:r>
        <w:t>ầ</w:t>
      </w:r>
      <w:r>
        <w:t>u nghiêm tr</w:t>
      </w:r>
      <w:r>
        <w:t>ọ</w:t>
      </w:r>
      <w:r>
        <w:t>ng -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thư</w:t>
      </w:r>
      <w:r>
        <w:t>ờ</w:t>
      </w:r>
      <w:r>
        <w:t>ng xuyên - Lưu tr</w:t>
      </w:r>
      <w:r>
        <w:t>ữ</w:t>
      </w:r>
      <w:r>
        <w:t xml:space="preserve"> đ</w:t>
      </w:r>
      <w:r>
        <w:t>ể</w:t>
      </w:r>
      <w:r>
        <w:t xml:space="preserve"> tham kh</w:t>
      </w:r>
      <w:r>
        <w:t>ả</w:t>
      </w:r>
      <w:r>
        <w:t>o sau này</w:t>
      </w:r>
      <w:bookmarkEnd w:id="0"/>
      <w:bookmarkEnd w:id="13"/>
    </w:p>
    <w:sectPr w:rsidR="00DB031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1B002" w14:textId="77777777" w:rsidR="000D61CF" w:rsidRDefault="000D61CF" w:rsidP="00F23AF6">
      <w:pPr>
        <w:spacing w:line="240" w:lineRule="auto"/>
      </w:pPr>
      <w:r>
        <w:separator/>
      </w:r>
    </w:p>
  </w:endnote>
  <w:endnote w:type="continuationSeparator" w:id="0">
    <w:p w14:paraId="4BBFC15A" w14:textId="77777777" w:rsidR="000D61CF" w:rsidRDefault="000D61CF" w:rsidP="00F23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4DFBB" w14:textId="77777777" w:rsidR="000D61CF" w:rsidRDefault="000D61CF" w:rsidP="00F23AF6">
      <w:pPr>
        <w:spacing w:line="240" w:lineRule="auto"/>
      </w:pPr>
      <w:r>
        <w:separator/>
      </w:r>
    </w:p>
  </w:footnote>
  <w:footnote w:type="continuationSeparator" w:id="0">
    <w:p w14:paraId="3A19C512" w14:textId="77777777" w:rsidR="000D61CF" w:rsidRDefault="000D61CF" w:rsidP="00F23A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ED13" w14:textId="77777777" w:rsidR="00F23AF6" w:rsidRPr="00A33244" w:rsidRDefault="00F23AF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65FB0C4" wp14:editId="000D384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01009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59D0C76" w14:textId="77777777" w:rsidR="00F23AF6" w:rsidRDefault="00F23A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40A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1E89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312"/>
    <w:rsid w:val="000D61CF"/>
    <w:rsid w:val="00DB0312"/>
    <w:rsid w:val="00F2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12EAD5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AF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3AF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3AF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23AF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3AF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23AF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3AF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23A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F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F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23AF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23AF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3AF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3AF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F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23A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AF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23A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F6"/>
    <w:rPr>
      <w:rFonts w:ascii="Times New Roman" w:hAnsi="Times New Roman"/>
      <w:szCs w:val="22"/>
    </w:rPr>
  </w:style>
  <w:style w:type="character" w:styleId="Emphasis">
    <w:name w:val="Emphasis"/>
    <w:rsid w:val="00F23AF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23AF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23AF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23AF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23A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2026-01-29T03:21:00Z</dcterms:created>
  <dcterms:modified xsi:type="dcterms:W3CDTF">2026-01-29T03:21:00Z</dcterms:modified>
</cp:coreProperties>
</file>