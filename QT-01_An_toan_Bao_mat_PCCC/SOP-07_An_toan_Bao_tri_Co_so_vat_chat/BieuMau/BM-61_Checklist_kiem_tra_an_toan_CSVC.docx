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1936" w14:textId="77777777" w:rsidR="008B3B46" w:rsidRDefault="003F5CC7" w:rsidP="00133F67">
      <w:pPr>
        <w:pStyle w:val="Title"/>
      </w:pPr>
      <w:bookmarkStart w:id="0" w:name="bm-61-checklist-kiểm-tra-an-toàn-csvc"/>
      <w:r>
        <w:t>BM-61: CHECKLIST KI</w:t>
      </w:r>
      <w:r>
        <w:t>Ể</w:t>
      </w:r>
      <w:r>
        <w:t>M TRA AN TOÀN CSVC</w:t>
      </w:r>
    </w:p>
    <w:p w14:paraId="3E31FFF0" w14:textId="77777777" w:rsidR="008B3B46" w:rsidRDefault="003F5CC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QT-01-SOP-07-BM-61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F34736E" w14:textId="77777777" w:rsidR="008B3B46" w:rsidRDefault="003F5CC7">
      <w:r>
        <w:pict w14:anchorId="54FA0061">
          <v:rect id="_x0000_i1025" style="width:0;height:1.5pt" o:hralign="center" o:hrstd="t" o:hr="t"/>
        </w:pict>
      </w:r>
    </w:p>
    <w:p w14:paraId="3A3D0340" w14:textId="77777777" w:rsidR="008B3B46" w:rsidRDefault="003F5CC7">
      <w:pPr>
        <w:pStyle w:val="Heading2"/>
      </w:pPr>
      <w:bookmarkStart w:id="1" w:name="thông-tin-kiểm-tra"/>
      <w:r>
        <w:t>THÔNG TIN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1157"/>
      </w:tblGrid>
      <w:tr w:rsidR="008B3B46" w14:paraId="2C2F1E76" w14:textId="77777777" w:rsidTr="00133F67">
        <w:tc>
          <w:tcPr>
            <w:tcW w:w="0" w:type="auto"/>
          </w:tcPr>
          <w:p w14:paraId="51B2823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83B761D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B3B46" w14:paraId="630E7398" w14:textId="77777777" w:rsidTr="00133F67">
        <w:tc>
          <w:tcPr>
            <w:tcW w:w="0" w:type="auto"/>
          </w:tcPr>
          <w:p w14:paraId="26B06C3C" w14:textId="77777777" w:rsidR="008B3B46" w:rsidRDefault="003F5CC7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59350BB1" w14:textId="77777777" w:rsidR="008B3B46" w:rsidRDefault="003F5CC7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8B3B46" w14:paraId="1ED6BEA9" w14:textId="77777777" w:rsidTr="00133F67">
        <w:tc>
          <w:tcPr>
            <w:tcW w:w="0" w:type="auto"/>
          </w:tcPr>
          <w:p w14:paraId="3C757672" w14:textId="77777777" w:rsidR="008B3B46" w:rsidRDefault="003F5CC7">
            <w:pPr>
              <w:pStyle w:val="Compact"/>
            </w:pPr>
            <w:r>
              <w:t>Khu v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014DC04B" w14:textId="77777777" w:rsidR="008B3B46" w:rsidRDefault="008B3B46">
            <w:pPr>
              <w:pStyle w:val="Compact"/>
            </w:pPr>
          </w:p>
        </w:tc>
      </w:tr>
      <w:tr w:rsidR="008B3B46" w14:paraId="6615B913" w14:textId="77777777" w:rsidTr="00133F67">
        <w:tc>
          <w:tcPr>
            <w:tcW w:w="0" w:type="auto"/>
          </w:tcPr>
          <w:p w14:paraId="2F5D22D4" w14:textId="77777777" w:rsidR="008B3B46" w:rsidRDefault="003F5CC7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230DDE4B" w14:textId="77777777" w:rsidR="008B3B46" w:rsidRDefault="008B3B46">
            <w:pPr>
              <w:pStyle w:val="Compact"/>
            </w:pPr>
          </w:p>
        </w:tc>
      </w:tr>
      <w:tr w:rsidR="008B3B46" w14:paraId="4103CA1E" w14:textId="77777777" w:rsidTr="00133F67">
        <w:tc>
          <w:tcPr>
            <w:tcW w:w="0" w:type="auto"/>
          </w:tcPr>
          <w:p w14:paraId="6A69FD95" w14:textId="77777777" w:rsidR="008B3B46" w:rsidRDefault="003F5CC7">
            <w:pPr>
              <w:pStyle w:val="Compact"/>
            </w:pPr>
            <w:r>
              <w:t>Th</w:t>
            </w:r>
            <w:r>
              <w:t>ờ</w:t>
            </w:r>
            <w:r>
              <w:t>i gian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F322008" w14:textId="77777777" w:rsidR="008B3B46" w:rsidRDefault="008B3B46">
            <w:pPr>
              <w:pStyle w:val="Compact"/>
            </w:pPr>
          </w:p>
        </w:tc>
      </w:tr>
    </w:tbl>
    <w:p w14:paraId="496DBA70" w14:textId="77777777" w:rsidR="008B3B46" w:rsidRDefault="003F5CC7">
      <w:pPr>
        <w:pStyle w:val="Heading2"/>
      </w:pPr>
      <w:bookmarkStart w:id="2" w:name="kiểm-tra-kết-cấu-công-trình"/>
      <w:bookmarkEnd w:id="1"/>
      <w:r>
        <w:t>KI</w:t>
      </w:r>
      <w:r>
        <w:t>Ể</w:t>
      </w:r>
      <w:r>
        <w:t>M TRA K</w:t>
      </w:r>
      <w:r>
        <w:t>Ế</w:t>
      </w:r>
      <w:r>
        <w:t>T C</w:t>
      </w:r>
      <w:r>
        <w:t>Ấ</w:t>
      </w:r>
      <w:r>
        <w:t>U CÔNG TRÌNH</w:t>
      </w:r>
    </w:p>
    <w:p w14:paraId="119636DA" w14:textId="77777777" w:rsidR="008B3B46" w:rsidRDefault="003F5CC7">
      <w:pPr>
        <w:pStyle w:val="Heading3"/>
      </w:pPr>
      <w:bookmarkStart w:id="3" w:name="móng-nền-6-thánglần"/>
      <w:r>
        <w:t>Móng, n</w:t>
      </w:r>
      <w:r>
        <w:t>ề</w:t>
      </w:r>
      <w:r>
        <w:t>n (6 tháng/l</w:t>
      </w:r>
      <w:r>
        <w:t>ầ</w:t>
      </w:r>
      <w: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76"/>
        <w:gridCol w:w="590"/>
        <w:gridCol w:w="1304"/>
        <w:gridCol w:w="1037"/>
      </w:tblGrid>
      <w:tr w:rsidR="008B3B46" w14:paraId="33D21E38" w14:textId="77777777" w:rsidTr="00133F67">
        <w:tc>
          <w:tcPr>
            <w:tcW w:w="0" w:type="auto"/>
          </w:tcPr>
          <w:p w14:paraId="4AC30CB5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7CB487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CA87087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4F1965A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321D41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6F6EE19B" w14:textId="77777777" w:rsidTr="00133F67">
        <w:tc>
          <w:tcPr>
            <w:tcW w:w="0" w:type="auto"/>
          </w:tcPr>
          <w:p w14:paraId="1EDE1619" w14:textId="77777777" w:rsidR="008B3B46" w:rsidRDefault="003F5CC7">
            <w:pPr>
              <w:pStyle w:val="Compact"/>
            </w:pPr>
            <w:r>
              <w:t>Không s</w:t>
            </w:r>
            <w:r>
              <w:t>ụ</w:t>
            </w:r>
            <w:r>
              <w:t>t lún</w:t>
            </w:r>
          </w:p>
        </w:tc>
        <w:tc>
          <w:tcPr>
            <w:tcW w:w="0" w:type="auto"/>
          </w:tcPr>
          <w:p w14:paraId="4902890F" w14:textId="77777777" w:rsidR="008B3B46" w:rsidRDefault="003F5CC7">
            <w:pPr>
              <w:pStyle w:val="Compact"/>
            </w:pPr>
            <w:r>
              <w:t>N</w:t>
            </w:r>
            <w:r>
              <w:t>ề</w:t>
            </w:r>
            <w:r>
              <w:t>n b</w:t>
            </w:r>
            <w:r>
              <w:t>ằ</w:t>
            </w:r>
            <w:r>
              <w:t>ng ph</w:t>
            </w:r>
            <w:r>
              <w:t>ẳ</w:t>
            </w:r>
            <w:r>
              <w:t>ng, không lún</w:t>
            </w:r>
          </w:p>
        </w:tc>
        <w:tc>
          <w:tcPr>
            <w:tcW w:w="0" w:type="auto"/>
          </w:tcPr>
          <w:p w14:paraId="0150E55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7AC26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B8098B3" w14:textId="77777777" w:rsidR="008B3B46" w:rsidRDefault="008B3B46">
            <w:pPr>
              <w:pStyle w:val="Compact"/>
            </w:pPr>
          </w:p>
        </w:tc>
      </w:tr>
      <w:tr w:rsidR="008B3B46" w14:paraId="68B7F9C0" w14:textId="77777777" w:rsidTr="00133F67">
        <w:tc>
          <w:tcPr>
            <w:tcW w:w="0" w:type="auto"/>
          </w:tcPr>
          <w:p w14:paraId="0BD1DFE9" w14:textId="77777777" w:rsidR="008B3B46" w:rsidRDefault="003F5CC7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0D87B701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2A844E2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0B7B94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34C146B" w14:textId="77777777" w:rsidR="008B3B46" w:rsidRDefault="008B3B46">
            <w:pPr>
              <w:pStyle w:val="Compact"/>
            </w:pPr>
          </w:p>
        </w:tc>
      </w:tr>
      <w:tr w:rsidR="008B3B46" w14:paraId="22C3ED63" w14:textId="77777777" w:rsidTr="00133F67">
        <w:tc>
          <w:tcPr>
            <w:tcW w:w="0" w:type="auto"/>
          </w:tcPr>
          <w:p w14:paraId="74F53362" w14:textId="77777777" w:rsidR="008B3B46" w:rsidRDefault="003F5CC7">
            <w:pPr>
              <w:pStyle w:val="Compact"/>
            </w:pPr>
            <w:r>
              <w:t xml:space="preserve">Không </w:t>
            </w:r>
            <w:r>
              <w:t>ẩ</w:t>
            </w:r>
            <w:r>
              <w:t>m m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14:paraId="7DC1215F" w14:textId="77777777" w:rsidR="008B3B46" w:rsidRDefault="003F5CC7">
            <w:pPr>
              <w:pStyle w:val="Compact"/>
            </w:pPr>
            <w:r>
              <w:t xml:space="preserve">Khô ráo, không </w:t>
            </w:r>
            <w:r>
              <w:t>ẩ</w:t>
            </w:r>
            <w:r>
              <w:t>m</w:t>
            </w:r>
          </w:p>
        </w:tc>
        <w:tc>
          <w:tcPr>
            <w:tcW w:w="0" w:type="auto"/>
          </w:tcPr>
          <w:p w14:paraId="752A339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093DD4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095ED78" w14:textId="77777777" w:rsidR="008B3B46" w:rsidRDefault="008B3B46">
            <w:pPr>
              <w:pStyle w:val="Compact"/>
            </w:pPr>
          </w:p>
        </w:tc>
      </w:tr>
    </w:tbl>
    <w:p w14:paraId="5176ABCE" w14:textId="77777777" w:rsidR="008B3B46" w:rsidRDefault="003F5CC7">
      <w:pPr>
        <w:pStyle w:val="Heading3"/>
      </w:pPr>
      <w:bookmarkStart w:id="4" w:name="tường-hàng-tháng"/>
      <w:bookmarkEnd w:id="3"/>
      <w:r>
        <w:t>Tư</w:t>
      </w:r>
      <w:r>
        <w:t>ờ</w:t>
      </w:r>
      <w:r>
        <w:t>ng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2273"/>
        <w:gridCol w:w="590"/>
        <w:gridCol w:w="1304"/>
        <w:gridCol w:w="1037"/>
      </w:tblGrid>
      <w:tr w:rsidR="008B3B46" w14:paraId="0E3B8897" w14:textId="77777777" w:rsidTr="00133F67">
        <w:tc>
          <w:tcPr>
            <w:tcW w:w="0" w:type="auto"/>
          </w:tcPr>
          <w:p w14:paraId="50A9EA8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19838E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7CCD927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8B38D1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B37FEEC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73F3124E" w14:textId="77777777" w:rsidTr="00133F67">
        <w:tc>
          <w:tcPr>
            <w:tcW w:w="0" w:type="auto"/>
          </w:tcPr>
          <w:p w14:paraId="1CF3CF11" w14:textId="77777777" w:rsidR="008B3B46" w:rsidRDefault="003F5CC7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505B7A38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606C954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A7A3F4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A499557" w14:textId="77777777" w:rsidR="008B3B46" w:rsidRDefault="008B3B46">
            <w:pPr>
              <w:pStyle w:val="Compact"/>
            </w:pPr>
          </w:p>
        </w:tc>
      </w:tr>
      <w:tr w:rsidR="008B3B46" w14:paraId="1204CB53" w14:textId="77777777" w:rsidTr="00133F67">
        <w:tc>
          <w:tcPr>
            <w:tcW w:w="0" w:type="auto"/>
          </w:tcPr>
          <w:p w14:paraId="4F122329" w14:textId="77777777" w:rsidR="008B3B46" w:rsidRDefault="003F5CC7">
            <w:pPr>
              <w:pStyle w:val="Compact"/>
            </w:pPr>
            <w:r>
              <w:t xml:space="preserve">Không </w:t>
            </w:r>
            <w:r>
              <w:t>ẩ</w:t>
            </w:r>
            <w:r>
              <w:t>m m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14:paraId="05DBBA3C" w14:textId="77777777" w:rsidR="008B3B46" w:rsidRDefault="003F5CC7">
            <w:pPr>
              <w:pStyle w:val="Compact"/>
            </w:pPr>
            <w:r>
              <w:t xml:space="preserve">Khô ráo, không </w:t>
            </w:r>
            <w:r>
              <w:t>ẩ</w:t>
            </w:r>
            <w:r>
              <w:t>m</w:t>
            </w:r>
          </w:p>
        </w:tc>
        <w:tc>
          <w:tcPr>
            <w:tcW w:w="0" w:type="auto"/>
          </w:tcPr>
          <w:p w14:paraId="5984373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46DAE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49746F" w14:textId="77777777" w:rsidR="008B3B46" w:rsidRDefault="008B3B46">
            <w:pPr>
              <w:pStyle w:val="Compact"/>
            </w:pPr>
          </w:p>
        </w:tc>
      </w:tr>
      <w:tr w:rsidR="008B3B46" w14:paraId="15516839" w14:textId="77777777" w:rsidTr="00133F67">
        <w:tc>
          <w:tcPr>
            <w:tcW w:w="0" w:type="auto"/>
          </w:tcPr>
          <w:p w14:paraId="5CF8F283" w14:textId="77777777" w:rsidR="008B3B46" w:rsidRDefault="003F5CC7">
            <w:pPr>
              <w:pStyle w:val="Compact"/>
            </w:pPr>
            <w:r>
              <w:t>Không bong tróc</w:t>
            </w:r>
          </w:p>
        </w:tc>
        <w:tc>
          <w:tcPr>
            <w:tcW w:w="0" w:type="auto"/>
          </w:tcPr>
          <w:p w14:paraId="557C70BE" w14:textId="77777777" w:rsidR="008B3B46" w:rsidRDefault="003F5CC7">
            <w:pPr>
              <w:pStyle w:val="Compact"/>
            </w:pPr>
            <w:r>
              <w:t>Sơn, v</w:t>
            </w:r>
            <w:r>
              <w:t>ữ</w:t>
            </w:r>
            <w:r>
              <w:t>a không bong</w:t>
            </w:r>
          </w:p>
        </w:tc>
        <w:tc>
          <w:tcPr>
            <w:tcW w:w="0" w:type="auto"/>
          </w:tcPr>
          <w:p w14:paraId="21FE0B1B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FCDBB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86755D" w14:textId="77777777" w:rsidR="008B3B46" w:rsidRDefault="008B3B46">
            <w:pPr>
              <w:pStyle w:val="Compact"/>
            </w:pPr>
          </w:p>
        </w:tc>
      </w:tr>
    </w:tbl>
    <w:p w14:paraId="6F181AB6" w14:textId="77777777" w:rsidR="008B3B46" w:rsidRDefault="003F5CC7">
      <w:pPr>
        <w:pStyle w:val="Heading3"/>
      </w:pPr>
      <w:bookmarkStart w:id="5" w:name="mái-trần-hàng-tháng"/>
      <w:bookmarkEnd w:id="4"/>
      <w:r>
        <w:t>Mái, tr</w:t>
      </w:r>
      <w:r>
        <w:t>ầ</w:t>
      </w:r>
      <w:r>
        <w:t>n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2053"/>
        <w:gridCol w:w="590"/>
        <w:gridCol w:w="1304"/>
        <w:gridCol w:w="1037"/>
      </w:tblGrid>
      <w:tr w:rsidR="008B3B46" w14:paraId="70D27D27" w14:textId="77777777" w:rsidTr="00133F67">
        <w:tc>
          <w:tcPr>
            <w:tcW w:w="0" w:type="auto"/>
          </w:tcPr>
          <w:p w14:paraId="0AC5A750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BB070D1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AE4EA1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AF4C72C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B89CEE1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0757803E" w14:textId="77777777" w:rsidTr="00133F67">
        <w:tc>
          <w:tcPr>
            <w:tcW w:w="0" w:type="auto"/>
          </w:tcPr>
          <w:p w14:paraId="56184544" w14:textId="77777777" w:rsidR="008B3B46" w:rsidRDefault="003F5CC7">
            <w:pPr>
              <w:pStyle w:val="Compact"/>
            </w:pPr>
            <w:r>
              <w:lastRenderedPageBreak/>
              <w:t>Không d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7C262488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5E5465A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CC6F0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CCB563" w14:textId="77777777" w:rsidR="008B3B46" w:rsidRDefault="008B3B46">
            <w:pPr>
              <w:pStyle w:val="Compact"/>
            </w:pPr>
          </w:p>
        </w:tc>
      </w:tr>
      <w:tr w:rsidR="008B3B46" w14:paraId="3CBD0C2E" w14:textId="77777777" w:rsidTr="00133F67">
        <w:tc>
          <w:tcPr>
            <w:tcW w:w="0" w:type="auto"/>
          </w:tcPr>
          <w:p w14:paraId="42DF85DE" w14:textId="77777777" w:rsidR="008B3B46" w:rsidRDefault="003F5CC7">
            <w:pPr>
              <w:pStyle w:val="Compact"/>
            </w:pPr>
            <w:r>
              <w:t>Không r</w:t>
            </w:r>
            <w:r>
              <w:t>ỉ</w:t>
            </w:r>
            <w:r>
              <w:t xml:space="preserve">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141F6A18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 xml:space="preserve">t </w:t>
            </w:r>
            <w:r>
              <w:t>ố</w:t>
            </w:r>
          </w:p>
        </w:tc>
        <w:tc>
          <w:tcPr>
            <w:tcW w:w="0" w:type="auto"/>
          </w:tcPr>
          <w:p w14:paraId="1435E96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34796E3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748272" w14:textId="77777777" w:rsidR="008B3B46" w:rsidRDefault="008B3B46">
            <w:pPr>
              <w:pStyle w:val="Compact"/>
            </w:pPr>
          </w:p>
        </w:tc>
      </w:tr>
      <w:tr w:rsidR="008B3B46" w14:paraId="7B22A3A9" w14:textId="77777777" w:rsidTr="00133F67">
        <w:tc>
          <w:tcPr>
            <w:tcW w:w="0" w:type="auto"/>
          </w:tcPr>
          <w:p w14:paraId="3B892677" w14:textId="77777777" w:rsidR="008B3B46" w:rsidRDefault="003F5CC7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17957056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5B03433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35B899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2F77A7B" w14:textId="77777777" w:rsidR="008B3B46" w:rsidRDefault="008B3B46">
            <w:pPr>
              <w:pStyle w:val="Compact"/>
            </w:pPr>
          </w:p>
        </w:tc>
      </w:tr>
    </w:tbl>
    <w:p w14:paraId="7AED8892" w14:textId="77777777" w:rsidR="008B3B46" w:rsidRDefault="003F5CC7">
      <w:pPr>
        <w:pStyle w:val="Heading3"/>
      </w:pPr>
      <w:bookmarkStart w:id="6" w:name="cầu-thang-hàng-tháng"/>
      <w:bookmarkEnd w:id="5"/>
      <w:r>
        <w:t>C</w:t>
      </w:r>
      <w:r>
        <w:t>ầ</w:t>
      </w:r>
      <w:r>
        <w:t>u thang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904"/>
        <w:gridCol w:w="590"/>
        <w:gridCol w:w="1304"/>
        <w:gridCol w:w="1037"/>
      </w:tblGrid>
      <w:tr w:rsidR="008B3B46" w14:paraId="031C482C" w14:textId="77777777" w:rsidTr="00133F67">
        <w:tc>
          <w:tcPr>
            <w:tcW w:w="0" w:type="auto"/>
          </w:tcPr>
          <w:p w14:paraId="059D44C0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D632907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029E2FC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1F5B7B0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A94A21F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50B16720" w14:textId="77777777" w:rsidTr="00133F67">
        <w:tc>
          <w:tcPr>
            <w:tcW w:w="0" w:type="auto"/>
          </w:tcPr>
          <w:p w14:paraId="6F096958" w14:textId="77777777" w:rsidR="008B3B46" w:rsidRDefault="003F5CC7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571B3900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4A669249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06D9D4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DF75A8" w14:textId="77777777" w:rsidR="008B3B46" w:rsidRDefault="008B3B46">
            <w:pPr>
              <w:pStyle w:val="Compact"/>
            </w:pPr>
          </w:p>
        </w:tc>
      </w:tr>
      <w:tr w:rsidR="008B3B46" w14:paraId="7C033957" w14:textId="77777777" w:rsidTr="00133F67">
        <w:tc>
          <w:tcPr>
            <w:tcW w:w="0" w:type="auto"/>
          </w:tcPr>
          <w:p w14:paraId="40CE2033" w14:textId="77777777" w:rsidR="008B3B46" w:rsidRDefault="003F5CC7">
            <w:pPr>
              <w:pStyle w:val="Compact"/>
            </w:pPr>
            <w:r>
              <w:t>Không bong tróc</w:t>
            </w:r>
          </w:p>
        </w:tc>
        <w:tc>
          <w:tcPr>
            <w:tcW w:w="0" w:type="auto"/>
          </w:tcPr>
          <w:p w14:paraId="3EB61BBF" w14:textId="77777777" w:rsidR="008B3B46" w:rsidRDefault="003F5CC7">
            <w:pPr>
              <w:pStyle w:val="Compact"/>
            </w:pPr>
            <w:r>
              <w:t>V</w:t>
            </w:r>
            <w:r>
              <w:t>ữ</w:t>
            </w:r>
            <w:r>
              <w:t>a không bong</w:t>
            </w:r>
          </w:p>
        </w:tc>
        <w:tc>
          <w:tcPr>
            <w:tcW w:w="0" w:type="auto"/>
          </w:tcPr>
          <w:p w14:paraId="6B533258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BF508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3804C7D" w14:textId="77777777" w:rsidR="008B3B46" w:rsidRDefault="008B3B46">
            <w:pPr>
              <w:pStyle w:val="Compact"/>
            </w:pPr>
          </w:p>
        </w:tc>
      </w:tr>
      <w:tr w:rsidR="008B3B46" w14:paraId="706996EA" w14:textId="77777777" w:rsidTr="00133F67">
        <w:tc>
          <w:tcPr>
            <w:tcW w:w="0" w:type="auto"/>
          </w:tcPr>
          <w:p w14:paraId="22BBA7F5" w14:textId="77777777" w:rsidR="008B3B46" w:rsidRDefault="003F5CC7">
            <w:pPr>
              <w:pStyle w:val="Compact"/>
            </w:pPr>
            <w:r>
              <w:t>Không trơn</w:t>
            </w:r>
          </w:p>
        </w:tc>
        <w:tc>
          <w:tcPr>
            <w:tcW w:w="0" w:type="auto"/>
          </w:tcPr>
          <w:p w14:paraId="14272478" w14:textId="77777777" w:rsidR="008B3B46" w:rsidRDefault="003F5CC7">
            <w:pPr>
              <w:pStyle w:val="Compact"/>
            </w:pPr>
            <w:r>
              <w:t>Có g</w:t>
            </w:r>
            <w:r>
              <w:t>ờ</w:t>
            </w:r>
            <w:r>
              <w:t xml:space="preserve"> ch</w:t>
            </w:r>
            <w:r>
              <w:t>ố</w:t>
            </w:r>
            <w:r>
              <w:t>ng trơn</w:t>
            </w:r>
          </w:p>
        </w:tc>
        <w:tc>
          <w:tcPr>
            <w:tcW w:w="0" w:type="auto"/>
          </w:tcPr>
          <w:p w14:paraId="3CAEC77E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827F39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FB8678E" w14:textId="77777777" w:rsidR="008B3B46" w:rsidRDefault="008B3B46">
            <w:pPr>
              <w:pStyle w:val="Compact"/>
            </w:pPr>
          </w:p>
        </w:tc>
      </w:tr>
    </w:tbl>
    <w:p w14:paraId="1DCF712B" w14:textId="77777777" w:rsidR="008B3B46" w:rsidRDefault="003F5CC7">
      <w:pPr>
        <w:pStyle w:val="Heading3"/>
      </w:pPr>
      <w:bookmarkStart w:id="7" w:name="lan-can-hàng-tháng"/>
      <w:bookmarkEnd w:id="6"/>
      <w:r>
        <w:t>Lan can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2156"/>
        <w:gridCol w:w="590"/>
        <w:gridCol w:w="1304"/>
        <w:gridCol w:w="1037"/>
      </w:tblGrid>
      <w:tr w:rsidR="008B3B46" w14:paraId="6DCD6C64" w14:textId="77777777" w:rsidTr="00133F67">
        <w:tc>
          <w:tcPr>
            <w:tcW w:w="0" w:type="auto"/>
          </w:tcPr>
          <w:p w14:paraId="3A35304D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58ABDDC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6A26A20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FCE3939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5761341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294AE3EC" w14:textId="77777777" w:rsidTr="00133F67">
        <w:tc>
          <w:tcPr>
            <w:tcW w:w="0" w:type="auto"/>
          </w:tcPr>
          <w:p w14:paraId="7CC438FA" w14:textId="77777777" w:rsidR="008B3B46" w:rsidRDefault="003F5CC7">
            <w:pPr>
              <w:pStyle w:val="Compact"/>
            </w:pPr>
            <w:r>
              <w:t>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0ECACA61" w14:textId="77777777" w:rsidR="008B3B46" w:rsidRDefault="003F5CC7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14C2B2F3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C57C13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9CF40A" w14:textId="77777777" w:rsidR="008B3B46" w:rsidRDefault="008B3B46">
            <w:pPr>
              <w:pStyle w:val="Compact"/>
            </w:pPr>
          </w:p>
        </w:tc>
      </w:tr>
      <w:tr w:rsidR="008B3B46" w14:paraId="4B56E435" w14:textId="77777777" w:rsidTr="00133F67">
        <w:tc>
          <w:tcPr>
            <w:tcW w:w="0" w:type="auto"/>
          </w:tcPr>
          <w:p w14:paraId="3916A8BB" w14:textId="77777777" w:rsidR="008B3B46" w:rsidRDefault="003F5CC7">
            <w:pPr>
              <w:pStyle w:val="Compact"/>
            </w:pPr>
            <w:r>
              <w:t>Cao đ</w:t>
            </w:r>
            <w:r>
              <w:t>ủ</w:t>
            </w:r>
            <w:r>
              <w:t xml:space="preserve"> (≥ 1.1m)</w:t>
            </w:r>
          </w:p>
        </w:tc>
        <w:tc>
          <w:tcPr>
            <w:tcW w:w="0" w:type="auto"/>
          </w:tcPr>
          <w:p w14:paraId="3553D92A" w14:textId="77777777" w:rsidR="008B3B46" w:rsidRDefault="003F5CC7">
            <w:pPr>
              <w:pStyle w:val="Compact"/>
            </w:pPr>
            <w:r>
              <w:t>Đo chi</w:t>
            </w:r>
            <w:r>
              <w:t>ề</w:t>
            </w:r>
            <w:r>
              <w:t>u cao</w:t>
            </w:r>
          </w:p>
        </w:tc>
        <w:tc>
          <w:tcPr>
            <w:tcW w:w="0" w:type="auto"/>
          </w:tcPr>
          <w:p w14:paraId="6CBEE1D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EA0CA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AF45B14" w14:textId="77777777" w:rsidR="008B3B46" w:rsidRDefault="008B3B46">
            <w:pPr>
              <w:pStyle w:val="Compact"/>
            </w:pPr>
          </w:p>
        </w:tc>
      </w:tr>
      <w:tr w:rsidR="008B3B46" w14:paraId="3DB59ADA" w14:textId="77777777" w:rsidTr="00133F67">
        <w:tc>
          <w:tcPr>
            <w:tcW w:w="0" w:type="auto"/>
          </w:tcPr>
          <w:p w14:paraId="5F7DAC34" w14:textId="77777777" w:rsidR="008B3B46" w:rsidRDefault="003F5CC7">
            <w:pPr>
              <w:pStyle w:val="Compact"/>
            </w:pPr>
            <w:r>
              <w:t>Không gãy</w:t>
            </w:r>
          </w:p>
        </w:tc>
        <w:tc>
          <w:tcPr>
            <w:tcW w:w="0" w:type="auto"/>
          </w:tcPr>
          <w:p w14:paraId="734436C1" w14:textId="77777777" w:rsidR="008B3B46" w:rsidRDefault="003F5CC7">
            <w:pPr>
              <w:pStyle w:val="Compact"/>
            </w:pPr>
            <w:r>
              <w:t>Không có thanh gãy</w:t>
            </w:r>
          </w:p>
        </w:tc>
        <w:tc>
          <w:tcPr>
            <w:tcW w:w="0" w:type="auto"/>
          </w:tcPr>
          <w:p w14:paraId="1AF5919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DEEA8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7D912DD" w14:textId="77777777" w:rsidR="008B3B46" w:rsidRDefault="008B3B46">
            <w:pPr>
              <w:pStyle w:val="Compact"/>
            </w:pPr>
          </w:p>
        </w:tc>
      </w:tr>
    </w:tbl>
    <w:p w14:paraId="7B026C9E" w14:textId="77777777" w:rsidR="008B3B46" w:rsidRDefault="003F5CC7">
      <w:pPr>
        <w:pStyle w:val="Heading3"/>
      </w:pPr>
      <w:bookmarkStart w:id="8" w:name="sàn-hàng-tháng"/>
      <w:bookmarkEnd w:id="7"/>
      <w:r>
        <w:t>Sàn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904"/>
        <w:gridCol w:w="590"/>
        <w:gridCol w:w="1304"/>
        <w:gridCol w:w="1037"/>
      </w:tblGrid>
      <w:tr w:rsidR="008B3B46" w14:paraId="65D17A06" w14:textId="77777777" w:rsidTr="00133F67">
        <w:tc>
          <w:tcPr>
            <w:tcW w:w="0" w:type="auto"/>
          </w:tcPr>
          <w:p w14:paraId="270DD7E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921293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836EA7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DCD95A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2F2C08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6AA609A5" w14:textId="77777777" w:rsidTr="00133F67">
        <w:tc>
          <w:tcPr>
            <w:tcW w:w="0" w:type="auto"/>
          </w:tcPr>
          <w:p w14:paraId="304316D1" w14:textId="77777777" w:rsidR="008B3B46" w:rsidRDefault="003F5CC7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18CF1337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5B20DCC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6C38AA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ABDF65" w14:textId="77777777" w:rsidR="008B3B46" w:rsidRDefault="008B3B46">
            <w:pPr>
              <w:pStyle w:val="Compact"/>
            </w:pPr>
          </w:p>
        </w:tc>
      </w:tr>
      <w:tr w:rsidR="008B3B46" w14:paraId="7F40D173" w14:textId="77777777" w:rsidTr="00133F67">
        <w:tc>
          <w:tcPr>
            <w:tcW w:w="0" w:type="auto"/>
          </w:tcPr>
          <w:p w14:paraId="7ECCE49E" w14:textId="77777777" w:rsidR="008B3B46" w:rsidRDefault="003F5CC7">
            <w:pPr>
              <w:pStyle w:val="Compact"/>
            </w:pPr>
            <w:r>
              <w:t>Không trơn</w:t>
            </w:r>
          </w:p>
        </w:tc>
        <w:tc>
          <w:tcPr>
            <w:tcW w:w="0" w:type="auto"/>
          </w:tcPr>
          <w:p w14:paraId="156B6DE6" w14:textId="77777777" w:rsidR="008B3B46" w:rsidRDefault="003F5CC7">
            <w:pPr>
              <w:pStyle w:val="Compact"/>
            </w:pPr>
            <w:r>
              <w:t>Có g</w:t>
            </w:r>
            <w:r>
              <w:t>ờ</w:t>
            </w:r>
            <w:r>
              <w:t xml:space="preserve"> ch</w:t>
            </w:r>
            <w:r>
              <w:t>ố</w:t>
            </w:r>
            <w:r>
              <w:t>ng trơn</w:t>
            </w:r>
          </w:p>
        </w:tc>
        <w:tc>
          <w:tcPr>
            <w:tcW w:w="0" w:type="auto"/>
          </w:tcPr>
          <w:p w14:paraId="5563C4A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7B378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50EAE47" w14:textId="77777777" w:rsidR="008B3B46" w:rsidRDefault="008B3B46">
            <w:pPr>
              <w:pStyle w:val="Compact"/>
            </w:pPr>
          </w:p>
        </w:tc>
      </w:tr>
      <w:tr w:rsidR="008B3B46" w14:paraId="73D140BD" w14:textId="77777777" w:rsidTr="00133F67">
        <w:tc>
          <w:tcPr>
            <w:tcW w:w="0" w:type="auto"/>
          </w:tcPr>
          <w:p w14:paraId="74B02C0C" w14:textId="77777777" w:rsidR="008B3B46" w:rsidRDefault="003F5CC7">
            <w:pPr>
              <w:pStyle w:val="Compact"/>
            </w:pPr>
            <w:r>
              <w:t>Không v</w:t>
            </w:r>
            <w:r>
              <w:t>ỡ</w:t>
            </w:r>
            <w:r>
              <w:t xml:space="preserve"> g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2596D18E" w14:textId="77777777" w:rsidR="008B3B46" w:rsidRDefault="003F5CC7">
            <w:pPr>
              <w:pStyle w:val="Compact"/>
            </w:pPr>
            <w:r>
              <w:t>G</w:t>
            </w:r>
            <w:r>
              <w:t>ạ</w:t>
            </w:r>
            <w:r>
              <w:t>ch nguyên v</w:t>
            </w:r>
            <w:r>
              <w:t>ẹ</w:t>
            </w:r>
            <w:r>
              <w:t>n</w:t>
            </w:r>
          </w:p>
        </w:tc>
        <w:tc>
          <w:tcPr>
            <w:tcW w:w="0" w:type="auto"/>
          </w:tcPr>
          <w:p w14:paraId="25F1FE8B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FBED8B0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78BA8A2" w14:textId="77777777" w:rsidR="008B3B46" w:rsidRDefault="008B3B46">
            <w:pPr>
              <w:pStyle w:val="Compact"/>
            </w:pPr>
          </w:p>
        </w:tc>
      </w:tr>
    </w:tbl>
    <w:p w14:paraId="3DAD9676" w14:textId="77777777" w:rsidR="008B3B46" w:rsidRDefault="003F5CC7">
      <w:pPr>
        <w:pStyle w:val="Heading2"/>
      </w:pPr>
      <w:bookmarkStart w:id="9" w:name="kiểm-tra-hệ-thống-kỹ-thuật"/>
      <w:bookmarkEnd w:id="2"/>
      <w:bookmarkEnd w:id="8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</w:p>
    <w:p w14:paraId="4771F3D3" w14:textId="77777777" w:rsidR="008B3B46" w:rsidRDefault="003F5CC7">
      <w:pPr>
        <w:pStyle w:val="Heading3"/>
      </w:pPr>
      <w:bookmarkStart w:id="10" w:name="hệ-thống-điện"/>
      <w:r>
        <w:t>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616"/>
        <w:gridCol w:w="590"/>
        <w:gridCol w:w="1304"/>
        <w:gridCol w:w="1037"/>
      </w:tblGrid>
      <w:tr w:rsidR="008B3B46" w14:paraId="5E50E946" w14:textId="77777777" w:rsidTr="00133F67">
        <w:tc>
          <w:tcPr>
            <w:tcW w:w="0" w:type="auto"/>
          </w:tcPr>
          <w:p w14:paraId="79A3C00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A0A358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4B4D21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7ED7A59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C7BA409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4A65C352" w14:textId="77777777" w:rsidTr="00133F67">
        <w:tc>
          <w:tcPr>
            <w:tcW w:w="0" w:type="auto"/>
          </w:tcPr>
          <w:p w14:paraId="611213F2" w14:textId="77777777" w:rsidR="008B3B46" w:rsidRDefault="003F5CC7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đóng kín</w:t>
            </w:r>
          </w:p>
        </w:tc>
        <w:tc>
          <w:tcPr>
            <w:tcW w:w="0" w:type="auto"/>
          </w:tcPr>
          <w:p w14:paraId="0D940BE0" w14:textId="77777777" w:rsidR="008B3B46" w:rsidRDefault="003F5CC7">
            <w:pPr>
              <w:pStyle w:val="Compact"/>
            </w:pPr>
            <w:r>
              <w:t>Không h</w:t>
            </w:r>
            <w:r>
              <w:t>ở</w:t>
            </w:r>
            <w:r>
              <w:t>, không ch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0398458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3AF110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2CDEA1" w14:textId="77777777" w:rsidR="008B3B46" w:rsidRDefault="008B3B46">
            <w:pPr>
              <w:pStyle w:val="Compact"/>
            </w:pPr>
          </w:p>
        </w:tc>
      </w:tr>
      <w:tr w:rsidR="008B3B46" w14:paraId="554EFE78" w14:textId="77777777" w:rsidTr="00133F67">
        <w:tc>
          <w:tcPr>
            <w:tcW w:w="0" w:type="auto"/>
          </w:tcPr>
          <w:p w14:paraId="3D02EBF1" w14:textId="77777777" w:rsidR="008B3B46" w:rsidRDefault="003F5CC7">
            <w:pPr>
              <w:pStyle w:val="Compact"/>
            </w:pPr>
            <w:r>
              <w:t>Dây đi</w:t>
            </w:r>
            <w:r>
              <w:t>ệ</w:t>
            </w:r>
            <w:r>
              <w:t>n không rò</w:t>
            </w:r>
          </w:p>
        </w:tc>
        <w:tc>
          <w:tcPr>
            <w:tcW w:w="0" w:type="auto"/>
          </w:tcPr>
          <w:p w14:paraId="34225D82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cháy</w:t>
            </w:r>
          </w:p>
        </w:tc>
        <w:tc>
          <w:tcPr>
            <w:tcW w:w="0" w:type="auto"/>
          </w:tcPr>
          <w:p w14:paraId="256A1FB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34F8100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C14CED1" w14:textId="77777777" w:rsidR="008B3B46" w:rsidRDefault="008B3B46">
            <w:pPr>
              <w:pStyle w:val="Compact"/>
            </w:pPr>
          </w:p>
        </w:tc>
      </w:tr>
      <w:tr w:rsidR="008B3B46" w14:paraId="253C6D98" w14:textId="77777777" w:rsidTr="00133F67">
        <w:tc>
          <w:tcPr>
            <w:tcW w:w="0" w:type="auto"/>
          </w:tcPr>
          <w:p w14:paraId="52851391" w14:textId="77777777" w:rsidR="008B3B46" w:rsidRDefault="003F5CC7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564C7093" w14:textId="77777777" w:rsidR="008B3B46" w:rsidRDefault="003F5CC7">
            <w:pPr>
              <w:pStyle w:val="Compact"/>
            </w:pPr>
            <w:r>
              <w:t>Không nóng, không l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D879B8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65977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2710793" w14:textId="77777777" w:rsidR="008B3B46" w:rsidRDefault="008B3B46">
            <w:pPr>
              <w:pStyle w:val="Compact"/>
            </w:pPr>
          </w:p>
        </w:tc>
      </w:tr>
      <w:tr w:rsidR="008B3B46" w14:paraId="32577D15" w14:textId="77777777" w:rsidTr="00133F67">
        <w:tc>
          <w:tcPr>
            <w:tcW w:w="0" w:type="auto"/>
          </w:tcPr>
          <w:p w14:paraId="1A4515DF" w14:textId="77777777" w:rsidR="008B3B46" w:rsidRDefault="003F5CC7">
            <w:pPr>
              <w:pStyle w:val="Compact"/>
            </w:pPr>
            <w:r>
              <w:t>Đèn sáng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6764C195" w14:textId="77777777" w:rsidR="008B3B46" w:rsidRDefault="003F5CC7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đèn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1F636C7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44C3F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1E66B9" w14:textId="77777777" w:rsidR="008B3B46" w:rsidRDefault="008B3B46">
            <w:pPr>
              <w:pStyle w:val="Compact"/>
            </w:pPr>
          </w:p>
        </w:tc>
      </w:tr>
      <w:tr w:rsidR="008B3B46" w14:paraId="3D8F3847" w14:textId="77777777" w:rsidTr="00133F67">
        <w:tc>
          <w:tcPr>
            <w:tcW w:w="0" w:type="auto"/>
          </w:tcPr>
          <w:p w14:paraId="6166591B" w14:textId="77777777" w:rsidR="008B3B46" w:rsidRDefault="003F5CC7">
            <w:pPr>
              <w:pStyle w:val="Compact"/>
            </w:pPr>
            <w:r>
              <w:t>Aptomat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2E754FC7" w14:textId="77777777" w:rsidR="008B3B46" w:rsidRDefault="003F5CC7">
            <w:pPr>
              <w:pStyle w:val="Compact"/>
            </w:pPr>
            <w:r>
              <w:t>Test ng</w:t>
            </w:r>
            <w:r>
              <w:t>ắ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5825F8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96CC60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52B6A07" w14:textId="77777777" w:rsidR="008B3B46" w:rsidRDefault="008B3B46">
            <w:pPr>
              <w:pStyle w:val="Compact"/>
            </w:pPr>
          </w:p>
        </w:tc>
      </w:tr>
    </w:tbl>
    <w:p w14:paraId="3A6EDC4D" w14:textId="77777777" w:rsidR="008B3B46" w:rsidRDefault="003F5CC7">
      <w:pPr>
        <w:pStyle w:val="Heading3"/>
      </w:pPr>
      <w:bookmarkStart w:id="11" w:name="hệ-thống-nước"/>
      <w:bookmarkEnd w:id="10"/>
      <w:r>
        <w:t>H</w:t>
      </w:r>
      <w:r>
        <w:t>ệ</w:t>
      </w:r>
      <w:r>
        <w:t xml:space="preserve"> th</w:t>
      </w:r>
      <w:r>
        <w:t>ố</w:t>
      </w:r>
      <w:r>
        <w:t>ng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1856"/>
        <w:gridCol w:w="590"/>
        <w:gridCol w:w="1304"/>
        <w:gridCol w:w="1037"/>
      </w:tblGrid>
      <w:tr w:rsidR="008B3B46" w14:paraId="3BE0BCB4" w14:textId="77777777" w:rsidTr="00133F67">
        <w:tc>
          <w:tcPr>
            <w:tcW w:w="0" w:type="auto"/>
          </w:tcPr>
          <w:p w14:paraId="4A064E0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EEBB35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34BD9CF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FEFC5D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C86D68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078B129A" w14:textId="77777777" w:rsidTr="00133F67">
        <w:tc>
          <w:tcPr>
            <w:tcW w:w="0" w:type="auto"/>
          </w:tcPr>
          <w:p w14:paraId="37B4200E" w14:textId="77777777" w:rsidR="008B3B46" w:rsidRDefault="003F5CC7">
            <w:pPr>
              <w:pStyle w:val="Compact"/>
            </w:pPr>
            <w:r>
              <w:t>Ố</w:t>
            </w:r>
            <w:r>
              <w:t>ng nư</w:t>
            </w:r>
            <w:r>
              <w:t>ớ</w:t>
            </w:r>
            <w:r>
              <w:t>c không rò</w:t>
            </w:r>
          </w:p>
        </w:tc>
        <w:tc>
          <w:tcPr>
            <w:tcW w:w="0" w:type="auto"/>
          </w:tcPr>
          <w:p w14:paraId="143E8AB0" w14:textId="77777777" w:rsidR="008B3B46" w:rsidRDefault="003F5CC7">
            <w:pPr>
              <w:pStyle w:val="Compact"/>
            </w:pPr>
            <w:r>
              <w:t>Không có v</w:t>
            </w:r>
            <w:r>
              <w:t>ế</w:t>
            </w:r>
            <w:r>
              <w:t>t r</w:t>
            </w:r>
            <w:r>
              <w:t>ỉ</w:t>
            </w:r>
          </w:p>
        </w:tc>
        <w:tc>
          <w:tcPr>
            <w:tcW w:w="0" w:type="auto"/>
          </w:tcPr>
          <w:p w14:paraId="3E5B2DF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0061F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8BBCBEC" w14:textId="77777777" w:rsidR="008B3B46" w:rsidRDefault="008B3B46">
            <w:pPr>
              <w:pStyle w:val="Compact"/>
            </w:pPr>
          </w:p>
        </w:tc>
      </w:tr>
      <w:tr w:rsidR="008B3B46" w14:paraId="62BE564F" w14:textId="77777777" w:rsidTr="00133F67">
        <w:tc>
          <w:tcPr>
            <w:tcW w:w="0" w:type="auto"/>
          </w:tcPr>
          <w:p w14:paraId="7D5546B4" w14:textId="77777777" w:rsidR="008B3B46" w:rsidRDefault="003F5CC7">
            <w:pPr>
              <w:pStyle w:val="Compact"/>
            </w:pPr>
            <w:r>
              <w:t>B</w:t>
            </w:r>
            <w:r>
              <w:t>ồ</w:t>
            </w:r>
            <w:r>
              <w:t>n nư</w:t>
            </w:r>
            <w:r>
              <w:t>ớ</w:t>
            </w:r>
            <w:r>
              <w:t>c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4B866066" w14:textId="77777777" w:rsidR="008B3B46" w:rsidRDefault="003F5CC7">
            <w:pPr>
              <w:pStyle w:val="Compact"/>
            </w:pPr>
            <w:r>
              <w:t>Không r</w:t>
            </w:r>
            <w:r>
              <w:t>ỉ</w:t>
            </w:r>
            <w:r>
              <w:t xml:space="preserve"> sét</w:t>
            </w:r>
          </w:p>
        </w:tc>
        <w:tc>
          <w:tcPr>
            <w:tcW w:w="0" w:type="auto"/>
          </w:tcPr>
          <w:p w14:paraId="7D2D106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DA459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AC5826" w14:textId="77777777" w:rsidR="008B3B46" w:rsidRDefault="008B3B46">
            <w:pPr>
              <w:pStyle w:val="Compact"/>
            </w:pPr>
          </w:p>
        </w:tc>
      </w:tr>
      <w:tr w:rsidR="008B3B46" w14:paraId="1C12D5FD" w14:textId="77777777" w:rsidTr="00133F67">
        <w:tc>
          <w:tcPr>
            <w:tcW w:w="0" w:type="auto"/>
          </w:tcPr>
          <w:p w14:paraId="3B0210DB" w14:textId="77777777" w:rsidR="008B3B46" w:rsidRDefault="003F5CC7">
            <w:pPr>
              <w:pStyle w:val="Compact"/>
            </w:pPr>
            <w:r>
              <w:t>Vòi nư</w:t>
            </w:r>
            <w:r>
              <w:t>ớ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594D7A92" w14:textId="77777777" w:rsidR="008B3B46" w:rsidRDefault="003F5CC7">
            <w:pPr>
              <w:pStyle w:val="Compact"/>
            </w:pPr>
            <w:r>
              <w:t>M</w:t>
            </w:r>
            <w:r>
              <w:t>ở</w:t>
            </w:r>
            <w:r>
              <w:t>/đóng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C642B2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D83129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5E2E25C" w14:textId="77777777" w:rsidR="008B3B46" w:rsidRDefault="008B3B46">
            <w:pPr>
              <w:pStyle w:val="Compact"/>
            </w:pPr>
          </w:p>
        </w:tc>
      </w:tr>
      <w:tr w:rsidR="008B3B46" w14:paraId="4C62E9AA" w14:textId="77777777" w:rsidTr="00133F67">
        <w:tc>
          <w:tcPr>
            <w:tcW w:w="0" w:type="auto"/>
          </w:tcPr>
          <w:p w14:paraId="19A81A69" w14:textId="77777777" w:rsidR="008B3B46" w:rsidRDefault="003F5CC7">
            <w:pPr>
              <w:pStyle w:val="Compact"/>
            </w:pPr>
            <w:r>
              <w:t>Thoát nư</w:t>
            </w:r>
            <w:r>
              <w:t>ớ</w:t>
            </w:r>
            <w:r>
              <w:t>c thông</w:t>
            </w:r>
          </w:p>
        </w:tc>
        <w:tc>
          <w:tcPr>
            <w:tcW w:w="0" w:type="auto"/>
          </w:tcPr>
          <w:p w14:paraId="6109FD44" w14:textId="77777777" w:rsidR="008B3B46" w:rsidRDefault="003F5CC7">
            <w:pPr>
              <w:pStyle w:val="Compact"/>
            </w:pPr>
            <w:r>
              <w:t>Không t</w:t>
            </w:r>
            <w:r>
              <w:t>ắ</w:t>
            </w:r>
            <w:r>
              <w:t>c ngh</w:t>
            </w:r>
            <w:r>
              <w:t>ẽ</w:t>
            </w:r>
            <w:r>
              <w:t>n</w:t>
            </w:r>
          </w:p>
        </w:tc>
        <w:tc>
          <w:tcPr>
            <w:tcW w:w="0" w:type="auto"/>
          </w:tcPr>
          <w:p w14:paraId="574612B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48B75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AF7687" w14:textId="77777777" w:rsidR="008B3B46" w:rsidRDefault="008B3B46">
            <w:pPr>
              <w:pStyle w:val="Compact"/>
            </w:pPr>
          </w:p>
        </w:tc>
      </w:tr>
    </w:tbl>
    <w:p w14:paraId="09AB09AF" w14:textId="77777777" w:rsidR="008B3B46" w:rsidRDefault="003F5CC7">
      <w:pPr>
        <w:pStyle w:val="Heading3"/>
      </w:pPr>
      <w:bookmarkStart w:id="12" w:name="hệ-thống-pccc"/>
      <w:bookmarkEnd w:id="11"/>
      <w:r>
        <w:t>H</w:t>
      </w:r>
      <w:r>
        <w:t>ệ</w:t>
      </w:r>
      <w:r>
        <w:t xml:space="preserve"> th</w:t>
      </w:r>
      <w:r>
        <w:t>ố</w:t>
      </w:r>
      <w:r>
        <w:t>ng PCCC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347"/>
        <w:gridCol w:w="590"/>
        <w:gridCol w:w="1304"/>
        <w:gridCol w:w="1037"/>
      </w:tblGrid>
      <w:tr w:rsidR="008B3B46" w14:paraId="218F0BC0" w14:textId="77777777" w:rsidTr="00133F67">
        <w:tc>
          <w:tcPr>
            <w:tcW w:w="0" w:type="auto"/>
          </w:tcPr>
          <w:p w14:paraId="019F39C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478011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ACE0CD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DCEAE3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CFDD988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7BDCC521" w14:textId="77777777" w:rsidTr="00133F67">
        <w:tc>
          <w:tcPr>
            <w:tcW w:w="0" w:type="auto"/>
          </w:tcPr>
          <w:p w14:paraId="07C29A52" w14:textId="77777777" w:rsidR="008B3B46" w:rsidRDefault="003F5CC7">
            <w:pPr>
              <w:pStyle w:val="Compact"/>
            </w:pPr>
            <w:r>
              <w:t>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4FA6FFE6" w14:textId="77777777" w:rsidR="008B3B46" w:rsidRDefault="003F5CC7">
            <w:pPr>
              <w:pStyle w:val="Compact"/>
            </w:pPr>
            <w:r>
              <w:t>Còn áp, chưa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4B3F8A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5770F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09694F2" w14:textId="77777777" w:rsidR="008B3B46" w:rsidRDefault="008B3B46">
            <w:pPr>
              <w:pStyle w:val="Compact"/>
            </w:pPr>
          </w:p>
        </w:tc>
      </w:tr>
      <w:tr w:rsidR="008B3B46" w14:paraId="28202918" w14:textId="77777777" w:rsidTr="00133F67">
        <w:tc>
          <w:tcPr>
            <w:tcW w:w="0" w:type="auto"/>
          </w:tcPr>
          <w:p w14:paraId="5F836C30" w14:textId="77777777" w:rsidR="008B3B46" w:rsidRDefault="003F5CC7">
            <w:pPr>
              <w:pStyle w:val="Compact"/>
            </w:pPr>
            <w:r>
              <w:lastRenderedPageBreak/>
              <w:t>Vòi nư</w:t>
            </w:r>
            <w:r>
              <w:t>ớ</w:t>
            </w:r>
            <w:r>
              <w:t>c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4FDA482D" w14:textId="77777777" w:rsidR="008B3B46" w:rsidRDefault="003F5CC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40FBEEB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1BE54E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38DA6C" w14:textId="77777777" w:rsidR="008B3B46" w:rsidRDefault="008B3B46">
            <w:pPr>
              <w:pStyle w:val="Compact"/>
            </w:pPr>
          </w:p>
        </w:tc>
      </w:tr>
      <w:tr w:rsidR="008B3B46" w14:paraId="3BAF683C" w14:textId="77777777" w:rsidTr="00133F67">
        <w:tc>
          <w:tcPr>
            <w:tcW w:w="0" w:type="auto"/>
          </w:tcPr>
          <w:p w14:paraId="74D5389C" w14:textId="77777777" w:rsidR="008B3B46" w:rsidRDefault="003F5CC7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cháy</w:t>
            </w:r>
          </w:p>
        </w:tc>
        <w:tc>
          <w:tcPr>
            <w:tcW w:w="0" w:type="auto"/>
          </w:tcPr>
          <w:p w14:paraId="32E9B009" w14:textId="77777777" w:rsidR="008B3B46" w:rsidRDefault="003F5CC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A130A6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782258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E649F1" w14:textId="77777777" w:rsidR="008B3B46" w:rsidRDefault="008B3B46">
            <w:pPr>
              <w:pStyle w:val="Compact"/>
            </w:pPr>
          </w:p>
        </w:tc>
      </w:tr>
      <w:tr w:rsidR="008B3B46" w14:paraId="102D8477" w14:textId="77777777" w:rsidTr="00133F67">
        <w:tc>
          <w:tcPr>
            <w:tcW w:w="0" w:type="auto"/>
          </w:tcPr>
          <w:p w14:paraId="533E9CCA" w14:textId="77777777" w:rsidR="008B3B46" w:rsidRDefault="003F5CC7">
            <w:pPr>
              <w:pStyle w:val="Compact"/>
            </w:pPr>
            <w:r>
              <w:t>C</w:t>
            </w:r>
            <w:r>
              <w:t>ử</w:t>
            </w:r>
            <w:r>
              <w:t>a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2411C6CE" w14:textId="77777777" w:rsidR="008B3B46" w:rsidRDefault="003F5CC7">
            <w:pPr>
              <w:pStyle w:val="Compact"/>
            </w:pPr>
            <w:r>
              <w:t>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c, không khóa</w:t>
            </w:r>
          </w:p>
        </w:tc>
        <w:tc>
          <w:tcPr>
            <w:tcW w:w="0" w:type="auto"/>
          </w:tcPr>
          <w:p w14:paraId="5904830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22CA1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AF3FC0" w14:textId="77777777" w:rsidR="008B3B46" w:rsidRDefault="008B3B46">
            <w:pPr>
              <w:pStyle w:val="Compact"/>
            </w:pPr>
          </w:p>
        </w:tc>
      </w:tr>
    </w:tbl>
    <w:p w14:paraId="3D3F894B" w14:textId="77777777" w:rsidR="008B3B46" w:rsidRDefault="003F5CC7">
      <w:pPr>
        <w:pStyle w:val="Heading2"/>
      </w:pPr>
      <w:bookmarkStart w:id="13" w:name="kiểm-tra-an-toàn-học-sinh"/>
      <w:bookmarkEnd w:id="9"/>
      <w:bookmarkEnd w:id="12"/>
      <w:r>
        <w:t>KI</w:t>
      </w:r>
      <w:r>
        <w:t>Ể</w:t>
      </w:r>
      <w:r>
        <w:t>M TRA AN TOÀN H</w:t>
      </w:r>
      <w:r>
        <w:t>Ọ</w:t>
      </w:r>
      <w:r>
        <w:t>C SINH</w:t>
      </w:r>
    </w:p>
    <w:p w14:paraId="4982E7B3" w14:textId="77777777" w:rsidR="008B3B46" w:rsidRDefault="003F5CC7">
      <w:pPr>
        <w:pStyle w:val="Heading3"/>
      </w:pPr>
      <w:bookmarkStart w:id="14" w:name="phòng-học"/>
      <w:r>
        <w:t>Phòng h</w:t>
      </w:r>
      <w:r>
        <w:t>ọ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917"/>
        <w:gridCol w:w="590"/>
        <w:gridCol w:w="1304"/>
        <w:gridCol w:w="1037"/>
      </w:tblGrid>
      <w:tr w:rsidR="008B3B46" w14:paraId="11707E27" w14:textId="77777777" w:rsidTr="00133F67">
        <w:tc>
          <w:tcPr>
            <w:tcW w:w="0" w:type="auto"/>
          </w:tcPr>
          <w:p w14:paraId="3DFF959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11BB53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F034775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BD93CDA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800600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2FCF52DE" w14:textId="77777777" w:rsidTr="00133F67">
        <w:tc>
          <w:tcPr>
            <w:tcW w:w="0" w:type="auto"/>
          </w:tcPr>
          <w:p w14:paraId="23A46BF2" w14:textId="77777777" w:rsidR="008B3B46" w:rsidRDefault="003F5CC7">
            <w:pPr>
              <w:pStyle w:val="Compact"/>
            </w:pPr>
            <w:r>
              <w:t>Bàn gh</w:t>
            </w:r>
            <w:r>
              <w:t>ế</w:t>
            </w:r>
            <w:r>
              <w:t xml:space="preserve"> ch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75CDEB38" w14:textId="77777777" w:rsidR="008B3B46" w:rsidRDefault="003F5CC7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77C5A80B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CCB2FE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FBA3FF" w14:textId="77777777" w:rsidR="008B3B46" w:rsidRDefault="008B3B46">
            <w:pPr>
              <w:pStyle w:val="Compact"/>
            </w:pPr>
          </w:p>
        </w:tc>
      </w:tr>
      <w:tr w:rsidR="008B3B46" w14:paraId="783E7D8A" w14:textId="77777777" w:rsidTr="00133F67">
        <w:tc>
          <w:tcPr>
            <w:tcW w:w="0" w:type="auto"/>
          </w:tcPr>
          <w:p w14:paraId="3FAAD169" w14:textId="77777777" w:rsidR="008B3B46" w:rsidRDefault="003F5CC7">
            <w:pPr>
              <w:pStyle w:val="Compact"/>
            </w:pPr>
            <w:r>
              <w:t>C</w:t>
            </w:r>
            <w:r>
              <w:t>ử</w:t>
            </w:r>
            <w:r>
              <w:t>a không k</w:t>
            </w:r>
            <w:r>
              <w:t>ẹ</w:t>
            </w:r>
            <w:r>
              <w:t>t</w:t>
            </w:r>
          </w:p>
        </w:tc>
        <w:tc>
          <w:tcPr>
            <w:tcW w:w="0" w:type="auto"/>
          </w:tcPr>
          <w:p w14:paraId="17307CEB" w14:textId="77777777" w:rsidR="008B3B46" w:rsidRDefault="003F5CC7">
            <w:pPr>
              <w:pStyle w:val="Compact"/>
            </w:pPr>
            <w:r>
              <w:t>M</w:t>
            </w:r>
            <w:r>
              <w:t>ở</w:t>
            </w:r>
            <w:r>
              <w:t>/đóng d</w:t>
            </w:r>
            <w:r>
              <w:t>ễ</w:t>
            </w:r>
            <w:r>
              <w:t xml:space="preserve"> dàng</w:t>
            </w:r>
          </w:p>
        </w:tc>
        <w:tc>
          <w:tcPr>
            <w:tcW w:w="0" w:type="auto"/>
          </w:tcPr>
          <w:p w14:paraId="3A34F9B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5BEF98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034A18" w14:textId="77777777" w:rsidR="008B3B46" w:rsidRDefault="008B3B46">
            <w:pPr>
              <w:pStyle w:val="Compact"/>
            </w:pPr>
          </w:p>
        </w:tc>
      </w:tr>
      <w:tr w:rsidR="008B3B46" w14:paraId="05AC6BE2" w14:textId="77777777" w:rsidTr="00133F67">
        <w:tc>
          <w:tcPr>
            <w:tcW w:w="0" w:type="auto"/>
          </w:tcPr>
          <w:p w14:paraId="10631D08" w14:textId="77777777" w:rsidR="008B3B46" w:rsidRDefault="003F5CC7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an toàn</w:t>
            </w:r>
          </w:p>
        </w:tc>
        <w:tc>
          <w:tcPr>
            <w:tcW w:w="0" w:type="auto"/>
          </w:tcPr>
          <w:p w14:paraId="455D8629" w14:textId="77777777" w:rsidR="008B3B46" w:rsidRDefault="003F5CC7">
            <w:pPr>
              <w:pStyle w:val="Compact"/>
            </w:pPr>
            <w:r>
              <w:t>Không v</w:t>
            </w:r>
            <w:r>
              <w:t>ỡ</w:t>
            </w:r>
            <w:r>
              <w:t xml:space="preserve"> kính</w:t>
            </w:r>
          </w:p>
        </w:tc>
        <w:tc>
          <w:tcPr>
            <w:tcW w:w="0" w:type="auto"/>
          </w:tcPr>
          <w:p w14:paraId="2FF0ACF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28199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6A3629" w14:textId="77777777" w:rsidR="008B3B46" w:rsidRDefault="008B3B46">
            <w:pPr>
              <w:pStyle w:val="Compact"/>
            </w:pPr>
          </w:p>
        </w:tc>
      </w:tr>
      <w:tr w:rsidR="008B3B46" w14:paraId="6C75746C" w14:textId="77777777" w:rsidTr="00133F67">
        <w:tc>
          <w:tcPr>
            <w:tcW w:w="0" w:type="auto"/>
          </w:tcPr>
          <w:p w14:paraId="42B37E4A" w14:textId="77777777" w:rsidR="008B3B46" w:rsidRDefault="003F5CC7">
            <w:pPr>
              <w:pStyle w:val="Compact"/>
            </w:pPr>
            <w:r>
              <w:t>Đèn đ</w:t>
            </w:r>
            <w:r>
              <w:t>ủ</w:t>
            </w:r>
            <w:r>
              <w:t xml:space="preserve"> sáng</w:t>
            </w:r>
          </w:p>
        </w:tc>
        <w:tc>
          <w:tcPr>
            <w:tcW w:w="0" w:type="auto"/>
          </w:tcPr>
          <w:p w14:paraId="7B00C344" w14:textId="77777777" w:rsidR="008B3B46" w:rsidRDefault="003F5CC7">
            <w:pPr>
              <w:pStyle w:val="Compact"/>
            </w:pPr>
            <w:r>
              <w:t>≥ 300 lux</w:t>
            </w:r>
          </w:p>
        </w:tc>
        <w:tc>
          <w:tcPr>
            <w:tcW w:w="0" w:type="auto"/>
          </w:tcPr>
          <w:p w14:paraId="674FF53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80614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521CAFF" w14:textId="77777777" w:rsidR="008B3B46" w:rsidRDefault="008B3B46">
            <w:pPr>
              <w:pStyle w:val="Compact"/>
            </w:pPr>
          </w:p>
        </w:tc>
      </w:tr>
    </w:tbl>
    <w:p w14:paraId="71004C21" w14:textId="77777777" w:rsidR="008B3B46" w:rsidRDefault="003F5CC7">
      <w:pPr>
        <w:pStyle w:val="Heading3"/>
      </w:pPr>
      <w:bookmarkStart w:id="15" w:name="sân-chơi"/>
      <w:bookmarkEnd w:id="14"/>
      <w:r>
        <w:t>Sân chơi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2470"/>
        <w:gridCol w:w="590"/>
        <w:gridCol w:w="1304"/>
        <w:gridCol w:w="1037"/>
      </w:tblGrid>
      <w:tr w:rsidR="008B3B46" w14:paraId="5C42F7F2" w14:textId="77777777" w:rsidTr="00133F67">
        <w:tc>
          <w:tcPr>
            <w:tcW w:w="0" w:type="auto"/>
          </w:tcPr>
          <w:p w14:paraId="33757E02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D6FDB7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743E5D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2D508A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1B9B43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0075AFEA" w14:textId="77777777" w:rsidTr="00133F67">
        <w:tc>
          <w:tcPr>
            <w:tcW w:w="0" w:type="auto"/>
          </w:tcPr>
          <w:p w14:paraId="102EDC94" w14:textId="77777777" w:rsidR="008B3B46" w:rsidRDefault="003F5CC7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</w:t>
            </w:r>
            <w:r>
              <w:t>ữ</w:t>
            </w:r>
            <w:r>
              <w:t>ng</w:t>
            </w:r>
          </w:p>
        </w:tc>
        <w:tc>
          <w:tcPr>
            <w:tcW w:w="0" w:type="auto"/>
          </w:tcPr>
          <w:p w14:paraId="70D0CF30" w14:textId="77777777" w:rsidR="008B3B46" w:rsidRDefault="003F5CC7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15A951D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BB539B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273D316" w14:textId="77777777" w:rsidR="008B3B46" w:rsidRDefault="008B3B46">
            <w:pPr>
              <w:pStyle w:val="Compact"/>
            </w:pPr>
          </w:p>
        </w:tc>
      </w:tr>
      <w:tr w:rsidR="008B3B46" w14:paraId="77BC4C72" w14:textId="77777777" w:rsidTr="00133F67">
        <w:tc>
          <w:tcPr>
            <w:tcW w:w="0" w:type="auto"/>
          </w:tcPr>
          <w:p w14:paraId="3DEA4AF9" w14:textId="77777777" w:rsidR="008B3B46" w:rsidRDefault="003F5CC7">
            <w:pPr>
              <w:pStyle w:val="Compact"/>
            </w:pPr>
            <w:r>
              <w:t>Th</w:t>
            </w:r>
            <w:r>
              <w:t>ả</w:t>
            </w:r>
            <w:r>
              <w:t>m đ</w:t>
            </w:r>
            <w:r>
              <w:t>ệ</w:t>
            </w:r>
            <w:r>
              <w:t>m đ</w:t>
            </w:r>
            <w:r>
              <w:t>ủ</w:t>
            </w:r>
          </w:p>
        </w:tc>
        <w:tc>
          <w:tcPr>
            <w:tcW w:w="0" w:type="auto"/>
          </w:tcPr>
          <w:p w14:paraId="604AF751" w14:textId="77777777" w:rsidR="008B3B46" w:rsidRDefault="003F5CC7">
            <w:pPr>
              <w:pStyle w:val="Compact"/>
            </w:pPr>
            <w:r>
              <w:t>Che ph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36FEC0F5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3D4B5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8816995" w14:textId="77777777" w:rsidR="008B3B46" w:rsidRDefault="008B3B46">
            <w:pPr>
              <w:pStyle w:val="Compact"/>
            </w:pPr>
          </w:p>
        </w:tc>
      </w:tr>
      <w:tr w:rsidR="008B3B46" w14:paraId="4E0C2C65" w14:textId="77777777" w:rsidTr="00133F67">
        <w:tc>
          <w:tcPr>
            <w:tcW w:w="0" w:type="auto"/>
          </w:tcPr>
          <w:p w14:paraId="0DCDB105" w14:textId="77777777" w:rsidR="008B3B46" w:rsidRDefault="003F5CC7">
            <w:pPr>
              <w:pStyle w:val="Compact"/>
            </w:pPr>
            <w:r>
              <w:t>Không có v</w:t>
            </w:r>
            <w:r>
              <w:t>ậ</w:t>
            </w:r>
            <w:r>
              <w:t>t s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270CCD2F" w14:textId="77777777" w:rsidR="008B3B46" w:rsidRDefault="003F5CC7">
            <w:pPr>
              <w:pStyle w:val="Compact"/>
            </w:pPr>
            <w:r>
              <w:t>Không có gai, m</w:t>
            </w:r>
            <w:r>
              <w:t>ả</w:t>
            </w:r>
            <w:r>
              <w:t>nh v</w:t>
            </w:r>
            <w:r>
              <w:t>ỡ</w:t>
            </w:r>
          </w:p>
        </w:tc>
        <w:tc>
          <w:tcPr>
            <w:tcW w:w="0" w:type="auto"/>
          </w:tcPr>
          <w:p w14:paraId="312838A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130BF4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BE77F1" w14:textId="77777777" w:rsidR="008B3B46" w:rsidRDefault="008B3B46">
            <w:pPr>
              <w:pStyle w:val="Compact"/>
            </w:pPr>
          </w:p>
        </w:tc>
      </w:tr>
    </w:tbl>
    <w:p w14:paraId="44100259" w14:textId="77777777" w:rsidR="008B3B46" w:rsidRDefault="003F5CC7">
      <w:pPr>
        <w:pStyle w:val="Heading3"/>
      </w:pPr>
      <w:bookmarkStart w:id="16" w:name="wc"/>
      <w:bookmarkEnd w:id="15"/>
      <w:r>
        <w:t>WC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917"/>
        <w:gridCol w:w="590"/>
        <w:gridCol w:w="1304"/>
        <w:gridCol w:w="1037"/>
      </w:tblGrid>
      <w:tr w:rsidR="008B3B46" w14:paraId="459721C3" w14:textId="77777777" w:rsidTr="00133F67">
        <w:tc>
          <w:tcPr>
            <w:tcW w:w="0" w:type="auto"/>
          </w:tcPr>
          <w:p w14:paraId="3536DA23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45B475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CCC60D2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7AB2312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B6D27A8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0E89B5D1" w14:textId="77777777" w:rsidTr="00133F67">
        <w:tc>
          <w:tcPr>
            <w:tcW w:w="0" w:type="auto"/>
          </w:tcPr>
          <w:p w14:paraId="51F7057D" w14:textId="77777777" w:rsidR="008B3B46" w:rsidRDefault="003F5CC7">
            <w:pPr>
              <w:pStyle w:val="Compact"/>
            </w:pPr>
            <w:r>
              <w:t>Sàn không trơn</w:t>
            </w:r>
          </w:p>
        </w:tc>
        <w:tc>
          <w:tcPr>
            <w:tcW w:w="0" w:type="auto"/>
          </w:tcPr>
          <w:p w14:paraId="0C9A6979" w14:textId="77777777" w:rsidR="008B3B46" w:rsidRDefault="003F5CC7">
            <w:pPr>
              <w:pStyle w:val="Compact"/>
            </w:pPr>
            <w:r>
              <w:t>Có g</w:t>
            </w:r>
            <w:r>
              <w:t>ờ</w:t>
            </w:r>
            <w:r>
              <w:t xml:space="preserve"> ch</w:t>
            </w:r>
            <w:r>
              <w:t>ố</w:t>
            </w:r>
            <w:r>
              <w:t>ng trơn</w:t>
            </w:r>
          </w:p>
        </w:tc>
        <w:tc>
          <w:tcPr>
            <w:tcW w:w="0" w:type="auto"/>
          </w:tcPr>
          <w:p w14:paraId="1ACD115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1FDE6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9A4B393" w14:textId="77777777" w:rsidR="008B3B46" w:rsidRDefault="008B3B46">
            <w:pPr>
              <w:pStyle w:val="Compact"/>
            </w:pPr>
          </w:p>
        </w:tc>
      </w:tr>
      <w:tr w:rsidR="008B3B46" w14:paraId="22A5EE5A" w14:textId="77777777" w:rsidTr="00133F67">
        <w:tc>
          <w:tcPr>
            <w:tcW w:w="0" w:type="auto"/>
          </w:tcPr>
          <w:p w14:paraId="5410DB3B" w14:textId="77777777" w:rsidR="008B3B46" w:rsidRDefault="003F5CC7">
            <w:pPr>
              <w:pStyle w:val="Compact"/>
            </w:pPr>
            <w:r>
              <w:t>Đèn sáng</w:t>
            </w:r>
          </w:p>
        </w:tc>
        <w:tc>
          <w:tcPr>
            <w:tcW w:w="0" w:type="auto"/>
          </w:tcPr>
          <w:p w14:paraId="25B74B24" w14:textId="77777777" w:rsidR="008B3B46" w:rsidRDefault="003F5CC7">
            <w:pPr>
              <w:pStyle w:val="Compact"/>
            </w:pPr>
            <w:r>
              <w:t>Đ</w:t>
            </w:r>
            <w:r>
              <w:t>ủ</w:t>
            </w:r>
            <w:r>
              <w:t xml:space="preserve"> ánh sáng</w:t>
            </w:r>
          </w:p>
        </w:tc>
        <w:tc>
          <w:tcPr>
            <w:tcW w:w="0" w:type="auto"/>
          </w:tcPr>
          <w:p w14:paraId="03CA5C5A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545ABF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E39A5E" w14:textId="77777777" w:rsidR="008B3B46" w:rsidRDefault="008B3B46">
            <w:pPr>
              <w:pStyle w:val="Compact"/>
            </w:pPr>
          </w:p>
        </w:tc>
      </w:tr>
      <w:tr w:rsidR="008B3B46" w14:paraId="2E748370" w14:textId="77777777" w:rsidTr="00133F67">
        <w:tc>
          <w:tcPr>
            <w:tcW w:w="0" w:type="auto"/>
          </w:tcPr>
          <w:p w14:paraId="52B5C33E" w14:textId="77777777" w:rsidR="008B3B46" w:rsidRDefault="003F5CC7">
            <w:pPr>
              <w:pStyle w:val="Compact"/>
            </w:pPr>
            <w:r>
              <w:t>C</w:t>
            </w:r>
            <w:r>
              <w:t>ử</w:t>
            </w:r>
            <w:r>
              <w:t>a không k</w:t>
            </w:r>
            <w:r>
              <w:t>ẹ</w:t>
            </w:r>
            <w:r>
              <w:t>t</w:t>
            </w:r>
          </w:p>
        </w:tc>
        <w:tc>
          <w:tcPr>
            <w:tcW w:w="0" w:type="auto"/>
          </w:tcPr>
          <w:p w14:paraId="2210057B" w14:textId="77777777" w:rsidR="008B3B46" w:rsidRDefault="003F5CC7">
            <w:pPr>
              <w:pStyle w:val="Compact"/>
            </w:pPr>
            <w:r>
              <w:t>M</w:t>
            </w:r>
            <w:r>
              <w:t>ở</w:t>
            </w:r>
            <w:r>
              <w:t>/đóng d</w:t>
            </w:r>
            <w:r>
              <w:t>ễ</w:t>
            </w:r>
            <w:r>
              <w:t xml:space="preserve"> dàng</w:t>
            </w:r>
          </w:p>
        </w:tc>
        <w:tc>
          <w:tcPr>
            <w:tcW w:w="0" w:type="auto"/>
          </w:tcPr>
          <w:p w14:paraId="5BAEFEFF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796922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C317CA" w14:textId="77777777" w:rsidR="008B3B46" w:rsidRDefault="008B3B46">
            <w:pPr>
              <w:pStyle w:val="Compact"/>
            </w:pPr>
          </w:p>
        </w:tc>
      </w:tr>
    </w:tbl>
    <w:p w14:paraId="46E33E79" w14:textId="77777777" w:rsidR="008B3B46" w:rsidRDefault="003F5CC7">
      <w:pPr>
        <w:pStyle w:val="Heading3"/>
      </w:pPr>
      <w:bookmarkStart w:id="17" w:name="thang-máy"/>
      <w:bookmarkEnd w:id="16"/>
      <w:r>
        <w:t>Thang máy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610"/>
        <w:gridCol w:w="590"/>
        <w:gridCol w:w="1304"/>
        <w:gridCol w:w="1037"/>
      </w:tblGrid>
      <w:tr w:rsidR="008B3B46" w14:paraId="693DE09F" w14:textId="77777777" w:rsidTr="00133F67">
        <w:tc>
          <w:tcPr>
            <w:tcW w:w="0" w:type="auto"/>
          </w:tcPr>
          <w:p w14:paraId="16E0792F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C95AFA7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580809E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DD31D4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7169ACF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3B46" w14:paraId="3FC2B259" w14:textId="77777777" w:rsidTr="00133F67">
        <w:tc>
          <w:tcPr>
            <w:tcW w:w="0" w:type="auto"/>
          </w:tcPr>
          <w:p w14:paraId="05DF2369" w14:textId="77777777" w:rsidR="008B3B46" w:rsidRDefault="003F5CC7">
            <w:pPr>
              <w:pStyle w:val="Compact"/>
            </w:pPr>
            <w:r>
              <w:t>Có gi</w:t>
            </w:r>
            <w:r>
              <w:t>ấ</w:t>
            </w:r>
            <w:r>
              <w:t>y ki</w:t>
            </w:r>
            <w:r>
              <w:t>ể</w:t>
            </w:r>
            <w:r>
              <w:t>m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5C5E18FB" w14:textId="77777777" w:rsidR="008B3B46" w:rsidRDefault="003F5CC7">
            <w:pPr>
              <w:pStyle w:val="Compact"/>
            </w:pPr>
            <w:r>
              <w:t>Còn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0F14AF9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D5FA9C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2FC2FCE" w14:textId="77777777" w:rsidR="008B3B46" w:rsidRDefault="008B3B46">
            <w:pPr>
              <w:pStyle w:val="Compact"/>
            </w:pPr>
          </w:p>
        </w:tc>
      </w:tr>
      <w:tr w:rsidR="008B3B46" w14:paraId="335D9BB7" w14:textId="77777777" w:rsidTr="00133F67">
        <w:tc>
          <w:tcPr>
            <w:tcW w:w="0" w:type="auto"/>
          </w:tcPr>
          <w:p w14:paraId="2B40E93C" w14:textId="77777777" w:rsidR="008B3B46" w:rsidRDefault="003F5CC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44061A9" w14:textId="77777777" w:rsidR="008B3B46" w:rsidRDefault="003F5CC7">
            <w:pPr>
              <w:pStyle w:val="Compact"/>
            </w:pPr>
            <w:r>
              <w:t>Lên/xu</w:t>
            </w:r>
            <w:r>
              <w:t>ố</w:t>
            </w:r>
            <w:r>
              <w:t>ng êm</w:t>
            </w:r>
          </w:p>
        </w:tc>
        <w:tc>
          <w:tcPr>
            <w:tcW w:w="0" w:type="auto"/>
          </w:tcPr>
          <w:p w14:paraId="64EF7971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212D75D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DCF988" w14:textId="77777777" w:rsidR="008B3B46" w:rsidRDefault="008B3B46">
            <w:pPr>
              <w:pStyle w:val="Compact"/>
            </w:pPr>
          </w:p>
        </w:tc>
      </w:tr>
      <w:tr w:rsidR="008B3B46" w14:paraId="57B1C413" w14:textId="77777777" w:rsidTr="00133F67">
        <w:tc>
          <w:tcPr>
            <w:tcW w:w="0" w:type="auto"/>
          </w:tcPr>
          <w:p w14:paraId="292B95FF" w14:textId="77777777" w:rsidR="008B3B46" w:rsidRDefault="003F5CC7">
            <w:pPr>
              <w:pStyle w:val="Compact"/>
            </w:pPr>
            <w:r>
              <w:t>Nút b</w:t>
            </w:r>
            <w:r>
              <w:t>ấ</w:t>
            </w:r>
            <w:r>
              <w:t>m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08261B4D" w14:textId="77777777" w:rsidR="008B3B46" w:rsidRDefault="003F5CC7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nút OK</w:t>
            </w:r>
          </w:p>
        </w:tc>
        <w:tc>
          <w:tcPr>
            <w:tcW w:w="0" w:type="auto"/>
          </w:tcPr>
          <w:p w14:paraId="38F20D46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8F40807" w14:textId="77777777" w:rsidR="008B3B46" w:rsidRDefault="003F5CC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E4C6F8" w14:textId="77777777" w:rsidR="008B3B46" w:rsidRDefault="008B3B46">
            <w:pPr>
              <w:pStyle w:val="Compact"/>
            </w:pPr>
          </w:p>
        </w:tc>
      </w:tr>
    </w:tbl>
    <w:p w14:paraId="59BBFEA4" w14:textId="77777777" w:rsidR="008B3B46" w:rsidRDefault="003F5CC7">
      <w:pPr>
        <w:pStyle w:val="Heading2"/>
      </w:pPr>
      <w:bookmarkStart w:id="18" w:name="phân-loại-vấn-đề"/>
      <w:bookmarkEnd w:id="13"/>
      <w:bookmarkEnd w:id="17"/>
      <w:r>
        <w:t>PHÂN LO</w:t>
      </w:r>
      <w:r>
        <w:t>Ạ</w:t>
      </w:r>
      <w:r>
        <w:t>I V</w:t>
      </w:r>
      <w:r>
        <w:t>Ấ</w:t>
      </w:r>
      <w:r>
        <w:t>N Đ</w:t>
      </w:r>
      <w:r>
        <w:t>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1127"/>
        <w:gridCol w:w="823"/>
        <w:gridCol w:w="1780"/>
      </w:tblGrid>
      <w:tr w:rsidR="008B3B46" w14:paraId="38557A0F" w14:textId="77777777" w:rsidTr="00133F67">
        <w:tc>
          <w:tcPr>
            <w:tcW w:w="0" w:type="auto"/>
          </w:tcPr>
          <w:p w14:paraId="1C24CF71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4B36F12D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5CF1DFF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45BE8086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8B3B46" w14:paraId="328731CD" w14:textId="77777777" w:rsidTr="00133F67">
        <w:tc>
          <w:tcPr>
            <w:tcW w:w="0" w:type="auto"/>
          </w:tcPr>
          <w:p w14:paraId="42386212" w14:textId="77777777" w:rsidR="008B3B46" w:rsidRDefault="003F5CC7">
            <w:pPr>
              <w:pStyle w:val="Compact"/>
            </w:pPr>
            <w:r>
              <w:t>Nguy hi</w:t>
            </w:r>
            <w:r>
              <w:t>ể</w:t>
            </w:r>
            <w:r>
              <w:t>m nghiêm tr</w:t>
            </w:r>
            <w:r>
              <w:t>ọ</w:t>
            </w:r>
            <w:r>
              <w:t>ng</w:t>
            </w:r>
          </w:p>
        </w:tc>
        <w:tc>
          <w:tcPr>
            <w:tcW w:w="0" w:type="auto"/>
          </w:tcPr>
          <w:p w14:paraId="08173777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7DB78B6C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056C9B1C" w14:textId="77777777" w:rsidR="008B3B46" w:rsidRDefault="003F5CC7">
            <w:pPr>
              <w:pStyle w:val="Compact"/>
            </w:pPr>
            <w:r>
              <w:t>24 gi</w:t>
            </w:r>
            <w:r>
              <w:t>ờ</w:t>
            </w:r>
          </w:p>
        </w:tc>
      </w:tr>
      <w:tr w:rsidR="008B3B46" w14:paraId="1EDD6BFC" w14:textId="77777777" w:rsidTr="00133F67">
        <w:tc>
          <w:tcPr>
            <w:tcW w:w="0" w:type="auto"/>
          </w:tcPr>
          <w:p w14:paraId="078E5AE5" w14:textId="77777777" w:rsidR="008B3B46" w:rsidRDefault="003F5CC7">
            <w:pPr>
              <w:pStyle w:val="Compact"/>
            </w:pPr>
            <w:r>
              <w:t>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B41B95C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23710B24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42C51C59" w14:textId="77777777" w:rsidR="008B3B46" w:rsidRDefault="003F5CC7">
            <w:pPr>
              <w:pStyle w:val="Compact"/>
            </w:pPr>
            <w:r>
              <w:t>7 ngày</w:t>
            </w:r>
          </w:p>
        </w:tc>
      </w:tr>
      <w:tr w:rsidR="008B3B46" w14:paraId="7E2BBEFF" w14:textId="77777777" w:rsidTr="00133F67">
        <w:tc>
          <w:tcPr>
            <w:tcW w:w="0" w:type="auto"/>
          </w:tcPr>
          <w:p w14:paraId="2F845A5F" w14:textId="77777777" w:rsidR="008B3B46" w:rsidRDefault="003F5CC7">
            <w:pPr>
              <w:pStyle w:val="Compact"/>
            </w:pPr>
            <w:r>
              <w:lastRenderedPageBreak/>
              <w:t>C</w:t>
            </w:r>
            <w:r>
              <w:t>ầ</w:t>
            </w:r>
            <w:r>
              <w:t>n lưu ý</w:t>
            </w:r>
          </w:p>
        </w:tc>
        <w:tc>
          <w:tcPr>
            <w:tcW w:w="0" w:type="auto"/>
          </w:tcPr>
          <w:p w14:paraId="038BAE5B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20AC833F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1533C57B" w14:textId="77777777" w:rsidR="008B3B46" w:rsidRDefault="003F5CC7">
            <w:pPr>
              <w:pStyle w:val="Compact"/>
            </w:pPr>
            <w:r>
              <w:t>30 ngày</w:t>
            </w:r>
          </w:p>
        </w:tc>
      </w:tr>
    </w:tbl>
    <w:p w14:paraId="6F4B2921" w14:textId="77777777" w:rsidR="008B3B46" w:rsidRDefault="003F5CC7">
      <w:pPr>
        <w:pStyle w:val="Heading2"/>
      </w:pPr>
      <w:bookmarkStart w:id="19" w:name="tổng-kết"/>
      <w:bookmarkEnd w:id="18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1037"/>
      </w:tblGrid>
      <w:tr w:rsidR="008B3B46" w14:paraId="1FFEDE58" w14:textId="77777777" w:rsidTr="00133F67">
        <w:tc>
          <w:tcPr>
            <w:tcW w:w="0" w:type="auto"/>
          </w:tcPr>
          <w:p w14:paraId="3175D7C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0E4438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8B3B46" w14:paraId="2F9D17FD" w14:textId="77777777" w:rsidTr="00133F67">
        <w:tc>
          <w:tcPr>
            <w:tcW w:w="0" w:type="auto"/>
          </w:tcPr>
          <w:p w14:paraId="0FA4A313" w14:textId="77777777" w:rsidR="008B3B46" w:rsidRDefault="003F5CC7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3A10BFDB" w14:textId="77777777" w:rsidR="008B3B46" w:rsidRDefault="008B3B46">
            <w:pPr>
              <w:pStyle w:val="Compact"/>
            </w:pPr>
          </w:p>
        </w:tc>
      </w:tr>
      <w:tr w:rsidR="008B3B46" w14:paraId="43B84D8C" w14:textId="77777777" w:rsidTr="00133F67">
        <w:tc>
          <w:tcPr>
            <w:tcW w:w="0" w:type="auto"/>
          </w:tcPr>
          <w:p w14:paraId="38AE202C" w14:textId="77777777" w:rsidR="008B3B46" w:rsidRDefault="003F5CC7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0B151AF8" w14:textId="77777777" w:rsidR="008B3B46" w:rsidRDefault="008B3B46">
            <w:pPr>
              <w:pStyle w:val="Compact"/>
            </w:pPr>
          </w:p>
        </w:tc>
      </w:tr>
      <w:tr w:rsidR="008B3B46" w14:paraId="3B3A63FA" w14:textId="77777777" w:rsidTr="00133F67">
        <w:tc>
          <w:tcPr>
            <w:tcW w:w="0" w:type="auto"/>
          </w:tcPr>
          <w:p w14:paraId="1083C935" w14:textId="77777777" w:rsidR="008B3B46" w:rsidRDefault="003F5CC7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ACAA576" w14:textId="77777777" w:rsidR="008B3B46" w:rsidRDefault="008B3B46">
            <w:pPr>
              <w:pStyle w:val="Compact"/>
            </w:pPr>
          </w:p>
        </w:tc>
      </w:tr>
      <w:tr w:rsidR="008B3B46" w14:paraId="3D232955" w14:textId="77777777" w:rsidTr="00133F67">
        <w:tc>
          <w:tcPr>
            <w:tcW w:w="0" w:type="auto"/>
          </w:tcPr>
          <w:p w14:paraId="4A1A4BEE" w14:textId="77777777" w:rsidR="008B3B46" w:rsidRDefault="003F5CC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 (%)</w:t>
            </w:r>
          </w:p>
        </w:tc>
        <w:tc>
          <w:tcPr>
            <w:tcW w:w="0" w:type="auto"/>
          </w:tcPr>
          <w:p w14:paraId="6DDFC8B1" w14:textId="77777777" w:rsidR="008B3B46" w:rsidRDefault="003F5CC7">
            <w:pPr>
              <w:pStyle w:val="Compact"/>
            </w:pPr>
            <w:r>
              <w:t>%</w:t>
            </w:r>
          </w:p>
        </w:tc>
      </w:tr>
    </w:tbl>
    <w:p w14:paraId="08F5859D" w14:textId="77777777" w:rsidR="008B3B46" w:rsidRDefault="003F5CC7">
      <w:pPr>
        <w:pStyle w:val="Heading2"/>
      </w:pPr>
      <w:bookmarkStart w:id="20" w:name="điểm-mạnh"/>
      <w:bookmarkEnd w:id="19"/>
      <w:r>
        <w:t>ĐI</w:t>
      </w:r>
      <w:r>
        <w:t>Ể</w:t>
      </w:r>
      <w:r>
        <w:t>M M</w:t>
      </w:r>
      <w:r>
        <w:t>Ạ</w:t>
      </w:r>
      <w:r>
        <w:t>NH</w:t>
      </w:r>
    </w:p>
    <w:p w14:paraId="4E138272" w14:textId="77777777" w:rsidR="008B3B46" w:rsidRDefault="003F5CC7">
      <w:r>
        <w:pict w14:anchorId="15ED6986">
          <v:rect id="_x0000_i1026" style="width:0;height:1.5pt" o:hralign="center" o:hrstd="t" o:hr="t"/>
        </w:pict>
      </w:r>
    </w:p>
    <w:p w14:paraId="5D8021E9" w14:textId="77777777" w:rsidR="008B3B46" w:rsidRDefault="003F5CC7">
      <w:r>
        <w:pict w14:anchorId="4FF5FCD1">
          <v:rect id="_x0000_i1027" style="width:0;height:1.5pt" o:hralign="center" o:hrstd="t" o:hr="t"/>
        </w:pict>
      </w:r>
    </w:p>
    <w:p w14:paraId="17A1C0F6" w14:textId="77777777" w:rsidR="008B3B46" w:rsidRDefault="003F5CC7">
      <w:r>
        <w:pict w14:anchorId="2AF0AE2D">
          <v:rect id="_x0000_i1028" style="width:0;height:1.5pt" o:hralign="center" o:hrstd="t" o:hr="t"/>
        </w:pict>
      </w:r>
    </w:p>
    <w:p w14:paraId="337464A0" w14:textId="77777777" w:rsidR="008B3B46" w:rsidRDefault="003F5CC7">
      <w:pPr>
        <w:pStyle w:val="Heading2"/>
      </w:pPr>
      <w:bookmarkStart w:id="21" w:name="điểm-cần-cải-thiện"/>
      <w:bookmarkEnd w:id="20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13451E00" w14:textId="77777777" w:rsidR="008B3B46" w:rsidRDefault="003F5CC7">
      <w:r>
        <w:pict w14:anchorId="6E56BC6D">
          <v:rect id="_x0000_i1029" style="width:0;height:1.5pt" o:hralign="center" o:hrstd="t" o:hr="t"/>
        </w:pict>
      </w:r>
    </w:p>
    <w:p w14:paraId="5D9CB19A" w14:textId="77777777" w:rsidR="008B3B46" w:rsidRDefault="003F5CC7">
      <w:r>
        <w:pict w14:anchorId="108797C3">
          <v:rect id="_x0000_i1030" style="width:0;height:1.5pt" o:hralign="center" o:hrstd="t" o:hr="t"/>
        </w:pict>
      </w:r>
    </w:p>
    <w:p w14:paraId="5F564559" w14:textId="77777777" w:rsidR="008B3B46" w:rsidRDefault="003F5CC7">
      <w:r>
        <w:pict w14:anchorId="3CD5D88D">
          <v:rect id="_x0000_i1031" style="width:0;height:1.5pt" o:hralign="center" o:hrstd="t" o:hr="t"/>
        </w:pict>
      </w:r>
    </w:p>
    <w:p w14:paraId="0BAF5076" w14:textId="77777777" w:rsidR="008B3B46" w:rsidRDefault="003F5CC7">
      <w:pPr>
        <w:pStyle w:val="Heading2"/>
      </w:pPr>
      <w:bookmarkStart w:id="22" w:name="khuyến-nghị"/>
      <w:bookmarkEnd w:id="21"/>
      <w:r>
        <w:t>KHUY</w:t>
      </w:r>
      <w:r>
        <w:t>Ế</w:t>
      </w:r>
      <w:r>
        <w:t>N NGH</w:t>
      </w:r>
      <w:r>
        <w:t>Ị</w:t>
      </w:r>
    </w:p>
    <w:p w14:paraId="5FAE6C46" w14:textId="77777777" w:rsidR="008B3B46" w:rsidRDefault="003F5CC7">
      <w:r>
        <w:pict w14:anchorId="72E1625A">
          <v:rect id="_x0000_i1032" style="width:0;height:1.5pt" o:hralign="center" o:hrstd="t" o:hr="t"/>
        </w:pict>
      </w:r>
    </w:p>
    <w:p w14:paraId="417C961E" w14:textId="77777777" w:rsidR="008B3B46" w:rsidRDefault="003F5CC7">
      <w:r>
        <w:pict w14:anchorId="4B86FB53">
          <v:rect id="_x0000_i1033" style="width:0;height:1.5pt" o:hralign="center" o:hrstd="t" o:hr="t"/>
        </w:pict>
      </w:r>
    </w:p>
    <w:p w14:paraId="6397CAD2" w14:textId="77777777" w:rsidR="008B3B46" w:rsidRDefault="003F5CC7">
      <w:r>
        <w:pict w14:anchorId="146476E5">
          <v:rect id="_x0000_i1034" style="width:0;height:1.5pt" o:hralign="center" o:hrstd="t" o:hr="t"/>
        </w:pict>
      </w:r>
    </w:p>
    <w:p w14:paraId="514CD6E5" w14:textId="77777777" w:rsidR="008B3B46" w:rsidRDefault="003F5CC7">
      <w:pPr>
        <w:pStyle w:val="Heading2"/>
      </w:pPr>
      <w:bookmarkStart w:id="23" w:name="hành-động-khắc-phục"/>
      <w:bookmarkEnd w:id="22"/>
      <w:r>
        <w:t>HÀNH Đ</w:t>
      </w:r>
      <w:r>
        <w:t>Ộ</w:t>
      </w:r>
      <w:r>
        <w:t>NG KH</w:t>
      </w:r>
      <w:r>
        <w:t>Ắ</w:t>
      </w:r>
      <w:r>
        <w:t>C PH</w:t>
      </w:r>
      <w:r>
        <w:t>Ụ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357"/>
        <w:gridCol w:w="1210"/>
        <w:gridCol w:w="1878"/>
      </w:tblGrid>
      <w:tr w:rsidR="008B3B46" w14:paraId="7E6E3824" w14:textId="77777777" w:rsidTr="00133F67">
        <w:tc>
          <w:tcPr>
            <w:tcW w:w="0" w:type="auto"/>
          </w:tcPr>
          <w:p w14:paraId="0BDCEBA8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3549450D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6EAE654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C92FFDB" w14:textId="77777777" w:rsidR="008B3B46" w:rsidRDefault="003F5CC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8B3B46" w14:paraId="1F0A226D" w14:textId="77777777" w:rsidTr="00133F67">
        <w:tc>
          <w:tcPr>
            <w:tcW w:w="0" w:type="auto"/>
          </w:tcPr>
          <w:p w14:paraId="656CB722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16BA8F83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0E20473F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0759E746" w14:textId="77777777" w:rsidR="008B3B46" w:rsidRDefault="008B3B46">
            <w:pPr>
              <w:pStyle w:val="Compact"/>
            </w:pPr>
          </w:p>
        </w:tc>
      </w:tr>
      <w:tr w:rsidR="008B3B46" w14:paraId="00A9C785" w14:textId="77777777" w:rsidTr="00133F67">
        <w:tc>
          <w:tcPr>
            <w:tcW w:w="0" w:type="auto"/>
          </w:tcPr>
          <w:p w14:paraId="62D779B3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7F64BA84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565448C5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7A78A047" w14:textId="77777777" w:rsidR="008B3B46" w:rsidRDefault="008B3B46">
            <w:pPr>
              <w:pStyle w:val="Compact"/>
            </w:pPr>
          </w:p>
        </w:tc>
      </w:tr>
      <w:tr w:rsidR="008B3B46" w14:paraId="140821AD" w14:textId="77777777" w:rsidTr="00133F67">
        <w:tc>
          <w:tcPr>
            <w:tcW w:w="0" w:type="auto"/>
          </w:tcPr>
          <w:p w14:paraId="0C57F962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2606E3B2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7159E064" w14:textId="77777777" w:rsidR="008B3B46" w:rsidRDefault="008B3B46">
            <w:pPr>
              <w:pStyle w:val="Compact"/>
            </w:pPr>
          </w:p>
        </w:tc>
        <w:tc>
          <w:tcPr>
            <w:tcW w:w="0" w:type="auto"/>
          </w:tcPr>
          <w:p w14:paraId="200251C8" w14:textId="77777777" w:rsidR="008B3B46" w:rsidRDefault="008B3B46">
            <w:pPr>
              <w:pStyle w:val="Compact"/>
            </w:pPr>
          </w:p>
        </w:tc>
      </w:tr>
    </w:tbl>
    <w:p w14:paraId="1700B048" w14:textId="77777777" w:rsidR="008B3B46" w:rsidRDefault="003F5CC7">
      <w:r>
        <w:pict w14:anchorId="6D31FD90">
          <v:rect id="_x0000_i1035" style="width:0;height:1.5pt" o:hralign="center" o:hrstd="t" o:hr="t"/>
        </w:pict>
      </w:r>
    </w:p>
    <w:p w14:paraId="10778A1C" w14:textId="77777777" w:rsidR="008B3B46" w:rsidRDefault="003F5CC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ph</w:t>
      </w:r>
      <w:r>
        <w:rPr>
          <w:b/>
          <w:bCs/>
          <w:i/>
          <w:iCs/>
        </w:rPr>
        <w:t>ụ</w:t>
      </w:r>
      <w:r>
        <w:rPr>
          <w:b/>
          <w:bCs/>
          <w:i/>
          <w:iCs/>
        </w:rPr>
        <w:t xml:space="preserve"> trách khu v</w:t>
      </w:r>
      <w:r>
        <w:rPr>
          <w:b/>
          <w:bCs/>
          <w:i/>
          <w:iCs/>
        </w:rPr>
        <w:t>ự</w:t>
      </w:r>
      <w:r>
        <w:rPr>
          <w:b/>
          <w:bCs/>
          <w:i/>
          <w:iCs/>
        </w:rPr>
        <w:t>c: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23"/>
    </w:p>
    <w:sectPr w:rsidR="008B3B4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19EE7" w14:textId="77777777" w:rsidR="003F5CC7" w:rsidRDefault="003F5CC7" w:rsidP="00133F67">
      <w:pPr>
        <w:spacing w:line="240" w:lineRule="auto"/>
      </w:pPr>
      <w:r>
        <w:separator/>
      </w:r>
    </w:p>
  </w:endnote>
  <w:endnote w:type="continuationSeparator" w:id="0">
    <w:p w14:paraId="7B6F24D0" w14:textId="77777777" w:rsidR="003F5CC7" w:rsidRDefault="003F5CC7" w:rsidP="0013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5EF66" w14:textId="77777777" w:rsidR="003F5CC7" w:rsidRDefault="003F5CC7" w:rsidP="00133F67">
      <w:pPr>
        <w:spacing w:line="240" w:lineRule="auto"/>
      </w:pPr>
      <w:r>
        <w:separator/>
      </w:r>
    </w:p>
  </w:footnote>
  <w:footnote w:type="continuationSeparator" w:id="0">
    <w:p w14:paraId="403E8060" w14:textId="77777777" w:rsidR="003F5CC7" w:rsidRDefault="003F5CC7" w:rsidP="00133F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3EC5D" w14:textId="77777777" w:rsidR="00133F67" w:rsidRPr="00A33244" w:rsidRDefault="00133F6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D6F8614" wp14:editId="0A775C0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DEFA3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9ABE408" w14:textId="77777777" w:rsidR="00133F67" w:rsidRDefault="00133F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A44A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D653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B46"/>
    <w:rsid w:val="00133F67"/>
    <w:rsid w:val="003F5CC7"/>
    <w:rsid w:val="008B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AB42F4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F6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3F6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3F6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3F6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33F6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33F6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33F6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33F6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6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6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F6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3F6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3F6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F6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6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33F6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F6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33F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F67"/>
    <w:rPr>
      <w:rFonts w:ascii="Times New Roman" w:hAnsi="Times New Roman"/>
      <w:szCs w:val="22"/>
    </w:rPr>
  </w:style>
  <w:style w:type="character" w:styleId="Emphasis">
    <w:name w:val="Emphasis"/>
    <w:rsid w:val="00133F6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33F6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33F6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33F6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33F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2026-01-29T03:20:00Z</dcterms:created>
  <dcterms:modified xsi:type="dcterms:W3CDTF">2026-01-29T03:20:00Z</dcterms:modified>
</cp:coreProperties>
</file>