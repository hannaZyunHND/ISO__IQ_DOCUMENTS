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1FFF6" w14:textId="77777777" w:rsidR="00D42F63" w:rsidRDefault="007E2404" w:rsidP="00134B00">
      <w:pPr>
        <w:pStyle w:val="Title"/>
      </w:pPr>
      <w:bookmarkStart w:id="0" w:name="sop-07.3-bảo-trì-hệ-thống-nước"/>
      <w:r>
        <w:t>SOP-07.3: B</w:t>
      </w:r>
      <w:r>
        <w:t>Ả</w:t>
      </w:r>
      <w:r>
        <w:t>O TRÌ H</w:t>
      </w:r>
      <w:r>
        <w:t>Ệ</w:t>
      </w:r>
      <w:r>
        <w:t xml:space="preserve"> TH</w:t>
      </w:r>
      <w:r>
        <w:t>Ố</w:t>
      </w:r>
      <w:r>
        <w:t>NG NƯ</w:t>
      </w:r>
      <w:r>
        <w:t>Ớ</w:t>
      </w:r>
      <w:r>
        <w:t>C</w:t>
      </w:r>
    </w:p>
    <w:p w14:paraId="69F5327E" w14:textId="77777777" w:rsidR="00D42F63" w:rsidRDefault="007E2404">
      <w:pPr>
        <w:pStyle w:val="Heading2"/>
      </w:pPr>
      <w:bookmarkStart w:id="1" w:name="thông-tin"/>
      <w:r>
        <w:t>1. 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2313"/>
      </w:tblGrid>
      <w:tr w:rsidR="00D42F63" w14:paraId="18225B3F" w14:textId="77777777" w:rsidTr="00450819">
        <w:tc>
          <w:tcPr>
            <w:tcW w:w="0" w:type="auto"/>
          </w:tcPr>
          <w:p w14:paraId="7E9EF977" w14:textId="77777777" w:rsidR="00D42F63" w:rsidRDefault="007E2404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33D54770" w14:textId="77777777" w:rsidR="00D42F63" w:rsidRDefault="007E240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42F63" w14:paraId="29F365D7" w14:textId="77777777" w:rsidTr="00450819">
        <w:tc>
          <w:tcPr>
            <w:tcW w:w="0" w:type="auto"/>
          </w:tcPr>
          <w:p w14:paraId="79134544" w14:textId="77777777" w:rsidR="00D42F63" w:rsidRDefault="007E2404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7355498C" w14:textId="77777777" w:rsidR="00D42F63" w:rsidRDefault="007E2404">
            <w:pPr>
              <w:pStyle w:val="Compact"/>
            </w:pPr>
            <w:r>
              <w:t>SOP-07.3</w:t>
            </w:r>
          </w:p>
        </w:tc>
      </w:tr>
      <w:tr w:rsidR="00D42F63" w14:paraId="1D1BFED6" w14:textId="77777777" w:rsidTr="00450819">
        <w:tc>
          <w:tcPr>
            <w:tcW w:w="0" w:type="auto"/>
          </w:tcPr>
          <w:p w14:paraId="7996A4D2" w14:textId="77777777" w:rsidR="00D42F63" w:rsidRDefault="007E2404">
            <w:pPr>
              <w:pStyle w:val="Compact"/>
            </w:pPr>
            <w:r>
              <w:t>Tên</w:t>
            </w:r>
          </w:p>
        </w:tc>
        <w:tc>
          <w:tcPr>
            <w:tcW w:w="0" w:type="auto"/>
          </w:tcPr>
          <w:p w14:paraId="233E0394" w14:textId="77777777" w:rsidR="00D42F63" w:rsidRDefault="007E2404">
            <w:pPr>
              <w:pStyle w:val="Compact"/>
            </w:pPr>
            <w:r>
              <w:t>B</w:t>
            </w:r>
            <w:r>
              <w:t>ả</w:t>
            </w:r>
            <w:r>
              <w:t>o trì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nư</w:t>
            </w:r>
            <w:r>
              <w:t>ớ</w:t>
            </w:r>
            <w:r>
              <w:t>c</w:t>
            </w:r>
          </w:p>
        </w:tc>
      </w:tr>
      <w:tr w:rsidR="00D42F63" w14:paraId="66FF16A7" w14:textId="77777777" w:rsidTr="00450819">
        <w:tc>
          <w:tcPr>
            <w:tcW w:w="0" w:type="auto"/>
          </w:tcPr>
          <w:p w14:paraId="560C28D0" w14:textId="77777777" w:rsidR="00D42F63" w:rsidRDefault="007E2404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2B86A1EF" w14:textId="77777777" w:rsidR="00D42F63" w:rsidRDefault="007E2404">
            <w:pPr>
              <w:pStyle w:val="Compact"/>
            </w:pPr>
            <w:r>
              <w:t>Hàng quý</w:t>
            </w:r>
          </w:p>
        </w:tc>
      </w:tr>
    </w:tbl>
    <w:p w14:paraId="6314F3C9" w14:textId="77777777" w:rsidR="00D42F63" w:rsidRDefault="007E2404">
      <w:pPr>
        <w:pStyle w:val="Heading2"/>
      </w:pPr>
      <w:bookmarkStart w:id="2" w:name="hệ-thống-nước"/>
      <w:bookmarkEnd w:id="1"/>
      <w:r>
        <w:t>2. H</w:t>
      </w:r>
      <w:r>
        <w:t>Ệ</w:t>
      </w:r>
      <w:r>
        <w:t xml:space="preserve"> TH</w:t>
      </w:r>
      <w:r>
        <w:t>Ố</w:t>
      </w:r>
      <w:r>
        <w:t>NG NƯ</w:t>
      </w:r>
      <w:r>
        <w:t>Ớ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0"/>
        <w:gridCol w:w="3276"/>
      </w:tblGrid>
      <w:tr w:rsidR="00D42F63" w14:paraId="393A1DBA" w14:textId="77777777" w:rsidTr="00450819">
        <w:tc>
          <w:tcPr>
            <w:tcW w:w="0" w:type="auto"/>
          </w:tcPr>
          <w:p w14:paraId="35D94E2C" w14:textId="77777777" w:rsidR="00D42F63" w:rsidRDefault="007E2404">
            <w:pPr>
              <w:pStyle w:val="Compact"/>
            </w:pPr>
            <w:r>
              <w:rPr>
                <w:b/>
                <w:bCs/>
              </w:rPr>
              <w:t>Thành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C98B3E4" w14:textId="77777777" w:rsidR="00D42F63" w:rsidRDefault="007E2404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</w:tr>
      <w:tr w:rsidR="00D42F63" w14:paraId="0A358ECF" w14:textId="77777777" w:rsidTr="00450819">
        <w:tc>
          <w:tcPr>
            <w:tcW w:w="0" w:type="auto"/>
          </w:tcPr>
          <w:p w14:paraId="059331A1" w14:textId="77777777" w:rsidR="00D42F63" w:rsidRDefault="007E2404">
            <w:pPr>
              <w:pStyle w:val="Compact"/>
            </w:pPr>
            <w:r>
              <w:t>B</w:t>
            </w:r>
            <w:r>
              <w:t>ồ</w:t>
            </w:r>
            <w:r>
              <w:t>n nư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7AE3A4C8" w14:textId="77777777" w:rsidR="00D42F63" w:rsidRDefault="007E2404">
            <w:pPr>
              <w:pStyle w:val="Compact"/>
            </w:pPr>
            <w:r>
              <w:t>V</w:t>
            </w:r>
            <w:r>
              <w:t>ệ</w:t>
            </w:r>
            <w:r>
              <w:t xml:space="preserve"> sinh 3 tháng/l</w:t>
            </w:r>
            <w:r>
              <w:t>ầ</w:t>
            </w:r>
            <w:r>
              <w:t>n, không rò r</w:t>
            </w:r>
            <w:r>
              <w:t>ỉ</w:t>
            </w:r>
          </w:p>
        </w:tc>
      </w:tr>
      <w:tr w:rsidR="00D42F63" w14:paraId="0C9F6B10" w14:textId="77777777" w:rsidTr="00450819">
        <w:tc>
          <w:tcPr>
            <w:tcW w:w="0" w:type="auto"/>
          </w:tcPr>
          <w:p w14:paraId="43B4624E" w14:textId="77777777" w:rsidR="00D42F63" w:rsidRDefault="007E2404">
            <w:pPr>
              <w:pStyle w:val="Compact"/>
            </w:pPr>
            <w:r>
              <w:t>Đư</w:t>
            </w:r>
            <w:r>
              <w:t>ờ</w:t>
            </w:r>
            <w:r>
              <w:t xml:space="preserve">ng </w:t>
            </w:r>
            <w:r>
              <w:t>ố</w:t>
            </w:r>
            <w:r>
              <w:t>ng</w:t>
            </w:r>
          </w:p>
        </w:tc>
        <w:tc>
          <w:tcPr>
            <w:tcW w:w="0" w:type="auto"/>
          </w:tcPr>
          <w:p w14:paraId="7A2C32A2" w14:textId="77777777" w:rsidR="00D42F63" w:rsidRDefault="007E2404">
            <w:pPr>
              <w:pStyle w:val="Compact"/>
            </w:pPr>
            <w:r>
              <w:t>Không rò, r</w:t>
            </w:r>
            <w:r>
              <w:t>ỉ</w:t>
            </w:r>
            <w:r>
              <w:t>, v</w:t>
            </w:r>
            <w:r>
              <w:t>ỡ</w:t>
            </w:r>
          </w:p>
        </w:tc>
      </w:tr>
      <w:tr w:rsidR="00D42F63" w14:paraId="6294BA8B" w14:textId="77777777" w:rsidTr="00450819">
        <w:tc>
          <w:tcPr>
            <w:tcW w:w="0" w:type="auto"/>
          </w:tcPr>
          <w:p w14:paraId="5ADB022D" w14:textId="77777777" w:rsidR="00D42F63" w:rsidRDefault="007E2404">
            <w:pPr>
              <w:pStyle w:val="Compact"/>
            </w:pPr>
            <w:r>
              <w:t>Vòi nư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1EEF6F7C" w14:textId="77777777" w:rsidR="00D42F63" w:rsidRDefault="007E2404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t</w:t>
            </w:r>
            <w:r>
              <w:t>ố</w:t>
            </w:r>
            <w:r>
              <w:t>t, không h</w:t>
            </w:r>
            <w:r>
              <w:t>ỏ</w:t>
            </w:r>
            <w:r>
              <w:t>ng</w:t>
            </w:r>
          </w:p>
        </w:tc>
      </w:tr>
      <w:tr w:rsidR="00D42F63" w14:paraId="2970A93D" w14:textId="77777777" w:rsidTr="00450819">
        <w:tc>
          <w:tcPr>
            <w:tcW w:w="0" w:type="auto"/>
          </w:tcPr>
          <w:p w14:paraId="7EC53FCF" w14:textId="77777777" w:rsidR="00D42F63" w:rsidRDefault="007E2404">
            <w:pPr>
              <w:pStyle w:val="Compact"/>
            </w:pPr>
            <w:r>
              <w:t>B</w:t>
            </w:r>
            <w:r>
              <w:t>ồ</w:t>
            </w:r>
            <w:r>
              <w:t>n c</w:t>
            </w:r>
            <w:r>
              <w:t>ầ</w:t>
            </w:r>
            <w:r>
              <w:t>u, ti</w:t>
            </w:r>
            <w:r>
              <w:t>ể</w:t>
            </w:r>
            <w:r>
              <w:t>u</w:t>
            </w:r>
          </w:p>
        </w:tc>
        <w:tc>
          <w:tcPr>
            <w:tcW w:w="0" w:type="auto"/>
          </w:tcPr>
          <w:p w14:paraId="702DD5D1" w14:textId="77777777" w:rsidR="00D42F63" w:rsidRDefault="007E2404">
            <w:pPr>
              <w:pStyle w:val="Compact"/>
            </w:pPr>
            <w:r>
              <w:t>X</w:t>
            </w:r>
            <w:r>
              <w:t>ả</w:t>
            </w:r>
            <w:r>
              <w:t xml:space="preserve"> nư</w:t>
            </w:r>
            <w:r>
              <w:t>ớ</w:t>
            </w:r>
            <w:r>
              <w:t>c t</w:t>
            </w:r>
            <w:r>
              <w:t>ố</w:t>
            </w:r>
            <w:r>
              <w:t>t, không t</w:t>
            </w:r>
            <w:r>
              <w:t>ắ</w:t>
            </w:r>
            <w:r>
              <w:t>c</w:t>
            </w:r>
          </w:p>
        </w:tc>
      </w:tr>
      <w:tr w:rsidR="00D42F63" w14:paraId="1C72925F" w14:textId="77777777" w:rsidTr="00450819">
        <w:tc>
          <w:tcPr>
            <w:tcW w:w="0" w:type="auto"/>
          </w:tcPr>
          <w:p w14:paraId="62195BCE" w14:textId="77777777" w:rsidR="00D42F63" w:rsidRDefault="007E2404">
            <w:pPr>
              <w:pStyle w:val="Compact"/>
            </w:pPr>
            <w:r>
              <w:t>Máy bơm</w:t>
            </w:r>
          </w:p>
        </w:tc>
        <w:tc>
          <w:tcPr>
            <w:tcW w:w="0" w:type="auto"/>
          </w:tcPr>
          <w:p w14:paraId="01E3D517" w14:textId="77777777" w:rsidR="00D42F63" w:rsidRDefault="007E2404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êm, không rò nư</w:t>
            </w:r>
            <w:r>
              <w:t>ớ</w:t>
            </w:r>
            <w:r>
              <w:t>c</w:t>
            </w:r>
          </w:p>
        </w:tc>
      </w:tr>
      <w:tr w:rsidR="00D42F63" w14:paraId="7AA9FD6E" w14:textId="77777777" w:rsidTr="00450819">
        <w:tc>
          <w:tcPr>
            <w:tcW w:w="0" w:type="auto"/>
          </w:tcPr>
          <w:p w14:paraId="72661722" w14:textId="77777777" w:rsidR="00D42F63" w:rsidRDefault="007E2404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51927547" w14:textId="77777777" w:rsidR="00D42F63" w:rsidRDefault="007E2404">
            <w:pPr>
              <w:pStyle w:val="Compact"/>
            </w:pPr>
            <w:r>
              <w:t>Thay lõi theo đ</w:t>
            </w:r>
            <w:r>
              <w:t>ị</w:t>
            </w:r>
            <w:r>
              <w:t>nh k</w:t>
            </w:r>
            <w:r>
              <w:t>ỳ</w:t>
            </w:r>
          </w:p>
        </w:tc>
      </w:tr>
    </w:tbl>
    <w:p w14:paraId="666C6097" w14:textId="77777777" w:rsidR="00D42F63" w:rsidRDefault="007E2404">
      <w:pPr>
        <w:pStyle w:val="Heading2"/>
      </w:pPr>
      <w:bookmarkStart w:id="3" w:name="quy-trình-bảo-trì"/>
      <w:bookmarkEnd w:id="2"/>
      <w:r>
        <w:t>3. QUY TRÌNH B</w:t>
      </w:r>
      <w:r>
        <w:t>Ả</w:t>
      </w:r>
      <w:r>
        <w:t>O TRÌ</w:t>
      </w:r>
    </w:p>
    <w:p w14:paraId="66C275F7" w14:textId="77777777" w:rsidR="00D42F63" w:rsidRDefault="007E2404">
      <w:pPr>
        <w:pStyle w:val="Heading3"/>
      </w:pPr>
      <w:bookmarkStart w:id="4" w:name="vệ-sinh-bồn-nước-3-tháng"/>
      <w:r>
        <w:t>3.1. V</w:t>
      </w:r>
      <w:r>
        <w:t>ệ</w:t>
      </w:r>
      <w:r>
        <w:t xml:space="preserve"> sinh b</w:t>
      </w:r>
      <w:r>
        <w:t>ồ</w:t>
      </w:r>
      <w:r>
        <w:t>n nư</w:t>
      </w:r>
      <w:r>
        <w:t>ớ</w:t>
      </w:r>
      <w:r>
        <w:t>c (3 tháng)</w:t>
      </w:r>
    </w:p>
    <w:p w14:paraId="4D348143" w14:textId="77777777" w:rsidR="00D42F63" w:rsidRDefault="007E240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t xml:space="preserve"> - Thông báo c</w:t>
      </w:r>
      <w:r>
        <w:t>ắ</w:t>
      </w:r>
      <w:r>
        <w:t>t nư</w:t>
      </w:r>
      <w:r>
        <w:t>ớ</w:t>
      </w:r>
      <w:r>
        <w:t>c - X</w:t>
      </w:r>
      <w:r>
        <w:t>ả</w:t>
      </w:r>
      <w:r>
        <w:t xml:space="preserve"> c</w:t>
      </w:r>
      <w:r>
        <w:t>ạ</w:t>
      </w:r>
      <w:r>
        <w:t>n b</w:t>
      </w:r>
      <w:r>
        <w:t>ồ</w:t>
      </w:r>
      <w:r>
        <w:t>n - Chu</w:t>
      </w:r>
      <w:r>
        <w:t>ẩ</w:t>
      </w:r>
      <w:r>
        <w:t>n b</w:t>
      </w:r>
      <w:r>
        <w:t>ị</w:t>
      </w:r>
      <w:r>
        <w:t xml:space="preserve"> bàn</w:t>
      </w:r>
      <w:r>
        <w:t xml:space="preserve"> ch</w:t>
      </w:r>
      <w:r>
        <w:t>ả</w:t>
      </w:r>
      <w:r>
        <w:t>i, xà phòng, clo</w:t>
      </w:r>
    </w:p>
    <w:p w14:paraId="724FBCD5" w14:textId="77777777" w:rsidR="00D42F63" w:rsidRDefault="007E240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V</w:t>
      </w:r>
      <w:r>
        <w:rPr>
          <w:b/>
          <w:bCs/>
        </w:rPr>
        <w:t>ệ</w:t>
      </w:r>
      <w:r>
        <w:rPr>
          <w:b/>
          <w:bCs/>
        </w:rPr>
        <w:t xml:space="preserve"> sinh</w:t>
      </w:r>
      <w:r>
        <w:t xml:space="preserve"> - Chà r</w:t>
      </w:r>
      <w:r>
        <w:t>ử</w:t>
      </w:r>
      <w:r>
        <w:t>a thành b</w:t>
      </w:r>
      <w:r>
        <w:t>ồ</w:t>
      </w:r>
      <w:r>
        <w:t>n - Kh</w:t>
      </w:r>
      <w:r>
        <w:t>ử</w:t>
      </w:r>
      <w:r>
        <w:t xml:space="preserve"> trùng b</w:t>
      </w:r>
      <w:r>
        <w:t>ằ</w:t>
      </w:r>
      <w:r>
        <w:t>ng clo - X</w:t>
      </w:r>
      <w:r>
        <w:t>ả</w:t>
      </w:r>
      <w:r>
        <w:t xml:space="preserve"> s</w:t>
      </w:r>
      <w:r>
        <w:t>ạ</w:t>
      </w:r>
      <w:r>
        <w:t>ch - Đ</w:t>
      </w:r>
      <w:r>
        <w:t>ổ</w:t>
      </w:r>
      <w:r>
        <w:t xml:space="preserve"> nư</w:t>
      </w:r>
      <w:r>
        <w:t>ớ</w:t>
      </w:r>
      <w:r>
        <w:t>c m</w:t>
      </w:r>
      <w:r>
        <w:t>ớ</w:t>
      </w:r>
      <w:r>
        <w:t>i</w:t>
      </w:r>
    </w:p>
    <w:p w14:paraId="780C1AE1" w14:textId="77777777" w:rsidR="00D42F63" w:rsidRDefault="007E240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Ki</w:t>
      </w:r>
      <w:r>
        <w:rPr>
          <w:b/>
          <w:bCs/>
        </w:rPr>
        <w:t>ể</w:t>
      </w:r>
      <w:r>
        <w:rPr>
          <w:b/>
          <w:bCs/>
        </w:rPr>
        <w:t>m tra 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</w:t>
      </w:r>
      <w:r>
        <w:t xml:space="preserve"> - L</w:t>
      </w:r>
      <w:r>
        <w:t>ấ</w:t>
      </w:r>
      <w:r>
        <w:t>y m</w:t>
      </w:r>
      <w:r>
        <w:t>ẫ</w:t>
      </w:r>
      <w:r>
        <w:t>u nư</w:t>
      </w:r>
      <w:r>
        <w:t>ớ</w:t>
      </w:r>
      <w:r>
        <w:t>c - G</w:t>
      </w:r>
      <w:r>
        <w:t>ử</w:t>
      </w:r>
      <w:r>
        <w:t>i xét nghi</w:t>
      </w:r>
      <w:r>
        <w:t>ệ</w:t>
      </w:r>
      <w:r>
        <w:t>m (6 tháng/l</w:t>
      </w:r>
      <w:r>
        <w:t>ầ</w:t>
      </w:r>
      <w:r>
        <w:t>n) - Xác nh</w:t>
      </w:r>
      <w:r>
        <w:t>ậ</w:t>
      </w:r>
      <w:r>
        <w:t>n đ</w:t>
      </w:r>
      <w:r>
        <w:t>ạ</w:t>
      </w:r>
      <w:r>
        <w:t>t QCVN 01:2009</w:t>
      </w:r>
    </w:p>
    <w:p w14:paraId="03703256" w14:textId="77777777" w:rsidR="00D42F63" w:rsidRDefault="007E2404">
      <w:pPr>
        <w:pStyle w:val="Heading3"/>
      </w:pPr>
      <w:bookmarkStart w:id="5" w:name="bảo-trì-đường-ống"/>
      <w:bookmarkEnd w:id="4"/>
      <w:r>
        <w:t>3.2. B</w:t>
      </w:r>
      <w:r>
        <w:t>ả</w:t>
      </w:r>
      <w:r>
        <w:t>o trì đư</w:t>
      </w:r>
      <w:r>
        <w:t>ờ</w:t>
      </w:r>
      <w:r>
        <w:t xml:space="preserve">ng </w:t>
      </w:r>
      <w:r>
        <w:t>ố</w:t>
      </w:r>
      <w:r>
        <w:t>ng</w:t>
      </w:r>
    </w:p>
    <w:p w14:paraId="0247C5D1" w14:textId="77777777" w:rsidR="00D42F63" w:rsidRDefault="007E2404">
      <w:pPr>
        <w:pStyle w:val="Compact"/>
        <w:numPr>
          <w:ilvl w:val="0"/>
          <w:numId w:val="2"/>
        </w:numPr>
      </w:pPr>
      <w:r>
        <w:t>Ki</w:t>
      </w:r>
      <w:r>
        <w:t>ể</w:t>
      </w:r>
      <w:r>
        <w:t>m tra rò r</w:t>
      </w:r>
      <w:r>
        <w:t>ỉ</w:t>
      </w:r>
    </w:p>
    <w:p w14:paraId="167C9BB9" w14:textId="77777777" w:rsidR="00D42F63" w:rsidRDefault="007E2404">
      <w:pPr>
        <w:pStyle w:val="Compact"/>
        <w:numPr>
          <w:ilvl w:val="0"/>
          <w:numId w:val="2"/>
        </w:numPr>
      </w:pPr>
      <w:r>
        <w:t xml:space="preserve">Thay </w:t>
      </w:r>
      <w:r>
        <w:t>ố</w:t>
      </w:r>
      <w:r>
        <w:t>ng g</w:t>
      </w:r>
      <w:r>
        <w:t>ỉ</w:t>
      </w:r>
      <w:r>
        <w:t>, v</w:t>
      </w:r>
      <w:r>
        <w:t>ỡ</w:t>
      </w:r>
    </w:p>
    <w:p w14:paraId="456ED5E9" w14:textId="77777777" w:rsidR="00D42F63" w:rsidRDefault="007E2404">
      <w:pPr>
        <w:pStyle w:val="Compact"/>
        <w:numPr>
          <w:ilvl w:val="0"/>
          <w:numId w:val="2"/>
        </w:numPr>
      </w:pPr>
      <w:r>
        <w:lastRenderedPageBreak/>
        <w:t>Thông t</w:t>
      </w:r>
      <w:r>
        <w:t>ắ</w:t>
      </w:r>
      <w:r>
        <w:t>c (n</w:t>
      </w:r>
      <w:r>
        <w:t>ế</w:t>
      </w:r>
      <w:r>
        <w:t>u có)</w:t>
      </w:r>
    </w:p>
    <w:p w14:paraId="481123FC" w14:textId="77777777" w:rsidR="00D42F63" w:rsidRDefault="007E2404">
      <w:pPr>
        <w:pStyle w:val="Compact"/>
        <w:numPr>
          <w:ilvl w:val="0"/>
          <w:numId w:val="2"/>
        </w:numPr>
      </w:pPr>
      <w:r>
        <w:t>Sơn ch</w:t>
      </w:r>
      <w:r>
        <w:t>ố</w:t>
      </w:r>
      <w:r>
        <w:t>ng r</w:t>
      </w:r>
      <w:r>
        <w:t>ỉ</w:t>
      </w:r>
    </w:p>
    <w:p w14:paraId="549E5A4E" w14:textId="77777777" w:rsidR="00D42F63" w:rsidRDefault="007E2404">
      <w:pPr>
        <w:pStyle w:val="Heading3"/>
      </w:pPr>
      <w:bookmarkStart w:id="6" w:name="bảo-trì-thiết-bị-vệ-sinh"/>
      <w:bookmarkEnd w:id="5"/>
      <w:r>
        <w:t>3.3. B</w:t>
      </w:r>
      <w:r>
        <w:t>ả</w:t>
      </w:r>
      <w:r>
        <w:t>o trì thi</w:t>
      </w:r>
      <w:r>
        <w:t>ế</w:t>
      </w:r>
      <w:r>
        <w:t>t b</w:t>
      </w:r>
      <w:r>
        <w:t>ị</w:t>
      </w:r>
      <w:r>
        <w:t xml:space="preserve"> v</w:t>
      </w:r>
      <w:r>
        <w:t>ệ</w:t>
      </w:r>
      <w:r>
        <w:t xml:space="preserve"> sinh</w:t>
      </w:r>
    </w:p>
    <w:p w14:paraId="59FB416B" w14:textId="77777777" w:rsidR="00D42F63" w:rsidRDefault="007E2404">
      <w:pPr>
        <w:pStyle w:val="Compact"/>
        <w:numPr>
          <w:ilvl w:val="0"/>
          <w:numId w:val="3"/>
        </w:numPr>
      </w:pPr>
      <w:r>
        <w:t>Thay vòi h</w:t>
      </w:r>
      <w:r>
        <w:t>ỏ</w:t>
      </w:r>
      <w:r>
        <w:t>ng</w:t>
      </w:r>
    </w:p>
    <w:p w14:paraId="170992F8" w14:textId="77777777" w:rsidR="00D42F63" w:rsidRDefault="007E2404">
      <w:pPr>
        <w:pStyle w:val="Compact"/>
        <w:numPr>
          <w:ilvl w:val="0"/>
          <w:numId w:val="3"/>
        </w:numPr>
      </w:pPr>
      <w:r>
        <w:t>S</w:t>
      </w:r>
      <w:r>
        <w:t>ử</w:t>
      </w:r>
      <w:r>
        <w:t>a b</w:t>
      </w:r>
      <w:r>
        <w:t>ồ</w:t>
      </w:r>
      <w:r>
        <w:t>n c</w:t>
      </w:r>
      <w:r>
        <w:t>ầ</w:t>
      </w:r>
      <w:r>
        <w:t>u rò nư</w:t>
      </w:r>
      <w:r>
        <w:t>ớ</w:t>
      </w:r>
      <w:r>
        <w:t>c</w:t>
      </w:r>
    </w:p>
    <w:p w14:paraId="6557F98D" w14:textId="77777777" w:rsidR="00D42F63" w:rsidRDefault="007E2404">
      <w:pPr>
        <w:pStyle w:val="Compact"/>
        <w:numPr>
          <w:ilvl w:val="0"/>
          <w:numId w:val="3"/>
        </w:numPr>
      </w:pPr>
      <w:r>
        <w:t>Thông c</w:t>
      </w:r>
      <w:r>
        <w:t>ố</w:t>
      </w:r>
      <w:r>
        <w:t>ng thoát nư</w:t>
      </w:r>
      <w:r>
        <w:t>ớ</w:t>
      </w:r>
      <w:r>
        <w:t>c</w:t>
      </w:r>
    </w:p>
    <w:p w14:paraId="7B0D7EAB" w14:textId="77777777" w:rsidR="00D42F63" w:rsidRDefault="007E2404">
      <w:pPr>
        <w:pStyle w:val="Compact"/>
        <w:numPr>
          <w:ilvl w:val="0"/>
          <w:numId w:val="3"/>
        </w:numPr>
      </w:pPr>
      <w:r>
        <w:t>Thay ph</w:t>
      </w:r>
      <w:r>
        <w:t>ụ</w:t>
      </w:r>
      <w:r>
        <w:t xml:space="preserve"> ki</w:t>
      </w:r>
      <w:r>
        <w:t>ệ</w:t>
      </w:r>
      <w:r>
        <w:t>n (đ</w:t>
      </w:r>
      <w:r>
        <w:t>ệ</w:t>
      </w:r>
      <w:r>
        <w:t>m, van…)</w:t>
      </w:r>
    </w:p>
    <w:p w14:paraId="4FC16E44" w14:textId="77777777" w:rsidR="00D42F63" w:rsidRDefault="007E2404">
      <w:pPr>
        <w:pStyle w:val="Heading2"/>
      </w:pPr>
      <w:bookmarkStart w:id="7" w:name="tiêu-chuẩn-nước-sạch"/>
      <w:bookmarkEnd w:id="3"/>
      <w:bookmarkEnd w:id="6"/>
      <w:r>
        <w:t>4. TIÊU CHU</w:t>
      </w:r>
      <w:r>
        <w:t>Ẩ</w:t>
      </w:r>
      <w:r>
        <w:t>N NƯ</w:t>
      </w:r>
      <w:r>
        <w:t>Ớ</w:t>
      </w:r>
      <w:r>
        <w:t>C S</w:t>
      </w:r>
      <w:r>
        <w:t>Ạ</w:t>
      </w:r>
      <w:r>
        <w:t>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1543"/>
      </w:tblGrid>
      <w:tr w:rsidR="00D42F63" w14:paraId="032DB29C" w14:textId="77777777" w:rsidTr="00450819">
        <w:tc>
          <w:tcPr>
            <w:tcW w:w="0" w:type="auto"/>
          </w:tcPr>
          <w:p w14:paraId="4AB00231" w14:textId="77777777" w:rsidR="00D42F63" w:rsidRDefault="007E2404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5D50E352" w14:textId="77777777" w:rsidR="00D42F63" w:rsidRDefault="007E2404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</w:tr>
      <w:tr w:rsidR="00D42F63" w14:paraId="24F660A0" w14:textId="77777777" w:rsidTr="00450819">
        <w:tc>
          <w:tcPr>
            <w:tcW w:w="0" w:type="auto"/>
          </w:tcPr>
          <w:p w14:paraId="0B29BAC8" w14:textId="77777777" w:rsidR="00D42F63" w:rsidRDefault="007E2404">
            <w:pPr>
              <w:pStyle w:val="Compact"/>
            </w:pPr>
            <w:r>
              <w:t>pH</w:t>
            </w:r>
          </w:p>
        </w:tc>
        <w:tc>
          <w:tcPr>
            <w:tcW w:w="0" w:type="auto"/>
          </w:tcPr>
          <w:p w14:paraId="5AEF2F4C" w14:textId="77777777" w:rsidR="00D42F63" w:rsidRDefault="007E2404">
            <w:pPr>
              <w:pStyle w:val="Compact"/>
            </w:pPr>
            <w:r>
              <w:t>6.5 - 8.5</w:t>
            </w:r>
          </w:p>
        </w:tc>
      </w:tr>
      <w:tr w:rsidR="00D42F63" w14:paraId="7F3F5FE8" w14:textId="77777777" w:rsidTr="00450819">
        <w:tc>
          <w:tcPr>
            <w:tcW w:w="0" w:type="auto"/>
          </w:tcPr>
          <w:p w14:paraId="1AE5A581" w14:textId="77777777" w:rsidR="00D42F63" w:rsidRDefault="007E2404">
            <w:pPr>
              <w:pStyle w:val="Compact"/>
            </w:pPr>
            <w:r>
              <w:t>Đ</w:t>
            </w:r>
            <w:r>
              <w:t>ộ</w:t>
            </w:r>
            <w:r>
              <w:t xml:space="preserve"> đ</w:t>
            </w:r>
            <w:r>
              <w:t>ụ</w:t>
            </w:r>
            <w:r>
              <w:t>c</w:t>
            </w:r>
          </w:p>
        </w:tc>
        <w:tc>
          <w:tcPr>
            <w:tcW w:w="0" w:type="auto"/>
          </w:tcPr>
          <w:p w14:paraId="770B155C" w14:textId="77777777" w:rsidR="00D42F63" w:rsidRDefault="007E2404">
            <w:pPr>
              <w:pStyle w:val="Compact"/>
            </w:pPr>
            <w:r>
              <w:t>≤ 2 NTU</w:t>
            </w:r>
          </w:p>
        </w:tc>
      </w:tr>
      <w:tr w:rsidR="00D42F63" w14:paraId="67F96399" w14:textId="77777777" w:rsidTr="00450819">
        <w:tc>
          <w:tcPr>
            <w:tcW w:w="0" w:type="auto"/>
          </w:tcPr>
          <w:p w14:paraId="3D4F404A" w14:textId="77777777" w:rsidR="00D42F63" w:rsidRDefault="007E2404">
            <w:pPr>
              <w:pStyle w:val="Compact"/>
            </w:pPr>
            <w:r>
              <w:t>Coliform</w:t>
            </w:r>
          </w:p>
        </w:tc>
        <w:tc>
          <w:tcPr>
            <w:tcW w:w="0" w:type="auto"/>
          </w:tcPr>
          <w:p w14:paraId="24623E36" w14:textId="77777777" w:rsidR="00D42F63" w:rsidRDefault="007E2404">
            <w:pPr>
              <w:pStyle w:val="Compact"/>
            </w:pPr>
            <w:r>
              <w:t>0 CFU/100ml</w:t>
            </w:r>
          </w:p>
        </w:tc>
      </w:tr>
      <w:tr w:rsidR="00D42F63" w14:paraId="4ACFF327" w14:textId="77777777" w:rsidTr="00450819">
        <w:tc>
          <w:tcPr>
            <w:tcW w:w="0" w:type="auto"/>
          </w:tcPr>
          <w:p w14:paraId="656ED772" w14:textId="77777777" w:rsidR="00D42F63" w:rsidRDefault="007E2404">
            <w:pPr>
              <w:pStyle w:val="Compact"/>
            </w:pPr>
            <w:r>
              <w:t>E.coli</w:t>
            </w:r>
          </w:p>
        </w:tc>
        <w:tc>
          <w:tcPr>
            <w:tcW w:w="0" w:type="auto"/>
          </w:tcPr>
          <w:p w14:paraId="684C1BB6" w14:textId="77777777" w:rsidR="00D42F63" w:rsidRDefault="007E2404">
            <w:pPr>
              <w:pStyle w:val="Compact"/>
            </w:pPr>
            <w:r>
              <w:t>0 CFU/100ml</w:t>
            </w:r>
          </w:p>
        </w:tc>
      </w:tr>
      <w:tr w:rsidR="00D42F63" w14:paraId="678CD9BD" w14:textId="77777777" w:rsidTr="00450819">
        <w:tc>
          <w:tcPr>
            <w:tcW w:w="0" w:type="auto"/>
          </w:tcPr>
          <w:p w14:paraId="26AFF76F" w14:textId="77777777" w:rsidR="00D42F63" w:rsidRDefault="007E2404">
            <w:pPr>
              <w:pStyle w:val="Compact"/>
            </w:pPr>
            <w:r>
              <w:t>Clo dư</w:t>
            </w:r>
          </w:p>
        </w:tc>
        <w:tc>
          <w:tcPr>
            <w:tcW w:w="0" w:type="auto"/>
          </w:tcPr>
          <w:p w14:paraId="47B4361D" w14:textId="77777777" w:rsidR="00D42F63" w:rsidRDefault="007E2404">
            <w:pPr>
              <w:pStyle w:val="Compact"/>
            </w:pPr>
            <w:r>
              <w:t>0.3 - 0.5 mg/l</w:t>
            </w:r>
          </w:p>
        </w:tc>
      </w:tr>
    </w:tbl>
    <w:p w14:paraId="218A1462" w14:textId="77777777" w:rsidR="00D42F63" w:rsidRDefault="007E2404">
      <w:pPr>
        <w:pStyle w:val="BodyText"/>
      </w:pPr>
      <w:r>
        <w:rPr>
          <w:b/>
          <w:bCs/>
        </w:rPr>
        <w:t>Xét nghi</w:t>
      </w:r>
      <w:r>
        <w:rPr>
          <w:b/>
          <w:bCs/>
        </w:rPr>
        <w:t>ệ</w:t>
      </w:r>
      <w:r>
        <w:rPr>
          <w:b/>
          <w:bCs/>
        </w:rPr>
        <w:t>m:</w:t>
      </w:r>
      <w:r>
        <w:t xml:space="preserve"> 6 tháng/l</w:t>
      </w:r>
      <w:r>
        <w:t>ầ</w:t>
      </w:r>
      <w:r>
        <w:t>n t</w:t>
      </w:r>
      <w:r>
        <w:t>ạ</w:t>
      </w:r>
      <w:r>
        <w:t>i phòng ki</w:t>
      </w:r>
      <w:r>
        <w:t>ể</w:t>
      </w:r>
      <w:r>
        <w:t>m nghi</w:t>
      </w:r>
      <w:r>
        <w:t>ệ</w:t>
      </w:r>
      <w:r>
        <w:t>m đư</w:t>
      </w:r>
      <w:r>
        <w:t>ợ</w:t>
      </w:r>
      <w:r>
        <w:t>c công nh</w:t>
      </w:r>
      <w:r>
        <w:t>ậ</w:t>
      </w:r>
      <w:r>
        <w:t>n</w:t>
      </w:r>
    </w:p>
    <w:p w14:paraId="493CBC95" w14:textId="77777777" w:rsidR="00D42F63" w:rsidRDefault="007E2404">
      <w:pPr>
        <w:pStyle w:val="Heading2"/>
      </w:pPr>
      <w:bookmarkStart w:id="8" w:name="xử-lý-sự-cố"/>
      <w:bookmarkEnd w:id="7"/>
      <w:r>
        <w:t>5.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4373"/>
      </w:tblGrid>
      <w:tr w:rsidR="00D42F63" w14:paraId="7EEE092E" w14:textId="77777777" w:rsidTr="00450819">
        <w:tc>
          <w:tcPr>
            <w:tcW w:w="0" w:type="auto"/>
          </w:tcPr>
          <w:p w14:paraId="3A1B76D2" w14:textId="77777777" w:rsidR="00D42F63" w:rsidRDefault="007E240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4AAA3632" w14:textId="77777777" w:rsidR="00D42F63" w:rsidRDefault="007E2404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D42F63" w14:paraId="542CC545" w14:textId="77777777" w:rsidTr="00450819">
        <w:tc>
          <w:tcPr>
            <w:tcW w:w="0" w:type="auto"/>
          </w:tcPr>
          <w:p w14:paraId="0CE334EE" w14:textId="77777777" w:rsidR="00D42F63" w:rsidRDefault="007E2404">
            <w:pPr>
              <w:pStyle w:val="Compact"/>
            </w:pPr>
            <w:r>
              <w:t>V</w:t>
            </w:r>
            <w:r>
              <w:t>ỡ</w:t>
            </w:r>
            <w:r>
              <w:t xml:space="preserve"> </w:t>
            </w:r>
            <w:r>
              <w:t>ố</w:t>
            </w:r>
            <w:r>
              <w:t>ng nư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037254D3" w14:textId="77777777" w:rsidR="00D42F63" w:rsidRDefault="007E2404">
            <w:pPr>
              <w:pStyle w:val="Compact"/>
            </w:pPr>
            <w:r>
              <w:t>C</w:t>
            </w:r>
            <w:r>
              <w:t>ắ</w:t>
            </w:r>
            <w:r>
              <w:t>t nư</w:t>
            </w:r>
            <w:r>
              <w:t>ớ</w:t>
            </w:r>
            <w:r>
              <w:t>c, s</w:t>
            </w:r>
            <w:r>
              <w:t>ử</w:t>
            </w:r>
            <w:r>
              <w:t>a ngay</w:t>
            </w:r>
          </w:p>
        </w:tc>
      </w:tr>
      <w:tr w:rsidR="00D42F63" w14:paraId="2577B4A0" w14:textId="77777777" w:rsidTr="00450819">
        <w:tc>
          <w:tcPr>
            <w:tcW w:w="0" w:type="auto"/>
          </w:tcPr>
          <w:p w14:paraId="5498BEC2" w14:textId="77777777" w:rsidR="00D42F63" w:rsidRDefault="007E2404">
            <w:pPr>
              <w:pStyle w:val="Compact"/>
            </w:pPr>
            <w:r>
              <w:t>Nư</w:t>
            </w:r>
            <w:r>
              <w:t>ớ</w:t>
            </w:r>
            <w:r>
              <w:t>c b</w:t>
            </w:r>
            <w:r>
              <w:t>ẩ</w:t>
            </w:r>
            <w:r>
              <w:t>n</w:t>
            </w:r>
          </w:p>
        </w:tc>
        <w:tc>
          <w:tcPr>
            <w:tcW w:w="0" w:type="auto"/>
          </w:tcPr>
          <w:p w14:paraId="02DAF864" w14:textId="77777777" w:rsidR="00D42F63" w:rsidRDefault="007E2404">
            <w:pPr>
              <w:pStyle w:val="Compact"/>
            </w:pPr>
            <w:r>
              <w:t>D</w:t>
            </w:r>
            <w:r>
              <w:t>ừ</w:t>
            </w:r>
            <w:r>
              <w:t>ng dùng, v</w:t>
            </w:r>
            <w:r>
              <w:t>ệ</w:t>
            </w:r>
            <w:r>
              <w:t xml:space="preserve"> sinh b</w:t>
            </w:r>
            <w:r>
              <w:t>ồ</w:t>
            </w:r>
            <w:r>
              <w:t>n, xét nghi</w:t>
            </w:r>
            <w:r>
              <w:t>ệ</w:t>
            </w:r>
            <w:r>
              <w:t>m</w:t>
            </w:r>
          </w:p>
        </w:tc>
      </w:tr>
      <w:tr w:rsidR="00D42F63" w14:paraId="33895703" w14:textId="77777777" w:rsidTr="00450819">
        <w:tc>
          <w:tcPr>
            <w:tcW w:w="0" w:type="auto"/>
          </w:tcPr>
          <w:p w14:paraId="7C591C9D" w14:textId="77777777" w:rsidR="00D42F63" w:rsidRDefault="007E2404">
            <w:pPr>
              <w:pStyle w:val="Compact"/>
            </w:pPr>
            <w:r>
              <w:t>T</w:t>
            </w:r>
            <w:r>
              <w:t>ắ</w:t>
            </w:r>
            <w:r>
              <w:t>c c</w:t>
            </w:r>
            <w:r>
              <w:t>ố</w:t>
            </w:r>
            <w:r>
              <w:t>ng</w:t>
            </w:r>
          </w:p>
        </w:tc>
        <w:tc>
          <w:tcPr>
            <w:tcW w:w="0" w:type="auto"/>
          </w:tcPr>
          <w:p w14:paraId="01ABB69D" w14:textId="77777777" w:rsidR="00D42F63" w:rsidRDefault="007E2404">
            <w:pPr>
              <w:pStyle w:val="Compact"/>
            </w:pPr>
            <w:r>
              <w:t>Thông t</w:t>
            </w:r>
            <w:r>
              <w:t>ắ</w:t>
            </w:r>
            <w:r>
              <w:t>c b</w:t>
            </w:r>
            <w:r>
              <w:t>ằ</w:t>
            </w:r>
            <w:r>
              <w:t>ng máy chuyên d</w:t>
            </w:r>
            <w:r>
              <w:t>ụ</w:t>
            </w:r>
            <w:r>
              <w:t>ng</w:t>
            </w:r>
          </w:p>
        </w:tc>
      </w:tr>
      <w:tr w:rsidR="00D42F63" w14:paraId="7E778266" w14:textId="77777777" w:rsidTr="00450819">
        <w:tc>
          <w:tcPr>
            <w:tcW w:w="0" w:type="auto"/>
          </w:tcPr>
          <w:p w14:paraId="36DBEDDA" w14:textId="77777777" w:rsidR="00D42F63" w:rsidRDefault="007E2404">
            <w:pPr>
              <w:pStyle w:val="Compact"/>
            </w:pPr>
            <w:r>
              <w:t>H</w:t>
            </w:r>
            <w:r>
              <w:t>ế</w:t>
            </w:r>
            <w:r>
              <w:t>t nư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2E4093EC" w14:textId="77777777" w:rsidR="00D42F63" w:rsidRDefault="007E2404">
            <w:pPr>
              <w:pStyle w:val="Compact"/>
            </w:pPr>
            <w:r>
              <w:t>Liên h</w:t>
            </w:r>
            <w:r>
              <w:t>ệ</w:t>
            </w:r>
            <w:r>
              <w:t xml:space="preserve"> công ty nư</w:t>
            </w:r>
            <w:r>
              <w:t>ớ</w:t>
            </w:r>
            <w:r>
              <w:t>c, dùng nư</w:t>
            </w:r>
            <w:r>
              <w:t>ớ</w:t>
            </w:r>
            <w:r>
              <w:t>c d</w:t>
            </w:r>
            <w:r>
              <w:t>ự</w:t>
            </w:r>
            <w:r>
              <w:t xml:space="preserve"> phòng</w:t>
            </w:r>
          </w:p>
        </w:tc>
      </w:tr>
    </w:tbl>
    <w:p w14:paraId="49D26FB3" w14:textId="77777777" w:rsidR="00D42F63" w:rsidRDefault="007E2404">
      <w:pPr>
        <w:pStyle w:val="Heading2"/>
      </w:pPr>
      <w:bookmarkStart w:id="9" w:name="lưu-đồ"/>
      <w:bookmarkEnd w:id="8"/>
      <w:r>
        <w:t>6. LƯU Đ</w:t>
      </w:r>
      <w:r>
        <w:t>Ồ</w:t>
      </w:r>
    </w:p>
    <w:p w14:paraId="793A0A90" w14:textId="77777777" w:rsidR="002F1BD2" w:rsidRDefault="002F1BD2" w:rsidP="002F1BD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quý</w:t>
      </w:r>
      <w:proofErr w:type="spellEnd"/>
    </w:p>
    <w:p w14:paraId="42B440EE" w14:textId="77777777" w:rsidR="002F1BD2" w:rsidRDefault="002F1BD2" w:rsidP="002F1BD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182BC5CD" w14:textId="77777777" w:rsidR="002F1BD2" w:rsidRDefault="002F1BD2" w:rsidP="002F1BD2">
      <w:pPr>
        <w:pStyle w:val="NormalWeb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Xả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bồn</w:t>
      </w:r>
      <w:proofErr w:type="spellEnd"/>
    </w:p>
    <w:p w14:paraId="62500D0E" w14:textId="77777777" w:rsidR="002F1BD2" w:rsidRDefault="002F1BD2" w:rsidP="002F1BD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trùng</w:t>
      </w:r>
      <w:proofErr w:type="spellEnd"/>
    </w:p>
    <w:p w14:paraId="3411CC25" w14:textId="77777777" w:rsidR="002F1BD2" w:rsidRDefault="002F1BD2" w:rsidP="002F1BD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29D17D29" w14:textId="77777777" w:rsidR="002F1BD2" w:rsidRDefault="002F1BD2" w:rsidP="002F1BD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ống</w:t>
      </w:r>
      <w:proofErr w:type="spellEnd"/>
    </w:p>
    <w:p w14:paraId="64BB5FF0" w14:textId="77777777" w:rsidR="002F1BD2" w:rsidRDefault="002F1BD2" w:rsidP="002F1BD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>?</w:t>
      </w:r>
    </w:p>
    <w:p w14:paraId="035C766C" w14:textId="77777777" w:rsidR="002F1BD2" w:rsidRDefault="002F1BD2" w:rsidP="002F1BD2">
      <w:pPr>
        <w:pStyle w:val="NormalWeb"/>
        <w:numPr>
          <w:ilvl w:val="0"/>
          <w:numId w:val="4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</w:p>
    <w:p w14:paraId="0D37C6DC" w14:textId="77777777" w:rsidR="002F1BD2" w:rsidRDefault="002F1BD2" w:rsidP="002F1BD2">
      <w:pPr>
        <w:pStyle w:val="NormalWeb"/>
        <w:numPr>
          <w:ilvl w:val="0"/>
          <w:numId w:val="4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2FD48D30" w14:textId="77777777" w:rsidR="002F1BD2" w:rsidRDefault="002F1BD2" w:rsidP="002F1BD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hỏng</w:t>
      </w:r>
      <w:proofErr w:type="spellEnd"/>
    </w:p>
    <w:p w14:paraId="083924CF" w14:textId="77777777" w:rsidR="002F1BD2" w:rsidRDefault="002F1BD2" w:rsidP="002F1BD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)</w:t>
      </w:r>
    </w:p>
    <w:p w14:paraId="1345DFC9" w14:textId="77777777" w:rsidR="002F1BD2" w:rsidRDefault="002F1BD2" w:rsidP="002F1BD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6 </w:t>
      </w:r>
      <w:proofErr w:type="spellStart"/>
      <w:r>
        <w:t>tháng</w:t>
      </w:r>
      <w:proofErr w:type="spellEnd"/>
      <w:r>
        <w:t>/</w:t>
      </w:r>
      <w:proofErr w:type="spellStart"/>
      <w:r>
        <w:t>lần</w:t>
      </w:r>
      <w:proofErr w:type="spellEnd"/>
      <w:r>
        <w:t>?</w:t>
      </w:r>
    </w:p>
    <w:p w14:paraId="7AA6D98A" w14:textId="77777777" w:rsidR="002F1BD2" w:rsidRDefault="002F1BD2" w:rsidP="002F1BD2">
      <w:pPr>
        <w:pStyle w:val="NormalWeb"/>
        <w:numPr>
          <w:ilvl w:val="0"/>
          <w:numId w:val="5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→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6DF473D3" w14:textId="77777777" w:rsidR="002F1BD2" w:rsidRDefault="002F1BD2" w:rsidP="002F1BD2">
      <w:pPr>
        <w:pStyle w:val="NormalWeb"/>
        <w:numPr>
          <w:ilvl w:val="1"/>
          <w:numId w:val="5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→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</w:t>
      </w:r>
    </w:p>
    <w:p w14:paraId="560C46AF" w14:textId="77777777" w:rsidR="002F1BD2" w:rsidRDefault="002F1BD2" w:rsidP="002F1BD2">
      <w:pPr>
        <w:pStyle w:val="NormalWeb"/>
        <w:numPr>
          <w:ilvl w:val="1"/>
          <w:numId w:val="5"/>
        </w:numPr>
      </w:pPr>
      <w:proofErr w:type="spellStart"/>
      <w:r>
        <w:t>Đạt</w:t>
      </w:r>
      <w:proofErr w:type="spellEnd"/>
      <w:r>
        <w:t xml:space="preserve"> →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30008A1B" w14:textId="77777777" w:rsidR="002F1BD2" w:rsidRDefault="002F1BD2" w:rsidP="002F1BD2">
      <w:pPr>
        <w:pStyle w:val="NormalWeb"/>
        <w:numPr>
          <w:ilvl w:val="0"/>
          <w:numId w:val="5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1FBF022E" w14:textId="77777777" w:rsidR="002F1BD2" w:rsidRDefault="002F1BD2" w:rsidP="002F1BD2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017F1FFA" w14:textId="77777777" w:rsidR="00D42F63" w:rsidRDefault="007E2404">
      <w:r>
        <w:pict w14:anchorId="7A5FF7EF">
          <v:rect id="_x0000_i1025" style="width:0;height:1.5pt" o:hralign="center" o:hrstd="t" o:hr="t"/>
        </w:pict>
      </w:r>
    </w:p>
    <w:p w14:paraId="04FA6AC1" w14:textId="77777777" w:rsidR="00D42F63" w:rsidRDefault="007E2404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3"/>
        <w:gridCol w:w="2427"/>
        <w:gridCol w:w="1387"/>
      </w:tblGrid>
      <w:tr w:rsidR="00D42F63" w14:paraId="1938C8CB" w14:textId="77777777" w:rsidTr="00450819">
        <w:tc>
          <w:tcPr>
            <w:tcW w:w="0" w:type="auto"/>
          </w:tcPr>
          <w:p w14:paraId="15DE12AF" w14:textId="77777777" w:rsidR="00D42F63" w:rsidRDefault="007E2404">
            <w:pPr>
              <w:pStyle w:val="Compact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037F74C4" w14:textId="77777777" w:rsidR="00D42F63" w:rsidRDefault="007E2404">
            <w:pPr>
              <w:pStyle w:val="Compact"/>
            </w:pPr>
            <w:r>
              <w:t>Trư</w:t>
            </w:r>
            <w:r>
              <w:t>ở</w:t>
            </w:r>
            <w:r>
              <w:t>ng phòng An toàn</w:t>
            </w:r>
          </w:p>
        </w:tc>
        <w:tc>
          <w:tcPr>
            <w:tcW w:w="0" w:type="auto"/>
          </w:tcPr>
          <w:p w14:paraId="4BAF255A" w14:textId="77777777" w:rsidR="00D42F63" w:rsidRDefault="007E2404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D42F63" w14:paraId="6D708006" w14:textId="77777777" w:rsidTr="00450819">
        <w:tc>
          <w:tcPr>
            <w:tcW w:w="0" w:type="auto"/>
          </w:tcPr>
          <w:p w14:paraId="327BCA4C" w14:textId="77777777" w:rsidR="00D42F63" w:rsidRDefault="007E240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520C8213" w14:textId="77777777" w:rsidR="00D42F63" w:rsidRDefault="007E240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4E70325" w14:textId="77777777" w:rsidR="00D42F63" w:rsidRDefault="007E240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9"/>
    </w:tbl>
    <w:p w14:paraId="0FEC615D" w14:textId="77777777" w:rsidR="007E2404" w:rsidRDefault="007E2404"/>
    <w:sectPr w:rsidR="007E240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B702F" w14:textId="77777777" w:rsidR="007E2404" w:rsidRDefault="007E2404" w:rsidP="00450819">
      <w:pPr>
        <w:spacing w:line="240" w:lineRule="auto"/>
      </w:pPr>
      <w:r>
        <w:separator/>
      </w:r>
    </w:p>
  </w:endnote>
  <w:endnote w:type="continuationSeparator" w:id="0">
    <w:p w14:paraId="0E5B5D0E" w14:textId="77777777" w:rsidR="007E2404" w:rsidRDefault="007E2404" w:rsidP="004508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FB8A2" w14:textId="77777777" w:rsidR="007E2404" w:rsidRDefault="007E2404" w:rsidP="00450819">
      <w:pPr>
        <w:spacing w:line="240" w:lineRule="auto"/>
      </w:pPr>
      <w:r>
        <w:separator/>
      </w:r>
    </w:p>
  </w:footnote>
  <w:footnote w:type="continuationSeparator" w:id="0">
    <w:p w14:paraId="67E45206" w14:textId="77777777" w:rsidR="007E2404" w:rsidRDefault="007E2404" w:rsidP="004508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5D38E" w14:textId="49628B96" w:rsidR="00450819" w:rsidRPr="00450819" w:rsidRDefault="00450819" w:rsidP="00450819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C01A6B5" wp14:editId="2E157D69">
          <wp:simplePos x="0" y="0"/>
          <wp:positionH relativeFrom="column">
            <wp:posOffset>-391208</wp:posOffset>
          </wp:positionH>
          <wp:positionV relativeFrom="paragraph">
            <wp:posOffset>-288134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A16CC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0FC5D17" w14:textId="77777777" w:rsidR="00450819" w:rsidRDefault="004508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0BEB6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D657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7601233"/>
    <w:multiLevelType w:val="multilevel"/>
    <w:tmpl w:val="C31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55ABB"/>
    <w:multiLevelType w:val="multilevel"/>
    <w:tmpl w:val="EAE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2F63"/>
    <w:rsid w:val="00134B00"/>
    <w:rsid w:val="002F1BD2"/>
    <w:rsid w:val="00450819"/>
    <w:rsid w:val="007E2404"/>
    <w:rsid w:val="00D4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394CE13"/>
  <w15:docId w15:val="{9452DF54-32E9-4B8F-AEAE-2B8132E5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4B0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34B0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34B0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34B0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34B0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34B0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34B0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34B0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B0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B0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4B0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34B0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4B0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34B0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B0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134B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34B0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34B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B00"/>
    <w:rPr>
      <w:rFonts w:ascii="Times New Roman" w:hAnsi="Times New Roman"/>
      <w:szCs w:val="22"/>
    </w:rPr>
  </w:style>
  <w:style w:type="character" w:styleId="Emphasis">
    <w:name w:val="Emphasis"/>
    <w:rsid w:val="00134B0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34B0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34B0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34B0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5081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F1BD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2F1B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0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8</TotalTime>
  <Pages>3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2026-01-29T02:20:00Z</dcterms:created>
  <dcterms:modified xsi:type="dcterms:W3CDTF">2026-01-29T02:22:00Z</dcterms:modified>
</cp:coreProperties>
</file>