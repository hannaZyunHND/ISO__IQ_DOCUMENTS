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733A" w14:textId="77777777" w:rsidR="003E2395" w:rsidRDefault="009E38C1" w:rsidP="00B6197C">
      <w:pPr>
        <w:pStyle w:val="Title"/>
      </w:pPr>
      <w:bookmarkStart w:id="0" w:name="sop-07.2-bảo-trì-hệ-thống-điện"/>
      <w:r>
        <w:t>SOP-07.2: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</w:t>
      </w:r>
    </w:p>
    <w:p w14:paraId="47DC7174" w14:textId="77777777" w:rsidR="003E2395" w:rsidRDefault="009E38C1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4295"/>
      </w:tblGrid>
      <w:tr w:rsidR="003E2395" w14:paraId="3903C2AB" w14:textId="77777777" w:rsidTr="00F57203">
        <w:tc>
          <w:tcPr>
            <w:tcW w:w="0" w:type="auto"/>
          </w:tcPr>
          <w:p w14:paraId="6EF952DE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DED05C8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E2395" w14:paraId="4AF06352" w14:textId="77777777" w:rsidTr="00F57203">
        <w:tc>
          <w:tcPr>
            <w:tcW w:w="0" w:type="auto"/>
          </w:tcPr>
          <w:p w14:paraId="604FDB15" w14:textId="77777777" w:rsidR="003E2395" w:rsidRDefault="009E38C1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294A0F9" w14:textId="77777777" w:rsidR="003E2395" w:rsidRDefault="009E38C1">
            <w:pPr>
              <w:pStyle w:val="Compact"/>
            </w:pPr>
            <w:r>
              <w:t>SOP-07.2</w:t>
            </w:r>
          </w:p>
        </w:tc>
      </w:tr>
      <w:tr w:rsidR="003E2395" w14:paraId="0F651CB4" w14:textId="77777777" w:rsidTr="00F57203">
        <w:tc>
          <w:tcPr>
            <w:tcW w:w="0" w:type="auto"/>
          </w:tcPr>
          <w:p w14:paraId="031F2C2A" w14:textId="77777777" w:rsidR="003E2395" w:rsidRDefault="009E38C1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5DEE05E5" w14:textId="77777777" w:rsidR="003E2395" w:rsidRDefault="009E38C1">
            <w:pPr>
              <w:pStyle w:val="Compact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đi</w:t>
            </w:r>
            <w:r>
              <w:t>ệ</w:t>
            </w:r>
            <w:r>
              <w:t>n</w:t>
            </w:r>
          </w:p>
        </w:tc>
      </w:tr>
      <w:tr w:rsidR="003E2395" w14:paraId="7F0DFC98" w14:textId="77777777" w:rsidTr="00F57203">
        <w:tc>
          <w:tcPr>
            <w:tcW w:w="0" w:type="auto"/>
          </w:tcPr>
          <w:p w14:paraId="350AEF32" w14:textId="77777777" w:rsidR="003E2395" w:rsidRDefault="009E38C1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F8727C7" w14:textId="77777777" w:rsidR="003E2395" w:rsidRDefault="009E38C1">
            <w:pPr>
              <w:pStyle w:val="Compact"/>
            </w:pPr>
            <w:r>
              <w:t>Hàng quý (b</w:t>
            </w:r>
            <w:r>
              <w:t>ả</w:t>
            </w:r>
            <w:r>
              <w:t>o trì), Hàng năm (ki</w:t>
            </w:r>
            <w:r>
              <w:t>ể</w:t>
            </w:r>
            <w:r>
              <w:t>m đ</w:t>
            </w:r>
            <w:r>
              <w:t>ị</w:t>
            </w:r>
            <w:r>
              <w:t>nh)</w:t>
            </w:r>
          </w:p>
        </w:tc>
      </w:tr>
    </w:tbl>
    <w:p w14:paraId="56A0446F" w14:textId="77777777" w:rsidR="003E2395" w:rsidRDefault="009E38C1">
      <w:pPr>
        <w:pStyle w:val="Heading2"/>
      </w:pPr>
      <w:bookmarkStart w:id="2" w:name="hệ-thống-điện"/>
      <w:bookmarkEnd w:id="1"/>
      <w:r>
        <w:t>2. H</w:t>
      </w:r>
      <w:r>
        <w:t>Ệ</w:t>
      </w:r>
      <w:r>
        <w:t xml:space="preserve"> TH</w:t>
      </w:r>
      <w:r>
        <w:t>Ố</w:t>
      </w:r>
      <w:r>
        <w:t>NG 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663"/>
      </w:tblGrid>
      <w:tr w:rsidR="003E2395" w14:paraId="7526FE0B" w14:textId="77777777" w:rsidTr="00F57203">
        <w:tc>
          <w:tcPr>
            <w:tcW w:w="0" w:type="auto"/>
          </w:tcPr>
          <w:p w14:paraId="5D6E41D8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9E0EE68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3E2395" w14:paraId="6C8F11E1" w14:textId="77777777" w:rsidTr="00F57203">
        <w:tc>
          <w:tcPr>
            <w:tcW w:w="0" w:type="auto"/>
          </w:tcPr>
          <w:p w14:paraId="73ECEC45" w14:textId="77777777" w:rsidR="003E2395" w:rsidRDefault="009E38C1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t</w:t>
            </w:r>
            <w:r>
              <w:t>ổ</w:t>
            </w:r>
            <w:r>
              <w:t>ng</w:t>
            </w:r>
          </w:p>
        </w:tc>
        <w:tc>
          <w:tcPr>
            <w:tcW w:w="0" w:type="auto"/>
          </w:tcPr>
          <w:p w14:paraId="63311211" w14:textId="77777777" w:rsidR="003E2395" w:rsidRDefault="009E38C1">
            <w:pPr>
              <w:pStyle w:val="Compact"/>
            </w:pPr>
            <w:r>
              <w:t>Aptomat, c</w:t>
            </w:r>
            <w:r>
              <w:t>ầ</w:t>
            </w:r>
            <w:r>
              <w:t>u chì,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</w:tr>
      <w:tr w:rsidR="003E2395" w14:paraId="768A6711" w14:textId="77777777" w:rsidTr="00F57203">
        <w:tc>
          <w:tcPr>
            <w:tcW w:w="0" w:type="auto"/>
          </w:tcPr>
          <w:p w14:paraId="47ADE0AB" w14:textId="77777777" w:rsidR="003E2395" w:rsidRDefault="009E38C1">
            <w:pPr>
              <w:pStyle w:val="Compact"/>
            </w:pPr>
            <w:r>
              <w:t>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 phân ph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7490EABE" w14:textId="77777777" w:rsidR="003E2395" w:rsidRDefault="009E38C1">
            <w:pPr>
              <w:pStyle w:val="Compact"/>
            </w:pPr>
            <w:r>
              <w:t>T</w:t>
            </w:r>
            <w:r>
              <w:t>ừ</w:t>
            </w:r>
            <w:r>
              <w:t>ng t</w:t>
            </w:r>
            <w:r>
              <w:t>ầ</w:t>
            </w:r>
            <w:r>
              <w:t>ng, t</w:t>
            </w:r>
            <w:r>
              <w:t>ừ</w:t>
            </w:r>
            <w:r>
              <w:t>ng khu</w:t>
            </w:r>
          </w:p>
        </w:tc>
      </w:tr>
      <w:tr w:rsidR="003E2395" w14:paraId="055460D8" w14:textId="77777777" w:rsidTr="00F57203">
        <w:tc>
          <w:tcPr>
            <w:tcW w:w="0" w:type="auto"/>
          </w:tcPr>
          <w:p w14:paraId="36A0F4AE" w14:textId="77777777" w:rsidR="003E2395" w:rsidRDefault="009E38C1">
            <w:pPr>
              <w:pStyle w:val="Compact"/>
            </w:pPr>
            <w:r>
              <w:t>Dây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57D79AA4" w14:textId="77777777" w:rsidR="003E2395" w:rsidRDefault="009E38C1">
            <w:pPr>
              <w:pStyle w:val="Compact"/>
            </w:pPr>
            <w:r>
              <w:t>Rò r</w:t>
            </w:r>
            <w:r>
              <w:t>ỉ</w:t>
            </w:r>
            <w:r>
              <w:t>, h</w:t>
            </w:r>
            <w:r>
              <w:t>ở</w:t>
            </w:r>
            <w:r>
              <w:t>, cháy</w:t>
            </w:r>
          </w:p>
        </w:tc>
      </w:tr>
      <w:tr w:rsidR="003E2395" w14:paraId="4339A48B" w14:textId="77777777" w:rsidTr="00F57203">
        <w:tc>
          <w:tcPr>
            <w:tcW w:w="0" w:type="auto"/>
          </w:tcPr>
          <w:p w14:paraId="1113FB17" w14:textId="77777777" w:rsidR="003E2395" w:rsidRDefault="009E38C1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m, công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469452CF" w14:textId="77777777" w:rsidR="003E2395" w:rsidRDefault="009E38C1">
            <w:pPr>
              <w:pStyle w:val="Compact"/>
            </w:pPr>
            <w:r>
              <w:t>Nóng, ch</w:t>
            </w:r>
            <w:r>
              <w:t>ậ</w:t>
            </w:r>
            <w:r>
              <w:t>p, l</w:t>
            </w:r>
            <w:r>
              <w:t>ỏ</w:t>
            </w:r>
            <w:r>
              <w:t>ng</w:t>
            </w:r>
          </w:p>
        </w:tc>
      </w:tr>
      <w:tr w:rsidR="003E2395" w14:paraId="37B88CA1" w14:textId="77777777" w:rsidTr="00F57203">
        <w:tc>
          <w:tcPr>
            <w:tcW w:w="0" w:type="auto"/>
          </w:tcPr>
          <w:p w14:paraId="156A3E11" w14:textId="77777777" w:rsidR="003E2395" w:rsidRDefault="009E38C1">
            <w:pPr>
              <w:pStyle w:val="Compact"/>
            </w:pPr>
            <w:r>
              <w:t>Đèn chi</w:t>
            </w:r>
            <w:r>
              <w:t>ế</w:t>
            </w:r>
            <w:r>
              <w:t>u sáng</w:t>
            </w:r>
          </w:p>
        </w:tc>
        <w:tc>
          <w:tcPr>
            <w:tcW w:w="0" w:type="auto"/>
          </w:tcPr>
          <w:p w14:paraId="27DBD64A" w14:textId="77777777" w:rsidR="003E2395" w:rsidRDefault="009E38C1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ng, ti</w:t>
            </w:r>
            <w:r>
              <w:t>ế</w:t>
            </w:r>
            <w:r>
              <w:t>t ki</w:t>
            </w:r>
            <w:r>
              <w:t>ệ</w:t>
            </w:r>
            <w:r>
              <w:t>m đi</w:t>
            </w:r>
            <w:r>
              <w:t>ệ</w:t>
            </w:r>
            <w:r>
              <w:t>n</w:t>
            </w:r>
          </w:p>
        </w:tc>
      </w:tr>
      <w:tr w:rsidR="003E2395" w14:paraId="0721A0F5" w14:textId="77777777" w:rsidTr="00F57203">
        <w:tc>
          <w:tcPr>
            <w:tcW w:w="0" w:type="auto"/>
          </w:tcPr>
          <w:p w14:paraId="3DF7DBB9" w14:textId="77777777" w:rsidR="003E2395" w:rsidRDefault="009E38C1">
            <w:pPr>
              <w:pStyle w:val="Compact"/>
            </w:pPr>
            <w:r>
              <w:t>Đi</w:t>
            </w:r>
            <w:r>
              <w:t>ề</w:t>
            </w:r>
            <w:r>
              <w:t>u hòa</w:t>
            </w:r>
          </w:p>
        </w:tc>
        <w:tc>
          <w:tcPr>
            <w:tcW w:w="0" w:type="auto"/>
          </w:tcPr>
          <w:p w14:paraId="68B51CE0" w14:textId="77777777" w:rsidR="003E2395" w:rsidRDefault="009E38C1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ng, rò r</w:t>
            </w:r>
            <w:r>
              <w:t>ỉ</w:t>
            </w:r>
            <w:r>
              <w:t xml:space="preserve"> gas</w:t>
            </w:r>
          </w:p>
        </w:tc>
      </w:tr>
      <w:tr w:rsidR="003E2395" w14:paraId="1B0DE209" w14:textId="77777777" w:rsidTr="00F57203">
        <w:tc>
          <w:tcPr>
            <w:tcW w:w="0" w:type="auto"/>
          </w:tcPr>
          <w:p w14:paraId="302899D7" w14:textId="77777777" w:rsidR="003E2395" w:rsidRDefault="009E38C1">
            <w:pPr>
              <w:pStyle w:val="Compact"/>
            </w:pPr>
            <w:r>
              <w:t>Ti</w:t>
            </w:r>
            <w:r>
              <w:t>ế</w:t>
            </w:r>
            <w:r>
              <w:t>p đ</w:t>
            </w:r>
            <w:r>
              <w:t>ị</w:t>
            </w:r>
            <w:r>
              <w:t>a</w:t>
            </w:r>
          </w:p>
        </w:tc>
        <w:tc>
          <w:tcPr>
            <w:tcW w:w="0" w:type="auto"/>
          </w:tcPr>
          <w:p w14:paraId="20A2A7D9" w14:textId="77777777" w:rsidR="003E2395" w:rsidRDefault="009E38C1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</w:tr>
    </w:tbl>
    <w:p w14:paraId="7EA54191" w14:textId="77777777" w:rsidR="003E2395" w:rsidRDefault="009E38C1">
      <w:pPr>
        <w:pStyle w:val="Heading2"/>
      </w:pPr>
      <w:bookmarkStart w:id="3" w:name="quy-trình-bảo-trì"/>
      <w:bookmarkEnd w:id="2"/>
      <w:r>
        <w:t>3. QUY TRÌNH B</w:t>
      </w:r>
      <w:r>
        <w:t>Ả</w:t>
      </w:r>
      <w:r>
        <w:t>O TRÌ</w:t>
      </w:r>
    </w:p>
    <w:p w14:paraId="24D150C3" w14:textId="77777777" w:rsidR="003E2395" w:rsidRDefault="009E38C1">
      <w:pPr>
        <w:pStyle w:val="Heading3"/>
      </w:pPr>
      <w:bookmarkStart w:id="4" w:name="bảo-trì-hàng-quý"/>
      <w:r>
        <w:t>3.1. B</w:t>
      </w:r>
      <w:r>
        <w:t>ả</w:t>
      </w:r>
      <w:r>
        <w:t>o trì hàng quý</w:t>
      </w:r>
    </w:p>
    <w:p w14:paraId="0D1410B3" w14:textId="77777777" w:rsidR="003E2395" w:rsidRDefault="009E38C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Thông báo</w:t>
      </w:r>
      <w:r>
        <w:t xml:space="preserve"> - Thông báo c</w:t>
      </w:r>
      <w:r>
        <w:t>ắ</w:t>
      </w:r>
      <w:r>
        <w:t>t đi</w:t>
      </w:r>
      <w:r>
        <w:t>ệ</w:t>
      </w:r>
      <w:r>
        <w:t>n t</w:t>
      </w:r>
      <w:r>
        <w:t>ừ</w:t>
      </w:r>
      <w:r>
        <w:t>ng khu v</w:t>
      </w:r>
      <w:r>
        <w:t>ự</w:t>
      </w:r>
      <w:r>
        <w:t>c - L</w:t>
      </w:r>
      <w:r>
        <w:t>ị</w:t>
      </w:r>
      <w:r>
        <w:t>ch: Ch</w:t>
      </w:r>
      <w:r>
        <w:t>ủ</w:t>
      </w:r>
      <w:r>
        <w:t xml:space="preserve"> nh</w:t>
      </w:r>
      <w:r>
        <w:t>ậ</w:t>
      </w:r>
      <w:r>
        <w:t>t ho</w:t>
      </w:r>
      <w:r>
        <w:t>ặ</w:t>
      </w:r>
      <w:r>
        <w:t>c ngh</w:t>
      </w:r>
      <w:r>
        <w:t>ỉ</w:t>
      </w:r>
      <w:r>
        <w:t xml:space="preserve"> l</w:t>
      </w:r>
      <w:r>
        <w:t>ễ</w:t>
      </w:r>
    </w:p>
    <w:p w14:paraId="55D15DEC" w14:textId="77777777" w:rsidR="003E2395" w:rsidRDefault="009E38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Ki</w:t>
      </w:r>
      <w:r>
        <w:rPr>
          <w:b/>
          <w:bCs/>
        </w:rPr>
        <w:t>ể</w:t>
      </w:r>
      <w:r>
        <w:rPr>
          <w:b/>
          <w:bCs/>
        </w:rPr>
        <w:t>m tra và b</w:t>
      </w:r>
      <w:r>
        <w:rPr>
          <w:b/>
          <w:bCs/>
        </w:rPr>
        <w:t>ả</w:t>
      </w:r>
      <w:r>
        <w:rPr>
          <w:b/>
          <w:bCs/>
        </w:rPr>
        <w:t>o trì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2389"/>
      </w:tblGrid>
      <w:tr w:rsidR="003E2395" w14:paraId="2DAEB832" w14:textId="77777777" w:rsidTr="00F57203">
        <w:tc>
          <w:tcPr>
            <w:tcW w:w="0" w:type="auto"/>
          </w:tcPr>
          <w:p w14:paraId="5C0CF7BB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Công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888A855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E2395" w14:paraId="67DF0406" w14:textId="77777777" w:rsidTr="00F57203">
        <w:tc>
          <w:tcPr>
            <w:tcW w:w="0" w:type="auto"/>
          </w:tcPr>
          <w:p w14:paraId="22DD1E9F" w14:textId="77777777" w:rsidR="003E2395" w:rsidRDefault="009E38C1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t</w:t>
            </w:r>
            <w:r>
              <w:t>ủ</w:t>
            </w:r>
            <w:r>
              <w:t xml:space="preserve">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7EC860B" w14:textId="77777777" w:rsidR="003E2395" w:rsidRDefault="009E38C1">
            <w:pPr>
              <w:pStyle w:val="Compact"/>
            </w:pPr>
            <w:r>
              <w:t>Hút b</w:t>
            </w:r>
            <w:r>
              <w:t>ụ</w:t>
            </w:r>
            <w:r>
              <w:t>i, lau chùi</w:t>
            </w:r>
          </w:p>
        </w:tc>
      </w:tr>
      <w:tr w:rsidR="003E2395" w14:paraId="58637FB6" w14:textId="77777777" w:rsidTr="00F57203">
        <w:tc>
          <w:tcPr>
            <w:tcW w:w="0" w:type="auto"/>
          </w:tcPr>
          <w:p w14:paraId="71AA4493" w14:textId="77777777" w:rsidR="003E2395" w:rsidRDefault="009E38C1">
            <w:pPr>
              <w:pStyle w:val="Compact"/>
            </w:pPr>
            <w:r>
              <w:t>Si</w:t>
            </w:r>
            <w:r>
              <w:t>ế</w:t>
            </w:r>
            <w:r>
              <w:t>t ch</w:t>
            </w:r>
            <w:r>
              <w:t>ặ</w:t>
            </w:r>
            <w:r>
              <w:t>t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2C15B8E9" w14:textId="77777777" w:rsidR="003E2395" w:rsidRDefault="009E38C1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</w:t>
            </w:r>
            <w:r>
              <w:t>ầ</w:t>
            </w:r>
            <w:r>
              <w:t>u n</w:t>
            </w:r>
            <w:r>
              <w:t>ố</w:t>
            </w:r>
            <w:r>
              <w:t>i</w:t>
            </w:r>
          </w:p>
        </w:tc>
      </w:tr>
      <w:tr w:rsidR="003E2395" w14:paraId="3A1BDC3C" w14:textId="77777777" w:rsidTr="00F57203">
        <w:tc>
          <w:tcPr>
            <w:tcW w:w="0" w:type="auto"/>
          </w:tcPr>
          <w:p w14:paraId="7C274460" w14:textId="77777777" w:rsidR="003E2395" w:rsidRDefault="009E38C1">
            <w:pPr>
              <w:pStyle w:val="Compact"/>
            </w:pPr>
            <w:r>
              <w:t>Ki</w:t>
            </w:r>
            <w:r>
              <w:t>ể</w:t>
            </w:r>
            <w:r>
              <w:t>m tra aptomat</w:t>
            </w:r>
          </w:p>
        </w:tc>
        <w:tc>
          <w:tcPr>
            <w:tcW w:w="0" w:type="auto"/>
          </w:tcPr>
          <w:p w14:paraId="09772039" w14:textId="77777777" w:rsidR="003E2395" w:rsidRDefault="009E38C1">
            <w:pPr>
              <w:pStyle w:val="Compact"/>
            </w:pPr>
            <w:r>
              <w:t>Test ng</w:t>
            </w:r>
            <w:r>
              <w:t>ắ</w:t>
            </w:r>
            <w:r>
              <w:t>t đi</w:t>
            </w:r>
            <w:r>
              <w:t>ệ</w:t>
            </w:r>
            <w:r>
              <w:t>n</w:t>
            </w:r>
          </w:p>
        </w:tc>
      </w:tr>
      <w:tr w:rsidR="003E2395" w14:paraId="3D4A253F" w14:textId="77777777" w:rsidTr="00F57203">
        <w:tc>
          <w:tcPr>
            <w:tcW w:w="0" w:type="auto"/>
          </w:tcPr>
          <w:p w14:paraId="59DCC61B" w14:textId="77777777" w:rsidR="003E2395" w:rsidRDefault="009E38C1">
            <w:pPr>
              <w:pStyle w:val="Compact"/>
            </w:pPr>
            <w:r>
              <w:lastRenderedPageBreak/>
              <w:t>Đo đi</w:t>
            </w:r>
            <w:r>
              <w:t>ệ</w:t>
            </w:r>
            <w:r>
              <w:t>n tr</w:t>
            </w:r>
            <w:r>
              <w:t>ở</w:t>
            </w:r>
            <w:r>
              <w:t xml:space="preserve"> cách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05A8F19F" w14:textId="77777777" w:rsidR="003E2395" w:rsidRDefault="009E38C1">
            <w:pPr>
              <w:pStyle w:val="Compact"/>
            </w:pPr>
            <w:r>
              <w:t>Dùng Megaohm meter</w:t>
            </w:r>
          </w:p>
        </w:tc>
      </w:tr>
      <w:tr w:rsidR="003E2395" w14:paraId="5F6166D1" w14:textId="77777777" w:rsidTr="00F57203">
        <w:tc>
          <w:tcPr>
            <w:tcW w:w="0" w:type="auto"/>
          </w:tcPr>
          <w:p w14:paraId="6083BC79" w14:textId="77777777" w:rsidR="003E2395" w:rsidRDefault="009E38C1">
            <w:pPr>
              <w:pStyle w:val="Compact"/>
            </w:pPr>
            <w:r>
              <w:t>Ki</w:t>
            </w:r>
            <w:r>
              <w:t>ể</w:t>
            </w:r>
            <w:r>
              <w:t>m tra dây n</w:t>
            </w:r>
            <w:r>
              <w:t>ố</w:t>
            </w:r>
            <w:r>
              <w:t>i đ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8E25EF3" w14:textId="77777777" w:rsidR="003E2395" w:rsidRDefault="009E38C1">
            <w:pPr>
              <w:pStyle w:val="Compact"/>
            </w:pPr>
            <w:r>
              <w:t>Đi</w:t>
            </w:r>
            <w:r>
              <w:t>ệ</w:t>
            </w:r>
            <w:r>
              <w:t>n tr</w:t>
            </w:r>
            <w:r>
              <w:t>ở</w:t>
            </w:r>
            <w:r>
              <w:t xml:space="preserve"> ≤ 10 Ohm</w:t>
            </w:r>
          </w:p>
        </w:tc>
      </w:tr>
      <w:tr w:rsidR="003E2395" w14:paraId="1B97F544" w14:textId="77777777" w:rsidTr="00F57203">
        <w:tc>
          <w:tcPr>
            <w:tcW w:w="0" w:type="auto"/>
          </w:tcPr>
          <w:p w14:paraId="36B25843" w14:textId="77777777" w:rsidR="003E2395" w:rsidRDefault="009E38C1">
            <w:pPr>
              <w:pStyle w:val="Compact"/>
            </w:pPr>
            <w:r>
              <w:t>Thay đèn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2F0D13D" w14:textId="77777777" w:rsidR="003E2395" w:rsidRDefault="009E38C1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đèn h</w:t>
            </w:r>
            <w:r>
              <w:t>ỏ</w:t>
            </w:r>
            <w:r>
              <w:t>ng</w:t>
            </w:r>
          </w:p>
        </w:tc>
      </w:tr>
    </w:tbl>
    <w:p w14:paraId="2FA8FEF5" w14:textId="77777777" w:rsidR="003E2395" w:rsidRDefault="009E38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Test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- B</w:t>
      </w:r>
      <w:r>
        <w:t>ậ</w:t>
      </w:r>
      <w:r>
        <w:t>t đi</w:t>
      </w:r>
      <w:r>
        <w:t>ệ</w:t>
      </w:r>
      <w:r>
        <w:t>n t</w:t>
      </w:r>
      <w:r>
        <w:t>ừ</w:t>
      </w:r>
      <w:r>
        <w:t>ng khu v</w:t>
      </w:r>
      <w:r>
        <w:t>ự</w:t>
      </w:r>
      <w:r>
        <w:t>c - Ki</w:t>
      </w:r>
      <w:r>
        <w:t>ể</w:t>
      </w:r>
      <w:r>
        <w:t>m tra ho</w:t>
      </w:r>
      <w:r>
        <w:t>ạ</w:t>
      </w:r>
      <w:r>
        <w:t>t đ</w:t>
      </w:r>
      <w:r>
        <w:t>ộ</w:t>
      </w:r>
      <w:r>
        <w:t>ng - Xác nh</w:t>
      </w:r>
      <w:r>
        <w:t>ậ</w:t>
      </w:r>
      <w:r>
        <w:t>n an toàn</w:t>
      </w:r>
    </w:p>
    <w:p w14:paraId="0149BAE6" w14:textId="77777777" w:rsidR="003E2395" w:rsidRDefault="009E38C1">
      <w:pPr>
        <w:pStyle w:val="Heading3"/>
      </w:pPr>
      <w:bookmarkStart w:id="5" w:name="kiểm-định-hàng-năm"/>
      <w:bookmarkEnd w:id="4"/>
      <w:r>
        <w:t>3.2. Ki</w:t>
      </w:r>
      <w:r>
        <w:t>ể</w:t>
      </w:r>
      <w:r>
        <w:t>m đ</w:t>
      </w:r>
      <w:r>
        <w:t>ị</w:t>
      </w:r>
      <w:r>
        <w:t>nh hàng năm</w:t>
      </w:r>
    </w:p>
    <w:p w14:paraId="0493BE62" w14:textId="77777777" w:rsidR="003E2395" w:rsidRDefault="009E38C1">
      <w:pPr>
        <w:pStyle w:val="Compact"/>
        <w:numPr>
          <w:ilvl w:val="0"/>
          <w:numId w:val="2"/>
        </w:numPr>
      </w:pPr>
      <w:r>
        <w:t>Thuê đơn v</w:t>
      </w:r>
      <w:r>
        <w:t>ị</w:t>
      </w:r>
      <w:r>
        <w:t xml:space="preserve"> có ch</w:t>
      </w:r>
      <w:r>
        <w:t>ứ</w:t>
      </w:r>
      <w:r>
        <w:t>ng ch</w:t>
      </w:r>
      <w:r>
        <w:t>ỉ</w:t>
      </w:r>
    </w:p>
    <w:p w14:paraId="32FB6B41" w14:textId="77777777" w:rsidR="003E2395" w:rsidRDefault="009E38C1">
      <w:pPr>
        <w:pStyle w:val="Compact"/>
        <w:numPr>
          <w:ilvl w:val="0"/>
          <w:numId w:val="2"/>
        </w:numPr>
      </w:pPr>
      <w:r>
        <w:t>Ki</w:t>
      </w:r>
      <w:r>
        <w:t>ể</w:t>
      </w:r>
      <w:r>
        <w:t>m đ</w:t>
      </w:r>
      <w:r>
        <w:t>ị</w:t>
      </w:r>
      <w:r>
        <w:t>nh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724E5DAE" w14:textId="77777777" w:rsidR="003E2395" w:rsidRDefault="009E38C1">
      <w:pPr>
        <w:pStyle w:val="Compact"/>
        <w:numPr>
          <w:ilvl w:val="0"/>
          <w:numId w:val="2"/>
        </w:numPr>
      </w:pPr>
      <w:r>
        <w:t>Đo lư</w:t>
      </w:r>
      <w:r>
        <w:t>ờ</w:t>
      </w:r>
      <w:r>
        <w:t>ng chuyên sâu</w:t>
      </w:r>
    </w:p>
    <w:p w14:paraId="436CDE8C" w14:textId="77777777" w:rsidR="003E2395" w:rsidRDefault="009E38C1">
      <w:pPr>
        <w:pStyle w:val="Compact"/>
        <w:numPr>
          <w:ilvl w:val="0"/>
          <w:numId w:val="2"/>
        </w:numPr>
      </w:pPr>
      <w:r>
        <w:t>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</w:t>
      </w:r>
    </w:p>
    <w:p w14:paraId="42A28C88" w14:textId="77777777" w:rsidR="003E2395" w:rsidRDefault="009E38C1">
      <w:pPr>
        <w:pStyle w:val="Heading2"/>
      </w:pPr>
      <w:bookmarkStart w:id="6" w:name="an-toàn-điện"/>
      <w:bookmarkEnd w:id="3"/>
      <w:bookmarkEnd w:id="5"/>
      <w:r>
        <w:t>4. AN TOÀN ĐI</w:t>
      </w:r>
      <w:r>
        <w:t>Ệ</w:t>
      </w:r>
      <w:r>
        <w:t>N</w:t>
      </w:r>
    </w:p>
    <w:p w14:paraId="70F617EB" w14:textId="77777777" w:rsidR="003E2395" w:rsidRDefault="009E38C1">
      <w:pPr>
        <w:pStyle w:val="Heading3"/>
      </w:pPr>
      <w:bookmarkStart w:id="7" w:name="quy-tắc-5-không"/>
      <w:r>
        <w:t>4.1. Quy t</w:t>
      </w:r>
      <w:r>
        <w:t>ắ</w:t>
      </w:r>
      <w:r>
        <w:t>c 5 KHÔNG</w:t>
      </w:r>
    </w:p>
    <w:p w14:paraId="2C007C65" w14:textId="77777777" w:rsidR="003E2395" w:rsidRDefault="009E38C1">
      <w:pPr>
        <w:pStyle w:val="Compact"/>
        <w:numPr>
          <w:ilvl w:val="0"/>
          <w:numId w:val="3"/>
        </w:numPr>
      </w:pPr>
      <w:r>
        <w:t>KHÔNG s</w:t>
      </w:r>
      <w:r>
        <w:t>ờ</w:t>
      </w:r>
      <w:r>
        <w:t xml:space="preserve"> tay ư</w:t>
      </w:r>
      <w:r>
        <w:t>ớ</w:t>
      </w:r>
      <w:r>
        <w:t>t vào đi</w:t>
      </w:r>
      <w:r>
        <w:t>ệ</w:t>
      </w:r>
      <w:r>
        <w:t>n</w:t>
      </w:r>
    </w:p>
    <w:p w14:paraId="29B1096E" w14:textId="77777777" w:rsidR="003E2395" w:rsidRDefault="009E38C1">
      <w:pPr>
        <w:pStyle w:val="Compact"/>
        <w:numPr>
          <w:ilvl w:val="0"/>
          <w:numId w:val="3"/>
        </w:numPr>
      </w:pPr>
      <w:r>
        <w:t>KHÔNG dùng đi</w:t>
      </w:r>
      <w:r>
        <w:t>ệ</w:t>
      </w:r>
      <w:r>
        <w:t>n quá t</w:t>
      </w:r>
      <w:r>
        <w:t>ả</w:t>
      </w:r>
      <w:r>
        <w:t>i</w:t>
      </w:r>
    </w:p>
    <w:p w14:paraId="07C39988" w14:textId="77777777" w:rsidR="003E2395" w:rsidRDefault="009E38C1">
      <w:pPr>
        <w:pStyle w:val="Compact"/>
        <w:numPr>
          <w:ilvl w:val="0"/>
          <w:numId w:val="3"/>
        </w:numPr>
      </w:pPr>
      <w:r>
        <w:t>KHÔNG t</w:t>
      </w:r>
      <w:r>
        <w:t>ự</w:t>
      </w:r>
      <w:r>
        <w:t xml:space="preserve"> s</w:t>
      </w:r>
      <w:r>
        <w:t>ử</w:t>
      </w:r>
      <w:r>
        <w:t>a khi không bi</w:t>
      </w:r>
      <w:r>
        <w:t>ế</w:t>
      </w:r>
      <w:r>
        <w:t>t</w:t>
      </w:r>
    </w:p>
    <w:p w14:paraId="75E59E57" w14:textId="77777777" w:rsidR="003E2395" w:rsidRDefault="009E38C1">
      <w:pPr>
        <w:pStyle w:val="Compact"/>
        <w:numPr>
          <w:ilvl w:val="0"/>
          <w:numId w:val="3"/>
        </w:numPr>
      </w:pPr>
      <w:r>
        <w:t>KHÔNG đ</w:t>
      </w:r>
      <w:r>
        <w:t>ể</w:t>
      </w:r>
      <w:r>
        <w:t xml:space="preserve"> tr</w:t>
      </w:r>
      <w:r>
        <w:t>ẻ</w:t>
      </w:r>
      <w:r>
        <w:t xml:space="preserve"> em ngh</w:t>
      </w:r>
      <w:r>
        <w:t>ị</w:t>
      </w:r>
      <w:r>
        <w:t>ch đi</w:t>
      </w:r>
      <w:r>
        <w:t>ệ</w:t>
      </w:r>
      <w:r>
        <w:t>n</w:t>
      </w:r>
    </w:p>
    <w:p w14:paraId="04F868B2" w14:textId="77777777" w:rsidR="003E2395" w:rsidRDefault="009E38C1">
      <w:pPr>
        <w:pStyle w:val="Compact"/>
        <w:numPr>
          <w:ilvl w:val="0"/>
          <w:numId w:val="3"/>
        </w:numPr>
      </w:pPr>
      <w:r>
        <w:t>KHÔNG đ</w:t>
      </w:r>
      <w:r>
        <w:t>ể</w:t>
      </w:r>
      <w:r>
        <w:t xml:space="preserve"> dây đi</w:t>
      </w:r>
      <w:r>
        <w:t>ệ</w:t>
      </w:r>
      <w:r>
        <w:t>n lôi thôi</w:t>
      </w:r>
    </w:p>
    <w:p w14:paraId="48D51628" w14:textId="77777777" w:rsidR="003E2395" w:rsidRDefault="009E38C1">
      <w:pPr>
        <w:pStyle w:val="Heading3"/>
      </w:pPr>
      <w:bookmarkStart w:id="8" w:name="xử-lý-sự-cố"/>
      <w:bookmarkEnd w:id="7"/>
      <w:r>
        <w:t>4.2.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4252"/>
      </w:tblGrid>
      <w:tr w:rsidR="003E2395" w14:paraId="77D3F3A3" w14:textId="77777777" w:rsidTr="00F57203">
        <w:tc>
          <w:tcPr>
            <w:tcW w:w="0" w:type="auto"/>
          </w:tcPr>
          <w:p w14:paraId="31BFDDCA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28AC5F62" w14:textId="77777777" w:rsidR="003E2395" w:rsidRDefault="009E38C1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3E2395" w14:paraId="2083EE90" w14:textId="77777777" w:rsidTr="00F57203">
        <w:tc>
          <w:tcPr>
            <w:tcW w:w="0" w:type="auto"/>
          </w:tcPr>
          <w:p w14:paraId="1936A788" w14:textId="77777777" w:rsidR="003E2395" w:rsidRDefault="009E38C1">
            <w:pPr>
              <w:pStyle w:val="Compact"/>
            </w:pPr>
            <w:r>
              <w:t>Ch</w:t>
            </w:r>
            <w:r>
              <w:t>ậ</w:t>
            </w:r>
            <w:r>
              <w:t>p đi</w:t>
            </w:r>
            <w:r>
              <w:t>ệ</w:t>
            </w:r>
            <w:r>
              <w:t>n, cháy</w:t>
            </w:r>
          </w:p>
        </w:tc>
        <w:tc>
          <w:tcPr>
            <w:tcW w:w="0" w:type="auto"/>
          </w:tcPr>
          <w:p w14:paraId="60C5D4DC" w14:textId="77777777" w:rsidR="003E2395" w:rsidRDefault="009E38C1">
            <w:pPr>
              <w:pStyle w:val="Compact"/>
            </w:pPr>
            <w:r>
              <w:t>C</w:t>
            </w:r>
            <w:r>
              <w:t>ắ</w:t>
            </w:r>
            <w:r>
              <w:t>t đi</w:t>
            </w:r>
            <w:r>
              <w:t>ệ</w:t>
            </w:r>
            <w:r>
              <w:t>n ngay, dùng bình CO2/b</w:t>
            </w:r>
            <w:r>
              <w:t>ộ</w:t>
            </w:r>
            <w:r>
              <w:t>t d</w:t>
            </w:r>
            <w:r>
              <w:t>ậ</w:t>
            </w:r>
            <w:r>
              <w:t>p</w:t>
            </w:r>
          </w:p>
        </w:tc>
      </w:tr>
      <w:tr w:rsidR="003E2395" w14:paraId="0F257387" w14:textId="77777777" w:rsidTr="00F57203">
        <w:tc>
          <w:tcPr>
            <w:tcW w:w="0" w:type="auto"/>
          </w:tcPr>
          <w:p w14:paraId="0063E0B6" w14:textId="77777777" w:rsidR="003E2395" w:rsidRDefault="009E38C1">
            <w:pPr>
              <w:pStyle w:val="Compact"/>
            </w:pPr>
            <w:r>
              <w:t>Gi</w:t>
            </w:r>
            <w:r>
              <w:t>ậ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2B043CB" w14:textId="77777777" w:rsidR="003E2395" w:rsidRDefault="009E38C1">
            <w:pPr>
              <w:pStyle w:val="Compact"/>
            </w:pPr>
            <w:r>
              <w:t>Dùng v</w:t>
            </w:r>
            <w:r>
              <w:t>ậ</w:t>
            </w:r>
            <w:r>
              <w:t>t cách đi</w:t>
            </w:r>
            <w:r>
              <w:t>ệ</w:t>
            </w:r>
            <w:r>
              <w:t>n tách ngư</w:t>
            </w:r>
            <w:r>
              <w:t>ờ</w:t>
            </w:r>
            <w:r>
              <w:t>i ra, g</w:t>
            </w:r>
            <w:r>
              <w:t>ọ</w:t>
            </w:r>
            <w:r>
              <w:t>i 115</w:t>
            </w:r>
          </w:p>
        </w:tc>
      </w:tr>
      <w:tr w:rsidR="003E2395" w14:paraId="25C29BF8" w14:textId="77777777" w:rsidTr="00F57203">
        <w:tc>
          <w:tcPr>
            <w:tcW w:w="0" w:type="auto"/>
          </w:tcPr>
          <w:p w14:paraId="2ACDCD67" w14:textId="77777777" w:rsidR="003E2395" w:rsidRDefault="009E38C1">
            <w:pPr>
              <w:pStyle w:val="Compact"/>
            </w:pPr>
            <w:r>
              <w:t>M</w:t>
            </w:r>
            <w:r>
              <w:t>ấ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344DBFC4" w14:textId="77777777" w:rsidR="003E2395" w:rsidRDefault="009E38C1">
            <w:pPr>
              <w:pStyle w:val="Compact"/>
            </w:pPr>
            <w:r>
              <w:t>Ki</w:t>
            </w:r>
            <w:r>
              <w:t>ể</w:t>
            </w:r>
            <w:r>
              <w:t>m tra c</w:t>
            </w:r>
            <w:r>
              <w:t>ầ</w:t>
            </w:r>
            <w:r>
              <w:t>u dao, liên h</w:t>
            </w:r>
            <w:r>
              <w:t>ệ</w:t>
            </w:r>
            <w:r>
              <w:t xml:space="preserve"> đi</w:t>
            </w:r>
            <w:r>
              <w:t>ệ</w:t>
            </w:r>
            <w:r>
              <w:t>n l</w:t>
            </w:r>
            <w:r>
              <w:t>ự</w:t>
            </w:r>
            <w:r>
              <w:t>c</w:t>
            </w:r>
          </w:p>
        </w:tc>
      </w:tr>
      <w:tr w:rsidR="003E2395" w14:paraId="3AA78F9D" w14:textId="77777777" w:rsidTr="00F57203">
        <w:tc>
          <w:tcPr>
            <w:tcW w:w="0" w:type="auto"/>
          </w:tcPr>
          <w:p w14:paraId="35E643CC" w14:textId="77777777" w:rsidR="003E2395" w:rsidRDefault="009E38C1">
            <w:pPr>
              <w:pStyle w:val="Compact"/>
            </w:pPr>
            <w:r>
              <w:t>Quá t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5DC3C69E" w14:textId="77777777" w:rsidR="003E2395" w:rsidRDefault="009E38C1">
            <w:pPr>
              <w:pStyle w:val="Compact"/>
            </w:pPr>
            <w:r>
              <w:t>T</w:t>
            </w:r>
            <w:r>
              <w:t>ắ</w:t>
            </w:r>
            <w:r>
              <w:t>t b</w:t>
            </w:r>
            <w:r>
              <w:t>ớ</w:t>
            </w:r>
            <w:r>
              <w:t>t thi</w:t>
            </w:r>
            <w:r>
              <w:t>ế</w:t>
            </w:r>
            <w:r>
              <w:t>t b</w:t>
            </w:r>
            <w:r>
              <w:t>ị</w:t>
            </w:r>
            <w:r>
              <w:t>, ki</w:t>
            </w:r>
            <w:r>
              <w:t>ể</w:t>
            </w:r>
            <w:r>
              <w:t>m tra nguyên nhân</w:t>
            </w:r>
          </w:p>
        </w:tc>
      </w:tr>
    </w:tbl>
    <w:p w14:paraId="493D494F" w14:textId="77777777" w:rsidR="003E2395" w:rsidRDefault="009E38C1">
      <w:pPr>
        <w:pStyle w:val="Heading2"/>
      </w:pPr>
      <w:bookmarkStart w:id="9" w:name="lưu-đồ"/>
      <w:bookmarkEnd w:id="6"/>
      <w:bookmarkEnd w:id="8"/>
      <w:r>
        <w:t>5. LƯU Đ</w:t>
      </w:r>
      <w:r>
        <w:t>Ồ</w:t>
      </w:r>
    </w:p>
    <w:p w14:paraId="5BD4AAB0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quý</w:t>
      </w:r>
      <w:proofErr w:type="spellEnd"/>
    </w:p>
    <w:p w14:paraId="08A4FCFB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lastRenderedPageBreak/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3C89D0E5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0E1FC560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73E3A1BA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7EC06310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35A55ED0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aptomat</w:t>
      </w:r>
      <w:proofErr w:type="spellEnd"/>
    </w:p>
    <w:p w14:paraId="24333119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</w:p>
    <w:p w14:paraId="5AEF5642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</w:p>
    <w:p w14:paraId="2ACD1B70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9A25C06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4B11ED6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An </w:t>
      </w:r>
      <w:proofErr w:type="spellStart"/>
      <w:r>
        <w:t>toàn</w:t>
      </w:r>
      <w:proofErr w:type="spellEnd"/>
      <w:r>
        <w:t>?</w:t>
      </w:r>
    </w:p>
    <w:p w14:paraId="19F8A441" w14:textId="77777777" w:rsidR="00385317" w:rsidRDefault="00385317" w:rsidP="00385317">
      <w:pPr>
        <w:pStyle w:val="NormalWeb"/>
        <w:numPr>
          <w:ilvl w:val="0"/>
          <w:numId w:val="4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</w:t>
      </w:r>
    </w:p>
    <w:p w14:paraId="72C2010A" w14:textId="77777777" w:rsidR="00385317" w:rsidRDefault="00385317" w:rsidP="00385317">
      <w:pPr>
        <w:pStyle w:val="NormalWeb"/>
        <w:numPr>
          <w:ilvl w:val="0"/>
          <w:numId w:val="4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</w:p>
    <w:p w14:paraId="17AEDC04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2A3B30D7" w14:textId="77777777" w:rsidR="00385317" w:rsidRDefault="00385317" w:rsidP="00385317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553F752A" w14:textId="77777777" w:rsidR="003E2395" w:rsidRDefault="009E38C1">
      <w:r>
        <w:pict w14:anchorId="0A21F958">
          <v:rect id="_x0000_i1025" style="width:0;height:1.5pt" o:hralign="center" o:hrstd="t" o:hr="t"/>
        </w:pict>
      </w:r>
    </w:p>
    <w:p w14:paraId="7E7EB262" w14:textId="77777777" w:rsidR="003E2395" w:rsidRDefault="009E38C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2427"/>
        <w:gridCol w:w="1387"/>
      </w:tblGrid>
      <w:tr w:rsidR="003E2395" w14:paraId="1DC4C468" w14:textId="77777777" w:rsidTr="00F57203">
        <w:tc>
          <w:tcPr>
            <w:tcW w:w="0" w:type="auto"/>
          </w:tcPr>
          <w:p w14:paraId="5D8E498B" w14:textId="77777777" w:rsidR="003E2395" w:rsidRDefault="009E38C1">
            <w:pPr>
              <w:pStyle w:val="Compact"/>
            </w:pPr>
            <w:r>
              <w:t>Đi</w:t>
            </w:r>
            <w:r>
              <w:t>ệ</w:t>
            </w:r>
            <w:r>
              <w:t>n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6A841B9" w14:textId="77777777" w:rsidR="003E2395" w:rsidRDefault="009E38C1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6FEE2315" w14:textId="77777777" w:rsidR="003E2395" w:rsidRDefault="009E38C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3E2395" w14:paraId="32805981" w14:textId="77777777" w:rsidTr="00F57203">
        <w:tc>
          <w:tcPr>
            <w:tcW w:w="0" w:type="auto"/>
          </w:tcPr>
          <w:p w14:paraId="20AF934A" w14:textId="77777777" w:rsidR="003E2395" w:rsidRDefault="009E38C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AB238A1" w14:textId="77777777" w:rsidR="003E2395" w:rsidRDefault="009E38C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2333B8C" w14:textId="77777777" w:rsidR="003E2395" w:rsidRDefault="009E38C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9"/>
    </w:tbl>
    <w:p w14:paraId="00F67638" w14:textId="77777777" w:rsidR="009E38C1" w:rsidRDefault="009E38C1"/>
    <w:sectPr w:rsidR="009E38C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01C9" w14:textId="77777777" w:rsidR="009E38C1" w:rsidRDefault="009E38C1" w:rsidP="00F57203">
      <w:pPr>
        <w:spacing w:line="240" w:lineRule="auto"/>
      </w:pPr>
      <w:r>
        <w:separator/>
      </w:r>
    </w:p>
  </w:endnote>
  <w:endnote w:type="continuationSeparator" w:id="0">
    <w:p w14:paraId="5A558F86" w14:textId="77777777" w:rsidR="009E38C1" w:rsidRDefault="009E38C1" w:rsidP="00F572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0573D" w14:textId="77777777" w:rsidR="009E38C1" w:rsidRDefault="009E38C1" w:rsidP="00F57203">
      <w:pPr>
        <w:spacing w:line="240" w:lineRule="auto"/>
      </w:pPr>
      <w:r>
        <w:separator/>
      </w:r>
    </w:p>
  </w:footnote>
  <w:footnote w:type="continuationSeparator" w:id="0">
    <w:p w14:paraId="78D62D8B" w14:textId="77777777" w:rsidR="009E38C1" w:rsidRDefault="009E38C1" w:rsidP="00F572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3F31F" w14:textId="4D31DEF1" w:rsidR="00F57203" w:rsidRPr="00F57203" w:rsidRDefault="00F57203" w:rsidP="00F57203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3E2A9A1" wp14:editId="39B2FCF6">
          <wp:simplePos x="0" y="0"/>
          <wp:positionH relativeFrom="column">
            <wp:posOffset>-348076</wp:posOffset>
          </wp:positionH>
          <wp:positionV relativeFrom="paragraph">
            <wp:posOffset>-270882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33C85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9BAC47A" w14:textId="77777777" w:rsidR="00F57203" w:rsidRDefault="00F572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E626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5C9F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74E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E1A64F4"/>
    <w:multiLevelType w:val="multilevel"/>
    <w:tmpl w:val="87B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395"/>
    <w:rsid w:val="00385317"/>
    <w:rsid w:val="003E2395"/>
    <w:rsid w:val="009E38C1"/>
    <w:rsid w:val="00B6197C"/>
    <w:rsid w:val="00F5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96151F"/>
  <w15:docId w15:val="{8606781B-3791-444B-9D09-A2825D90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197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197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197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197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197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6197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6197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6197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7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7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6197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6197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197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197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7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B6197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B6197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6197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97C"/>
    <w:rPr>
      <w:rFonts w:ascii="Times New Roman" w:hAnsi="Times New Roman"/>
      <w:szCs w:val="22"/>
    </w:rPr>
  </w:style>
  <w:style w:type="character" w:styleId="Emphasis">
    <w:name w:val="Emphasis"/>
    <w:rsid w:val="00B6197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6197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6197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6197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5720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531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85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2026-01-29T02:19:00Z</dcterms:created>
  <dcterms:modified xsi:type="dcterms:W3CDTF">2026-01-29T02:20:00Z</dcterms:modified>
</cp:coreProperties>
</file>